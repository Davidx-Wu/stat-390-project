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A52B" w14:textId="77777777" w:rsidR="00A62300" w:rsidRPr="00645F42" w:rsidRDefault="00A62300" w:rsidP="00A62300">
      <w:pPr>
        <w:pStyle w:val="Heading3"/>
        <w:rPr>
          <w:rFonts w:cs="Arial"/>
        </w:rPr>
      </w:pPr>
      <w:r w:rsidRPr="00645F42">
        <w:rPr>
          <w:rFonts w:cs="Arial"/>
        </w:rPr>
        <w:t>1NC</w:t>
      </w:r>
    </w:p>
    <w:p w14:paraId="295F2D2D" w14:textId="77777777" w:rsidR="00A62300" w:rsidRPr="00645F42" w:rsidRDefault="00A62300" w:rsidP="00A62300"/>
    <w:p w14:paraId="4354E6EC" w14:textId="77777777" w:rsidR="00A62300" w:rsidRPr="00645F42" w:rsidRDefault="00A62300" w:rsidP="00A62300">
      <w:pPr>
        <w:pStyle w:val="Heading4"/>
        <w:rPr>
          <w:rFonts w:cs="Arial"/>
        </w:rPr>
      </w:pPr>
      <w:r w:rsidRPr="00645F42">
        <w:rPr>
          <w:rFonts w:cs="Arial"/>
        </w:rPr>
        <w:t xml:space="preserve">Interp: The neg should not have the burden of rejoining affirmatives that don’t strengthen collective bargaining rights for workers in the United States </w:t>
      </w:r>
    </w:p>
    <w:p w14:paraId="2B2BC1D4" w14:textId="77777777" w:rsidR="00A62300" w:rsidRPr="00645F42" w:rsidRDefault="00A62300" w:rsidP="00A62300"/>
    <w:p w14:paraId="48B7B08A" w14:textId="77777777" w:rsidR="00A62300" w:rsidRPr="00645F42" w:rsidRDefault="00A62300" w:rsidP="00A62300">
      <w:pPr>
        <w:pStyle w:val="Heading4"/>
        <w:rPr>
          <w:rFonts w:cs="Arial"/>
        </w:rPr>
      </w:pPr>
      <w:r w:rsidRPr="00645F42">
        <w:rPr>
          <w:rFonts w:cs="Arial"/>
        </w:rPr>
        <w:t xml:space="preserve">The ‘United States federal government’ is </w:t>
      </w:r>
      <w:r w:rsidRPr="00645F42">
        <w:rPr>
          <w:rFonts w:cs="Arial"/>
          <w:u w:val="single"/>
        </w:rPr>
        <w:t>the three branches in DC</w:t>
      </w:r>
      <w:r w:rsidRPr="00645F42">
        <w:rPr>
          <w:rFonts w:cs="Arial"/>
        </w:rPr>
        <w:t>.</w:t>
      </w:r>
    </w:p>
    <w:p w14:paraId="49FC85C2" w14:textId="77777777" w:rsidR="00A62300" w:rsidRPr="00645F42" w:rsidRDefault="00A62300" w:rsidP="00A62300">
      <w:r w:rsidRPr="00645F42">
        <w:rPr>
          <w:rStyle w:val="Style13ptBold"/>
        </w:rPr>
        <w:t>Dictionary of Government and Politics ’98</w:t>
      </w:r>
      <w:r w:rsidRPr="00645F42">
        <w:t xml:space="preserve"> (Ed. P.H. Collin, p. 292)</w:t>
      </w:r>
    </w:p>
    <w:p w14:paraId="77A44554" w14:textId="77777777" w:rsidR="00A62300" w:rsidRPr="00645F42" w:rsidRDefault="00A62300" w:rsidP="00A62300">
      <w:pPr>
        <w:rPr>
          <w:rStyle w:val="Heading4Char"/>
          <w:rFonts w:cs="Arial"/>
        </w:rPr>
      </w:pPr>
    </w:p>
    <w:p w14:paraId="7404B042" w14:textId="77777777" w:rsidR="00A62300" w:rsidRPr="00CF616D" w:rsidRDefault="00A62300" w:rsidP="00A62300">
      <w:r w:rsidRPr="00A66F64">
        <w:rPr>
          <w:rStyle w:val="11111AAAAStyleUnderline"/>
          <w:highlight w:val="yellow"/>
        </w:rPr>
        <w:t>United States</w:t>
      </w:r>
      <w:r w:rsidRPr="00A66F64">
        <w:rPr>
          <w:rStyle w:val="11111AAAAStyleUnderline"/>
        </w:rPr>
        <w:t xml:space="preserve"> of America</w:t>
      </w:r>
      <w:r w:rsidRPr="00645F42">
        <w:t xml:space="preserve"> (USA) [ju:’naitid ‘steits av e’merike] noun </w:t>
      </w:r>
      <w:r w:rsidRPr="00A66F64">
        <w:rPr>
          <w:rStyle w:val="11111AAAAStyleUnderline"/>
        </w:rPr>
        <w:t>independent country</w:t>
      </w:r>
      <w:r w:rsidRPr="00645F42">
        <w:t xml:space="preserve">, a federation of states (originally thirteen, now fifty in North America; the United States Code = book containing all the permanent laws of the USA, arranged in sections according to subject and revised from time to time COMMENT: the </w:t>
      </w:r>
      <w:r w:rsidRPr="00645F42">
        <w:rPr>
          <w:rStyle w:val="Emphasis"/>
          <w:highlight w:val="yellow"/>
        </w:rPr>
        <w:t>federal government</w:t>
      </w:r>
      <w:r w:rsidRPr="00A66F64">
        <w:rPr>
          <w:rStyle w:val="11111AAAAStyleUnderline"/>
        </w:rPr>
        <w:t xml:space="preserve"> (based in </w:t>
      </w:r>
      <w:r w:rsidRPr="00645F42">
        <w:rPr>
          <w:rStyle w:val="Emphasis"/>
        </w:rPr>
        <w:t>Washington D.C.</w:t>
      </w:r>
      <w:r w:rsidRPr="00A66F64">
        <w:rPr>
          <w:rStyle w:val="11111AAAAStyleUnderline"/>
        </w:rPr>
        <w:t xml:space="preserve">) </w:t>
      </w:r>
      <w:r w:rsidRPr="00A66F64">
        <w:rPr>
          <w:rStyle w:val="11111AAAAStyleUnderline"/>
          <w:highlight w:val="yellow"/>
        </w:rPr>
        <w:t>is formed of a legislature</w:t>
      </w:r>
      <w:r w:rsidRPr="00645F42">
        <w:t xml:space="preserve"> (the Congress) with two chambers (the Senate and House of Representatives), </w:t>
      </w:r>
      <w:r w:rsidRPr="00A66F64">
        <w:rPr>
          <w:rStyle w:val="11111AAAAStyleUnderline"/>
          <w:highlight w:val="yellow"/>
        </w:rPr>
        <w:t>an executive</w:t>
      </w:r>
      <w:r w:rsidRPr="00645F42">
        <w:t xml:space="preserve"> (the President) </w:t>
      </w:r>
      <w:r w:rsidRPr="00A66F64">
        <w:rPr>
          <w:rStyle w:val="11111AAAAStyleUnderline"/>
          <w:highlight w:val="yellow"/>
        </w:rPr>
        <w:t>and a judiciary</w:t>
      </w:r>
      <w:r w:rsidRPr="00645F42">
        <w:t xml:space="preserve"> (the Supreme Court). Each of the fifty states making up the USA has its own legislature and executive (the Governor) as well as its own legal system and constitution</w:t>
      </w:r>
      <w:r w:rsidRPr="00CF616D">
        <w:t>.</w:t>
      </w:r>
    </w:p>
    <w:p w14:paraId="72EAC0D8" w14:textId="77777777" w:rsidR="00A62300" w:rsidRPr="00CF616D" w:rsidRDefault="00A62300" w:rsidP="00A62300"/>
    <w:p w14:paraId="32F51BD3" w14:textId="77777777" w:rsidR="00A62300" w:rsidRPr="00645F42" w:rsidRDefault="00A62300" w:rsidP="00A62300">
      <w:pPr>
        <w:pStyle w:val="Heading4"/>
      </w:pPr>
      <w:r w:rsidRPr="00645F42">
        <w:t>Resolved entails legal action</w:t>
      </w:r>
    </w:p>
    <w:p w14:paraId="00394326" w14:textId="77777777" w:rsidR="00A62300" w:rsidRPr="00645F42" w:rsidRDefault="00A62300" w:rsidP="00A62300">
      <w:pPr>
        <w:rPr>
          <w:sz w:val="18"/>
          <w:szCs w:val="18"/>
        </w:rPr>
      </w:pPr>
      <w:r w:rsidRPr="00645F42">
        <w:rPr>
          <w:rStyle w:val="Style13ptBold"/>
        </w:rPr>
        <w:t>Words and Phrases</w:t>
      </w:r>
      <w:r w:rsidRPr="00645F42">
        <w:rPr>
          <w:sz w:val="18"/>
          <w:szCs w:val="18"/>
        </w:rPr>
        <w:t xml:space="preserve"> </w:t>
      </w:r>
      <w:r w:rsidRPr="00645F42">
        <w:rPr>
          <w:rStyle w:val="Style13ptBold"/>
        </w:rPr>
        <w:t>64</w:t>
      </w:r>
      <w:r w:rsidRPr="00645F42">
        <w:rPr>
          <w:sz w:val="18"/>
          <w:szCs w:val="18"/>
        </w:rPr>
        <w:t xml:space="preserve">. Permanent Edition. </w:t>
      </w:r>
    </w:p>
    <w:p w14:paraId="2FD1C5F3" w14:textId="77777777" w:rsidR="00A62300" w:rsidRPr="00645F42" w:rsidRDefault="00A62300" w:rsidP="00A62300">
      <w:pPr>
        <w:rPr>
          <w:szCs w:val="18"/>
        </w:rPr>
      </w:pPr>
      <w:r w:rsidRPr="00A66F64">
        <w:rPr>
          <w:rStyle w:val="11111AAAAStyleUnderline"/>
          <w:highlight w:val="yellow"/>
        </w:rPr>
        <w:t>Definition of</w:t>
      </w:r>
      <w:r w:rsidRPr="00A66F64">
        <w:rPr>
          <w:rStyle w:val="11111AAAAStyleUnderline"/>
        </w:rPr>
        <w:t xml:space="preserve"> the word </w:t>
      </w:r>
      <w:r w:rsidRPr="00A66F64">
        <w:rPr>
          <w:rStyle w:val="11111AAAAStyleUnderline"/>
          <w:highlight w:val="yellow"/>
        </w:rPr>
        <w:t>“resolve,”</w:t>
      </w:r>
      <w:r w:rsidRPr="00645F42">
        <w:rPr>
          <w:szCs w:val="18"/>
        </w:rPr>
        <w:t xml:space="preserve"> given by Webster </w:t>
      </w:r>
      <w:r w:rsidRPr="00A66F64">
        <w:rPr>
          <w:rStyle w:val="11111AAAAStyleUnderline"/>
        </w:rPr>
        <w:t>is “</w:t>
      </w:r>
      <w:r w:rsidRPr="00A66F64">
        <w:rPr>
          <w:rStyle w:val="11111AAAAStyleUnderline"/>
          <w:highlight w:val="yellow"/>
        </w:rPr>
        <w:t>to express an opinion</w:t>
      </w:r>
      <w:r w:rsidRPr="00A66F64">
        <w:rPr>
          <w:rStyle w:val="11111AAAAStyleUnderline"/>
        </w:rPr>
        <w:t xml:space="preserve"> or determination </w:t>
      </w:r>
      <w:r w:rsidRPr="00A66F64">
        <w:rPr>
          <w:rStyle w:val="11111AAAAStyleUnderline"/>
          <w:highlight w:val="yellow"/>
        </w:rPr>
        <w:t>by resolution</w:t>
      </w:r>
      <w:r w:rsidRPr="00A66F64">
        <w:rPr>
          <w:rStyle w:val="11111AAAAStyleUnderline"/>
        </w:rPr>
        <w:t xml:space="preserve"> or vote; as </w:t>
      </w:r>
      <w:r w:rsidRPr="00A66F64">
        <w:rPr>
          <w:rStyle w:val="11111AAAAStyleUnderline"/>
          <w:highlight w:val="yellow"/>
        </w:rPr>
        <w:t xml:space="preserve">‘it was </w:t>
      </w:r>
      <w:r w:rsidRPr="00645F42">
        <w:rPr>
          <w:rStyle w:val="Emphasis"/>
          <w:highlight w:val="yellow"/>
        </w:rPr>
        <w:t>resolved by the legislature</w:t>
      </w:r>
      <w:r w:rsidRPr="00A66F64">
        <w:rPr>
          <w:rStyle w:val="11111AAAAStyleUnderline"/>
          <w:highlight w:val="yellow"/>
        </w:rPr>
        <w:t>;”</w:t>
      </w:r>
      <w:r w:rsidRPr="00645F42">
        <w:rPr>
          <w:szCs w:val="18"/>
        </w:rPr>
        <w:t xml:space="preserve"> It is </w:t>
      </w:r>
      <w:r w:rsidRPr="00A66F64">
        <w:rPr>
          <w:rStyle w:val="11111AAAAStyleUnderline"/>
        </w:rPr>
        <w:t>of similar force to the word “enact,”</w:t>
      </w:r>
      <w:r w:rsidRPr="00645F42">
        <w:rPr>
          <w:szCs w:val="18"/>
        </w:rPr>
        <w:t xml:space="preserve"> which is defined by Bouvier as </w:t>
      </w:r>
      <w:r w:rsidRPr="00A66F64">
        <w:rPr>
          <w:rStyle w:val="11111AAAAStyleUnderline"/>
          <w:highlight w:val="yellow"/>
        </w:rPr>
        <w:t xml:space="preserve">meaning “to </w:t>
      </w:r>
      <w:r w:rsidRPr="00645F42">
        <w:rPr>
          <w:rStyle w:val="Emphasis"/>
          <w:highlight w:val="yellow"/>
        </w:rPr>
        <w:t>establish by law”.</w:t>
      </w:r>
    </w:p>
    <w:p w14:paraId="1DA3B726" w14:textId="77777777" w:rsidR="00A62300" w:rsidRPr="00CF616D" w:rsidRDefault="00A62300" w:rsidP="00A62300"/>
    <w:p w14:paraId="2CB5F3B0" w14:textId="77777777" w:rsidR="00A62300" w:rsidRPr="00645F42" w:rsidRDefault="00A62300" w:rsidP="00A62300">
      <w:pPr>
        <w:pStyle w:val="Heading4"/>
        <w:rPr>
          <w:rFonts w:cs="Arial"/>
        </w:rPr>
      </w:pPr>
      <w:r w:rsidRPr="00645F42">
        <w:rPr>
          <w:rFonts w:cs="Arial"/>
        </w:rPr>
        <w:t xml:space="preserve">Collective bargaining is negotiations between an employer and workers’ organizations that regulate relationships, improve working conditions, and a worker’s organization. </w:t>
      </w:r>
    </w:p>
    <w:p w14:paraId="5B527A55" w14:textId="77777777" w:rsidR="00A62300" w:rsidRPr="00645F42" w:rsidRDefault="00A62300" w:rsidP="00A62300">
      <w:r w:rsidRPr="00645F42">
        <w:rPr>
          <w:rStyle w:val="Style13ptBold"/>
        </w:rPr>
        <w:t>FAO N.D.</w:t>
      </w:r>
      <w:r w:rsidRPr="00645F42">
        <w:t xml:space="preserve"> (Food and Agriculture Organization of the United Nations; No Date Given; "Collective bargaining in the banana industry"; FAO; doα: 11-13-2025)</w:t>
      </w:r>
    </w:p>
    <w:p w14:paraId="062BEF17" w14:textId="77777777" w:rsidR="00A62300" w:rsidRPr="00645F42" w:rsidRDefault="00A62300" w:rsidP="00A62300">
      <w:hyperlink r:id="rId5" w:history="1">
        <w:r w:rsidRPr="00645F42">
          <w:rPr>
            <w:rStyle w:val="Hyperlink"/>
          </w:rPr>
          <w:t>https://www.fao.org/world-banana-forum/projects/good-practices/collective-bargaining/en/</w:t>
        </w:r>
      </w:hyperlink>
    </w:p>
    <w:p w14:paraId="5E800185" w14:textId="77777777" w:rsidR="00A62300" w:rsidRPr="00645F42" w:rsidRDefault="00A62300" w:rsidP="00A62300">
      <w:pPr>
        <w:rPr>
          <w:rStyle w:val="Style13ptBold"/>
        </w:rPr>
      </w:pPr>
    </w:p>
    <w:p w14:paraId="6FC7460C" w14:textId="77777777" w:rsidR="00A62300" w:rsidRPr="00645F42" w:rsidRDefault="00A62300" w:rsidP="00A62300">
      <w:r w:rsidRPr="00A66F64">
        <w:rPr>
          <w:rStyle w:val="11111AAAAStyleUnderline"/>
          <w:highlight w:val="yellow"/>
        </w:rPr>
        <w:t>Collective bargaining is defined by the</w:t>
      </w:r>
      <w:r w:rsidRPr="00645F42">
        <w:t> </w:t>
      </w:r>
      <w:r w:rsidRPr="00645F42">
        <w:rPr>
          <w:rFonts w:eastAsiaTheme="majorEastAsia"/>
        </w:rPr>
        <w:t>International Labour Organization (</w:t>
      </w:r>
      <w:r w:rsidRPr="00A66F64">
        <w:rPr>
          <w:rStyle w:val="11111AAAAStyleUnderline"/>
          <w:highlight w:val="yellow"/>
        </w:rPr>
        <w:t>ILO</w:t>
      </w:r>
      <w:r w:rsidRPr="00645F42">
        <w:rPr>
          <w:rFonts w:eastAsiaTheme="majorEastAsia"/>
        </w:rPr>
        <w:t xml:space="preserve">)’s </w:t>
      </w:r>
      <w:r w:rsidRPr="00A66F64">
        <w:rPr>
          <w:rStyle w:val="11111AAAAStyleUnderline"/>
        </w:rPr>
        <w:t>Convention No. 154 (1981</w:t>
      </w:r>
      <w:r w:rsidRPr="00645F42">
        <w:rPr>
          <w:rFonts w:eastAsiaTheme="majorEastAsia"/>
        </w:rPr>
        <w:t>)</w:t>
      </w:r>
      <w:r w:rsidRPr="00645F42">
        <w:t> </w:t>
      </w:r>
      <w:r w:rsidRPr="00A66F64">
        <w:rPr>
          <w:rStyle w:val="11111AAAAStyleUnderline"/>
          <w:highlight w:val="yellow"/>
        </w:rPr>
        <w:t>as</w:t>
      </w:r>
      <w:r w:rsidRPr="00A66F64">
        <w:rPr>
          <w:rStyle w:val="11111AAAAStyleUnderline"/>
        </w:rPr>
        <w:t xml:space="preserve"> </w:t>
      </w:r>
      <w:r w:rsidRPr="00645F42">
        <w:t>“</w:t>
      </w:r>
      <w:r w:rsidRPr="00A66F64">
        <w:rPr>
          <w:rStyle w:val="11111AAAAStyleUnderline"/>
        </w:rPr>
        <w:t xml:space="preserve">all </w:t>
      </w:r>
      <w:r w:rsidRPr="00645F42">
        <w:rPr>
          <w:rStyle w:val="Emphasis"/>
          <w:highlight w:val="yellow"/>
        </w:rPr>
        <w:t>negotiations</w:t>
      </w:r>
      <w:r w:rsidRPr="00A66F64">
        <w:rPr>
          <w:rStyle w:val="11111AAAAStyleUnderline"/>
        </w:rPr>
        <w:t xml:space="preserve"> </w:t>
      </w:r>
      <w:r w:rsidRPr="00A66F64">
        <w:rPr>
          <w:rStyle w:val="11111AAAAStyleUnderline"/>
          <w:highlight w:val="yellow"/>
        </w:rPr>
        <w:t xml:space="preserve">which take place between an </w:t>
      </w:r>
      <w:r w:rsidRPr="00645F42">
        <w:rPr>
          <w:rStyle w:val="Emphasis"/>
          <w:highlight w:val="yellow"/>
        </w:rPr>
        <w:t>employer</w:t>
      </w:r>
      <w:r w:rsidRPr="00A66F64">
        <w:rPr>
          <w:rStyle w:val="11111AAAAStyleUnderline"/>
        </w:rPr>
        <w:t xml:space="preserve">, a group of employers or one or more employers' organizations, on the one hand, </w:t>
      </w:r>
      <w:r w:rsidRPr="00A66F64">
        <w:rPr>
          <w:rStyle w:val="11111AAAAStyleUnderline"/>
          <w:highlight w:val="yellow"/>
        </w:rPr>
        <w:t>and</w:t>
      </w:r>
      <w:r w:rsidRPr="00A66F64">
        <w:rPr>
          <w:rStyle w:val="11111AAAAStyleUnderline"/>
        </w:rPr>
        <w:t xml:space="preserve"> one or more </w:t>
      </w:r>
      <w:r w:rsidRPr="00A66F64">
        <w:rPr>
          <w:rStyle w:val="11111AAAAStyleUnderline"/>
          <w:highlight w:val="yellow"/>
        </w:rPr>
        <w:t>workers' organizations</w:t>
      </w:r>
      <w:r w:rsidRPr="00A66F64">
        <w:rPr>
          <w:rStyle w:val="11111AAAAStyleUnderline"/>
        </w:rPr>
        <w:t xml:space="preserve">, on the other, </w:t>
      </w:r>
      <w:r w:rsidRPr="00A66F64">
        <w:rPr>
          <w:rStyle w:val="11111AAAAStyleUnderline"/>
          <w:highlight w:val="yellow"/>
        </w:rPr>
        <w:t>for</w:t>
      </w:r>
      <w:r w:rsidRPr="00645F42">
        <w:t>:</w:t>
      </w:r>
    </w:p>
    <w:p w14:paraId="4AD7286E" w14:textId="77777777" w:rsidR="00A62300" w:rsidRPr="00A66F64" w:rsidRDefault="00A62300" w:rsidP="00A62300">
      <w:pPr>
        <w:pStyle w:val="ListParagraph"/>
        <w:numPr>
          <w:ilvl w:val="0"/>
          <w:numId w:val="15"/>
        </w:numPr>
      </w:pPr>
      <w:r w:rsidRPr="00A66F64">
        <w:t xml:space="preserve">determining </w:t>
      </w:r>
      <w:r w:rsidRPr="00A66F64">
        <w:rPr>
          <w:rStyle w:val="11111AAAAStyleUnderline"/>
          <w:highlight w:val="yellow"/>
        </w:rPr>
        <w:t xml:space="preserve">working </w:t>
      </w:r>
      <w:r w:rsidRPr="00645F42">
        <w:rPr>
          <w:rStyle w:val="Emphasis"/>
          <w:highlight w:val="yellow"/>
        </w:rPr>
        <w:t>conditions</w:t>
      </w:r>
      <w:r w:rsidRPr="00A66F64">
        <w:rPr>
          <w:rStyle w:val="11111AAAAStyleUnderline"/>
          <w:highlight w:val="yellow"/>
        </w:rPr>
        <w:t xml:space="preserve"> and </w:t>
      </w:r>
      <w:r w:rsidRPr="00645F42">
        <w:rPr>
          <w:rStyle w:val="Emphasis"/>
          <w:highlight w:val="yellow"/>
        </w:rPr>
        <w:t>terms of employment</w:t>
      </w:r>
      <w:r w:rsidRPr="00A66F64">
        <w:t>; and/or</w:t>
      </w:r>
    </w:p>
    <w:p w14:paraId="3B36D75B" w14:textId="77777777" w:rsidR="00A62300" w:rsidRPr="00A66F64" w:rsidRDefault="00A62300" w:rsidP="00A62300">
      <w:pPr>
        <w:pStyle w:val="ListParagraph"/>
        <w:numPr>
          <w:ilvl w:val="0"/>
          <w:numId w:val="15"/>
        </w:numPr>
      </w:pPr>
      <w:r w:rsidRPr="00645F42">
        <w:rPr>
          <w:rStyle w:val="Emphasis"/>
          <w:highlight w:val="yellow"/>
        </w:rPr>
        <w:t>regulating relations</w:t>
      </w:r>
      <w:r w:rsidRPr="00A66F64">
        <w:rPr>
          <w:rStyle w:val="11111AAAAStyleUnderline"/>
          <w:highlight w:val="yellow"/>
        </w:rPr>
        <w:t xml:space="preserve"> between employers and workers</w:t>
      </w:r>
      <w:r w:rsidRPr="00A66F64">
        <w:t>; and/or</w:t>
      </w:r>
    </w:p>
    <w:p w14:paraId="41F09E44" w14:textId="77777777" w:rsidR="00A62300" w:rsidRPr="00A66F64" w:rsidRDefault="00A62300" w:rsidP="00A62300">
      <w:pPr>
        <w:pStyle w:val="ListParagraph"/>
        <w:numPr>
          <w:ilvl w:val="0"/>
          <w:numId w:val="15"/>
        </w:numPr>
      </w:pPr>
      <w:r w:rsidRPr="00A66F64">
        <w:rPr>
          <w:rStyle w:val="11111AAAAStyleUnderline"/>
        </w:rPr>
        <w:t>regulating relations</w:t>
      </w:r>
      <w:r w:rsidRPr="00A66F64">
        <w:t xml:space="preserve"> </w:t>
      </w:r>
      <w:r w:rsidRPr="00A66F64">
        <w:rPr>
          <w:rStyle w:val="11111AAAAStyleUnderline"/>
        </w:rPr>
        <w:t>between employers or their organizations and a workers' organization or workers' organizations</w:t>
      </w:r>
      <w:r w:rsidRPr="00A66F64">
        <w:t>.” (Article 2)</w:t>
      </w:r>
    </w:p>
    <w:p w14:paraId="46F4793C" w14:textId="77777777" w:rsidR="00A62300" w:rsidRPr="00645F42" w:rsidRDefault="00A62300" w:rsidP="00A62300"/>
    <w:p w14:paraId="2BDBC72B" w14:textId="77777777" w:rsidR="00A62300" w:rsidRPr="00645F42" w:rsidRDefault="00A62300" w:rsidP="00A62300">
      <w:pPr>
        <w:pStyle w:val="Heading4"/>
        <w:rPr>
          <w:rFonts w:cs="Arial"/>
        </w:rPr>
      </w:pPr>
      <w:r w:rsidRPr="00645F42">
        <w:rPr>
          <w:rFonts w:cs="Arial"/>
        </w:rPr>
        <w:t>Strengthen means make more effective</w:t>
      </w:r>
    </w:p>
    <w:p w14:paraId="29748454" w14:textId="77777777" w:rsidR="00A62300" w:rsidRPr="00645F42" w:rsidRDefault="00A62300" w:rsidP="00A62300">
      <w:r w:rsidRPr="00645F42">
        <w:rPr>
          <w:rStyle w:val="Style13ptBold"/>
        </w:rPr>
        <w:t>Cambridge No Date</w:t>
      </w:r>
      <w:r w:rsidRPr="00645F42">
        <w:t xml:space="preserve"> (Cambridge Dictionary; "strengthen"; doα: 6-3-2025) https://dictionary.cambridge.org/us/dictionary/english/strengthen</w:t>
      </w:r>
    </w:p>
    <w:p w14:paraId="76055DD5" w14:textId="77777777" w:rsidR="00A62300" w:rsidRPr="00645F42" w:rsidRDefault="00A62300" w:rsidP="00A62300"/>
    <w:p w14:paraId="46EDB3FB" w14:textId="77777777" w:rsidR="00A62300" w:rsidRPr="00645F42" w:rsidRDefault="00A62300" w:rsidP="00A62300">
      <w:r w:rsidRPr="00A66F64">
        <w:rPr>
          <w:rStyle w:val="11111AAAAStyleUnderline"/>
          <w:highlight w:val="yellow"/>
        </w:rPr>
        <w:t>to make</w:t>
      </w:r>
      <w:r w:rsidRPr="00A66F64">
        <w:rPr>
          <w:rStyle w:val="11111AAAAStyleUnderline"/>
        </w:rPr>
        <w:t xml:space="preserve"> something </w:t>
      </w:r>
      <w:r w:rsidRPr="00645F42">
        <w:rPr>
          <w:rStyle w:val="Emphasis"/>
        </w:rPr>
        <w:t>stronger</w:t>
      </w:r>
      <w:r w:rsidRPr="00A66F64">
        <w:rPr>
          <w:rStyle w:val="11111AAAAStyleUnderline"/>
        </w:rPr>
        <w:t xml:space="preserve"> or </w:t>
      </w:r>
      <w:r w:rsidRPr="00645F42">
        <w:rPr>
          <w:rStyle w:val="Emphasis"/>
          <w:highlight w:val="yellow"/>
        </w:rPr>
        <w:t>more effective</w:t>
      </w:r>
      <w:r w:rsidRPr="00645F42">
        <w:t>, or to become stronger or more effective:</w:t>
      </w:r>
    </w:p>
    <w:p w14:paraId="281E8AE9" w14:textId="77777777" w:rsidR="00A62300" w:rsidRPr="00645F42" w:rsidRDefault="00A62300" w:rsidP="00A62300">
      <w:r w:rsidRPr="00645F42">
        <w:t xml:space="preserve">They have been </w:t>
      </w:r>
      <w:r w:rsidRPr="00645F42">
        <w:rPr>
          <w:rStyle w:val="Emphasis"/>
        </w:rPr>
        <w:t>strengthening</w:t>
      </w:r>
      <w:r w:rsidRPr="00A66F64">
        <w:rPr>
          <w:rStyle w:val="11111AAAAStyleUnderline"/>
        </w:rPr>
        <w:t xml:space="preserve"> their border defenses </w:t>
      </w:r>
      <w:r w:rsidRPr="00645F42">
        <w:t>in preparation for war.</w:t>
      </w:r>
    </w:p>
    <w:p w14:paraId="36C3E79C" w14:textId="77777777" w:rsidR="00A62300" w:rsidRPr="00645F42" w:rsidRDefault="00A62300" w:rsidP="00A62300">
      <w:r w:rsidRPr="00645F42">
        <w:t>His battle against cancer has strengthened his belief in God.</w:t>
      </w:r>
    </w:p>
    <w:p w14:paraId="149912C8" w14:textId="77777777" w:rsidR="00A62300" w:rsidRPr="00645F42" w:rsidRDefault="00A62300" w:rsidP="00A62300">
      <w:r w:rsidRPr="00645F42">
        <w:t>The accident strengthens the case for better safety measures at fairgrounds.</w:t>
      </w:r>
    </w:p>
    <w:p w14:paraId="4F724498" w14:textId="77777777" w:rsidR="00A62300" w:rsidRPr="00645F42" w:rsidRDefault="00A62300" w:rsidP="00A62300">
      <w:pPr>
        <w:rPr>
          <w:rStyle w:val="Style13ptBold"/>
        </w:rPr>
      </w:pPr>
      <w:r w:rsidRPr="00645F42">
        <w:rPr>
          <w:rStyle w:val="Style13ptBold"/>
        </w:rPr>
        <w:t>The</w:t>
      </w:r>
      <w:r w:rsidRPr="00645F42">
        <w:t xml:space="preserve"> bank </w:t>
      </w:r>
      <w:r w:rsidRPr="00645F42">
        <w:rPr>
          <w:rStyle w:val="Style13ptBold"/>
        </w:rPr>
        <w:t xml:space="preserve">loan has greatly </w:t>
      </w:r>
      <w:r w:rsidRPr="00645F42">
        <w:rPr>
          <w:rStyle w:val="Emphasis"/>
        </w:rPr>
        <w:t>strengthened</w:t>
      </w:r>
      <w:r w:rsidRPr="00645F42">
        <w:rPr>
          <w:rStyle w:val="Style13ptBold"/>
        </w:rPr>
        <w:t xml:space="preserve"> our financial </w:t>
      </w:r>
      <w:r w:rsidRPr="00645F42">
        <w:rPr>
          <w:rStyle w:val="Emphasis"/>
        </w:rPr>
        <w:t>position</w:t>
      </w:r>
      <w:r w:rsidRPr="00645F42">
        <w:rPr>
          <w:rStyle w:val="Style13ptBold"/>
        </w:rPr>
        <w:t>.</w:t>
      </w:r>
    </w:p>
    <w:p w14:paraId="6DBE4F10" w14:textId="77777777" w:rsidR="00A62300" w:rsidRPr="00645F42" w:rsidRDefault="00A62300" w:rsidP="00A62300">
      <w:r w:rsidRPr="00645F42">
        <w:t>The organization's aim is to strengthen the cultural ties between Britain and Germany.</w:t>
      </w:r>
    </w:p>
    <w:p w14:paraId="38EBFC78" w14:textId="77777777" w:rsidR="00A62300" w:rsidRPr="00645F42" w:rsidRDefault="00A62300" w:rsidP="00A62300">
      <w:r w:rsidRPr="00645F42">
        <w:t>The rise in U.S. interest rates caused the dollar to strengthen (= increase in value) against all the Asian currencies.</w:t>
      </w:r>
    </w:p>
    <w:p w14:paraId="5041518C" w14:textId="77777777" w:rsidR="00A62300" w:rsidRPr="00645F42" w:rsidRDefault="00A62300" w:rsidP="00A62300"/>
    <w:p w14:paraId="74E24C69" w14:textId="77777777" w:rsidR="00A62300" w:rsidRPr="00645F42" w:rsidRDefault="00A62300" w:rsidP="00A62300">
      <w:pPr>
        <w:pStyle w:val="Heading4"/>
        <w:rPr>
          <w:rFonts w:cs="Arial"/>
        </w:rPr>
      </w:pPr>
      <w:r w:rsidRPr="00645F42">
        <w:rPr>
          <w:rFonts w:cs="Arial"/>
        </w:rPr>
        <w:t xml:space="preserve">Vote NEG for a model of debate with </w:t>
      </w:r>
      <w:r w:rsidRPr="00645F42">
        <w:rPr>
          <w:rFonts w:cs="Arial"/>
          <w:u w:val="single"/>
        </w:rPr>
        <w:t>procedural limits</w:t>
      </w:r>
      <w:r w:rsidRPr="00645F42">
        <w:rPr>
          <w:rFonts w:cs="Arial"/>
        </w:rPr>
        <w:t xml:space="preserve"> on the topic:</w:t>
      </w:r>
    </w:p>
    <w:p w14:paraId="289A4F35" w14:textId="77777777" w:rsidR="00A62300" w:rsidRPr="00645F42" w:rsidRDefault="00A62300" w:rsidP="00A62300"/>
    <w:p w14:paraId="42DD6FDB" w14:textId="77777777" w:rsidR="00A62300" w:rsidRPr="00645F42" w:rsidRDefault="00A62300" w:rsidP="00A62300">
      <w:pPr>
        <w:pStyle w:val="Heading4"/>
        <w:rPr>
          <w:rFonts w:cs="Arial"/>
        </w:rPr>
      </w:pPr>
      <w:r w:rsidRPr="00645F42">
        <w:rPr>
          <w:rFonts w:cs="Arial"/>
        </w:rPr>
        <w:t>1—</w:t>
      </w:r>
      <w:r w:rsidRPr="00645F42">
        <w:rPr>
          <w:rFonts w:cs="Arial"/>
          <w:u w:val="single"/>
        </w:rPr>
        <w:t>Clash</w:t>
      </w:r>
      <w:r w:rsidRPr="00645F42">
        <w:rPr>
          <w:rFonts w:cs="Arial"/>
        </w:rPr>
        <w:t xml:space="preserve">—the process of </w:t>
      </w:r>
      <w:r w:rsidRPr="00645F42">
        <w:rPr>
          <w:rFonts w:cs="Arial"/>
          <w:u w:val="single"/>
        </w:rPr>
        <w:t>rigorous testing</w:t>
      </w:r>
      <w:r w:rsidRPr="00645F42">
        <w:rPr>
          <w:rFonts w:cs="Arial"/>
        </w:rPr>
        <w:t xml:space="preserve"> hones </w:t>
      </w:r>
      <w:r w:rsidRPr="00645F42">
        <w:rPr>
          <w:rFonts w:cs="Arial"/>
          <w:u w:val="single"/>
        </w:rPr>
        <w:t>argumentative agency</w:t>
      </w:r>
      <w:r w:rsidRPr="00645F42">
        <w:rPr>
          <w:rFonts w:cs="Arial"/>
        </w:rPr>
        <w:t xml:space="preserve"> for the sake of </w:t>
      </w:r>
      <w:r w:rsidRPr="00645F42">
        <w:rPr>
          <w:rFonts w:cs="Arial"/>
          <w:u w:val="single"/>
        </w:rPr>
        <w:t>interpersonal living</w:t>
      </w:r>
      <w:r w:rsidRPr="00645F42">
        <w:rPr>
          <w:rFonts w:cs="Arial"/>
        </w:rPr>
        <w:t xml:space="preserve"> and </w:t>
      </w:r>
      <w:r w:rsidRPr="00645F42">
        <w:rPr>
          <w:rFonts w:cs="Arial"/>
          <w:u w:val="single"/>
        </w:rPr>
        <w:t>ethical introspection</w:t>
      </w:r>
      <w:r w:rsidRPr="00645F42">
        <w:rPr>
          <w:rFonts w:cs="Arial"/>
        </w:rPr>
        <w:t xml:space="preserve">—they decimate clash by </w:t>
      </w:r>
      <w:r w:rsidRPr="00645F42">
        <w:rPr>
          <w:rFonts w:cs="Arial"/>
          <w:u w:val="single"/>
        </w:rPr>
        <w:t>infinitely expanding</w:t>
      </w:r>
      <w:r w:rsidRPr="00645F42">
        <w:rPr>
          <w:rFonts w:cs="Arial"/>
        </w:rPr>
        <w:t xml:space="preserve"> the case list, and incentivizing AFF </w:t>
      </w:r>
      <w:r w:rsidRPr="00645F42">
        <w:rPr>
          <w:rFonts w:cs="Arial"/>
          <w:u w:val="single"/>
        </w:rPr>
        <w:t>vagueness</w:t>
      </w:r>
      <w:r w:rsidRPr="00645F42">
        <w:rPr>
          <w:rFonts w:cs="Arial"/>
        </w:rPr>
        <w:t xml:space="preserve"> or reclarification to dodge </w:t>
      </w:r>
      <w:r w:rsidRPr="00645F42">
        <w:rPr>
          <w:rFonts w:cs="Arial"/>
          <w:u w:val="single"/>
        </w:rPr>
        <w:t>NEG offense</w:t>
      </w:r>
      <w:r w:rsidRPr="00645F42">
        <w:rPr>
          <w:rFonts w:cs="Arial"/>
        </w:rPr>
        <w:t xml:space="preserve">—leaving the NEG with only </w:t>
      </w:r>
      <w:r w:rsidRPr="00645F42">
        <w:rPr>
          <w:rFonts w:cs="Arial"/>
          <w:u w:val="single"/>
        </w:rPr>
        <w:t>concessionary</w:t>
      </w:r>
      <w:r w:rsidRPr="00645F42">
        <w:rPr>
          <w:rFonts w:cs="Arial"/>
        </w:rPr>
        <w:t xml:space="preserve"> and reactionary ground incentivizes poor, </w:t>
      </w:r>
      <w:r w:rsidRPr="00645F42">
        <w:rPr>
          <w:rFonts w:cs="Arial"/>
          <w:u w:val="single"/>
        </w:rPr>
        <w:t>unnuanced scholarship</w:t>
      </w:r>
      <w:r w:rsidRPr="00645F42">
        <w:rPr>
          <w:rFonts w:cs="Arial"/>
        </w:rPr>
        <w:t xml:space="preserve">—that </w:t>
      </w:r>
      <w:r w:rsidRPr="00645F42">
        <w:rPr>
          <w:rFonts w:cs="Arial"/>
          <w:u w:val="single"/>
        </w:rPr>
        <w:t>precludes</w:t>
      </w:r>
      <w:r w:rsidRPr="00645F42">
        <w:rPr>
          <w:rFonts w:cs="Arial"/>
        </w:rPr>
        <w:t xml:space="preserve"> meaningful skill development, undermines advocacy and praxis, and means the AFF is </w:t>
      </w:r>
      <w:r w:rsidRPr="00645F42">
        <w:rPr>
          <w:rFonts w:cs="Arial"/>
          <w:u w:val="single"/>
        </w:rPr>
        <w:t>presumptively false</w:t>
      </w:r>
      <w:r w:rsidRPr="00645F42">
        <w:rPr>
          <w:rFonts w:cs="Arial"/>
        </w:rPr>
        <w:t xml:space="preserve">. </w:t>
      </w:r>
    </w:p>
    <w:p w14:paraId="441908F6" w14:textId="77777777" w:rsidR="00A62300" w:rsidRPr="00645F42" w:rsidRDefault="00A62300" w:rsidP="00A62300"/>
    <w:p w14:paraId="0F79AE7F" w14:textId="77777777" w:rsidR="00A62300" w:rsidRPr="00645F42" w:rsidRDefault="00A62300" w:rsidP="00A62300">
      <w:pPr>
        <w:pStyle w:val="Heading4"/>
        <w:rPr>
          <w:rFonts w:cs="Arial"/>
        </w:rPr>
      </w:pPr>
      <w:r w:rsidRPr="00645F42">
        <w:rPr>
          <w:rFonts w:cs="Arial"/>
        </w:rPr>
        <w:t>2—</w:t>
      </w:r>
      <w:r w:rsidRPr="00645F42">
        <w:rPr>
          <w:rFonts w:cs="Arial"/>
          <w:u w:val="single"/>
        </w:rPr>
        <w:t>Fairness</w:t>
      </w:r>
      <w:r w:rsidRPr="00645F42">
        <w:rPr>
          <w:rFonts w:cs="Arial"/>
        </w:rPr>
        <w:t xml:space="preserve">—NEG prep is structured around disproving the topic in a </w:t>
      </w:r>
      <w:r w:rsidRPr="00645F42">
        <w:rPr>
          <w:rFonts w:cs="Arial"/>
          <w:u w:val="single"/>
        </w:rPr>
        <w:t>limited amount of time</w:t>
      </w:r>
      <w:r w:rsidRPr="00645F42">
        <w:rPr>
          <w:rFonts w:cs="Arial"/>
        </w:rPr>
        <w:t xml:space="preserve">—failure to </w:t>
      </w:r>
      <w:r w:rsidRPr="00645F42">
        <w:rPr>
          <w:rFonts w:cs="Arial"/>
          <w:u w:val="single"/>
        </w:rPr>
        <w:t>constrain</w:t>
      </w:r>
      <w:r w:rsidRPr="00645F42">
        <w:rPr>
          <w:rFonts w:cs="Arial"/>
        </w:rPr>
        <w:t xml:space="preserve"> the AFF into </w:t>
      </w:r>
      <w:r w:rsidRPr="00645F42">
        <w:rPr>
          <w:rFonts w:cs="Arial"/>
          <w:u w:val="single"/>
        </w:rPr>
        <w:t>topical bounds</w:t>
      </w:r>
      <w:r w:rsidRPr="00645F42">
        <w:rPr>
          <w:rFonts w:cs="Arial"/>
        </w:rPr>
        <w:t xml:space="preserve"> locks the NEG into ground </w:t>
      </w:r>
      <w:r w:rsidRPr="00645F42">
        <w:rPr>
          <w:rFonts w:cs="Arial"/>
          <w:u w:val="single"/>
        </w:rPr>
        <w:t>their opponents grant them</w:t>
      </w:r>
      <w:r w:rsidRPr="00645F42">
        <w:rPr>
          <w:rFonts w:cs="Arial"/>
        </w:rPr>
        <w:t xml:space="preserve">, which </w:t>
      </w:r>
      <w:r w:rsidRPr="00645F42">
        <w:rPr>
          <w:rFonts w:cs="Arial"/>
          <w:u w:val="single"/>
        </w:rPr>
        <w:t>only benefits the AFF</w:t>
      </w:r>
      <w:r w:rsidRPr="00645F42">
        <w:rPr>
          <w:rFonts w:cs="Arial"/>
        </w:rPr>
        <w:t xml:space="preserve">—even if the chosen topic isn’t </w:t>
      </w:r>
      <w:r w:rsidRPr="00645F42">
        <w:rPr>
          <w:rFonts w:cs="Arial"/>
          <w:u w:val="single"/>
        </w:rPr>
        <w:t>ideal</w:t>
      </w:r>
      <w:r w:rsidRPr="00645F42">
        <w:rPr>
          <w:rFonts w:cs="Arial"/>
        </w:rPr>
        <w:t xml:space="preserve">, it provides </w:t>
      </w:r>
      <w:r w:rsidRPr="00645F42">
        <w:rPr>
          <w:rFonts w:cs="Arial"/>
          <w:u w:val="single"/>
        </w:rPr>
        <w:t>stasis</w:t>
      </w:r>
      <w:r w:rsidRPr="00645F42">
        <w:rPr>
          <w:rFonts w:cs="Arial"/>
        </w:rPr>
        <w:t>—</w:t>
      </w:r>
      <w:r w:rsidRPr="00645F42">
        <w:rPr>
          <w:rFonts w:cs="Arial"/>
          <w:u w:val="single"/>
        </w:rPr>
        <w:t>competitive equity</w:t>
      </w:r>
      <w:r w:rsidRPr="00645F42">
        <w:rPr>
          <w:rFonts w:cs="Arial"/>
        </w:rPr>
        <w:t xml:space="preserve"> outweighs because it’s the only impact </w:t>
      </w:r>
      <w:r w:rsidRPr="00645F42">
        <w:rPr>
          <w:rFonts w:cs="Arial"/>
          <w:u w:val="single"/>
        </w:rPr>
        <w:t>intrinsic to debate</w:t>
      </w:r>
      <w:r w:rsidRPr="00645F42">
        <w:rPr>
          <w:rFonts w:cs="Arial"/>
        </w:rPr>
        <w:t xml:space="preserve">. </w:t>
      </w:r>
    </w:p>
    <w:p w14:paraId="4A27EB8B" w14:textId="77777777" w:rsidR="00A62300" w:rsidRPr="00645F42" w:rsidRDefault="00A62300" w:rsidP="00A62300"/>
    <w:p w14:paraId="7884102E" w14:textId="77777777" w:rsidR="00A62300" w:rsidRPr="00645F42" w:rsidRDefault="00A62300" w:rsidP="00A62300">
      <w:pPr>
        <w:pStyle w:val="Heading4"/>
        <w:rPr>
          <w:rFonts w:cs="Arial"/>
        </w:rPr>
      </w:pPr>
      <w:r w:rsidRPr="00645F42">
        <w:rPr>
          <w:rFonts w:cs="Arial"/>
        </w:rPr>
        <w:t xml:space="preserve">Evaluate T </w:t>
      </w:r>
      <w:r w:rsidRPr="00645F42">
        <w:rPr>
          <w:rFonts w:cs="Arial"/>
          <w:u w:val="single"/>
        </w:rPr>
        <w:t>before substance</w:t>
      </w:r>
      <w:r>
        <w:rPr>
          <w:rFonts w:cs="Arial"/>
        </w:rPr>
        <w:t>—</w:t>
      </w:r>
      <w:r w:rsidRPr="00645F42">
        <w:rPr>
          <w:rFonts w:cs="Arial"/>
        </w:rPr>
        <w:t>this is a debate about whether we can contest their truth claims in the first place—not whether the aff is a good idea</w:t>
      </w:r>
    </w:p>
    <w:p w14:paraId="7D6DA8FF" w14:textId="77777777" w:rsidR="00A62300" w:rsidRPr="00645F42" w:rsidRDefault="00A62300" w:rsidP="00A62300"/>
    <w:p w14:paraId="72F93B3D" w14:textId="77777777" w:rsidR="00A62300" w:rsidRPr="00645F42" w:rsidRDefault="00A62300" w:rsidP="00A62300">
      <w:pPr>
        <w:pStyle w:val="Heading4"/>
        <w:rPr>
          <w:rFonts w:cs="Arial"/>
        </w:rPr>
      </w:pPr>
      <w:r w:rsidRPr="00645F42">
        <w:rPr>
          <w:rFonts w:cs="Arial"/>
        </w:rPr>
        <w:t xml:space="preserve">Switch side debate: their conversation is captured better by </w:t>
      </w:r>
      <w:r w:rsidRPr="00645F42">
        <w:rPr>
          <w:rFonts w:cs="Arial"/>
          <w:u w:val="single"/>
        </w:rPr>
        <w:t>reading it on the neg</w:t>
      </w:r>
      <w:r w:rsidRPr="00645F42">
        <w:rPr>
          <w:rFonts w:cs="Arial"/>
        </w:rPr>
        <w:t xml:space="preserve"> because it gives them a stable object of critique.</w:t>
      </w:r>
    </w:p>
    <w:p w14:paraId="4C0B626A" w14:textId="77777777" w:rsidR="0081559F" w:rsidRPr="00645F42" w:rsidRDefault="0081559F" w:rsidP="0081559F"/>
    <w:p w14:paraId="6BCB5A51" w14:textId="410148EB" w:rsidR="0081559F" w:rsidRPr="00645F42" w:rsidRDefault="0081559F" w:rsidP="0081559F">
      <w:pPr>
        <w:pStyle w:val="Heading4"/>
        <w:rPr>
          <w:rFonts w:cs="Arial"/>
        </w:rPr>
      </w:pPr>
      <w:r w:rsidRPr="00645F42">
        <w:rPr>
          <w:rFonts w:cs="Arial"/>
        </w:rPr>
        <w:t xml:space="preserve">TVA: The United States Federal Government should substantially strengthen collective bargaining rights </w:t>
      </w:r>
      <w:r w:rsidR="002527F5">
        <w:rPr>
          <w:rFonts w:cs="Arial"/>
        </w:rPr>
        <w:t>by strengthening firing protections for workers in unions and increase retaliation penalties</w:t>
      </w:r>
    </w:p>
    <w:p w14:paraId="7354BF26" w14:textId="77777777" w:rsidR="0081559F" w:rsidRPr="00904416" w:rsidRDefault="0081559F" w:rsidP="0081559F">
      <w:pPr>
        <w:rPr>
          <w:highlight w:val="yellow"/>
        </w:rPr>
      </w:pPr>
    </w:p>
    <w:p w14:paraId="1535FA09" w14:textId="39245FED" w:rsidR="0081559F" w:rsidRPr="00645F42" w:rsidRDefault="0081559F" w:rsidP="0081559F">
      <w:pPr>
        <w:pStyle w:val="Heading4"/>
        <w:rPr>
          <w:rFonts w:cs="Arial"/>
        </w:rPr>
      </w:pPr>
      <w:r w:rsidRPr="00645F42">
        <w:rPr>
          <w:rFonts w:cs="Arial"/>
        </w:rPr>
        <w:t xml:space="preserve">Strong worker rights wreck all functioning </w:t>
      </w:r>
      <w:r w:rsidR="002527F5">
        <w:rPr>
          <w:rFonts w:cs="Arial"/>
        </w:rPr>
        <w:t xml:space="preserve">of the system </w:t>
      </w:r>
      <w:r w:rsidRPr="00645F42">
        <w:rPr>
          <w:rFonts w:cs="Arial"/>
        </w:rPr>
        <w:t xml:space="preserve">and enables worker sabotage to </w:t>
      </w:r>
      <w:r>
        <w:rPr>
          <w:rFonts w:cs="Arial"/>
        </w:rPr>
        <w:t>circuit break the entire system</w:t>
      </w:r>
      <w:r w:rsidRPr="00645F42">
        <w:rPr>
          <w:rFonts w:cs="Arial"/>
        </w:rPr>
        <w:t xml:space="preserve"> </w:t>
      </w:r>
    </w:p>
    <w:p w14:paraId="52C5EE08" w14:textId="77777777" w:rsidR="0081559F" w:rsidRPr="00645F42" w:rsidRDefault="0081559F" w:rsidP="0081559F">
      <w:r w:rsidRPr="00645F42">
        <w:rPr>
          <w:rStyle w:val="Style13ptBold"/>
        </w:rPr>
        <w:t>Thompson 12</w:t>
      </w:r>
      <w:r w:rsidRPr="00645F42">
        <w:t xml:space="preserve"> (Derek Thompson is a staff writer at The Atlantic and the author of the Work in Progress newsletter; 6-12-2012; "'Unnecessary' and 'Political': Why Unions Are Bad For America"; archive.is; doα: 9-1-2025) </w:t>
      </w:r>
      <w:hyperlink r:id="rId6" w:history="1">
        <w:r w:rsidRPr="00645F42">
          <w:rPr>
            <w:rStyle w:val="Hyperlink"/>
          </w:rPr>
          <w:t>https://archive.is/V9haV</w:t>
        </w:r>
      </w:hyperlink>
    </w:p>
    <w:p w14:paraId="0E497CAE" w14:textId="77777777" w:rsidR="0081559F" w:rsidRPr="00645F42" w:rsidRDefault="0081559F" w:rsidP="0081559F">
      <w:r w:rsidRPr="00645F42">
        <w:t>**edited for language</w:t>
      </w:r>
    </w:p>
    <w:p w14:paraId="3440D589" w14:textId="77777777" w:rsidR="0081559F" w:rsidRPr="00645F42" w:rsidRDefault="0081559F" w:rsidP="0081559F"/>
    <w:p w14:paraId="364CB6B2" w14:textId="77777777" w:rsidR="0081559F" w:rsidRPr="00645F42" w:rsidRDefault="0081559F" w:rsidP="0081559F">
      <w:r w:rsidRPr="00645F42">
        <w:rPr>
          <w:rStyle w:val="AAAunderline"/>
        </w:rPr>
        <w:t xml:space="preserve">I was in a union and 'unions are </w:t>
      </w:r>
      <w:r w:rsidRPr="00645F42">
        <w:rPr>
          <w:rStyle w:val="Emphasis"/>
        </w:rPr>
        <w:t>unnecessary'</w:t>
      </w:r>
    </w:p>
    <w:p w14:paraId="3809A0E8" w14:textId="77777777" w:rsidR="0081559F" w:rsidRPr="00645F42" w:rsidRDefault="0081559F" w:rsidP="0081559F">
      <w:r w:rsidRPr="00645F42">
        <w:t xml:space="preserve">I worked in a unionized refinery and my personal experience has been that unions are unnecessary.  As an engineer, I was unable to touch any tools, provide any assistance to our technicians and operators for "taking work away from a union employee."  While not always the case, the </w:t>
      </w:r>
      <w:r w:rsidRPr="00904416">
        <w:rPr>
          <w:rStyle w:val="AAAunderline"/>
          <w:highlight w:val="yellow"/>
        </w:rPr>
        <w:t>union gave protection to</w:t>
      </w:r>
      <w:r w:rsidRPr="00645F42">
        <w:rPr>
          <w:rStyle w:val="AAAunderline"/>
        </w:rPr>
        <w:t xml:space="preserve"> the laborer to </w:t>
      </w:r>
      <w:r w:rsidRPr="00904416">
        <w:rPr>
          <w:rStyle w:val="AAAunderline"/>
          <w:highlight w:val="yellow"/>
        </w:rPr>
        <w:t xml:space="preserve">be </w:t>
      </w:r>
      <w:r w:rsidRPr="00904416">
        <w:rPr>
          <w:rStyle w:val="Emphasis"/>
          <w:highlight w:val="yellow"/>
        </w:rPr>
        <w:t>extremely lazy</w:t>
      </w:r>
      <w:r w:rsidRPr="00904416">
        <w:rPr>
          <w:rStyle w:val="AAAunderline"/>
          <w:highlight w:val="yellow"/>
        </w:rPr>
        <w:t xml:space="preserve"> and </w:t>
      </w:r>
      <w:r w:rsidRPr="00904416">
        <w:rPr>
          <w:rStyle w:val="Emphasis"/>
          <w:highlight w:val="yellow"/>
        </w:rPr>
        <w:t>unproductive</w:t>
      </w:r>
      <w:r w:rsidRPr="00904416">
        <w:rPr>
          <w:rStyle w:val="AAAunderline"/>
          <w:highlight w:val="yellow"/>
        </w:rPr>
        <w:t xml:space="preserve"> because</w:t>
      </w:r>
      <w:r w:rsidRPr="00645F42">
        <w:t xml:space="preserve"> as long as </w:t>
      </w:r>
      <w:r w:rsidRPr="00645F42">
        <w:rPr>
          <w:strike/>
        </w:rPr>
        <w:t>he</w:t>
      </w:r>
      <w:r w:rsidRPr="00645F42">
        <w:t xml:space="preserve"> showed up to work on time, </w:t>
      </w:r>
      <w:r w:rsidRPr="00904416">
        <w:rPr>
          <w:rStyle w:val="AAAunderline"/>
          <w:highlight w:val="yellow"/>
        </w:rPr>
        <w:t>there was no way [they</w:t>
      </w:r>
      <w:r w:rsidRPr="00645F42">
        <w:t xml:space="preserve">] </w:t>
      </w:r>
      <w:r w:rsidRPr="00645F42">
        <w:rPr>
          <w:strike/>
        </w:rPr>
        <w:t>he</w:t>
      </w:r>
      <w:r w:rsidRPr="00645F42">
        <w:t xml:space="preserve"> </w:t>
      </w:r>
      <w:r w:rsidRPr="00904416">
        <w:rPr>
          <w:rStyle w:val="AAAunderline"/>
          <w:highlight w:val="yellow"/>
        </w:rPr>
        <w:t>could get fired</w:t>
      </w:r>
      <w:r w:rsidRPr="00645F42">
        <w:t xml:space="preserve">.  The </w:t>
      </w:r>
      <w:r w:rsidRPr="00904416">
        <w:rPr>
          <w:rStyle w:val="11111AAAAStyleUnderline"/>
          <w:highlight w:val="yellow"/>
        </w:rPr>
        <w:t>technicians</w:t>
      </w:r>
      <w:r w:rsidRPr="00645F42">
        <w:t xml:space="preserve"> and operators started at $28.00 an hour, which was more than I made as an engineer.  Obviously they have a much lower ceiling and top out pretty quickly, but that is an enormous amount of money for someone who can get away with being lazy as he wants.  </w:t>
      </w:r>
      <w:r w:rsidRPr="00A66F64">
        <w:rPr>
          <w:rStyle w:val="11111AAAAStyleUnderline"/>
        </w:rPr>
        <w:t xml:space="preserve">Also, during lead ups to labor negotiations (there were two big ones while I was there), there was ample evidence of </w:t>
      </w:r>
      <w:r w:rsidRPr="00904416">
        <w:rPr>
          <w:rStyle w:val="Emphasis"/>
          <w:highlight w:val="yellow"/>
        </w:rPr>
        <w:t>sabotage</w:t>
      </w:r>
      <w:r w:rsidRPr="00645F42">
        <w:t xml:space="preserve"> to </w:t>
      </w:r>
      <w:r w:rsidRPr="00904416">
        <w:rPr>
          <w:rStyle w:val="11111AAAAStyleUnderline"/>
          <w:highlight w:val="yellow"/>
        </w:rPr>
        <w:t>the plant</w:t>
      </w:r>
      <w:r w:rsidRPr="00645F42">
        <w:t xml:space="preserve"> while engineers were being trained to operate the refinery in the event of a strike.  I cannot for the life of me understand why one would put people at risk in order to protect their job.   </w:t>
      </w:r>
    </w:p>
    <w:p w14:paraId="646EC0BE" w14:textId="77777777" w:rsidR="0081559F" w:rsidRPr="00645F42" w:rsidRDefault="0081559F" w:rsidP="0081559F">
      <w:r w:rsidRPr="00645F42">
        <w:t xml:space="preserve">There were several unionized technicians and operators that were very pleasant and worked hard when asked to do so, but this was not the norm. </w:t>
      </w:r>
      <w:r w:rsidRPr="00A66F64">
        <w:rPr>
          <w:rStyle w:val="11111AAAAStyleUnderline"/>
        </w:rPr>
        <w:t xml:space="preserve"> Additionally, often the best unionized workers were </w:t>
      </w:r>
      <w:r w:rsidRPr="00645F42">
        <w:rPr>
          <w:rStyle w:val="Emphasis"/>
        </w:rPr>
        <w:t>promoted</w:t>
      </w:r>
      <w:r w:rsidRPr="00A66F64">
        <w:rPr>
          <w:rStyle w:val="11111AAAAStyleUnderline"/>
        </w:rPr>
        <w:t xml:space="preserve"> to management and were </w:t>
      </w:r>
      <w:r w:rsidRPr="00645F42">
        <w:rPr>
          <w:rStyle w:val="Emphasis"/>
        </w:rPr>
        <w:t>no longer protected</w:t>
      </w:r>
      <w:r w:rsidRPr="00A66F64">
        <w:rPr>
          <w:rStyle w:val="11111AAAAStyleUnderline"/>
        </w:rPr>
        <w:t xml:space="preserve"> by the union.  </w:t>
      </w:r>
    </w:p>
    <w:p w14:paraId="07E51869" w14:textId="77777777" w:rsidR="0081559F" w:rsidRPr="00645F42" w:rsidRDefault="0081559F" w:rsidP="0081559F">
      <w:r w:rsidRPr="00645F42">
        <w:t xml:space="preserve">I understand that there was a time in the nation when we had fourteen year old kids working 18 hours a day, but we have long since moved past those days. </w:t>
      </w:r>
    </w:p>
    <w:p w14:paraId="7AE63062" w14:textId="77777777" w:rsidR="0081559F" w:rsidRPr="00645F42" w:rsidRDefault="0081559F" w:rsidP="0081559F">
      <w:r w:rsidRPr="00645F42">
        <w:t>I'm all for finding ways to close the income inequality gap (higher taxes, more efficient tax code), but I assure you that unionizing labor will not solve our problem.</w:t>
      </w:r>
    </w:p>
    <w:p w14:paraId="6BDB214D" w14:textId="77777777" w:rsidR="0081559F" w:rsidRPr="00645F42" w:rsidRDefault="0081559F" w:rsidP="0081559F">
      <w:r w:rsidRPr="00645F42">
        <w:t>'The right to leave'</w:t>
      </w:r>
    </w:p>
    <w:p w14:paraId="509970FF" w14:textId="77777777" w:rsidR="0081559F" w:rsidRPr="00645F42" w:rsidRDefault="0081559F" w:rsidP="0081559F">
      <w:r w:rsidRPr="00645F42">
        <w:t>With all this discussion of power, people seem to be missing the biggest bargaining chip of all - the right to leave. An employee has the nearly unfettered right to walk away from a job. Even with noncompete clauses and other employment contracts, there are very, very few cases in which an employee can be forced to work. Conversely, a company has numerous restrictions on when, how, and who they can terminate.</w:t>
      </w:r>
    </w:p>
    <w:p w14:paraId="2990C160" w14:textId="77777777" w:rsidR="0081559F" w:rsidRPr="00645F42" w:rsidRDefault="0081559F" w:rsidP="0081559F">
      <w:r w:rsidRPr="00645F42">
        <w:t>WHY UNIONS COULD INCREASE UNEMPLOYMENT</w:t>
      </w:r>
    </w:p>
    <w:p w14:paraId="31575871" w14:textId="77777777" w:rsidR="0081559F" w:rsidRPr="00645F42" w:rsidRDefault="0081559F" w:rsidP="0081559F">
      <w:r w:rsidRPr="00645F42">
        <w:t>Consumers will naturally gravitate toward the best value, which is why Wal-Mart has been successful by imparting downward pressure on prices and the cost of living. That you don't like them because it hurts your profit margin selling whatever it is you're selling doesn't change the fact that basic laws of supply and demand have led to consumers getting the goods they want at lower cost. Subsidies impede creative destruction (though maybe you'd rather still be a peasant in the Dark Ages?), and tariffs force up prices for everyone, decrease choice, and increase the cost of living -- which particularly hurts the poor. I guess you just don't care about poor people, huh?</w:t>
      </w:r>
    </w:p>
    <w:p w14:paraId="7EE8B559" w14:textId="77777777" w:rsidR="0081559F" w:rsidRPr="00645F42" w:rsidRDefault="0081559F" w:rsidP="0081559F">
      <w:r w:rsidRPr="00645F42">
        <w:t>By the same token, employees will work for the employer offering the best terms of employment. Right now there are more job-seekers than jobs, so the leverage lies with employers. The opposite is true in a good economy. Making it more difficult for businesses to hire and adapt may mean some people get better terms, but a larger percentage get no job at all.</w:t>
      </w:r>
    </w:p>
    <w:p w14:paraId="4082106B" w14:textId="77777777" w:rsidR="0081559F" w:rsidRPr="00645F42" w:rsidRDefault="0081559F" w:rsidP="0081559F">
      <w:r w:rsidRPr="00645F42">
        <w:t xml:space="preserve">WHY WOULD A YOUNG PERSON JOIN A UNION? </w:t>
      </w:r>
    </w:p>
    <w:p w14:paraId="58BCA0BA" w14:textId="77777777" w:rsidR="0081559F" w:rsidRPr="001A4492" w:rsidRDefault="0081559F" w:rsidP="0081559F">
      <w:r w:rsidRPr="00645F42">
        <w:t xml:space="preserve">I was on the executive board of the Providence Newspaper Guild TNG/CWA Local 31041 from 2005 to early 2007. I think </w:t>
      </w:r>
      <w:r w:rsidRPr="001A4492">
        <w:rPr>
          <w:rStyle w:val="AAAunderline"/>
        </w:rPr>
        <w:t>union</w:t>
      </w:r>
      <w:r w:rsidRPr="001A4492">
        <w:rPr>
          <w:rStyle w:val="11111AAAAStyleUnderline"/>
        </w:rPr>
        <w:t>s are relevant, but are stuc</w:t>
      </w:r>
      <w:r w:rsidRPr="001A4492">
        <w:rPr>
          <w:rStyle w:val="AAAunderline"/>
        </w:rPr>
        <w:t>k in time</w:t>
      </w:r>
      <w:r w:rsidRPr="001A4492">
        <w:t xml:space="preserve">. They're relevant because they hope to create fairness in employee pay -- a flatter salary system, rather than all the money flowing to the top of the food chain. </w:t>
      </w:r>
      <w:r w:rsidRPr="001A4492">
        <w:rPr>
          <w:rStyle w:val="11111AAAAStyleUnderline"/>
        </w:rPr>
        <w:t>But, their</w:t>
      </w:r>
      <w:r w:rsidRPr="001A4492">
        <w:t xml:space="preserve"> </w:t>
      </w:r>
      <w:r w:rsidRPr="001A4492">
        <w:rPr>
          <w:rStyle w:val="AAAunderline"/>
        </w:rPr>
        <w:t>strat</w:t>
      </w:r>
      <w:r w:rsidRPr="001A4492">
        <w:rPr>
          <w:rStyle w:val="11111AAAAStyleUnderline"/>
        </w:rPr>
        <w:t xml:space="preserve">egies and focal points were stuck in an era that had </w:t>
      </w:r>
      <w:r w:rsidRPr="001A4492">
        <w:rPr>
          <w:rStyle w:val="Emphasis"/>
        </w:rPr>
        <w:t>no relation to reality</w:t>
      </w:r>
      <w:r w:rsidRPr="001A4492">
        <w:rPr>
          <w:rStyle w:val="AAAunderline"/>
        </w:rPr>
        <w:t>.</w:t>
      </w:r>
      <w:r w:rsidRPr="001A4492">
        <w:t xml:space="preserve"> It was like trying to argue for the rotary dial phone. Sure, there is a need for the telephone, but any new ways to use them are forbidden. My experience was baffling and eye opening.</w:t>
      </w:r>
    </w:p>
    <w:p w14:paraId="576EE0D3" w14:textId="77777777" w:rsidR="0081559F" w:rsidRPr="00645F42" w:rsidRDefault="0081559F" w:rsidP="0081559F">
      <w:r w:rsidRPr="001A4492">
        <w:t xml:space="preserve">I was the youngest member on the board (32!). We managed over $1 million in dues, about 500 employees, and a handful of lower boards. The average length of employment was over 18 years and like all newspapers, the ProJo was in terrible decline. I remember journalists vehemently protesting the paper's online presence and calling on </w:t>
      </w:r>
      <w:r w:rsidRPr="001A4492">
        <w:rPr>
          <w:rStyle w:val="11111AAAAStyleUnderline"/>
        </w:rPr>
        <w:t xml:space="preserve">the union to </w:t>
      </w:r>
      <w:r w:rsidRPr="001A4492">
        <w:rPr>
          <w:rStyle w:val="Emphasis"/>
        </w:rPr>
        <w:t>prevent</w:t>
      </w:r>
      <w:r w:rsidRPr="001A4492">
        <w:rPr>
          <w:rStyle w:val="11111AAAAStyleUnderline"/>
        </w:rPr>
        <w:t xml:space="preserve"> the company from </w:t>
      </w:r>
      <w:r w:rsidRPr="001A4492">
        <w:rPr>
          <w:rStyle w:val="Emphasis"/>
        </w:rPr>
        <w:t>hiring</w:t>
      </w:r>
      <w:r w:rsidRPr="00A66F64">
        <w:rPr>
          <w:rStyle w:val="11111AAAAStyleUnderline"/>
        </w:rPr>
        <w:t xml:space="preserve"> content producers</w:t>
      </w:r>
      <w:r w:rsidRPr="00645F42">
        <w:t>. It was, to me, out of touch crazy talk. It was like watching an episode of Mad Men, where the vernacular was from an entirely different -- and dead -- era.</w:t>
      </w:r>
    </w:p>
    <w:p w14:paraId="53B3F603" w14:textId="77777777" w:rsidR="0081559F" w:rsidRPr="00645F42" w:rsidRDefault="0081559F" w:rsidP="0081559F">
      <w:r w:rsidRPr="00645F42">
        <w:t xml:space="preserve">We all had decent pay and a process for employee review, but </w:t>
      </w:r>
      <w:r w:rsidRPr="00A66F64">
        <w:rPr>
          <w:rStyle w:val="11111AAAAStyleUnderline"/>
        </w:rPr>
        <w:t>the unio</w:t>
      </w:r>
      <w:r w:rsidRPr="00645F42">
        <w:rPr>
          <w:rStyle w:val="AAAunderline"/>
        </w:rPr>
        <w:t xml:space="preserve">n </w:t>
      </w:r>
      <w:r w:rsidRPr="00645F42">
        <w:rPr>
          <w:rStyle w:val="Emphasis"/>
        </w:rPr>
        <w:t>prevented</w:t>
      </w:r>
      <w:r w:rsidRPr="00A66F64">
        <w:rPr>
          <w:rStyle w:val="11111AAAAStyleUnderline"/>
        </w:rPr>
        <w:t xml:space="preserve"> the paper from moving for</w:t>
      </w:r>
      <w:r w:rsidRPr="00645F42">
        <w:rPr>
          <w:rStyle w:val="AAAunderline"/>
        </w:rPr>
        <w:t>ward</w:t>
      </w:r>
      <w:r w:rsidRPr="00645F42">
        <w:t>. The sales department, I'm not kidding, used a proprietary phone and terminal system from the 1970s and '80s. Literally these big machines with huge keyboards with weird symbols and codes. The screens were CRTs, with black backgrounds and a green cursor. Parts for these beasts were cannibalized from 10 or so other dead behemoths piled in a closet - they were no longer made.</w:t>
      </w:r>
    </w:p>
    <w:p w14:paraId="39F1B87E" w14:textId="77777777" w:rsidR="0081559F" w:rsidRPr="00645F42" w:rsidRDefault="0081559F" w:rsidP="0081559F">
      <w:r w:rsidRPr="00645F42">
        <w:t xml:space="preserve">Why couldn't the sales department upgrade? Training. The employees were essentially in the same position, on the phones taking ads, for an average of over 20 years. No bs. They were older women, and training them would have cost thousands of dollars because the women were too old to learn new technologies. </w:t>
      </w:r>
      <w:r w:rsidRPr="00A66F64">
        <w:rPr>
          <w:rStyle w:val="11111AAAAStyleUnderline"/>
        </w:rPr>
        <w:t xml:space="preserve">So, the </w:t>
      </w:r>
      <w:r w:rsidRPr="001A4492">
        <w:rPr>
          <w:rStyle w:val="11111AAAAStyleUnderline"/>
        </w:rPr>
        <w:t xml:space="preserve">union saw no need for </w:t>
      </w:r>
      <w:r w:rsidRPr="001A4492">
        <w:rPr>
          <w:rStyle w:val="11111AAAAStyleUnderline"/>
          <w:highlight w:val="yellow"/>
        </w:rPr>
        <w:t>upgrades</w:t>
      </w:r>
      <w:r w:rsidRPr="001A4492">
        <w:rPr>
          <w:rStyle w:val="11111AAAAStyleUnderline"/>
        </w:rPr>
        <w:t xml:space="preserve"> and </w:t>
      </w:r>
      <w:r w:rsidRPr="001A4492">
        <w:rPr>
          <w:rStyle w:val="Emphasis"/>
          <w:highlight w:val="yellow"/>
        </w:rPr>
        <w:t>blocked</w:t>
      </w:r>
      <w:r w:rsidRPr="001A4492">
        <w:rPr>
          <w:rStyle w:val="Emphasis"/>
        </w:rPr>
        <w:t xml:space="preserve"> it</w:t>
      </w:r>
      <w:r w:rsidRPr="00A66F64">
        <w:rPr>
          <w:rStyle w:val="11111AAAAStyleUnderline"/>
        </w:rPr>
        <w:t xml:space="preserve"> for years.</w:t>
      </w:r>
    </w:p>
    <w:p w14:paraId="093F86BA" w14:textId="77777777" w:rsidR="0081559F" w:rsidRPr="00645F42" w:rsidRDefault="0081559F" w:rsidP="0081559F">
      <w:pPr>
        <w:rPr>
          <w:rStyle w:val="Emphasis"/>
        </w:rPr>
      </w:pPr>
      <w:r w:rsidRPr="00645F42">
        <w:t xml:space="preserve">I ran for the seat after I was denied by my superiors </w:t>
      </w:r>
      <w:r w:rsidRPr="00645F42">
        <w:rPr>
          <w:rStyle w:val="AAAunderline"/>
        </w:rPr>
        <w:t xml:space="preserve">to </w:t>
      </w:r>
      <w:r w:rsidRPr="001A4492">
        <w:rPr>
          <w:rStyle w:val="11111AAAAStyleUnderline"/>
        </w:rPr>
        <w:t>streamline a work process</w:t>
      </w:r>
      <w:r w:rsidRPr="00A66F64">
        <w:rPr>
          <w:rStyle w:val="11111AAAAStyleUnderline"/>
        </w:rPr>
        <w:t>, one that would have saved the company thousands of dollars immediately</w:t>
      </w:r>
      <w:r w:rsidRPr="00645F42">
        <w:t xml:space="preserve">. I outlined a plan, including implementation, a management scheme, and roll out schedule. I even prepared a list of objections, so my pitch would be polished and surely accepted. To my surprise there was unanimous agreement that the plan was effective - </w:t>
      </w:r>
      <w:r w:rsidRPr="00A66F64">
        <w:rPr>
          <w:rStyle w:val="11111AAAAStyleUnderline"/>
        </w:rPr>
        <w:t xml:space="preserve">no objections but one: it </w:t>
      </w:r>
      <w:r w:rsidRPr="001A4492">
        <w:rPr>
          <w:rStyle w:val="AAAunderline"/>
        </w:rPr>
        <w:t xml:space="preserve">wouldn't work </w:t>
      </w:r>
      <w:r w:rsidRPr="00904416">
        <w:rPr>
          <w:rStyle w:val="AAAunderline"/>
          <w:highlight w:val="yellow"/>
        </w:rPr>
        <w:t xml:space="preserve">because </w:t>
      </w:r>
      <w:r w:rsidRPr="001A4492">
        <w:rPr>
          <w:rStyle w:val="AAAunderline"/>
        </w:rPr>
        <w:t xml:space="preserve">of </w:t>
      </w:r>
      <w:r w:rsidRPr="00904416">
        <w:rPr>
          <w:rStyle w:val="Emphasis"/>
          <w:highlight w:val="yellow"/>
        </w:rPr>
        <w:t>union rules.</w:t>
      </w:r>
    </w:p>
    <w:p w14:paraId="652055F3" w14:textId="77777777" w:rsidR="0081559F" w:rsidRPr="00645F42" w:rsidRDefault="0081559F" w:rsidP="0081559F">
      <w:r w:rsidRPr="00645F42">
        <w:t>I did not anticipate that response. Afterward, I had a bizarre conversation with the union steward. He focused on the fact that my innovation "would benefit the company, not employees so it will never work around here."</w:t>
      </w:r>
    </w:p>
    <w:p w14:paraId="248E36F4" w14:textId="77777777" w:rsidR="0081559F" w:rsidRPr="00645F42" w:rsidRDefault="0081559F" w:rsidP="0081559F">
      <w:r w:rsidRPr="00645F42">
        <w:t xml:space="preserve">Stunned, I ran for an open seat to see from the inside why ideas and </w:t>
      </w:r>
      <w:r w:rsidRPr="001A4492">
        <w:rPr>
          <w:rStyle w:val="AAAunderline"/>
        </w:rPr>
        <w:t>in</w:t>
      </w:r>
      <w:r w:rsidRPr="001A4492">
        <w:rPr>
          <w:rStyle w:val="11111AAAAStyleUnderline"/>
        </w:rPr>
        <w:t xml:space="preserve">novation were </w:t>
      </w:r>
      <w:r w:rsidRPr="001A4492">
        <w:rPr>
          <w:rStyle w:val="Emphasis"/>
        </w:rPr>
        <w:t>frowned upon</w:t>
      </w:r>
      <w:r w:rsidRPr="00645F42">
        <w:t xml:space="preserve">. Once on the board, I first could not believe that no one was under 45. In fact, most were well into their 50s and 60s. </w:t>
      </w:r>
      <w:r w:rsidRPr="00A66F64">
        <w:rPr>
          <w:rStyle w:val="11111AAAAStyleUnderline"/>
        </w:rPr>
        <w:t xml:space="preserve">To them, </w:t>
      </w:r>
      <w:r w:rsidRPr="00904416">
        <w:rPr>
          <w:rStyle w:val="11111AAAAStyleUnderline"/>
          <w:highlight w:val="yellow"/>
        </w:rPr>
        <w:t>e</w:t>
      </w:r>
      <w:r w:rsidRPr="00904416">
        <w:rPr>
          <w:rStyle w:val="AAAunderline"/>
          <w:highlight w:val="yellow"/>
        </w:rPr>
        <w:t>verything was a battle, "</w:t>
      </w:r>
      <w:r w:rsidRPr="00904416">
        <w:rPr>
          <w:rStyle w:val="Emphasis"/>
          <w:highlight w:val="yellow"/>
        </w:rPr>
        <w:t>us vs. them</w:t>
      </w:r>
      <w:r w:rsidRPr="00904416">
        <w:rPr>
          <w:rStyle w:val="AAAunderline"/>
          <w:highlight w:val="yellow"/>
        </w:rPr>
        <w:t>."</w:t>
      </w:r>
      <w:r w:rsidRPr="00645F42">
        <w:t xml:space="preserve"> Management was Enemy #1, with the </w:t>
      </w:r>
      <w:r w:rsidRPr="001A4492">
        <w:rPr>
          <w:rStyle w:val="AAAunderline"/>
        </w:rPr>
        <w:t>internet an</w:t>
      </w:r>
      <w:r w:rsidRPr="001A4492">
        <w:rPr>
          <w:rStyle w:val="11111AAAAStyleUnderline"/>
        </w:rPr>
        <w:t xml:space="preserve"> </w:t>
      </w:r>
      <w:r w:rsidRPr="001A4492">
        <w:rPr>
          <w:rStyle w:val="Emphasis"/>
        </w:rPr>
        <w:t>emerging threat</w:t>
      </w:r>
      <w:r w:rsidRPr="001A4492">
        <w:rPr>
          <w:rStyle w:val="11111AAAAStyleUnderline"/>
        </w:rPr>
        <w:t xml:space="preserve">. </w:t>
      </w:r>
      <w:r w:rsidRPr="001A4492">
        <w:rPr>
          <w:rStyle w:val="11111AAAAStyleUnderline"/>
          <w:highlight w:val="yellow"/>
        </w:rPr>
        <w:t>Meetings</w:t>
      </w:r>
      <w:r w:rsidRPr="00A66F64">
        <w:rPr>
          <w:rStyle w:val="11111AAAAStyleUnderline"/>
        </w:rPr>
        <w:t xml:space="preserve"> were strategy sessions that focused on two things</w:t>
      </w:r>
      <w:r w:rsidRPr="00645F42">
        <w:t xml:space="preserve">. First, meeting member needs (these were the good works, like settling discrimination suits for underrepresented workers). The second </w:t>
      </w:r>
      <w:r w:rsidRPr="00A66F64">
        <w:rPr>
          <w:rStyle w:val="11111AAAAStyleUnderline"/>
        </w:rPr>
        <w:t xml:space="preserve">priority was more energetic, and </w:t>
      </w:r>
      <w:r w:rsidRPr="00904416">
        <w:rPr>
          <w:rStyle w:val="AAAunderline"/>
          <w:highlight w:val="yellow"/>
        </w:rPr>
        <w:t xml:space="preserve">focused on how to </w:t>
      </w:r>
      <w:r w:rsidRPr="00904416">
        <w:rPr>
          <w:rStyle w:val="Emphasis"/>
          <w:highlight w:val="yellow"/>
        </w:rPr>
        <w:t>defeat</w:t>
      </w:r>
      <w:r w:rsidRPr="00904416">
        <w:rPr>
          <w:rStyle w:val="AAAunderline"/>
          <w:highlight w:val="yellow"/>
        </w:rPr>
        <w:t xml:space="preserve"> the company</w:t>
      </w:r>
      <w:r w:rsidRPr="00645F42">
        <w:t>. I did not understand the second part, and was assured with a wink and a nod that "it was the right thing to do, just look at history."</w:t>
      </w:r>
    </w:p>
    <w:p w14:paraId="7EDEE2CA" w14:textId="77777777" w:rsidR="0081559F" w:rsidRPr="001A4492" w:rsidRDefault="0081559F" w:rsidP="0081559F">
      <w:r w:rsidRPr="00645F42">
        <w:t xml:space="preserve">I argued with my fellow board members that young people needed to be involved with the union, that they needed a plan to transfer and promote the union to a new generation. I also argued that innovation was stifling employees from being recognized and promoted - </w:t>
      </w:r>
      <w:r w:rsidRPr="00A66F64">
        <w:rPr>
          <w:rStyle w:val="11111AAAAStyleUnderline"/>
        </w:rPr>
        <w:t>to the default, robotic objection of, "</w:t>
      </w:r>
      <w:r w:rsidRPr="001A4492">
        <w:rPr>
          <w:rStyle w:val="11111AAAAStyleUnderline"/>
        </w:rPr>
        <w:t>seni</w:t>
      </w:r>
      <w:r w:rsidRPr="001A4492">
        <w:rPr>
          <w:rStyle w:val="AAAunderline"/>
        </w:rPr>
        <w:t>ority trumps all</w:t>
      </w:r>
      <w:r w:rsidRPr="001A4492">
        <w:rPr>
          <w:rStyle w:val="11111AAAAStyleUnderline"/>
        </w:rPr>
        <w:t>." If anyone wanted a promotion</w:t>
      </w:r>
      <w:r w:rsidRPr="001A4492">
        <w:t>, everyone in the company would have to be notified of the new position with senior employees having more weight on the applications. The whole system was so utterly foreign to me.</w:t>
      </w:r>
    </w:p>
    <w:p w14:paraId="47AF4968" w14:textId="77777777" w:rsidR="0081559F" w:rsidRPr="001A4492" w:rsidRDefault="0081559F" w:rsidP="0081559F">
      <w:r w:rsidRPr="001A4492">
        <w:t>Then, I heard from the inside that Belo was about buy out the ProJo. I left in a hurry to avoid a slaughter and went back to school to become a climate change specialists.</w:t>
      </w:r>
    </w:p>
    <w:p w14:paraId="2A9FF585" w14:textId="77777777" w:rsidR="0081559F" w:rsidRPr="001A4492" w:rsidRDefault="0081559F" w:rsidP="0081559F">
      <w:r w:rsidRPr="001A4492">
        <w:rPr>
          <w:rStyle w:val="AAAunderline"/>
        </w:rPr>
        <w:t>Uni</w:t>
      </w:r>
      <w:r w:rsidRPr="001A4492">
        <w:rPr>
          <w:rStyle w:val="11111AAAAStyleUnderline"/>
        </w:rPr>
        <w:t>ons may be necessary, but they're killing themselves by sticking to ol</w:t>
      </w:r>
      <w:r w:rsidRPr="001A4492">
        <w:rPr>
          <w:rStyle w:val="AAAunderline"/>
        </w:rPr>
        <w:t>d ideals</w:t>
      </w:r>
      <w:r w:rsidRPr="001A4492">
        <w:t xml:space="preserve"> and arguments that no longer apply to the 21st Century. Why -- honestly -- any young person would want to join a union, I have no idea -- Michael Cote</w:t>
      </w:r>
    </w:p>
    <w:p w14:paraId="559AC7E1" w14:textId="77777777" w:rsidR="0081559F" w:rsidRPr="001A4492" w:rsidRDefault="0081559F" w:rsidP="0081559F">
      <w:r w:rsidRPr="001A4492">
        <w:t xml:space="preserve">'Unions and government are a bad match' </w:t>
      </w:r>
    </w:p>
    <w:p w14:paraId="2DF2F767" w14:textId="77777777" w:rsidR="0081559F" w:rsidRPr="001A4492" w:rsidRDefault="0081559F" w:rsidP="0081559F">
      <w:r w:rsidRPr="001A4492">
        <w:t xml:space="preserve">The difference between </w:t>
      </w:r>
      <w:r w:rsidRPr="001A4492">
        <w:rPr>
          <w:rStyle w:val="AAAunderline"/>
        </w:rPr>
        <w:t>public s</w:t>
      </w:r>
      <w:r w:rsidRPr="001A4492">
        <w:rPr>
          <w:rStyle w:val="11111AAAAStyleUnderline"/>
        </w:rPr>
        <w:t>ector and private sector unions</w:t>
      </w:r>
      <w:r w:rsidRPr="001A4492">
        <w:t xml:space="preserve"> is critical.  What on earth is the argument for taking gov't action to dismantle the remaining private sector unions?  If they are fading on their own, and given that hardly anyone is these days blaming them for the biggest economic problems facing the U.S., why put them under attack?  I don't think either Republicans or Democrats would contemplate doing that; it doesn't make sense in terms of electoral maps for one thing.</w:t>
      </w:r>
    </w:p>
    <w:p w14:paraId="5D09FD23" w14:textId="77777777" w:rsidR="0081559F" w:rsidRPr="00A66F64" w:rsidRDefault="0081559F" w:rsidP="0081559F">
      <w:pPr>
        <w:rPr>
          <w:rStyle w:val="11111AAAAStyleUnderline"/>
        </w:rPr>
      </w:pPr>
      <w:r w:rsidRPr="001A4492">
        <w:t xml:space="preserve">Public sector unions are something different altogether.  They seem </w:t>
      </w:r>
      <w:r w:rsidRPr="001A4492">
        <w:rPr>
          <w:rStyle w:val="Emphasis"/>
        </w:rPr>
        <w:t>ill-conceived</w:t>
      </w:r>
      <w:r w:rsidRPr="001A4492">
        <w:t xml:space="preserve">, and there's nothing like </w:t>
      </w:r>
      <w:r w:rsidRPr="001A4492">
        <w:rPr>
          <w:rStyle w:val="AAAunderline"/>
        </w:rPr>
        <w:t xml:space="preserve">a </w:t>
      </w:r>
      <w:r w:rsidRPr="001A4492">
        <w:rPr>
          <w:rStyle w:val="11111AAAAStyleUnderline"/>
        </w:rPr>
        <w:t xml:space="preserve">big </w:t>
      </w:r>
      <w:r w:rsidRPr="001A4492">
        <w:rPr>
          <w:rStyle w:val="Emphasis"/>
        </w:rPr>
        <w:t>financial</w:t>
      </w:r>
      <w:r w:rsidRPr="001A4492">
        <w:rPr>
          <w:rStyle w:val="11111AAAAStyleUnderline"/>
        </w:rPr>
        <w:t xml:space="preserve"> </w:t>
      </w:r>
      <w:r w:rsidRPr="001A4492">
        <w:rPr>
          <w:rStyle w:val="Emphasis"/>
        </w:rPr>
        <w:t>squeeze</w:t>
      </w:r>
      <w:r w:rsidRPr="001A4492">
        <w:rPr>
          <w:rStyle w:val="11111AAAAStyleUnderline"/>
        </w:rPr>
        <w:t xml:space="preserve"> in</w:t>
      </w:r>
      <w:r w:rsidRPr="001A4492">
        <w:t xml:space="preserve"> state </w:t>
      </w:r>
      <w:r w:rsidRPr="001A4492">
        <w:rPr>
          <w:rStyle w:val="11111AAAAStyleUnderline"/>
        </w:rPr>
        <w:t xml:space="preserve">budgets to shed a light on their </w:t>
      </w:r>
      <w:r w:rsidRPr="001A4492">
        <w:rPr>
          <w:rStyle w:val="Emphasis"/>
        </w:rPr>
        <w:t>dysfunction</w:t>
      </w:r>
      <w:r w:rsidRPr="001A4492">
        <w:rPr>
          <w:rStyle w:val="11111AAAAStyleUnderline"/>
        </w:rPr>
        <w:t>.  Mana</w:t>
      </w:r>
      <w:r w:rsidRPr="001A4492">
        <w:rPr>
          <w:rStyle w:val="AAAunderline"/>
        </w:rPr>
        <w:t>gement</w:t>
      </w:r>
      <w:r w:rsidRPr="001A4492">
        <w:t xml:space="preserve"> (whatever that is, </w:t>
      </w:r>
      <w:r w:rsidRPr="001A4492">
        <w:rPr>
          <w:rStyle w:val="11111AAAAStyleUnderline"/>
        </w:rPr>
        <w:t>presumably the state legislature but arguably the taxpayers) ca</w:t>
      </w:r>
      <w:r w:rsidRPr="001A4492">
        <w:rPr>
          <w:rStyle w:val="AAAunderline"/>
        </w:rPr>
        <w:t>n't pack u</w:t>
      </w:r>
      <w:r w:rsidRPr="001A4492">
        <w:rPr>
          <w:rStyle w:val="11111AAAAStyleUnderline"/>
        </w:rPr>
        <w:t>p the shop or outsource</w:t>
      </w:r>
      <w:r w:rsidRPr="001A4492">
        <w:t xml:space="preserve"> or close down operations or anything that resembles the big cards that management plays in the private sector </w:t>
      </w:r>
      <w:r w:rsidRPr="001A4492">
        <w:rPr>
          <w:rStyle w:val="AAAunderline"/>
        </w:rPr>
        <w:t>when negotiating with unions</w:t>
      </w:r>
      <w:r w:rsidRPr="001A4492">
        <w:t xml:space="preserve">.  By the time agreed-to pensions and other expenses come on line and begin to weigh on the state budget, </w:t>
      </w:r>
      <w:r w:rsidRPr="001A4492">
        <w:rPr>
          <w:rStyle w:val="AAAunderline"/>
        </w:rPr>
        <w:t>they're</w:t>
      </w:r>
      <w:r w:rsidRPr="001A4492">
        <w:t xml:space="preserve"> just </w:t>
      </w:r>
      <w:r w:rsidRPr="001A4492">
        <w:rPr>
          <w:rStyle w:val="AAAunderline"/>
        </w:rPr>
        <w:t>another budget item</w:t>
      </w:r>
      <w:r w:rsidRPr="001A4492">
        <w:t xml:space="preserve"> at the state level and it becomes a question of tax rates and so on, all worked out in arrears.  </w:t>
      </w:r>
      <w:r w:rsidRPr="001A4492">
        <w:rPr>
          <w:rStyle w:val="AAAunderline"/>
        </w:rPr>
        <w:t xml:space="preserve">It's just </w:t>
      </w:r>
      <w:r w:rsidRPr="001A4492">
        <w:rPr>
          <w:rStyle w:val="Emphasis"/>
        </w:rPr>
        <w:t>unworkable</w:t>
      </w:r>
      <w:r w:rsidRPr="001A4492">
        <w:rPr>
          <w:rStyle w:val="AAAunderline"/>
        </w:rPr>
        <w:t xml:space="preserve">, </w:t>
      </w:r>
      <w:r w:rsidRPr="001A4492">
        <w:rPr>
          <w:rStyle w:val="Emphasis"/>
        </w:rPr>
        <w:t>untenable</w:t>
      </w:r>
      <w:r w:rsidRPr="00645F42">
        <w:t xml:space="preserve">.  </w:t>
      </w:r>
      <w:r w:rsidRPr="00645F42">
        <w:rPr>
          <w:rStyle w:val="AAAunderline"/>
        </w:rPr>
        <w:t xml:space="preserve">Unions </w:t>
      </w:r>
      <w:r w:rsidRPr="00A66F64">
        <w:rPr>
          <w:rStyle w:val="11111AAAAStyleUnderline"/>
        </w:rPr>
        <w:t>and government are a bad match. - bystander</w:t>
      </w:r>
    </w:p>
    <w:p w14:paraId="634115EF" w14:textId="77777777" w:rsidR="0081559F" w:rsidRPr="00645F42" w:rsidRDefault="0081559F" w:rsidP="0081559F">
      <w:r w:rsidRPr="00645F42">
        <w:t>If you want more money, 'go somewhere else'</w:t>
      </w:r>
    </w:p>
    <w:p w14:paraId="52F35315" w14:textId="77777777" w:rsidR="0081559F" w:rsidRPr="00645F42" w:rsidRDefault="0081559F" w:rsidP="0081559F">
      <w:r w:rsidRPr="00645F42">
        <w:t>You negotiate with your feet.  If you are treated worse than market value, you go somewhere else.  In times like now when everyone's market value is less, and there are fewer options, you take what you get and you like it.  When times get better, that is when you get your due.</w:t>
      </w:r>
    </w:p>
    <w:p w14:paraId="5BC71DA0" w14:textId="77777777" w:rsidR="0081559F" w:rsidRPr="00645F42" w:rsidRDefault="0081559F" w:rsidP="0081559F">
      <w:r w:rsidRPr="00645F42">
        <w:t>Companies that don't pay their people what they are worth go out of business.  Companies that pay their people more than they are worth go out of business even faster.</w:t>
      </w:r>
    </w:p>
    <w:p w14:paraId="00C86A88" w14:textId="77777777" w:rsidR="0081559F" w:rsidRPr="00645F42" w:rsidRDefault="0081559F" w:rsidP="0081559F">
      <w:r w:rsidRPr="00645F42">
        <w:t>ALL ABOUT CAPITAL-D DEMOCRATIC POLITICS</w:t>
      </w:r>
    </w:p>
    <w:p w14:paraId="23AB89FF" w14:textId="77777777" w:rsidR="0081559F" w:rsidRPr="00645F42" w:rsidRDefault="0081559F" w:rsidP="0081559F">
      <w:r w:rsidRPr="00645F42">
        <w:t xml:space="preserve">I don't know why, but the US union movement veered in an adversarial direction, probably in the 1950s.  The dominant theme of industrial unions in their heyday was a pathological opposition to management that resulted in the death of the heavy industrial companies that employed them.  Just consider the ways in which the UAW and auto workers interacted with the big three, which eventually led the biggest and most powerful corporations in the country to bankruptcy in a generation (and not because the product became defunct, as shown by the success of the transplants).  It was not so much pay and benefits (although with the big three, it was largely that), but </w:t>
      </w:r>
      <w:r w:rsidRPr="001A4492">
        <w:rPr>
          <w:rStyle w:val="Emphasis"/>
        </w:rPr>
        <w:t>rigid</w:t>
      </w:r>
      <w:r w:rsidRPr="001A4492">
        <w:rPr>
          <w:rStyle w:val="AAAunderline"/>
        </w:rPr>
        <w:t xml:space="preserve"> work rules</w:t>
      </w:r>
      <w:r w:rsidRPr="001A4492">
        <w:t xml:space="preserve">, </w:t>
      </w:r>
      <w:r w:rsidRPr="001A4492">
        <w:rPr>
          <w:rStyle w:val="Emphasis"/>
        </w:rPr>
        <w:t>featherbedding</w:t>
      </w:r>
      <w:r w:rsidRPr="001A4492">
        <w:t>,</w:t>
      </w:r>
      <w:r w:rsidRPr="001A4492">
        <w:rPr>
          <w:rStyle w:val="11111AAAAStyleUnderline"/>
        </w:rPr>
        <w:t xml:space="preserve"> and </w:t>
      </w:r>
      <w:r w:rsidRPr="001A4492">
        <w:rPr>
          <w:rStyle w:val="AAAunderline"/>
        </w:rPr>
        <w:t xml:space="preserve">a </w:t>
      </w:r>
      <w:r w:rsidRPr="001A4492">
        <w:rPr>
          <w:rStyle w:val="Emphasis"/>
        </w:rPr>
        <w:t>reflexive opposition</w:t>
      </w:r>
      <w:r w:rsidRPr="001A4492">
        <w:rPr>
          <w:rStyle w:val="AAAunderline"/>
        </w:rPr>
        <w:t xml:space="preserve"> to </w:t>
      </w:r>
      <w:r w:rsidRPr="001A4492">
        <w:rPr>
          <w:rStyle w:val="Emphasis"/>
        </w:rPr>
        <w:t>anything</w:t>
      </w:r>
      <w:r w:rsidRPr="001A4492">
        <w:rPr>
          <w:rStyle w:val="11111AAAAStyleUnderline"/>
        </w:rPr>
        <w:t xml:space="preserve"> management wanted</w:t>
      </w:r>
      <w:r w:rsidRPr="00A66F64">
        <w:rPr>
          <w:rStyle w:val="11111AAAAStyleUnderline"/>
        </w:rPr>
        <w:t xml:space="preserve"> to accomplish</w:t>
      </w:r>
      <w:r w:rsidRPr="00645F42">
        <w:t>.  I have personally seen AFL-CIO operatives take positions during hearings on OSHA regulations which, if implemented, would clearly result in their members losing their jobs. I can only assume that they testified as they did not to benefit their members but because "management" (industry) was taking the opposite position.</w:t>
      </w:r>
    </w:p>
    <w:p w14:paraId="06D9C406" w14:textId="77777777" w:rsidR="0081559F" w:rsidRPr="00645F42" w:rsidRDefault="0081559F" w:rsidP="0081559F">
      <w:r w:rsidRPr="00645F42">
        <w:t xml:space="preserve">I also suspect that German labor officials are not as self-interested as US labor leadership.  For example, I note that you didn't mention such things as Gerald McEntee's seven chartered flights between August and December of 2011 that cost AFSCME $98,115.66. </w:t>
      </w:r>
    </w:p>
    <w:p w14:paraId="6B41C4A0" w14:textId="77777777" w:rsidR="0081559F" w:rsidRPr="00645F42" w:rsidRDefault="0081559F" w:rsidP="0081559F">
      <w:r w:rsidRPr="00645F42">
        <w:t>The main reason many liberals are concerned about this issue is that labor is one of the last reliable conduits of cash and foot soldiers for the Democratic party (through a mandatory tax on their members).  This was the real reason for all the consternation about Scott Walker in Wisconsin, not any so-called threat to collective bargaining.</w:t>
      </w:r>
    </w:p>
    <w:p w14:paraId="55211749" w14:textId="77777777" w:rsidR="0081559F" w:rsidRPr="00645F42" w:rsidRDefault="0081559F" w:rsidP="0081559F">
      <w:r w:rsidRPr="00645F42">
        <w:t xml:space="preserve">The </w:t>
      </w:r>
      <w:r w:rsidRPr="00904416">
        <w:rPr>
          <w:rStyle w:val="AAAunderline"/>
          <w:highlight w:val="yellow"/>
        </w:rPr>
        <w:t xml:space="preserve">balance </w:t>
      </w:r>
      <w:r w:rsidRPr="00904416">
        <w:rPr>
          <w:rStyle w:val="11111AAAAStyleUnderline"/>
          <w:highlight w:val="yellow"/>
        </w:rPr>
        <w:t>of power in</w:t>
      </w:r>
      <w:r w:rsidRPr="00A66F64">
        <w:rPr>
          <w:rStyle w:val="11111AAAAStyleUnderline"/>
        </w:rPr>
        <w:t xml:space="preserve"> the </w:t>
      </w:r>
      <w:r w:rsidRPr="00904416">
        <w:rPr>
          <w:rStyle w:val="11111AAAAStyleUnderline"/>
          <w:highlight w:val="yellow"/>
        </w:rPr>
        <w:t>legal system is</w:t>
      </w:r>
      <w:r w:rsidRPr="00A66F64">
        <w:rPr>
          <w:rStyle w:val="11111AAAAStyleUnderline"/>
        </w:rPr>
        <w:t xml:space="preserve"> also </w:t>
      </w:r>
      <w:r w:rsidRPr="00904416">
        <w:rPr>
          <w:rStyle w:val="Emphasis"/>
          <w:highlight w:val="yellow"/>
        </w:rPr>
        <w:t>strongly</w:t>
      </w:r>
      <w:r w:rsidRPr="00904416">
        <w:rPr>
          <w:rStyle w:val="11111AAAAStyleUnderline"/>
          <w:highlight w:val="yellow"/>
        </w:rPr>
        <w:t xml:space="preserve"> weighted to</w:t>
      </w:r>
      <w:r w:rsidRPr="00A66F64">
        <w:rPr>
          <w:rStyle w:val="11111AAAAStyleUnderline"/>
        </w:rPr>
        <w:t xml:space="preserve">wards the </w:t>
      </w:r>
      <w:r w:rsidRPr="00904416">
        <w:rPr>
          <w:rStyle w:val="Emphasis"/>
          <w:highlight w:val="yellow"/>
        </w:rPr>
        <w:t>employees</w:t>
      </w:r>
      <w:r w:rsidRPr="00645F42">
        <w:t xml:space="preserve">. </w:t>
      </w:r>
      <w:r w:rsidRPr="00645F42">
        <w:rPr>
          <w:rStyle w:val="AAAunderline"/>
        </w:rPr>
        <w:t xml:space="preserve">Companies spend </w:t>
      </w:r>
      <w:r w:rsidRPr="00645F42">
        <w:rPr>
          <w:rStyle w:val="Emphasis"/>
        </w:rPr>
        <w:t>tremendous</w:t>
      </w:r>
      <w:r w:rsidRPr="00645F42">
        <w:t xml:space="preserve"> amounts of time and </w:t>
      </w:r>
      <w:r w:rsidRPr="00645F42">
        <w:rPr>
          <w:rStyle w:val="Emphasis"/>
        </w:rPr>
        <w:t>money</w:t>
      </w:r>
      <w:r w:rsidRPr="00645F42">
        <w:rPr>
          <w:rStyle w:val="AAAunderline"/>
        </w:rPr>
        <w:t xml:space="preserve"> to ensu</w:t>
      </w:r>
      <w:r w:rsidRPr="00A66F64">
        <w:rPr>
          <w:rStyle w:val="11111AAAAStyleUnderline"/>
        </w:rPr>
        <w:t xml:space="preserve">re compliance with all labor laws. The very </w:t>
      </w:r>
      <w:r w:rsidRPr="00904416">
        <w:rPr>
          <w:rStyle w:val="11111AAAAStyleUnderline"/>
          <w:highlight w:val="yellow"/>
        </w:rPr>
        <w:t>threat of</w:t>
      </w:r>
      <w:r w:rsidRPr="00A66F64">
        <w:rPr>
          <w:rStyle w:val="11111AAAAStyleUnderline"/>
        </w:rPr>
        <w:t xml:space="preserve"> a </w:t>
      </w:r>
      <w:r w:rsidRPr="00904416">
        <w:rPr>
          <w:rStyle w:val="11111AAAAStyleUnderline"/>
          <w:highlight w:val="yellow"/>
        </w:rPr>
        <w:t>wrongful termination</w:t>
      </w:r>
      <w:r w:rsidRPr="00A66F64">
        <w:rPr>
          <w:rStyle w:val="11111AAAAStyleUnderline"/>
        </w:rPr>
        <w:t xml:space="preserve"> suit has </w:t>
      </w:r>
      <w:r w:rsidRPr="00904416">
        <w:rPr>
          <w:rStyle w:val="Emphasis"/>
          <w:highlight w:val="yellow"/>
        </w:rPr>
        <w:t>cowed</w:t>
      </w:r>
      <w:r w:rsidRPr="00A66F64">
        <w:rPr>
          <w:rStyle w:val="11111AAAAStyleUnderline"/>
        </w:rPr>
        <w:t xml:space="preserve"> many </w:t>
      </w:r>
      <w:r w:rsidRPr="00904416">
        <w:rPr>
          <w:rStyle w:val="11111AAAAStyleUnderline"/>
          <w:highlight w:val="yellow"/>
        </w:rPr>
        <w:t>emplo</w:t>
      </w:r>
      <w:r w:rsidRPr="00904416">
        <w:rPr>
          <w:rStyle w:val="AAAunderline"/>
          <w:highlight w:val="yellow"/>
        </w:rPr>
        <w:t>yers</w:t>
      </w:r>
      <w:r w:rsidRPr="00645F42">
        <w:t xml:space="preserve"> into not exercising their rights to terminate. This isn't a matter of poor employees versus big bad corporations. There are few protections that a union can provide that aren't found in our enormous legal code.</w:t>
      </w:r>
    </w:p>
    <w:p w14:paraId="718735FD" w14:textId="77777777" w:rsidR="0081559F" w:rsidRPr="00645F42" w:rsidRDefault="0081559F" w:rsidP="0081559F">
      <w:r w:rsidRPr="00645F42">
        <w:t>'Young people do not believe unions are providing services worthy of their cost'</w:t>
      </w:r>
    </w:p>
    <w:p w14:paraId="6B2F2F62" w14:textId="77777777" w:rsidR="0081559F" w:rsidRPr="00645F42" w:rsidRDefault="0081559F" w:rsidP="0081559F">
      <w:r w:rsidRPr="00645F42">
        <w:t xml:space="preserve">The decline of unions has little to do with political attacks upon them: in our democracy, if 90% of the real workforce demanded something, they would get it. It has everything to do with the fact that young people nowadays do not believe that unions are providing services worthy of their cost. They recognize--correctly--that </w:t>
      </w:r>
      <w:r w:rsidRPr="00904416">
        <w:rPr>
          <w:rStyle w:val="AAAunderline"/>
          <w:highlight w:val="yellow"/>
        </w:rPr>
        <w:t>unio</w:t>
      </w:r>
      <w:r w:rsidRPr="00904416">
        <w:rPr>
          <w:rStyle w:val="11111AAAAStyleUnderline"/>
          <w:highlight w:val="yellow"/>
        </w:rPr>
        <w:t>ns</w:t>
      </w:r>
      <w:r w:rsidRPr="00A66F64">
        <w:rPr>
          <w:rStyle w:val="11111AAAAStyleUnderline"/>
        </w:rPr>
        <w:t xml:space="preserve"> harm the hard-working and productive for the </w:t>
      </w:r>
      <w:r w:rsidRPr="00904416">
        <w:rPr>
          <w:rStyle w:val="11111AAAAStyleUnderline"/>
          <w:highlight w:val="yellow"/>
        </w:rPr>
        <w:t>benefit</w:t>
      </w:r>
      <w:r w:rsidRPr="00A66F64">
        <w:rPr>
          <w:rStyle w:val="11111AAAAStyleUnderline"/>
        </w:rPr>
        <w:t xml:space="preserve"> of the </w:t>
      </w:r>
      <w:r w:rsidRPr="00904416">
        <w:rPr>
          <w:rStyle w:val="Emphasis"/>
          <w:highlight w:val="yellow"/>
        </w:rPr>
        <w:t>idle</w:t>
      </w:r>
      <w:r w:rsidRPr="00904416">
        <w:rPr>
          <w:rStyle w:val="11111AAAAStyleUnderline"/>
          <w:highlight w:val="yellow"/>
        </w:rPr>
        <w:t xml:space="preserve"> and </w:t>
      </w:r>
      <w:r w:rsidRPr="00904416">
        <w:rPr>
          <w:rStyle w:val="Emphasis"/>
          <w:highlight w:val="yellow"/>
        </w:rPr>
        <w:t>unambitious</w:t>
      </w:r>
      <w:r w:rsidRPr="00A66F64">
        <w:rPr>
          <w:rStyle w:val="11111AAAAStyleUnderline"/>
        </w:rPr>
        <w:t>, and want no part of it</w:t>
      </w:r>
      <w:r w:rsidRPr="00645F42">
        <w:t>.  We can even recognize that unions did provide valuable results in the past--although please miss me with one more iteration of "the guys who brought you the weekend"--without buying the idea that they are due plaudits in perpetuity for pulling kids out of mills a hundred and fifty years ago. - TheAnonymouse</w:t>
      </w:r>
    </w:p>
    <w:p w14:paraId="0C39A1D7" w14:textId="77777777" w:rsidR="0081559F" w:rsidRPr="00645F42" w:rsidRDefault="0081559F" w:rsidP="0081559F">
      <w:r w:rsidRPr="00645F42">
        <w:t>UNIONS AREN'T BEHIND THE FALL OF THE MIDDLE CLASS</w:t>
      </w:r>
    </w:p>
    <w:p w14:paraId="1A02637D" w14:textId="77777777" w:rsidR="0081559F" w:rsidRPr="00645F42" w:rsidRDefault="0081559F" w:rsidP="0081559F">
      <w:r w:rsidRPr="00645F42">
        <w:t>As far as I can tell there are two major causes for middle class woes:</w:t>
      </w:r>
    </w:p>
    <w:p w14:paraId="68AF7698" w14:textId="77777777" w:rsidR="0081559F" w:rsidRPr="00645F42" w:rsidRDefault="0081559F" w:rsidP="0081559F">
      <w:r w:rsidRPr="00645F42">
        <w:t xml:space="preserve">1) The cost of health care.  High spending by employers over the past 20-30 years has been all but eaten up by the rising costs of health care.  It's only as you get into the upper echelons of income where health care costs become a smaller part of the total pie that people aren't being squeezed this way.  </w:t>
      </w:r>
    </w:p>
    <w:p w14:paraId="2E658A4C" w14:textId="77777777" w:rsidR="0081559F" w:rsidRPr="00645F42" w:rsidRDefault="0081559F" w:rsidP="0081559F">
      <w:r w:rsidRPr="00645F42">
        <w:t>2) Competition from abroad.  Free trade grows the world economy and in the long run will benefit America, but all of that capital flowing out of America to other parts of the world sure doesn't help in the short run.</w:t>
      </w:r>
    </w:p>
    <w:p w14:paraId="087760BA" w14:textId="77777777" w:rsidR="0081559F" w:rsidRPr="00645F42" w:rsidRDefault="0081559F" w:rsidP="0081559F">
      <w:r w:rsidRPr="00645F42">
        <w:t>If American workers were really being underpaid, unions would have a lot more sway, simply because employers (whether corporations or state governments) couldn't really afford to alienate unionized workers.</w:t>
      </w:r>
    </w:p>
    <w:p w14:paraId="66C66E40" w14:textId="77777777" w:rsidR="0081559F" w:rsidRPr="00645F42" w:rsidRDefault="0081559F" w:rsidP="0081559F">
      <w:r w:rsidRPr="00645F42">
        <w:t>The only places I know of where unions are thriving are in very specific skilled professions where there's a shortage of qualified workers (diesel mechanics, for example).</w:t>
      </w:r>
    </w:p>
    <w:p w14:paraId="65806D4E" w14:textId="77777777" w:rsidR="0081559F" w:rsidRPr="00645F42" w:rsidRDefault="0081559F" w:rsidP="0081559F">
      <w:r w:rsidRPr="00645F42">
        <w:t>'Their unfortunate demise is almost entirely their own fault'</w:t>
      </w:r>
    </w:p>
    <w:p w14:paraId="0AEE444C" w14:textId="77777777" w:rsidR="0081559F" w:rsidRPr="00645F42" w:rsidRDefault="0081559F" w:rsidP="0081559F">
      <w:r w:rsidRPr="00645F42">
        <w:rPr>
          <w:rStyle w:val="AAAunderline"/>
        </w:rPr>
        <w:t>Uni</w:t>
      </w:r>
      <w:r w:rsidRPr="00A66F64">
        <w:rPr>
          <w:rStyle w:val="11111AAAAStyleUnderline"/>
        </w:rPr>
        <w:t>ons are a service industry like lawyers and accountants</w:t>
      </w:r>
      <w:r w:rsidRPr="00645F42">
        <w:t xml:space="preserve">.  They sell a service representing and advocating for workers.  Their unfortunate </w:t>
      </w:r>
      <w:r w:rsidRPr="00645F42">
        <w:rPr>
          <w:rStyle w:val="AAAunderline"/>
        </w:rPr>
        <w:t>dem</w:t>
      </w:r>
      <w:r w:rsidRPr="00A66F64">
        <w:rPr>
          <w:rStyle w:val="11111AAAAStyleUnderline"/>
        </w:rPr>
        <w:t xml:space="preserve">ise is almost entirely </w:t>
      </w:r>
      <w:r w:rsidRPr="00645F42">
        <w:rPr>
          <w:rStyle w:val="Emphasis"/>
        </w:rPr>
        <w:t>their own fault</w:t>
      </w:r>
      <w:r w:rsidRPr="00645F42">
        <w:rPr>
          <w:rStyle w:val="AAAunderline"/>
        </w:rPr>
        <w:t>.</w:t>
      </w:r>
      <w:r w:rsidRPr="00645F42">
        <w:t xml:space="preserve">  They </w:t>
      </w:r>
      <w:r w:rsidRPr="00645F42">
        <w:rPr>
          <w:rStyle w:val="AAAunderline"/>
        </w:rPr>
        <w:t>charge to much for</w:t>
      </w:r>
      <w:r w:rsidRPr="00645F42">
        <w:t xml:space="preserve"> their </w:t>
      </w:r>
      <w:r w:rsidRPr="00645F42">
        <w:rPr>
          <w:rStyle w:val="AAAunderline"/>
        </w:rPr>
        <w:t>services</w:t>
      </w:r>
      <w:r w:rsidRPr="00645F42">
        <w:t xml:space="preserve"> through dues and many current members and many more prospective members do not see the value for their dues.  Slavishly committed to </w:t>
      </w:r>
      <w:r w:rsidRPr="00904416">
        <w:rPr>
          <w:rStyle w:val="AAAunderline"/>
          <w:highlight w:val="yellow"/>
        </w:rPr>
        <w:t>protect</w:t>
      </w:r>
      <w:r w:rsidRPr="00645F42">
        <w:t xml:space="preserve">ing </w:t>
      </w:r>
      <w:r w:rsidRPr="00904416">
        <w:rPr>
          <w:rStyle w:val="AAAunderline"/>
          <w:highlight w:val="yellow"/>
        </w:rPr>
        <w:t xml:space="preserve">the </w:t>
      </w:r>
      <w:r w:rsidRPr="001A4492">
        <w:rPr>
          <w:rStyle w:val="Emphasis"/>
          <w:highlight w:val="yellow"/>
        </w:rPr>
        <w:t>very worst employees</w:t>
      </w:r>
      <w:r w:rsidRPr="00645F42">
        <w:t xml:space="preserve"> by </w:t>
      </w:r>
      <w:r w:rsidRPr="00904416">
        <w:rPr>
          <w:rStyle w:val="11111AAAAStyleUnderline"/>
          <w:highlight w:val="yellow"/>
        </w:rPr>
        <w:t>making firing</w:t>
      </w:r>
      <w:r w:rsidRPr="00A66F64">
        <w:rPr>
          <w:rStyle w:val="11111AAAAStyleUnderline"/>
        </w:rPr>
        <w:t xml:space="preserve"> almost </w:t>
      </w:r>
      <w:r w:rsidRPr="001A4492">
        <w:rPr>
          <w:rStyle w:val="Emphasis"/>
          <w:highlight w:val="yellow"/>
        </w:rPr>
        <w:t>impossible</w:t>
      </w:r>
      <w:r w:rsidRPr="00645F42">
        <w:t xml:space="preserve"> (think the Rubber Room for NYC teachers), </w:t>
      </w:r>
      <w:r w:rsidRPr="00645F42">
        <w:rPr>
          <w:rStyle w:val="AAAunderline"/>
        </w:rPr>
        <w:t>unions</w:t>
      </w:r>
      <w:r w:rsidRPr="00645F42">
        <w:t xml:space="preserve"> </w:t>
      </w:r>
      <w:r w:rsidRPr="00A66F64">
        <w:rPr>
          <w:rStyle w:val="11111AAAAStyleUnderline"/>
        </w:rPr>
        <w:t>have become s</w:t>
      </w:r>
      <w:r w:rsidRPr="00645F42">
        <w:rPr>
          <w:rStyle w:val="AAAunderline"/>
        </w:rPr>
        <w:t>ynonymous with mediocre work and waste</w:t>
      </w:r>
      <w:r w:rsidRPr="00645F42">
        <w:t xml:space="preserve">.  Ignoring the reality that almost all of their employees are now shareholders in corporate America through pension funds and 401k plans, union leadership persists with the dated notion that it is the unions vs. corporations.  </w:t>
      </w:r>
    </w:p>
    <w:p w14:paraId="71BECDDB" w14:textId="77777777" w:rsidR="0081559F" w:rsidRPr="00645F42" w:rsidRDefault="0081559F" w:rsidP="0081559F">
      <w:r w:rsidRPr="00645F42">
        <w:t xml:space="preserve">Unions are needed more than ever but their message needs to be completely reconsidered.  New leadership from outside the ranks is needed that understands that a union is a service. </w:t>
      </w:r>
      <w:r w:rsidRPr="00645F42">
        <w:rPr>
          <w:rStyle w:val="AAAunderline"/>
        </w:rPr>
        <w:t xml:space="preserve">The </w:t>
      </w:r>
      <w:r w:rsidRPr="00645F42">
        <w:rPr>
          <w:rStyle w:val="Emphasis"/>
        </w:rPr>
        <w:t>cronyism</w:t>
      </w:r>
      <w:r w:rsidRPr="00A66F64">
        <w:rPr>
          <w:rStyle w:val="11111AAAAStyleUnderline"/>
        </w:rPr>
        <w:t xml:space="preserve"> that governs the middle levels of leadership needs to be </w:t>
      </w:r>
      <w:r w:rsidRPr="00645F42">
        <w:rPr>
          <w:rStyle w:val="Emphasis"/>
        </w:rPr>
        <w:t>stopped</w:t>
      </w:r>
      <w:r w:rsidRPr="00645F42">
        <w:t xml:space="preserve">; no one currently respects it.  Dues need to be lowered. The product is too expensive. </w:t>
      </w:r>
    </w:p>
    <w:p w14:paraId="3FEC37E1" w14:textId="77777777" w:rsidR="0081559F" w:rsidRPr="00645F42" w:rsidRDefault="0081559F" w:rsidP="0081559F">
      <w:r w:rsidRPr="00645F42">
        <w:t xml:space="preserve">Most importantly, unions need to recognize that merit is to be rewarded, and poor performance is to be disciplined and even fired - easily.  Unions need to sell themselves as a catalyst for upward social mobility, as a service that will permit employees to succeed better than they would otherwise do.  Instead of seniority being the prinicple criterium for everything, merit and education need to dominate their focus.  Since the 30s,  "employers" have developed a much healthier (but still imperfect) perspective on the value of employees, dating the original and persistent union mindset of "us vs. them."   </w:t>
      </w:r>
    </w:p>
    <w:p w14:paraId="64288D2D" w14:textId="77777777" w:rsidR="0081559F" w:rsidRPr="00645F42" w:rsidRDefault="0081559F" w:rsidP="0081559F">
      <w:r w:rsidRPr="00645F42">
        <w:t xml:space="preserve">Finally, unions need to stop looking outside for blame and to legislatures for help.  Tools like "card check" and "closed shops"  really lack merit in the eyes of the public.  Unions can and must succeed, but only if they repair themselves and start selling a product that both employees and employers see as indispensable.   </w:t>
      </w:r>
    </w:p>
    <w:p w14:paraId="02BCDA68" w14:textId="77777777" w:rsidR="0081559F" w:rsidRPr="00645F42" w:rsidRDefault="0081559F" w:rsidP="0081559F"/>
    <w:p w14:paraId="2E40C595" w14:textId="05E8B6F4" w:rsidR="002527F5" w:rsidRDefault="002527F5" w:rsidP="0081559F">
      <w:pPr>
        <w:pStyle w:val="Heading3"/>
      </w:pPr>
      <w:r>
        <w:t>K</w:t>
      </w:r>
    </w:p>
    <w:p w14:paraId="3CB8CDE6" w14:textId="77777777" w:rsidR="00300763" w:rsidRDefault="00300763" w:rsidP="00300763"/>
    <w:p w14:paraId="18BFBCAF" w14:textId="77777777" w:rsidR="00300763" w:rsidRDefault="00300763" w:rsidP="00300763">
      <w:pPr>
        <w:pStyle w:val="Heading4"/>
      </w:pPr>
      <w:r>
        <w:t>The academy defangs the affirmative’s psychoanalytic critique and turns it into a new vector for profit.</w:t>
      </w:r>
    </w:p>
    <w:p w14:paraId="0EB64E09" w14:textId="77777777" w:rsidR="00300763" w:rsidRDefault="00300763" w:rsidP="00300763">
      <w:r w:rsidRPr="002D037F">
        <w:rPr>
          <w:rStyle w:val="Style13ptBold"/>
          <w:lang w:val="pt-BR"/>
        </w:rPr>
        <w:t>Guzmán &amp; Pavón-Cuéllar 17</w:t>
      </w:r>
      <w:r w:rsidRPr="002D037F">
        <w:rPr>
          <w:lang w:val="pt-BR"/>
        </w:rPr>
        <w:t xml:space="preserve"> [David Pavón</w:t>
      </w:r>
      <w:r w:rsidRPr="002D037F">
        <w:rPr>
          <w:rFonts w:ascii="Cambria Math" w:hAnsi="Cambria Math" w:cs="Cambria Math"/>
          <w:lang w:val="pt-BR"/>
        </w:rPr>
        <w:t>‐</w:t>
      </w:r>
      <w:r w:rsidRPr="002D037F">
        <w:rPr>
          <w:lang w:val="pt-BR"/>
        </w:rPr>
        <w:t xml:space="preserve">Cuéllar, Faculty of Psychology, Universidad Michoacana de San Nicolás de Hidalgo (UMSNH), Francisco Villa 450, Colonia Miguel Silva, 58110 Morelia, Michoacán, Mexico. </w:t>
      </w:r>
      <w:r>
        <w:t xml:space="preserve">Mario Orozco Guzmán, </w:t>
      </w:r>
      <w:r w:rsidRPr="00AF5CB2">
        <w:t>degree in psychology and master's degree in clinical psychology from the Autonomous University of Querétaro and doctor in Psychology from the University of Valencia, Spain.</w:t>
      </w:r>
      <w:r>
        <w:t xml:space="preserve"> “</w:t>
      </w:r>
      <w:r w:rsidRPr="00AF5CB2">
        <w:t>Politics of psychoanalysis in liberal and neoliberal capitalism</w:t>
      </w:r>
      <w:r>
        <w:t xml:space="preserve">”, </w:t>
      </w:r>
      <w:r w:rsidRPr="00AF5CB2">
        <w:rPr>
          <w:i/>
          <w:iCs/>
        </w:rPr>
        <w:t>Psychother Politics</w:t>
      </w:r>
      <w:r w:rsidRPr="00AF5CB2">
        <w:t xml:space="preserve"> Int. 2017;15:e1412.</w:t>
      </w:r>
      <w:r>
        <w:t xml:space="preserve">, </w:t>
      </w:r>
      <w:r w:rsidRPr="00AF5CB2">
        <w:t>https://doi.org/10.1002/ppi.1412</w:t>
      </w:r>
      <w:r>
        <w:t>, accessed 10-12-23]</w:t>
      </w:r>
    </w:p>
    <w:p w14:paraId="02DC5530" w14:textId="77777777" w:rsidR="00300763" w:rsidRPr="00AF5CB2" w:rsidRDefault="00300763" w:rsidP="00300763"/>
    <w:p w14:paraId="59BCC277" w14:textId="77777777" w:rsidR="00300763" w:rsidRPr="002539BF" w:rsidRDefault="00300763" w:rsidP="00300763">
      <w:r w:rsidRPr="002539BF">
        <w:t xml:space="preserve">MARIO: I can admit that </w:t>
      </w:r>
      <w:r w:rsidRPr="008422EE">
        <w:rPr>
          <w:rStyle w:val="11111AAAAStyleUnderline"/>
          <w:highlight w:val="yellow"/>
        </w:rPr>
        <w:t xml:space="preserve">psychoanalysis is a </w:t>
      </w:r>
      <w:r w:rsidRPr="008422EE">
        <w:rPr>
          <w:rStyle w:val="Emphasis"/>
          <w:highlight w:val="yellow"/>
        </w:rPr>
        <w:t>product of capitalism</w:t>
      </w:r>
      <w:r w:rsidRPr="002539BF">
        <w:t>. Like every product of capitalism, it seems that psy</w:t>
      </w:r>
      <w:r>
        <w:t>c</w:t>
      </w:r>
      <w:r w:rsidRPr="002539BF">
        <w:t xml:space="preserve">hoanalytical practice is </w:t>
      </w:r>
      <w:r w:rsidRPr="008422EE">
        <w:rPr>
          <w:rStyle w:val="11111AAAAStyleUnderline"/>
          <w:highlight w:val="yellow"/>
        </w:rPr>
        <w:t>creating</w:t>
      </w:r>
      <w:r w:rsidRPr="00AF5CB2">
        <w:rPr>
          <w:rStyle w:val="11111AAAAStyleUnderline"/>
        </w:rPr>
        <w:t xml:space="preserve"> its own development and </w:t>
      </w:r>
      <w:r w:rsidRPr="008422EE">
        <w:rPr>
          <w:rStyle w:val="11111AAAAStyleUnderline"/>
          <w:highlight w:val="yellow"/>
        </w:rPr>
        <w:t>its own business. Psychoanalysis</w:t>
      </w:r>
      <w:r w:rsidRPr="00AF5CB2">
        <w:rPr>
          <w:rStyle w:val="11111AAAAStyleUnderline"/>
        </w:rPr>
        <w:t xml:space="preserve"> as an </w:t>
      </w:r>
      <w:r w:rsidRPr="00AF5CB2">
        <w:rPr>
          <w:rStyle w:val="Emphasis"/>
        </w:rPr>
        <w:t>institutional business</w:t>
      </w:r>
      <w:r w:rsidRPr="00AF5CB2">
        <w:rPr>
          <w:rStyle w:val="11111AAAAStyleUnderline"/>
        </w:rPr>
        <w:t xml:space="preserve"> </w:t>
      </w:r>
      <w:r w:rsidRPr="008422EE">
        <w:rPr>
          <w:rStyle w:val="11111AAAAStyleUnderline"/>
          <w:highlight w:val="yellow"/>
        </w:rPr>
        <w:t>seeks to guarantee its</w:t>
      </w:r>
      <w:r w:rsidRPr="00AF5CB2">
        <w:rPr>
          <w:rStyle w:val="11111AAAAStyleUnderline"/>
        </w:rPr>
        <w:t xml:space="preserve"> scientific </w:t>
      </w:r>
      <w:r w:rsidRPr="008422EE">
        <w:rPr>
          <w:rStyle w:val="11111AAAAStyleUnderline"/>
          <w:highlight w:val="yellow"/>
        </w:rPr>
        <w:t>legitimacy</w:t>
      </w:r>
      <w:r w:rsidRPr="002539BF">
        <w:t xml:space="preserve">, its continuity and existence, its distribution and growth. </w:t>
      </w:r>
      <w:r w:rsidRPr="000E006A">
        <w:rPr>
          <w:rStyle w:val="11111AAAAStyleUnderline"/>
        </w:rPr>
        <w:t xml:space="preserve">But </w:t>
      </w:r>
      <w:r w:rsidRPr="008422EE">
        <w:rPr>
          <w:rStyle w:val="11111AAAAStyleUnderline"/>
          <w:highlight w:val="yellow"/>
        </w:rPr>
        <w:t>what this insures is</w:t>
      </w:r>
      <w:r w:rsidRPr="000E006A">
        <w:rPr>
          <w:rStyle w:val="11111AAAAStyleUnderline"/>
        </w:rPr>
        <w:t xml:space="preserve"> its </w:t>
      </w:r>
      <w:r w:rsidRPr="008422EE">
        <w:rPr>
          <w:rStyle w:val="11111AAAAStyleUnderline"/>
          <w:highlight w:val="yellow"/>
        </w:rPr>
        <w:t>perdition</w:t>
      </w:r>
      <w:r w:rsidRPr="002539BF">
        <w:t>, especially if it is seen as a business of science, as a scientific</w:t>
      </w:r>
      <w:r w:rsidRPr="002539BF">
        <w:rPr>
          <w:rFonts w:ascii="Cambria Math" w:hAnsi="Cambria Math" w:cs="Cambria Math"/>
        </w:rPr>
        <w:t>‐</w:t>
      </w:r>
      <w:r w:rsidRPr="002539BF">
        <w:t xml:space="preserve">academic business, </w:t>
      </w:r>
      <w:r w:rsidRPr="000E006A">
        <w:rPr>
          <w:rStyle w:val="11111AAAAStyleUnderline"/>
        </w:rPr>
        <w:t>as a product of a university that is not really universal</w:t>
      </w:r>
      <w:r w:rsidRPr="002539BF">
        <w:t xml:space="preserve">, since it is not always completely open to everyone. </w:t>
      </w:r>
      <w:r w:rsidRPr="000E006A">
        <w:rPr>
          <w:rStyle w:val="11111AAAAStyleUnderline"/>
        </w:rPr>
        <w:t xml:space="preserve">When </w:t>
      </w:r>
      <w:r w:rsidRPr="008422EE">
        <w:rPr>
          <w:rStyle w:val="11111AAAAStyleUnderline"/>
          <w:highlight w:val="yellow"/>
        </w:rPr>
        <w:t>psychoanalysis</w:t>
      </w:r>
      <w:r w:rsidRPr="000E006A">
        <w:rPr>
          <w:rStyle w:val="11111AAAAStyleUnderline"/>
        </w:rPr>
        <w:t xml:space="preserve"> is </w:t>
      </w:r>
      <w:r w:rsidRPr="008422EE">
        <w:rPr>
          <w:rStyle w:val="11111AAAAStyleUnderline"/>
          <w:highlight w:val="yellow"/>
        </w:rPr>
        <w:t>turned into an academic commodity</w:t>
      </w:r>
      <w:r w:rsidRPr="000E006A">
        <w:rPr>
          <w:rStyle w:val="11111AAAAStyleUnderline"/>
        </w:rPr>
        <w:t xml:space="preserve">, it </w:t>
      </w:r>
      <w:r w:rsidRPr="008422EE">
        <w:rPr>
          <w:rStyle w:val="11111AAAAStyleUnderline"/>
          <w:highlight w:val="yellow"/>
        </w:rPr>
        <w:t>marks</w:t>
      </w:r>
      <w:r w:rsidRPr="002539BF">
        <w:t xml:space="preserve">, again, </w:t>
      </w:r>
      <w:r w:rsidRPr="008422EE">
        <w:rPr>
          <w:rStyle w:val="11111AAAAStyleUnderline"/>
          <w:highlight w:val="yellow"/>
        </w:rPr>
        <w:t>the division of classes</w:t>
      </w:r>
      <w:r w:rsidRPr="002539BF">
        <w:t xml:space="preserve">, of class prerogatives, as in Freud's times, when </w:t>
      </w:r>
      <w:r w:rsidRPr="000E006A">
        <w:rPr>
          <w:rStyle w:val="11111AAAAStyleUnderline"/>
        </w:rPr>
        <w:t xml:space="preserve">only a </w:t>
      </w:r>
      <w:r w:rsidRPr="008422EE">
        <w:rPr>
          <w:rStyle w:val="11111AAAAStyleUnderline"/>
          <w:highlight w:val="yellow"/>
        </w:rPr>
        <w:t>few could benefit</w:t>
      </w:r>
      <w:r w:rsidRPr="000E006A">
        <w:rPr>
          <w:rStyle w:val="11111AAAAStyleUnderline"/>
        </w:rPr>
        <w:t xml:space="preserve"> from it</w:t>
      </w:r>
      <w:r w:rsidRPr="002539BF">
        <w:t xml:space="preserve">. However, paradoxically, by gaining scientific legitimacy, by falling into the academic realm, by crossing the threshold of the university and becoming part of the university discourse, psychoanalysis became the business of all who were there to venerate knowledge but also to question it. Psychoanalysis arrived at this crossroads in its entrance into the university, provoking a knowledge that is as domesticable as it is critical and criticisable: knowledge that can be absorbed by the system but can also question the system and question itself as a system. Although this relationship with the university is decisive in the current history of psychoanalysis, it is not usually appreciated in its proper measure, and sometimes it is not even considered. For example, in his book about Freud in Mexico, Gallo (2010) does not take into account </w:t>
      </w:r>
      <w:r w:rsidRPr="008422EE">
        <w:rPr>
          <w:rStyle w:val="11111AAAAStyleUnderline"/>
          <w:highlight w:val="yellow"/>
        </w:rPr>
        <w:t>the university</w:t>
      </w:r>
      <w:r w:rsidRPr="002539BF">
        <w:t xml:space="preserve">, which </w:t>
      </w:r>
      <w:r w:rsidRPr="000E006A">
        <w:rPr>
          <w:rStyle w:val="11111AAAAStyleUnderline"/>
        </w:rPr>
        <w:t>completely transformed psychoanalysis and immersed it in acceptable entities</w:t>
      </w:r>
      <w:r w:rsidRPr="002539BF">
        <w:t xml:space="preserve">, such as the one called “psychodynamics of personality”. </w:t>
      </w:r>
    </w:p>
    <w:p w14:paraId="397D39A2" w14:textId="77777777" w:rsidR="00300763" w:rsidRPr="002539BF" w:rsidRDefault="00300763" w:rsidP="00300763">
      <w:r w:rsidRPr="002539BF">
        <w:t xml:space="preserve">DAVID: I agree with you that </w:t>
      </w:r>
      <w:r w:rsidRPr="008422EE">
        <w:rPr>
          <w:rStyle w:val="11111AAAAStyleUnderline"/>
          <w:highlight w:val="yellow"/>
        </w:rPr>
        <w:t>insertion into the</w:t>
      </w:r>
      <w:r w:rsidRPr="000E006A">
        <w:rPr>
          <w:rStyle w:val="11111AAAAStyleUnderline"/>
        </w:rPr>
        <w:t xml:space="preserve"> university has had very important </w:t>
      </w:r>
      <w:r w:rsidRPr="008422EE">
        <w:rPr>
          <w:rStyle w:val="11111AAAAStyleUnderline"/>
          <w:highlight w:val="yellow"/>
        </w:rPr>
        <w:t>effects</w:t>
      </w:r>
      <w:r w:rsidRPr="002539BF">
        <w:t xml:space="preserve"> on the functioning of psychoanalysis and on the role it plays in society. The first thing to be observed, as you point out, is </w:t>
      </w:r>
      <w:r w:rsidRPr="008422EE">
        <w:rPr>
          <w:rStyle w:val="11111AAAAStyleUnderline"/>
          <w:highlight w:val="yellow"/>
        </w:rPr>
        <w:t xml:space="preserve">the </w:t>
      </w:r>
      <w:r w:rsidRPr="008422EE">
        <w:rPr>
          <w:rStyle w:val="Emphasis"/>
          <w:highlight w:val="yellow"/>
        </w:rPr>
        <w:t>transmutation of the unacceptable</w:t>
      </w:r>
      <w:r w:rsidRPr="008422EE">
        <w:rPr>
          <w:rStyle w:val="11111AAAAStyleUnderline"/>
          <w:highlight w:val="yellow"/>
        </w:rPr>
        <w:t xml:space="preserve"> into something acceptable.</w:t>
      </w:r>
      <w:r w:rsidRPr="002539BF">
        <w:t xml:space="preserve"> This seems to imply the assimilation of psychoanalysis into university knowledge, its epistemological regulation and its resulting reconciliation with some of the worst empiricist and positivist banalities, its confinement within the specialization of the human and social sciences, its readaptation to scientific discipline, its reabsorption by something that it ought to break up, its dissolution in a certain common sense and the psychologization of everything that ought to resist psychology. </w:t>
      </w:r>
    </w:p>
    <w:p w14:paraId="1418C3A3" w14:textId="77777777" w:rsidR="00300763" w:rsidRPr="000E006A" w:rsidRDefault="00300763" w:rsidP="00300763">
      <w:pPr>
        <w:rPr>
          <w:rStyle w:val="11111AAAAStyleUnderline"/>
        </w:rPr>
      </w:pPr>
      <w:r w:rsidRPr="002539BF">
        <w:t xml:space="preserve">MARIO: </w:t>
      </w:r>
      <w:r w:rsidRPr="000E006A">
        <w:rPr>
          <w:rStyle w:val="11111AAAAStyleUnderline"/>
        </w:rPr>
        <w:t xml:space="preserve">Freud's discovery, in short, is </w:t>
      </w:r>
      <w:r w:rsidRPr="008422EE">
        <w:rPr>
          <w:rStyle w:val="11111AAAAStyleUnderline"/>
          <w:highlight w:val="yellow"/>
        </w:rPr>
        <w:t>domesticated in the academic context.</w:t>
      </w:r>
    </w:p>
    <w:p w14:paraId="1515F825" w14:textId="77777777" w:rsidR="00300763" w:rsidRPr="002539BF" w:rsidRDefault="00300763" w:rsidP="00300763">
      <w:r w:rsidRPr="002539BF">
        <w:t>DAVID: However, according to what you propose, the university that domesticates psychoanalysis is the same that opens it to society and, in a certain sense, democratizes it by making it a subject of concern for everybody and by exposing it to a questioning that is also a questioning of the system. In the university, psychoanalysis cannot remain self</w:t>
      </w:r>
      <w:r w:rsidRPr="002539BF">
        <w:rPr>
          <w:rFonts w:ascii="Cambria Math" w:hAnsi="Cambria Math" w:cs="Cambria Math"/>
        </w:rPr>
        <w:t>‐</w:t>
      </w:r>
      <w:r w:rsidRPr="002539BF">
        <w:t xml:space="preserve">contained but must be explained, defended and made accountable when subjected to constant scrutiny from teachers and students who question it at every moment and on widely differing levels, among them the political one. What is not clear to me is how this questioning can be concretely reflected in psychoanalytic practice. I do not have the impression that this practice has been markedly modified by the teaching of psychoanalysis in the university. </w:t>
      </w:r>
    </w:p>
    <w:p w14:paraId="06DD5233" w14:textId="77777777" w:rsidR="00300763" w:rsidRPr="002539BF" w:rsidRDefault="00300763" w:rsidP="00300763">
      <w:r w:rsidRPr="002539BF">
        <w:t xml:space="preserve">THE MARKET, THE MONEY AND THE PAYMENT OF PSYCHOANALYSIS </w:t>
      </w:r>
    </w:p>
    <w:p w14:paraId="73A72F30" w14:textId="77777777" w:rsidR="00300763" w:rsidRDefault="00300763" w:rsidP="00300763">
      <w:r w:rsidRPr="002539BF">
        <w:t xml:space="preserve">DAVID: Perhaps </w:t>
      </w:r>
      <w:r w:rsidRPr="008422EE">
        <w:rPr>
          <w:rStyle w:val="11111AAAAStyleUnderline"/>
          <w:highlight w:val="yellow"/>
        </w:rPr>
        <w:t>psychoanalytic practice</w:t>
      </w:r>
      <w:r w:rsidRPr="002539BF">
        <w:t xml:space="preserve"> has become less elitist, but it still </w:t>
      </w:r>
      <w:r w:rsidRPr="008422EE">
        <w:rPr>
          <w:rStyle w:val="11111AAAAStyleUnderline"/>
          <w:highlight w:val="yellow"/>
        </w:rPr>
        <w:t>reproduces</w:t>
      </w:r>
      <w:r w:rsidRPr="000E006A">
        <w:rPr>
          <w:rStyle w:val="11111AAAAStyleUnderline"/>
        </w:rPr>
        <w:t xml:space="preserve"> what it does not dare openly recognize</w:t>
      </w:r>
      <w:r w:rsidRPr="002539BF">
        <w:t xml:space="preserve">, such as its characteristic connection of knowledge and power, its </w:t>
      </w:r>
      <w:r w:rsidRPr="008422EE">
        <w:rPr>
          <w:rStyle w:val="11111AAAAStyleUnderline"/>
          <w:highlight w:val="yellow"/>
        </w:rPr>
        <w:t>strategies of</w:t>
      </w:r>
      <w:r w:rsidRPr="000E006A">
        <w:rPr>
          <w:rStyle w:val="11111AAAAStyleUnderline"/>
        </w:rPr>
        <w:t xml:space="preserve"> professional and </w:t>
      </w:r>
      <w:r w:rsidRPr="008422EE">
        <w:rPr>
          <w:rStyle w:val="11111AAAAStyleUnderline"/>
          <w:highlight w:val="yellow"/>
        </w:rPr>
        <w:t>institutional control through psychoanalytic associations</w:t>
      </w:r>
      <w:r w:rsidRPr="002539BF">
        <w:t xml:space="preserve">, the competitive and monopolistic functioning of these associations and everything else that Robert Castel (1981/2014) has embraced under the concept of the “social unconscious of psychoanalysis”, in which we find, for example, the “standing” and “prestige” of the analyst, his “social status of domination” by which he receives his patients instead of being received by them and especially his payment with its “disguised” economic purpose (pp. 53–70). Does not this payment turn psychoanalysis into a commodity like any other and thus incorporate it with its functional exchange value into the capitalist system? What are the implications of such commodification? Can it be avoided? </w:t>
      </w:r>
    </w:p>
    <w:p w14:paraId="6FCA3B45" w14:textId="77777777" w:rsidR="00300763" w:rsidRPr="002539BF" w:rsidRDefault="00300763" w:rsidP="00300763">
      <w:r>
        <w:t xml:space="preserve">MARIO: </w:t>
      </w:r>
      <w:r w:rsidRPr="002539BF">
        <w:t>Payment in cash, in money, need not be a necessary condition of psychoanalytical treatment. This destroys psychoanalysis by transforming it into a lucrative medical business.</w:t>
      </w:r>
    </w:p>
    <w:p w14:paraId="3C50C991" w14:textId="77777777" w:rsidR="00300763" w:rsidRPr="002539BF" w:rsidRDefault="00300763" w:rsidP="00300763">
      <w:r w:rsidRPr="002539BF">
        <w:t xml:space="preserve">DAVID: But is there any alternative? </w:t>
      </w:r>
      <w:r w:rsidRPr="008422EE">
        <w:rPr>
          <w:rStyle w:val="11111AAAAStyleUnderline"/>
          <w:highlight w:val="yellow"/>
        </w:rPr>
        <w:t>It is said</w:t>
      </w:r>
      <w:r w:rsidRPr="000E006A">
        <w:rPr>
          <w:rStyle w:val="11111AAAAStyleUnderline"/>
        </w:rPr>
        <w:t xml:space="preserve"> that payme</w:t>
      </w:r>
      <w:r w:rsidRPr="008422EE">
        <w:rPr>
          <w:rStyle w:val="11111AAAAStyleUnderline"/>
          <w:highlight w:val="yellow"/>
        </w:rPr>
        <w:t>nt is indispensable for drawing</w:t>
      </w:r>
      <w:r w:rsidRPr="000E006A">
        <w:rPr>
          <w:rStyle w:val="11111AAAAStyleUnderline"/>
        </w:rPr>
        <w:t xml:space="preserve"> strict </w:t>
      </w:r>
      <w:r w:rsidRPr="008422EE">
        <w:rPr>
          <w:rStyle w:val="11111AAAAStyleUnderline"/>
          <w:highlight w:val="yellow"/>
        </w:rPr>
        <w:t>lines between reality and the couch</w:t>
      </w:r>
      <w:r w:rsidRPr="000E006A">
        <w:rPr>
          <w:rStyle w:val="11111AAAAStyleUnderline"/>
        </w:rPr>
        <w:t>, for dissipating the fantasies of the subject</w:t>
      </w:r>
      <w:r w:rsidRPr="002539BF">
        <w:t>, for avoiding an economic debt being added to the symbolic debt, for resolving the transfer and for many other purposes.</w:t>
      </w:r>
    </w:p>
    <w:p w14:paraId="02519120" w14:textId="77777777" w:rsidR="00300763" w:rsidRDefault="00300763" w:rsidP="00300763">
      <w:r w:rsidRPr="002539BF">
        <w:t xml:space="preserve">MARIO: Yes, of course, but you don't just pay with money. </w:t>
      </w:r>
    </w:p>
    <w:p w14:paraId="0E393D1D" w14:textId="77777777" w:rsidR="00300763" w:rsidRPr="002539BF" w:rsidRDefault="00300763" w:rsidP="00300763">
      <w:r w:rsidRPr="002539BF">
        <w:t>DAVID: This is what I wanted you to say! But what would Freud say?</w:t>
      </w:r>
    </w:p>
    <w:p w14:paraId="44EA35C3" w14:textId="77777777" w:rsidR="00300763" w:rsidRPr="002539BF" w:rsidRDefault="00300763" w:rsidP="00300763">
      <w:r w:rsidRPr="002539BF">
        <w:t>MARIO: Freud discovered that money enters into a symbolic equation, into metonymic slips and metaphorical substitutions that allow us to pose the payment in the analysis in another way. Psychoanalysis cannot be reduced to the object of bourgeois consumption, even if that was its origin. The origin is not necessarily the destiny.</w:t>
      </w:r>
    </w:p>
    <w:p w14:paraId="681D5B78" w14:textId="77777777" w:rsidR="00300763" w:rsidRPr="002539BF" w:rsidRDefault="00300763" w:rsidP="00300763">
      <w:r w:rsidRPr="002539BF">
        <w:t xml:space="preserve">DAVID: And </w:t>
      </w:r>
      <w:r w:rsidRPr="008422EE">
        <w:rPr>
          <w:rStyle w:val="11111AAAAStyleUnderline"/>
          <w:highlight w:val="yellow"/>
        </w:rPr>
        <w:t>what is the fate of psychoanalysis in a capitalist system that</w:t>
      </w:r>
      <w:r w:rsidRPr="006D5904">
        <w:rPr>
          <w:rStyle w:val="11111AAAAStyleUnderline"/>
        </w:rPr>
        <w:t xml:space="preserve"> </w:t>
      </w:r>
      <w:r w:rsidRPr="008422EE">
        <w:rPr>
          <w:rStyle w:val="11111AAAAStyleUnderline"/>
          <w:highlight w:val="yellow"/>
        </w:rPr>
        <w:t>has become a globalized</w:t>
      </w:r>
      <w:r w:rsidRPr="006D5904">
        <w:rPr>
          <w:rStyle w:val="11111AAAAStyleUnderline"/>
        </w:rPr>
        <w:t xml:space="preserve"> symbolic </w:t>
      </w:r>
      <w:r w:rsidRPr="008422EE">
        <w:rPr>
          <w:rStyle w:val="11111AAAAStyleUnderline"/>
          <w:highlight w:val="yellow"/>
        </w:rPr>
        <w:t>universe</w:t>
      </w:r>
      <w:r w:rsidRPr="006D5904">
        <w:rPr>
          <w:rStyle w:val="11111AAAAStyleUnderline"/>
        </w:rPr>
        <w:t xml:space="preserve"> that seems to leave nothing outside of it? </w:t>
      </w:r>
      <w:r w:rsidRPr="008422EE">
        <w:rPr>
          <w:rStyle w:val="Emphasis"/>
          <w:highlight w:val="yellow"/>
        </w:rPr>
        <w:t>Capitalism tends to embrace everything</w:t>
      </w:r>
      <w:r w:rsidRPr="006D5904">
        <w:rPr>
          <w:rStyle w:val="Emphasis"/>
        </w:rPr>
        <w:t>.</w:t>
      </w:r>
      <w:r w:rsidRPr="002539BF">
        <w:t xml:space="preserve"> It is, in Lacan's (1960/ 1999b) terms, our language without “metalanguage”, without “Other of the Other” (p. 293). That is why there could be no socialism in one country, as Stalin wanted. Likewise, psychoanalytical practice cannot be the Other of capitalism. Is not the inescapable fate of psychoanalysis to fulfil its function in the capitalist system and thus to enable the functioning of the system? </w:t>
      </w:r>
    </w:p>
    <w:p w14:paraId="494AFE6F" w14:textId="77777777" w:rsidR="00300763" w:rsidRPr="00AF5CB2" w:rsidRDefault="00300763" w:rsidP="00300763">
      <w:r w:rsidRPr="00AF5CB2">
        <w:t xml:space="preserve">MARIO: </w:t>
      </w:r>
      <w:r w:rsidRPr="006D5904">
        <w:rPr>
          <w:rStyle w:val="11111AAAAStyleUnderline"/>
        </w:rPr>
        <w:t>Psychoanalysis</w:t>
      </w:r>
      <w:r w:rsidRPr="00AF5CB2">
        <w:t xml:space="preserve"> only </w:t>
      </w:r>
      <w:r w:rsidRPr="006D5904">
        <w:rPr>
          <w:rStyle w:val="11111AAAAStyleUnderline"/>
        </w:rPr>
        <w:t>favours capitalism when it perverts itself</w:t>
      </w:r>
      <w:r w:rsidRPr="00AF5CB2">
        <w:t>, when it becomes a business, the business of making money from the symptom, which implies suffering.</w:t>
      </w:r>
    </w:p>
    <w:p w14:paraId="5D0FBB1E" w14:textId="77777777" w:rsidR="00300763" w:rsidRPr="00AF5CB2" w:rsidRDefault="00300763" w:rsidP="00300763">
      <w:r w:rsidRPr="00AF5CB2">
        <w:t xml:space="preserve">DAVID: However, in the end, </w:t>
      </w:r>
      <w:r w:rsidRPr="008422EE">
        <w:rPr>
          <w:rStyle w:val="Emphasis"/>
          <w:highlight w:val="yellow"/>
        </w:rPr>
        <w:t>the symptom is always generating profit</w:t>
      </w:r>
      <w:r w:rsidRPr="00AF5CB2">
        <w:t xml:space="preserve">, and </w:t>
      </w:r>
      <w:r w:rsidRPr="008422EE">
        <w:rPr>
          <w:rStyle w:val="11111AAAAStyleUnderline"/>
          <w:highlight w:val="yellow"/>
        </w:rPr>
        <w:t>money is</w:t>
      </w:r>
      <w:r w:rsidRPr="006D5904">
        <w:rPr>
          <w:rStyle w:val="11111AAAAStyleUnderline"/>
        </w:rPr>
        <w:t xml:space="preserve"> always </w:t>
      </w:r>
      <w:r w:rsidRPr="008422EE">
        <w:rPr>
          <w:rStyle w:val="11111AAAAStyleUnderline"/>
          <w:highlight w:val="yellow"/>
        </w:rPr>
        <w:t>being pocketed by the psychoanalyst</w:t>
      </w:r>
      <w:r w:rsidRPr="00AF5CB2">
        <w:t xml:space="preserve">. Perhaps we should think of this in a materialist way, as Ian Parker (2011) does, and recognize that </w:t>
      </w:r>
      <w:r w:rsidRPr="008422EE">
        <w:rPr>
          <w:rStyle w:val="11111AAAAStyleUnderline"/>
          <w:highlight w:val="yellow"/>
        </w:rPr>
        <w:t>payment</w:t>
      </w:r>
      <w:r w:rsidRPr="006D5904">
        <w:rPr>
          <w:rStyle w:val="11111AAAAStyleUnderline"/>
        </w:rPr>
        <w:t xml:space="preserve"> in money </w:t>
      </w:r>
      <w:r w:rsidRPr="008422EE">
        <w:rPr>
          <w:rStyle w:val="11111AAAAStyleUnderline"/>
          <w:highlight w:val="yellow"/>
        </w:rPr>
        <w:t>is a “material condition of transfer</w:t>
      </w:r>
      <w:r w:rsidRPr="006D5904">
        <w:rPr>
          <w:rStyle w:val="11111AAAAStyleUnderline"/>
        </w:rPr>
        <w:t>”, a “material investment” that can be compared to the “tracks” on which the “transferential investments” will be made</w:t>
      </w:r>
      <w:r w:rsidRPr="00AF5CB2">
        <w:t xml:space="preserve"> (p. 180). </w:t>
      </w:r>
    </w:p>
    <w:p w14:paraId="3F8A6316" w14:textId="77777777" w:rsidR="00300763" w:rsidRPr="00AF5CB2" w:rsidRDefault="00300763" w:rsidP="00300763">
      <w:r w:rsidRPr="00AF5CB2">
        <w:t>MARIO: It's not always like that.</w:t>
      </w:r>
    </w:p>
    <w:p w14:paraId="3B082021" w14:textId="77777777" w:rsidR="00300763" w:rsidRPr="00AF5CB2" w:rsidRDefault="00300763" w:rsidP="00300763">
      <w:r w:rsidRPr="00AF5CB2">
        <w:t>DAVID: Parker himself would say that “</w:t>
      </w:r>
      <w:r w:rsidRPr="006D5904">
        <w:rPr>
          <w:rStyle w:val="Emphasis"/>
        </w:rPr>
        <w:t>the very fact that there are exceptions serves to prove the rule</w:t>
      </w:r>
      <w:r w:rsidRPr="00AF5CB2">
        <w:t>” (2011, p. 180).</w:t>
      </w:r>
    </w:p>
    <w:p w14:paraId="41C5635C" w14:textId="77777777" w:rsidR="00300763" w:rsidRPr="00AF5CB2" w:rsidRDefault="00300763" w:rsidP="00300763">
      <w:r w:rsidRPr="00AF5CB2">
        <w:t>MARIO: I would not speak of rules and exceptions but of contradictions imposed by capitalist society, contradictions that are reflected, that reveal their phantasmic grip in analytic experience but cannot be resolved there. To pretend that they are definitely solved there is ideological as well as pretending that work redeems all suf</w:t>
      </w:r>
      <w:r>
        <w:t>f</w:t>
      </w:r>
      <w:r w:rsidRPr="00AF5CB2">
        <w:t>ering subjectivity.</w:t>
      </w:r>
    </w:p>
    <w:p w14:paraId="4C81A44D" w14:textId="77777777" w:rsidR="00300763" w:rsidRPr="00AF5CB2" w:rsidRDefault="00300763" w:rsidP="00300763">
      <w:r w:rsidRPr="00AF5CB2">
        <w:t xml:space="preserve">DAVID: Of course, </w:t>
      </w:r>
      <w:r w:rsidRPr="008422EE">
        <w:rPr>
          <w:rStyle w:val="11111AAAAStyleUnderline"/>
          <w:highlight w:val="yellow"/>
        </w:rPr>
        <w:t>there is something</w:t>
      </w:r>
      <w:r w:rsidRPr="006D5904">
        <w:rPr>
          <w:rStyle w:val="11111AAAAStyleUnderline"/>
        </w:rPr>
        <w:t xml:space="preserve"> ideological, </w:t>
      </w:r>
      <w:r w:rsidRPr="008422EE">
        <w:rPr>
          <w:rStyle w:val="11111AAAAStyleUnderline"/>
          <w:highlight w:val="yellow"/>
        </w:rPr>
        <w:t>idealistic</w:t>
      </w:r>
      <w:r w:rsidRPr="006D5904">
        <w:rPr>
          <w:rStyle w:val="11111AAAAStyleUnderline"/>
        </w:rPr>
        <w:t xml:space="preserve"> and subjectivist, illusory and even superstitious, </w:t>
      </w:r>
      <w:r w:rsidRPr="008422EE">
        <w:rPr>
          <w:rStyle w:val="11111AAAAStyleUnderline"/>
          <w:highlight w:val="yellow"/>
        </w:rPr>
        <w:t>in the idea that psychoanalysis can solve</w:t>
      </w:r>
      <w:r w:rsidRPr="006D5904">
        <w:rPr>
          <w:rStyle w:val="11111AAAAStyleUnderline"/>
        </w:rPr>
        <w:t xml:space="preserve"> the </w:t>
      </w:r>
      <w:r w:rsidRPr="008422EE">
        <w:rPr>
          <w:rStyle w:val="11111AAAAStyleUnderline"/>
          <w:highlight w:val="yellow"/>
        </w:rPr>
        <w:t>contradictions</w:t>
      </w:r>
      <w:r w:rsidRPr="006D5904">
        <w:rPr>
          <w:rStyle w:val="11111AAAAStyleUnderline"/>
        </w:rPr>
        <w:t xml:space="preserve"> of capitalism, </w:t>
      </w:r>
      <w:r w:rsidRPr="008422EE">
        <w:rPr>
          <w:rStyle w:val="11111AAAAStyleUnderline"/>
          <w:highlight w:val="yellow"/>
        </w:rPr>
        <w:t>as if these</w:t>
      </w:r>
      <w:r w:rsidRPr="006D5904">
        <w:rPr>
          <w:rStyle w:val="11111AAAAStyleUnderline"/>
        </w:rPr>
        <w:t xml:space="preserve"> contradictions </w:t>
      </w:r>
      <w:r w:rsidRPr="008422EE">
        <w:rPr>
          <w:rStyle w:val="11111AAAAStyleUnderline"/>
          <w:highlight w:val="yellow"/>
        </w:rPr>
        <w:t>were purely</w:t>
      </w:r>
      <w:r w:rsidRPr="006D5904">
        <w:rPr>
          <w:rStyle w:val="11111AAAAStyleUnderline"/>
        </w:rPr>
        <w:t xml:space="preserve"> </w:t>
      </w:r>
      <w:r w:rsidRPr="008422EE">
        <w:rPr>
          <w:rStyle w:val="11111AAAAStyleUnderline"/>
          <w:highlight w:val="yellow"/>
        </w:rPr>
        <w:t>psychic</w:t>
      </w:r>
      <w:r w:rsidRPr="006D5904">
        <w:rPr>
          <w:rStyle w:val="11111AAAAStyleUnderline"/>
        </w:rPr>
        <w:t>, subjective or intersubjective</w:t>
      </w:r>
      <w:r w:rsidRPr="00AF5CB2">
        <w:t>, mental or relational, and as if they could find a solution within the capitalist system without radically changing it.</w:t>
      </w:r>
    </w:p>
    <w:p w14:paraId="2488FCAF" w14:textId="77777777" w:rsidR="00300763" w:rsidRPr="00AF5CB2" w:rsidRDefault="00300763" w:rsidP="00300763">
      <w:r w:rsidRPr="00AF5CB2">
        <w:t>MARIO: That's the point. If there is a solution, one should look for it in Marx's revolution and not in Freud's psychoanalysis.</w:t>
      </w:r>
    </w:p>
    <w:p w14:paraId="36528FD4" w14:textId="77777777" w:rsidR="00300763" w:rsidRPr="00AF5CB2" w:rsidRDefault="00300763" w:rsidP="00300763">
      <w:r w:rsidRPr="00AF5CB2">
        <w:t xml:space="preserve">DAVID: The problem I see here is that </w:t>
      </w:r>
      <w:r w:rsidRPr="008422EE">
        <w:rPr>
          <w:rStyle w:val="11111AAAAStyleUnderline"/>
          <w:highlight w:val="yellow"/>
        </w:rPr>
        <w:t>psychoanalysis and its object</w:t>
      </w:r>
      <w:r w:rsidRPr="00AF5CB2">
        <w:t xml:space="preserve">, the psyche as represented by Freud and his followers, </w:t>
      </w:r>
      <w:r w:rsidRPr="008422EE">
        <w:rPr>
          <w:rStyle w:val="11111AAAAStyleUnderline"/>
          <w:highlight w:val="yellow"/>
        </w:rPr>
        <w:t>are</w:t>
      </w:r>
      <w:r w:rsidRPr="006D5904">
        <w:rPr>
          <w:rStyle w:val="11111AAAAStyleUnderline"/>
        </w:rPr>
        <w:t xml:space="preserve"> conditioned and </w:t>
      </w:r>
      <w:r w:rsidRPr="008422EE">
        <w:rPr>
          <w:rStyle w:val="11111AAAAStyleUnderline"/>
          <w:highlight w:val="yellow"/>
        </w:rPr>
        <w:t>structured by</w:t>
      </w:r>
      <w:r w:rsidRPr="006D5904">
        <w:rPr>
          <w:rStyle w:val="11111AAAAStyleUnderline"/>
        </w:rPr>
        <w:t xml:space="preserve"> these contradictions of </w:t>
      </w:r>
      <w:r w:rsidRPr="008422EE">
        <w:rPr>
          <w:rStyle w:val="11111AAAAStyleUnderline"/>
          <w:highlight w:val="yellow"/>
        </w:rPr>
        <w:t>the capitalist system</w:t>
      </w:r>
      <w:r w:rsidRPr="006D5904">
        <w:rPr>
          <w:rStyle w:val="11111AAAAStyleUnderline"/>
        </w:rPr>
        <w:t>.</w:t>
      </w:r>
      <w:r w:rsidRPr="00AF5CB2">
        <w:t xml:space="preserve"> It is </w:t>
      </w:r>
      <w:r w:rsidRPr="008422EE">
        <w:rPr>
          <w:rStyle w:val="11111AAAAStyleUnderline"/>
          <w:highlight w:val="yellow"/>
        </w:rPr>
        <w:t>capitalism</w:t>
      </w:r>
      <w:r w:rsidRPr="00AF5CB2">
        <w:t xml:space="preserve">, with its class structure and its division of labour and everything else, that </w:t>
      </w:r>
      <w:r w:rsidRPr="008422EE">
        <w:rPr>
          <w:rStyle w:val="11111AAAAStyleUnderline"/>
          <w:highlight w:val="yellow"/>
        </w:rPr>
        <w:t>shapes the</w:t>
      </w:r>
      <w:r w:rsidRPr="006D5904">
        <w:rPr>
          <w:rStyle w:val="11111AAAAStyleUnderline"/>
        </w:rPr>
        <w:t xml:space="preserve"> particular </w:t>
      </w:r>
      <w:r w:rsidRPr="008422EE">
        <w:rPr>
          <w:rStyle w:val="11111AAAAStyleUnderline"/>
          <w:highlight w:val="yellow"/>
        </w:rPr>
        <w:t>contradictions between the individual and the collective</w:t>
      </w:r>
      <w:r w:rsidRPr="006D5904">
        <w:rPr>
          <w:rStyle w:val="11111AAAAStyleUnderline"/>
        </w:rPr>
        <w:t>, between the private and the public</w:t>
      </w:r>
      <w:r w:rsidRPr="00AF5CB2">
        <w:t xml:space="preserve">, between the subject and the structure, </w:t>
      </w:r>
      <w:r w:rsidRPr="006D5904">
        <w:rPr>
          <w:rStyle w:val="11111AAAAStyleUnderline"/>
        </w:rPr>
        <w:t xml:space="preserve">between </w:t>
      </w:r>
      <w:r w:rsidRPr="008422EE">
        <w:rPr>
          <w:rStyle w:val="11111AAAAStyleUnderline"/>
          <w:highlight w:val="yellow"/>
        </w:rPr>
        <w:t>the bonds with the father and</w:t>
      </w:r>
      <w:r w:rsidRPr="006D5904">
        <w:rPr>
          <w:rStyle w:val="11111AAAAStyleUnderline"/>
        </w:rPr>
        <w:t xml:space="preserve"> with </w:t>
      </w:r>
      <w:r w:rsidRPr="008422EE">
        <w:rPr>
          <w:rStyle w:val="11111AAAAStyleUnderline"/>
          <w:highlight w:val="yellow"/>
        </w:rPr>
        <w:t>the mother</w:t>
      </w:r>
      <w:r w:rsidRPr="006D5904">
        <w:rPr>
          <w:rStyle w:val="11111AAAAStyleUnderline"/>
        </w:rPr>
        <w:t xml:space="preserve">, between the principles of </w:t>
      </w:r>
      <w:r w:rsidRPr="008422EE">
        <w:rPr>
          <w:rStyle w:val="11111AAAAStyleUnderline"/>
          <w:highlight w:val="yellow"/>
        </w:rPr>
        <w:t>reality and pleasure</w:t>
      </w:r>
      <w:r w:rsidRPr="00AF5CB2">
        <w:t>, between the ego and the id, between the imaginary and the symbolic and even between the psychic and the physical. Let us say that everything that psychoanalytic practice works with is already preformed and pre</w:t>
      </w:r>
      <w:r w:rsidRPr="00AF5CB2">
        <w:rPr>
          <w:rFonts w:ascii="Cambria Math" w:hAnsi="Cambria Math" w:cs="Cambria Math"/>
        </w:rPr>
        <w:t>‐</w:t>
      </w:r>
      <w:r w:rsidRPr="00AF5CB2">
        <w:t>organized by the contradictions of capitalism.</w:t>
      </w:r>
    </w:p>
    <w:p w14:paraId="18649215" w14:textId="77777777" w:rsidR="00300763" w:rsidRPr="00AF5CB2" w:rsidRDefault="00300763" w:rsidP="00300763">
      <w:r w:rsidRPr="00AF5CB2">
        <w:t>MARIO: But also by the unique, singular contradictions of the subject!</w:t>
      </w:r>
    </w:p>
    <w:p w14:paraId="6544EFD7" w14:textId="77777777" w:rsidR="00300763" w:rsidRDefault="00300763" w:rsidP="00300763">
      <w:r w:rsidRPr="00AF5CB2">
        <w:t>DAVID: And also by the contradictions of capitalism that underlie those of the subject. This is something that Valentin Voloshinov (1927/1999) understood very well and that led him to insist on the “ideological” character, situated “beyond the individual” and not only “beyond consciousness”, of the “conflicts”, of the “struggles and antagonisms”, whose consideration put psychoanalysis far ahead of and above a conventional psychology clinging to a “peaceful and quiet mental life” (pp. 143–166). Now, although psychoanalysis cannot solve these ideological contradictions of capitalism, could it not be useful for people to think about them, to talk about them and to deal with them in their existence, to discover them through their own experience of discontent in culture, to become disillusioned with what conceals them and thus prepare to face them on the battlefield of history? Could we see here an alternative, still pending fate of psychoanalytic practice: a fate in which it might coincide with social movements and with the anti</w:t>
      </w:r>
      <w:r w:rsidRPr="00AF5CB2">
        <w:rPr>
          <w:rFonts w:ascii="Cambria Math" w:hAnsi="Cambria Math" w:cs="Cambria Math"/>
        </w:rPr>
        <w:t>‐</w:t>
      </w:r>
      <w:r w:rsidRPr="00AF5CB2">
        <w:t xml:space="preserve">capitalist orientation of Marxism? </w:t>
      </w:r>
    </w:p>
    <w:p w14:paraId="20B1FE7F" w14:textId="77777777" w:rsidR="00300763" w:rsidRDefault="00300763" w:rsidP="00300763"/>
    <w:p w14:paraId="677D1D7C" w14:textId="77777777" w:rsidR="00300763" w:rsidRDefault="00300763" w:rsidP="00300763">
      <w:pPr>
        <w:pStyle w:val="Heading4"/>
      </w:pPr>
      <w:r>
        <w:t xml:space="preserve">Theories of constitutive lack are a </w:t>
      </w:r>
      <w:r w:rsidRPr="002539BF">
        <w:rPr>
          <w:u w:val="single"/>
        </w:rPr>
        <w:t>capitalist scam</w:t>
      </w:r>
      <w:r>
        <w:t xml:space="preserve"> that prioritize acts of individual self-creation over systematic change.</w:t>
      </w:r>
    </w:p>
    <w:p w14:paraId="45E10599" w14:textId="77777777" w:rsidR="00300763" w:rsidRDefault="00300763" w:rsidP="00300763">
      <w:r w:rsidRPr="002539BF">
        <w:rPr>
          <w:rStyle w:val="Style13ptBold"/>
        </w:rPr>
        <w:t>Robinson 03</w:t>
      </w:r>
      <w:r>
        <w:t xml:space="preserve"> [</w:t>
      </w:r>
      <w:r w:rsidRPr="002539BF">
        <w:t>Andy McLaverty-Robinson is a political theorist and activist based in the UK.</w:t>
      </w:r>
      <w:r>
        <w:t xml:space="preserve"> “The Political Theory of Constitutive Lack: A Critique – Andrew Robinson” – manuscript dated 07-20-03, later published in </w:t>
      </w:r>
      <w:r>
        <w:rPr>
          <w:i/>
          <w:iCs/>
        </w:rPr>
        <w:t>Theory and Event</w:t>
      </w:r>
      <w:r>
        <w:t xml:space="preserve"> in 2005. Accessed 10-12-23 ***brackets and ellipses in original***] </w:t>
      </w:r>
    </w:p>
    <w:p w14:paraId="64A09978" w14:textId="77777777" w:rsidR="00300763" w:rsidRPr="002539BF" w:rsidRDefault="00300763" w:rsidP="00300763"/>
    <w:p w14:paraId="002C771A" w14:textId="77777777" w:rsidR="00300763" w:rsidRPr="002539BF" w:rsidRDefault="00300763" w:rsidP="00300763">
      <w:r w:rsidRPr="002539BF">
        <w:t xml:space="preserve">A new paradigm: the concept of lack in political theory </w:t>
      </w:r>
    </w:p>
    <w:p w14:paraId="44E1C024" w14:textId="77777777" w:rsidR="00300763" w:rsidRPr="002539BF" w:rsidRDefault="00300763" w:rsidP="00300763">
      <w:r w:rsidRPr="00CA5A82">
        <w:rPr>
          <w:rStyle w:val="11111AAAAStyleUnderline"/>
          <w:highlight w:val="yellow"/>
        </w:rPr>
        <w:t>The concept of “</w:t>
      </w:r>
      <w:r w:rsidRPr="00CA5A82">
        <w:rPr>
          <w:rStyle w:val="Emphasis"/>
          <w:highlight w:val="yellow"/>
        </w:rPr>
        <w:t>constitutive lack</w:t>
      </w:r>
      <w:r w:rsidRPr="0026619C">
        <w:rPr>
          <w:rStyle w:val="11111AAAAStyleUnderline"/>
        </w:rPr>
        <w:t>”</w:t>
      </w:r>
      <w:r w:rsidRPr="002539BF">
        <w:t xml:space="preserve"> arises across a number of theories and under a number of labels (e.g. the Real, the Thing, antagonism and the political). It </w:t>
      </w:r>
      <w:r w:rsidRPr="0026619C">
        <w:rPr>
          <w:rStyle w:val="11111AAAAStyleUnderline"/>
        </w:rPr>
        <w:t>emerged initially as an ontological concept in the work of</w:t>
      </w:r>
      <w:r w:rsidRPr="002539BF">
        <w:t xml:space="preserve"> Jacques </w:t>
      </w:r>
      <w:r w:rsidRPr="0026619C">
        <w:rPr>
          <w:rStyle w:val="11111AAAAStyleUnderline"/>
        </w:rPr>
        <w:t>Lacan</w:t>
      </w:r>
      <w:r w:rsidRPr="002539BF">
        <w:t xml:space="preserve">, the focus of much adulation among the authors discussed here. Badiou goes as far as to say that ‘a philosophy is possible today, only if it is compatible with Lacan’ (1999, 84). There is already in Lacan (and Althusser) an imperative to embrace or accept the lack at the root of the social. He explicitly states that the question of ethics ‘is to be articulated from the point of view of the location of man in relation to the Real’ (1988, 11). It is this imperative which provides the starting-point for the kind of politicized Lacanianism with which this paper is concerned. </w:t>
      </w:r>
    </w:p>
    <w:p w14:paraId="2394F88D" w14:textId="77777777" w:rsidR="00300763" w:rsidRPr="002539BF" w:rsidRDefault="00300763" w:rsidP="00300763">
      <w:r w:rsidRPr="0026619C">
        <w:rPr>
          <w:rStyle w:val="11111AAAAStyleUnderline"/>
        </w:rPr>
        <w:t xml:space="preserve">The basic claim </w:t>
      </w:r>
      <w:r w:rsidRPr="002539BF">
        <w:t xml:space="preserve">of Lacanian theory </w:t>
      </w:r>
      <w:r w:rsidRPr="00CA5A82">
        <w:rPr>
          <w:rStyle w:val="11111AAAAStyleUnderline"/>
          <w:highlight w:val="yellow"/>
        </w:rPr>
        <w:t>is</w:t>
      </w:r>
      <w:r w:rsidRPr="002539BF">
        <w:t xml:space="preserve"> that </w:t>
      </w:r>
      <w:r w:rsidRPr="00CA5A82">
        <w:rPr>
          <w:rStyle w:val="11111AAAAStyleUnderline"/>
          <w:highlight w:val="yellow"/>
        </w:rPr>
        <w:t>identity</w:t>
      </w:r>
      <w:r w:rsidRPr="002539BF">
        <w:t xml:space="preserve"> - whether individual or social - </w:t>
      </w:r>
      <w:r w:rsidRPr="00CA5A82">
        <w:rPr>
          <w:rStyle w:val="11111AAAAStyleUnderline"/>
          <w:highlight w:val="yellow"/>
        </w:rPr>
        <w:t>is founded on</w:t>
      </w:r>
      <w:r w:rsidRPr="0026619C">
        <w:rPr>
          <w:rStyle w:val="11111AAAAStyleUnderline"/>
        </w:rPr>
        <w:t xml:space="preserve"> a </w:t>
      </w:r>
      <w:r w:rsidRPr="00CA5A82">
        <w:rPr>
          <w:rStyle w:val="11111AAAAStyleUnderline"/>
          <w:highlight w:val="yellow"/>
        </w:rPr>
        <w:t>lack</w:t>
      </w:r>
      <w:r w:rsidRPr="002539BF">
        <w:t xml:space="preserve">. Therefore, </w:t>
      </w:r>
      <w:r w:rsidRPr="0026619C">
        <w:rPr>
          <w:rStyle w:val="11111AAAAStyleUnderline"/>
        </w:rPr>
        <w:t xml:space="preserve">social </w:t>
      </w:r>
      <w:r w:rsidRPr="00CA5A82">
        <w:rPr>
          <w:rStyle w:val="11111AAAAStyleUnderline"/>
          <w:highlight w:val="yellow"/>
        </w:rPr>
        <w:t>relations are</w:t>
      </w:r>
      <w:r w:rsidRPr="0026619C">
        <w:rPr>
          <w:rStyle w:val="11111AAAAStyleUnderline"/>
        </w:rPr>
        <w:t xml:space="preserve"> always irreducibly </w:t>
      </w:r>
      <w:r w:rsidRPr="00CA5A82">
        <w:rPr>
          <w:rStyle w:val="11111AAAAStyleUnderline"/>
          <w:highlight w:val="yellow"/>
        </w:rPr>
        <w:t>concerned with antagonism</w:t>
      </w:r>
      <w:r w:rsidRPr="002539BF">
        <w:t>, con</w:t>
      </w:r>
      <w:r>
        <w:t>fl</w:t>
      </w:r>
      <w:r w:rsidRPr="002539BF">
        <w:t>ict, strife and exclusion. Chantal Mou</w:t>
      </w:r>
      <w:r>
        <w:t>ff</w:t>
      </w:r>
      <w:r w:rsidRPr="002539BF">
        <w:t xml:space="preserve">e, for instance, writes of ‘the primary reality of strife in social life’ (1993, 113), while Slavoj Žižek seeks an ‘ethics grounded in reference to the traumatic Real which resists symbolization’ (1997a, 213). ‘[L]ack (“castration”) is original; enjoyment constitutes itself as “stolen”’ (1990, 54). According to Stavrakakis, the Real is ‘inherent in human experience’ and ‘doesn’t stop not being written’ (1999, 87). Hence, the primary element of social life is a </w:t>
      </w:r>
      <w:r w:rsidRPr="0026619C">
        <w:rPr>
          <w:rStyle w:val="11111AAAAStyleUnderline"/>
        </w:rPr>
        <w:t>negativity which prevents the emergence of any social “whole”.</w:t>
      </w:r>
      <w:r w:rsidRPr="002539BF">
        <w:t xml:space="preserve"> In Mou</w:t>
      </w:r>
      <w:r>
        <w:t>ff</w:t>
      </w:r>
      <w:r w:rsidRPr="002539BF">
        <w:t xml:space="preserve">e’s words, </w:t>
      </w:r>
      <w:r w:rsidRPr="00CA5A82">
        <w:rPr>
          <w:rStyle w:val="11111AAAAStyleUnderline"/>
          <w:highlight w:val="yellow"/>
        </w:rPr>
        <w:t>‘[s]ociety</w:t>
      </w:r>
      <w:r w:rsidRPr="0026619C">
        <w:rPr>
          <w:rStyle w:val="11111AAAAStyleUnderline"/>
        </w:rPr>
        <w:t xml:space="preserve"> is the illusion</w:t>
      </w:r>
      <w:r w:rsidRPr="002539BF">
        <w:t xml:space="preserve">... </w:t>
      </w:r>
      <w:r w:rsidRPr="0026619C">
        <w:rPr>
          <w:rStyle w:val="11111AAAAStyleUnderline"/>
        </w:rPr>
        <w:t xml:space="preserve">that </w:t>
      </w:r>
      <w:r w:rsidRPr="00CA5A82">
        <w:rPr>
          <w:rStyle w:val="11111AAAAStyleUnderline"/>
          <w:highlight w:val="yellow"/>
        </w:rPr>
        <w:t>hides</w:t>
      </w:r>
      <w:r w:rsidRPr="0026619C">
        <w:rPr>
          <w:rStyle w:val="11111AAAAStyleUnderline"/>
        </w:rPr>
        <w:t xml:space="preserve"> the struggle and </w:t>
      </w:r>
      <w:r w:rsidRPr="00CA5A82">
        <w:rPr>
          <w:rStyle w:val="11111AAAAStyleUnderline"/>
          <w:highlight w:val="yellow"/>
        </w:rPr>
        <w:t>antagonism behind the scenes’</w:t>
      </w:r>
      <w:r w:rsidRPr="00CA5A82">
        <w:t>,</w:t>
      </w:r>
      <w:r w:rsidRPr="002539BF">
        <w:t xml:space="preserve"> putting the ‘harsh reality’ of antagonism behind a ‘protective veil’ (1993, 51, 53). For Newman, ‘[w]ar is the reality’, whereas ‘[s]ociety is the illusion... that hides the struggle and antagonism behind the scenes’ (2001, 51). For Stavrakakis, ‘personal trauma, social crisis and political rupture are constant characteristics of human experience’ (2003, 56). Such claims have political consequences, because they rule out the possibility of achieving substantial improvements (whether “reformist” or “revolutionary”) in any area on which this fundamental negativity bears. The dimension of antagonism is, after all, ‘ineradicable’ (Mouffe, 2000, 21). </w:t>
      </w:r>
    </w:p>
    <w:p w14:paraId="2510086D" w14:textId="77777777" w:rsidR="00300763" w:rsidRPr="002539BF" w:rsidRDefault="00300763" w:rsidP="00300763">
      <w:r w:rsidRPr="00CA5A82">
        <w:rPr>
          <w:rStyle w:val="11111AAAAStyleUnderline"/>
          <w:highlight w:val="yellow"/>
        </w:rPr>
        <w:t xml:space="preserve">Instead of the imperative to </w:t>
      </w:r>
      <w:r w:rsidRPr="00CA5A82">
        <w:rPr>
          <w:rStyle w:val="Emphasis"/>
          <w:highlight w:val="yellow"/>
        </w:rPr>
        <w:t>overcome antagonism</w:t>
      </w:r>
      <w:r w:rsidRPr="002539BF">
        <w:t xml:space="preserve"> which </w:t>
      </w:r>
      <w:r w:rsidRPr="00CA5A82">
        <w:rPr>
          <w:rStyle w:val="11111AAAAStyleUnderline"/>
          <w:highlight w:val="yellow"/>
        </w:rPr>
        <w:t>one finds in</w:t>
      </w:r>
      <w:r w:rsidRPr="002539BF">
        <w:t xml:space="preserve"> forms as diverse as </w:t>
      </w:r>
      <w:r w:rsidRPr="00CA5A82">
        <w:rPr>
          <w:rStyle w:val="Emphasis"/>
          <w:highlight w:val="yellow"/>
        </w:rPr>
        <w:t>Marxian revolution</w:t>
      </w:r>
      <w:r w:rsidRPr="002539BF">
        <w:t xml:space="preserve"> and deliberative democracy, </w:t>
      </w:r>
      <w:r w:rsidRPr="00CA5A82">
        <w:rPr>
          <w:rStyle w:val="11111AAAAStyleUnderline"/>
          <w:highlight w:val="yellow"/>
        </w:rPr>
        <w:t>Lacanian</w:t>
      </w:r>
      <w:r w:rsidRPr="0026619C">
        <w:rPr>
          <w:rStyle w:val="11111AAAAStyleUnderline"/>
        </w:rPr>
        <w:t xml:space="preserve"> political </w:t>
      </w:r>
      <w:r w:rsidRPr="00CA5A82">
        <w:rPr>
          <w:rStyle w:val="11111AAAAStyleUnderline"/>
          <w:highlight w:val="yellow"/>
        </w:rPr>
        <w:t>theory posits</w:t>
      </w:r>
      <w:r w:rsidRPr="0026619C">
        <w:rPr>
          <w:rStyle w:val="11111AAAAStyleUnderline"/>
        </w:rPr>
        <w:t xml:space="preserve"> as the central political imperative </w:t>
      </w:r>
      <w:r w:rsidRPr="00CA5A82">
        <w:rPr>
          <w:rStyle w:val="11111AAAAStyleUnderline"/>
          <w:highlight w:val="yellow"/>
        </w:rPr>
        <w:t xml:space="preserve">a demand that one </w:t>
      </w:r>
      <w:r w:rsidRPr="00CA5A82">
        <w:rPr>
          <w:rStyle w:val="Emphasis"/>
          <w:highlight w:val="yellow"/>
        </w:rPr>
        <w:t>“accept” the</w:t>
      </w:r>
      <w:r w:rsidRPr="0026619C">
        <w:rPr>
          <w:rStyle w:val="Emphasis"/>
        </w:rPr>
        <w:t xml:space="preserve"> underlying </w:t>
      </w:r>
      <w:r w:rsidRPr="00CA5A82">
        <w:rPr>
          <w:rStyle w:val="Emphasis"/>
          <w:highlight w:val="yellow"/>
        </w:rPr>
        <w:t>lack</w:t>
      </w:r>
      <w:r w:rsidRPr="0026619C">
        <w:rPr>
          <w:rStyle w:val="Emphasis"/>
        </w:rPr>
        <w:t xml:space="preserve"> </w:t>
      </w:r>
      <w:r w:rsidRPr="002539BF">
        <w:t xml:space="preserve">and the constitutive character of antagonism. While the various authors disagree about the means of achieving this, they agree on its desirability. </w:t>
      </w:r>
      <w:r w:rsidRPr="0026619C">
        <w:rPr>
          <w:rStyle w:val="11111AAAAStyleUnderline"/>
        </w:rPr>
        <w:t>Lacanian theory thus entails an ethical commitment to create conflict and antagonism.</w:t>
      </w:r>
      <w:r w:rsidRPr="002539BF">
        <w:t xml:space="preserve"> This ethics mostly expresses itself via a detour into ontology: </w:t>
      </w:r>
      <w:r w:rsidRPr="00CA5A82">
        <w:rPr>
          <w:rStyle w:val="11111AAAAStyleUnderline"/>
          <w:highlight w:val="yellow"/>
        </w:rPr>
        <w:t xml:space="preserve">the </w:t>
      </w:r>
      <w:r w:rsidRPr="00CA5A82">
        <w:rPr>
          <w:rStyle w:val="Emphasis"/>
          <w:highlight w:val="yellow"/>
        </w:rPr>
        <w:t>ethical imperative</w:t>
      </w:r>
      <w:r w:rsidRPr="00CA5A82">
        <w:rPr>
          <w:rStyle w:val="11111AAAAStyleUnderline"/>
          <w:highlight w:val="yellow"/>
        </w:rPr>
        <w:t xml:space="preserve"> is to</w:t>
      </w:r>
      <w:r w:rsidRPr="0026619C">
        <w:rPr>
          <w:rStyle w:val="11111AAAAStyleUnderline"/>
        </w:rPr>
        <w:t xml:space="preserve"> ‘accept’ or </w:t>
      </w:r>
      <w:r w:rsidRPr="00CA5A82">
        <w:rPr>
          <w:rStyle w:val="11111AAAAStyleUnderline"/>
          <w:highlight w:val="yellow"/>
        </w:rPr>
        <w:t xml:space="preserve">‘grasp’ </w:t>
      </w:r>
      <w:r w:rsidRPr="00CA5A82">
        <w:rPr>
          <w:rStyle w:val="Emphasis"/>
          <w:highlight w:val="yellow"/>
        </w:rPr>
        <w:t>the truth of the</w:t>
      </w:r>
      <w:r w:rsidRPr="0026619C">
        <w:rPr>
          <w:rStyle w:val="Emphasis"/>
        </w:rPr>
        <w:t xml:space="preserve"> primacy of </w:t>
      </w:r>
      <w:r w:rsidRPr="00CA5A82">
        <w:rPr>
          <w:rStyle w:val="Emphasis"/>
          <w:highlight w:val="yellow"/>
        </w:rPr>
        <w:t>lack</w:t>
      </w:r>
      <w:r w:rsidRPr="002539BF">
        <w:t xml:space="preserve">, and the accusation against opponents is that they fall into some kind of fallacy (illusion, delusion, blindness, failure to accept, and so on). At other times, however, one finds a direct ethical advocacy of exclusion and conflict as almost goods in themselves. </w:t>
      </w:r>
    </w:p>
    <w:p w14:paraId="731FF0D9" w14:textId="77777777" w:rsidR="00300763" w:rsidRPr="002539BF" w:rsidRDefault="00300763" w:rsidP="00300763">
      <w:r w:rsidRPr="002539BF">
        <w:t>To take an example, Chantal Mou</w:t>
      </w:r>
      <w:r>
        <w:t>ff</w:t>
      </w:r>
      <w:r w:rsidRPr="002539BF">
        <w:t>e criticises deconstructive ethics for being ‘unable to come to terms with “the political” in its antagonistic dimension’; ‘what is missing’ from a politics of dialogue with others is ‘a proper re</w:t>
      </w:r>
      <w:r>
        <w:t>flection</w:t>
      </w:r>
      <w:r w:rsidRPr="002539BF">
        <w:t xml:space="preserve"> on the moment of “decision” which characterises the </w:t>
      </w:r>
      <w:r>
        <w:t>field</w:t>
      </w:r>
      <w:r w:rsidRPr="002539BF">
        <w:t xml:space="preserve"> of politics’ and which ‘entail[s] an element of force and violence’ (2000, 129-30). To this ostensibly incomplete politics, Mou</w:t>
      </w:r>
      <w:r>
        <w:t>ff</w:t>
      </w:r>
      <w:r w:rsidRPr="002539BF">
        <w:t>e adds an imperative about ‘coming to terms’ with the ‘nature’ of the social. One should seek a politics which ‘acknowledges the real nature of [the] frontiers [of the social] and the forms of exclusion that they entail, instead of trying to disguise them under the veil of rationality or morality’ (2000, 105). A failure to accept antagonism is a ‘dangerous liberal illusion’ and an ‘aversion to reality’ (1993, 127, 149). Mou</w:t>
      </w:r>
      <w:r>
        <w:t>ff</w:t>
      </w:r>
      <w:r w:rsidRPr="002539BF">
        <w:t>e therefore accepts social exclusion as a necessity, and opposes any attempt to resolve (rather than institutionalize or domesticate) con</w:t>
      </w:r>
      <w:r>
        <w:t>fli</w:t>
      </w:r>
      <w:r w:rsidRPr="002539BF">
        <w:t>ct. Friend/enemy frontiers are necessary, and hostility, which is ontological and ineradicable, can be contained but never eliminated (1993, 3-4). In practice, this means directly favouring the existence of con</w:t>
      </w:r>
      <w:r>
        <w:t>fl</w:t>
      </w:r>
      <w:r w:rsidRPr="002539BF">
        <w:t>ict and antagonism. In other passages, Mou</w:t>
      </w:r>
      <w:r>
        <w:t>ff</w:t>
      </w:r>
      <w:r w:rsidRPr="002539BF">
        <w:t>e expresses the ethics of antagonism more directly, labelling it as a value in its own right. Hence, equality and liberty ‘can never be... reconciled, but this is precisely what constitutes for [Mou</w:t>
      </w:r>
      <w:r>
        <w:t>ff</w:t>
      </w:r>
      <w:r w:rsidRPr="002539BF">
        <w:t>e] the value of liberal democracy’ (1993, 110). She also refers to division as an ‘ideal’ and an ‘urgent need’ (1993, 114, 118). In other words, negativity and con</w:t>
      </w:r>
      <w:r>
        <w:t>fl</w:t>
      </w:r>
      <w:r w:rsidRPr="002539BF">
        <w:t xml:space="preserve">ict are given a positive value of their own, because they express what is taken to be the essence of social life: constitutive lack. One </w:t>
      </w:r>
      <w:r>
        <w:t>fi</w:t>
      </w:r>
      <w:r w:rsidRPr="002539BF">
        <w:t>nds the same view expressed in works by other authors who use the Lacanian paradigm. Ernesto Laclau, for instance, claims that a ‘world in which reform takes place without violence is not a world in which I would like to live’ (1996, 114). He also calls for ‘a symbolisation of impossibility as such as a positive value’ (Butler, Laclau and Žižek, 2000, 199). Badiou, meanwhile, insists that ethics remain con</w:t>
      </w:r>
      <w:r>
        <w:t>fi</w:t>
      </w:r>
      <w:r w:rsidRPr="002539BF">
        <w:t xml:space="preserve">ned by the Real. ‘At least one real element must exist... that the truth cannot force’ (2001, 85). </w:t>
      </w:r>
    </w:p>
    <w:p w14:paraId="2B6797F7" w14:textId="77777777" w:rsidR="00300763" w:rsidRPr="002539BF" w:rsidRDefault="00300763" w:rsidP="00300763">
      <w:r w:rsidRPr="0026619C">
        <w:rPr>
          <w:rStyle w:val="11111AAAAStyleUnderline"/>
        </w:rPr>
        <w:t>Žižek’s anti-capitalism</w:t>
      </w:r>
      <w:r w:rsidRPr="002539BF">
        <w:t xml:space="preserve"> has won him friends in leftist circles, but the capitalism to which he objects </w:t>
      </w:r>
      <w:r w:rsidRPr="0026619C">
        <w:rPr>
          <w:rStyle w:val="11111AAAAStyleUnderline"/>
        </w:rPr>
        <w:t>is not</w:t>
      </w:r>
      <w:r w:rsidRPr="002539BF">
        <w:t xml:space="preserve"> the capitalism of classical </w:t>
      </w:r>
      <w:r w:rsidRPr="0026619C">
        <w:rPr>
          <w:rStyle w:val="11111AAAAStyleUnderline"/>
        </w:rPr>
        <w:t>Marxist critique</w:t>
      </w:r>
      <w:r w:rsidRPr="002539BF">
        <w:t xml:space="preserve">. One could, indeed, question whether Žižek is attacking capitalism (as opposed to liberalism) at all. </w:t>
      </w:r>
      <w:r w:rsidRPr="0026619C">
        <w:rPr>
          <w:rStyle w:val="11111AAAAStyleUnderline"/>
        </w:rPr>
        <w:t>His “capitalism” is a stultifying world of suffocating Good which is unbearable precisely because it lacks the dimension of violence and antagonism</w:t>
      </w:r>
      <w:r w:rsidRPr="002539BF">
        <w:t xml:space="preserve">. It is, he says, </w:t>
      </w:r>
      <w:r w:rsidRPr="0026619C">
        <w:rPr>
          <w:rStyle w:val="11111AAAAStyleUnderline"/>
        </w:rPr>
        <w:t>‘boring’, ‘repetitive’ and ‘perverse’</w:t>
      </w:r>
      <w:r w:rsidRPr="002539BF">
        <w:t xml:space="preserve"> because it lacks the ‘properly political’ attitude of ‘Us against Them’ (2001a, 237-8). It therefore eliminates the element of unconditional attachment to an unattainable Thing or Real, an element which is the core of humanity (2001c, 8-9; Žižek and Salecl, 1996, 41-2). It delivers what Žižek fears most: a ‘pallid and anaemic, self-satis</w:t>
      </w:r>
      <w:r>
        <w:t>fi</w:t>
      </w:r>
      <w:r w:rsidRPr="002539BF">
        <w:t>ed, tolerant peaceful daily life’. To rectify this situation, there is a need for su</w:t>
      </w:r>
      <w:r>
        <w:t>ff</w:t>
      </w:r>
      <w:r w:rsidRPr="002539BF">
        <w:t>ocating Good to be destroyed by diabolical Evil (2000a, 122). ‘Why not violence?’ he rhetorically asks. ‘Horrible as it may sound, I think it’s a useful antidote to all the aseptic, frustrating, politically correct paci</w:t>
      </w:r>
      <w:r>
        <w:t>fi</w:t>
      </w:r>
      <w:r w:rsidRPr="002539BF">
        <w:t xml:space="preserve">sm’ (2002c, 80). There must always be social exclusion, and ‘enemies of the people’ (Butler, Laclau and Žižek, 2000, 92). </w:t>
      </w:r>
      <w:r w:rsidRPr="0026619C">
        <w:rPr>
          <w:rStyle w:val="11111AAAAStyleUnderline"/>
        </w:rPr>
        <w:t>The resulting politics involves an ‘ethical duty’ to accomplish an Act which shatters the social edifice by undermining the fantasies which sustain it</w:t>
      </w:r>
      <w:r w:rsidRPr="002539BF">
        <w:t xml:space="preserve"> (1997a, 74). As with Mou</w:t>
      </w:r>
      <w:r>
        <w:t>ff</w:t>
      </w:r>
      <w:r w:rsidRPr="002539BF">
        <w:t xml:space="preserve">e, this is both a duty and an acceptance of necessity. ‘By traversing the fantasy the subject accepts the void of his nonexistence’ (1999, 281). Baudrillard takes a position similar to Žižek’s, denouncing an empty world in which ‘[e]ven the military has lost the privilege of use-value, the privilege of real war’ (1995, 28). His critique of the Gulf (non-)War has an overtone of distaste for the sanitization of war and the resultant loss of the dimension of antagonism: if this were a real war, it would be more acceptable. Elsewhere, he denounces simulation for the absence of violence and death. ‘Completely expunged from the political dimension, it is dependent... on production and mass consumption. Its spark has disappeared; only the </w:t>
      </w:r>
      <w:r>
        <w:t>fiction</w:t>
      </w:r>
      <w:r w:rsidRPr="002539BF">
        <w:t xml:space="preserve"> of a political universe is saved’ (1988, 181). </w:t>
      </w:r>
    </w:p>
    <w:p w14:paraId="403D9E32" w14:textId="77777777" w:rsidR="00300763" w:rsidRPr="002539BF" w:rsidRDefault="00300763" w:rsidP="00300763">
      <w:r w:rsidRPr="002539BF">
        <w:t xml:space="preserve">On a political level, </w:t>
      </w:r>
      <w:r w:rsidRPr="00CA5A82">
        <w:rPr>
          <w:rStyle w:val="11111AAAAStyleUnderline"/>
          <w:highlight w:val="yellow"/>
        </w:rPr>
        <w:t>this</w:t>
      </w:r>
      <w:r w:rsidRPr="0026619C">
        <w:rPr>
          <w:rStyle w:val="11111AAAAStyleUnderline"/>
        </w:rPr>
        <w:t xml:space="preserve"> kind of stance </w:t>
      </w:r>
      <w:r w:rsidRPr="00CA5A82">
        <w:rPr>
          <w:rStyle w:val="11111AAAAStyleUnderline"/>
          <w:highlight w:val="yellow"/>
        </w:rPr>
        <w:t xml:space="preserve">leads to an </w:t>
      </w:r>
      <w:r w:rsidRPr="00CA5A82">
        <w:rPr>
          <w:rStyle w:val="Emphasis"/>
          <w:highlight w:val="yellow"/>
        </w:rPr>
        <w:t>acceptance of social exclusion</w:t>
      </w:r>
      <w:r w:rsidRPr="00CA5A82">
        <w:rPr>
          <w:rStyle w:val="11111AAAAStyleUnderline"/>
          <w:highlight w:val="yellow"/>
        </w:rPr>
        <w:t xml:space="preserve"> which negates compassion for</w:t>
      </w:r>
      <w:r w:rsidRPr="0026619C">
        <w:rPr>
          <w:rStyle w:val="11111AAAAStyleUnderline"/>
        </w:rPr>
        <w:t xml:space="preserve"> its </w:t>
      </w:r>
      <w:r w:rsidRPr="00CA5A82">
        <w:rPr>
          <w:rStyle w:val="11111AAAAStyleUnderline"/>
          <w:highlight w:val="yellow"/>
        </w:rPr>
        <w:t>victims</w:t>
      </w:r>
      <w:r w:rsidRPr="002539BF">
        <w:t xml:space="preserve">. The resultant inhumanity </w:t>
      </w:r>
      <w:r>
        <w:t>fi</w:t>
      </w:r>
      <w:r w:rsidRPr="002539BF">
        <w:t>nds its most extreme expression in Žižek’s work, where ‘today’s “mad dance”, the dynamic proliferation of multiple shifting identities... awaits its resolution in a new form of Terror’ (Butler, Laclau and Žižek, 2000, 326), Badiou’s, in which the ethics of truth is ‘always more or less combative’ and requires ‘the singular operation of naming enemies’ (2001, 75), and Baudrillard’s, where the spirit of terrorism is accredited with the ultimate ethical status as ‘the absolute, irrevocable event’ (2002, 17) which can make the system collapse under an excess of reality (1983, 120). It is also present, however, in the toned- down exclusionism of authors such as Mou</w:t>
      </w:r>
      <w:r>
        <w:t>ff</w:t>
      </w:r>
      <w:r w:rsidRPr="002539BF">
        <w:t xml:space="preserve">e. Hence, </w:t>
      </w:r>
      <w:r w:rsidRPr="0026619C">
        <w:rPr>
          <w:rStyle w:val="11111AAAAStyleUnderline"/>
        </w:rPr>
        <w:t>democracy depends on ‘the possibility of drawing a frontier between “us” and “them”’, and ‘always entails relations of inclusion-exclusion’</w:t>
      </w:r>
      <w:r w:rsidRPr="002539BF">
        <w:t xml:space="preserve"> (2000, 43). ‘No state or political order... can exist without some form of exclusion’ experienced by its victims as coercion and violence (1993, 145), and, since Mou</w:t>
      </w:r>
      <w:r>
        <w:t>ff</w:t>
      </w:r>
      <w:r w:rsidRPr="002539BF">
        <w:t>e assumes a state to be necessary, this means that one must endorse exclusion and violence. (The supposed necessity of the state is derived from the supposed need for a master-signi</w:t>
      </w:r>
      <w:r>
        <w:t>fi</w:t>
      </w:r>
      <w:r w:rsidRPr="002539BF">
        <w:t xml:space="preserve">er or nodal point to stabilize identity and avoid psychosis, either for individuals or for societies). What is at stake in the division between these two trends in </w:t>
      </w:r>
      <w:r w:rsidRPr="00CA5A82">
        <w:rPr>
          <w:rStyle w:val="11111AAAAStyleUnderline"/>
          <w:highlight w:val="yellow"/>
        </w:rPr>
        <w:t>Lacanian political theory</w:t>
      </w:r>
      <w:r w:rsidRPr="002539BF">
        <w:t xml:space="preserve"> is akin to the distinction Vaneigem draws between “active” and “passive” nihilism (1994, 178-9). </w:t>
      </w:r>
      <w:r w:rsidRPr="00CA5A82">
        <w:t>The Laclauian trend involves an implied ironic distance from any specific project, which maintain awareness of its contingency;</w:t>
      </w:r>
      <w:r w:rsidRPr="002539BF">
        <w:t xml:space="preserve"> overall, however, it </w:t>
      </w:r>
      <w:r w:rsidRPr="001C66C6">
        <w:rPr>
          <w:rStyle w:val="Emphasis"/>
          <w:highlight w:val="yellow"/>
        </w:rPr>
        <w:t>reinforces conformity</w:t>
      </w:r>
      <w:r w:rsidRPr="002539BF">
        <w:t xml:space="preserve"> </w:t>
      </w:r>
      <w:r w:rsidRPr="001C66C6">
        <w:rPr>
          <w:rStyle w:val="11111AAAAStyleUnderline"/>
          <w:highlight w:val="yellow"/>
        </w:rPr>
        <w:t>by insisting on</w:t>
      </w:r>
      <w:r w:rsidRPr="002539BF">
        <w:t xml:space="preserve"> an institutional </w:t>
      </w:r>
      <w:r w:rsidRPr="001C66C6">
        <w:rPr>
          <w:rStyle w:val="11111AAAAStyleUnderline"/>
          <w:highlight w:val="yellow"/>
        </w:rPr>
        <w:t>mediation which overcodes</w:t>
      </w:r>
      <w:r w:rsidRPr="001C66C6">
        <w:rPr>
          <w:rStyle w:val="11111AAAAStyleUnderline"/>
        </w:rPr>
        <w:t xml:space="preserve"> </w:t>
      </w:r>
      <w:r w:rsidRPr="002539BF">
        <w:t>all the “</w:t>
      </w:r>
      <w:r w:rsidRPr="001C66C6">
        <w:rPr>
          <w:rStyle w:val="Emphasis"/>
          <w:highlight w:val="yellow"/>
        </w:rPr>
        <w:t>articulations</w:t>
      </w:r>
      <w:r w:rsidRPr="002539BF">
        <w:t xml:space="preserve">”. The Žižekian version </w:t>
      </w:r>
      <w:r w:rsidRPr="001C66C6">
        <w:rPr>
          <w:rStyle w:val="11111AAAAStyleUnderline"/>
        </w:rPr>
        <w:t xml:space="preserve">is </w:t>
      </w:r>
      <w:r w:rsidRPr="00CA5A82">
        <w:rPr>
          <w:rStyle w:val="11111AAAAStyleUnderline"/>
          <w:highlight w:val="yellow"/>
        </w:rPr>
        <w:t>committed to</w:t>
      </w:r>
      <w:r w:rsidRPr="00CA5A82">
        <w:rPr>
          <w:rStyle w:val="11111AAAAStyleUnderline"/>
        </w:rPr>
        <w:t xml:space="preserve"> a</w:t>
      </w:r>
      <w:r w:rsidRPr="002539BF">
        <w:t xml:space="preserve"> more violent and </w:t>
      </w:r>
      <w:r w:rsidRPr="00CA5A82">
        <w:rPr>
          <w:rStyle w:val="11111AAAAStyleUnderline"/>
        </w:rPr>
        <w:t xml:space="preserve">passionate affirmation of </w:t>
      </w:r>
      <w:r w:rsidRPr="00CA5A82">
        <w:rPr>
          <w:rStyle w:val="11111AAAAStyleUnderline"/>
          <w:highlight w:val="yellow"/>
        </w:rPr>
        <w:t>negativity</w:t>
      </w:r>
      <w:r w:rsidRPr="002539BF">
        <w:t xml:space="preserve">, but one </w:t>
      </w:r>
      <w:r w:rsidRPr="00CA5A82">
        <w:rPr>
          <w:rStyle w:val="11111AAAAStyleUnderline"/>
          <w:highlight w:val="yellow"/>
        </w:rPr>
        <w:t>which</w:t>
      </w:r>
      <w:r w:rsidRPr="00CA5A82">
        <w:rPr>
          <w:rStyle w:val="11111AAAAStyleUnderline"/>
        </w:rPr>
        <w:t xml:space="preserve"> ultimately </w:t>
      </w:r>
      <w:r w:rsidRPr="00CA5A82">
        <w:rPr>
          <w:rStyle w:val="11111AAAAStyleUnderline"/>
          <w:highlight w:val="yellow"/>
        </w:rPr>
        <w:t>changes</w:t>
      </w:r>
      <w:r w:rsidRPr="00CA5A82">
        <w:rPr>
          <w:rStyle w:val="11111AAAAStyleUnderline"/>
        </w:rPr>
        <w:t xml:space="preserve"> very </w:t>
      </w:r>
      <w:r w:rsidRPr="00CA5A82">
        <w:rPr>
          <w:rStyle w:val="11111AAAAStyleUnderline"/>
          <w:highlight w:val="yellow"/>
        </w:rPr>
        <w:t>little.</w:t>
      </w:r>
      <w:r w:rsidRPr="001C66C6">
        <w:rPr>
          <w:rStyle w:val="11111AAAAStyleUnderline"/>
        </w:rPr>
        <w:t xml:space="preserve"> The function of the</w:t>
      </w:r>
      <w:r w:rsidRPr="001C66C6">
        <w:t xml:space="preserve"> Žižekian </w:t>
      </w:r>
      <w:r w:rsidRPr="001C66C6">
        <w:rPr>
          <w:rStyle w:val="11111AAAAStyleUnderline"/>
        </w:rPr>
        <w:t>“Act” is to dissolve the self</w:t>
      </w:r>
      <w:r w:rsidRPr="002539BF">
        <w:t xml:space="preserve">, producing a historical event. “After the revolution”, however, everything stays much the same. For all its radical pretensions, </w:t>
      </w:r>
      <w:r w:rsidRPr="00CA5A82">
        <w:rPr>
          <w:rStyle w:val="11111AAAAStyleUnderline"/>
        </w:rPr>
        <w:t>Žižek’s politics can be summed up in his attitude to neo-liberalism: ‘If it works, why not try a dose of it?’</w:t>
      </w:r>
      <w:r w:rsidRPr="002539BF">
        <w:t xml:space="preserve">(Žižek and Salecl, 1996, 32). The same can be said of Badiou, whose ostensibly radical commitments do not prevent him from making a virtue of moderation (2001, 91) and insisting that ‘the Good is Good only to the extent that it does not aspire to render the world good’. Thus, ‘the power of a truth is also a kind of powerlessness’ (2001, 85). ‘There is no History other than our own; there is no true world to come. The world as world is, and will remain, beneath the true and false... [and] beneath Good and Evil’ (2001, 85). The phenomena which are denounced in Lacanian theory are invariably readmitted in its “small print”, and </w:t>
      </w:r>
      <w:r w:rsidRPr="00CA5A82">
        <w:rPr>
          <w:rStyle w:val="11111AAAAStyleUnderline"/>
          <w:highlight w:val="yellow"/>
        </w:rPr>
        <w:t>this leads to a theory which renounces both effectiveness and</w:t>
      </w:r>
      <w:r w:rsidRPr="00CA5A82">
        <w:rPr>
          <w:rStyle w:val="11111AAAAStyleUnderline"/>
        </w:rPr>
        <w:t xml:space="preserve"> political </w:t>
      </w:r>
      <w:r w:rsidRPr="00CA5A82">
        <w:rPr>
          <w:rStyle w:val="11111AAAAStyleUnderline"/>
          <w:highlight w:val="yellow"/>
        </w:rPr>
        <w:t>radicalism</w:t>
      </w:r>
      <w:r w:rsidRPr="00CA5A82">
        <w:rPr>
          <w:rStyle w:val="11111AAAAStyleUnderline"/>
        </w:rPr>
        <w:t>.</w:t>
      </w:r>
      <w:r w:rsidRPr="002539BF">
        <w:t xml:space="preserve"> </w:t>
      </w:r>
    </w:p>
    <w:p w14:paraId="16EAB83D" w14:textId="77777777" w:rsidR="00300763" w:rsidRDefault="00300763" w:rsidP="00300763">
      <w:r w:rsidRPr="002539BF">
        <w:t xml:space="preserve">It is in this pragmatism that the ambiguity of Lacanian political theory resides, for, </w:t>
      </w:r>
      <w:r w:rsidRPr="00CA5A82">
        <w:rPr>
          <w:rStyle w:val="11111AAAAStyleUnderline"/>
        </w:rPr>
        <w:t>while on a theoretical level it is based on an almost sectarian “radicalism”</w:t>
      </w:r>
      <w:r w:rsidRPr="002539BF">
        <w:t xml:space="preserve">, denouncing everything that exists for its complicity in illusions and guilt for the present, </w:t>
      </w:r>
      <w:r w:rsidRPr="00CA5A82">
        <w:rPr>
          <w:rStyle w:val="11111AAAAStyleUnderline"/>
          <w:highlight w:val="yellow"/>
        </w:rPr>
        <w:t>its “alternative” is little different</w:t>
      </w:r>
      <w:r w:rsidRPr="00CA5A82">
        <w:rPr>
          <w:rStyle w:val="11111AAAAStyleUnderline"/>
        </w:rPr>
        <w:t xml:space="preserve"> from what it condemns. </w:t>
      </w:r>
      <w:r w:rsidRPr="00CA5A82">
        <w:rPr>
          <w:rStyle w:val="11111AAAAStyleUnderline"/>
          <w:highlight w:val="yellow"/>
        </w:rPr>
        <w:t>Just like</w:t>
      </w:r>
      <w:r w:rsidRPr="00CA5A82">
        <w:rPr>
          <w:rStyle w:val="11111AAAAStyleUnderline"/>
        </w:rPr>
        <w:t xml:space="preserve"> in </w:t>
      </w:r>
      <w:r w:rsidRPr="00CA5A82">
        <w:rPr>
          <w:rStyle w:val="11111AAAAStyleUnderline"/>
          <w:highlight w:val="yellow"/>
        </w:rPr>
        <w:t>the</w:t>
      </w:r>
      <w:r w:rsidRPr="00CA5A82">
        <w:rPr>
          <w:rStyle w:val="11111AAAAStyleUnderline"/>
        </w:rPr>
        <w:t xml:space="preserve"> process of </w:t>
      </w:r>
      <w:r w:rsidRPr="00CA5A82">
        <w:rPr>
          <w:rStyle w:val="11111AAAAStyleUnderline"/>
          <w:highlight w:val="yellow"/>
        </w:rPr>
        <w:t>psychoanalytic cure, nothing</w:t>
      </w:r>
      <w:r w:rsidRPr="00CA5A82">
        <w:rPr>
          <w:rStyle w:val="11111AAAAStyleUnderline"/>
        </w:rPr>
        <w:t xml:space="preserve"> actually </w:t>
      </w:r>
      <w:r w:rsidRPr="00CA5A82">
        <w:rPr>
          <w:rStyle w:val="11111AAAAStyleUnderline"/>
          <w:highlight w:val="yellow"/>
        </w:rPr>
        <w:t>changes on the level of</w:t>
      </w:r>
      <w:r w:rsidRPr="00CA5A82">
        <w:rPr>
          <w:rStyle w:val="11111AAAAStyleUnderline"/>
        </w:rPr>
        <w:t xml:space="preserve"> specific </w:t>
      </w:r>
      <w:r w:rsidRPr="00CA5A82">
        <w:rPr>
          <w:rStyle w:val="11111AAAAStyleUnderline"/>
          <w:highlight w:val="yellow"/>
        </w:rPr>
        <w:t>characteristics. The only change is</w:t>
      </w:r>
      <w:r w:rsidRPr="00CA5A82">
        <w:rPr>
          <w:rStyle w:val="11111AAAAStyleUnderline"/>
        </w:rPr>
        <w:t xml:space="preserve"> in </w:t>
      </w:r>
      <w:r w:rsidRPr="00CA5A82">
        <w:rPr>
          <w:rStyle w:val="Emphasis"/>
          <w:highlight w:val="yellow"/>
        </w:rPr>
        <w:t>how one relates to the characteristics</w:t>
      </w:r>
      <w:r w:rsidRPr="00CA5A82">
        <w:t>, a process Žižek terms ‘dotting the “i’s”’ in reality, recognizing and thereby installing necessity (1994, 57, 61). All that changes</w:t>
      </w:r>
      <w:r w:rsidRPr="002539BF">
        <w:t xml:space="preserve">, in other words, is the interpretation: </w:t>
      </w:r>
      <w:r w:rsidRPr="00CA5A82">
        <w:rPr>
          <w:rStyle w:val="11111AAAAStyleUnderline"/>
          <w:highlight w:val="yellow"/>
        </w:rPr>
        <w:t>as long as they are reconceived as expressions of</w:t>
      </w:r>
      <w:r w:rsidRPr="00CA5A82">
        <w:rPr>
          <w:rStyle w:val="11111AAAAStyleUnderline"/>
        </w:rPr>
        <w:t xml:space="preserve"> constitutive </w:t>
      </w:r>
      <w:r w:rsidRPr="00CA5A82">
        <w:rPr>
          <w:rStyle w:val="11111AAAAStyleUnderline"/>
          <w:highlight w:val="yellow"/>
        </w:rPr>
        <w:t xml:space="preserve">lack, </w:t>
      </w:r>
      <w:r w:rsidRPr="00CA5A82">
        <w:rPr>
          <w:rStyle w:val="Emphasis"/>
          <w:highlight w:val="yellow"/>
        </w:rPr>
        <w:t>the old politics are acceptable</w:t>
      </w:r>
      <w:r w:rsidRPr="00CA5A82">
        <w:t>. Thus, Žižek claims that de Gaulle’s “Act” succeeded by allowing him ‘effectively to realize the necessary pragmatic measures’ which</w:t>
      </w:r>
      <w:r w:rsidRPr="002539BF">
        <w:t xml:space="preserve"> others pursued unsuccessfully (1997b, 72-3). More recent examples of Žižek’s pragmatism include that his alternative to the U.S. war in Afghanistan is only that ‘the punishment of those responsible’ should be done in a spirit of ‘sad duty’, not ‘exhilarating retaliation’ (2002b, 244), and his “solution” to the Palestine-Israel crisis is NATO control of the occupied territories (2002a 129). If this is the case for Žižek, the ultra-“radical” “Marxist-Leninist” Lacanian, it is so much the more so for his more moderate adversaries. Jason Glynos, for instance, o</w:t>
      </w:r>
      <w:r>
        <w:t>ff</w:t>
      </w:r>
      <w:r w:rsidRPr="002539BF">
        <w:t>ers an uncompromizing critique of the construction of guilt and innocence in anti-“crime” rhetoric, demanding that demonization of deviants be abandoned, only to insist as an afterthought that, ‘[o]f course, this... does not mean that their o</w:t>
      </w:r>
      <w:r>
        <w:t>ff</w:t>
      </w:r>
      <w:r w:rsidRPr="002539BF">
        <w:t>ences should go unpunished’ (2001, 98, 109). Similarly, Mou</w:t>
      </w:r>
      <w:r>
        <w:t>ff</w:t>
      </w:r>
      <w:r w:rsidRPr="002539BF">
        <w:t>e’s goal is to improve the e</w:t>
      </w:r>
      <w:r>
        <w:t>ff</w:t>
      </w:r>
      <w:r w:rsidRPr="002539BF">
        <w:t>ciency of liberal-democratic politics by removing the e</w:t>
      </w:r>
      <w:r>
        <w:t>ff</w:t>
      </w:r>
      <w:r w:rsidRPr="002539BF">
        <w:t xml:space="preserve">ects of occultation resulting from the refusal to accept antagonism (1993, 140, 146). Badiou, meanwhile, expends a good deal of space attacking the inanities of idle, phatic discourse (in his language, “opinion”), only to identify it with sociality in general and thereby declare it a necessity (2001, 50- 1, 79). </w:t>
      </w:r>
      <w:r w:rsidRPr="00CA5A82">
        <w:rPr>
          <w:rStyle w:val="11111AAAAStyleUnderline"/>
          <w:highlight w:val="yellow"/>
        </w:rPr>
        <w:t>Lacanian theory tends</w:t>
      </w:r>
      <w:r w:rsidRPr="002539BF">
        <w:t xml:space="preserve">, therefore, </w:t>
      </w:r>
      <w:r w:rsidRPr="00CA5A82">
        <w:rPr>
          <w:rStyle w:val="11111AAAAStyleUnderline"/>
          <w:highlight w:val="yellow"/>
        </w:rPr>
        <w:t>to produce an “anything goes” attitude to state action: because</w:t>
      </w:r>
      <w:r w:rsidRPr="00CA5A82">
        <w:rPr>
          <w:rStyle w:val="11111AAAAStyleUnderline"/>
        </w:rPr>
        <w:t xml:space="preserve"> </w:t>
      </w:r>
      <w:r w:rsidRPr="00CA5A82">
        <w:rPr>
          <w:rStyle w:val="11111AAAAStyleUnderline"/>
          <w:highlight w:val="yellow"/>
        </w:rPr>
        <w:t>everything else is contingent, nothing is to limit the</w:t>
      </w:r>
      <w:r w:rsidRPr="00CA5A82">
        <w:rPr>
          <w:rStyle w:val="11111AAAAStyleUnderline"/>
        </w:rPr>
        <w:t xml:space="preserve"> practical </w:t>
      </w:r>
      <w:r w:rsidRPr="00CA5A82">
        <w:rPr>
          <w:rStyle w:val="11111AAAAStyleUnderline"/>
          <w:highlight w:val="yellow"/>
        </w:rPr>
        <w:t>consideration of tactics by</w:t>
      </w:r>
      <w:r w:rsidRPr="00CA5A82">
        <w:rPr>
          <w:rStyle w:val="11111AAAAStyleUnderline"/>
        </w:rPr>
        <w:t xml:space="preserve"> dominant </w:t>
      </w:r>
      <w:r w:rsidRPr="00CA5A82">
        <w:rPr>
          <w:rStyle w:val="11111AAAAStyleUnderline"/>
          <w:highlight w:val="yellow"/>
        </w:rPr>
        <w:t>elites. The only change is a change in interpretation</w:t>
      </w:r>
      <w:r w:rsidRPr="002539BF">
        <w:t xml:space="preserve">, as Žižek admits (1997a, 90-1). After all, the subject can change nothing: the role of the Act is merely to add oneself to reality by claiming responsibility for the given (1989, 221). </w:t>
      </w:r>
    </w:p>
    <w:p w14:paraId="45AAA7FE" w14:textId="77777777" w:rsidR="00300763" w:rsidRDefault="00300763" w:rsidP="00300763"/>
    <w:p w14:paraId="3EFB9F14" w14:textId="77777777" w:rsidR="00300763" w:rsidRPr="002946F3" w:rsidRDefault="00300763" w:rsidP="00300763">
      <w:pPr>
        <w:pStyle w:val="Heading4"/>
      </w:pPr>
      <w:r>
        <w:t xml:space="preserve">The alternative is an </w:t>
      </w:r>
      <w:r>
        <w:rPr>
          <w:u w:val="single"/>
        </w:rPr>
        <w:t>Leninism</w:t>
      </w:r>
      <w:r>
        <w:t xml:space="preserve"> that uses </w:t>
      </w:r>
      <w:r>
        <w:rPr>
          <w:u w:val="single"/>
        </w:rPr>
        <w:t>organizational architectures</w:t>
      </w:r>
      <w:r>
        <w:t xml:space="preserve"> and </w:t>
      </w:r>
      <w:r>
        <w:rPr>
          <w:u w:val="single"/>
        </w:rPr>
        <w:t>leadership</w:t>
      </w:r>
      <w:r>
        <w:t xml:space="preserve"> to raise consciousness and attack the </w:t>
      </w:r>
      <w:r>
        <w:rPr>
          <w:u w:val="single"/>
        </w:rPr>
        <w:t>manifested drivers</w:t>
      </w:r>
      <w:r>
        <w:t xml:space="preserve"> of catastrophe. </w:t>
      </w:r>
    </w:p>
    <w:p w14:paraId="56129A01" w14:textId="77777777" w:rsidR="00300763" w:rsidRPr="006D751E" w:rsidRDefault="00300763" w:rsidP="00300763">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22AB0D1B" w14:textId="77777777" w:rsidR="00300763" w:rsidRPr="0079688E" w:rsidRDefault="00300763" w:rsidP="00300763">
      <w:pPr>
        <w:rPr>
          <w:sz w:val="14"/>
        </w:rPr>
      </w:pPr>
    </w:p>
    <w:p w14:paraId="17227823" w14:textId="77777777" w:rsidR="00300763" w:rsidRPr="001F6642" w:rsidRDefault="00300763" w:rsidP="00300763">
      <w:pPr>
        <w:rPr>
          <w:rStyle w:val="11111AAAAStyleUnderline"/>
        </w:rPr>
      </w:pPr>
      <w:r w:rsidRPr="005A6675">
        <w:rPr>
          <w:rStyle w:val="11111AAAAStyleUnderline"/>
        </w:rPr>
        <w:t xml:space="preserve">There has been a lot of talk about </w:t>
      </w:r>
      <w:r w:rsidRPr="005A6675">
        <w:rPr>
          <w:rStyle w:val="Emphasis"/>
        </w:rPr>
        <w:t>ecological Marxism</w:t>
      </w:r>
      <w:r w:rsidRPr="0079688E">
        <w:rPr>
          <w:sz w:val="14"/>
        </w:rPr>
        <w:t xml:space="preserve"> in recent years</w:t>
      </w:r>
      <w:r w:rsidRPr="005A6675">
        <w:rPr>
          <w:rStyle w:val="11111AAAAStyleUnderline"/>
        </w:rPr>
        <w:t xml:space="preserve">, and with the chronic emergency over us, the time has come to also experiment with </w:t>
      </w:r>
      <w:r w:rsidRPr="005A6675">
        <w:rPr>
          <w:rStyle w:val="Emphasis"/>
        </w:rPr>
        <w:t>ecological Leninism</w:t>
      </w:r>
      <w:r w:rsidRPr="005A6675">
        <w:rPr>
          <w:rStyle w:val="11111AAAAStyleUnderline"/>
        </w:rPr>
        <w:t xml:space="preserve">. </w:t>
      </w:r>
      <w:r w:rsidRPr="0079688E">
        <w:rPr>
          <w:sz w:val="14"/>
        </w:rPr>
        <w:t xml:space="preserve">Three principles of that project seem decisive. </w:t>
      </w:r>
      <w:r w:rsidRPr="005A6675">
        <w:rPr>
          <w:rStyle w:val="11111AAAAStyleUnderline"/>
        </w:rPr>
        <w:t xml:space="preserve">First, and above all, </w:t>
      </w:r>
      <w:r w:rsidRPr="008422EE">
        <w:rPr>
          <w:rStyle w:val="11111AAAAStyleUnderline"/>
          <w:highlight w:val="yellow"/>
        </w:rPr>
        <w:t>ecological Leninism means turning</w:t>
      </w:r>
      <w:r w:rsidRPr="005A6675">
        <w:rPr>
          <w:rStyle w:val="11111AAAAStyleUnderline"/>
        </w:rPr>
        <w:t xml:space="preserve"> the </w:t>
      </w:r>
      <w:r w:rsidRPr="008422EE">
        <w:rPr>
          <w:rStyle w:val="Emphasis"/>
          <w:highlight w:val="yellow"/>
        </w:rPr>
        <w:t>crises of symptoms</w:t>
      </w:r>
      <w:r w:rsidRPr="008422EE">
        <w:rPr>
          <w:rStyle w:val="11111AAAAStyleUnderline"/>
          <w:highlight w:val="yellow"/>
        </w:rPr>
        <w:t xml:space="preserve"> into </w:t>
      </w:r>
      <w:r w:rsidRPr="008422EE">
        <w:rPr>
          <w:rStyle w:val="Emphasis"/>
          <w:highlight w:val="yellow"/>
        </w:rPr>
        <w:t>crises of</w:t>
      </w:r>
      <w:r w:rsidRPr="005A6675">
        <w:rPr>
          <w:rStyle w:val="Emphasis"/>
        </w:rPr>
        <w:t xml:space="preserve"> the </w:t>
      </w:r>
      <w:r w:rsidRPr="008422EE">
        <w:rPr>
          <w:rStyle w:val="Emphasis"/>
          <w:highlight w:val="yellow"/>
        </w:rPr>
        <w:t>causes</w:t>
      </w:r>
      <w:r w:rsidRPr="008422EE">
        <w:rPr>
          <w:rStyle w:val="11111AAAA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11111AAAAStyleUnderline"/>
        </w:rPr>
        <w:t>this emergency is chronic</w:t>
      </w:r>
      <w:r w:rsidRPr="005A6675">
        <w:rPr>
          <w:rStyle w:val="11111AAAAStyleUnderline"/>
        </w:rPr>
        <w:t xml:space="preserve">, which means that </w:t>
      </w:r>
      <w:r w:rsidRPr="008422EE">
        <w:rPr>
          <w:rStyle w:val="Emphasis"/>
          <w:highlight w:val="yellow"/>
        </w:rPr>
        <w:t>crises</w:t>
      </w:r>
      <w:r w:rsidRPr="005A6675">
        <w:rPr>
          <w:rStyle w:val="Emphasis"/>
        </w:rPr>
        <w:t xml:space="preserve"> of symptoms</w:t>
      </w:r>
      <w:r w:rsidRPr="005A6675">
        <w:rPr>
          <w:rStyle w:val="11111AAAAStyleUnderline"/>
        </w:rPr>
        <w:t xml:space="preserve"> </w:t>
      </w:r>
      <w:r w:rsidRPr="008422EE">
        <w:rPr>
          <w:rStyle w:val="11111AAAAStyleUnderline"/>
          <w:highlight w:val="yellow"/>
        </w:rPr>
        <w:t>will ignite </w:t>
      </w:r>
      <w:r w:rsidRPr="008422EE">
        <w:rPr>
          <w:rStyle w:val="Emphasis"/>
          <w:highlight w:val="yellow"/>
        </w:rPr>
        <w:t>again and again</w:t>
      </w:r>
      <w:r w:rsidRPr="005A6675">
        <w:rPr>
          <w:rStyle w:val="11111AAAAStyleUnderline"/>
        </w:rPr>
        <w:t xml:space="preserve">, and every time they do, </w:t>
      </w:r>
      <w:r w:rsidRPr="008422EE">
        <w:rPr>
          <w:rStyle w:val="11111AAAAStyleUnderline"/>
          <w:highlight w:val="yellow"/>
        </w:rPr>
        <w:t>the</w:t>
      </w:r>
      <w:r w:rsidRPr="005A6675">
        <w:rPr>
          <w:rStyle w:val="11111AAAAStyleUnderline"/>
        </w:rPr>
        <w:t xml:space="preserve"> strategic </w:t>
      </w:r>
      <w:r w:rsidRPr="008422EE">
        <w:rPr>
          <w:rStyle w:val="11111AAAAStyleUnderline"/>
          <w:highlight w:val="yellow"/>
        </w:rPr>
        <w:t>imperative must be to switch energies</w:t>
      </w:r>
      <w:r w:rsidRPr="005A6675">
        <w:rPr>
          <w:rStyle w:val="11111AAAAStyleUnderline"/>
        </w:rPr>
        <w:t xml:space="preserve"> of the highest voltage </w:t>
      </w:r>
      <w:r w:rsidRPr="008422EE">
        <w:rPr>
          <w:rStyle w:val="11111AAAAStyleUnderline"/>
          <w:highlight w:val="yellow"/>
        </w:rPr>
        <w:t>against the drivers.</w:t>
      </w:r>
      <w:r w:rsidRPr="0079688E">
        <w:rPr>
          <w:sz w:val="14"/>
        </w:rPr>
        <w:t xml:space="preserve"> It is difficult to see how else the conditions can ever be ameliorated.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w:t>
      </w:r>
      <w:r w:rsidRPr="008422EE">
        <w:rPr>
          <w:rStyle w:val="11111AAAAStyleUnderline"/>
          <w:highlight w:val="yellow"/>
        </w:rPr>
        <w:t>the</w:t>
      </w:r>
      <w:r w:rsidRPr="005A6675">
        <w:rPr>
          <w:rStyle w:val="11111AAAAStyleUnderline"/>
        </w:rPr>
        <w:t xml:space="preserve"> most classical </w:t>
      </w:r>
      <w:r w:rsidRPr="008422EE">
        <w:rPr>
          <w:rStyle w:val="11111AAAAStyleUnderline"/>
          <w:highlight w:val="yellow"/>
        </w:rPr>
        <w:t>Leninist gesture is the only</w:t>
      </w:r>
      <w:r w:rsidRPr="005A6675">
        <w:rPr>
          <w:rStyle w:val="11111AAAAStyleUnderline"/>
        </w:rPr>
        <w:t xml:space="preserve"> one that can point to an </w:t>
      </w:r>
      <w:r w:rsidRPr="008422EE">
        <w:rPr>
          <w:rStyle w:val="Emphasis"/>
          <w:highlight w:val="yellow"/>
        </w:rPr>
        <w:t>emergency exit</w:t>
      </w:r>
      <w:r w:rsidRPr="008422EE">
        <w:rPr>
          <w:rStyle w:val="11111AAAAStyleUnderline"/>
          <w:highlight w:val="yellow"/>
        </w:rPr>
        <w:t>.</w:t>
      </w:r>
    </w:p>
    <w:p w14:paraId="20679A74" w14:textId="77777777" w:rsidR="00300763" w:rsidRPr="0079688E" w:rsidRDefault="00300763" w:rsidP="00300763">
      <w:pPr>
        <w:rPr>
          <w:sz w:val="14"/>
        </w:rPr>
      </w:pPr>
      <w:r w:rsidRPr="0079688E">
        <w:rPr>
          <w:sz w:val="14"/>
        </w:rPr>
        <w:t>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civilisation of mankind in question’.</w:t>
      </w:r>
    </w:p>
    <w:p w14:paraId="419D0F69" w14:textId="77777777" w:rsidR="00300763" w:rsidRPr="0079688E" w:rsidRDefault="00300763" w:rsidP="00300763">
      <w:pPr>
        <w:rPr>
          <w:sz w:val="14"/>
        </w:rPr>
      </w:pPr>
      <w:r w:rsidRPr="0079688E">
        <w:rPr>
          <w:sz w:val="14"/>
        </w:rPr>
        <w:t xml:space="preserve">Luxemburg expected world war to become a ‘permanent’ state of affairs. It didn’t, and here </w:t>
      </w:r>
      <w:r w:rsidRPr="001F6642">
        <w:rPr>
          <w:rStyle w:val="11111AAAAStyleUnderline"/>
        </w:rPr>
        <w:t xml:space="preserve">the differentia specifica of the </w:t>
      </w:r>
      <w:r w:rsidRPr="008422EE">
        <w:rPr>
          <w:rStyle w:val="Emphasis"/>
          <w:highlight w:val="yellow"/>
        </w:rPr>
        <w:t>chronic emergency</w:t>
      </w:r>
      <w:r w:rsidRPr="001F6642">
        <w:rPr>
          <w:rStyle w:val="11111AAAAStyleUnderline"/>
        </w:rPr>
        <w:t xml:space="preserve"> must again be underscored: it </w:t>
      </w:r>
      <w:r w:rsidRPr="008422EE">
        <w:rPr>
          <w:rStyle w:val="11111AAAAStyleUnderline"/>
          <w:highlight w:val="yellow"/>
        </w:rPr>
        <w:t>works</w:t>
      </w:r>
      <w:r w:rsidRPr="001F6642">
        <w:rPr>
          <w:rStyle w:val="11111AAAAStyleUnderline"/>
        </w:rPr>
        <w:t xml:space="preserve"> itself out </w:t>
      </w:r>
      <w:r w:rsidRPr="008422EE">
        <w:rPr>
          <w:rStyle w:val="11111AAAAStyleUnderline"/>
          <w:highlight w:val="yellow"/>
        </w:rPr>
        <w:t xml:space="preserve">through </w:t>
      </w:r>
      <w:r w:rsidRPr="008422EE">
        <w:rPr>
          <w:rStyle w:val="Emphasis"/>
          <w:highlight w:val="yellow"/>
        </w:rPr>
        <w:t>biophysical processes</w:t>
      </w:r>
      <w:r w:rsidRPr="008422EE">
        <w:rPr>
          <w:rStyle w:val="11111AAAAStyleUnderline"/>
          <w:highlight w:val="yellow"/>
        </w:rPr>
        <w:t xml:space="preserve"> that cannot be fought</w:t>
      </w:r>
      <w:r w:rsidRPr="001F6642">
        <w:rPr>
          <w:rStyle w:val="11111AAAA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4164FC9F" w14:textId="77777777" w:rsidR="00300763" w:rsidRPr="0079688E" w:rsidRDefault="00300763" w:rsidP="00300763">
      <w:pPr>
        <w:rPr>
          <w:sz w:val="14"/>
        </w:rPr>
      </w:pPr>
      <w:r w:rsidRPr="001F6642">
        <w:rPr>
          <w:rStyle w:val="11111AAAAStyleUnderline"/>
        </w:rPr>
        <w:t>This</w:t>
      </w:r>
      <w:r w:rsidRPr="0079688E">
        <w:rPr>
          <w:sz w:val="14"/>
        </w:rPr>
        <w:t xml:space="preserve">, then, </w:t>
      </w:r>
      <w:r w:rsidRPr="001F6642">
        <w:rPr>
          <w:rStyle w:val="11111AAAAStyleUnderline"/>
        </w:rPr>
        <w:t>is the syntax of revolutionary Marxism, present already in the first section of The Communist Manifesto: </w:t>
      </w:r>
      <w:r w:rsidRPr="008422EE">
        <w:rPr>
          <w:rStyle w:val="11111AAAAStyleUnderline"/>
          <w:highlight w:val="yellow"/>
        </w:rPr>
        <w:t xml:space="preserve">the fight ends ‘either in a </w:t>
      </w:r>
      <w:r w:rsidRPr="008422EE">
        <w:rPr>
          <w:rStyle w:val="Emphasis"/>
          <w:highlight w:val="yellow"/>
        </w:rPr>
        <w:t>revolutionary reconstitution</w:t>
      </w:r>
      <w:r w:rsidRPr="001F6642">
        <w:rPr>
          <w:rStyle w:val="11111AAAAStyleUnderline"/>
        </w:rPr>
        <w:t xml:space="preserve"> of society</w:t>
      </w:r>
      <w:r w:rsidRPr="0079688E">
        <w:rPr>
          <w:sz w:val="14"/>
        </w:rPr>
        <w:t xml:space="preserve"> at large, </w:t>
      </w:r>
      <w:r w:rsidRPr="008422EE">
        <w:rPr>
          <w:rStyle w:val="11111AAAAStyleUnderline"/>
          <w:highlight w:val="yellow"/>
        </w:rPr>
        <w:t>or in</w:t>
      </w:r>
      <w:r w:rsidRPr="0079688E">
        <w:rPr>
          <w:rStyle w:val="11111AAAAStyleUnderline"/>
        </w:rPr>
        <w:t xml:space="preserve"> the </w:t>
      </w:r>
      <w:r w:rsidRPr="008422EE">
        <w:rPr>
          <w:rStyle w:val="Emphasis"/>
          <w:highlight w:val="yellow"/>
        </w:rPr>
        <w:t>common ruin</w:t>
      </w:r>
      <w:r w:rsidRPr="001F6642">
        <w:rPr>
          <w:rStyle w:val="11111AAAAStyleUnderline"/>
        </w:rPr>
        <w:t xml:space="preserve"> of the contending classes’</w:t>
      </w:r>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8422EE">
        <w:rPr>
          <w:rStyle w:val="11111AAAAStyleUnderline"/>
          <w:highlight w:val="yellow"/>
        </w:rPr>
        <w:t>A second principle</w:t>
      </w:r>
      <w:r w:rsidRPr="001F6642">
        <w:rPr>
          <w:rStyle w:val="11111AAAAStyleUnderline"/>
        </w:rPr>
        <w:t xml:space="preserve"> for ecological Leninism </w:t>
      </w:r>
      <w:r w:rsidRPr="008422EE">
        <w:rPr>
          <w:rStyle w:val="11111AAAAStyleUnderline"/>
          <w:highlight w:val="yellow"/>
        </w:rPr>
        <w:t>can be extracted</w:t>
      </w:r>
      <w:r w:rsidRPr="001F6642">
        <w:rPr>
          <w:rStyle w:val="11111AAAAStyleUnderline"/>
        </w:rPr>
        <w:t xml:space="preserve"> from their position: </w:t>
      </w:r>
      <w:r w:rsidRPr="008422EE">
        <w:rPr>
          <w:rStyle w:val="Emphasis"/>
          <w:highlight w:val="yellow"/>
        </w:rPr>
        <w:t>speed as paramount virtue</w:t>
      </w:r>
      <w:r w:rsidRPr="008422EE">
        <w:rPr>
          <w:rStyle w:val="11111AAAA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11111AAAAStyleUnderline"/>
        </w:rPr>
        <w:t xml:space="preserve">As </w:t>
      </w:r>
      <w:r w:rsidRPr="001F6642">
        <w:rPr>
          <w:rStyle w:val="11111AAAAStyleUnderline"/>
        </w:rPr>
        <w:t xml:space="preserve">anyone with the barest insight into the state of the planet knows, </w:t>
      </w:r>
      <w:r w:rsidRPr="001F6642">
        <w:rPr>
          <w:rStyle w:val="Emphasis"/>
        </w:rPr>
        <w:t>speed</w:t>
      </w:r>
      <w:r w:rsidRPr="001F6642">
        <w:rPr>
          <w:rStyle w:val="11111AAAAStyleUnderline"/>
        </w:rPr>
        <w:t xml:space="preserve">, very regrettably, </w:t>
      </w:r>
      <w:r w:rsidRPr="008422EE">
        <w:rPr>
          <w:rStyle w:val="11111AAAAStyleUnderline"/>
          <w:highlight w:val="yellow"/>
        </w:rPr>
        <w:t>because of the</w:t>
      </w:r>
      <w:r w:rsidRPr="001F6642">
        <w:rPr>
          <w:rStyle w:val="11111AAAAStyleUnderline"/>
        </w:rPr>
        <w:t xml:space="preserve"> criminal waiting and </w:t>
      </w:r>
      <w:r w:rsidRPr="008422EE">
        <w:rPr>
          <w:rStyle w:val="11111AAAAStyleUnderline"/>
          <w:highlight w:val="yellow"/>
        </w:rPr>
        <w:t>delaying</w:t>
      </w:r>
      <w:r w:rsidRPr="001F6642">
        <w:rPr>
          <w:rStyle w:val="11111AAAAStyleUnderline"/>
        </w:rPr>
        <w:t xml:space="preserve"> and dithering and denying </w:t>
      </w:r>
      <w:r w:rsidRPr="008422EE">
        <w:rPr>
          <w:rStyle w:val="11111AAAAStyleUnderline"/>
          <w:highlight w:val="yellow"/>
        </w:rPr>
        <w:t>of the dominant classes</w:t>
      </w:r>
      <w:r w:rsidRPr="001F6642">
        <w:rPr>
          <w:rStyle w:val="11111AAAAStyleUnderline"/>
        </w:rPr>
        <w:t xml:space="preserve">, has become a </w:t>
      </w:r>
      <w:r w:rsidRPr="001F6642">
        <w:rPr>
          <w:rStyle w:val="Emphasis"/>
        </w:rPr>
        <w:t>metric of meaning</w:t>
      </w:r>
      <w:r w:rsidRPr="001F6642">
        <w:rPr>
          <w:rStyle w:val="11111AAAAStyleUnderline"/>
        </w:rPr>
        <w:t xml:space="preserve"> in politics.</w:t>
      </w:r>
      <w:r w:rsidRPr="0079688E">
        <w:rPr>
          <w:sz w:val="14"/>
        </w:rPr>
        <w:t xml:space="preserve"> ‘Nothing can now be saved by half-measures.’</w:t>
      </w:r>
    </w:p>
    <w:p w14:paraId="5A3C328E" w14:textId="77777777" w:rsidR="00300763" w:rsidRPr="0079688E" w:rsidRDefault="00300763" w:rsidP="00300763">
      <w:pPr>
        <w:rPr>
          <w:sz w:val="14"/>
        </w:rPr>
      </w:pPr>
      <w:r w:rsidRPr="001F6642">
        <w:rPr>
          <w:rStyle w:val="11111AAAAStyleUnderline"/>
        </w:rPr>
        <w:t xml:space="preserve">Third, ecological </w:t>
      </w:r>
      <w:r w:rsidRPr="008422EE">
        <w:rPr>
          <w:rStyle w:val="11111AAAAStyleUnderline"/>
          <w:highlight w:val="yellow"/>
        </w:rPr>
        <w:t xml:space="preserve">Leninism leaps at any opportunity to </w:t>
      </w:r>
      <w:r w:rsidRPr="008422EE">
        <w:rPr>
          <w:rStyle w:val="Emphasis"/>
          <w:highlight w:val="yellow"/>
        </w:rPr>
        <w:t>wrest the state</w:t>
      </w:r>
      <w:r w:rsidRPr="008422EE">
        <w:rPr>
          <w:rStyle w:val="11111AAAAStyleUnderline"/>
          <w:highlight w:val="yellow"/>
        </w:rPr>
        <w:t xml:space="preserve"> in this direction</w:t>
      </w:r>
      <w:r w:rsidRPr="0079688E">
        <w:rPr>
          <w:sz w:val="14"/>
        </w:rPr>
        <w:t xml:space="preserve">, break with business-as-usual as sharply as required </w:t>
      </w:r>
      <w:r w:rsidRPr="008422EE">
        <w:rPr>
          <w:rStyle w:val="11111AAAAStyleUnderline"/>
          <w:highlight w:val="yellow"/>
        </w:rPr>
        <w:t>and subject</w:t>
      </w:r>
      <w:r w:rsidRPr="001F6642">
        <w:rPr>
          <w:rStyle w:val="11111AAAAStyleUnderline"/>
        </w:rPr>
        <w:t xml:space="preserve"> the regions of </w:t>
      </w:r>
      <w:r w:rsidRPr="008422EE">
        <w:rPr>
          <w:rStyle w:val="11111AAAAStyleUnderline"/>
          <w:highlight w:val="yellow"/>
        </w:rPr>
        <w:t>the economy</w:t>
      </w:r>
      <w:r w:rsidRPr="001F6642">
        <w:rPr>
          <w:rStyle w:val="11111AAAAStyleUnderline"/>
        </w:rPr>
        <w:t xml:space="preserve"> working </w:t>
      </w:r>
      <w:r w:rsidRPr="008422EE">
        <w:rPr>
          <w:rStyle w:val="11111AAAAStyleUnderline"/>
          <w:highlight w:val="yellow"/>
        </w:rPr>
        <w:t>towards</w:t>
      </w:r>
      <w:r w:rsidRPr="001F6642">
        <w:rPr>
          <w:rStyle w:val="11111AAAAStyleUnderline"/>
        </w:rPr>
        <w:t xml:space="preserve"> catastrophe to </w:t>
      </w:r>
      <w:r w:rsidRPr="008422EE">
        <w:rPr>
          <w:rStyle w:val="Emphasis"/>
          <w:highlight w:val="yellow"/>
        </w:rPr>
        <w:t>direct public control</w:t>
      </w:r>
      <w:r w:rsidRPr="008422EE">
        <w:rPr>
          <w:rStyle w:val="11111AAAA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11111AAAAStyleUnderline"/>
        </w:rPr>
        <w:t xml:space="preserve">It appears </w:t>
      </w:r>
      <w:r w:rsidRPr="001F6642">
        <w:rPr>
          <w:rStyle w:val="Emphasis"/>
        </w:rPr>
        <w:t>tautologically true</w:t>
      </w:r>
      <w:r w:rsidRPr="001F6642">
        <w:rPr>
          <w:rStyle w:val="11111AAAAStyleUnderline"/>
        </w:rPr>
        <w:t xml:space="preserve"> that an actual </w:t>
      </w:r>
      <w:r w:rsidRPr="008422EE">
        <w:rPr>
          <w:rStyle w:val="11111AAAAStyleUnderline"/>
          <w:highlight w:val="yellow"/>
        </w:rPr>
        <w:t>transition would require</w:t>
      </w:r>
      <w:r w:rsidRPr="001F6642">
        <w:rPr>
          <w:rStyle w:val="11111AAAAStyleUnderline"/>
        </w:rPr>
        <w:t xml:space="preserve"> some </w:t>
      </w:r>
      <w:r w:rsidRPr="008422EE">
        <w:rPr>
          <w:rStyle w:val="Emphasis"/>
          <w:highlight w:val="yellow"/>
        </w:rPr>
        <w:t>coercive authority</w:t>
      </w:r>
      <w:r w:rsidRPr="008422EE">
        <w:rPr>
          <w:rStyle w:val="11111AAAAStyleUnderline"/>
          <w:highlight w:val="yellow"/>
        </w:rPr>
        <w:t>.</w:t>
      </w:r>
      <w:r w:rsidRPr="0079688E">
        <w:rPr>
          <w:sz w:val="14"/>
        </w:rPr>
        <w:t xml:space="preserve"> If anarchists would ever wield influence in such a process, they would quickly discover this circumstance and, just like anybody else, have to avail themselves of the state.</w:t>
      </w:r>
    </w:p>
    <w:p w14:paraId="526C66C6" w14:textId="77777777" w:rsidR="00300763" w:rsidRPr="0079688E" w:rsidRDefault="00300763" w:rsidP="00300763">
      <w:pPr>
        <w:rPr>
          <w:sz w:val="14"/>
        </w:rPr>
      </w:pPr>
      <w:r w:rsidRPr="0079688E">
        <w:rPr>
          <w:sz w:val="14"/>
        </w:rPr>
        <w:t xml:space="preserve">But what state? We have just argued that </w:t>
      </w:r>
      <w:r w:rsidRPr="001F6642">
        <w:rPr>
          <w:rStyle w:val="11111AAAAStyleUnderline"/>
        </w:rPr>
        <w:t xml:space="preserve">the capitalist state is constitutionally incapable of taking these steps. And yet there is </w:t>
      </w:r>
      <w:r w:rsidRPr="001F6642">
        <w:rPr>
          <w:rStyle w:val="Emphasis"/>
        </w:rPr>
        <w:t>no other form</w:t>
      </w:r>
      <w:r w:rsidRPr="001F6642">
        <w:rPr>
          <w:rStyle w:val="11111AAAAStyleUnderline"/>
        </w:rPr>
        <w:t xml:space="preserve"> of state on offer.</w:t>
      </w:r>
      <w:r w:rsidRPr="0079688E">
        <w:rPr>
          <w:sz w:val="14"/>
        </w:rPr>
        <w:t xml:space="preserve"> No workers’ state based on soviets will be miraculously born in the night. No dual power of the democratic organs of the proletariat seems likely to materialise anytime soon, if ever. </w:t>
      </w:r>
      <w:r w:rsidRPr="008422EE">
        <w:rPr>
          <w:rStyle w:val="Emphasis"/>
          <w:highlight w:val="yellow"/>
        </w:rPr>
        <w:t>Waiting</w:t>
      </w:r>
      <w:r w:rsidRPr="001F6642">
        <w:rPr>
          <w:rStyle w:val="11111AAAAStyleUnderline"/>
        </w:rPr>
        <w:t xml:space="preserve"> for it </w:t>
      </w:r>
      <w:r w:rsidRPr="008422EE">
        <w:rPr>
          <w:rStyle w:val="11111AAAAStyleUnderline"/>
          <w:highlight w:val="yellow"/>
        </w:rPr>
        <w:t>would be</w:t>
      </w:r>
      <w:r w:rsidRPr="001F6642">
        <w:rPr>
          <w:rStyle w:val="11111AAAAStyleUnderline"/>
        </w:rPr>
        <w:t xml:space="preserve"> both </w:t>
      </w:r>
      <w:r w:rsidRPr="008422EE">
        <w:rPr>
          <w:rStyle w:val="11111AAAAStyleUnderline"/>
          <w:highlight w:val="yellow"/>
        </w:rPr>
        <w:t>delusional</w:t>
      </w:r>
      <w:r w:rsidRPr="001F6642">
        <w:rPr>
          <w:rStyle w:val="11111AAAAStyleUnderline"/>
        </w:rPr>
        <w:t xml:space="preserve"> and criminal, and </w:t>
      </w:r>
      <w:r w:rsidRPr="008422EE">
        <w:rPr>
          <w:rStyle w:val="11111AAAAStyleUnderline"/>
          <w:highlight w:val="yellow"/>
        </w:rPr>
        <w:t>so all we have to work with is the</w:t>
      </w:r>
      <w:r w:rsidRPr="0079688E">
        <w:rPr>
          <w:rStyle w:val="11111AAAAStyleUnderline"/>
        </w:rPr>
        <w:t xml:space="preserve"> dreary </w:t>
      </w:r>
      <w:r w:rsidRPr="008422EE">
        <w:rPr>
          <w:rStyle w:val="Emphasis"/>
          <w:highlight w:val="yellow"/>
        </w:rPr>
        <w:t>bourgeois state</w:t>
      </w:r>
      <w:r w:rsidRPr="001F6642">
        <w:rPr>
          <w:rStyle w:val="11111AAAAStyleUnderline"/>
        </w:rPr>
        <w:t>, tethered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w:t>
      </w:r>
    </w:p>
    <w:p w14:paraId="23AF9711" w14:textId="77777777" w:rsidR="00300763" w:rsidRPr="0079688E" w:rsidRDefault="00300763" w:rsidP="00300763">
      <w:pPr>
        <w:rPr>
          <w:sz w:val="14"/>
        </w:rPr>
      </w:pPr>
      <w:r w:rsidRPr="0079688E">
        <w:rPr>
          <w:sz w:val="14"/>
        </w:rPr>
        <w:t xml:space="preserve">On the other hand, </w:t>
      </w:r>
      <w:r w:rsidRPr="008422EE">
        <w:rPr>
          <w:rStyle w:val="11111AAAAStyleUnderline"/>
          <w:highlight w:val="yellow"/>
        </w:rPr>
        <w:t>the</w:t>
      </w:r>
      <w:r w:rsidRPr="001F6642">
        <w:rPr>
          <w:rStyle w:val="11111AAAAStyleUnderline"/>
        </w:rPr>
        <w:t xml:space="preserve"> chronic </w:t>
      </w:r>
      <w:r w:rsidRPr="008422EE">
        <w:rPr>
          <w:rStyle w:val="11111AAAAStyleUnderline"/>
          <w:highlight w:val="yellow"/>
        </w:rPr>
        <w:t>emergency can be expected to usher in pronounced</w:t>
      </w:r>
      <w:r w:rsidRPr="001F6642">
        <w:rPr>
          <w:rStyle w:val="11111AAAAStyleUnderline"/>
        </w:rPr>
        <w:t xml:space="preserve"> </w:t>
      </w:r>
      <w:r w:rsidRPr="0079688E">
        <w:rPr>
          <w:rStyle w:val="Emphasis"/>
        </w:rPr>
        <w:t xml:space="preserve">political </w:t>
      </w:r>
      <w:r w:rsidRPr="008422EE">
        <w:rPr>
          <w:rStyle w:val="Emphasis"/>
          <w:highlight w:val="yellow"/>
        </w:rPr>
        <w:t>volatility</w:t>
      </w:r>
      <w:r w:rsidRPr="008422EE">
        <w:rPr>
          <w:rStyle w:val="11111AAAA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8422EE">
        <w:rPr>
          <w:rStyle w:val="Emphasis"/>
          <w:highlight w:val="yellow"/>
        </w:rPr>
        <w:t>popular initiatives</w:t>
      </w:r>
      <w:r w:rsidRPr="008422EE">
        <w:rPr>
          <w:rStyle w:val="11111AAAAStyleUnderline"/>
          <w:highlight w:val="yellow"/>
        </w:rPr>
        <w:t xml:space="preserve"> may rise to prominence.</w:t>
      </w:r>
      <w:r w:rsidRPr="001F6642">
        <w:rPr>
          <w:rStyle w:val="11111AAAAStyleUnderline"/>
        </w:rPr>
        <w:t xml:space="preserve"> The 2013 edition of the ‘worldwide threat assessment’ compiled by the US intelligence community warned that </w:t>
      </w:r>
      <w:r w:rsidRPr="001F6642">
        <w:rPr>
          <w:rStyle w:val="Emphasis"/>
        </w:rPr>
        <w:t>climate disasters</w:t>
      </w:r>
      <w:r w:rsidRPr="001F6642">
        <w:rPr>
          <w:rStyle w:val="11111AAAAStyleUnderline"/>
        </w:rPr>
        <w:t xml:space="preserve"> risk ‘triggering riots, civil disobedience, and vandalism’; similar predictions are legion.</w:t>
      </w:r>
      <w:r w:rsidRPr="0079688E">
        <w:rPr>
          <w:sz w:val="14"/>
        </w:rPr>
        <w:t xml:space="preserve"> If or when they are fulfilled, </w:t>
      </w:r>
      <w:r w:rsidRPr="008422EE">
        <w:rPr>
          <w:rStyle w:val="11111AAAAStyleUnderline"/>
          <w:highlight w:val="yellow"/>
        </w:rPr>
        <w:t>the mission</w:t>
      </w:r>
      <w:r w:rsidRPr="001F6642">
        <w:rPr>
          <w:rStyle w:val="11111AAAAStyleUnderline"/>
        </w:rPr>
        <w:t xml:space="preserve"> of ecological Leninists </w:t>
      </w:r>
      <w:r w:rsidRPr="008422EE">
        <w:rPr>
          <w:rStyle w:val="11111AAAAStyleUnderline"/>
          <w:highlight w:val="yellow"/>
        </w:rPr>
        <w:t xml:space="preserve">is to </w:t>
      </w:r>
      <w:r w:rsidRPr="008422EE">
        <w:rPr>
          <w:rStyle w:val="Emphasis"/>
          <w:highlight w:val="yellow"/>
        </w:rPr>
        <w:t>raise consciousness</w:t>
      </w:r>
      <w:r w:rsidRPr="001F6642">
        <w:rPr>
          <w:rStyle w:val="11111AAAAStyleUnderline"/>
        </w:rPr>
        <w:t xml:space="preserve"> in such spontaneous movements </w:t>
      </w:r>
      <w:r w:rsidRPr="008422EE">
        <w:rPr>
          <w:rStyle w:val="11111AAAAStyleUnderline"/>
          <w:highlight w:val="yellow"/>
        </w:rPr>
        <w:t xml:space="preserve">and </w:t>
      </w:r>
      <w:r w:rsidRPr="008422EE">
        <w:rPr>
          <w:rStyle w:val="Emphasis"/>
          <w:highlight w:val="yellow"/>
        </w:rPr>
        <w:t>reroute them</w:t>
      </w:r>
      <w:r w:rsidRPr="008422EE">
        <w:rPr>
          <w:rStyle w:val="11111AAAAStyleUnderline"/>
          <w:highlight w:val="yellow"/>
        </w:rPr>
        <w:t xml:space="preserve"> towards the </w:t>
      </w:r>
      <w:r w:rsidRPr="008422EE">
        <w:rPr>
          <w:rStyle w:val="Emphasis"/>
          <w:highlight w:val="yellow"/>
        </w:rPr>
        <w:t>drivers of catastrophe</w:t>
      </w:r>
      <w:r w:rsidRPr="008422EE">
        <w:rPr>
          <w:rStyle w:val="11111AAAA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2243388D" w14:textId="77777777" w:rsidR="00300763" w:rsidRPr="00D8785C" w:rsidRDefault="00300763" w:rsidP="00300763">
      <w:pPr>
        <w:rPr>
          <w:sz w:val="14"/>
        </w:rPr>
      </w:pPr>
      <w:r w:rsidRPr="0079688E">
        <w:rPr>
          <w:sz w:val="14"/>
        </w:rPr>
        <w:t xml:space="preserve">On this view, </w:t>
      </w:r>
      <w:r w:rsidRPr="001F6642">
        <w:rPr>
          <w:rStyle w:val="11111AAAAStyleUnderline"/>
        </w:rPr>
        <w:t>ecological Leninism is a lodestar of principles</w:t>
      </w:r>
      <w:r w:rsidRPr="0079688E">
        <w:rPr>
          <w:sz w:val="14"/>
        </w:rPr>
        <w:t xml:space="preserve">, not a party affiliation. </w:t>
      </w:r>
      <w:r w:rsidRPr="001F6642">
        <w:rPr>
          <w:rStyle w:val="11111AAAAStyleUnderline"/>
        </w:rPr>
        <w:t xml:space="preserve">It does not imply that there are any </w:t>
      </w:r>
      <w:r w:rsidRPr="001F6642">
        <w:rPr>
          <w:rStyle w:val="Emphasis"/>
        </w:rPr>
        <w:t>actual Leninist formations</w:t>
      </w:r>
      <w:r w:rsidRPr="001F6642">
        <w:rPr>
          <w:rStyle w:val="11111AAAA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8422EE">
        <w:rPr>
          <w:rStyle w:val="11111AAAAStyleUnderline"/>
          <w:highlight w:val="yellow"/>
        </w:rPr>
        <w:t xml:space="preserve">The crisis is the </w:t>
      </w:r>
      <w:r w:rsidRPr="008422EE">
        <w:rPr>
          <w:rStyle w:val="Emphasis"/>
          <w:highlight w:val="yellow"/>
        </w:rPr>
        <w:t>absence</w:t>
      </w:r>
      <w:r w:rsidRPr="0079688E">
        <w:rPr>
          <w:sz w:val="14"/>
        </w:rPr>
        <w:t xml:space="preserve"> – the complete, gaping absence – </w:t>
      </w:r>
      <w:r w:rsidRPr="008422EE">
        <w:rPr>
          <w:rStyle w:val="11111AAAAStyleUnderline"/>
          <w:highlight w:val="yellow"/>
        </w:rPr>
        <w:t>of</w:t>
      </w:r>
      <w:r w:rsidRPr="001F6642">
        <w:rPr>
          <w:rStyle w:val="11111AAAAStyleUnderline"/>
        </w:rPr>
        <w:t xml:space="preserve"> </w:t>
      </w:r>
      <w:r w:rsidRPr="001F6642">
        <w:rPr>
          <w:rStyle w:val="Emphasis"/>
        </w:rPr>
        <w:t xml:space="preserve">any </w:t>
      </w:r>
      <w:r w:rsidRPr="008422EE">
        <w:rPr>
          <w:rStyle w:val="Emphasis"/>
          <w:highlight w:val="yellow"/>
        </w:rPr>
        <w:t>leadership</w:t>
      </w:r>
      <w:r w:rsidRPr="001F6642">
        <w:rPr>
          <w:rStyle w:val="11111AAAA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8422EE">
        <w:rPr>
          <w:rStyle w:val="11111AAAAStyleUnderline"/>
          <w:highlight w:val="yellow"/>
        </w:rPr>
        <w:t>Two elements</w:t>
      </w:r>
      <w:r w:rsidRPr="001F6642">
        <w:rPr>
          <w:rStyle w:val="11111AAAAStyleUnderline"/>
        </w:rPr>
        <w:t xml:space="preserve"> do, however, as we have argued, </w:t>
      </w:r>
      <w:r w:rsidRPr="008422EE">
        <w:rPr>
          <w:rStyle w:val="11111AAAAStyleUnderline"/>
          <w:highlight w:val="yellow"/>
        </w:rPr>
        <w:t xml:space="preserve">appear </w:t>
      </w:r>
      <w:r w:rsidRPr="008422EE">
        <w:rPr>
          <w:rStyle w:val="Emphasis"/>
          <w:highlight w:val="yellow"/>
        </w:rPr>
        <w:t>essential</w:t>
      </w:r>
      <w:r w:rsidRPr="001F6642">
        <w:rPr>
          <w:rStyle w:val="11111AAAAStyleUnderline"/>
        </w:rPr>
        <w:t xml:space="preserve">. The basic make-up must harbour a </w:t>
      </w:r>
      <w:r w:rsidRPr="008422EE">
        <w:rPr>
          <w:rStyle w:val="11111AAAAStyleUnderline"/>
          <w:highlight w:val="yellow"/>
        </w:rPr>
        <w:t xml:space="preserve">predisposition for </w:t>
      </w:r>
      <w:r w:rsidRPr="008422EE">
        <w:rPr>
          <w:rStyle w:val="Emphasis"/>
          <w:highlight w:val="yellow"/>
        </w:rPr>
        <w:t>emergency action</w:t>
      </w:r>
      <w:r w:rsidRPr="008422EE">
        <w:rPr>
          <w:rStyle w:val="11111AAAAStyleUnderline"/>
          <w:highlight w:val="yellow"/>
        </w:rPr>
        <w:t xml:space="preserve"> and</w:t>
      </w:r>
      <w:r w:rsidRPr="001F6642">
        <w:rPr>
          <w:rStyle w:val="11111AAAAStyleUnderline"/>
        </w:rPr>
        <w:t xml:space="preserve"> an </w:t>
      </w:r>
      <w:r w:rsidRPr="008422EE">
        <w:rPr>
          <w:rStyle w:val="11111AAAAStyleUnderline"/>
          <w:highlight w:val="yellow"/>
        </w:rPr>
        <w:t>openness to</w:t>
      </w:r>
      <w:r w:rsidRPr="001F6642">
        <w:rPr>
          <w:rStyle w:val="11111AAAAStyleUnderline"/>
        </w:rPr>
        <w:t xml:space="preserve"> some degree of </w:t>
      </w:r>
      <w:r w:rsidRPr="008422EE">
        <w:rPr>
          <w:rStyle w:val="Emphasis"/>
          <w:highlight w:val="yellow"/>
        </w:rPr>
        <w:t>hard power</w:t>
      </w:r>
      <w:r w:rsidRPr="008422EE">
        <w:rPr>
          <w:rStyle w:val="11111AAAAStyleUnderline"/>
          <w:highlight w:val="yellow"/>
        </w:rPr>
        <w:t xml:space="preserve"> from </w:t>
      </w:r>
      <w:r w:rsidRPr="008422EE">
        <w:rPr>
          <w:rStyle w:val="Emphasis"/>
          <w:highlight w:val="yellow"/>
        </w:rPr>
        <w:t>the state</w:t>
      </w:r>
      <w:r w:rsidRPr="008422EE">
        <w:rPr>
          <w:rStyle w:val="11111AAAAStyleUnderline"/>
          <w:highlight w:val="yellow"/>
        </w:rPr>
        <w:t>.</w:t>
      </w:r>
      <w:r w:rsidRPr="0079688E">
        <w:rPr>
          <w:sz w:val="14"/>
        </w:rPr>
        <w:t xml:space="preserve"> 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transition to a planful mode of production, consciously organised by the entire working force of society – in order that all of society and human civilisation might not perish’, again with Luxemburg. But ‘necessitate’ does not mean ‘preordain’. Something can be necessary and yet never come about.</w:t>
      </w:r>
    </w:p>
    <w:p w14:paraId="07DD36BE" w14:textId="77777777" w:rsidR="00300763" w:rsidRDefault="00300763" w:rsidP="00300763"/>
    <w:p w14:paraId="4C89CF5E" w14:textId="77777777" w:rsidR="00300763" w:rsidRDefault="00300763" w:rsidP="00300763">
      <w:pPr>
        <w:pStyle w:val="Heading4"/>
      </w:pPr>
      <w:r>
        <w:t xml:space="preserve">Debate is a space for testing revolutionary praxis—anything less is abdicating our responsibility to the revolutionary struggle. </w:t>
      </w:r>
    </w:p>
    <w:p w14:paraId="5DE539C4" w14:textId="77777777" w:rsidR="00300763" w:rsidRPr="000A2B7E" w:rsidRDefault="00300763" w:rsidP="00300763">
      <w:r w:rsidRPr="000A2B7E">
        <w:rPr>
          <w:rStyle w:val="Style13ptBold"/>
        </w:rPr>
        <w:t>Morrison-Smith '26</w:t>
      </w:r>
      <w:r>
        <w:t xml:space="preserve"> [Eric Morrison-Smith. "Enemy Forces #1 &amp; #2: Lack of Practice and Day-to-Day Work, and the Loss of Morale", Notes From A Black Revolutionary, https://thinkinginmotion.substack.com/p/enemy-forces-1-and-2-lack-of-practice?utm_source=%2Finbox&amp;utm_medium=reader2, published 1-11-2026, accessed 1-12-2026] :P</w:t>
      </w:r>
    </w:p>
    <w:p w14:paraId="3DE5EE44" w14:textId="77777777" w:rsidR="00300763" w:rsidRDefault="00300763" w:rsidP="00300763"/>
    <w:p w14:paraId="38F28D48" w14:textId="77777777" w:rsidR="00300763" w:rsidRDefault="00300763" w:rsidP="00300763">
      <w:r>
        <w:t xml:space="preserve">In Twenty </w:t>
      </w:r>
      <w:r w:rsidRPr="002D4479">
        <w:rPr>
          <w:rStyle w:val="11111AAAAStyleUnderline"/>
        </w:rPr>
        <w:t xml:space="preserve">Enemy </w:t>
      </w:r>
      <w:r w:rsidRPr="008422EE">
        <w:rPr>
          <w:rStyle w:val="11111AAAAStyleUnderline"/>
          <w:highlight w:val="yellow"/>
        </w:rPr>
        <w:t>Forces Within</w:t>
      </w:r>
      <w:r w:rsidRPr="002D4479">
        <w:rPr>
          <w:rStyle w:val="11111AAAAStyleUnderline"/>
        </w:rPr>
        <w:t xml:space="preserve"> a Revolutionary </w:t>
      </w:r>
      <w:r w:rsidRPr="008422EE">
        <w:rPr>
          <w:rStyle w:val="11111AAAAStyleUnderline"/>
          <w:highlight w:val="yellow"/>
        </w:rPr>
        <w:t>Organization</w:t>
      </w:r>
      <w:r w:rsidRPr="002D4479">
        <w:rPr>
          <w:rStyle w:val="11111AAAAStyleUnderline"/>
        </w:rPr>
        <w:t xml:space="preserve"> That </w:t>
      </w:r>
      <w:r w:rsidRPr="008422EE">
        <w:rPr>
          <w:rStyle w:val="11111AAAAStyleUnderline"/>
          <w:highlight w:val="yellow"/>
        </w:rPr>
        <w:t>Must</w:t>
      </w:r>
      <w:r w:rsidRPr="002D4479">
        <w:rPr>
          <w:rStyle w:val="11111AAAAStyleUnderline"/>
        </w:rPr>
        <w:t xml:space="preserve"> Be </w:t>
      </w:r>
      <w:r w:rsidRPr="008422EE">
        <w:rPr>
          <w:rStyle w:val="Emphasis"/>
          <w:highlight w:val="yellow"/>
        </w:rPr>
        <w:t>Combat</w:t>
      </w:r>
      <w:r w:rsidRPr="002D4479">
        <w:rPr>
          <w:rStyle w:val="11111AAAAStyleUnderline"/>
        </w:rPr>
        <w:t>ted</w:t>
      </w:r>
      <w:r>
        <w:t xml:space="preserve">, James Forman begins with </w:t>
      </w:r>
      <w:r w:rsidRPr="002D4479">
        <w:rPr>
          <w:rStyle w:val="11111AAAAStyleUnderline"/>
        </w:rPr>
        <w:t xml:space="preserve">two enemies that feel especially relevant today: the </w:t>
      </w:r>
      <w:r w:rsidRPr="008422EE">
        <w:rPr>
          <w:rStyle w:val="Emphasis"/>
          <w:highlight w:val="yellow"/>
        </w:rPr>
        <w:t>lack of practice</w:t>
      </w:r>
      <w:r w:rsidRPr="008422EE">
        <w:rPr>
          <w:rStyle w:val="11111AAAAStyleUnderline"/>
          <w:highlight w:val="yellow"/>
        </w:rPr>
        <w:t xml:space="preserve"> and</w:t>
      </w:r>
      <w:r w:rsidRPr="002D4479">
        <w:rPr>
          <w:rStyle w:val="11111AAAAStyleUnderline"/>
        </w:rPr>
        <w:t xml:space="preserve"> </w:t>
      </w:r>
      <w:r w:rsidRPr="002D4479">
        <w:rPr>
          <w:rStyle w:val="Emphasis"/>
        </w:rPr>
        <w:t>day-to-day work</w:t>
      </w:r>
      <w:r w:rsidRPr="002D4479">
        <w:rPr>
          <w:rStyle w:val="11111AAAAStyleUnderline"/>
        </w:rPr>
        <w:t xml:space="preserve">, and the </w:t>
      </w:r>
      <w:r w:rsidRPr="008422EE">
        <w:rPr>
          <w:rStyle w:val="Emphasis"/>
          <w:highlight w:val="yellow"/>
        </w:rPr>
        <w:t>loss of morale</w:t>
      </w:r>
      <w:r w:rsidRPr="002D4479">
        <w:rPr>
          <w:rStyle w:val="11111AAAAStyleUnderline"/>
        </w:rPr>
        <w:t>.</w:t>
      </w:r>
      <w:r>
        <w:t xml:space="preserve"> These </w:t>
      </w:r>
      <w:r w:rsidRPr="008422EE">
        <w:rPr>
          <w:rStyle w:val="11111AAAAStyleUnderline"/>
          <w:highlight w:val="yellow"/>
        </w:rPr>
        <w:t>problems</w:t>
      </w:r>
      <w:r>
        <w:t xml:space="preserve"> are not new, but </w:t>
      </w:r>
      <w:r w:rsidRPr="002D4479">
        <w:rPr>
          <w:rStyle w:val="11111AAAAStyleUnderline"/>
        </w:rPr>
        <w:t xml:space="preserve">they </w:t>
      </w:r>
      <w:r w:rsidRPr="008422EE">
        <w:rPr>
          <w:rStyle w:val="11111AAAAStyleUnderline"/>
          <w:highlight w:val="yellow"/>
        </w:rPr>
        <w:t>take on new forms</w:t>
      </w:r>
      <w:r w:rsidRPr="002D4479">
        <w:rPr>
          <w:rStyle w:val="11111AAAAStyleUnderline"/>
        </w:rPr>
        <w:t xml:space="preserve"> in a moment when organizing has been professionalized </w:t>
      </w:r>
      <w:r w:rsidRPr="008422EE">
        <w:rPr>
          <w:rStyle w:val="11111AAAAStyleUnderline"/>
          <w:highlight w:val="yellow"/>
        </w:rPr>
        <w:t>through</w:t>
      </w:r>
      <w:r w:rsidRPr="002D4479">
        <w:rPr>
          <w:rStyle w:val="11111AAAAStyleUnderline"/>
        </w:rPr>
        <w:t xml:space="preserve"> nonprofits, </w:t>
      </w:r>
      <w:r w:rsidRPr="008422EE">
        <w:rPr>
          <w:rStyle w:val="11111AAAAStyleUnderline"/>
          <w:highlight w:val="yellow"/>
        </w:rPr>
        <w:t>individualism</w:t>
      </w:r>
      <w:r w:rsidRPr="002D4479">
        <w:rPr>
          <w:rStyle w:val="11111AAAAStyleUnderline"/>
        </w:rPr>
        <w:t xml:space="preserve"> is deeply entrenched, </w:t>
      </w:r>
      <w:r w:rsidRPr="008422EE">
        <w:rPr>
          <w:rStyle w:val="11111AAAAStyleUnderline"/>
          <w:highlight w:val="yellow"/>
        </w:rPr>
        <w:t>and</w:t>
      </w:r>
      <w:r w:rsidRPr="002D4479">
        <w:rPr>
          <w:rStyle w:val="11111AAAAStyleUnderline"/>
        </w:rPr>
        <w:t xml:space="preserve"> we are </w:t>
      </w:r>
      <w:r w:rsidRPr="008422EE">
        <w:rPr>
          <w:rStyle w:val="Emphasis"/>
          <w:highlight w:val="yellow"/>
        </w:rPr>
        <w:t>constantly exposed to violence</w:t>
      </w:r>
      <w:r>
        <w:t xml:space="preserve">—both </w:t>
      </w:r>
      <w:r w:rsidRPr="002D4479">
        <w:rPr>
          <w:rStyle w:val="Emphasis"/>
        </w:rPr>
        <w:t>directly</w:t>
      </w:r>
      <w:r w:rsidRPr="002D4479">
        <w:rPr>
          <w:rStyle w:val="11111AAAAStyleUnderline"/>
        </w:rPr>
        <w:t xml:space="preserve"> in our communities and </w:t>
      </w:r>
      <w:r w:rsidRPr="002D4479">
        <w:rPr>
          <w:rStyle w:val="Emphasis"/>
        </w:rPr>
        <w:t>indirectly</w:t>
      </w:r>
      <w:r>
        <w:t xml:space="preserve"> through our phones—</w:t>
      </w:r>
      <w:r w:rsidRPr="008422EE">
        <w:rPr>
          <w:rStyle w:val="Emphasis"/>
          <w:highlight w:val="yellow"/>
        </w:rPr>
        <w:t>without clear pathways</w:t>
      </w:r>
      <w:r w:rsidRPr="002D4479">
        <w:rPr>
          <w:rStyle w:val="11111AAAAStyleUnderline"/>
        </w:rPr>
        <w:t xml:space="preserve"> for how to actually produce change.</w:t>
      </w:r>
      <w:r>
        <w:t xml:space="preserve"> </w:t>
      </w:r>
      <w:r w:rsidRPr="002D4479">
        <w:rPr>
          <w:rStyle w:val="11111AAAAStyleUnderline"/>
        </w:rPr>
        <w:t>These conditions inevitably bleed into our organizations and must be addressed</w:t>
      </w:r>
      <w:r>
        <w:t xml:space="preserve">, “for </w:t>
      </w:r>
      <w:r w:rsidRPr="008422EE">
        <w:rPr>
          <w:rStyle w:val="11111AAAAStyleUnderline"/>
          <w:highlight w:val="yellow"/>
        </w:rPr>
        <w:t xml:space="preserve">it is </w:t>
      </w:r>
      <w:r w:rsidRPr="008422EE">
        <w:rPr>
          <w:rStyle w:val="Emphasis"/>
          <w:highlight w:val="yellow"/>
        </w:rPr>
        <w:t>impossible</w:t>
      </w:r>
      <w:r w:rsidRPr="008422EE">
        <w:rPr>
          <w:rStyle w:val="11111AAAAStyleUnderline"/>
          <w:highlight w:val="yellow"/>
        </w:rPr>
        <w:t xml:space="preserve"> to fight the external enemy when</w:t>
      </w:r>
      <w:r w:rsidRPr="00412A14">
        <w:rPr>
          <w:rStyle w:val="11111AAAAStyleUnderline"/>
        </w:rPr>
        <w:t xml:space="preserve"> one is constantly </w:t>
      </w:r>
      <w:r w:rsidRPr="008422EE">
        <w:rPr>
          <w:rStyle w:val="11111AAAAStyleUnderline"/>
          <w:highlight w:val="yellow"/>
        </w:rPr>
        <w:t>engaged in internal strife</w:t>
      </w:r>
      <w:r w:rsidRPr="00412A14">
        <w:rPr>
          <w:rStyle w:val="11111AAAAStyleUnderline"/>
        </w:rPr>
        <w:t>.</w:t>
      </w:r>
      <w:r w:rsidRPr="00412A14">
        <w:t>”</w:t>
      </w:r>
    </w:p>
    <w:p w14:paraId="4C22D02F" w14:textId="77777777" w:rsidR="00300763" w:rsidRDefault="00300763" w:rsidP="00300763">
      <w:pPr>
        <w:rPr>
          <w:rStyle w:val="11111AAAAStyleUnderline"/>
        </w:rPr>
      </w:pPr>
      <w:r>
        <w:t xml:space="preserve">Forman begins by grounding us in a basic but often ignored principle: </w:t>
      </w:r>
      <w:r w:rsidRPr="00F06183">
        <w:rPr>
          <w:rStyle w:val="11111AAAAStyleUnderline"/>
        </w:rPr>
        <w:t xml:space="preserve">social practice is the </w:t>
      </w:r>
      <w:r w:rsidRPr="00F06183">
        <w:rPr>
          <w:rStyle w:val="Emphasis"/>
        </w:rPr>
        <w:t>basis</w:t>
      </w:r>
      <w:r w:rsidRPr="00F06183">
        <w:rPr>
          <w:rStyle w:val="11111AAAAStyleUnderline"/>
        </w:rPr>
        <w:t xml:space="preserve"> of </w:t>
      </w:r>
      <w:r w:rsidRPr="00F06183">
        <w:rPr>
          <w:rStyle w:val="Emphasis"/>
        </w:rPr>
        <w:t>all learning</w:t>
      </w:r>
      <w:r w:rsidRPr="00F06183">
        <w:rPr>
          <w:rStyle w:val="11111AAAAStyleUnderline"/>
        </w:rPr>
        <w:t>.</w:t>
      </w:r>
      <w:r>
        <w:t xml:space="preserve"> Theory matters. History matters. But </w:t>
      </w:r>
      <w:r w:rsidRPr="00F06183">
        <w:rPr>
          <w:rStyle w:val="11111AAAAStyleUnderline"/>
        </w:rPr>
        <w:t xml:space="preserve">without daily practice—without concrete struggle—there is </w:t>
      </w:r>
      <w:r w:rsidRPr="00F06183">
        <w:rPr>
          <w:rStyle w:val="Emphasis"/>
        </w:rPr>
        <w:t>no revolutionary development</w:t>
      </w:r>
      <w:r w:rsidRPr="00F06183">
        <w:rPr>
          <w:rStyle w:val="11111AAAAStyleUnderline"/>
        </w:rPr>
        <w:t>.</w:t>
      </w:r>
      <w:r>
        <w:t xml:space="preserve"> </w:t>
      </w:r>
      <w:r w:rsidRPr="00F06183">
        <w:rPr>
          <w:rStyle w:val="11111AAAAStyleUnderline"/>
        </w:rPr>
        <w:t>You cannot become a revolutionary from the sidelines.</w:t>
      </w:r>
    </w:p>
    <w:p w14:paraId="6E996A6C" w14:textId="77777777" w:rsidR="00300763" w:rsidRDefault="00300763" w:rsidP="00300763">
      <w:r>
        <w:t>Before getting into what this looks like today, it’s worth sitting with Forman’s own words on practice and day-to-day work:</w:t>
      </w:r>
    </w:p>
    <w:p w14:paraId="0E9498CA" w14:textId="77777777" w:rsidR="00300763" w:rsidRDefault="00300763" w:rsidP="00300763">
      <w:r>
        <w:t xml:space="preserve">This matters because </w:t>
      </w:r>
      <w:r w:rsidRPr="00C07875">
        <w:rPr>
          <w:rStyle w:val="11111AAAAStyleUnderline"/>
        </w:rPr>
        <w:t>one of the oldest patterns in political movements is the split between those who talk endlessly about what must be done and those who actually do the work. In every generation, there are</w:t>
      </w:r>
      <w:r>
        <w:t xml:space="preserve"> the armchair revolutionaries: </w:t>
      </w:r>
      <w:r w:rsidRPr="00C07875">
        <w:rPr>
          <w:rStyle w:val="11111AAAAStyleUnderline"/>
        </w:rPr>
        <w:t>people</w:t>
      </w:r>
      <w:r>
        <w:t xml:space="preserve"> fluent in revolutionary language, deeply opinionated about strategy, but </w:t>
      </w:r>
      <w:r w:rsidRPr="00C07875">
        <w:rPr>
          <w:rStyle w:val="11111AAAAStyleUnderline"/>
        </w:rPr>
        <w:t>fundamentally unwilling to take risks, test ideas, or engage in real struggle.</w:t>
      </w:r>
      <w:r>
        <w:t xml:space="preserve"> They rest comfortably in their chairs while issuing instructions to people doing the work or critique the people doing the work.</w:t>
      </w:r>
    </w:p>
    <w:p w14:paraId="75B6320E" w14:textId="77777777" w:rsidR="00300763" w:rsidRDefault="00300763" w:rsidP="00300763">
      <w:pPr>
        <w:rPr>
          <w:rStyle w:val="11111AAAAStyleUnderline"/>
        </w:rPr>
      </w:pPr>
      <w:r>
        <w:t xml:space="preserve">Forman rejects this outright. He insists that revolutions are not made by people who simply recite what worked in Cuba, Russia, Vietnam, or China as if those histories were blueprints that can be photocopied and applied anywhere. </w:t>
      </w:r>
      <w:r w:rsidRPr="00FB5BF4">
        <w:rPr>
          <w:rStyle w:val="11111AAAAStyleUnderline"/>
        </w:rPr>
        <w:t>Any serious revolutionary, he argues, must take responsibility for studying the material conditions of their own time and place—the history, the culture, the nature of the enemy, and the specific contradictions they are up against.</w:t>
      </w:r>
    </w:p>
    <w:p w14:paraId="69AB3786" w14:textId="77777777" w:rsidR="00300763" w:rsidRDefault="00300763" w:rsidP="00300763">
      <w:r>
        <w:t>“Quite often people look for blueprints for the revolution. They say there must be a blueprint for the new society. This is absurd. There cannot be a blueprint for the new society. We can have general ideas and stated objectives that describe how we would like to see the affairs of the world conducted. But if we fail to do any work to change the world, then all the “blueprints” in the world will not make any difference.”</w:t>
      </w:r>
    </w:p>
    <w:p w14:paraId="687DF402" w14:textId="77777777" w:rsidR="00300763" w:rsidRDefault="00300763" w:rsidP="00300763">
      <w:pPr>
        <w:rPr>
          <w:rStyle w:val="11111AAAAStyleUnderline"/>
        </w:rPr>
      </w:pPr>
      <w:r>
        <w:t xml:space="preserve">A revolution against a colonial power in Africa will not look the same as a struggle emerging from the internal colonies of the United States—where </w:t>
      </w:r>
      <w:r w:rsidRPr="00A1022C">
        <w:rPr>
          <w:rStyle w:val="11111AAAAStyleUnderline"/>
        </w:rPr>
        <w:t xml:space="preserve">people are confronting what is arguably the most violent and militarized empire in history. Treating past revolutions as </w:t>
      </w:r>
      <w:r w:rsidRPr="00A1022C">
        <w:rPr>
          <w:rStyle w:val="Emphasis"/>
        </w:rPr>
        <w:t>plug-and-play models</w:t>
      </w:r>
      <w:r w:rsidRPr="00A1022C">
        <w:rPr>
          <w:rStyle w:val="11111AAAAStyleUnderline"/>
        </w:rPr>
        <w:t xml:space="preserve"> is not only lazy, it </w:t>
      </w:r>
      <w:r w:rsidRPr="00A1022C">
        <w:rPr>
          <w:rStyle w:val="Emphasis"/>
        </w:rPr>
        <w:t>is dangerous</w:t>
      </w:r>
      <w:r w:rsidRPr="00A1022C">
        <w:rPr>
          <w:rStyle w:val="11111AAAAStyleUnderline"/>
        </w:rPr>
        <w:t>.</w:t>
      </w:r>
    </w:p>
    <w:p w14:paraId="4306D2E2" w14:textId="77777777" w:rsidR="00300763" w:rsidRDefault="00300763" w:rsidP="00300763">
      <w:pPr>
        <w:rPr>
          <w:rStyle w:val="11111AAAAStyleUnderline"/>
        </w:rPr>
      </w:pPr>
      <w:r>
        <w:t xml:space="preserve">At the same time, </w:t>
      </w:r>
      <w:r w:rsidRPr="00A1022C">
        <w:rPr>
          <w:rStyle w:val="11111AAAAStyleUnderline"/>
        </w:rPr>
        <w:t>Forman refuses a false binary.</w:t>
      </w:r>
      <w:r>
        <w:t xml:space="preserve"> He does not argue that theory is irrelevant or that we should ignore revolutionary history. In fact, he insists </w:t>
      </w:r>
      <w:r w:rsidRPr="00A1022C">
        <w:rPr>
          <w:rStyle w:val="11111AAAAStyleUnderline"/>
        </w:rPr>
        <w:t>we study</w:t>
      </w:r>
      <w:r>
        <w:t xml:space="preserve"> it </w:t>
      </w:r>
      <w:r w:rsidRPr="00A1022C">
        <w:rPr>
          <w:rStyle w:val="11111AAAAStyleUnderline"/>
        </w:rPr>
        <w:t>deeply</w:t>
      </w:r>
      <w:r>
        <w:t xml:space="preserve">—especially </w:t>
      </w:r>
      <w:r w:rsidRPr="00A1022C">
        <w:rPr>
          <w:rStyle w:val="11111AAAAStyleUnderline"/>
        </w:rPr>
        <w:t xml:space="preserve">the nuts and bolts: </w:t>
      </w:r>
      <w:r w:rsidRPr="008422EE">
        <w:rPr>
          <w:rStyle w:val="11111AAAAStyleUnderline"/>
          <w:highlight w:val="yellow"/>
        </w:rPr>
        <w:t>how</w:t>
      </w:r>
      <w:r w:rsidRPr="00A1022C">
        <w:rPr>
          <w:rStyle w:val="11111AAAAStyleUnderline"/>
        </w:rPr>
        <w:t xml:space="preserve"> ordinary </w:t>
      </w:r>
      <w:r w:rsidRPr="008422EE">
        <w:rPr>
          <w:rStyle w:val="11111AAAAStyleUnderline"/>
          <w:highlight w:val="yellow"/>
        </w:rPr>
        <w:t xml:space="preserve">people were </w:t>
      </w:r>
      <w:r w:rsidRPr="008422EE">
        <w:rPr>
          <w:rStyle w:val="Emphasis"/>
          <w:highlight w:val="yellow"/>
        </w:rPr>
        <w:t>organized</w:t>
      </w:r>
      <w:r w:rsidRPr="008422EE">
        <w:rPr>
          <w:rStyle w:val="11111AAAAStyleUnderline"/>
          <w:highlight w:val="yellow"/>
        </w:rPr>
        <w:t xml:space="preserve">, </w:t>
      </w:r>
      <w:r w:rsidRPr="008422EE">
        <w:rPr>
          <w:rStyle w:val="Emphasis"/>
          <w:highlight w:val="yellow"/>
        </w:rPr>
        <w:t>trained</w:t>
      </w:r>
      <w:r w:rsidRPr="008422EE">
        <w:rPr>
          <w:rStyle w:val="11111AAAAStyleUnderline"/>
          <w:highlight w:val="yellow"/>
        </w:rPr>
        <w:t xml:space="preserve">, and </w:t>
      </w:r>
      <w:r w:rsidRPr="008422EE">
        <w:rPr>
          <w:rStyle w:val="Emphasis"/>
          <w:highlight w:val="yellow"/>
        </w:rPr>
        <w:t>prepared</w:t>
      </w:r>
      <w:r w:rsidRPr="00A1022C">
        <w:rPr>
          <w:rStyle w:val="11111AAAAStyleUnderline"/>
        </w:rPr>
        <w:t xml:space="preserve"> long before the dramatic confrontations we remember.</w:t>
      </w:r>
      <w:r>
        <w:t xml:space="preserve"> </w:t>
      </w:r>
      <w:r w:rsidRPr="00A1022C">
        <w:rPr>
          <w:rStyle w:val="11111AAAAStyleUnderline"/>
        </w:rPr>
        <w:t>Revolutions</w:t>
      </w:r>
      <w:r>
        <w:t xml:space="preserve"> often </w:t>
      </w:r>
      <w:r w:rsidRPr="008422EE">
        <w:rPr>
          <w:rStyle w:val="Emphasis"/>
          <w:highlight w:val="yellow"/>
        </w:rPr>
        <w:t>appear spontaneous</w:t>
      </w:r>
      <w:r>
        <w:t xml:space="preserve"> in hindsight, </w:t>
      </w:r>
      <w:r w:rsidRPr="008422EE">
        <w:rPr>
          <w:rStyle w:val="11111AAAAStyleUnderline"/>
          <w:highlight w:val="yellow"/>
        </w:rPr>
        <w:t>but</w:t>
      </w:r>
      <w:r>
        <w:t xml:space="preserve"> in reality, they </w:t>
      </w:r>
      <w:r w:rsidRPr="00A1022C">
        <w:rPr>
          <w:rStyle w:val="11111AAAAStyleUnderline"/>
        </w:rPr>
        <w:t>are</w:t>
      </w:r>
      <w:r>
        <w:t xml:space="preserve"> usually </w:t>
      </w:r>
      <w:r w:rsidRPr="008422EE">
        <w:rPr>
          <w:rStyle w:val="11111AAAAStyleUnderline"/>
          <w:highlight w:val="yellow"/>
        </w:rPr>
        <w:t>made possible by years of</w:t>
      </w:r>
      <w:r>
        <w:t xml:space="preserve"> quiet </w:t>
      </w:r>
      <w:r w:rsidRPr="008422EE">
        <w:rPr>
          <w:rStyle w:val="11111AAAAStyleUnderline"/>
          <w:highlight w:val="yellow"/>
        </w:rPr>
        <w:t>preparation</w:t>
      </w:r>
      <w:r w:rsidRPr="00A1022C">
        <w:rPr>
          <w:rStyle w:val="11111AAAAStyleUnderline"/>
        </w:rPr>
        <w:t xml:space="preserve"> combined with moments of opportunity.</w:t>
      </w:r>
    </w:p>
    <w:p w14:paraId="77D4FFFD" w14:textId="77777777" w:rsidR="00300763" w:rsidRDefault="00300763" w:rsidP="00300763">
      <w:r>
        <w:t xml:space="preserve">Forman points to the Greensboro sit-ins as an example. Those young people sitting at a segregated lunch counter sparked something larger—but that moment only became a movement because there were already people prepared to act. </w:t>
      </w:r>
      <w:r w:rsidRPr="008422EE">
        <w:rPr>
          <w:rStyle w:val="11111AAAAStyleUnderline"/>
          <w:highlight w:val="yellow"/>
        </w:rPr>
        <w:t>Organizers</w:t>
      </w:r>
      <w:r w:rsidRPr="005435BC">
        <w:rPr>
          <w:rStyle w:val="11111AAAAStyleUnderline"/>
        </w:rPr>
        <w:t xml:space="preserve"> were able </w:t>
      </w:r>
      <w:r w:rsidRPr="009C022A">
        <w:rPr>
          <w:rStyle w:val="11111AAAAStyleUnderline"/>
        </w:rPr>
        <w:t>to</w:t>
      </w:r>
      <w:r w:rsidRPr="005435BC">
        <w:rPr>
          <w:rStyle w:val="11111AAAAStyleUnderline"/>
        </w:rPr>
        <w:t xml:space="preserve"> build </w:t>
      </w:r>
      <w:r w:rsidRPr="008422EE">
        <w:rPr>
          <w:rStyle w:val="11111AAAAStyleUnderline"/>
          <w:highlight w:val="yellow"/>
        </w:rPr>
        <w:t>because</w:t>
      </w:r>
      <w:r w:rsidRPr="005435BC">
        <w:rPr>
          <w:rStyle w:val="11111AAAAStyleUnderline"/>
        </w:rPr>
        <w:t xml:space="preserve"> the </w:t>
      </w:r>
      <w:r w:rsidRPr="008422EE">
        <w:rPr>
          <w:rStyle w:val="Emphasis"/>
          <w:highlight w:val="yellow"/>
        </w:rPr>
        <w:t>groundwork had been laid</w:t>
      </w:r>
      <w:r w:rsidRPr="005435BC">
        <w:rPr>
          <w:rStyle w:val="11111AAAAStyleUnderline"/>
        </w:rPr>
        <w:t>. Social practice creates readiness.</w:t>
      </w:r>
      <w:r>
        <w:t xml:space="preserve"> In other words, there’s a lot of truth to the idea that if we stay ready, we don’t have to get ready.</w:t>
      </w:r>
    </w:p>
    <w:p w14:paraId="416D8F96" w14:textId="77777777" w:rsidR="00300763" w:rsidRDefault="00300763" w:rsidP="00300763">
      <w:r>
        <w:t xml:space="preserve">Forman puts it plainly: revolutionary theory matters, but </w:t>
      </w:r>
      <w:r w:rsidRPr="005435BC">
        <w:rPr>
          <w:rStyle w:val="11111AAAAStyleUnderline"/>
        </w:rPr>
        <w:t xml:space="preserve">social </w:t>
      </w:r>
      <w:r w:rsidRPr="008422EE">
        <w:rPr>
          <w:rStyle w:val="11111AAAAStyleUnderline"/>
          <w:highlight w:val="yellow"/>
        </w:rPr>
        <w:t xml:space="preserve">practice is </w:t>
      </w:r>
      <w:r w:rsidRPr="008422EE">
        <w:rPr>
          <w:rStyle w:val="Emphasis"/>
          <w:highlight w:val="yellow"/>
        </w:rPr>
        <w:t>primary</w:t>
      </w:r>
      <w:r w:rsidRPr="005435BC">
        <w:rPr>
          <w:rStyle w:val="11111AAAAStyleUnderline"/>
        </w:rPr>
        <w:t>.</w:t>
      </w:r>
      <w:r>
        <w:t xml:space="preserve"> </w:t>
      </w:r>
      <w:r w:rsidRPr="005435BC">
        <w:rPr>
          <w:rStyle w:val="11111AAAAStyleUnderline"/>
        </w:rPr>
        <w:t>Knowledge comes from action. Strategy emerges from actually doing, being creative and experimentatio</w:t>
      </w:r>
      <w:r w:rsidRPr="00F05925">
        <w:rPr>
          <w:rStyle w:val="11111AAAAStyleUnderline"/>
        </w:rPr>
        <w:t xml:space="preserve">n. </w:t>
      </w:r>
      <w:r w:rsidRPr="008422EE">
        <w:rPr>
          <w:rStyle w:val="Emphasis"/>
          <w:highlight w:val="yellow"/>
        </w:rPr>
        <w:t>You try</w:t>
      </w:r>
      <w:r w:rsidRPr="00F05925">
        <w:rPr>
          <w:rStyle w:val="11111AAAAStyleUnderline"/>
        </w:rPr>
        <w:t xml:space="preserve"> something, </w:t>
      </w:r>
      <w:r w:rsidRPr="008422EE">
        <w:rPr>
          <w:rStyle w:val="Emphasis"/>
          <w:highlight w:val="yellow"/>
        </w:rPr>
        <w:t>you learn</w:t>
      </w:r>
      <w:r w:rsidRPr="00F05925">
        <w:rPr>
          <w:rStyle w:val="11111AAAAStyleUnderline"/>
        </w:rPr>
        <w:t xml:space="preserve"> what works and what doesn’t, </w:t>
      </w:r>
      <w:r w:rsidRPr="008422EE">
        <w:rPr>
          <w:rStyle w:val="Emphasis"/>
          <w:highlight w:val="yellow"/>
        </w:rPr>
        <w:t>you adapt</w:t>
      </w:r>
      <w:r w:rsidRPr="00F05925">
        <w:rPr>
          <w:rStyle w:val="11111AAAAStyleUnderline"/>
        </w:rPr>
        <w:t>—and you do it again.</w:t>
      </w:r>
    </w:p>
    <w:p w14:paraId="232A3EF1" w14:textId="77777777" w:rsidR="00300763" w:rsidRDefault="00300763" w:rsidP="00300763">
      <w:r>
        <w:t xml:space="preserve">I think most of us intuitively understand the distinction and relationship between theory and practice. A simple example is cooking. You can learn Grandma’s special recipe—I grew up watching my grandmother make enchiladas verdes. </w:t>
      </w:r>
      <w:r w:rsidRPr="00405AF3">
        <w:rPr>
          <w:rStyle w:val="11111AAAAStyleUnderline"/>
        </w:rPr>
        <w:t>You can write down every ingredient and step, but once you step into your own kitchen, the conditions change. Different tools.</w:t>
      </w:r>
      <w:r>
        <w:t xml:space="preserve"> My grandmother cooked on a fire stove; I have an electric one. Ingredients vary.</w:t>
      </w:r>
    </w:p>
    <w:p w14:paraId="26BD680A" w14:textId="77777777" w:rsidR="00300763" w:rsidRDefault="00300763" w:rsidP="00300763">
      <w:pPr>
        <w:rPr>
          <w:rStyle w:val="11111AAAAStyleUnderline"/>
        </w:rPr>
      </w:pPr>
      <w:r>
        <w:t xml:space="preserve">The </w:t>
      </w:r>
      <w:r w:rsidRPr="008422EE">
        <w:rPr>
          <w:rStyle w:val="11111AAAAStyleUnderline"/>
          <w:highlight w:val="yellow"/>
        </w:rPr>
        <w:t>responsibility falls on</w:t>
      </w:r>
      <w:r>
        <w:t xml:space="preserve"> the cook </w:t>
      </w:r>
      <w:r w:rsidRPr="008422EE">
        <w:rPr>
          <w:rStyle w:val="11111AAAAStyleUnderline"/>
          <w:highlight w:val="yellow"/>
        </w:rPr>
        <w:t>to understand</w:t>
      </w:r>
      <w:r w:rsidRPr="00405AF3">
        <w:rPr>
          <w:rStyle w:val="11111AAAAStyleUnderline"/>
        </w:rPr>
        <w:t xml:space="preserve"> those </w:t>
      </w:r>
      <w:r w:rsidRPr="008422EE">
        <w:rPr>
          <w:rStyle w:val="11111AAAAStyleUnderline"/>
          <w:highlight w:val="yellow"/>
        </w:rPr>
        <w:t>conditions</w:t>
      </w:r>
      <w:r w:rsidRPr="00405AF3">
        <w:rPr>
          <w:rStyle w:val="11111AAAAStyleUnderline"/>
        </w:rPr>
        <w:t>—</w:t>
      </w:r>
      <w:r w:rsidRPr="008422EE">
        <w:rPr>
          <w:rStyle w:val="11111AAAAStyleUnderline"/>
          <w:highlight w:val="yellow"/>
        </w:rPr>
        <w:t>to adapt</w:t>
      </w:r>
      <w:r w:rsidRPr="00405AF3">
        <w:rPr>
          <w:rStyle w:val="11111AAAAStyleUnderline"/>
        </w:rPr>
        <w:t xml:space="preserve"> to their unique setting, audience, </w:t>
      </w:r>
      <w:r w:rsidRPr="008422EE">
        <w:rPr>
          <w:rStyle w:val="11111AAAAStyleUnderline"/>
          <w:highlight w:val="yellow"/>
        </w:rPr>
        <w:t>and what is at their disposal</w:t>
      </w:r>
      <w:r>
        <w:t xml:space="preserve">—but at the end of the day, we’re still making enchiladas verdes. </w:t>
      </w:r>
      <w:r w:rsidRPr="00405AF3">
        <w:rPr>
          <w:rStyle w:val="11111AAAAStyleUnderline"/>
        </w:rPr>
        <w:t>If you refuse to adapt</w:t>
      </w:r>
      <w:r>
        <w:t>, you don’t get a better dish—</w:t>
      </w:r>
      <w:r w:rsidRPr="00405AF3">
        <w:rPr>
          <w:rStyle w:val="11111AAAAStyleUnderline"/>
        </w:rPr>
        <w:t>you burn</w:t>
      </w:r>
      <w:r>
        <w:t xml:space="preserve"> the food. </w:t>
      </w:r>
      <w:r w:rsidRPr="00405AF3">
        <w:rPr>
          <w:rStyle w:val="11111AAAAStyleUnderline"/>
        </w:rPr>
        <w:t xml:space="preserve">Social practice is learning how to cook under the conditions you actually live in. The process changes, but the task remains the same. </w:t>
      </w:r>
      <w:r w:rsidRPr="008422EE">
        <w:rPr>
          <w:rStyle w:val="11111AAAAStyleUnderline"/>
          <w:highlight w:val="yellow"/>
        </w:rPr>
        <w:t>We are</w:t>
      </w:r>
      <w:r w:rsidRPr="00405AF3">
        <w:rPr>
          <w:rStyle w:val="11111AAAAStyleUnderline"/>
        </w:rPr>
        <w:t xml:space="preserve"> still </w:t>
      </w:r>
      <w:r w:rsidRPr="008422EE">
        <w:rPr>
          <w:rStyle w:val="Emphasis"/>
          <w:highlight w:val="yellow"/>
        </w:rPr>
        <w:t>trying to make</w:t>
      </w:r>
      <w:r w:rsidRPr="008422EE">
        <w:rPr>
          <w:rStyle w:val="11111AAAAStyleUnderline"/>
          <w:highlight w:val="yellow"/>
        </w:rPr>
        <w:t xml:space="preserve"> </w:t>
      </w:r>
      <w:r w:rsidRPr="008422EE">
        <w:rPr>
          <w:rStyle w:val="Emphasis"/>
          <w:highlight w:val="yellow"/>
        </w:rPr>
        <w:t>revolution</w:t>
      </w:r>
      <w:r w:rsidRPr="008422EE">
        <w:rPr>
          <w:rStyle w:val="11111AAAAStyleUnderline"/>
          <w:highlight w:val="yellow"/>
        </w:rPr>
        <w:t>.</w:t>
      </w:r>
    </w:p>
    <w:p w14:paraId="4B4CFBDC" w14:textId="77777777" w:rsidR="00300763" w:rsidRDefault="00300763" w:rsidP="00300763">
      <w:pPr>
        <w:rPr>
          <w:rStyle w:val="11111AAAAStyleUnderline"/>
        </w:rPr>
      </w:pPr>
      <w:r>
        <w:t xml:space="preserve">Forman insists that </w:t>
      </w:r>
      <w:r w:rsidRPr="00405AF3">
        <w:rPr>
          <w:rStyle w:val="11111AAAAStyleUnderline"/>
        </w:rPr>
        <w:t xml:space="preserve">if we are not doing this daily work—experimenting, reflecting, and adjusting—we are </w:t>
      </w:r>
      <w:r w:rsidRPr="00405AF3">
        <w:rPr>
          <w:rStyle w:val="Emphasis"/>
        </w:rPr>
        <w:t>not practicing revolution</w:t>
      </w:r>
      <w:r w:rsidRPr="00405AF3">
        <w:rPr>
          <w:rStyle w:val="11111AAAAStyleUnderline"/>
        </w:rPr>
        <w:t>.</w:t>
      </w:r>
      <w:r>
        <w:t xml:space="preserve"> And </w:t>
      </w:r>
      <w:r w:rsidRPr="00E8495C">
        <w:rPr>
          <w:rStyle w:val="11111AAAAStyleUnderline"/>
        </w:rPr>
        <w:t>if we fail to write down what we learn, we fail ourselves</w:t>
      </w:r>
      <w:r>
        <w:t xml:space="preserve"> and future generations. Today </w:t>
      </w:r>
      <w:r w:rsidRPr="00E8495C">
        <w:rPr>
          <w:rStyle w:val="Emphasis"/>
        </w:rPr>
        <w:t>we have no excuse</w:t>
      </w:r>
      <w:r>
        <w:t xml:space="preserve">. Voice memos, digital notes, and shared </w:t>
      </w:r>
      <w:r w:rsidRPr="00E8495C">
        <w:rPr>
          <w:rStyle w:val="11111AAAAStyleUnderline"/>
        </w:rPr>
        <w:t xml:space="preserve">documents allow us to archive lessons in real time. When we don’t, the only people who benefit are </w:t>
      </w:r>
      <w:r w:rsidRPr="008422EE">
        <w:rPr>
          <w:rStyle w:val="Emphasis"/>
          <w:highlight w:val="yellow"/>
        </w:rPr>
        <w:t>our enemies</w:t>
      </w:r>
      <w:r w:rsidRPr="00E8495C">
        <w:rPr>
          <w:rStyle w:val="11111AAAAStyleUnderline"/>
        </w:rPr>
        <w:t xml:space="preserve">, who </w:t>
      </w:r>
      <w:r w:rsidRPr="008422EE">
        <w:rPr>
          <w:rStyle w:val="11111AAAAStyleUnderline"/>
          <w:highlight w:val="yellow"/>
        </w:rPr>
        <w:t>are constantly studying,</w:t>
      </w:r>
      <w:r w:rsidRPr="00E8495C">
        <w:rPr>
          <w:rStyle w:val="11111AAAAStyleUnderline"/>
        </w:rPr>
        <w:t xml:space="preserve"> documenting, and refining their own strategies</w:t>
      </w:r>
      <w:r>
        <w:t xml:space="preserve">—sometimes </w:t>
      </w:r>
      <w:r w:rsidRPr="00E8495C">
        <w:rPr>
          <w:rStyle w:val="11111AAAAStyleUnderline"/>
        </w:rPr>
        <w:t>even co-opting ours.</w:t>
      </w:r>
      <w:r>
        <w:t xml:space="preserve"> </w:t>
      </w:r>
      <w:r w:rsidRPr="008422EE">
        <w:rPr>
          <w:rStyle w:val="11111AAAAStyleUnderline"/>
          <w:highlight w:val="yellow"/>
        </w:rPr>
        <w:t>We have a responsibility to take the time</w:t>
      </w:r>
      <w:r w:rsidRPr="00D9678A">
        <w:rPr>
          <w:rStyle w:val="11111AAAAStyleUnderline"/>
        </w:rPr>
        <w:t xml:space="preserve"> to do this work; </w:t>
      </w:r>
      <w:r w:rsidRPr="008422EE">
        <w:rPr>
          <w:rStyle w:val="11111AAAAStyleUnderline"/>
          <w:highlight w:val="yellow"/>
        </w:rPr>
        <w:t>otherwise</w:t>
      </w:r>
      <w:r w:rsidRPr="00D9678A">
        <w:rPr>
          <w:rStyle w:val="11111AAAAStyleUnderline"/>
        </w:rPr>
        <w:t xml:space="preserve">, </w:t>
      </w:r>
      <w:r w:rsidRPr="008422EE">
        <w:rPr>
          <w:rStyle w:val="11111AAAAStyleUnderline"/>
          <w:highlight w:val="yellow"/>
        </w:rPr>
        <w:t>we will repeat mistakes</w:t>
      </w:r>
      <w:r w:rsidRPr="00D9678A">
        <w:rPr>
          <w:rStyle w:val="11111AAAAStyleUnderline"/>
        </w:rPr>
        <w:t xml:space="preserve">, </w:t>
      </w:r>
      <w:r w:rsidRPr="008422EE">
        <w:rPr>
          <w:rStyle w:val="Emphasis"/>
          <w:highlight w:val="yellow"/>
        </w:rPr>
        <w:t>fail to develop</w:t>
      </w:r>
      <w:r w:rsidRPr="00D9678A">
        <w:rPr>
          <w:rStyle w:val="Emphasis"/>
        </w:rPr>
        <w:t xml:space="preserve"> organizers</w:t>
      </w:r>
      <w:r w:rsidRPr="00D9678A">
        <w:rPr>
          <w:rStyle w:val="11111AAAAStyleUnderline"/>
        </w:rPr>
        <w:t xml:space="preserve"> </w:t>
      </w:r>
      <w:r w:rsidRPr="008422EE">
        <w:rPr>
          <w:rStyle w:val="11111AAAAStyleUnderline"/>
          <w:highlight w:val="yellow"/>
        </w:rPr>
        <w:t>and</w:t>
      </w:r>
      <w:r w:rsidRPr="00D9678A">
        <w:rPr>
          <w:rStyle w:val="11111AAAAStyleUnderline"/>
        </w:rPr>
        <w:t xml:space="preserve"> </w:t>
      </w:r>
      <w:r w:rsidRPr="00D9678A">
        <w:rPr>
          <w:rStyle w:val="Emphasis"/>
        </w:rPr>
        <w:t>organizations</w:t>
      </w:r>
      <w:r w:rsidRPr="00D9678A">
        <w:rPr>
          <w:rStyle w:val="11111AAAAStyleUnderline"/>
        </w:rPr>
        <w:t xml:space="preserve"> capable of winning tangible results, and quietly </w:t>
      </w:r>
      <w:r w:rsidRPr="008422EE">
        <w:rPr>
          <w:rStyle w:val="Emphasis"/>
          <w:highlight w:val="yellow"/>
        </w:rPr>
        <w:t>erode our collective morale</w:t>
      </w:r>
      <w:r w:rsidRPr="00D9678A">
        <w:rPr>
          <w:rStyle w:val="11111AAAAStyleUnderline"/>
        </w:rPr>
        <w:t>.</w:t>
      </w:r>
    </w:p>
    <w:p w14:paraId="6366F18C" w14:textId="77777777" w:rsidR="00300763" w:rsidRDefault="00300763" w:rsidP="00300763">
      <w:r>
        <w:t>Enemy #2: Loss of Morale</w:t>
      </w:r>
    </w:p>
    <w:p w14:paraId="7F4D84C3" w14:textId="77777777" w:rsidR="00300763" w:rsidRDefault="00300763" w:rsidP="00300763">
      <w:r>
        <w:t xml:space="preserve">The second enemy Forman names flows directly from the first. </w:t>
      </w:r>
      <w:r w:rsidRPr="00D9678A">
        <w:rPr>
          <w:rStyle w:val="11111AAAAStyleUnderline"/>
        </w:rPr>
        <w:t>A lack of practice leads to confusion. Confusion leads to stagnation. And stagnation leads to loss of morale.</w:t>
      </w:r>
    </w:p>
    <w:p w14:paraId="5BEB252C" w14:textId="77777777" w:rsidR="00300763" w:rsidRDefault="00300763" w:rsidP="00300763">
      <w:r>
        <w:t>Forman offers a line that cuts straight to the heart of the issue:</w:t>
      </w:r>
    </w:p>
    <w:p w14:paraId="66FDFE65" w14:textId="77777777" w:rsidR="00300763" w:rsidRDefault="00300763" w:rsidP="00300763">
      <w:pPr>
        <w:rPr>
          <w:rStyle w:val="11111AAAAStyleUnderline"/>
        </w:rPr>
      </w:pPr>
      <w:r>
        <w:t xml:space="preserve">“A defeated person mentally is a defeated person in reality.” </w:t>
      </w:r>
      <w:r w:rsidRPr="002561D8">
        <w:rPr>
          <w:rStyle w:val="11111AAAAStyleUnderline"/>
        </w:rPr>
        <w:t>The enemy understands</w:t>
      </w:r>
      <w:r>
        <w:t xml:space="preserve"> this well. One of </w:t>
      </w:r>
      <w:r w:rsidRPr="002561D8">
        <w:rPr>
          <w:rStyle w:val="11111AAAAStyleUnderline"/>
        </w:rPr>
        <w:t xml:space="preserve">their </w:t>
      </w:r>
      <w:r w:rsidRPr="002561D8">
        <w:rPr>
          <w:rStyle w:val="Emphasis"/>
        </w:rPr>
        <w:t>primary strategies is</w:t>
      </w:r>
      <w:r w:rsidRPr="002561D8">
        <w:rPr>
          <w:rStyle w:val="11111AAAAStyleUnderline"/>
        </w:rPr>
        <w:t xml:space="preserve"> not just repression, but </w:t>
      </w:r>
      <w:r w:rsidRPr="002561D8">
        <w:rPr>
          <w:rStyle w:val="Emphasis"/>
        </w:rPr>
        <w:t>demoralization</w:t>
      </w:r>
      <w:r w:rsidRPr="002561D8">
        <w:rPr>
          <w:rStyle w:val="11111AAAAStyleUnderline"/>
        </w:rPr>
        <w:t>—attacking our will to fight.</w:t>
      </w:r>
    </w:p>
    <w:p w14:paraId="39155ABC" w14:textId="77777777" w:rsidR="00300763" w:rsidRDefault="00300763" w:rsidP="00300763">
      <w:pPr>
        <w:rPr>
          <w:rStyle w:val="11111AAAAStyleUnderline"/>
        </w:rPr>
      </w:pPr>
      <w:r>
        <w:t xml:space="preserve">Today, this shows up everywhere. We are inundated with stories of loss, violence, organizational dysfunction and corruption. Some people are being radicalized by this moment—but many others are quietly checking out. </w:t>
      </w:r>
      <w:r w:rsidRPr="002561D8">
        <w:rPr>
          <w:rStyle w:val="11111AAAAStyleUnderline"/>
        </w:rPr>
        <w:t xml:space="preserve">If we continue to bring people into movements without addressing the internal contradictions that drain morale, we will continue to </w:t>
      </w:r>
      <w:r w:rsidRPr="002561D8">
        <w:rPr>
          <w:rStyle w:val="Emphasis"/>
        </w:rPr>
        <w:t>lose them just as fast</w:t>
      </w:r>
      <w:r w:rsidRPr="002561D8">
        <w:rPr>
          <w:rStyle w:val="11111AAAAStyleUnderline"/>
        </w:rPr>
        <w:t>.</w:t>
      </w:r>
    </w:p>
    <w:p w14:paraId="0346A34F" w14:textId="77777777" w:rsidR="00300763" w:rsidRDefault="00300763" w:rsidP="00300763">
      <w:r>
        <w:t>Forman highlights several root causes of demoralization.</w:t>
      </w:r>
    </w:p>
    <w:p w14:paraId="47F3CC57" w14:textId="77777777" w:rsidR="00300763" w:rsidRDefault="00300763" w:rsidP="00300763">
      <w:pPr>
        <w:rPr>
          <w:rStyle w:val="11111AAAAStyleUnderline"/>
        </w:rPr>
      </w:pPr>
      <w:r>
        <w:t xml:space="preserve">First, forgetting that </w:t>
      </w:r>
      <w:r w:rsidRPr="00985703">
        <w:rPr>
          <w:rStyle w:val="11111AAAAStyleUnderline"/>
        </w:rPr>
        <w:t xml:space="preserve">revolutionary struggle is </w:t>
      </w:r>
      <w:r w:rsidRPr="00985703">
        <w:rPr>
          <w:rStyle w:val="Emphasis"/>
        </w:rPr>
        <w:t>protracted</w:t>
      </w:r>
      <w:r w:rsidRPr="00985703">
        <w:rPr>
          <w:rStyle w:val="11111AAAAStyleUnderline"/>
        </w:rPr>
        <w:t>.</w:t>
      </w:r>
      <w:r>
        <w:t xml:space="preserve"> </w:t>
      </w:r>
      <w:r w:rsidRPr="00D4608A">
        <w:rPr>
          <w:rStyle w:val="11111AAAAStyleUnderline"/>
        </w:rPr>
        <w:t>History is often taught as a series of dramatic moments</w:t>
      </w:r>
      <w:r>
        <w:t xml:space="preserve">—a march, a speech, a bill signed into law. </w:t>
      </w:r>
      <w:r w:rsidRPr="00D4608A">
        <w:rPr>
          <w:rStyle w:val="11111AAAAStyleUnderline"/>
        </w:rPr>
        <w:t>What gets erased are the decades of organizing that made those moments possible.</w:t>
      </w:r>
      <w:r>
        <w:t xml:space="preserve"> When people expect immediate change without understanding the long arc of struggle, disappointment is inevitable. </w:t>
      </w:r>
      <w:r w:rsidRPr="00D4608A">
        <w:rPr>
          <w:rStyle w:val="11111AAAAStyleUnderline"/>
        </w:rPr>
        <w:t>Urgency matters—but without long-range revolutionary goals and clear day-to-day work that builds toward those goals, everything begins to feel circular and pointless.</w:t>
      </w:r>
      <w:r>
        <w:t xml:space="preserve"> Another protest. Another town hall. Another Instagram graphic shared. All of this may be necessary, but </w:t>
      </w:r>
      <w:r w:rsidRPr="008422EE">
        <w:rPr>
          <w:rStyle w:val="11111AAAAStyleUnderline"/>
          <w:highlight w:val="yellow"/>
        </w:rPr>
        <w:t xml:space="preserve">if we are </w:t>
      </w:r>
      <w:r w:rsidRPr="008422EE">
        <w:rPr>
          <w:rStyle w:val="Emphasis"/>
          <w:highlight w:val="yellow"/>
        </w:rPr>
        <w:t>not clear</w:t>
      </w:r>
      <w:r w:rsidRPr="008422EE">
        <w:rPr>
          <w:rStyle w:val="11111AAAAStyleUnderline"/>
          <w:highlight w:val="yellow"/>
        </w:rPr>
        <w:t xml:space="preserve"> about</w:t>
      </w:r>
      <w:r w:rsidRPr="007E71D0">
        <w:rPr>
          <w:rStyle w:val="11111AAAAStyleUnderline"/>
        </w:rPr>
        <w:t xml:space="preserve"> </w:t>
      </w:r>
      <w:r w:rsidRPr="008422EE">
        <w:rPr>
          <w:rStyle w:val="11111AAAAStyleUnderline"/>
          <w:highlight w:val="yellow"/>
        </w:rPr>
        <w:t>how</w:t>
      </w:r>
      <w:r w:rsidRPr="007E71D0">
        <w:rPr>
          <w:rStyle w:val="11111AAAAStyleUnderline"/>
        </w:rPr>
        <w:t xml:space="preserve"> these </w:t>
      </w:r>
      <w:r w:rsidRPr="008422EE">
        <w:rPr>
          <w:rStyle w:val="11111AAAAStyleUnderline"/>
          <w:highlight w:val="yellow"/>
        </w:rPr>
        <w:t>actions connect to</w:t>
      </w:r>
      <w:r w:rsidRPr="007E71D0">
        <w:rPr>
          <w:rStyle w:val="11111AAAAStyleUnderline"/>
        </w:rPr>
        <w:t xml:space="preserve"> real, </w:t>
      </w:r>
      <w:r w:rsidRPr="008422EE">
        <w:rPr>
          <w:rStyle w:val="Emphasis"/>
          <w:highlight w:val="yellow"/>
        </w:rPr>
        <w:t>tangible gains</w:t>
      </w:r>
      <w:r w:rsidRPr="007E71D0">
        <w:rPr>
          <w:rStyle w:val="11111AAAAStyleUnderline"/>
        </w:rPr>
        <w:t xml:space="preserve"> and to the world we are trying to build, organizers—and the </w:t>
      </w:r>
      <w:r w:rsidRPr="008422EE">
        <w:rPr>
          <w:rStyle w:val="11111AAAAStyleUnderline"/>
          <w:highlight w:val="yellow"/>
        </w:rPr>
        <w:t>people</w:t>
      </w:r>
      <w:r w:rsidRPr="007E71D0">
        <w:rPr>
          <w:rStyle w:val="11111AAAAStyleUnderline"/>
        </w:rPr>
        <w:t xml:space="preserve"> we organize—</w:t>
      </w:r>
      <w:r w:rsidRPr="008422EE">
        <w:rPr>
          <w:rStyle w:val="11111AAAAStyleUnderline"/>
          <w:highlight w:val="yellow"/>
        </w:rPr>
        <w:t>will</w:t>
      </w:r>
      <w:r w:rsidRPr="007E71D0">
        <w:rPr>
          <w:rStyle w:val="11111AAAAStyleUnderline"/>
        </w:rPr>
        <w:t xml:space="preserve"> eventually </w:t>
      </w:r>
      <w:r w:rsidRPr="008422EE">
        <w:rPr>
          <w:rStyle w:val="Emphasis"/>
          <w:highlight w:val="yellow"/>
        </w:rPr>
        <w:t>burn</w:t>
      </w:r>
      <w:r w:rsidRPr="007E71D0">
        <w:rPr>
          <w:rStyle w:val="11111AAAAStyleUnderline"/>
        </w:rPr>
        <w:t xml:space="preserve"> out </w:t>
      </w:r>
      <w:r w:rsidRPr="008422EE">
        <w:rPr>
          <w:rStyle w:val="11111AAAAStyleUnderline"/>
          <w:highlight w:val="yellow"/>
        </w:rPr>
        <w:t xml:space="preserve">and </w:t>
      </w:r>
      <w:r w:rsidRPr="008422EE">
        <w:rPr>
          <w:rStyle w:val="Emphasis"/>
          <w:highlight w:val="yellow"/>
        </w:rPr>
        <w:t>tap</w:t>
      </w:r>
      <w:r w:rsidRPr="008422EE">
        <w:rPr>
          <w:rStyle w:val="11111AAAAStyleUnderline"/>
          <w:highlight w:val="yellow"/>
        </w:rPr>
        <w:t xml:space="preserve"> </w:t>
      </w:r>
      <w:r w:rsidRPr="008422EE">
        <w:rPr>
          <w:rStyle w:val="Emphasis"/>
          <w:highlight w:val="yellow"/>
        </w:rPr>
        <w:t>out</w:t>
      </w:r>
      <w:r w:rsidRPr="007E71D0">
        <w:rPr>
          <w:rStyle w:val="11111AAAAStyleUnderline"/>
        </w:rPr>
        <w:t>.</w:t>
      </w:r>
      <w:r>
        <w:t xml:space="preserve"> And while we often blame individuals for leaving, </w:t>
      </w:r>
      <w:r w:rsidRPr="007E71D0">
        <w:rPr>
          <w:rStyle w:val="11111AAAAStyleUnderline"/>
        </w:rPr>
        <w:t xml:space="preserve">the problem is usually structural. The responsibility lies </w:t>
      </w:r>
      <w:r w:rsidRPr="007E71D0">
        <w:rPr>
          <w:rStyle w:val="Emphasis"/>
        </w:rPr>
        <w:t>with us for</w:t>
      </w:r>
      <w:r w:rsidRPr="007E71D0">
        <w:rPr>
          <w:rStyle w:val="11111AAAAStyleUnderline"/>
        </w:rPr>
        <w:t xml:space="preserve"> failing to build organizations and movements that can not only bring people in, but </w:t>
      </w:r>
      <w:r w:rsidRPr="007E71D0">
        <w:rPr>
          <w:rStyle w:val="Emphasis"/>
        </w:rPr>
        <w:t>sustain</w:t>
      </w:r>
      <w:r w:rsidRPr="007E71D0">
        <w:rPr>
          <w:rStyle w:val="11111AAAAStyleUnderline"/>
        </w:rPr>
        <w:t xml:space="preserve"> </w:t>
      </w:r>
      <w:r w:rsidRPr="007E71D0">
        <w:rPr>
          <w:rStyle w:val="Emphasis"/>
        </w:rPr>
        <w:t>their engagement</w:t>
      </w:r>
      <w:r w:rsidRPr="007E71D0">
        <w:rPr>
          <w:rStyle w:val="11111AAAAStyleUnderline"/>
        </w:rPr>
        <w:t xml:space="preserve"> and </w:t>
      </w:r>
      <w:r w:rsidRPr="007E71D0">
        <w:rPr>
          <w:rStyle w:val="Emphasis"/>
        </w:rPr>
        <w:t>political development</w:t>
      </w:r>
      <w:r w:rsidRPr="007E71D0">
        <w:rPr>
          <w:rStyle w:val="11111AAAAStyleUnderline"/>
        </w:rPr>
        <w:t xml:space="preserve"> over time.</w:t>
      </w:r>
    </w:p>
    <w:p w14:paraId="6EF2F9C0" w14:textId="77777777" w:rsidR="00300763" w:rsidRDefault="00300763" w:rsidP="00300763">
      <w:r>
        <w:t xml:space="preserve">Second, authoritative and rigid organizational structures undermine morale. Like Ella Baker, Forman believed that power must be built from below. </w:t>
      </w:r>
      <w:r w:rsidRPr="001D0A63">
        <w:rPr>
          <w:rStyle w:val="11111AAAAStyleUnderline"/>
        </w:rPr>
        <w:t>When organizations replicate rigid hierarchies, silence frontline organizers, or fail to develop leadership within their ranks, they weaken their own base.</w:t>
      </w:r>
      <w:r>
        <w:t xml:space="preserve"> At the same time, </w:t>
      </w:r>
      <w:r w:rsidRPr="008422EE">
        <w:rPr>
          <w:rStyle w:val="11111AAAAStyleUnderline"/>
          <w:highlight w:val="yellow"/>
        </w:rPr>
        <w:t>leadership</w:t>
      </w:r>
      <w:r w:rsidRPr="001D0A63">
        <w:rPr>
          <w:rStyle w:val="11111AAAAStyleUnderline"/>
        </w:rPr>
        <w:t xml:space="preserve"> </w:t>
      </w:r>
      <w:r w:rsidRPr="008422EE">
        <w:rPr>
          <w:rStyle w:val="11111AAAAStyleUnderline"/>
          <w:highlight w:val="yellow"/>
        </w:rPr>
        <w:t xml:space="preserve">cannot abdicate responsibility: </w:t>
      </w:r>
      <w:r w:rsidRPr="008422EE">
        <w:rPr>
          <w:rStyle w:val="Emphasis"/>
          <w:highlight w:val="yellow"/>
        </w:rPr>
        <w:t>sharing context</w:t>
      </w:r>
      <w:r w:rsidRPr="008422EE">
        <w:rPr>
          <w:rStyle w:val="11111AAAAStyleUnderline"/>
          <w:highlight w:val="yellow"/>
        </w:rPr>
        <w:t xml:space="preserve">, </w:t>
      </w:r>
      <w:r w:rsidRPr="008422EE">
        <w:rPr>
          <w:rStyle w:val="Emphasis"/>
          <w:highlight w:val="yellow"/>
        </w:rPr>
        <w:t>strategy</w:t>
      </w:r>
      <w:r w:rsidRPr="008422EE">
        <w:rPr>
          <w:rStyle w:val="11111AAAAStyleUnderline"/>
          <w:highlight w:val="yellow"/>
        </w:rPr>
        <w:t xml:space="preserve">, and </w:t>
      </w:r>
      <w:r w:rsidRPr="008422EE">
        <w:rPr>
          <w:rStyle w:val="Emphasis"/>
          <w:highlight w:val="yellow"/>
        </w:rPr>
        <w:t>long-term vision</w:t>
      </w:r>
      <w:r w:rsidRPr="008422EE">
        <w:rPr>
          <w:rStyle w:val="11111AAAAStyleUnderline"/>
          <w:highlight w:val="yellow"/>
        </w:rPr>
        <w:t xml:space="preserve"> is essential</w:t>
      </w:r>
      <w:r w:rsidRPr="001D0A63">
        <w:rPr>
          <w:rStyle w:val="11111AAAAStyleUnderline"/>
        </w:rPr>
        <w:t>, just as frontline organizers must shape direction based on what they are seeing on the ground.</w:t>
      </w:r>
      <w:r>
        <w:t xml:space="preserve"> When this relationship collapses, disengagement follows.</w:t>
      </w:r>
    </w:p>
    <w:p w14:paraId="7A642AEA" w14:textId="77777777" w:rsidR="00300763" w:rsidRDefault="00300763" w:rsidP="00300763">
      <w:pPr>
        <w:rPr>
          <w:rStyle w:val="11111AAAAStyleUnderline"/>
        </w:rPr>
      </w:pPr>
      <w:r>
        <w:t xml:space="preserve">Third, the cult of personality. Forman is clear: placing faith in a “great leader” rather than collective principles is a recipe for demoralization. Leaders will fail. They will make mistakes. </w:t>
      </w:r>
      <w:r w:rsidRPr="00B32501">
        <w:rPr>
          <w:rStyle w:val="11111AAAAStyleUnderline"/>
        </w:rPr>
        <w:t xml:space="preserve">When movements are built around </w:t>
      </w:r>
      <w:r w:rsidRPr="00B32501">
        <w:rPr>
          <w:rStyle w:val="Emphasis"/>
        </w:rPr>
        <w:t>individuals</w:t>
      </w:r>
      <w:r w:rsidRPr="00B32501">
        <w:rPr>
          <w:rStyle w:val="11111AAAAStyleUnderline"/>
        </w:rPr>
        <w:t xml:space="preserve"> rather than </w:t>
      </w:r>
      <w:r w:rsidRPr="00B32501">
        <w:rPr>
          <w:rStyle w:val="Emphasis"/>
        </w:rPr>
        <w:t>shared leadership</w:t>
      </w:r>
      <w:r w:rsidRPr="00B32501">
        <w:rPr>
          <w:rStyle w:val="11111AAAAStyleUnderline"/>
        </w:rPr>
        <w:t xml:space="preserve"> and </w:t>
      </w:r>
      <w:r w:rsidRPr="00B32501">
        <w:rPr>
          <w:rStyle w:val="Emphasis"/>
        </w:rPr>
        <w:t>collective principles</w:t>
      </w:r>
      <w:r w:rsidRPr="00B32501">
        <w:rPr>
          <w:rStyle w:val="11111AAAAStyleUnderline"/>
        </w:rPr>
        <w:t>, people feel betrayed and powerless.</w:t>
      </w:r>
      <w:r>
        <w:t xml:space="preserve"> A people’s movement must be guided by the people, which means that </w:t>
      </w:r>
      <w:r w:rsidRPr="00B32501">
        <w:rPr>
          <w:rStyle w:val="11111AAAAStyleUnderline"/>
        </w:rPr>
        <w:t>we have to constantly be building people’s capacity to do for themselves.</w:t>
      </w:r>
    </w:p>
    <w:p w14:paraId="6FCF500F" w14:textId="77777777" w:rsidR="00300763" w:rsidRDefault="00300763" w:rsidP="00300763">
      <w:pPr>
        <w:rPr>
          <w:rStyle w:val="11111AAAAStyleUnderline"/>
        </w:rPr>
      </w:pPr>
      <w:r>
        <w:t xml:space="preserve">Finally, Forman reminds us that </w:t>
      </w:r>
      <w:r w:rsidRPr="00C42CC1">
        <w:rPr>
          <w:rStyle w:val="11111AAAAStyleUnderline"/>
        </w:rPr>
        <w:t>perfection does not exist in people. Those who expect it—of others or themselves—will burn out.</w:t>
      </w:r>
      <w:r>
        <w:t xml:space="preserve"> </w:t>
      </w:r>
      <w:r w:rsidRPr="00C42CC1">
        <w:rPr>
          <w:rStyle w:val="11111AAAAStyleUnderline"/>
        </w:rPr>
        <w:t xml:space="preserve">Revolutionary </w:t>
      </w:r>
      <w:r w:rsidRPr="008422EE">
        <w:rPr>
          <w:rStyle w:val="11111AAAAStyleUnderline"/>
          <w:highlight w:val="yellow"/>
        </w:rPr>
        <w:t xml:space="preserve">work requires learning to </w:t>
      </w:r>
      <w:r w:rsidRPr="008422EE">
        <w:rPr>
          <w:rStyle w:val="Emphasis"/>
          <w:highlight w:val="yellow"/>
        </w:rPr>
        <w:t>strengthen the positive</w:t>
      </w:r>
      <w:r w:rsidRPr="008422EE">
        <w:rPr>
          <w:rStyle w:val="11111AAAAStyleUnderline"/>
          <w:highlight w:val="yellow"/>
        </w:rPr>
        <w:t xml:space="preserve">, </w:t>
      </w:r>
      <w:r w:rsidRPr="008422EE">
        <w:rPr>
          <w:rStyle w:val="Emphasis"/>
          <w:highlight w:val="yellow"/>
        </w:rPr>
        <w:t>struggle against the negative</w:t>
      </w:r>
      <w:r w:rsidRPr="008422EE">
        <w:rPr>
          <w:rStyle w:val="11111AAAAStyleUnderline"/>
          <w:highlight w:val="yellow"/>
        </w:rPr>
        <w:t xml:space="preserve">, and </w:t>
      </w:r>
      <w:r w:rsidRPr="008422EE">
        <w:rPr>
          <w:rStyle w:val="Emphasis"/>
          <w:highlight w:val="yellow"/>
        </w:rPr>
        <w:t>create space</w:t>
      </w:r>
      <w:r w:rsidRPr="008422EE">
        <w:rPr>
          <w:rStyle w:val="11111AAAAStyleUnderline"/>
          <w:highlight w:val="yellow"/>
        </w:rPr>
        <w:t xml:space="preserve"> for people to </w:t>
      </w:r>
      <w:r w:rsidRPr="008422EE">
        <w:rPr>
          <w:rStyle w:val="Emphasis"/>
          <w:highlight w:val="yellow"/>
        </w:rPr>
        <w:t>evolve</w:t>
      </w:r>
      <w:r w:rsidRPr="008422EE">
        <w:rPr>
          <w:rStyle w:val="11111AAAAStyleUnderline"/>
          <w:highlight w:val="yellow"/>
        </w:rPr>
        <w:t>.</w:t>
      </w:r>
      <w:r>
        <w:t xml:space="preserve"> This is not a call for softness or avoidance of harm. </w:t>
      </w:r>
      <w:r w:rsidRPr="00C42CC1">
        <w:rPr>
          <w:rStyle w:val="11111AAAAStyleUnderline"/>
        </w:rPr>
        <w:t xml:space="preserve">It is </w:t>
      </w:r>
      <w:r w:rsidRPr="008422EE">
        <w:rPr>
          <w:rStyle w:val="11111AAAAStyleUnderline"/>
          <w:highlight w:val="yellow"/>
        </w:rPr>
        <w:t xml:space="preserve">a call for </w:t>
      </w:r>
      <w:r w:rsidRPr="008422EE">
        <w:rPr>
          <w:rStyle w:val="Emphasis"/>
          <w:highlight w:val="yellow"/>
        </w:rPr>
        <w:t>principled struggle</w:t>
      </w:r>
      <w:r w:rsidRPr="008422EE">
        <w:rPr>
          <w:rStyle w:val="11111AAAAStyleUnderline"/>
          <w:highlight w:val="yellow"/>
        </w:rPr>
        <w:t xml:space="preserve"> grounded in </w:t>
      </w:r>
      <w:r w:rsidRPr="008422EE">
        <w:rPr>
          <w:rStyle w:val="Emphasis"/>
          <w:highlight w:val="yellow"/>
        </w:rPr>
        <w:t>grace</w:t>
      </w:r>
      <w:r w:rsidRPr="008422EE">
        <w:rPr>
          <w:rStyle w:val="11111AAAAStyleUnderline"/>
          <w:highlight w:val="yellow"/>
        </w:rPr>
        <w:t xml:space="preserve">, </w:t>
      </w:r>
      <w:r w:rsidRPr="008422EE">
        <w:rPr>
          <w:rStyle w:val="Emphasis"/>
          <w:highlight w:val="yellow"/>
        </w:rPr>
        <w:t>accountability</w:t>
      </w:r>
      <w:r w:rsidRPr="008422EE">
        <w:rPr>
          <w:rStyle w:val="11111AAAAStyleUnderline"/>
          <w:highlight w:val="yellow"/>
        </w:rPr>
        <w:t xml:space="preserve">, and </w:t>
      </w:r>
      <w:r w:rsidRPr="008422EE">
        <w:rPr>
          <w:rStyle w:val="Emphasis"/>
          <w:highlight w:val="yellow"/>
        </w:rPr>
        <w:t>long-term commitment</w:t>
      </w:r>
      <w:r w:rsidRPr="008422EE">
        <w:rPr>
          <w:rStyle w:val="11111AAAAStyleUnderline"/>
          <w:highlight w:val="yellow"/>
        </w:rPr>
        <w:t>.</w:t>
      </w:r>
    </w:p>
    <w:p w14:paraId="7F3F55CB" w14:textId="77777777" w:rsidR="00300763" w:rsidRDefault="00300763" w:rsidP="00300763">
      <w:r w:rsidRPr="000C525F">
        <w:rPr>
          <w:rStyle w:val="11111AAAAStyleUnderline"/>
        </w:rPr>
        <w:t>Many of us were socialized</w:t>
      </w:r>
      <w:r>
        <w:t>—especially through liberal politics—</w:t>
      </w:r>
      <w:r w:rsidRPr="000C525F">
        <w:rPr>
          <w:rStyle w:val="11111AAAAStyleUnderline"/>
        </w:rPr>
        <w:t>to critique from a distance</w:t>
      </w:r>
      <w:r>
        <w:t xml:space="preserve">, to shame rather </w:t>
      </w:r>
      <w:r w:rsidRPr="000C525F">
        <w:rPr>
          <w:rStyle w:val="11111AAAAStyleUnderline"/>
        </w:rPr>
        <w:t>than develop, and to mistake moral superiority for a magnet that draws people in, when it more often functions as a deterrent</w:t>
      </w:r>
      <w:r>
        <w:t xml:space="preserve"> that pushes people away. But it’s important to remember that </w:t>
      </w:r>
      <w:r w:rsidRPr="000C525F">
        <w:rPr>
          <w:rStyle w:val="11111AAAAStyleUnderline"/>
        </w:rPr>
        <w:t xml:space="preserve">most of us did not emerge fully formed. </w:t>
      </w:r>
      <w:r w:rsidRPr="008422EE">
        <w:rPr>
          <w:rStyle w:val="Emphasis"/>
          <w:highlight w:val="yellow"/>
        </w:rPr>
        <w:t>We learned</w:t>
      </w:r>
      <w:r w:rsidRPr="008422EE">
        <w:rPr>
          <w:rStyle w:val="11111AAAAStyleUnderline"/>
          <w:highlight w:val="yellow"/>
        </w:rPr>
        <w:t xml:space="preserve"> </w:t>
      </w:r>
      <w:r w:rsidRPr="008422EE">
        <w:rPr>
          <w:rStyle w:val="Emphasis"/>
          <w:highlight w:val="yellow"/>
        </w:rPr>
        <w:t>because</w:t>
      </w:r>
      <w:r w:rsidRPr="008422EE">
        <w:rPr>
          <w:rStyle w:val="11111AAAAStyleUnderline"/>
          <w:highlight w:val="yellow"/>
        </w:rPr>
        <w:t xml:space="preserve"> someone was </w:t>
      </w:r>
      <w:r w:rsidRPr="008422EE">
        <w:rPr>
          <w:rStyle w:val="Emphasis"/>
          <w:highlight w:val="yellow"/>
        </w:rPr>
        <w:t>patient</w:t>
      </w:r>
      <w:r w:rsidRPr="000C525F">
        <w:rPr>
          <w:rStyle w:val="Emphasis"/>
        </w:rPr>
        <w:t xml:space="preserve"> enough</w:t>
      </w:r>
      <w:r w:rsidRPr="000C525F">
        <w:rPr>
          <w:rStyle w:val="11111AAAAStyleUnderline"/>
        </w:rPr>
        <w:t xml:space="preserve"> </w:t>
      </w:r>
      <w:r w:rsidRPr="008422EE">
        <w:rPr>
          <w:rStyle w:val="11111AAAAStyleUnderline"/>
          <w:highlight w:val="yellow"/>
        </w:rPr>
        <w:t xml:space="preserve">to </w:t>
      </w:r>
      <w:r w:rsidRPr="008422EE">
        <w:rPr>
          <w:rStyle w:val="Emphasis"/>
          <w:highlight w:val="yellow"/>
        </w:rPr>
        <w:t>struggle with us</w:t>
      </w:r>
      <w:r w:rsidRPr="008422EE">
        <w:rPr>
          <w:rStyle w:val="11111AAAAStyleUnderline"/>
          <w:highlight w:val="yellow"/>
        </w:rPr>
        <w:t>.</w:t>
      </w:r>
      <w:r w:rsidRPr="000C525F">
        <w:rPr>
          <w:rStyle w:val="11111AAAAStyleUnderline"/>
        </w:rPr>
        <w:t xml:space="preserve"> </w:t>
      </w:r>
      <w:r>
        <w:t>Sometimes all we do is plant a seed, and an external event waters it later. That is still movement work.</w:t>
      </w:r>
    </w:p>
    <w:p w14:paraId="3BCB40D0" w14:textId="77777777" w:rsidR="00300763" w:rsidRDefault="00300763" w:rsidP="00300763">
      <w:pPr>
        <w:rPr>
          <w:rStyle w:val="11111AAAAStyleUnderline"/>
        </w:rPr>
      </w:pPr>
      <w:r>
        <w:t xml:space="preserve">While Forman did not explore this at length in Twenty Enemy Forces, he does explicitly name sexism and chauvinism within organizations as a cause of lost morale. As he writes, “Women lose their morale through the actions of male chauvinists who fail to realize there is a special oppression of women in society and often in revolutionary organizations as well as the home.” This point alone deserves its own essay. But it is essential to name here: </w:t>
      </w:r>
      <w:r w:rsidRPr="00E9236B">
        <w:rPr>
          <w:rStyle w:val="11111AAAAStyleUnderline"/>
        </w:rPr>
        <w:t>movements cannot sustain morale while reproducing the very systems of domination they claim to oppose.</w:t>
      </w:r>
      <w:r>
        <w:t xml:space="preserve"> If we are serious about building a world free of capitalism, domination, sexism, and racism, then </w:t>
      </w:r>
      <w:r w:rsidRPr="00E9236B">
        <w:rPr>
          <w:rStyle w:val="11111AAAAStyleUnderline"/>
        </w:rPr>
        <w:t xml:space="preserve">the culture of our organizations must reflect those commitments </w:t>
      </w:r>
      <w:r w:rsidRPr="00E9236B">
        <w:rPr>
          <w:rStyle w:val="Emphasis"/>
        </w:rPr>
        <w:t>in practice</w:t>
      </w:r>
      <w:r w:rsidRPr="00E9236B">
        <w:rPr>
          <w:rStyle w:val="11111AAAAStyleUnderline"/>
        </w:rPr>
        <w:t>—not just in rhetoric.</w:t>
      </w:r>
    </w:p>
    <w:p w14:paraId="7F822CF9" w14:textId="77777777" w:rsidR="00300763" w:rsidRDefault="00300763" w:rsidP="00300763">
      <w:r>
        <w:t xml:space="preserve">Those in leadership must understand that </w:t>
      </w:r>
      <w:r w:rsidRPr="007172FA">
        <w:rPr>
          <w:rStyle w:val="11111AAAAStyleUnderline"/>
        </w:rPr>
        <w:t xml:space="preserve">people’s morale is essential to revolutionary struggle. How leaders act </w:t>
      </w:r>
      <w:r w:rsidRPr="007172FA">
        <w:rPr>
          <w:rStyle w:val="Emphasis"/>
        </w:rPr>
        <w:t>directly affects</w:t>
      </w:r>
      <w:r w:rsidRPr="007172FA">
        <w:rPr>
          <w:rStyle w:val="11111AAAAStyleUnderline"/>
        </w:rPr>
        <w:t xml:space="preserve"> how people feel, how long they stay committed, and whether they believe the struggle is worth continuing.</w:t>
      </w:r>
      <w:r>
        <w:t xml:space="preserve"> </w:t>
      </w:r>
      <w:r w:rsidRPr="001766A2">
        <w:rPr>
          <w:rStyle w:val="11111AAAAStyleUnderline"/>
        </w:rPr>
        <w:t>Organizations</w:t>
      </w:r>
      <w:r>
        <w:t xml:space="preserve"> and individuals in leadership positions </w:t>
      </w:r>
      <w:r w:rsidRPr="001766A2">
        <w:rPr>
          <w:rStyle w:val="11111AAAAStyleUnderline"/>
        </w:rPr>
        <w:t>must constantly work to live out revolutionary principles and never betray the trust placed in them.</w:t>
      </w:r>
      <w:r>
        <w:t xml:space="preserve"> </w:t>
      </w:r>
      <w:r w:rsidRPr="008422EE">
        <w:rPr>
          <w:rStyle w:val="11111AAAAStyleUnderline"/>
          <w:highlight w:val="yellow"/>
        </w:rPr>
        <w:t>When we</w:t>
      </w:r>
      <w:r w:rsidRPr="001766A2">
        <w:rPr>
          <w:rStyle w:val="11111AAAAStyleUnderline"/>
        </w:rPr>
        <w:t xml:space="preserve"> invite people into the movement but </w:t>
      </w:r>
      <w:r w:rsidRPr="008422EE">
        <w:rPr>
          <w:rStyle w:val="Emphasis"/>
          <w:highlight w:val="yellow"/>
        </w:rPr>
        <w:t>fail</w:t>
      </w:r>
      <w:r w:rsidRPr="008422EE">
        <w:rPr>
          <w:rStyle w:val="11111AAAAStyleUnderline"/>
          <w:highlight w:val="yellow"/>
        </w:rPr>
        <w:t xml:space="preserve"> </w:t>
      </w:r>
      <w:r w:rsidRPr="008422EE">
        <w:rPr>
          <w:rStyle w:val="Emphasis"/>
          <w:highlight w:val="yellow"/>
        </w:rPr>
        <w:t>to practice</w:t>
      </w:r>
      <w:r w:rsidRPr="008422EE">
        <w:rPr>
          <w:rStyle w:val="11111AAAAStyleUnderline"/>
          <w:highlight w:val="yellow"/>
        </w:rPr>
        <w:t xml:space="preserve"> the </w:t>
      </w:r>
      <w:r w:rsidRPr="008422EE">
        <w:rPr>
          <w:rStyle w:val="Emphasis"/>
          <w:highlight w:val="yellow"/>
        </w:rPr>
        <w:t>values</w:t>
      </w:r>
      <w:r w:rsidRPr="001766A2">
        <w:rPr>
          <w:rStyle w:val="11111AAAAStyleUnderline"/>
        </w:rPr>
        <w:t xml:space="preserve"> we claim to stand for, </w:t>
      </w:r>
      <w:r w:rsidRPr="008422EE">
        <w:rPr>
          <w:rStyle w:val="Emphasis"/>
          <w:highlight w:val="yellow"/>
        </w:rPr>
        <w:t>we do real harm</w:t>
      </w:r>
      <w:r w:rsidRPr="008422EE">
        <w:rPr>
          <w:rStyle w:val="11111AAAAStyleUnderline"/>
          <w:highlight w:val="yellow"/>
        </w:rPr>
        <w:t>.</w:t>
      </w:r>
      <w:r>
        <w:t xml:space="preserve"> </w:t>
      </w:r>
      <w:r w:rsidRPr="001766A2">
        <w:rPr>
          <w:rStyle w:val="11111AAAAStyleUnderline"/>
        </w:rPr>
        <w:t>People</w:t>
      </w:r>
      <w:r>
        <w:t xml:space="preserve"> don’t just leave — they </w:t>
      </w:r>
      <w:r w:rsidRPr="001766A2">
        <w:rPr>
          <w:rStyle w:val="11111AAAAStyleUnderline"/>
        </w:rPr>
        <w:t xml:space="preserve">leave </w:t>
      </w:r>
      <w:r w:rsidRPr="001766A2">
        <w:rPr>
          <w:rStyle w:val="Emphasis"/>
        </w:rPr>
        <w:t>more disillusioned than when they arrived</w:t>
      </w:r>
      <w:r w:rsidRPr="001766A2">
        <w:rPr>
          <w:rStyle w:val="11111AAAAStyleUnderline"/>
        </w:rPr>
        <w:t>, and many never return.</w:t>
      </w:r>
    </w:p>
    <w:p w14:paraId="40043C40" w14:textId="77777777" w:rsidR="00300763" w:rsidRDefault="00300763" w:rsidP="00300763">
      <w:pPr>
        <w:rPr>
          <w:rStyle w:val="11111AAAAStyleUnderline"/>
        </w:rPr>
      </w:pPr>
      <w:r>
        <w:t xml:space="preserve">That damage doesn’t just affect individuals. </w:t>
      </w:r>
      <w:r w:rsidRPr="001766A2">
        <w:rPr>
          <w:rStyle w:val="11111AAAAStyleUnderline"/>
        </w:rPr>
        <w:t>It weakens the movement itself.</w:t>
      </w:r>
    </w:p>
    <w:p w14:paraId="7D883D63" w14:textId="77777777" w:rsidR="00300763" w:rsidRPr="005A2F57" w:rsidRDefault="00300763" w:rsidP="00300763">
      <w:r>
        <w:t xml:space="preserve">Forman closes this section by offering </w:t>
      </w:r>
      <w:r w:rsidRPr="001677EE">
        <w:rPr>
          <w:rStyle w:val="11111AAAAStyleUnderline"/>
        </w:rPr>
        <w:t>concrete prescriptions for sustaining morale: clear long-range goals, strong political education and leadership development, collective study of revolutionary experience, and consistent day-to-day practice.</w:t>
      </w:r>
      <w:r>
        <w:t xml:space="preserve"> None of these are optional. Together, they </w:t>
      </w:r>
      <w:r w:rsidRPr="001677EE">
        <w:rPr>
          <w:rStyle w:val="11111AAAAStyleUnderline"/>
        </w:rPr>
        <w:t>form the foundation of organizations capable of surviving over time.</w:t>
      </w:r>
      <w:r>
        <w:t xml:space="preserve"> They are what allow movements to learn, adapt, and evolve. </w:t>
      </w:r>
      <w:r w:rsidRPr="001677EE">
        <w:rPr>
          <w:rStyle w:val="11111AAAAStyleUnderline"/>
        </w:rPr>
        <w:t xml:space="preserve">If our organizations are </w:t>
      </w:r>
      <w:r w:rsidRPr="001677EE">
        <w:rPr>
          <w:rStyle w:val="Emphasis"/>
        </w:rPr>
        <w:t>not</w:t>
      </w:r>
      <w:r w:rsidRPr="001677EE">
        <w:rPr>
          <w:rStyle w:val="11111AAAAStyleUnderline"/>
        </w:rPr>
        <w:t xml:space="preserve"> </w:t>
      </w:r>
      <w:r w:rsidRPr="001677EE">
        <w:rPr>
          <w:rStyle w:val="Emphasis"/>
        </w:rPr>
        <w:t>growing</w:t>
      </w:r>
      <w:r w:rsidRPr="001677EE">
        <w:rPr>
          <w:rStyle w:val="11111AAAAStyleUnderline"/>
        </w:rPr>
        <w:t xml:space="preserve"> and </w:t>
      </w:r>
      <w:r w:rsidRPr="001677EE">
        <w:rPr>
          <w:rStyle w:val="Emphasis"/>
        </w:rPr>
        <w:t>evolving</w:t>
      </w:r>
      <w:r w:rsidRPr="001677EE">
        <w:rPr>
          <w:rStyle w:val="11111AAAAStyleUnderline"/>
        </w:rPr>
        <w:t xml:space="preserve">, </w:t>
      </w:r>
      <w:r w:rsidRPr="001677EE">
        <w:rPr>
          <w:rStyle w:val="Emphasis"/>
        </w:rPr>
        <w:t>they are decaying</w:t>
      </w:r>
      <w:r w:rsidRPr="001677EE">
        <w:rPr>
          <w:rStyle w:val="11111AAAAStyleUnderline"/>
        </w:rPr>
        <w:t>.</w:t>
      </w:r>
      <w:r>
        <w:t xml:space="preserve"> And in a protracted struggle, failing to confront these first two enemies, will lead to our defeat.</w:t>
      </w:r>
    </w:p>
    <w:p w14:paraId="6EA7EC82" w14:textId="77777777" w:rsidR="00300763" w:rsidRDefault="00300763" w:rsidP="00300763"/>
    <w:p w14:paraId="3B2926A5" w14:textId="77777777" w:rsidR="00300763" w:rsidRDefault="00300763" w:rsidP="00300763"/>
    <w:p w14:paraId="34BC65AD" w14:textId="77777777" w:rsidR="00300763" w:rsidRPr="00A346D1" w:rsidRDefault="00300763" w:rsidP="00300763"/>
    <w:p w14:paraId="0A29534C" w14:textId="77777777" w:rsidR="002527F5" w:rsidRPr="002527F5" w:rsidRDefault="002527F5" w:rsidP="002527F5"/>
    <w:p w14:paraId="64537015" w14:textId="77777777" w:rsidR="002527F5" w:rsidRPr="00E97662" w:rsidRDefault="002527F5" w:rsidP="002527F5">
      <w:pPr>
        <w:pStyle w:val="Heading3"/>
        <w:rPr>
          <w:rFonts w:cs="Arial"/>
        </w:rPr>
      </w:pPr>
      <w:r w:rsidRPr="00E97662">
        <w:rPr>
          <w:rFonts w:cs="Arial"/>
        </w:rPr>
        <w:t>1NC—CP</w:t>
      </w:r>
    </w:p>
    <w:p w14:paraId="6FFFD322" w14:textId="77777777" w:rsidR="002527F5" w:rsidRPr="00E97662" w:rsidRDefault="002527F5" w:rsidP="002527F5"/>
    <w:p w14:paraId="4453A2B5" w14:textId="77777777" w:rsidR="002527F5" w:rsidRPr="00E97662" w:rsidRDefault="002527F5" w:rsidP="002527F5">
      <w:pPr>
        <w:pStyle w:val="Heading4"/>
        <w:rPr>
          <w:rFonts w:cs="Arial"/>
        </w:rPr>
      </w:pPr>
      <w:r w:rsidRPr="00E97662">
        <w:rPr>
          <w:rFonts w:cs="Arial"/>
        </w:rPr>
        <w:t>The United States Federal government should significantly strengthen collective bargaining rights for federal workers</w:t>
      </w:r>
    </w:p>
    <w:p w14:paraId="5795CE32" w14:textId="77777777" w:rsidR="002527F5" w:rsidRPr="00E97662" w:rsidRDefault="002527F5" w:rsidP="002527F5"/>
    <w:p w14:paraId="29144934" w14:textId="77777777" w:rsidR="002527F5" w:rsidRPr="00E97662" w:rsidRDefault="002527F5" w:rsidP="002527F5">
      <w:pPr>
        <w:pStyle w:val="Heading4"/>
        <w:rPr>
          <w:rFonts w:cs="Arial"/>
        </w:rPr>
      </w:pPr>
      <w:r w:rsidRPr="00E97662">
        <w:rPr>
          <w:rFonts w:cs="Arial"/>
        </w:rPr>
        <w:t xml:space="preserve">Civil servants hold back a </w:t>
      </w:r>
      <w:r w:rsidRPr="00E97662">
        <w:rPr>
          <w:rFonts w:cs="Arial"/>
          <w:u w:val="single"/>
        </w:rPr>
        <w:t>litany</w:t>
      </w:r>
      <w:r w:rsidRPr="00E97662">
        <w:rPr>
          <w:rFonts w:cs="Arial"/>
        </w:rPr>
        <w:t xml:space="preserve"> of </w:t>
      </w:r>
      <w:r w:rsidRPr="00E97662">
        <w:rPr>
          <w:rFonts w:cs="Arial"/>
          <w:u w:val="single"/>
        </w:rPr>
        <w:t>existential risks</w:t>
      </w:r>
      <w:r w:rsidRPr="00E97662">
        <w:rPr>
          <w:rFonts w:cs="Arial"/>
        </w:rPr>
        <w:t xml:space="preserve"> through </w:t>
      </w:r>
      <w:r w:rsidRPr="00E97662">
        <w:rPr>
          <w:rFonts w:cs="Arial"/>
          <w:u w:val="single"/>
        </w:rPr>
        <w:t>regulatory</w:t>
      </w:r>
      <w:r w:rsidRPr="00E97662">
        <w:rPr>
          <w:rFonts w:cs="Arial"/>
        </w:rPr>
        <w:t xml:space="preserve"> and </w:t>
      </w:r>
      <w:r w:rsidRPr="00E97662">
        <w:rPr>
          <w:rFonts w:cs="Arial"/>
          <w:u w:val="single"/>
        </w:rPr>
        <w:t>strategic</w:t>
      </w:r>
      <w:r w:rsidRPr="00E97662">
        <w:rPr>
          <w:rFonts w:cs="Arial"/>
        </w:rPr>
        <w:t xml:space="preserve"> management. That outweighs specific scenarios. </w:t>
      </w:r>
    </w:p>
    <w:p w14:paraId="0A491F18" w14:textId="77777777" w:rsidR="002527F5" w:rsidRPr="00E97662" w:rsidRDefault="002527F5" w:rsidP="002527F5">
      <w:r w:rsidRPr="00E97662">
        <w:rPr>
          <w:rStyle w:val="Style13ptBold"/>
        </w:rPr>
        <w:t>Schulman '22</w:t>
      </w:r>
      <w:r w:rsidRPr="00E97662">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323A8EF9" w14:textId="77777777" w:rsidR="002527F5" w:rsidRPr="00E97662" w:rsidRDefault="002527F5" w:rsidP="002527F5"/>
    <w:p w14:paraId="0B8BA33A" w14:textId="77777777" w:rsidR="002527F5" w:rsidRPr="00E97662" w:rsidRDefault="002527F5" w:rsidP="002527F5">
      <w:r w:rsidRPr="00E97662">
        <w:t>Best-Case Scenario: Weakening the Civil Service Risk Management Role</w:t>
      </w:r>
    </w:p>
    <w:p w14:paraId="0701A777" w14:textId="77777777" w:rsidR="002527F5" w:rsidRPr="00E97662" w:rsidRDefault="002527F5" w:rsidP="002527F5">
      <w:r w:rsidRPr="00E97662">
        <w:rPr>
          <w:rStyle w:val="11111AAAAStyleUnderline"/>
        </w:rPr>
        <w:t xml:space="preserve">Over 2 million career civil servants working across dozens of large and small agencies are hired under the competitive service process. </w:t>
      </w:r>
      <w:r w:rsidRPr="00E97662">
        <w:rPr>
          <w:rStyle w:val="Emphasis"/>
        </w:rPr>
        <w:t xml:space="preserve">More than </w:t>
      </w:r>
      <w:r w:rsidRPr="00E97662">
        <w:rPr>
          <w:rStyle w:val="Emphasis"/>
          <w:highlight w:val="yellow"/>
        </w:rPr>
        <w:t>70 percent</w:t>
      </w:r>
      <w:r w:rsidRPr="00E97662">
        <w:rPr>
          <w:rStyle w:val="11111AAAAStyleUnderline"/>
        </w:rPr>
        <w:t xml:space="preserve"> work </w:t>
      </w:r>
      <w:r w:rsidRPr="00E97662">
        <w:rPr>
          <w:rStyle w:val="11111AAAAStyleUnderline"/>
          <w:highlight w:val="yellow"/>
        </w:rPr>
        <w:t>in</w:t>
      </w:r>
      <w:r w:rsidRPr="00E97662">
        <w:rPr>
          <w:rStyle w:val="11111AAAAStyleUnderline"/>
        </w:rPr>
        <w:t xml:space="preserve"> </w:t>
      </w:r>
      <w:r w:rsidRPr="00E97662">
        <w:rPr>
          <w:rStyle w:val="Emphasis"/>
        </w:rPr>
        <w:t xml:space="preserve">national </w:t>
      </w:r>
      <w:r w:rsidRPr="00E97662">
        <w:rPr>
          <w:rStyle w:val="Emphasis"/>
          <w:highlight w:val="yellow"/>
        </w:rPr>
        <w:t>security</w:t>
      </w:r>
      <w:r w:rsidRPr="00E97662">
        <w:t xml:space="preserve">-oriented agencies, </w:t>
      </w:r>
      <w:r w:rsidRPr="00E97662">
        <w:rPr>
          <w:rStyle w:val="11111AAAAStyleUnderline"/>
        </w:rPr>
        <w:t>such as</w:t>
      </w:r>
      <w:r w:rsidRPr="00E97662">
        <w:t xml:space="preserve"> the </w:t>
      </w:r>
      <w:r w:rsidRPr="00E97662">
        <w:rPr>
          <w:rStyle w:val="Emphasis"/>
        </w:rPr>
        <w:t>Defense</w:t>
      </w:r>
      <w:r w:rsidRPr="00E97662">
        <w:t xml:space="preserve"> Department, the </w:t>
      </w:r>
      <w:r w:rsidRPr="00E97662">
        <w:rPr>
          <w:rStyle w:val="Emphasis"/>
        </w:rPr>
        <w:t>State</w:t>
      </w:r>
      <w:r w:rsidRPr="00E97662">
        <w:t xml:space="preserve"> Department, the </w:t>
      </w:r>
      <w:r w:rsidRPr="00E97662">
        <w:rPr>
          <w:rStyle w:val="Emphasis"/>
        </w:rPr>
        <w:t>Treasury</w:t>
      </w:r>
      <w:r w:rsidRPr="00E97662">
        <w:t xml:space="preserve"> Department, </w:t>
      </w:r>
      <w:r w:rsidRPr="00E97662">
        <w:rPr>
          <w:rStyle w:val="11111AAAAStyleUnderline"/>
        </w:rPr>
        <w:t>and</w:t>
      </w:r>
      <w:r w:rsidRPr="00E97662">
        <w:t xml:space="preserve"> the </w:t>
      </w:r>
      <w:r w:rsidRPr="00E97662">
        <w:rPr>
          <w:rStyle w:val="Emphasis"/>
        </w:rPr>
        <w:t>Energy</w:t>
      </w:r>
      <w:r w:rsidRPr="00E97662">
        <w:t xml:space="preserve"> Department. </w:t>
      </w:r>
      <w:r w:rsidRPr="00E97662">
        <w:rPr>
          <w:rStyle w:val="11111AAAAStyleUnderline"/>
        </w:rPr>
        <w:t>Many more work in technical, administrative, policy, and legal roles</w:t>
      </w:r>
      <w:r w:rsidRPr="00E97662">
        <w:t>. They do work that often results in news that makes headlines—</w:t>
      </w:r>
      <w:r w:rsidRPr="00E97662">
        <w:rPr>
          <w:rStyle w:val="11111AAAAStyleUnderline"/>
        </w:rPr>
        <w:t xml:space="preserve">negotiating </w:t>
      </w:r>
      <w:r w:rsidRPr="00E97662">
        <w:rPr>
          <w:rStyle w:val="Emphasis"/>
        </w:rPr>
        <w:t>sanctions</w:t>
      </w:r>
      <w:r w:rsidRPr="00E97662">
        <w:rPr>
          <w:rStyle w:val="11111AAAAStyleUnderline"/>
        </w:rPr>
        <w:t xml:space="preserve"> policies, advising on the legality of </w:t>
      </w:r>
      <w:r w:rsidRPr="00E97662">
        <w:rPr>
          <w:rStyle w:val="Emphasis"/>
        </w:rPr>
        <w:t>drone strikes</w:t>
      </w:r>
      <w:r w:rsidRPr="00E97662">
        <w:rPr>
          <w:rStyle w:val="11111AAAAStyleUnderline"/>
        </w:rPr>
        <w:t xml:space="preserve"> overseas, maintaining relationships with </w:t>
      </w:r>
      <w:r w:rsidRPr="00E97662">
        <w:rPr>
          <w:rStyle w:val="Emphasis"/>
        </w:rPr>
        <w:t>allies</w:t>
      </w:r>
      <w:r w:rsidRPr="00E97662">
        <w:rPr>
          <w:rStyle w:val="11111AAAAStyleUnderline"/>
        </w:rPr>
        <w:t xml:space="preserve"> and partners, preparing procedures and resources for future </w:t>
      </w:r>
      <w:r w:rsidRPr="00E97662">
        <w:rPr>
          <w:rStyle w:val="Emphasis"/>
        </w:rPr>
        <w:t>pandemic response</w:t>
      </w:r>
      <w:r w:rsidRPr="00E97662">
        <w:rPr>
          <w:rStyle w:val="11111AAAAStyleUnderline"/>
        </w:rPr>
        <w:t xml:space="preserve">—and a great deal more </w:t>
      </w:r>
      <w:r w:rsidRPr="00E97662">
        <w:rPr>
          <w:rStyle w:val="Emphasis"/>
        </w:rPr>
        <w:t>behind the scenes</w:t>
      </w:r>
      <w:r w:rsidRPr="00E97662">
        <w:t xml:space="preserve"> that may end up on a cabinet secretary’s or president’s desk for consideration.</w:t>
      </w:r>
    </w:p>
    <w:p w14:paraId="658226F7" w14:textId="77777777" w:rsidR="002527F5" w:rsidRPr="00E97662" w:rsidRDefault="002527F5" w:rsidP="002527F5">
      <w:pPr>
        <w:rPr>
          <w:rStyle w:val="11111AAAAStyleUnderline"/>
        </w:rPr>
      </w:pPr>
      <w:r w:rsidRPr="00E97662">
        <w:t xml:space="preserve">Author Michael Lewis describes </w:t>
      </w:r>
      <w:r w:rsidRPr="00E97662">
        <w:rPr>
          <w:rStyle w:val="Emphasis"/>
          <w:highlight w:val="yellow"/>
        </w:rPr>
        <w:t>civil servants</w:t>
      </w:r>
      <w:r w:rsidRPr="00E97662">
        <w:rPr>
          <w:rStyle w:val="11111AAAAStyleUnderline"/>
        </w:rPr>
        <w:t>’ responsibilities</w:t>
      </w:r>
      <w:r w:rsidRPr="00E97662">
        <w:t xml:space="preserve"> in the “The Fifth Risk,” calling </w:t>
      </w:r>
      <w:r w:rsidRPr="00E97662">
        <w:rPr>
          <w:rStyle w:val="11111AAAAStyleUnderline"/>
        </w:rPr>
        <w:t xml:space="preserve">the U.S government the </w:t>
      </w:r>
      <w:r w:rsidRPr="00E97662">
        <w:rPr>
          <w:rStyle w:val="11111AAAAStyleUnderline"/>
          <w:highlight w:val="yellow"/>
        </w:rPr>
        <w:t>manage</w:t>
      </w:r>
      <w:r w:rsidRPr="00E97662">
        <w:rPr>
          <w:rStyle w:val="11111AAAAStyleUnderline"/>
        </w:rPr>
        <w:t>r of “</w:t>
      </w:r>
      <w:r w:rsidRPr="00E97662">
        <w:rPr>
          <w:rStyle w:val="11111AAAAStyleUnderline"/>
          <w:highlight w:val="yellow"/>
        </w:rPr>
        <w:t xml:space="preserve">the </w:t>
      </w:r>
      <w:r w:rsidRPr="00E97662">
        <w:rPr>
          <w:rStyle w:val="Emphasis"/>
          <w:highlight w:val="yellow"/>
        </w:rPr>
        <w:t>biggest portfolio of [catastrophic] risks ever</w:t>
      </w:r>
      <w:r w:rsidRPr="00E97662">
        <w:rPr>
          <w:rStyle w:val="11111AAAAStyleUnderline"/>
        </w:rPr>
        <w:t xml:space="preserve"> managed by a single institution in the </w:t>
      </w:r>
      <w:r w:rsidRPr="00E97662">
        <w:rPr>
          <w:rStyle w:val="Emphasis"/>
        </w:rPr>
        <w:t>history of the world</w:t>
      </w:r>
      <w:r w:rsidRPr="00E97662">
        <w:t xml:space="preserve">.” </w:t>
      </w:r>
      <w:r w:rsidRPr="00E97662">
        <w:rPr>
          <w:rStyle w:val="11111AAAAStyleUnderline"/>
          <w:highlight w:val="yellow"/>
        </w:rPr>
        <w:t>Some are</w:t>
      </w:r>
      <w:r w:rsidRPr="00E97662">
        <w:rPr>
          <w:rStyle w:val="11111AAAAStyleUnderline"/>
        </w:rPr>
        <w:t xml:space="preserve"> obvious—the threat of </w:t>
      </w:r>
      <w:r w:rsidRPr="00E97662">
        <w:rPr>
          <w:rStyle w:val="Emphasis"/>
          <w:highlight w:val="yellow"/>
        </w:rPr>
        <w:t>nuclear attacks</w:t>
      </w:r>
      <w:r w:rsidRPr="00E97662">
        <w:rPr>
          <w:rStyle w:val="11111AAAAStyleUnderline"/>
        </w:rPr>
        <w:t>, for example—</w:t>
      </w:r>
      <w:r w:rsidRPr="00E97662">
        <w:rPr>
          <w:rStyle w:val="11111AAAAStyleUnderline"/>
          <w:highlight w:val="yellow"/>
        </w:rPr>
        <w:t xml:space="preserve">but </w:t>
      </w:r>
      <w:r w:rsidRPr="00E97662">
        <w:rPr>
          <w:rStyle w:val="Emphasis"/>
          <w:highlight w:val="yellow"/>
        </w:rPr>
        <w:t>most</w:t>
      </w:r>
      <w:r w:rsidRPr="00E97662">
        <w:rPr>
          <w:rStyle w:val="11111AAAAStyleUnderline"/>
          <w:highlight w:val="yellow"/>
        </w:rPr>
        <w:t xml:space="preserve"> are</w:t>
      </w:r>
      <w:r w:rsidRPr="00E97662">
        <w:rPr>
          <w:rStyle w:val="11111AAAAStyleUnderline"/>
        </w:rPr>
        <w:t xml:space="preserve"> glacial and </w:t>
      </w:r>
      <w:r w:rsidRPr="00E97662">
        <w:rPr>
          <w:rStyle w:val="Emphasis"/>
          <w:highlight w:val="yellow"/>
        </w:rPr>
        <w:t>opaque</w:t>
      </w:r>
      <w:r w:rsidRPr="00E97662">
        <w:rPr>
          <w:rStyle w:val="11111AAAAStyleUnderline"/>
          <w:highlight w:val="yellow"/>
        </w:rPr>
        <w:t>, demanding</w:t>
      </w:r>
      <w:r w:rsidRPr="00E97662">
        <w:rPr>
          <w:rStyle w:val="11111AAAAStyleUnderline"/>
        </w:rPr>
        <w:t xml:space="preserve"> a portfolio of reliable and </w:t>
      </w:r>
      <w:r w:rsidRPr="00E97662">
        <w:rPr>
          <w:rStyle w:val="11111AAAAStyleUnderline"/>
          <w:highlight w:val="yellow"/>
        </w:rPr>
        <w:t>steady</w:t>
      </w:r>
      <w:r w:rsidRPr="00E97662">
        <w:rPr>
          <w:rStyle w:val="11111AAAAStyleUnderline"/>
        </w:rPr>
        <w:t xml:space="preserve"> </w:t>
      </w:r>
      <w:r w:rsidRPr="00E97662">
        <w:rPr>
          <w:rStyle w:val="Emphasis"/>
        </w:rPr>
        <w:t xml:space="preserve">risk </w:t>
      </w:r>
      <w:r w:rsidRPr="00E97662">
        <w:rPr>
          <w:rStyle w:val="Emphasis"/>
          <w:highlight w:val="yellow"/>
        </w:rPr>
        <w:t>managers</w:t>
      </w:r>
      <w:r w:rsidRPr="00E97662">
        <w:rPr>
          <w:rStyle w:val="11111AAAAStyleUnderline"/>
        </w:rPr>
        <w:t xml:space="preserve"> who can prioritize the nation’s security </w:t>
      </w:r>
      <w:r w:rsidRPr="00E97662">
        <w:rPr>
          <w:rStyle w:val="Emphasis"/>
        </w:rPr>
        <w:t>without fearing for their job security</w:t>
      </w:r>
      <w:r w:rsidRPr="00E97662">
        <w:rPr>
          <w:rStyle w:val="11111AAAAStyleUnderline"/>
        </w:rPr>
        <w:t>.</w:t>
      </w:r>
    </w:p>
    <w:p w14:paraId="4D1DCE69" w14:textId="77777777" w:rsidR="002527F5" w:rsidRPr="00E97662" w:rsidRDefault="002527F5" w:rsidP="002527F5">
      <w:r w:rsidRPr="00E97662">
        <w:rPr>
          <w:rStyle w:val="Emphasis"/>
        </w:rPr>
        <w:t>Thousands</w:t>
      </w:r>
      <w:r w:rsidRPr="00E97662">
        <w:rPr>
          <w:rStyle w:val="11111AAAAStyleUnderline"/>
        </w:rPr>
        <w:t xml:space="preserve"> of such “risk managers”</w:t>
      </w:r>
      <w:r w:rsidRPr="00E97662">
        <w:t xml:space="preserve"> who work in policy-adjacent roles </w:t>
      </w:r>
      <w:r w:rsidRPr="00E97662">
        <w:rPr>
          <w:rStyle w:val="11111AAAAStyleUnderline"/>
        </w:rPr>
        <w:t>would be implicated by</w:t>
      </w:r>
      <w:r w:rsidRPr="00E97662">
        <w:t xml:space="preserve"> a </w:t>
      </w:r>
      <w:r w:rsidRPr="00E97662">
        <w:rPr>
          <w:rStyle w:val="Emphasis"/>
        </w:rPr>
        <w:t>Schedule F</w:t>
      </w:r>
      <w:r w:rsidRPr="00E97662">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B847594" w14:textId="77777777" w:rsidR="002527F5" w:rsidRPr="00E97662" w:rsidRDefault="002527F5" w:rsidP="002527F5">
      <w:r w:rsidRPr="00E97662">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97662">
        <w:rPr>
          <w:rStyle w:val="Emphasis"/>
          <w:highlight w:val="yellow"/>
        </w:rPr>
        <w:t>protections</w:t>
      </w:r>
      <w:r w:rsidRPr="00E97662">
        <w:rPr>
          <w:rStyle w:val="11111AAAAStyleUnderline"/>
        </w:rPr>
        <w:t xml:space="preserve"> are what </w:t>
      </w:r>
      <w:r w:rsidRPr="00E97662">
        <w:rPr>
          <w:rStyle w:val="Emphasis"/>
          <w:highlight w:val="yellow"/>
        </w:rPr>
        <w:t>make it possible</w:t>
      </w:r>
      <w:r w:rsidRPr="00E97662">
        <w:rPr>
          <w:rStyle w:val="11111AAAAStyleUnderline"/>
        </w:rPr>
        <w:t xml:space="preserve"> for civil servants </w:t>
      </w:r>
      <w:r w:rsidRPr="00E97662">
        <w:rPr>
          <w:rStyle w:val="11111AAAAStyleUnderline"/>
          <w:highlight w:val="yellow"/>
        </w:rPr>
        <w:t xml:space="preserve">to </w:t>
      </w:r>
      <w:r w:rsidRPr="00E97662">
        <w:rPr>
          <w:rStyle w:val="Emphasis"/>
          <w:highlight w:val="yellow"/>
        </w:rPr>
        <w:t>perform</w:t>
      </w:r>
      <w:r w:rsidRPr="00E97662">
        <w:rPr>
          <w:rStyle w:val="Emphasis"/>
        </w:rPr>
        <w:t xml:space="preserve"> exceptionally</w:t>
      </w:r>
      <w:r w:rsidRPr="00E97662">
        <w:rPr>
          <w:rStyle w:val="11111AAAAStyleUnderline"/>
        </w:rPr>
        <w:t xml:space="preserve">, particularly </w:t>
      </w:r>
      <w:r w:rsidRPr="00E97662">
        <w:rPr>
          <w:rStyle w:val="11111AAAAStyleUnderline"/>
          <w:highlight w:val="yellow"/>
        </w:rPr>
        <w:t>in</w:t>
      </w:r>
      <w:r w:rsidRPr="00E97662">
        <w:rPr>
          <w:rStyle w:val="11111AAAAStyleUnderline"/>
        </w:rPr>
        <w:t xml:space="preserve"> </w:t>
      </w:r>
      <w:r w:rsidRPr="00E97662">
        <w:rPr>
          <w:rStyle w:val="Emphasis"/>
        </w:rPr>
        <w:t>high pressure, complex policy areas</w:t>
      </w:r>
      <w:r w:rsidRPr="00E97662">
        <w:rPr>
          <w:rStyle w:val="11111AAAAStyleUnderline"/>
        </w:rPr>
        <w:t xml:space="preserve"> where the government is managing </w:t>
      </w:r>
      <w:r w:rsidRPr="00E97662">
        <w:rPr>
          <w:rStyle w:val="Emphasis"/>
          <w:highlight w:val="yellow"/>
        </w:rPr>
        <w:t>extreme risk</w:t>
      </w:r>
      <w:r w:rsidRPr="00E97662">
        <w:t xml:space="preserve"> on behalf of the country, such as national security.</w:t>
      </w:r>
    </w:p>
    <w:p w14:paraId="739F63AA" w14:textId="77777777" w:rsidR="002527F5" w:rsidRPr="00E97662" w:rsidRDefault="002527F5" w:rsidP="002527F5">
      <w:r w:rsidRPr="00E97662">
        <w:rPr>
          <w:rStyle w:val="11111AAAAStyleUnderline"/>
        </w:rPr>
        <w:t xml:space="preserve">By </w:t>
      </w:r>
      <w:r w:rsidRPr="00E97662">
        <w:rPr>
          <w:rStyle w:val="Emphasis"/>
        </w:rPr>
        <w:t>protecting</w:t>
      </w:r>
      <w:r w:rsidRPr="00E97662">
        <w:rPr>
          <w:rStyle w:val="11111AAAAStyleUnderline"/>
        </w:rPr>
        <w:t xml:space="preserve"> them from </w:t>
      </w:r>
      <w:r w:rsidRPr="00E97662">
        <w:rPr>
          <w:rStyle w:val="Emphasis"/>
        </w:rPr>
        <w:t>political reprisal</w:t>
      </w:r>
      <w:r w:rsidRPr="00E97662">
        <w:rPr>
          <w:rStyle w:val="11111AAAAStyleUnderline"/>
        </w:rPr>
        <w:t xml:space="preserve">, these rules give civil servants in policy roles the foundation to </w:t>
      </w:r>
      <w:r w:rsidRPr="00E97662">
        <w:rPr>
          <w:rStyle w:val="11111AAAAStyleUnderline"/>
          <w:highlight w:val="yellow"/>
        </w:rPr>
        <w:t xml:space="preserve">offer </w:t>
      </w:r>
      <w:r w:rsidRPr="00E97662">
        <w:rPr>
          <w:rStyle w:val="Emphasis"/>
          <w:highlight w:val="yellow"/>
        </w:rPr>
        <w:t>advice</w:t>
      </w:r>
      <w:r w:rsidRPr="00E97662">
        <w:rPr>
          <w:rStyle w:val="11111AAAAStyleUnderline"/>
        </w:rPr>
        <w:t xml:space="preserve"> that may be </w:t>
      </w:r>
      <w:r w:rsidRPr="00E97662">
        <w:rPr>
          <w:rStyle w:val="Emphasis"/>
        </w:rPr>
        <w:t>tough for presidents to hear</w:t>
      </w:r>
      <w:r w:rsidRPr="00E97662">
        <w:rPr>
          <w:rStyle w:val="11111AAAAStyleUnderline"/>
        </w:rPr>
        <w:t xml:space="preserve">, to </w:t>
      </w:r>
      <w:r w:rsidRPr="00E97662">
        <w:rPr>
          <w:rStyle w:val="Emphasis"/>
        </w:rPr>
        <w:t>execute</w:t>
      </w:r>
      <w:r w:rsidRPr="00E97662">
        <w:rPr>
          <w:rStyle w:val="11111AAAAStyleUnderline"/>
        </w:rPr>
        <w:t xml:space="preserve"> policies with </w:t>
      </w:r>
      <w:r w:rsidRPr="00E97662">
        <w:rPr>
          <w:rStyle w:val="Emphasis"/>
        </w:rPr>
        <w:t>high stakes</w:t>
      </w:r>
      <w:r w:rsidRPr="00E97662">
        <w:rPr>
          <w:rStyle w:val="11111AAAAStyleUnderline"/>
        </w:rPr>
        <w:t xml:space="preserve">, to </w:t>
      </w:r>
      <w:r w:rsidRPr="00E97662">
        <w:rPr>
          <w:rStyle w:val="Emphasis"/>
          <w:highlight w:val="yellow"/>
        </w:rPr>
        <w:t>report</w:t>
      </w:r>
      <w:r w:rsidRPr="00E97662">
        <w:rPr>
          <w:rStyle w:val="Emphasis"/>
        </w:rPr>
        <w:t xml:space="preserve"> illegal activity</w:t>
      </w:r>
      <w:r w:rsidRPr="00E97662">
        <w:rPr>
          <w:rStyle w:val="11111AAAAStyleUnderline"/>
        </w:rPr>
        <w:t xml:space="preserve"> and </w:t>
      </w:r>
      <w:r w:rsidRPr="00E97662">
        <w:rPr>
          <w:rStyle w:val="Emphasis"/>
          <w:highlight w:val="yellow"/>
        </w:rPr>
        <w:t>misconduct</w:t>
      </w:r>
      <w:r w:rsidRPr="00E97662">
        <w:rPr>
          <w:rStyle w:val="11111AAAAStyleUnderline"/>
        </w:rPr>
        <w:t xml:space="preserve"> as a part of their duties</w:t>
      </w:r>
      <w:r w:rsidRPr="00E97662">
        <w:t>, and to trust that they and their peers owe their first fealty to protecting and defending the Constitution. They do all of this with the confidence that their integrity will be rewarded and protected.</w:t>
      </w:r>
    </w:p>
    <w:p w14:paraId="44BF53BD" w14:textId="77777777" w:rsidR="002527F5" w:rsidRPr="00E97662" w:rsidRDefault="002527F5" w:rsidP="002527F5">
      <w:r w:rsidRPr="00E97662">
        <w:rPr>
          <w:rStyle w:val="11111AAAAStyleUnderline"/>
        </w:rPr>
        <w:t xml:space="preserve">At best, shifting policy-aligned roles to Schedule F roles would have a </w:t>
      </w:r>
      <w:r w:rsidRPr="00E97662">
        <w:rPr>
          <w:rStyle w:val="Emphasis"/>
        </w:rPr>
        <w:t>chilling effect</w:t>
      </w:r>
      <w:r w:rsidRPr="00E97662">
        <w:rPr>
          <w:rStyle w:val="11111AAAAStyleUnderline"/>
        </w:rPr>
        <w:t xml:space="preserve"> on such policy experts</w:t>
      </w:r>
      <w:r w:rsidRPr="00E97662">
        <w:t xml:space="preserve"> whom we rely on for their unique expertise, candor, and integrity, potentially </w:t>
      </w:r>
      <w:r w:rsidRPr="00E97662">
        <w:rPr>
          <w:rStyle w:val="11111AAAAStyleUnderline"/>
        </w:rPr>
        <w:t xml:space="preserve">making them </w:t>
      </w:r>
      <w:r w:rsidRPr="00E97662">
        <w:rPr>
          <w:rStyle w:val="Emphasis"/>
        </w:rPr>
        <w:t>more cautious</w:t>
      </w:r>
      <w:r w:rsidRPr="00E97662">
        <w:rPr>
          <w:rStyle w:val="11111AAAAStyleUnderline"/>
        </w:rPr>
        <w:t xml:space="preserve"> about the advice</w:t>
      </w:r>
      <w:r w:rsidRPr="00E97662">
        <w:t xml:space="preserve"> they give, the portfolios they support, the risks they take in defending the Constitution, </w:t>
      </w:r>
      <w:r w:rsidRPr="00E97662">
        <w:rPr>
          <w:rStyle w:val="11111AAAAStyleUnderline"/>
        </w:rPr>
        <w:t>and their willingness to call out malfeasance or bad news</w:t>
      </w:r>
      <w:r w:rsidRPr="00E97662">
        <w:t>.</w:t>
      </w:r>
    </w:p>
    <w:p w14:paraId="7AFC518C" w14:textId="77777777" w:rsidR="002527F5" w:rsidRPr="00E97662" w:rsidRDefault="002527F5" w:rsidP="002527F5">
      <w:r w:rsidRPr="00E97662">
        <w:t>Worst-Case Scenario: Harming National Security</w:t>
      </w:r>
    </w:p>
    <w:p w14:paraId="3CD16A89" w14:textId="77777777" w:rsidR="002527F5" w:rsidRPr="00E97662" w:rsidRDefault="002527F5" w:rsidP="002527F5">
      <w:r w:rsidRPr="00E97662">
        <w:rPr>
          <w:rStyle w:val="11111AAAAStyleUnderline"/>
        </w:rPr>
        <w:t xml:space="preserve">At its worst, </w:t>
      </w:r>
      <w:r w:rsidRPr="00E97662">
        <w:rPr>
          <w:rStyle w:val="Emphasis"/>
        </w:rPr>
        <w:t>Schedule F</w:t>
      </w:r>
      <w:r w:rsidRPr="00E97662">
        <w:rPr>
          <w:rStyle w:val="11111AAAAStyleUnderline"/>
        </w:rPr>
        <w:t xml:space="preserve"> will make it possible for presidents to </w:t>
      </w:r>
      <w:r w:rsidRPr="00E97662">
        <w:rPr>
          <w:rStyle w:val="Emphasis"/>
        </w:rPr>
        <w:t>remove thousands of experts</w:t>
      </w:r>
      <w:r w:rsidRPr="00E97662">
        <w:rPr>
          <w:rStyle w:val="11111AAAAStyleUnderline"/>
        </w:rPr>
        <w:t xml:space="preserve"> who </w:t>
      </w:r>
      <w:r w:rsidRPr="00E97662">
        <w:rPr>
          <w:rStyle w:val="Emphasis"/>
        </w:rPr>
        <w:t>make U.S. global leadership possible</w:t>
      </w:r>
      <w:r w:rsidRPr="00E97662">
        <w:rPr>
          <w:rStyle w:val="11111AAAAStyleUnderline"/>
        </w:rPr>
        <w:t xml:space="preserve">. By shifting protected civil servants to </w:t>
      </w:r>
      <w:r w:rsidRPr="00E97662">
        <w:rPr>
          <w:rStyle w:val="Emphasis"/>
        </w:rPr>
        <w:t>at-will</w:t>
      </w:r>
      <w:r w:rsidRPr="00E97662">
        <w:rPr>
          <w:rStyle w:val="11111AAAAStyleUnderline"/>
        </w:rPr>
        <w:t xml:space="preserve"> employees, Schedule F makes it possible to fire them </w:t>
      </w:r>
      <w:r w:rsidRPr="00E97662">
        <w:rPr>
          <w:rStyle w:val="Emphasis"/>
        </w:rPr>
        <w:t>without</w:t>
      </w:r>
      <w:r w:rsidRPr="00E97662">
        <w:t xml:space="preserve"> the </w:t>
      </w:r>
      <w:r w:rsidRPr="00E97662">
        <w:rPr>
          <w:rStyle w:val="Emphasis"/>
        </w:rPr>
        <w:t>due process</w:t>
      </w:r>
      <w:r w:rsidRPr="00E97662">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8F0DB37" w14:textId="77777777" w:rsidR="002527F5" w:rsidRPr="00E97662" w:rsidRDefault="002527F5" w:rsidP="002527F5">
      <w:r w:rsidRPr="00E97662">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B16B7D4" w14:textId="77777777" w:rsidR="002527F5" w:rsidRPr="00E97662" w:rsidRDefault="002527F5" w:rsidP="002527F5">
      <w:r w:rsidRPr="00E97662">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1971A9B" w14:textId="77777777" w:rsidR="002527F5" w:rsidRPr="00E97662" w:rsidRDefault="002527F5" w:rsidP="002527F5">
      <w:r w:rsidRPr="00E97662">
        <w:rPr>
          <w:rStyle w:val="11111AAAAStyleUnderline"/>
        </w:rPr>
        <w:t>The</w:t>
      </w:r>
      <w:r w:rsidRPr="00E97662">
        <w:t xml:space="preserve"> potential </w:t>
      </w:r>
      <w:r w:rsidRPr="00E97662">
        <w:rPr>
          <w:rStyle w:val="Emphasis"/>
          <w:highlight w:val="yellow"/>
        </w:rPr>
        <w:t>loss of talent</w:t>
      </w:r>
      <w:r w:rsidRPr="00E97662">
        <w:rPr>
          <w:rStyle w:val="11111AAAAStyleUnderline"/>
        </w:rPr>
        <w:t xml:space="preserve"> could be </w:t>
      </w:r>
      <w:r w:rsidRPr="00E97662">
        <w:rPr>
          <w:rStyle w:val="Emphasis"/>
        </w:rPr>
        <w:t>wide</w:t>
      </w:r>
      <w:r w:rsidRPr="00E97662">
        <w:rPr>
          <w:rStyle w:val="11111AAAAStyleUnderline"/>
        </w:rPr>
        <w:t xml:space="preserve"> and </w:t>
      </w:r>
      <w:r w:rsidRPr="00E97662">
        <w:rPr>
          <w:rStyle w:val="Emphasis"/>
          <w:highlight w:val="yellow"/>
        </w:rPr>
        <w:t>extremely damaging</w:t>
      </w:r>
      <w:r w:rsidRPr="00E97662">
        <w:t xml:space="preserve">. Axios also reported that, according to sources close to </w:t>
      </w:r>
      <w:r w:rsidRPr="00E97662">
        <w:rPr>
          <w:rStyle w:val="Emphasis"/>
        </w:rPr>
        <w:t>Trump</w:t>
      </w:r>
      <w:r w:rsidRPr="00E97662">
        <w:t xml:space="preserve">, the former president </w:t>
      </w:r>
      <w:r w:rsidRPr="00E97662">
        <w:rPr>
          <w:rStyle w:val="11111AAAAStyleUnderline"/>
        </w:rPr>
        <w:t>intends to “go after” the national security establishment as a matter of “top priority,” including</w:t>
      </w:r>
      <w:r w:rsidRPr="00E97662">
        <w:t xml:space="preserve"> those in </w:t>
      </w:r>
      <w:r w:rsidRPr="00E97662">
        <w:rPr>
          <w:rStyle w:val="11111AAAAStyleUnderline"/>
        </w:rPr>
        <w:t xml:space="preserve">the </w:t>
      </w:r>
      <w:r w:rsidRPr="00E97662">
        <w:rPr>
          <w:rStyle w:val="Emphasis"/>
        </w:rPr>
        <w:t>intelligence</w:t>
      </w:r>
      <w:r w:rsidRPr="00E97662">
        <w:rPr>
          <w:rStyle w:val="11111AAAAStyleUnderline"/>
        </w:rPr>
        <w:t xml:space="preserve"> community and </w:t>
      </w:r>
      <w:r w:rsidRPr="00E97662">
        <w:rPr>
          <w:rStyle w:val="Emphasis"/>
        </w:rPr>
        <w:t>State</w:t>
      </w:r>
      <w:r w:rsidRPr="00E97662">
        <w:rPr>
          <w:rStyle w:val="11111AAAAStyleUnderline"/>
        </w:rPr>
        <w:t xml:space="preserve"> Department</w:t>
      </w:r>
      <w:r w:rsidRPr="00E97662">
        <w:t xml:space="preserve">. </w:t>
      </w:r>
      <w:r w:rsidRPr="00E97662">
        <w:rPr>
          <w:rStyle w:val="11111AAAAStyleUnderline"/>
        </w:rPr>
        <w:t xml:space="preserve">Policy roles that could be reclassified as Schedule F could cut </w:t>
      </w:r>
      <w:r w:rsidRPr="00E97662">
        <w:rPr>
          <w:rStyle w:val="11111AAAAStyleUnderline"/>
          <w:highlight w:val="yellow"/>
        </w:rPr>
        <w:t>across</w:t>
      </w:r>
      <w:r w:rsidRPr="00E97662">
        <w:rPr>
          <w:rStyle w:val="11111AAAAStyleUnderline"/>
        </w:rPr>
        <w:t xml:space="preserve"> many high-import areas: </w:t>
      </w:r>
      <w:r w:rsidRPr="00E97662">
        <w:rPr>
          <w:rStyle w:val="Emphasis"/>
          <w:highlight w:val="yellow"/>
        </w:rPr>
        <w:t>Russian defense</w:t>
      </w:r>
      <w:r w:rsidRPr="00E97662">
        <w:rPr>
          <w:rStyle w:val="Emphasis"/>
        </w:rPr>
        <w:t xml:space="preserve"> strategy</w:t>
      </w:r>
      <w:r w:rsidRPr="00E97662">
        <w:rPr>
          <w:rStyle w:val="11111AAAAStyleUnderline"/>
        </w:rPr>
        <w:t xml:space="preserve">, </w:t>
      </w:r>
      <w:r w:rsidRPr="00E97662">
        <w:rPr>
          <w:rStyle w:val="Emphasis"/>
          <w:highlight w:val="yellow"/>
        </w:rPr>
        <w:t>Iranian nuc</w:t>
      </w:r>
      <w:r w:rsidRPr="00E97662">
        <w:rPr>
          <w:rStyle w:val="Emphasis"/>
        </w:rPr>
        <w:t>lear program</w:t>
      </w:r>
      <w:r w:rsidRPr="00E97662">
        <w:rPr>
          <w:rStyle w:val="Emphasis"/>
          <w:highlight w:val="yellow"/>
        </w:rPr>
        <w:t>s</w:t>
      </w:r>
      <w:r w:rsidRPr="00E97662">
        <w:rPr>
          <w:rStyle w:val="11111AAAAStyleUnderline"/>
        </w:rPr>
        <w:t xml:space="preserve">, or </w:t>
      </w:r>
      <w:r w:rsidRPr="00E97662">
        <w:rPr>
          <w:rStyle w:val="Emphasis"/>
          <w:highlight w:val="yellow"/>
        </w:rPr>
        <w:t>Chinese</w:t>
      </w:r>
      <w:r w:rsidRPr="00E97662">
        <w:rPr>
          <w:rStyle w:val="11111AAAAStyleUnderline"/>
        </w:rPr>
        <w:t xml:space="preserve"> regional </w:t>
      </w:r>
      <w:r w:rsidRPr="00E97662">
        <w:rPr>
          <w:rStyle w:val="Emphasis"/>
        </w:rPr>
        <w:t xml:space="preserve">security </w:t>
      </w:r>
      <w:r w:rsidRPr="00E97662">
        <w:rPr>
          <w:rStyle w:val="Emphasis"/>
          <w:highlight w:val="yellow"/>
        </w:rPr>
        <w:t>capabilities</w:t>
      </w:r>
      <w:r w:rsidRPr="00E97662">
        <w:rPr>
          <w:rStyle w:val="11111AAAAStyleUnderline"/>
        </w:rPr>
        <w:t>, among hundreds of other categories. The harm to national security of removing and replacing civil servants—whose work</w:t>
      </w:r>
      <w:r w:rsidRPr="00E97662">
        <w:t xml:space="preserve">, as we have established, </w:t>
      </w:r>
      <w:r w:rsidRPr="00E97662">
        <w:rPr>
          <w:rStyle w:val="11111AAAAStyleUnderline"/>
        </w:rPr>
        <w:t>requires expertise, relationships, and clear understanding of risk—with individuals with no required qualification except loyalty to a single individual is self-evident</w:t>
      </w:r>
      <w:r w:rsidRPr="00E97662">
        <w:t>.</w:t>
      </w:r>
    </w:p>
    <w:p w14:paraId="6CE476EF" w14:textId="77777777" w:rsidR="002527F5" w:rsidRPr="00E97662" w:rsidRDefault="002527F5" w:rsidP="002527F5">
      <w:r w:rsidRPr="00E97662">
        <w:t xml:space="preserve">But, should a future president pursue this action, </w:t>
      </w:r>
      <w:r w:rsidRPr="00E97662">
        <w:rPr>
          <w:rStyle w:val="11111AAAAStyleUnderline"/>
        </w:rPr>
        <w:t>beyond missing an endless list of risk portfolio managers, the U</w:t>
      </w:r>
      <w:r w:rsidRPr="00E97662">
        <w:t xml:space="preserve">nited </w:t>
      </w:r>
      <w:r w:rsidRPr="00E97662">
        <w:rPr>
          <w:rStyle w:val="11111AAAAStyleUnderline"/>
        </w:rPr>
        <w:t>S</w:t>
      </w:r>
      <w:r w:rsidRPr="00E97662">
        <w:t xml:space="preserve">tates </w:t>
      </w:r>
      <w:r w:rsidRPr="00E97662">
        <w:rPr>
          <w:rStyle w:val="11111AAAAStyleUnderline"/>
        </w:rPr>
        <w:t>will miss something more fundamental to its success and security: its reliability</w:t>
      </w:r>
      <w:r w:rsidRPr="00E97662">
        <w:t xml:space="preserve">. </w:t>
      </w:r>
      <w:r w:rsidRPr="00E97662">
        <w:rPr>
          <w:rStyle w:val="11111AAAAStyleUnderline"/>
        </w:rPr>
        <w:t xml:space="preserve">American </w:t>
      </w:r>
      <w:r w:rsidRPr="00E97662">
        <w:rPr>
          <w:rStyle w:val="Emphasis"/>
        </w:rPr>
        <w:t>alliances</w:t>
      </w:r>
      <w:r w:rsidRPr="00E97662">
        <w:rPr>
          <w:rStyle w:val="11111AAAAStyleUnderline"/>
        </w:rPr>
        <w:t xml:space="preserve"> are valuable because of the steady undercurrent of the nation’s </w:t>
      </w:r>
      <w:r w:rsidRPr="00E97662">
        <w:rPr>
          <w:rStyle w:val="Emphasis"/>
        </w:rPr>
        <w:t>civil servants</w:t>
      </w:r>
      <w:r w:rsidRPr="00E97662">
        <w:rPr>
          <w:rStyle w:val="11111AAAAStyleUnderline"/>
        </w:rPr>
        <w:t xml:space="preserve"> who maintain networks, </w:t>
      </w:r>
      <w:r w:rsidRPr="00E97662">
        <w:rPr>
          <w:rStyle w:val="Emphasis"/>
        </w:rPr>
        <w:t>expertise</w:t>
      </w:r>
      <w:r w:rsidRPr="00E97662">
        <w:rPr>
          <w:rStyle w:val="11111AAAAStyleUnderline"/>
        </w:rPr>
        <w:t xml:space="preserve">, and </w:t>
      </w:r>
      <w:r w:rsidRPr="00E97662">
        <w:rPr>
          <w:rStyle w:val="Emphasis"/>
        </w:rPr>
        <w:t>consistency</w:t>
      </w:r>
      <w:r w:rsidRPr="00E97662">
        <w:rPr>
          <w:rStyle w:val="11111AAAAStyleUnderline"/>
        </w:rPr>
        <w:t xml:space="preserve"> </w:t>
      </w:r>
      <w:r w:rsidRPr="00E97662">
        <w:rPr>
          <w:rStyle w:val="Emphasis"/>
        </w:rPr>
        <w:t>regardless of who inhabits the Oval Office</w:t>
      </w:r>
      <w:r w:rsidRPr="00E97662">
        <w:rPr>
          <w:rStyle w:val="11111AAAAStyleUnderline"/>
        </w:rPr>
        <w:t xml:space="preserve">. Despite its turmoil, the </w:t>
      </w:r>
      <w:r w:rsidRPr="00E97662">
        <w:rPr>
          <w:rStyle w:val="11111AAAAStyleUnderline"/>
          <w:highlight w:val="yellow"/>
        </w:rPr>
        <w:t>America</w:t>
      </w:r>
      <w:r w:rsidRPr="00E97662">
        <w:rPr>
          <w:rStyle w:val="11111AAAAStyleUnderline"/>
        </w:rPr>
        <w:t xml:space="preserve">n political system </w:t>
      </w:r>
      <w:r w:rsidRPr="00E97662">
        <w:rPr>
          <w:rStyle w:val="11111AAAAStyleUnderline"/>
          <w:highlight w:val="yellow"/>
        </w:rPr>
        <w:t xml:space="preserve">is a </w:t>
      </w:r>
      <w:r w:rsidRPr="00E97662">
        <w:rPr>
          <w:rStyle w:val="Emphasis"/>
          <w:highlight w:val="yellow"/>
        </w:rPr>
        <w:t>strong model</w:t>
      </w:r>
      <w:r w:rsidRPr="00E97662">
        <w:rPr>
          <w:rStyle w:val="11111AAAAStyleUnderline"/>
          <w:highlight w:val="yellow"/>
        </w:rPr>
        <w:t xml:space="preserve"> and</w:t>
      </w:r>
      <w:r w:rsidRPr="00E97662">
        <w:rPr>
          <w:rStyle w:val="11111AAAAStyleUnderline"/>
        </w:rPr>
        <w:t xml:space="preserve"> </w:t>
      </w:r>
      <w:r w:rsidRPr="00E97662">
        <w:rPr>
          <w:rStyle w:val="Emphasis"/>
        </w:rPr>
        <w:t xml:space="preserve">international </w:t>
      </w:r>
      <w:r w:rsidRPr="00E97662">
        <w:rPr>
          <w:rStyle w:val="Emphasis"/>
          <w:highlight w:val="yellow"/>
        </w:rPr>
        <w:t>interlocutor</w:t>
      </w:r>
      <w:r w:rsidRPr="00E97662">
        <w:rPr>
          <w:rStyle w:val="11111AAAAStyleUnderline"/>
          <w:highlight w:val="yellow"/>
        </w:rPr>
        <w:t xml:space="preserve"> because</w:t>
      </w:r>
      <w:r w:rsidRPr="00E97662">
        <w:rPr>
          <w:rStyle w:val="11111AAAAStyleUnderline"/>
        </w:rPr>
        <w:t xml:space="preserve"> its </w:t>
      </w:r>
      <w:r w:rsidRPr="00E97662">
        <w:rPr>
          <w:rStyle w:val="Emphasis"/>
          <w:highlight w:val="yellow"/>
        </w:rPr>
        <w:t>civil servants</w:t>
      </w:r>
      <w:r w:rsidRPr="00E97662">
        <w:rPr>
          <w:rStyle w:val="11111AAAAStyleUnderline"/>
          <w:highlight w:val="yellow"/>
        </w:rPr>
        <w:t xml:space="preserve"> serve </w:t>
      </w:r>
      <w:r w:rsidRPr="00E97662">
        <w:rPr>
          <w:rStyle w:val="Emphasis"/>
          <w:highlight w:val="yellow"/>
        </w:rPr>
        <w:t>expertly</w:t>
      </w:r>
      <w:r w:rsidRPr="00E97662">
        <w:rPr>
          <w:rStyle w:val="11111AAAAStyleUnderline"/>
        </w:rPr>
        <w:t xml:space="preserve"> and well </w:t>
      </w:r>
      <w:r w:rsidRPr="00E97662">
        <w:rPr>
          <w:rStyle w:val="Emphasis"/>
          <w:highlight w:val="yellow"/>
        </w:rPr>
        <w:t>across president</w:t>
      </w:r>
      <w:r w:rsidRPr="00E97662">
        <w:rPr>
          <w:rStyle w:val="Emphasis"/>
        </w:rPr>
        <w:t>ial administration</w:t>
      </w:r>
      <w:r w:rsidRPr="00E97662">
        <w:rPr>
          <w:rStyle w:val="Emphasis"/>
          <w:highlight w:val="yellow"/>
        </w:rPr>
        <w:t>s</w:t>
      </w:r>
      <w:r w:rsidRPr="00E97662">
        <w:t xml:space="preserve"> of any political affiliation. </w:t>
      </w:r>
      <w:r w:rsidRPr="00E97662">
        <w:rPr>
          <w:rStyle w:val="Emphasis"/>
        </w:rPr>
        <w:t>Schedule F</w:t>
      </w:r>
      <w:r w:rsidRPr="00E97662">
        <w:t xml:space="preserve">, by stifling or removing long-serving civil servants, </w:t>
      </w:r>
      <w:r w:rsidRPr="00E97662">
        <w:rPr>
          <w:rStyle w:val="11111AAAAStyleUnderline"/>
        </w:rPr>
        <w:t xml:space="preserve">would make the </w:t>
      </w:r>
      <w:r w:rsidRPr="00E97662">
        <w:rPr>
          <w:rStyle w:val="Emphasis"/>
        </w:rPr>
        <w:t>U</w:t>
      </w:r>
      <w:r w:rsidRPr="00E97662">
        <w:t xml:space="preserve">nited </w:t>
      </w:r>
      <w:r w:rsidRPr="00E97662">
        <w:rPr>
          <w:rStyle w:val="Emphasis"/>
        </w:rPr>
        <w:t>S</w:t>
      </w:r>
      <w:r w:rsidRPr="00E97662">
        <w:t xml:space="preserve">tates </w:t>
      </w:r>
      <w:r w:rsidRPr="00E97662">
        <w:rPr>
          <w:rStyle w:val="11111AAAAStyleUnderline"/>
        </w:rPr>
        <w:t xml:space="preserve">a </w:t>
      </w:r>
      <w:r w:rsidRPr="00E97662">
        <w:rPr>
          <w:rStyle w:val="Emphasis"/>
        </w:rPr>
        <w:t>weaker</w:t>
      </w:r>
      <w:r w:rsidRPr="00E97662">
        <w:rPr>
          <w:rStyle w:val="11111AAAAStyleUnderline"/>
        </w:rPr>
        <w:t xml:space="preserve">, </w:t>
      </w:r>
      <w:r w:rsidRPr="00E97662">
        <w:rPr>
          <w:rStyle w:val="Emphasis"/>
        </w:rPr>
        <w:t>less reliable</w:t>
      </w:r>
      <w:r w:rsidRPr="00E97662">
        <w:rPr>
          <w:rStyle w:val="11111AAAAStyleUnderline"/>
        </w:rPr>
        <w:t xml:space="preserve">, and </w:t>
      </w:r>
      <w:r w:rsidRPr="00E97662">
        <w:rPr>
          <w:rStyle w:val="Emphasis"/>
        </w:rPr>
        <w:t>less trusted</w:t>
      </w:r>
      <w:r w:rsidRPr="00E97662">
        <w:rPr>
          <w:rStyle w:val="11111AAAAStyleUnderline"/>
        </w:rPr>
        <w:t xml:space="preserve"> partner</w:t>
      </w:r>
      <w:r w:rsidRPr="00E97662">
        <w:t>.</w:t>
      </w:r>
    </w:p>
    <w:p w14:paraId="13B3ABBC" w14:textId="77777777" w:rsidR="002527F5" w:rsidRPr="00E97662" w:rsidRDefault="002527F5" w:rsidP="002527F5">
      <w:r w:rsidRPr="00E97662">
        <w:t>Why Shouldn’t the President Get a Say?</w:t>
      </w:r>
    </w:p>
    <w:p w14:paraId="6ECFF6FA" w14:textId="77777777" w:rsidR="002527F5" w:rsidRPr="00E97662" w:rsidRDefault="002527F5" w:rsidP="002527F5">
      <w:r w:rsidRPr="00E97662">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B42D10D" w14:textId="77777777" w:rsidR="002527F5" w:rsidRPr="00E97662" w:rsidRDefault="002527F5" w:rsidP="002527F5">
      <w:r w:rsidRPr="00E97662">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D5ABFDC" w14:textId="77777777" w:rsidR="002527F5" w:rsidRPr="00E97662" w:rsidRDefault="002527F5" w:rsidP="002527F5">
      <w:pPr>
        <w:ind w:left="360"/>
      </w:pPr>
      <w:r w:rsidRPr="00E97662">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D7F101E" w14:textId="77777777" w:rsidR="002527F5" w:rsidRPr="00E97662" w:rsidRDefault="002527F5" w:rsidP="002527F5">
      <w:r w:rsidRPr="00E97662">
        <w:rPr>
          <w:rStyle w:val="11111AAAAStyleUnderline"/>
        </w:rPr>
        <w:t xml:space="preserve">The </w:t>
      </w:r>
      <w:r w:rsidRPr="00E97662">
        <w:rPr>
          <w:rStyle w:val="Emphasis"/>
        </w:rPr>
        <w:t>civil service system is not perfect</w:t>
      </w:r>
      <w:r w:rsidRPr="00E97662">
        <w:t xml:space="preserve">. The </w:t>
      </w:r>
      <w:r w:rsidRPr="00E97662">
        <w:rPr>
          <w:rStyle w:val="Emphasis"/>
        </w:rPr>
        <w:t>pay</w:t>
      </w:r>
      <w:r w:rsidRPr="00E97662">
        <w:t xml:space="preserve"> system has its origins in World War II. The </w:t>
      </w:r>
      <w:r w:rsidRPr="00E97662">
        <w:rPr>
          <w:rStyle w:val="Emphasis"/>
        </w:rPr>
        <w:t>hiring</w:t>
      </w:r>
      <w:r w:rsidRPr="00E97662">
        <w:t xml:space="preserve"> process, though well-intended, is glacial. The permeability of the system in an era that requires close understanding </w:t>
      </w:r>
      <w:r w:rsidRPr="00E97662">
        <w:rPr>
          <w:rStyle w:val="11111AAAAStyleUnderline"/>
        </w:rPr>
        <w:t xml:space="preserve">and </w:t>
      </w:r>
      <w:r w:rsidRPr="00E97662">
        <w:rPr>
          <w:rStyle w:val="Emphasis"/>
        </w:rPr>
        <w:t>collaboration</w:t>
      </w:r>
      <w:r w:rsidRPr="00E97662">
        <w:t xml:space="preserve"> across sectors </w:t>
      </w:r>
      <w:r w:rsidRPr="00E97662">
        <w:rPr>
          <w:rStyle w:val="11111AAAAStyleUnderline"/>
        </w:rPr>
        <w:t xml:space="preserve">is </w:t>
      </w:r>
      <w:r w:rsidRPr="00E97662">
        <w:rPr>
          <w:rStyle w:val="Emphasis"/>
        </w:rPr>
        <w:t>limited</w:t>
      </w:r>
      <w:r w:rsidRPr="00E97662">
        <w:rPr>
          <w:rStyle w:val="11111AAAAStyleUnderline"/>
        </w:rPr>
        <w:t xml:space="preserve">. </w:t>
      </w:r>
      <w:r w:rsidRPr="00E97662">
        <w:rPr>
          <w:rStyle w:val="Emphasis"/>
        </w:rPr>
        <w:t>But</w:t>
      </w:r>
      <w:r w:rsidRPr="00E97662">
        <w:rPr>
          <w:rStyle w:val="11111AAAAStyleUnderline"/>
        </w:rPr>
        <w:t xml:space="preserve"> the fundamentals are powerful, and they serve as a </w:t>
      </w:r>
      <w:r w:rsidRPr="00E97662">
        <w:rPr>
          <w:rStyle w:val="Emphasis"/>
        </w:rPr>
        <w:t>critical ingredient</w:t>
      </w:r>
      <w:r w:rsidRPr="00E97662">
        <w:rPr>
          <w:rStyle w:val="11111AAAAStyleUnderline"/>
        </w:rPr>
        <w:t xml:space="preserve"> to the </w:t>
      </w:r>
      <w:r w:rsidRPr="00E97662">
        <w:rPr>
          <w:rStyle w:val="Emphasis"/>
        </w:rPr>
        <w:t>success</w:t>
      </w:r>
      <w:r w:rsidRPr="00E97662">
        <w:rPr>
          <w:rStyle w:val="11111AAAAStyleUnderline"/>
        </w:rPr>
        <w:t xml:space="preserve"> of the </w:t>
      </w:r>
      <w:r w:rsidRPr="00E97662">
        <w:rPr>
          <w:rStyle w:val="Emphasis"/>
        </w:rPr>
        <w:t>U</w:t>
      </w:r>
      <w:r w:rsidRPr="00E97662">
        <w:t xml:space="preserve">nited </w:t>
      </w:r>
      <w:r w:rsidRPr="00E97662">
        <w:rPr>
          <w:rStyle w:val="Emphasis"/>
        </w:rPr>
        <w:t>S</w:t>
      </w:r>
      <w:r w:rsidRPr="00E97662">
        <w:t xml:space="preserve">tates’ </w:t>
      </w:r>
      <w:r w:rsidRPr="00E97662">
        <w:rPr>
          <w:rStyle w:val="Emphasis"/>
        </w:rPr>
        <w:t>global leadership</w:t>
      </w:r>
      <w:r w:rsidRPr="00E97662">
        <w:t xml:space="preserve"> and the sustainability of its democracy.</w:t>
      </w:r>
    </w:p>
    <w:p w14:paraId="3E9A4DC1" w14:textId="77777777" w:rsidR="002527F5" w:rsidRPr="00E97662" w:rsidRDefault="002527F5" w:rsidP="002527F5">
      <w:r w:rsidRPr="00E97662">
        <w:rPr>
          <w:rStyle w:val="11111AAAAStyleUnderline"/>
        </w:rPr>
        <w:t xml:space="preserve">The U.S. government is </w:t>
      </w:r>
      <w:r w:rsidRPr="00E97662">
        <w:rPr>
          <w:rStyle w:val="11111AAAAStyleUnderline"/>
          <w:highlight w:val="yellow"/>
        </w:rPr>
        <w:t>able to take on</w:t>
      </w:r>
      <w:r w:rsidRPr="00E97662">
        <w:rPr>
          <w:rStyle w:val="11111AAAAStyleUnderline"/>
        </w:rPr>
        <w:t xml:space="preserve"> high-risk, high-cost ventures—</w:t>
      </w:r>
      <w:r w:rsidRPr="00E97662">
        <w:rPr>
          <w:rStyle w:val="Emphasis"/>
          <w:highlight w:val="yellow"/>
        </w:rPr>
        <w:t>nuclear security</w:t>
      </w:r>
      <w:r w:rsidRPr="00E97662">
        <w:rPr>
          <w:rStyle w:val="11111AAAAStyleUnderline"/>
        </w:rPr>
        <w:t xml:space="preserve">, </w:t>
      </w:r>
      <w:r w:rsidRPr="00E97662">
        <w:rPr>
          <w:rStyle w:val="Emphasis"/>
          <w:highlight w:val="yellow"/>
        </w:rPr>
        <w:t>pandemic response</w:t>
      </w:r>
      <w:r w:rsidRPr="00E97662">
        <w:rPr>
          <w:rStyle w:val="11111AAAAStyleUnderline"/>
        </w:rPr>
        <w:t xml:space="preserve">, </w:t>
      </w:r>
      <w:r w:rsidRPr="00E97662">
        <w:rPr>
          <w:rStyle w:val="Emphasis"/>
          <w:highlight w:val="yellow"/>
        </w:rPr>
        <w:t>environment</w:t>
      </w:r>
      <w:r w:rsidRPr="00E97662">
        <w:rPr>
          <w:rStyle w:val="Emphasis"/>
        </w:rPr>
        <w:t>al clean-up</w:t>
      </w:r>
      <w:r w:rsidRPr="00E97662">
        <w:rPr>
          <w:rStyle w:val="11111AAAAStyleUnderline"/>
        </w:rPr>
        <w:t xml:space="preserve">, </w:t>
      </w:r>
      <w:r w:rsidRPr="00E97662">
        <w:rPr>
          <w:rStyle w:val="Emphasis"/>
          <w:highlight w:val="yellow"/>
        </w:rPr>
        <w:t>food safety</w:t>
      </w:r>
      <w:r w:rsidRPr="00E97662">
        <w:rPr>
          <w:rStyle w:val="11111AAAAStyleUnderline"/>
          <w:highlight w:val="yellow"/>
        </w:rPr>
        <w:t xml:space="preserve">, and </w:t>
      </w:r>
      <w:r w:rsidRPr="00E97662">
        <w:rPr>
          <w:rStyle w:val="Emphasis"/>
          <w:highlight w:val="yellow"/>
        </w:rPr>
        <w:t>more</w:t>
      </w:r>
      <w:r w:rsidRPr="00E97662">
        <w:rPr>
          <w:rStyle w:val="11111AAAAStyleUnderline"/>
        </w:rPr>
        <w:t>—</w:t>
      </w:r>
      <w:r w:rsidRPr="00E97662">
        <w:rPr>
          <w:rStyle w:val="11111AAAAStyleUnderline"/>
          <w:highlight w:val="yellow"/>
        </w:rPr>
        <w:t>because</w:t>
      </w:r>
      <w:r w:rsidRPr="00E97662">
        <w:rPr>
          <w:rStyle w:val="11111AAAAStyleUnderline"/>
        </w:rPr>
        <w:t xml:space="preserve"> civil servants are hired based on </w:t>
      </w:r>
      <w:r w:rsidRPr="00E97662">
        <w:rPr>
          <w:rStyle w:val="Emphasis"/>
          <w:highlight w:val="yellow"/>
        </w:rPr>
        <w:t>qualifications</w:t>
      </w:r>
      <w:r w:rsidRPr="00E97662">
        <w:rPr>
          <w:rStyle w:val="11111AAAAStyleUnderline"/>
          <w:highlight w:val="yellow"/>
        </w:rPr>
        <w:t xml:space="preserve">, not </w:t>
      </w:r>
      <w:r w:rsidRPr="00E97662">
        <w:rPr>
          <w:rStyle w:val="Emphasis"/>
          <w:highlight w:val="yellow"/>
        </w:rPr>
        <w:t>party</w:t>
      </w:r>
      <w:r w:rsidRPr="00E97662">
        <w:rPr>
          <w:rStyle w:val="11111AAAAStyleUnderline"/>
        </w:rPr>
        <w:t xml:space="preserve"> affiliation; </w:t>
      </w:r>
      <w:r w:rsidRPr="00E97662">
        <w:rPr>
          <w:rStyle w:val="11111AAAAStyleUnderline"/>
          <w:highlight w:val="yellow"/>
        </w:rPr>
        <w:t xml:space="preserve">give </w:t>
      </w:r>
      <w:r w:rsidRPr="00E97662">
        <w:rPr>
          <w:rStyle w:val="Emphasis"/>
          <w:highlight w:val="yellow"/>
        </w:rPr>
        <w:t>advice</w:t>
      </w:r>
      <w:r w:rsidRPr="00E97662">
        <w:rPr>
          <w:rStyle w:val="11111AAAAStyleUnderline"/>
          <w:highlight w:val="yellow"/>
        </w:rPr>
        <w:t xml:space="preserve"> based on </w:t>
      </w:r>
      <w:r w:rsidRPr="00E97662">
        <w:rPr>
          <w:rStyle w:val="Emphasis"/>
          <w:highlight w:val="yellow"/>
        </w:rPr>
        <w:t>data</w:t>
      </w:r>
      <w:r w:rsidRPr="00E97662">
        <w:rPr>
          <w:rStyle w:val="11111AAAAStyleUnderline"/>
        </w:rPr>
        <w:t xml:space="preserve"> and integrity, </w:t>
      </w:r>
      <w:r w:rsidRPr="00E97662">
        <w:rPr>
          <w:rStyle w:val="11111AAAAStyleUnderline"/>
          <w:highlight w:val="yellow"/>
        </w:rPr>
        <w:t xml:space="preserve">not </w:t>
      </w:r>
      <w:r w:rsidRPr="00E97662">
        <w:rPr>
          <w:rStyle w:val="Emphasis"/>
          <w:highlight w:val="yellow"/>
        </w:rPr>
        <w:t>fear of reprisal</w:t>
      </w:r>
      <w:r w:rsidRPr="00E97662">
        <w:rPr>
          <w:rStyle w:val="11111AAAAStyleUnderline"/>
        </w:rPr>
        <w:t xml:space="preserve">; and owe allegiance to the Constitution, not the president. It </w:t>
      </w:r>
      <w:r w:rsidRPr="00E97662">
        <w:rPr>
          <w:rStyle w:val="Emphasis"/>
        </w:rPr>
        <w:t>needs to stay that way</w:t>
      </w:r>
      <w:r w:rsidRPr="00E97662">
        <w:t>.</w:t>
      </w:r>
    </w:p>
    <w:p w14:paraId="40A5AC85" w14:textId="77777777" w:rsidR="002527F5" w:rsidRPr="00E97662" w:rsidRDefault="002527F5" w:rsidP="002527F5"/>
    <w:p w14:paraId="2ED84821" w14:textId="77777777" w:rsidR="002527F5" w:rsidRPr="00F8039C" w:rsidRDefault="002527F5" w:rsidP="002527F5">
      <w:pPr>
        <w:pStyle w:val="Heading4"/>
      </w:pPr>
      <w:r w:rsidRPr="00F8039C">
        <w:t xml:space="preserve">Non-topical affirmatives should forfeit perms against topical advocacies. </w:t>
      </w:r>
    </w:p>
    <w:p w14:paraId="3A53DD59" w14:textId="77777777" w:rsidR="002527F5" w:rsidRPr="00F8039C" w:rsidRDefault="002527F5" w:rsidP="002527F5">
      <w:pPr>
        <w:pStyle w:val="Heading4"/>
      </w:pPr>
      <w:r w:rsidRPr="00F8039C">
        <w:t xml:space="preserve">1. CLASH---guaranteeing the neg a stable option is key to ground and encourages direct impact comparison and refutation of the 1AC. It also shapes 1AC construction to maximize disagreement with the resolution, ensuring large and testable positions. </w:t>
      </w:r>
    </w:p>
    <w:p w14:paraId="3E5F847C" w14:textId="77777777" w:rsidR="002527F5" w:rsidRPr="00F8039C" w:rsidRDefault="002527F5" w:rsidP="002527F5">
      <w:pPr>
        <w:pStyle w:val="Heading4"/>
      </w:pPr>
      <w:r w:rsidRPr="00F8039C">
        <w:t>2. DOGMATISM---allowing non-topical affs to monopolize competition standards creates a perverse incentive to race to truisms and polemics.</w:t>
      </w:r>
    </w:p>
    <w:p w14:paraId="716A6B20" w14:textId="77777777" w:rsidR="002527F5" w:rsidRPr="00F8039C" w:rsidRDefault="002527F5" w:rsidP="002527F5">
      <w:pPr>
        <w:pStyle w:val="Heading4"/>
      </w:pPr>
      <w:r w:rsidRPr="00F8039C">
        <w:t xml:space="preserve">3. It competes. The 1AC affirmed a </w:t>
      </w:r>
      <w:r w:rsidRPr="00F8039C">
        <w:rPr>
          <w:color w:val="FFC000"/>
        </w:rPr>
        <w:t>collective lapse in labor</w:t>
      </w:r>
      <w:r w:rsidRPr="00F8039C">
        <w:t xml:space="preserve">. Rehiring federal workers is an inverse proposal with a germane net benefit. </w:t>
      </w:r>
    </w:p>
    <w:p w14:paraId="1A9CA1EA" w14:textId="77777777" w:rsidR="002527F5" w:rsidRDefault="002527F5" w:rsidP="002527F5"/>
    <w:p w14:paraId="05FC4815" w14:textId="77777777" w:rsidR="002527F5" w:rsidRDefault="002527F5" w:rsidP="002527F5"/>
    <w:p w14:paraId="3A65F857" w14:textId="77777777" w:rsidR="002527F5" w:rsidRPr="000676F4" w:rsidRDefault="002527F5" w:rsidP="002527F5">
      <w:pPr>
        <w:pStyle w:val="Heading4"/>
        <w:rPr>
          <w:rStyle w:val="Style13ptBold"/>
        </w:rPr>
      </w:pPr>
      <w:r w:rsidRPr="000676F4">
        <w:rPr>
          <w:rFonts w:cs="Arial"/>
        </w:rPr>
        <w:t>Psychoanalysis is racist—reject the alternative</w:t>
      </w:r>
    </w:p>
    <w:p w14:paraId="74F4E99C" w14:textId="77777777" w:rsidR="002527F5" w:rsidRPr="000676F4" w:rsidRDefault="002527F5" w:rsidP="002527F5">
      <w:pPr>
        <w:rPr>
          <w:rStyle w:val="Style13ptBold"/>
        </w:rPr>
      </w:pPr>
      <w:r w:rsidRPr="000676F4">
        <w:rPr>
          <w:rStyle w:val="Style13ptBold"/>
        </w:rPr>
        <w:t>Frosh 13</w:t>
      </w:r>
    </w:p>
    <w:p w14:paraId="72B2F4DD" w14:textId="77777777" w:rsidR="002527F5" w:rsidRPr="000676F4" w:rsidRDefault="002527F5" w:rsidP="002527F5">
      <w:pPr>
        <w:rPr>
          <w:rStyle w:val="Style13ptBold"/>
        </w:rPr>
      </w:pPr>
      <w:r w:rsidRPr="000676F4">
        <w:t>Stephen Frosh, Department of Psychosocial Studies, School of Social Sciences, History and Philosophy, Birkbeck College, London, UK. Journal of Theoretical and Philosophical Psychology, “Psychoanalysis, Colonialism, Racism” 2013, Vol. 33, No. 3, 141–154</w:t>
      </w:r>
    </w:p>
    <w:p w14:paraId="5668B167" w14:textId="77777777" w:rsidR="002527F5" w:rsidRPr="000676F4" w:rsidRDefault="002527F5" w:rsidP="002527F5">
      <w:pPr>
        <w:rPr>
          <w:rStyle w:val="Style13ptBold"/>
        </w:rPr>
      </w:pPr>
    </w:p>
    <w:p w14:paraId="096AA4A6" w14:textId="77777777" w:rsidR="002527F5" w:rsidRPr="000676F4" w:rsidRDefault="002527F5" w:rsidP="002527F5">
      <w:pPr>
        <w:rPr>
          <w:rStyle w:val="Style13ptBold"/>
        </w:rPr>
      </w:pPr>
      <w:r>
        <w:rPr>
          <w:sz w:val="14"/>
        </w:rPr>
        <w:t xml:space="preserve"> </w:t>
      </w:r>
      <w:r w:rsidRPr="000676F4">
        <w:rPr>
          <w:rStyle w:val="11111AAAAStyleUnderline"/>
        </w:rPr>
        <w:t>The positioning of psychoanalysis as a progressive, critical approach is not, however, a particularly secure one</w:t>
      </w:r>
      <w:r>
        <w:rPr>
          <w:sz w:val="14"/>
        </w:rPr>
        <w:t xml:space="preserve"> </w:t>
      </w:r>
      <w:r w:rsidRPr="000676F4">
        <w:rPr>
          <w:rStyle w:val="Emphasis"/>
          <w:highlight w:val="yellow"/>
        </w:rPr>
        <w:t>psychoanalysis</w:t>
      </w:r>
      <w:r w:rsidRPr="000676F4">
        <w:rPr>
          <w:rStyle w:val="Emphasis"/>
        </w:rPr>
        <w:t xml:space="preserve"> has </w:t>
      </w:r>
      <w:r w:rsidRPr="000676F4">
        <w:rPr>
          <w:rStyle w:val="Emphasis"/>
          <w:highlight w:val="yellow"/>
        </w:rPr>
        <w:t>frequently aligned</w:t>
      </w:r>
      <w:r w:rsidRPr="000676F4">
        <w:rPr>
          <w:rStyle w:val="Emphasis"/>
        </w:rPr>
        <w:t xml:space="preserve"> itself </w:t>
      </w:r>
      <w:r w:rsidRPr="000676F4">
        <w:rPr>
          <w:rStyle w:val="Emphasis"/>
          <w:highlight w:val="yellow"/>
        </w:rPr>
        <w:t>with</w:t>
      </w:r>
      <w:r w:rsidRPr="000676F4">
        <w:rPr>
          <w:rStyle w:val="Emphasis"/>
        </w:rPr>
        <w:t xml:space="preserve"> conformist and even “</w:t>
      </w:r>
      <w:r w:rsidRPr="000676F4">
        <w:rPr>
          <w:rStyle w:val="Emphasis"/>
          <w:highlight w:val="yellow"/>
        </w:rPr>
        <w:t>repressive” tendencies that reproduce colonial</w:t>
      </w:r>
      <w:r w:rsidRPr="000676F4">
        <w:rPr>
          <w:rStyle w:val="Emphasis"/>
        </w:rPr>
        <w:t xml:space="preserve"> </w:t>
      </w:r>
      <w:r w:rsidRPr="000676F4">
        <w:rPr>
          <w:rStyle w:val="Emphasis"/>
          <w:highlight w:val="yellow"/>
        </w:rPr>
        <w:t>and</w:t>
      </w:r>
      <w:r w:rsidRPr="000676F4">
        <w:rPr>
          <w:rStyle w:val="Emphasis"/>
        </w:rPr>
        <w:t xml:space="preserve"> at times </w:t>
      </w:r>
      <w:r w:rsidRPr="000676F4">
        <w:rPr>
          <w:rStyle w:val="Emphasis"/>
          <w:highlight w:val="yellow"/>
        </w:rPr>
        <w:t>racist tropes</w:t>
      </w:r>
      <w:r>
        <w:rPr>
          <w:sz w:val="14"/>
        </w:rPr>
        <w:t xml:space="preserve"> </w:t>
      </w:r>
      <w:r w:rsidRPr="000676F4">
        <w:rPr>
          <w:rStyle w:val="11111AAAAStyleUnderline"/>
        </w:rPr>
        <w:t>often in the context of psychological individualism, but sometimes in an explicitly political manner</w:t>
      </w:r>
      <w:r>
        <w:rPr>
          <w:sz w:val="14"/>
        </w:rPr>
        <w:t xml:space="preserve"> </w:t>
      </w:r>
      <w:r w:rsidRPr="000676F4">
        <w:rPr>
          <w:rStyle w:val="Emphasis"/>
          <w:highlight w:val="yellow"/>
        </w:rPr>
        <w:t>This is despite</w:t>
      </w:r>
      <w:r w:rsidRPr="000676F4">
        <w:rPr>
          <w:rStyle w:val="11111AAAAStyleUnderline"/>
        </w:rPr>
        <w:t xml:space="preserve"> the existence of </w:t>
      </w:r>
      <w:r w:rsidRPr="000676F4">
        <w:rPr>
          <w:rStyle w:val="Emphasis"/>
          <w:highlight w:val="yellow"/>
        </w:rPr>
        <w:t>a contrary urge in psychoanalysis</w:t>
      </w:r>
      <w:r>
        <w:rPr>
          <w:sz w:val="14"/>
        </w:rPr>
        <w:t xml:space="preserve"> </w:t>
      </w:r>
      <w:r w:rsidRPr="000676F4">
        <w:rPr>
          <w:rStyle w:val="Emphasis"/>
        </w:rPr>
        <w:t xml:space="preserve">but also in the work of several followers of Lacan </w:t>
      </w:r>
      <w:r>
        <w:rPr>
          <w:sz w:val="14"/>
        </w:rPr>
        <w:t xml:space="preserve"> </w:t>
      </w:r>
      <w:r w:rsidRPr="000676F4">
        <w:rPr>
          <w:rStyle w:val="Emphasis"/>
          <w:highlight w:val="yellow"/>
        </w:rPr>
        <w:t>overt</w:t>
      </w:r>
      <w:r w:rsidRPr="000676F4">
        <w:rPr>
          <w:rStyle w:val="Emphasis"/>
        </w:rPr>
        <w:t xml:space="preserve"> forms of </w:t>
      </w:r>
      <w:r w:rsidRPr="000676F4">
        <w:rPr>
          <w:rStyle w:val="Emphasis"/>
          <w:highlight w:val="yellow"/>
        </w:rPr>
        <w:t>racism</w:t>
      </w:r>
      <w:r>
        <w:rPr>
          <w:sz w:val="14"/>
        </w:rPr>
        <w:t xml:space="preserve"> </w:t>
      </w:r>
      <w:r w:rsidRPr="000676F4">
        <w:rPr>
          <w:rStyle w:val="Emphasis"/>
        </w:rPr>
        <w:t>have also on occasions been evident in its institutional practices</w:t>
      </w:r>
      <w:r>
        <w:rPr>
          <w:sz w:val="14"/>
        </w:rPr>
        <w:t xml:space="preserve"> </w:t>
      </w:r>
      <w:r w:rsidRPr="000676F4">
        <w:rPr>
          <w:rStyle w:val="Emphasis"/>
          <w:highlight w:val="yellow"/>
        </w:rPr>
        <w:t>colonialism is</w:t>
      </w:r>
      <w:r w:rsidRPr="000676F4">
        <w:rPr>
          <w:rStyle w:val="Emphasis"/>
        </w:rPr>
        <w:t xml:space="preserve"> a </w:t>
      </w:r>
      <w:r w:rsidRPr="000676F4">
        <w:rPr>
          <w:rStyle w:val="Emphasis"/>
          <w:highlight w:val="yellow"/>
        </w:rPr>
        <w:t>deeply problematic</w:t>
      </w:r>
      <w:r w:rsidRPr="000676F4">
        <w:rPr>
          <w:rStyle w:val="Emphasis"/>
        </w:rPr>
        <w:t xml:space="preserve"> issue </w:t>
      </w:r>
      <w:r w:rsidRPr="000676F4">
        <w:rPr>
          <w:rStyle w:val="Emphasis"/>
          <w:highlight w:val="yellow"/>
        </w:rPr>
        <w:t>for</w:t>
      </w:r>
      <w:r w:rsidRPr="000676F4">
        <w:rPr>
          <w:rStyle w:val="Emphasis"/>
        </w:rPr>
        <w:t xml:space="preserve"> </w:t>
      </w:r>
      <w:r w:rsidRPr="000676F4">
        <w:rPr>
          <w:rStyle w:val="Emphasis"/>
          <w:highlight w:val="yellow"/>
        </w:rPr>
        <w:t>psychoanalysis</w:t>
      </w:r>
      <w:r w:rsidRPr="000676F4">
        <w:rPr>
          <w:rStyle w:val="Emphasis"/>
        </w:rPr>
        <w:t xml:space="preserve">, because </w:t>
      </w:r>
      <w:r w:rsidRPr="000676F4">
        <w:rPr>
          <w:rStyle w:val="Emphasis"/>
          <w:highlight w:val="yellow"/>
        </w:rPr>
        <w:t>it is engrained in</w:t>
      </w:r>
      <w:r w:rsidRPr="000676F4">
        <w:rPr>
          <w:rStyle w:val="Emphasis"/>
        </w:rPr>
        <w:t xml:space="preserve"> much </w:t>
      </w:r>
      <w:r w:rsidRPr="000676F4">
        <w:rPr>
          <w:rStyle w:val="Emphasis"/>
          <w:highlight w:val="yellow"/>
        </w:rPr>
        <w:t>psychoanalytic thinking and terminology</w:t>
      </w:r>
      <w:r w:rsidRPr="000676F4">
        <w:rPr>
          <w:rStyle w:val="Emphasis"/>
        </w:rPr>
        <w:t xml:space="preserve">, and this </w:t>
      </w:r>
      <w:r w:rsidRPr="000676F4">
        <w:rPr>
          <w:rStyle w:val="Emphasis"/>
          <w:highlight w:val="yellow"/>
        </w:rPr>
        <w:t>has effects on contemporary theory and practice</w:t>
      </w:r>
      <w:r w:rsidRPr="000676F4">
        <w:rPr>
          <w:rStyle w:val="Emphasis"/>
        </w:rPr>
        <w:t xml:space="preserve"> </w:t>
      </w:r>
      <w:r w:rsidRPr="000676F4">
        <w:rPr>
          <w:rStyle w:val="Emphasis"/>
          <w:highlight w:val="yellow"/>
        </w:rPr>
        <w:t>in ways that are not</w:t>
      </w:r>
      <w:r w:rsidRPr="000676F4">
        <w:rPr>
          <w:rStyle w:val="Emphasis"/>
        </w:rPr>
        <w:t xml:space="preserve"> always </w:t>
      </w:r>
      <w:r w:rsidRPr="000676F4">
        <w:rPr>
          <w:rStyle w:val="Emphasis"/>
          <w:highlight w:val="yellow"/>
        </w:rPr>
        <w:t>recognized</w:t>
      </w:r>
      <w:r>
        <w:rPr>
          <w:sz w:val="14"/>
        </w:rPr>
        <w:t xml:space="preserve"> </w:t>
      </w:r>
      <w:r w:rsidRPr="000676F4">
        <w:rPr>
          <w:rStyle w:val="11111AAAAStyleUnderline"/>
        </w:rPr>
        <w:t>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Pr>
          <w:sz w:val="14"/>
        </w:rPr>
        <w:t xml:space="preserve"> </w:t>
      </w:r>
      <w:r w:rsidRPr="000676F4">
        <w:rPr>
          <w:rStyle w:val="11111AAAAStyleUnderline"/>
        </w:rPr>
        <w:t xml:space="preserve">reinforcing a developmental scheme that is heavily inflected by assumptions about the relationship between seemingly irrational and rational thought processes— and in particular who might “own” them. The </w:t>
      </w:r>
      <w:r w:rsidRPr="000676F4">
        <w:rPr>
          <w:rStyle w:val="11111AAAAStyleUnderline"/>
          <w:highlight w:val="yellow"/>
        </w:rPr>
        <w:t>history</w:t>
      </w:r>
      <w:r w:rsidRPr="000676F4">
        <w:rPr>
          <w:rStyle w:val="11111AAAAStyleUnderline"/>
        </w:rPr>
        <w:t xml:space="preserve"> </w:t>
      </w:r>
      <w:r w:rsidRPr="000676F4">
        <w:rPr>
          <w:rStyle w:val="11111AAAAStyleUnderline"/>
          <w:highlight w:val="yellow"/>
        </w:rPr>
        <w:t>of this stretches</w:t>
      </w:r>
      <w:r w:rsidRPr="000676F4">
        <w:rPr>
          <w:rStyle w:val="11111AAAAStyleUnderline"/>
        </w:rPr>
        <w:t xml:space="preserve"> back </w:t>
      </w:r>
      <w:r w:rsidRPr="000676F4">
        <w:rPr>
          <w:rStyle w:val="11111AAAAStyleUnderline"/>
          <w:highlight w:val="yellow"/>
        </w:rPr>
        <w:t>to the beginnings of</w:t>
      </w:r>
      <w:r w:rsidRPr="000676F4">
        <w:rPr>
          <w:rStyle w:val="11111AAAAStyleUnderline"/>
        </w:rPr>
        <w:t xml:space="preserve"> </w:t>
      </w:r>
      <w:r w:rsidRPr="000676F4">
        <w:rPr>
          <w:rStyle w:val="11111AAAAStyleUnderline"/>
          <w:highlight w:val="yellow"/>
        </w:rPr>
        <w:t>psychoanalysis</w:t>
      </w:r>
      <w:r>
        <w:rPr>
          <w:sz w:val="14"/>
        </w:rPr>
        <w:t xml:space="preserve"> </w:t>
      </w:r>
      <w:r w:rsidRPr="000676F4">
        <w:rPr>
          <w:rStyle w:val="11111AAAAStyleUnderline"/>
        </w:rPr>
        <w:t>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Pr>
          <w:sz w:val="14"/>
        </w:rPr>
        <w:t xml:space="preserve"> </w:t>
      </w:r>
      <w:r w:rsidRPr="000676F4">
        <w:rPr>
          <w:rStyle w:val="11111AAAAStyleUnderline"/>
        </w:rPr>
        <w:t>In the colonial context, this justifies colonization: irrational primitives cannot be trusted to run their own affairs; the civilized European is justifiably superior, for everyone’s good</w:t>
      </w:r>
      <w:r>
        <w:rPr>
          <w:sz w:val="14"/>
        </w:rPr>
        <w:t xml:space="preserve"> </w:t>
      </w:r>
      <w:r w:rsidRPr="000676F4">
        <w:rPr>
          <w:rStyle w:val="Emphasis"/>
          <w:highlight w:val="yellow"/>
        </w:rPr>
        <w:t>Even though these Freudian assumptions are mainly unstated</w:t>
      </w:r>
      <w:r w:rsidRPr="000676F4">
        <w:rPr>
          <w:rStyle w:val="Emphasis"/>
        </w:rPr>
        <w:t xml:space="preserve">, </w:t>
      </w:r>
      <w:r w:rsidRPr="000676F4">
        <w:rPr>
          <w:rStyle w:val="Emphasis"/>
          <w:highlight w:val="yellow"/>
        </w:rPr>
        <w:t>the terminology and the conceptual baggage of the savage” and the barbarian remained with psychoanalysis for some time and is still lying only just-dormant in those references to “primitive feelings</w:t>
      </w:r>
      <w:r>
        <w:rPr>
          <w:sz w:val="14"/>
        </w:rPr>
        <w:t xml:space="preserve"> </w:t>
      </w:r>
      <w:r w:rsidRPr="000676F4">
        <w:rPr>
          <w:rStyle w:val="11111AAAAStyleUnderline"/>
          <w:highlight w:val="yellow"/>
        </w:rPr>
        <w:t>A</w:t>
      </w:r>
      <w:r w:rsidRPr="000676F4">
        <w:rPr>
          <w:rStyle w:val="11111AAAAStyleUnderline"/>
        </w:rPr>
        <w:t xml:space="preserve"> certain </w:t>
      </w:r>
      <w:r w:rsidRPr="000676F4">
        <w:rPr>
          <w:rStyle w:val="Emphasis"/>
          <w:highlight w:val="yellow"/>
        </w:rPr>
        <w:t>mode of rationality</w:t>
      </w:r>
      <w:r w:rsidRPr="000676F4">
        <w:rPr>
          <w:rStyle w:val="11111AAAAStyleUnderline"/>
        </w:rPr>
        <w:t xml:space="preserve"> </w:t>
      </w:r>
      <w:r w:rsidRPr="000676F4">
        <w:rPr>
          <w:rStyle w:val="11111AAAAStyleUnderline"/>
          <w:highlight w:val="yellow"/>
        </w:rPr>
        <w:t>is given</w:t>
      </w:r>
      <w:r w:rsidRPr="000676F4">
        <w:rPr>
          <w:rStyle w:val="11111AAAAStyleUnderline"/>
        </w:rPr>
        <w:t xml:space="preserve"> </w:t>
      </w:r>
      <w:r w:rsidRPr="000676F4">
        <w:rPr>
          <w:rStyle w:val="11111AAAAStyleUnderline"/>
          <w:highlight w:val="yellow"/>
        </w:rPr>
        <w:t>priority here</w:t>
      </w:r>
      <w:r w:rsidRPr="000676F4">
        <w:rPr>
          <w:rStyle w:val="11111AAAAStyleUnderline"/>
        </w:rPr>
        <w:t xml:space="preserve">, </w:t>
      </w:r>
      <w:r w:rsidRPr="000676F4">
        <w:rPr>
          <w:rStyle w:val="Emphasis"/>
          <w:highlight w:val="yellow"/>
        </w:rPr>
        <w:t>which is attached to masculine “reason”</w:t>
      </w:r>
      <w:r w:rsidRPr="000676F4">
        <w:rPr>
          <w:rStyle w:val="11111AAAAStyleUnderline"/>
        </w:rPr>
        <w:t xml:space="preserve"> as it has developed over the period of industrial modernity</w:t>
      </w:r>
      <w:r>
        <w:rPr>
          <w:sz w:val="14"/>
        </w:rPr>
        <w:t xml:space="preserve"> </w:t>
      </w:r>
      <w:r w:rsidRPr="000676F4">
        <w:rPr>
          <w:rStyle w:val="11111AAAAStyleUnderline"/>
        </w:rPr>
        <w:t>That which falls short of it—</w:t>
      </w:r>
      <w:r w:rsidRPr="000676F4">
        <w:rPr>
          <w:rStyle w:val="11111AAAAStyleUnderline"/>
          <w:highlight w:val="yellow"/>
        </w:rPr>
        <w:t>the</w:t>
      </w:r>
      <w:r w:rsidRPr="000676F4">
        <w:rPr>
          <w:rStyle w:val="11111AAAAStyleUnderline"/>
        </w:rPr>
        <w:t xml:space="preserve"> </w:t>
      </w:r>
      <w:r w:rsidRPr="000676F4">
        <w:rPr>
          <w:rStyle w:val="Emphasis"/>
          <w:highlight w:val="yellow"/>
        </w:rPr>
        <w:t>“unreason” attributed to women, children, and primitive cultures</w:t>
      </w:r>
      <w:r w:rsidRPr="000676F4">
        <w:rPr>
          <w:rStyle w:val="11111AAAAStyleUnderline"/>
        </w:rPr>
        <w:t>—</w:t>
      </w:r>
      <w:r w:rsidRPr="000676F4">
        <w:rPr>
          <w:rStyle w:val="11111AAAAStyleUnderline"/>
          <w:highlight w:val="yellow"/>
        </w:rPr>
        <w:t>is derogated and made subject to reason’s imperialism</w:t>
      </w:r>
      <w:r>
        <w:rPr>
          <w:sz w:val="14"/>
        </w:rPr>
        <w:t xml:space="preserve"> </w:t>
      </w:r>
    </w:p>
    <w:p w14:paraId="5B3B1AD1" w14:textId="77777777" w:rsidR="002527F5" w:rsidRDefault="002527F5" w:rsidP="002527F5"/>
    <w:p w14:paraId="0580ABB5" w14:textId="77777777" w:rsidR="002527F5" w:rsidRPr="00A62300" w:rsidRDefault="002527F5" w:rsidP="002527F5"/>
    <w:p w14:paraId="3E12F2E4" w14:textId="458584B4" w:rsidR="0081559F" w:rsidRPr="00A62300" w:rsidRDefault="0081559F" w:rsidP="0081559F">
      <w:pPr>
        <w:pStyle w:val="Heading3"/>
      </w:pPr>
      <w:r w:rsidRPr="00A62300">
        <w:t>1NC—DA</w:t>
      </w:r>
    </w:p>
    <w:p w14:paraId="77FCF688" w14:textId="77777777" w:rsidR="0081559F" w:rsidRPr="00A62300" w:rsidRDefault="0081559F" w:rsidP="0081559F">
      <w:pPr>
        <w:rPr>
          <w:highlight w:val="yellow"/>
        </w:rPr>
      </w:pPr>
    </w:p>
    <w:p w14:paraId="3E8ABA37" w14:textId="77777777" w:rsidR="0081559F" w:rsidRPr="00A62300" w:rsidRDefault="0081559F" w:rsidP="0081559F">
      <w:pPr>
        <w:rPr>
          <w:rStyle w:val="11111AAAAStyleUnderline"/>
          <w:highlight w:val="yellow"/>
        </w:rPr>
      </w:pPr>
      <w:r w:rsidRPr="00A62300">
        <w:t xml:space="preserve">Cede CBAs DA </w:t>
      </w:r>
    </w:p>
    <w:p w14:paraId="6B169EBA" w14:textId="77777777" w:rsidR="0081559F" w:rsidRPr="00ED3784" w:rsidRDefault="0081559F" w:rsidP="0081559F">
      <w:pPr>
        <w:pStyle w:val="Heading4"/>
        <w:rPr>
          <w:rFonts w:cs="Arial"/>
          <w:sz w:val="24"/>
          <w:szCs w:val="24"/>
        </w:rPr>
      </w:pPr>
      <w:r w:rsidRPr="00ED3784">
        <w:rPr>
          <w:rFonts w:cs="Arial"/>
          <w:sz w:val="24"/>
          <w:szCs w:val="24"/>
        </w:rPr>
        <w:t xml:space="preserve">The aff’s </w:t>
      </w:r>
      <w:r w:rsidRPr="00ED3784">
        <w:rPr>
          <w:rFonts w:cs="Arial"/>
          <w:sz w:val="24"/>
          <w:szCs w:val="24"/>
          <w:u w:val="single"/>
        </w:rPr>
        <w:t>rejection</w:t>
      </w:r>
      <w:r w:rsidRPr="00ED3784">
        <w:rPr>
          <w:rFonts w:cs="Arial"/>
          <w:sz w:val="24"/>
          <w:szCs w:val="24"/>
        </w:rPr>
        <w:t xml:space="preserve"> of collective bargaining </w:t>
      </w:r>
      <w:r w:rsidRPr="00ED3784">
        <w:rPr>
          <w:rFonts w:cs="Arial"/>
          <w:sz w:val="24"/>
          <w:szCs w:val="24"/>
          <w:u w:val="single"/>
        </w:rPr>
        <w:t>precludes</w:t>
      </w:r>
      <w:r w:rsidRPr="00ED3784">
        <w:rPr>
          <w:rFonts w:cs="Arial"/>
          <w:sz w:val="24"/>
          <w:szCs w:val="24"/>
        </w:rPr>
        <w:t xml:space="preserve"> using CBAs as a </w:t>
      </w:r>
      <w:r w:rsidRPr="00ED3784">
        <w:rPr>
          <w:rFonts w:cs="Arial"/>
          <w:sz w:val="24"/>
          <w:szCs w:val="24"/>
          <w:u w:val="single"/>
        </w:rPr>
        <w:t>vehicle</w:t>
      </w:r>
      <w:r w:rsidRPr="00ED3784">
        <w:rPr>
          <w:rFonts w:cs="Arial"/>
          <w:sz w:val="24"/>
          <w:szCs w:val="24"/>
        </w:rPr>
        <w:t xml:space="preserve"> for divestment. CBAs can be </w:t>
      </w:r>
      <w:r w:rsidRPr="00ED3784">
        <w:rPr>
          <w:rFonts w:cs="Arial"/>
          <w:sz w:val="24"/>
          <w:szCs w:val="24"/>
          <w:u w:val="single"/>
        </w:rPr>
        <w:t>weaponized</w:t>
      </w:r>
      <w:r w:rsidRPr="00ED3784">
        <w:rPr>
          <w:rFonts w:cs="Arial"/>
          <w:sz w:val="24"/>
          <w:szCs w:val="24"/>
        </w:rPr>
        <w:t xml:space="preserve"> to target police unions and demand community control.</w:t>
      </w:r>
    </w:p>
    <w:p w14:paraId="5DD4421A" w14:textId="77777777" w:rsidR="0081559F" w:rsidRPr="00B55F49" w:rsidRDefault="0081559F" w:rsidP="0081559F">
      <w:r w:rsidRPr="00B55F49">
        <w:rPr>
          <w:rStyle w:val="Style13ptBold"/>
        </w:rPr>
        <w:t>Margolis 22</w:t>
      </w:r>
      <w:r w:rsidRPr="00B55F49">
        <w:t xml:space="preserve"> (Carly Margolis, J.D., Harvard Law School; eviction defense lawyer focused on reducing collateral consequences in Greater Boston; 2022; "Targeting Police Unions, Rethinking Reform"; N.Y.U. Review of Law &amp; Social Change, vol. 46:224; doα: 11-13-2025)</w:t>
      </w:r>
    </w:p>
    <w:p w14:paraId="32F8B517" w14:textId="77777777" w:rsidR="0081559F" w:rsidRDefault="0081559F" w:rsidP="0081559F">
      <w:hyperlink r:id="rId7" w:history="1">
        <w:r w:rsidRPr="00CD5A8B">
          <w:rPr>
            <w:rStyle w:val="Hyperlink"/>
          </w:rPr>
          <w:t>https://socialchangenyu.com/wp-content/uploads/2022/09/3-Margolis-1.pdf</w:t>
        </w:r>
      </w:hyperlink>
    </w:p>
    <w:p w14:paraId="0A47FE70" w14:textId="77777777" w:rsidR="0081559F" w:rsidRPr="00B55F49" w:rsidRDefault="0081559F" w:rsidP="0081559F"/>
    <w:p w14:paraId="06F8C251" w14:textId="77777777" w:rsidR="0081559F" w:rsidRPr="00B55F49" w:rsidRDefault="0081559F" w:rsidP="0081559F">
      <w:pPr>
        <w:rPr>
          <w:rStyle w:val="11111AAAAStyleUnderline"/>
          <w:highlight w:val="yellow"/>
        </w:rPr>
      </w:pPr>
      <w:r>
        <w:t>*MPD = Metropolitan Police Department</w:t>
      </w:r>
    </w:p>
    <w:p w14:paraId="104356AD" w14:textId="77777777" w:rsidR="0081559F" w:rsidRPr="008942C2" w:rsidRDefault="0081559F" w:rsidP="0081559F">
      <w:pPr>
        <w:rPr>
          <w:rStyle w:val="11111AAAAStyleUnderline"/>
          <w:sz w:val="16"/>
          <w:szCs w:val="16"/>
          <w:highlight w:val="yellow"/>
        </w:rPr>
      </w:pPr>
      <w:r w:rsidRPr="008942C2">
        <w:rPr>
          <w:szCs w:val="16"/>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0260D5A3" w14:textId="77777777" w:rsidR="0081559F" w:rsidRPr="00B55F49" w:rsidRDefault="0081559F" w:rsidP="0081559F">
      <w:pPr>
        <w:rPr>
          <w:rStyle w:val="11111AAAAStyleUnderline"/>
          <w:highlight w:val="yellow"/>
        </w:rPr>
      </w:pPr>
      <w:r w:rsidRPr="00AB4E21">
        <w:rPr>
          <w:rStyle w:val="11111AAAAStyleUnderline"/>
        </w:rPr>
        <w:t>The last police union contract ratification</w:t>
      </w:r>
      <w:r w:rsidRPr="008942C2">
        <w:rPr>
          <w:szCs w:val="16"/>
        </w:rPr>
        <w:t xml:space="preserve">, in 2018, </w:t>
      </w:r>
      <w:r w:rsidRPr="00AB4E21">
        <w:rPr>
          <w:rStyle w:val="11111AAAAStyleUnderline"/>
        </w:rPr>
        <w:t>is illustrative</w:t>
      </w:r>
      <w:r w:rsidRPr="008942C2">
        <w:rPr>
          <w:szCs w:val="16"/>
        </w:rPr>
        <w:t xml:space="preserve">. </w:t>
      </w:r>
      <w:r w:rsidRPr="00AB4E21">
        <w:rPr>
          <w:rStyle w:val="11111AAAAStyleUnderline"/>
        </w:rPr>
        <w:t>The D.C. Council’s Committee on Labor and Workforce Development invited only one opportunity for public input on the CBA</w:t>
      </w:r>
      <w:r w:rsidRPr="008942C2">
        <w:rPr>
          <w:szCs w:val="16"/>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57F076D3" w14:textId="77777777" w:rsidR="0081559F" w:rsidRPr="00B55F49" w:rsidRDefault="0081559F" w:rsidP="0081559F">
      <w:pPr>
        <w:rPr>
          <w:rStyle w:val="11111AAAAStyleUnderline"/>
          <w:highlight w:val="yellow"/>
        </w:rPr>
      </w:pPr>
      <w:r w:rsidRPr="00AB4E21">
        <w:rPr>
          <w:rStyle w:val="11111AAAAStyleUnderline"/>
        </w:rPr>
        <w:t xml:space="preserve">By contrast, </w:t>
      </w:r>
      <w:r w:rsidRPr="008942C2">
        <w:rPr>
          <w:szCs w:val="16"/>
        </w:rPr>
        <w:t>through its 2020 public letter campaign,</w:t>
      </w:r>
      <w:r w:rsidRPr="00AB4E21">
        <w:rPr>
          <w:rStyle w:val="11111AAAAStyleUnderline"/>
        </w:rPr>
        <w:t xml:space="preserve"> </w:t>
      </w:r>
      <w:r w:rsidRPr="00B61303">
        <w:rPr>
          <w:rStyle w:val="11111AAAAStyleUnderline"/>
          <w:highlight w:val="yellow"/>
        </w:rPr>
        <w:t>Defund MPD asserted a direct role for the community in</w:t>
      </w:r>
      <w:r w:rsidRPr="00B61303">
        <w:rPr>
          <w:rStyle w:val="11111AAAAStyleUnderline"/>
        </w:rPr>
        <w:t xml:space="preserve"> determining </w:t>
      </w:r>
      <w:r w:rsidRPr="00B61303">
        <w:rPr>
          <w:rStyle w:val="11111AAAAStyleUnderline"/>
          <w:highlight w:val="yellow"/>
        </w:rPr>
        <w:t>the new police union contract</w:t>
      </w:r>
      <w:r w:rsidRPr="00B61303">
        <w:rPr>
          <w:rStyle w:val="11111AAAAStyleUnderline"/>
        </w:rPr>
        <w:t>’s terms</w:t>
      </w:r>
      <w:r w:rsidRPr="008942C2">
        <w:rPr>
          <w:szCs w:val="16"/>
        </w:rPr>
        <w:t xml:space="preserve">. </w:t>
      </w:r>
      <w:r w:rsidRPr="00AB4E21">
        <w:rPr>
          <w:rStyle w:val="11111AAAAStyleUnderline"/>
        </w:rPr>
        <w:t xml:space="preserve">Defund’s </w:t>
      </w:r>
      <w:r w:rsidRPr="008942C2">
        <w:rPr>
          <w:szCs w:val="16"/>
        </w:rPr>
        <w:t xml:space="preserve">bargaining proposal suggests it </w:t>
      </w:r>
      <w:r w:rsidRPr="00AB4E21">
        <w:rPr>
          <w:rStyle w:val="11111AAAAStyleUnderline"/>
        </w:rPr>
        <w:t>viewed the contract as a locus of policymaking</w:t>
      </w:r>
      <w:r w:rsidRPr="008942C2">
        <w:rPr>
          <w:szCs w:val="16"/>
        </w:rPr>
        <w:t xml:space="preserve">, akin to the District budget or legislative process. </w:t>
      </w:r>
      <w:r w:rsidRPr="00AB4E21">
        <w:rPr>
          <w:rStyle w:val="11111AAAAStyleUnderline"/>
        </w:rPr>
        <w:t xml:space="preserve">This </w:t>
      </w:r>
      <w:r w:rsidRPr="008942C2">
        <w:rPr>
          <w:szCs w:val="16"/>
        </w:rPr>
        <w:t>approach</w:t>
      </w:r>
      <w:r w:rsidRPr="00AB4E21">
        <w:rPr>
          <w:rStyle w:val="11111AAAAStyleUnderline"/>
        </w:rPr>
        <w:t xml:space="preserve"> reflects the reality that </w:t>
      </w:r>
      <w:r w:rsidRPr="00B61303">
        <w:rPr>
          <w:rStyle w:val="11111AAAAStyleUnderline"/>
        </w:rPr>
        <w:t xml:space="preserve">police unions </w:t>
      </w:r>
      <w:r w:rsidRPr="00B61303">
        <w:rPr>
          <w:szCs w:val="16"/>
        </w:rPr>
        <w:t xml:space="preserve">inflect and </w:t>
      </w:r>
      <w:r w:rsidRPr="00B61303">
        <w:rPr>
          <w:rStyle w:val="11111AAAAStyleUnderline"/>
        </w:rPr>
        <w:t>develop policy through the collective bargaining process</w:t>
      </w:r>
      <w:r w:rsidRPr="00B61303">
        <w:rPr>
          <w:rStyle w:val="11111AAAAStyleUnderline"/>
          <w:sz w:val="24"/>
          <w:szCs w:val="24"/>
        </w:rPr>
        <w:t xml:space="preserve"> </w:t>
      </w:r>
      <w:r w:rsidRPr="00B61303">
        <w:rPr>
          <w:szCs w:val="16"/>
        </w:rPr>
        <w:t>and asserts the importance of public participation, particularly of those most impacted by racialized police violence, in determining these policies</w:t>
      </w:r>
      <w:r w:rsidRPr="008942C2">
        <w:rPr>
          <w:szCs w:val="16"/>
        </w:rPr>
        <w:t xml:space="preserve">. </w:t>
      </w:r>
      <w:r w:rsidRPr="00B55F49">
        <w:rPr>
          <w:rStyle w:val="11111AAAAStyleUnderline"/>
          <w:highlight w:val="yellow"/>
        </w:rPr>
        <w:t xml:space="preserve">After the movement did not obtain </w:t>
      </w:r>
      <w:r w:rsidRPr="002D4887">
        <w:rPr>
          <w:rStyle w:val="11111AAAAStyleUnderline"/>
        </w:rPr>
        <w:t>the</w:t>
      </w:r>
      <w:r w:rsidRPr="00AB4E21">
        <w:rPr>
          <w:rStyle w:val="11111AAAAStyleUnderline"/>
        </w:rPr>
        <w:t xml:space="preserve"> budget cuts and </w:t>
      </w:r>
      <w:r w:rsidRPr="00B55F49">
        <w:rPr>
          <w:rStyle w:val="11111AAAAStyleUnderline"/>
          <w:highlight w:val="yellow"/>
        </w:rPr>
        <w:t>radical reforms</w:t>
      </w:r>
      <w:r w:rsidRPr="002D4887">
        <w:rPr>
          <w:rStyle w:val="11111AAAAStyleUnderline"/>
        </w:rPr>
        <w:t xml:space="preserve"> it sought</w:t>
      </w:r>
      <w:r w:rsidRPr="00AB4E21">
        <w:rPr>
          <w:rStyle w:val="11111AAAAStyleUnderline"/>
        </w:rPr>
        <w:t xml:space="preserve"> through the legislative process, </w:t>
      </w:r>
      <w:r w:rsidRPr="00B61303">
        <w:rPr>
          <w:rStyle w:val="11111AAAAStyleUnderline"/>
          <w:highlight w:val="yellow"/>
        </w:rPr>
        <w:t>it turned to the union contract</w:t>
      </w:r>
      <w:r w:rsidRPr="00B61303">
        <w:rPr>
          <w:rStyle w:val="11111AAAAStyleUnderline"/>
        </w:rPr>
        <w:t xml:space="preserve"> as an alternative.</w:t>
      </w:r>
      <w:r w:rsidRPr="00AB4E21">
        <w:rPr>
          <w:rStyle w:val="11111AAAAStyleUnderline"/>
        </w:rPr>
        <w:t xml:space="preserve"> </w:t>
      </w:r>
      <w:r w:rsidRPr="00B61303">
        <w:rPr>
          <w:rStyle w:val="11111AAAAStyleUnderline"/>
          <w:highlight w:val="yellow"/>
        </w:rPr>
        <w:t>Many of Defund MPD’s contract terms are now policy goals in its roadmap to reducing the</w:t>
      </w:r>
      <w:r w:rsidRPr="00B61303">
        <w:rPr>
          <w:rStyle w:val="11111AAAAStyleUnderline"/>
        </w:rPr>
        <w:t xml:space="preserve"> MPD’s </w:t>
      </w:r>
      <w:r w:rsidRPr="00B61303">
        <w:rPr>
          <w:rStyle w:val="11111AAAAStyleUnderline"/>
          <w:highlight w:val="yellow"/>
        </w:rPr>
        <w:t>budget</w:t>
      </w:r>
      <w:r w:rsidRPr="00B61303">
        <w:rPr>
          <w:rStyle w:val="11111AAAAStyleUnderline"/>
        </w:rPr>
        <w:t xml:space="preserve"> by 50% over the next three years</w:t>
      </w:r>
      <w:r w:rsidRPr="008942C2">
        <w:rPr>
          <w:szCs w:val="16"/>
        </w:rPr>
        <w:t>. To the extent that shifting policy design into the hands of constituents directly impacted by police violence is a goal,</w:t>
      </w:r>
      <w:r w:rsidRPr="00AB4E21">
        <w:rPr>
          <w:rStyle w:val="11111AAAAStyleUnderline"/>
        </w:rPr>
        <w:t xml:space="preserve"> </w:t>
      </w:r>
      <w:r w:rsidRPr="00B61303">
        <w:rPr>
          <w:rStyle w:val="11111AAAAStyleUnderline"/>
        </w:rPr>
        <w:t>Defund’s approach to the police union contract is a useful model.</w:t>
      </w:r>
    </w:p>
    <w:p w14:paraId="3F0B67BA" w14:textId="77777777" w:rsidR="0081559F" w:rsidRPr="00B55F49" w:rsidRDefault="0081559F" w:rsidP="0081559F">
      <w:pPr>
        <w:rPr>
          <w:rStyle w:val="11111AAAAStyleUnderline"/>
          <w:highlight w:val="yellow"/>
        </w:rPr>
      </w:pPr>
      <w:r w:rsidRPr="003B5666">
        <w:rPr>
          <w:rStyle w:val="11111AAAAStyleUnderline"/>
        </w:rPr>
        <w:t xml:space="preserve">Defund’s bargaining proposal </w:t>
      </w:r>
      <w:r w:rsidRPr="00B55F49">
        <w:rPr>
          <w:rStyle w:val="11111AAAAStyleUnderline"/>
          <w:highlight w:val="yellow"/>
        </w:rPr>
        <w:t>reflects a “</w:t>
      </w:r>
      <w:r w:rsidRPr="00B61303">
        <w:rPr>
          <w:rStyle w:val="Emphasis"/>
          <w:highlight w:val="yellow"/>
        </w:rPr>
        <w:t>community control</w:t>
      </w:r>
      <w:r w:rsidRPr="00B55F49">
        <w:rPr>
          <w:rStyle w:val="11111AAAAStyleUnderline"/>
          <w:highlight w:val="yellow"/>
        </w:rPr>
        <w:t>” approach</w:t>
      </w:r>
      <w:r w:rsidRPr="003B5666">
        <w:rPr>
          <w:rStyle w:val="11111AAAAStyleUnderline"/>
        </w:rPr>
        <w:t xml:space="preserve"> to policing and budgeting.</w:t>
      </w:r>
      <w:r w:rsidRPr="008942C2">
        <w:rPr>
          <w:szCs w:val="16"/>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11111AAAAStyleUnderline"/>
        </w:rPr>
        <w:t xml:space="preserve">rather than instituting a community oversight board, Chicago organizers proposed a “Civilian Police Accountability Council” (CPAC) </w:t>
      </w:r>
      <w:r w:rsidRPr="008942C2">
        <w:rPr>
          <w:szCs w:val="16"/>
        </w:rPr>
        <w:t>that would be</w:t>
      </w:r>
      <w:r w:rsidRPr="00AB4E21">
        <w:rPr>
          <w:rStyle w:val="11111AAAAStyleUnderline"/>
        </w:rPr>
        <w:t xml:space="preserve"> empowered “to appoint the superintendent, to adopt rules for police conduct, and to sign off on all disciplinary decisions.”</w:t>
      </w:r>
      <w:r w:rsidRPr="008942C2">
        <w:rPr>
          <w:szCs w:val="16"/>
        </w:rPr>
        <w:t xml:space="preserve"> The</w:t>
      </w:r>
      <w:r w:rsidRPr="00AB4E21">
        <w:rPr>
          <w:rStyle w:val="11111AAAAStyleUnderline"/>
        </w:rPr>
        <w:t xml:space="preserve"> CPAC would be composed of community members who had no personal or professional connections to law enforcement. </w:t>
      </w:r>
      <w:r w:rsidRPr="008942C2">
        <w:rPr>
          <w:szCs w:val="16"/>
        </w:rPr>
        <w:t>This example illustrates the</w:t>
      </w:r>
      <w:r w:rsidRPr="00AB4E21">
        <w:rPr>
          <w:rStyle w:val="11111AAAAStyleUnderline"/>
        </w:rPr>
        <w:t xml:space="preserve"> three design principles of community control: (1) control rather than input, (2) representation of the historically disempowered, and (3) the exercise of authority ex ante rather than ex post</w:t>
      </w:r>
      <w:r w:rsidRPr="008942C2">
        <w:rPr>
          <w:szCs w:val="16"/>
        </w:rPr>
        <w:t xml:space="preserve">. </w:t>
      </w:r>
      <w:r w:rsidRPr="00AB4E21">
        <w:rPr>
          <w:rStyle w:val="11111AAAAStyleUnderline"/>
        </w:rPr>
        <w:t xml:space="preserve">Community members designed the standards for police discipline ex ante and were empowered to make disciplinary decisions, </w:t>
      </w:r>
      <w:r w:rsidRPr="00B61303">
        <w:rPr>
          <w:rStyle w:val="11111AAAAStyleUnderline"/>
        </w:rPr>
        <w:t xml:space="preserve">in </w:t>
      </w:r>
      <w:r w:rsidRPr="00B61303">
        <w:rPr>
          <w:rStyle w:val="11111AAAAStyleUnderline"/>
          <w:highlight w:val="yellow"/>
        </w:rPr>
        <w:t>contrast to civilian review boards</w:t>
      </w:r>
      <w:r w:rsidRPr="00AB4E21">
        <w:rPr>
          <w:rStyle w:val="11111AAAAStyleUnderline"/>
        </w:rPr>
        <w:t>, which assess misconduct ex post and provide recommendations that are seldom followed.</w:t>
      </w:r>
      <w:r w:rsidRPr="008942C2">
        <w:rPr>
          <w:szCs w:val="16"/>
        </w:rPr>
        <w:t xml:space="preserve"> </w:t>
      </w:r>
      <w:r w:rsidRPr="00B61303">
        <w:rPr>
          <w:rStyle w:val="11111AAAAStyleUnderline"/>
          <w:highlight w:val="yellow"/>
        </w:rPr>
        <w:t xml:space="preserve">By endowing impacted </w:t>
      </w:r>
      <w:r w:rsidRPr="00B61303">
        <w:rPr>
          <w:rStyle w:val="Emphasis"/>
          <w:highlight w:val="yellow"/>
        </w:rPr>
        <w:t>community members</w:t>
      </w:r>
      <w:r w:rsidRPr="00B61303">
        <w:rPr>
          <w:rStyle w:val="11111AAAAStyleUnderline"/>
          <w:highlight w:val="yellow"/>
        </w:rPr>
        <w:t xml:space="preserve"> with real </w:t>
      </w:r>
      <w:r w:rsidRPr="00B61303">
        <w:rPr>
          <w:rStyle w:val="Emphasis"/>
          <w:highlight w:val="yellow"/>
        </w:rPr>
        <w:t>authority</w:t>
      </w:r>
      <w:r w:rsidRPr="00B61303">
        <w:rPr>
          <w:rStyle w:val="11111AAAAStyleUnderline"/>
        </w:rPr>
        <w:t xml:space="preserve"> and shifting the moment at which that authority is exercised, community control models </w:t>
      </w:r>
      <w:r w:rsidRPr="00B61303">
        <w:rPr>
          <w:rStyle w:val="11111AAAAStyleUnderline"/>
          <w:highlight w:val="yellow"/>
        </w:rPr>
        <w:t xml:space="preserve">open the possibility of making </w:t>
      </w:r>
      <w:r w:rsidRPr="00B61303">
        <w:rPr>
          <w:rStyle w:val="Emphasis"/>
          <w:highlight w:val="yellow"/>
        </w:rPr>
        <w:t>structural changes</w:t>
      </w:r>
      <w:r w:rsidRPr="00B61303">
        <w:rPr>
          <w:rStyle w:val="11111AAAAStyleUnderline"/>
          <w:highlight w:val="yellow"/>
        </w:rPr>
        <w:t xml:space="preserve"> to </w:t>
      </w:r>
      <w:r w:rsidRPr="00B61303">
        <w:rPr>
          <w:rStyle w:val="Emphasis"/>
          <w:highlight w:val="yellow"/>
        </w:rPr>
        <w:t>policing</w:t>
      </w:r>
      <w:r w:rsidRPr="00B61303">
        <w:rPr>
          <w:rStyle w:val="11111AAAAStyleUnderline"/>
        </w:rPr>
        <w:t xml:space="preserve"> that get at its very foundation.</w:t>
      </w:r>
    </w:p>
    <w:p w14:paraId="33972AB4" w14:textId="77777777" w:rsidR="0081559F" w:rsidRPr="00B55F49" w:rsidRDefault="0081559F" w:rsidP="0081559F">
      <w:pPr>
        <w:rPr>
          <w:rStyle w:val="11111AAAAStyleUnderline"/>
          <w:highlight w:val="yellow"/>
        </w:rPr>
      </w:pPr>
      <w:r w:rsidRPr="00B55F49">
        <w:rPr>
          <w:rStyle w:val="11111AAAAStyleUnderline"/>
          <w:highlight w:val="yellow"/>
        </w:rPr>
        <w:t>Community control’s transfer</w:t>
      </w:r>
      <w:r w:rsidRPr="00B61303">
        <w:rPr>
          <w:rStyle w:val="11111AAAAStyleUnderline"/>
        </w:rPr>
        <w:t xml:space="preserve"> of </w:t>
      </w:r>
      <w:r w:rsidRPr="00B61303">
        <w:rPr>
          <w:rStyle w:val="Emphasis"/>
          <w:highlight w:val="yellow"/>
        </w:rPr>
        <w:t>authority</w:t>
      </w:r>
      <w:r w:rsidRPr="00AB4E21">
        <w:rPr>
          <w:rStyle w:val="11111AAAAStyleUnderline"/>
        </w:rPr>
        <w:t xml:space="preserve"> and emphasis on ex ante policy design </w:t>
      </w:r>
      <w:r w:rsidRPr="00B55F49">
        <w:rPr>
          <w:rStyle w:val="11111AAAAStyleUnderline"/>
          <w:highlight w:val="yellow"/>
        </w:rPr>
        <w:t>evokes</w:t>
      </w:r>
      <w:r w:rsidRPr="00AB4E21">
        <w:rPr>
          <w:rStyle w:val="11111AAAAStyleUnderline"/>
        </w:rPr>
        <w:t xml:space="preserve"> a view of accountability broader than accounting for past wrongs. </w:t>
      </w:r>
      <w:r w:rsidRPr="008942C2">
        <w:rPr>
          <w:szCs w:val="16"/>
        </w:rPr>
        <w:t>Accountability instead might imply iterative and transformative possibilities for violence prevention,</w:t>
      </w:r>
      <w:r w:rsidRPr="00AB4E21">
        <w:rPr>
          <w:rStyle w:val="11111AAAAStyleUnderline"/>
        </w:rPr>
        <w:t xml:space="preserve"> including </w:t>
      </w:r>
      <w:r w:rsidRPr="008942C2">
        <w:rPr>
          <w:szCs w:val="16"/>
        </w:rPr>
        <w:t>alternative, non-punitive systems of healing, like</w:t>
      </w:r>
      <w:r w:rsidRPr="00AB4E21">
        <w:rPr>
          <w:rStyle w:val="11111AAAAStyleUnderline"/>
        </w:rPr>
        <w:t xml:space="preserve"> </w:t>
      </w:r>
      <w:r w:rsidRPr="00B61303">
        <w:rPr>
          <w:rStyle w:val="11111AAAAStyleUnderline"/>
          <w:highlight w:val="yellow"/>
        </w:rPr>
        <w:t>transformative justice</w:t>
      </w:r>
      <w:r w:rsidRPr="008942C2">
        <w:rPr>
          <w:szCs w:val="16"/>
        </w:rPr>
        <w:t xml:space="preserve">. Simonson argues that </w:t>
      </w:r>
      <w:r w:rsidRPr="00AB4E21">
        <w:rPr>
          <w:rStyle w:val="11111AAAAStyleUnderline"/>
        </w:rPr>
        <w:t xml:space="preserve">such transfer of power </w:t>
      </w:r>
      <w:r w:rsidRPr="00B55F49">
        <w:rPr>
          <w:rStyle w:val="11111AAAAStyleUnderline"/>
          <w:highlight w:val="yellow"/>
        </w:rPr>
        <w:t xml:space="preserve">is inherently </w:t>
      </w:r>
      <w:r w:rsidRPr="00B61303">
        <w:rPr>
          <w:rStyle w:val="Emphasis"/>
          <w:highlight w:val="yellow"/>
        </w:rPr>
        <w:t>reparative</w:t>
      </w:r>
      <w:r w:rsidRPr="008942C2">
        <w:rPr>
          <w:szCs w:val="16"/>
        </w:rPr>
        <w:t xml:space="preserve"> in that </w:t>
      </w:r>
      <w:r w:rsidRPr="00AB4E21">
        <w:rPr>
          <w:rStyle w:val="11111AAAAStyleUnderline"/>
        </w:rPr>
        <w:t xml:space="preserve">it </w:t>
      </w:r>
      <w:r w:rsidRPr="00B55F49">
        <w:rPr>
          <w:rStyle w:val="11111AAAAStyleUnderline"/>
          <w:highlight w:val="yellow"/>
        </w:rPr>
        <w:t xml:space="preserve">restores </w:t>
      </w:r>
      <w:r w:rsidRPr="00B61303">
        <w:rPr>
          <w:rStyle w:val="Emphasis"/>
          <w:highlight w:val="yellow"/>
        </w:rPr>
        <w:t>power</w:t>
      </w:r>
      <w:r w:rsidRPr="00B55F49">
        <w:rPr>
          <w:rStyle w:val="11111AAAAStyleUnderline"/>
          <w:highlight w:val="yellow"/>
        </w:rPr>
        <w:t xml:space="preserve"> to communities that have been </w:t>
      </w:r>
      <w:r w:rsidRPr="00B61303">
        <w:rPr>
          <w:rStyle w:val="Emphasis"/>
          <w:highlight w:val="yellow"/>
        </w:rPr>
        <w:t>denied</w:t>
      </w:r>
      <w:r w:rsidRPr="00B55F49">
        <w:rPr>
          <w:rStyle w:val="11111AAAAStyleUnderline"/>
          <w:highlight w:val="yellow"/>
        </w:rPr>
        <w:t xml:space="preserve"> political power</w:t>
      </w:r>
      <w:r w:rsidRPr="008942C2">
        <w:rPr>
          <w:szCs w:val="16"/>
        </w:rPr>
        <w:t xml:space="preserve"> as a result of policing.</w:t>
      </w:r>
    </w:p>
    <w:p w14:paraId="494E16F4" w14:textId="77777777" w:rsidR="0081559F" w:rsidRPr="00B55F49" w:rsidRDefault="0081559F" w:rsidP="0081559F">
      <w:pPr>
        <w:rPr>
          <w:rStyle w:val="11111AAAAStyleUnderline"/>
          <w:highlight w:val="yellow"/>
        </w:rPr>
      </w:pPr>
      <w:r w:rsidRPr="008942C2">
        <w:rPr>
          <w:szCs w:val="16"/>
        </w:rPr>
        <w:t xml:space="preserve">By drafting contractual provisions, Defund claimed a direct role in defining the scope and power of the police department ex ante. In the hands of Defund, </w:t>
      </w:r>
      <w:r w:rsidRPr="00AB4E21">
        <w:rPr>
          <w:rStyle w:val="11111AAAAStyleUnderline"/>
        </w:rPr>
        <w:t xml:space="preserve">the </w:t>
      </w:r>
      <w:r w:rsidRPr="00B55F49">
        <w:rPr>
          <w:rStyle w:val="11111AAAAStyleUnderline"/>
          <w:highlight w:val="yellow"/>
        </w:rPr>
        <w:t xml:space="preserve">contract became a site of </w:t>
      </w:r>
      <w:r w:rsidRPr="00B61303">
        <w:rPr>
          <w:rStyle w:val="Emphasis"/>
          <w:highlight w:val="yellow"/>
        </w:rPr>
        <w:t>policymaking</w:t>
      </w:r>
      <w:r w:rsidRPr="00B55F49">
        <w:rPr>
          <w:rStyle w:val="11111AAAAStyleUnderline"/>
          <w:highlight w:val="yellow"/>
        </w:rPr>
        <w:t xml:space="preserve"> </w:t>
      </w:r>
      <w:r w:rsidRPr="00B61303">
        <w:rPr>
          <w:rStyle w:val="Emphasis"/>
          <w:highlight w:val="yellow"/>
        </w:rPr>
        <w:t>accessible</w:t>
      </w:r>
      <w:r w:rsidRPr="00B55F49">
        <w:rPr>
          <w:rStyle w:val="11111AAAAStyleUnderline"/>
          <w:highlight w:val="yellow"/>
        </w:rPr>
        <w:t xml:space="preserve"> to people </w:t>
      </w:r>
      <w:r w:rsidRPr="00B61303">
        <w:rPr>
          <w:rStyle w:val="Emphasis"/>
          <w:highlight w:val="yellow"/>
        </w:rPr>
        <w:t>impacted by police violence</w:t>
      </w:r>
      <w:r w:rsidRPr="00AB4E21">
        <w:rPr>
          <w:rStyle w:val="11111AAAAStyleUnderline"/>
        </w:rPr>
        <w:t>. Defund defined itself against the police union’s regulatory capture: “</w:t>
      </w:r>
      <w:r w:rsidRPr="00B61303">
        <w:rPr>
          <w:rStyle w:val="11111AAAAStyleUnderline"/>
        </w:rPr>
        <w:t>the road to abolition</w:t>
      </w:r>
      <w:r w:rsidRPr="00AB4E21">
        <w:rPr>
          <w:rStyle w:val="11111AAAAStyleUnderline"/>
        </w:rPr>
        <w:t xml:space="preserve"> and a safe community is to disrupt and disempower</w:t>
      </w:r>
      <w:r w:rsidRPr="008942C2">
        <w:rPr>
          <w:szCs w:val="16"/>
        </w:rPr>
        <w:t xml:space="preserve"> [the FOP’s] </w:t>
      </w:r>
      <w:r w:rsidRPr="00AB4E21">
        <w:rPr>
          <w:rStyle w:val="11111AAAAStyleUnderline"/>
        </w:rPr>
        <w:t>control over our communities</w:t>
      </w:r>
      <w:r w:rsidRPr="008942C2">
        <w:rPr>
          <w:szCs w:val="16"/>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3D36721" w14:textId="77777777" w:rsidR="0081559F" w:rsidRPr="00B55F49" w:rsidRDefault="0081559F" w:rsidP="0081559F">
      <w:pPr>
        <w:rPr>
          <w:rStyle w:val="11111AAAAStyleUnderline"/>
          <w:highlight w:val="yellow"/>
        </w:rPr>
      </w:pPr>
      <w:r w:rsidRPr="008942C2">
        <w:rPr>
          <w:szCs w:val="16"/>
        </w:rPr>
        <w:t xml:space="preserve">By contrast, </w:t>
      </w:r>
      <w:r w:rsidRPr="00B61303">
        <w:rPr>
          <w:rStyle w:val="11111AAAAStyleUnderline"/>
        </w:rPr>
        <w:t xml:space="preserve">Defund MPD </w:t>
      </w:r>
      <w:r w:rsidRPr="00B61303">
        <w:rPr>
          <w:rStyle w:val="11111AAAAStyleUnderline"/>
          <w:highlight w:val="yellow"/>
        </w:rPr>
        <w:t xml:space="preserve">viewed the contract as a </w:t>
      </w:r>
      <w:r w:rsidRPr="00B61303">
        <w:rPr>
          <w:rStyle w:val="Emphasis"/>
          <w:highlight w:val="yellow"/>
        </w:rPr>
        <w:t>vehicle</w:t>
      </w:r>
      <w:r w:rsidRPr="00B61303">
        <w:rPr>
          <w:rStyle w:val="11111AAAAStyleUnderline"/>
          <w:highlight w:val="yellow"/>
        </w:rPr>
        <w:t xml:space="preserve"> for </w:t>
      </w:r>
      <w:r w:rsidRPr="00B61303">
        <w:rPr>
          <w:rStyle w:val="Emphasis"/>
          <w:highlight w:val="yellow"/>
        </w:rPr>
        <w:t>divestment</w:t>
      </w:r>
      <w:r w:rsidRPr="008942C2">
        <w:rPr>
          <w:szCs w:val="16"/>
        </w:rPr>
        <w:t xml:space="preserve">. By </w:t>
      </w:r>
      <w:r w:rsidRPr="00B55F49">
        <w:rPr>
          <w:rStyle w:val="11111AAAAStyleUnderline"/>
          <w:highlight w:val="yellow"/>
        </w:rPr>
        <w:t xml:space="preserve">claiming the </w:t>
      </w:r>
      <w:r w:rsidRPr="00B61303">
        <w:rPr>
          <w:rStyle w:val="Emphasis"/>
          <w:highlight w:val="yellow"/>
        </w:rPr>
        <w:t>CBA as a forum</w:t>
      </w:r>
      <w:r w:rsidRPr="00AB4E21">
        <w:rPr>
          <w:rStyle w:val="11111AAAAStyleUnderline"/>
        </w:rPr>
        <w:t xml:space="preserve"> for communities to develop policy and influence the District budget, Defund </w:t>
      </w:r>
      <w:r w:rsidRPr="00B55F49">
        <w:rPr>
          <w:rStyle w:val="11111AAAAStyleUnderline"/>
          <w:highlight w:val="yellow"/>
        </w:rPr>
        <w:t xml:space="preserve">opened </w:t>
      </w:r>
      <w:r w:rsidRPr="003B5666">
        <w:rPr>
          <w:rStyle w:val="11111AAAAStyleUnderline"/>
        </w:rPr>
        <w:t>the</w:t>
      </w:r>
      <w:r w:rsidRPr="00B55F49">
        <w:rPr>
          <w:rStyle w:val="11111AAAAStyleUnderline"/>
          <w:highlight w:val="yellow"/>
        </w:rPr>
        <w:t xml:space="preserve"> </w:t>
      </w:r>
      <w:r w:rsidRPr="00B61303">
        <w:rPr>
          <w:rStyle w:val="11111AAAAStyleUnderline"/>
          <w:highlight w:val="yellow"/>
        </w:rPr>
        <w:t xml:space="preserve">possibility for community </w:t>
      </w:r>
      <w:r w:rsidRPr="00B55F49">
        <w:rPr>
          <w:rStyle w:val="11111AAAAStyleUnderline"/>
          <w:highlight w:val="yellow"/>
        </w:rPr>
        <w:t xml:space="preserve">control to be </w:t>
      </w:r>
      <w:r w:rsidRPr="00B61303">
        <w:rPr>
          <w:rStyle w:val="Emphasis"/>
          <w:highlight w:val="yellow"/>
        </w:rPr>
        <w:t>implemented</w:t>
      </w:r>
      <w:r w:rsidRPr="00097B2B">
        <w:rPr>
          <w:rStyle w:val="11111AAAAStyleUnderline"/>
        </w:rPr>
        <w:t xml:space="preserve"> in</w:t>
      </w:r>
      <w:r w:rsidRPr="00AB4E21">
        <w:rPr>
          <w:rStyle w:val="11111AAAAStyleUnderline"/>
        </w:rPr>
        <w:t xml:space="preserve"> the police discipline process and</w:t>
      </w:r>
      <w:r w:rsidRPr="008942C2">
        <w:rPr>
          <w:szCs w:val="16"/>
        </w:rPr>
        <w:t xml:space="preserve"> perhaps </w:t>
      </w:r>
      <w:r w:rsidRPr="00B61303">
        <w:rPr>
          <w:szCs w:val="16"/>
        </w:rPr>
        <w:t xml:space="preserve">in </w:t>
      </w:r>
      <w:r w:rsidRPr="00B61303">
        <w:rPr>
          <w:rStyle w:val="11111AAAAStyleUnderline"/>
        </w:rPr>
        <w:t>public-sector union negotiations across the board</w:t>
      </w:r>
      <w:r w:rsidRPr="008942C2">
        <w:rPr>
          <w:szCs w:val="16"/>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70284AAE" w14:textId="77777777" w:rsidR="0081559F" w:rsidRPr="00B55F49" w:rsidRDefault="0081559F" w:rsidP="0081559F">
      <w:pPr>
        <w:rPr>
          <w:rStyle w:val="11111AAAAStyleUnderline"/>
          <w:highlight w:val="yellow"/>
        </w:rPr>
      </w:pPr>
      <w:r w:rsidRPr="00B55F49">
        <w:rPr>
          <w:rStyle w:val="11111AAAAStyleUnderline"/>
          <w:highlight w:val="yellow"/>
        </w:rPr>
        <w:t xml:space="preserve">Community control evokes a </w:t>
      </w:r>
      <w:r w:rsidRPr="00097B2B">
        <w:rPr>
          <w:rStyle w:val="Emphasis"/>
          <w:highlight w:val="yellow"/>
        </w:rPr>
        <w:t>deep critique</w:t>
      </w:r>
      <w:r w:rsidRPr="00B55F49">
        <w:rPr>
          <w:rStyle w:val="11111AAAAStyleUnderline"/>
          <w:highlight w:val="yellow"/>
        </w:rPr>
        <w:t xml:space="preserve"> of the legal system’s role in </w:t>
      </w:r>
      <w:r w:rsidRPr="003B5666">
        <w:rPr>
          <w:rStyle w:val="11111AAAAStyleUnderline"/>
        </w:rPr>
        <w:t xml:space="preserve">maintaining </w:t>
      </w:r>
      <w:r w:rsidRPr="00097B2B">
        <w:rPr>
          <w:rStyle w:val="Emphasis"/>
          <w:highlight w:val="yellow"/>
        </w:rPr>
        <w:t>race</w:t>
      </w:r>
      <w:r w:rsidRPr="00B55F49">
        <w:rPr>
          <w:rStyle w:val="11111AAAAStyleUnderline"/>
          <w:highlight w:val="yellow"/>
        </w:rPr>
        <w:t xml:space="preserve"> and </w:t>
      </w:r>
      <w:r w:rsidRPr="00097B2B">
        <w:rPr>
          <w:rStyle w:val="Emphasis"/>
          <w:highlight w:val="yellow"/>
        </w:rPr>
        <w:t>class</w:t>
      </w:r>
      <w:r w:rsidRPr="00B55F49">
        <w:rPr>
          <w:rStyle w:val="11111AAAAStyleUnderline"/>
          <w:highlight w:val="yellow"/>
        </w:rPr>
        <w:t xml:space="preserve"> </w:t>
      </w:r>
      <w:r w:rsidRPr="00097B2B">
        <w:rPr>
          <w:rStyle w:val="Emphasis"/>
          <w:highlight w:val="yellow"/>
        </w:rPr>
        <w:t>oppression</w:t>
      </w:r>
      <w:r w:rsidRPr="00AB4E21">
        <w:rPr>
          <w:rStyle w:val="11111AAAAStyleUnderline"/>
        </w:rPr>
        <w:t xml:space="preserve"> </w:t>
      </w:r>
      <w:r w:rsidRPr="00097B2B">
        <w:rPr>
          <w:rStyle w:val="11111AAAAStyleUnderline"/>
        </w:rPr>
        <w:t>and</w:t>
      </w:r>
      <w:r w:rsidRPr="00AB4E21">
        <w:rPr>
          <w:rStyle w:val="11111AAAAStyleUnderline"/>
        </w:rPr>
        <w:t xml:space="preserve"> asks for a model of democratic governance that restores power to the historically marginalized</w:t>
      </w:r>
      <w:r w:rsidRPr="008942C2">
        <w:rPr>
          <w:szCs w:val="16"/>
        </w:rPr>
        <w:t xml:space="preserve">. As such, </w:t>
      </w:r>
      <w:r w:rsidRPr="00AB4E21">
        <w:rPr>
          <w:rStyle w:val="11111AAAAStyleUnderline"/>
        </w:rPr>
        <w:t>one critique of community control is that “communities” are not a monolith</w:t>
      </w:r>
      <w:r w:rsidRPr="008942C2">
        <w:rPr>
          <w:szCs w:val="16"/>
        </w:rPr>
        <w:t xml:space="preserve">. They have diverse political composition, and inequities can arise in the transfer of power to the historically marginalized. </w:t>
      </w:r>
      <w:r w:rsidRPr="00097B2B">
        <w:rPr>
          <w:rStyle w:val="11111AAAAStyleUnderline"/>
        </w:rPr>
        <w:t xml:space="preserve">That the composition of the “community” itself is </w:t>
      </w:r>
      <w:r w:rsidRPr="00097B2B">
        <w:rPr>
          <w:rStyle w:val="Emphasis"/>
        </w:rPr>
        <w:t>contested</w:t>
      </w:r>
      <w:r w:rsidRPr="00097B2B">
        <w:rPr>
          <w:rStyle w:val="11111AAAAStyleUnderline"/>
        </w:rPr>
        <w:t xml:space="preserve"> and risks cooptation is not a reason to neglect such proposals</w:t>
      </w:r>
      <w:r w:rsidRPr="00097B2B">
        <w:rPr>
          <w:szCs w:val="16"/>
        </w:rPr>
        <w:t>.</w:t>
      </w:r>
      <w:r w:rsidRPr="008942C2">
        <w:rPr>
          <w:szCs w:val="16"/>
        </w:rPr>
        <w:t xml:space="preserve"> Rather, </w:t>
      </w:r>
      <w:r w:rsidRPr="009826E3">
        <w:rPr>
          <w:rStyle w:val="11111AAAAStyleUnderline"/>
          <w:highlight w:val="yellow"/>
        </w:rPr>
        <w:t>Defund movements</w:t>
      </w:r>
      <w:r w:rsidRPr="00AB4E21">
        <w:rPr>
          <w:rStyle w:val="11111AAAAStyleUnderline"/>
        </w:rPr>
        <w:t xml:space="preserve">, speaking in many voices, </w:t>
      </w:r>
      <w:r w:rsidRPr="009826E3">
        <w:rPr>
          <w:rStyle w:val="11111AAAAStyleUnderline"/>
          <w:highlight w:val="yellow"/>
        </w:rPr>
        <w:t>pose</w:t>
      </w:r>
      <w:r w:rsidRPr="00AB4E21">
        <w:rPr>
          <w:rStyle w:val="11111AAAAStyleUnderline"/>
        </w:rPr>
        <w:t xml:space="preserve"> a </w:t>
      </w:r>
      <w:r w:rsidRPr="009826E3">
        <w:rPr>
          <w:rStyle w:val="11111AAAAStyleUnderline"/>
          <w:highlight w:val="yellow"/>
        </w:rPr>
        <w:t>powerful</w:t>
      </w:r>
      <w:r w:rsidRPr="00AB4E21">
        <w:rPr>
          <w:rStyle w:val="11111AAAAStyleUnderline"/>
        </w:rPr>
        <w:t xml:space="preserve"> and </w:t>
      </w:r>
      <w:r w:rsidRPr="009826E3">
        <w:rPr>
          <w:rStyle w:val="11111AAAAStyleUnderline"/>
          <w:highlight w:val="yellow"/>
        </w:rPr>
        <w:t>dynamic counterweight to</w:t>
      </w:r>
      <w:r w:rsidRPr="00AB4E21">
        <w:rPr>
          <w:rStyle w:val="11111AAAAStyleUnderline"/>
        </w:rPr>
        <w:t xml:space="preserve"> existing modes of </w:t>
      </w:r>
      <w:r w:rsidRPr="009826E3">
        <w:rPr>
          <w:rStyle w:val="11111AAAAStyleUnderline"/>
          <w:highlight w:val="yellow"/>
        </w:rPr>
        <w:t>policymaking</w:t>
      </w:r>
      <w:r w:rsidRPr="008942C2">
        <w:rPr>
          <w:szCs w:val="16"/>
        </w:rPr>
        <w:t>—one that demands recognition, investment, and further inquiry.</w:t>
      </w:r>
    </w:p>
    <w:p w14:paraId="54C5F26A" w14:textId="77777777" w:rsidR="0081559F" w:rsidRDefault="0081559F" w:rsidP="0081559F">
      <w:pPr>
        <w:rPr>
          <w:rStyle w:val="11111AAAAStyleUnderline"/>
        </w:rPr>
      </w:pPr>
      <w:r w:rsidRPr="008942C2">
        <w:rPr>
          <w:szCs w:val="16"/>
        </w:rPr>
        <w:t xml:space="preserve">Though Defund’s assertion of community control has just begun, </w:t>
      </w:r>
      <w:r w:rsidRPr="00097B2B">
        <w:rPr>
          <w:rStyle w:val="11111AAAAStyleUnderline"/>
        </w:rPr>
        <w:t>it has already proven effective</w:t>
      </w:r>
      <w:r w:rsidRPr="008942C2">
        <w:rPr>
          <w:szCs w:val="16"/>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11111AAAAStyleUnderline"/>
        </w:rPr>
        <w:t>Defund challenged reformers to address the police union contract as a site of divestment—and to reimagine community power in a way that addresses the roots of economic oppression and state violence.</w:t>
      </w:r>
    </w:p>
    <w:p w14:paraId="48F1BA6D" w14:textId="77777777" w:rsidR="0081559F" w:rsidRPr="00B55F49" w:rsidRDefault="0081559F" w:rsidP="0081559F">
      <w:pPr>
        <w:rPr>
          <w:rStyle w:val="11111AAAAStyleUnderline"/>
          <w:highlight w:val="yellow"/>
        </w:rPr>
      </w:pPr>
    </w:p>
    <w:p w14:paraId="7C89D357" w14:textId="77777777" w:rsidR="0081559F" w:rsidRPr="00ED3784" w:rsidRDefault="0081559F" w:rsidP="0081559F">
      <w:pPr>
        <w:pStyle w:val="Heading4"/>
        <w:rPr>
          <w:rFonts w:cs="Arial"/>
          <w:sz w:val="24"/>
          <w:szCs w:val="24"/>
        </w:rPr>
      </w:pPr>
      <w:r w:rsidRPr="00ED3784">
        <w:rPr>
          <w:rFonts w:cs="Arial"/>
          <w:sz w:val="24"/>
          <w:szCs w:val="24"/>
        </w:rPr>
        <w:t xml:space="preserve">Community control paves the way to </w:t>
      </w:r>
      <w:r w:rsidRPr="00ED3784">
        <w:rPr>
          <w:rFonts w:cs="Arial"/>
          <w:sz w:val="24"/>
          <w:szCs w:val="24"/>
          <w:u w:val="single"/>
        </w:rPr>
        <w:t>abolition</w:t>
      </w:r>
      <w:r w:rsidRPr="00ED3784">
        <w:rPr>
          <w:rFonts w:cs="Arial"/>
          <w:sz w:val="24"/>
          <w:szCs w:val="24"/>
        </w:rPr>
        <w:t xml:space="preserve"> and communal </w:t>
      </w:r>
      <w:r w:rsidRPr="00ED3784">
        <w:rPr>
          <w:rFonts w:cs="Arial"/>
          <w:sz w:val="24"/>
          <w:szCs w:val="24"/>
          <w:u w:val="single"/>
        </w:rPr>
        <w:t>self-determination</w:t>
      </w:r>
      <w:r w:rsidRPr="00ED3784">
        <w:rPr>
          <w:rFonts w:cs="Arial"/>
          <w:sz w:val="24"/>
          <w:szCs w:val="24"/>
        </w:rPr>
        <w:t xml:space="preserve">. </w:t>
      </w:r>
    </w:p>
    <w:p w14:paraId="4E7DB873" w14:textId="77777777" w:rsidR="0081559F" w:rsidRPr="00B55F49" w:rsidRDefault="0081559F" w:rsidP="0081559F">
      <w:r w:rsidRPr="00B55F49">
        <w:rPr>
          <w:rStyle w:val="Style13ptBold"/>
        </w:rPr>
        <w:t>Ford 20</w:t>
      </w:r>
      <w:r w:rsidRPr="00B55F49">
        <w:t xml:space="preserve"> (Glen Ford, Executive Editor of Black Agenda Report; 06-18-2020; "Community Control of the Police – and a Whole Lot More"; Black Agenda Report; doα: 11-13-2025)</w:t>
      </w:r>
    </w:p>
    <w:p w14:paraId="4819F9C1" w14:textId="77777777" w:rsidR="0081559F" w:rsidRPr="00B55F49" w:rsidRDefault="0081559F" w:rsidP="0081559F">
      <w:r w:rsidRPr="00B55F49">
        <w:t>https://www.blackagendareport.com/community-control-police-and-whole-lot-more</w:t>
      </w:r>
    </w:p>
    <w:p w14:paraId="278F431F" w14:textId="77777777" w:rsidR="0081559F" w:rsidRPr="00B55F49" w:rsidRDefault="0081559F" w:rsidP="0081559F">
      <w:pPr>
        <w:rPr>
          <w:highlight w:val="yellow"/>
        </w:rPr>
      </w:pPr>
    </w:p>
    <w:p w14:paraId="3E0EC637" w14:textId="77777777" w:rsidR="0081559F" w:rsidRPr="00B55F49" w:rsidRDefault="0081559F" w:rsidP="0081559F">
      <w:pPr>
        <w:rPr>
          <w:rStyle w:val="11111AAAAStyleUnderline"/>
          <w:highlight w:val="yellow"/>
        </w:rPr>
      </w:pPr>
      <w:r w:rsidRPr="00746CBF">
        <w:rPr>
          <w:rStyle w:val="Emphasis"/>
          <w:highlight w:val="yellow"/>
        </w:rPr>
        <w:t>Abolition</w:t>
      </w:r>
      <w:r w:rsidRPr="00B61303">
        <w:rPr>
          <w:rStyle w:val="11111AAAAStyleUnderline"/>
          <w:highlight w:val="yellow"/>
        </w:rPr>
        <w:t xml:space="preserve"> </w:t>
      </w:r>
      <w:r w:rsidRPr="00B61303">
        <w:rPr>
          <w:rStyle w:val="11111AAAAStyleUnderline"/>
        </w:rPr>
        <w:t xml:space="preserve">of the police </w:t>
      </w:r>
      <w:r w:rsidRPr="00B61303">
        <w:rPr>
          <w:rStyle w:val="11111AAAAStyleUnderline"/>
          <w:highlight w:val="yellow"/>
        </w:rPr>
        <w:t xml:space="preserve">begins with </w:t>
      </w:r>
      <w:r w:rsidRPr="00746CBF">
        <w:rPr>
          <w:rStyle w:val="Emphasis"/>
          <w:highlight w:val="yellow"/>
        </w:rPr>
        <w:t>community control</w:t>
      </w:r>
      <w:r w:rsidRPr="008942C2">
        <w:rPr>
          <w:szCs w:val="16"/>
          <w:highlight w:val="yellow"/>
        </w:rPr>
        <w:t>,</w:t>
      </w:r>
      <w:r w:rsidRPr="008942C2">
        <w:rPr>
          <w:szCs w:val="16"/>
        </w:rPr>
        <w:t xml:space="preserve"> in which community representatives not only hire, fire and oversee the cops, but decide the nature of the policing that is necessary and acceptable.</w:t>
      </w:r>
    </w:p>
    <w:p w14:paraId="57D71088" w14:textId="77777777" w:rsidR="0081559F" w:rsidRPr="008942C2" w:rsidRDefault="0081559F" w:rsidP="0081559F">
      <w:pPr>
        <w:rPr>
          <w:rStyle w:val="11111AAAAStyleUnderline"/>
          <w:sz w:val="16"/>
          <w:szCs w:val="16"/>
          <w:highlight w:val="yellow"/>
        </w:rPr>
      </w:pPr>
      <w:r w:rsidRPr="008942C2">
        <w:rPr>
          <w:szCs w:val="16"/>
        </w:rPr>
        <w:t>“Movements are about amassing power to the people, not collecting promises from corporate flunkies.”</w:t>
      </w:r>
    </w:p>
    <w:p w14:paraId="70A22877" w14:textId="77777777" w:rsidR="0081559F" w:rsidRPr="002527F5" w:rsidRDefault="0081559F" w:rsidP="0081559F">
      <w:pPr>
        <w:rPr>
          <w:rStyle w:val="11111AAAAStyleUnderline"/>
          <w:highlight w:val="yellow"/>
        </w:rPr>
      </w:pPr>
      <w:r w:rsidRPr="008942C2">
        <w:rPr>
          <w:szCs w:val="16"/>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B55F49">
        <w:rPr>
          <w:rStyle w:val="11111AAAAStyleUnderline"/>
          <w:highlight w:val="yellow"/>
        </w:rPr>
        <w:t>That means</w:t>
      </w:r>
      <w:r w:rsidRPr="00D42C81">
        <w:rPr>
          <w:rStyle w:val="11111AAAAStyleUnderline"/>
        </w:rPr>
        <w:t xml:space="preserve"> </w:t>
      </w:r>
      <w:r w:rsidRPr="00746CBF">
        <w:rPr>
          <w:rStyle w:val="Emphasis"/>
          <w:highlight w:val="yellow"/>
        </w:rPr>
        <w:t>demanding</w:t>
      </w:r>
      <w:r w:rsidRPr="00D42C81">
        <w:rPr>
          <w:rStyle w:val="11111AAAAStyleUnderline"/>
        </w:rPr>
        <w:t xml:space="preserve"> community </w:t>
      </w:r>
      <w:r w:rsidRPr="00746CBF">
        <w:rPr>
          <w:rStyle w:val="11111AAAAStyleUnderline"/>
          <w:highlight w:val="yellow"/>
        </w:rPr>
        <w:t>control of</w:t>
      </w:r>
      <w:r w:rsidRPr="00746CBF">
        <w:rPr>
          <w:rStyle w:val="11111AAAAStyleUnderline"/>
        </w:rPr>
        <w:t xml:space="preserve"> the </w:t>
      </w:r>
      <w:r w:rsidRPr="00746CBF">
        <w:rPr>
          <w:rStyle w:val="11111AAAAStyleUnderline"/>
          <w:highlight w:val="yellow"/>
        </w:rPr>
        <w:t>police, and</w:t>
      </w:r>
      <w:r w:rsidRPr="00746CBF">
        <w:rPr>
          <w:rStyle w:val="11111AAAAStyleUnderline"/>
        </w:rPr>
        <w:t xml:space="preserve"> of those </w:t>
      </w:r>
      <w:r w:rsidRPr="002527F5">
        <w:rPr>
          <w:rStyle w:val="11111AAAAStyleUnderline"/>
        </w:rPr>
        <w:t xml:space="preserve">funds that local governments are supposedly </w:t>
      </w:r>
      <w:r w:rsidRPr="002527F5">
        <w:rPr>
          <w:rStyle w:val="Emphasis"/>
        </w:rPr>
        <w:t>diverting</w:t>
      </w:r>
      <w:r w:rsidRPr="002527F5">
        <w:rPr>
          <w:rStyle w:val="11111AAAAStyleUnderline"/>
        </w:rPr>
        <w:t xml:space="preserve"> from the police to </w:t>
      </w:r>
      <w:r w:rsidRPr="002527F5">
        <w:rPr>
          <w:rStyle w:val="Emphasis"/>
        </w:rPr>
        <w:t>social programs</w:t>
      </w:r>
      <w:r w:rsidRPr="002527F5">
        <w:rPr>
          <w:rStyle w:val="11111AAAAStyleUnderline"/>
        </w:rPr>
        <w:t>.</w:t>
      </w:r>
    </w:p>
    <w:p w14:paraId="17F74F20" w14:textId="77777777" w:rsidR="0081559F" w:rsidRPr="00B55F49" w:rsidRDefault="0081559F" w:rsidP="0081559F">
      <w:pPr>
        <w:rPr>
          <w:rStyle w:val="11111AAAAStyleUnderline"/>
          <w:highlight w:val="yellow"/>
        </w:rPr>
      </w:pPr>
      <w:r w:rsidRPr="008942C2">
        <w:rPr>
          <w:szCs w:val="16"/>
        </w:rPr>
        <w:t xml:space="preserve">If anything has been learned from the past half century of Black reliance on Democratic Party politicians, it is that </w:t>
      </w:r>
      <w:r w:rsidRPr="00746CBF">
        <w:rPr>
          <w:rStyle w:val="Emphasis"/>
          <w:highlight w:val="yellow"/>
        </w:rPr>
        <w:t>no lasting victories</w:t>
      </w:r>
      <w:r w:rsidRPr="00B55F49">
        <w:rPr>
          <w:rStyle w:val="11111AAAAStyleUnderline"/>
          <w:highlight w:val="yellow"/>
        </w:rPr>
        <w:t xml:space="preserve"> can be achieved without</w:t>
      </w:r>
      <w:r w:rsidRPr="00D42C81">
        <w:rPr>
          <w:rStyle w:val="11111AAAAStyleUnderline"/>
        </w:rPr>
        <w:t xml:space="preserve"> the </w:t>
      </w:r>
      <w:r w:rsidRPr="00B55F49">
        <w:rPr>
          <w:rStyle w:val="11111AAAAStyleUnderline"/>
          <w:highlight w:val="yellow"/>
        </w:rPr>
        <w:t xml:space="preserve">transfer of control of </w:t>
      </w:r>
      <w:r w:rsidRPr="00B61303">
        <w:rPr>
          <w:rStyle w:val="11111AAAAStyleUnderline"/>
          <w:highlight w:val="yellow"/>
        </w:rPr>
        <w:t>public resources</w:t>
      </w:r>
      <w:r w:rsidRPr="008942C2">
        <w:rPr>
          <w:szCs w:val="16"/>
        </w:rPr>
        <w:t xml:space="preserve"> directly to the people. That was the meaning of “All Power to the People” when the phrase was coined, and must remain the goal of the movement, today. </w:t>
      </w:r>
    </w:p>
    <w:p w14:paraId="05A335B4" w14:textId="77777777" w:rsidR="0081559F" w:rsidRPr="008942C2" w:rsidRDefault="0081559F" w:rsidP="0081559F">
      <w:pPr>
        <w:rPr>
          <w:rStyle w:val="11111AAAAStyleUnderline"/>
          <w:sz w:val="16"/>
          <w:szCs w:val="16"/>
          <w:highlight w:val="yellow"/>
        </w:rPr>
      </w:pPr>
      <w:r w:rsidRPr="008942C2">
        <w:rPr>
          <w:szCs w:val="16"/>
        </w:rPr>
        <w:t>“No lasting victories can be achieved without the transfer of control of public resources directly to the people.”</w:t>
      </w:r>
    </w:p>
    <w:p w14:paraId="614FDAE8" w14:textId="77777777" w:rsidR="0081559F" w:rsidRPr="00B55F49" w:rsidRDefault="0081559F" w:rsidP="0081559F">
      <w:pPr>
        <w:rPr>
          <w:rStyle w:val="11111AAAAStyleUnderline"/>
          <w:highlight w:val="yellow"/>
        </w:rPr>
      </w:pPr>
      <w:r w:rsidRPr="008942C2">
        <w:rPr>
          <w:szCs w:val="16"/>
        </w:rPr>
        <w:t xml:space="preserve">Although there is no intrinsic contradiction between the three most-voiced demands of the current movement -- community control of police, defunding the police, and abolition of policing as we know it – </w:t>
      </w:r>
      <w:r w:rsidRPr="00B55F49">
        <w:rPr>
          <w:rStyle w:val="11111AAAAStyleUnderline"/>
          <w:highlight w:val="yellow"/>
        </w:rPr>
        <w:t>only</w:t>
      </w:r>
      <w:r w:rsidRPr="00D42C81">
        <w:rPr>
          <w:rStyle w:val="11111AAAAStyleUnderline"/>
        </w:rPr>
        <w:t xml:space="preserve"> </w:t>
      </w:r>
      <w:r w:rsidRPr="008942C2">
        <w:rPr>
          <w:szCs w:val="16"/>
        </w:rPr>
        <w:t xml:space="preserve">proposals for </w:t>
      </w:r>
      <w:r w:rsidRPr="00B55F49">
        <w:rPr>
          <w:rStyle w:val="11111AAAAStyleUnderline"/>
          <w:highlight w:val="yellow"/>
        </w:rPr>
        <w:t>community control</w:t>
      </w:r>
      <w:r w:rsidRPr="00D42C81">
        <w:rPr>
          <w:rStyle w:val="11111AAAAStyleUnderline"/>
        </w:rPr>
        <w:t xml:space="preserve"> of the police directly </w:t>
      </w:r>
      <w:r w:rsidRPr="00B55F49">
        <w:rPr>
          <w:rStyle w:val="11111AAAAStyleUnderline"/>
          <w:highlight w:val="yellow"/>
        </w:rPr>
        <w:t xml:space="preserve">confront the </w:t>
      </w:r>
      <w:r w:rsidRPr="00746CBF">
        <w:rPr>
          <w:rStyle w:val="Emphasis"/>
          <w:highlight w:val="yellow"/>
        </w:rPr>
        <w:t>issue</w:t>
      </w:r>
      <w:r w:rsidRPr="00B55F49">
        <w:rPr>
          <w:rStyle w:val="11111AAAAStyleUnderline"/>
          <w:highlight w:val="yellow"/>
        </w:rPr>
        <w:t xml:space="preserve"> of </w:t>
      </w:r>
      <w:r w:rsidRPr="002527F5">
        <w:rPr>
          <w:rStyle w:val="11111AAAAStyleUnderline"/>
          <w:highlight w:val="yellow"/>
        </w:rPr>
        <w:t>power</w:t>
      </w:r>
      <w:r w:rsidRPr="002527F5">
        <w:rPr>
          <w:rStyle w:val="11111AAAAStyleUnderline"/>
        </w:rPr>
        <w:t xml:space="preserve"> in the </w:t>
      </w:r>
      <w:r w:rsidRPr="002527F5">
        <w:rPr>
          <w:rStyle w:val="Emphasis"/>
        </w:rPr>
        <w:t>here and now</w:t>
      </w:r>
      <w:r w:rsidRPr="002527F5">
        <w:rPr>
          <w:rStyle w:val="11111AAAAStyleUnderline"/>
        </w:rPr>
        <w:t xml:space="preserve">, and also address </w:t>
      </w:r>
      <w:r w:rsidRPr="002527F5">
        <w:rPr>
          <w:rStyle w:val="Emphasis"/>
        </w:rPr>
        <w:t>demands</w:t>
      </w:r>
      <w:r w:rsidRPr="002527F5">
        <w:rPr>
          <w:rStyle w:val="11111AAAAStyleUnderline"/>
        </w:rPr>
        <w:t xml:space="preserve"> for direct democracy and Black </w:t>
      </w:r>
      <w:r w:rsidRPr="002527F5">
        <w:rPr>
          <w:rStyle w:val="Emphasis"/>
        </w:rPr>
        <w:t>self-determination</w:t>
      </w:r>
      <w:r w:rsidRPr="002527F5">
        <w:rPr>
          <w:szCs w:val="16"/>
        </w:rPr>
        <w:t xml:space="preserve">. </w:t>
      </w:r>
      <w:r w:rsidRPr="002527F5">
        <w:rPr>
          <w:rStyle w:val="11111AAAAStyleUnderline"/>
          <w:highlight w:val="yellow"/>
        </w:rPr>
        <w:t xml:space="preserve">Community control </w:t>
      </w:r>
      <w:r w:rsidRPr="002527F5">
        <w:rPr>
          <w:szCs w:val="16"/>
          <w:highlight w:val="yellow"/>
        </w:rPr>
        <w:t>of the police</w:t>
      </w:r>
      <w:r w:rsidRPr="002527F5">
        <w:rPr>
          <w:rStyle w:val="11111AAAAStyleUnderline"/>
          <w:highlight w:val="yellow"/>
        </w:rPr>
        <w:t xml:space="preserve"> was essential to the formation of the Black Panther Party,</w:t>
      </w:r>
      <w:r w:rsidRPr="00D42C81">
        <w:rPr>
          <w:rStyle w:val="11111AAAAStyleUnderline"/>
        </w:rPr>
        <w:t xml:space="preserve"> and has been an active demand of Chicago organizers since 2012.  Support for a Civilian Police Accountability Council</w:t>
      </w:r>
      <w:r w:rsidRPr="008942C2">
        <w:rPr>
          <w:szCs w:val="16"/>
        </w:rPr>
        <w:t xml:space="preserve"> (CPAC) </w:t>
      </w:r>
      <w:r w:rsidRPr="00D42C81">
        <w:rPr>
          <w:rStyle w:val="11111AAAAStyleUnderline"/>
        </w:rPr>
        <w:t>has grown from only one of the 50-member city council</w:t>
      </w:r>
      <w:r w:rsidRPr="008942C2">
        <w:rPr>
          <w:szCs w:val="16"/>
        </w:rPr>
        <w:t xml:space="preserve"> (board of aldermen) </w:t>
      </w:r>
      <w:r w:rsidRPr="00D42C81">
        <w:rPr>
          <w:rStyle w:val="11111AAAAStyleUnderline"/>
        </w:rPr>
        <w:t>to 19 co-sponsors of the enabling legislation.</w:t>
      </w:r>
      <w:r w:rsidRPr="008942C2">
        <w:rPr>
          <w:szCs w:val="16"/>
        </w:rPr>
        <w:t xml:space="preserve"> Last fall, more than a </w:t>
      </w:r>
      <w:r w:rsidRPr="00D42C81">
        <w:rPr>
          <w:rStyle w:val="11111AAAAStyleUnderline"/>
        </w:rPr>
        <w:t>thousand activists from across the country met in Chicago to endorse the concept of community control of police, and pledged to fight for its enactment in 22 cities</w:t>
      </w:r>
      <w:r w:rsidRPr="008942C2">
        <w:rPr>
          <w:szCs w:val="16"/>
        </w:rPr>
        <w:t xml:space="preserve"> – a list that has grown with the wave of George Floyd protests. </w:t>
      </w:r>
    </w:p>
    <w:p w14:paraId="4F8DF00A" w14:textId="77777777" w:rsidR="0081559F" w:rsidRPr="008942C2" w:rsidRDefault="0081559F" w:rsidP="0081559F">
      <w:pPr>
        <w:rPr>
          <w:rStyle w:val="11111AAAAStyleUnderline"/>
          <w:sz w:val="16"/>
          <w:szCs w:val="16"/>
          <w:highlight w:val="yellow"/>
        </w:rPr>
      </w:pPr>
      <w:r w:rsidRPr="008942C2">
        <w:rPr>
          <w:szCs w:val="16"/>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133E8FD8" w14:textId="77777777" w:rsidR="0081559F" w:rsidRPr="008942C2" w:rsidRDefault="0081559F" w:rsidP="0081559F">
      <w:pPr>
        <w:rPr>
          <w:rStyle w:val="11111AAAAStyleUnderline"/>
          <w:sz w:val="16"/>
          <w:szCs w:val="16"/>
          <w:highlight w:val="yellow"/>
        </w:rPr>
      </w:pPr>
      <w:r w:rsidRPr="008942C2">
        <w:rPr>
          <w:szCs w:val="16"/>
        </w:rPr>
        <w:t>“Black Lives Matter is more a quilt than a monolith.”</w:t>
      </w:r>
    </w:p>
    <w:p w14:paraId="62210DA2" w14:textId="77777777" w:rsidR="0081559F" w:rsidRPr="00B55F49" w:rsidRDefault="0081559F" w:rsidP="0081559F">
      <w:pPr>
        <w:rPr>
          <w:rStyle w:val="11111AAAAStyleUnderline"/>
          <w:highlight w:val="yellow"/>
        </w:rPr>
      </w:pPr>
      <w:r w:rsidRPr="00B61303">
        <w:rPr>
          <w:rStyle w:val="11111AAAAStyleUnderline"/>
        </w:rPr>
        <w:t>A serious, methodical program of defunding the police requires a community control approach</w:t>
      </w:r>
      <w:r w:rsidRPr="008942C2">
        <w:rPr>
          <w:szCs w:val="16"/>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746CBF">
        <w:rPr>
          <w:rStyle w:val="Emphasis"/>
          <w:highlight w:val="yellow"/>
        </w:rPr>
        <w:t>defunding</w:t>
      </w:r>
      <w:r w:rsidRPr="00B55F49">
        <w:rPr>
          <w:rStyle w:val="11111AAAAStyleUnderline"/>
          <w:highlight w:val="yellow"/>
        </w:rPr>
        <w:t xml:space="preserve"> </w:t>
      </w:r>
      <w:r w:rsidRPr="00121E4B">
        <w:rPr>
          <w:rStyle w:val="11111AAAAStyleUnderline"/>
        </w:rPr>
        <w:t xml:space="preserve">of police </w:t>
      </w:r>
      <w:r w:rsidRPr="00B55F49">
        <w:rPr>
          <w:rStyle w:val="11111AAAAStyleUnderline"/>
          <w:highlight w:val="yellow"/>
        </w:rPr>
        <w:t xml:space="preserve">leads directly to the funding of </w:t>
      </w:r>
      <w:r w:rsidRPr="00746CBF">
        <w:rPr>
          <w:rStyle w:val="11111AAAAStyleUnderline"/>
        </w:rPr>
        <w:t xml:space="preserve">specific </w:t>
      </w:r>
      <w:r w:rsidRPr="00746CBF">
        <w:rPr>
          <w:rStyle w:val="Emphasis"/>
          <w:highlight w:val="yellow"/>
        </w:rPr>
        <w:t>public services</w:t>
      </w:r>
      <w:r w:rsidRPr="00B55F49">
        <w:rPr>
          <w:rStyle w:val="11111AAAAStyleUnderline"/>
          <w:highlight w:val="yellow"/>
        </w:rPr>
        <w:t xml:space="preserve">, </w:t>
      </w:r>
      <w:r w:rsidRPr="00121E4B">
        <w:rPr>
          <w:rStyle w:val="11111AAAAStyleUnderline"/>
        </w:rPr>
        <w:t>some of them currently</w:t>
      </w:r>
      <w:r w:rsidRPr="00D42C81">
        <w:rPr>
          <w:rStyle w:val="11111AAAAStyleUnderline"/>
        </w:rPr>
        <w:t xml:space="preserve"> badly performed by cops and all of which should be overseen by the publics most directly affected. </w:t>
      </w:r>
      <w:r w:rsidRPr="00B55F49">
        <w:rPr>
          <w:rStyle w:val="11111AAAAStyleUnderline"/>
          <w:highlight w:val="yellow"/>
        </w:rPr>
        <w:t>Absent community control, defunding</w:t>
      </w:r>
      <w:r w:rsidRPr="00D42C81">
        <w:rPr>
          <w:rStyle w:val="11111AAAAStyleUnderline"/>
        </w:rPr>
        <w:t xml:space="preserve"> </w:t>
      </w:r>
      <w:r w:rsidRPr="008942C2">
        <w:rPr>
          <w:szCs w:val="16"/>
        </w:rPr>
        <w:t>of police</w:t>
      </w:r>
      <w:r w:rsidRPr="00D42C81">
        <w:rPr>
          <w:rStyle w:val="11111AAAAStyleUnderline"/>
        </w:rPr>
        <w:t xml:space="preserve"> </w:t>
      </w:r>
      <w:r w:rsidRPr="00746CBF">
        <w:rPr>
          <w:rStyle w:val="11111AAAAStyleUnderline"/>
          <w:highlight w:val="yellow"/>
        </w:rPr>
        <w:t xml:space="preserve">will only result </w:t>
      </w:r>
      <w:r w:rsidRPr="00B55F49">
        <w:rPr>
          <w:rStyle w:val="11111AAAAStyleUnderline"/>
          <w:highlight w:val="yellow"/>
        </w:rPr>
        <w:t xml:space="preserve">in a </w:t>
      </w:r>
      <w:r w:rsidRPr="00746CBF">
        <w:rPr>
          <w:rStyle w:val="Emphasis"/>
          <w:highlight w:val="yellow"/>
        </w:rPr>
        <w:t>shrinkage</w:t>
      </w:r>
      <w:r w:rsidRPr="00B55F49">
        <w:rPr>
          <w:rStyle w:val="11111AAAAStyleUnderline"/>
          <w:highlight w:val="yellow"/>
        </w:rPr>
        <w:t xml:space="preserve"> of the </w:t>
      </w:r>
      <w:r w:rsidRPr="00746CBF">
        <w:rPr>
          <w:rStyle w:val="Emphasis"/>
          <w:highlight w:val="yellow"/>
        </w:rPr>
        <w:t>domestic army</w:t>
      </w:r>
      <w:r w:rsidRPr="00B55F49">
        <w:rPr>
          <w:rStyle w:val="11111AAAAStyleUnderline"/>
          <w:highlight w:val="yellow"/>
        </w:rPr>
        <w:t xml:space="preserve"> of </w:t>
      </w:r>
      <w:r w:rsidRPr="00746CBF">
        <w:rPr>
          <w:rStyle w:val="Emphasis"/>
          <w:highlight w:val="yellow"/>
        </w:rPr>
        <w:t>occupation</w:t>
      </w:r>
      <w:r w:rsidRPr="00B55F49">
        <w:rPr>
          <w:rStyle w:val="11111AAAAStyleUnderline"/>
          <w:highlight w:val="yellow"/>
        </w:rPr>
        <w:t xml:space="preserve">, </w:t>
      </w:r>
      <w:r w:rsidRPr="00746CBF">
        <w:rPr>
          <w:rStyle w:val="Emphasis"/>
          <w:highlight w:val="yellow"/>
        </w:rPr>
        <w:t>not</w:t>
      </w:r>
      <w:r w:rsidRPr="00B55F49">
        <w:rPr>
          <w:rStyle w:val="11111AAAAStyleUnderline"/>
          <w:highlight w:val="yellow"/>
        </w:rPr>
        <w:t xml:space="preserve"> a change in the </w:t>
      </w:r>
      <w:r w:rsidRPr="00746CBF">
        <w:rPr>
          <w:rStyle w:val="Emphasis"/>
          <w:highlight w:val="yellow"/>
        </w:rPr>
        <w:t>lethally oppressive relationship</w:t>
      </w:r>
      <w:r w:rsidRPr="00D42C81">
        <w:rPr>
          <w:rStyle w:val="11111AAAAStyleUnderline"/>
        </w:rPr>
        <w:t xml:space="preserve">, and any </w:t>
      </w:r>
      <w:r w:rsidRPr="00121E4B">
        <w:rPr>
          <w:rStyle w:val="11111AAAAStyleUnderline"/>
        </w:rPr>
        <w:t>social services</w:t>
      </w:r>
      <w:r w:rsidRPr="00D42C81">
        <w:rPr>
          <w:rStyle w:val="11111AAAAStyleUnderline"/>
        </w:rPr>
        <w:t xml:space="preserve"> that receive new funding will be answerable only to the legislators that had previously starved the community of services. </w:t>
      </w:r>
    </w:p>
    <w:p w14:paraId="2914FA96" w14:textId="77777777" w:rsidR="0081559F" w:rsidRPr="00746CBF" w:rsidRDefault="0081559F" w:rsidP="0081559F">
      <w:pPr>
        <w:rPr>
          <w:rStyle w:val="11111AAAAStyleUnderline"/>
        </w:rPr>
      </w:pPr>
      <w:r w:rsidRPr="00B61303">
        <w:rPr>
          <w:rStyle w:val="11111AAAAStyleUnderline"/>
        </w:rPr>
        <w:t>Abolition of the police begins with community control,</w:t>
      </w:r>
      <w:r w:rsidRPr="008942C2">
        <w:rPr>
          <w:szCs w:val="16"/>
        </w:rPr>
        <w:t xml:space="preserve"> in which community representatives not only hire, fire and oversee the cops, but decide the nature of the policing that is necessary and acceptable. </w:t>
      </w:r>
      <w:r w:rsidRPr="00B61303">
        <w:rPr>
          <w:rStyle w:val="11111AAAAStyleUnderline"/>
          <w:highlight w:val="yellow"/>
        </w:rPr>
        <w:t xml:space="preserve">Community control is a </w:t>
      </w:r>
      <w:r w:rsidRPr="00746CBF">
        <w:rPr>
          <w:rStyle w:val="Emphasis"/>
          <w:highlight w:val="yellow"/>
        </w:rPr>
        <w:t>prerequisite</w:t>
      </w:r>
      <w:r w:rsidRPr="00746CBF">
        <w:rPr>
          <w:rStyle w:val="11111AAAAStyleUnderline"/>
        </w:rPr>
        <w:t xml:space="preserve"> to communities policing themselves to the greatest degree possible.</w:t>
      </w:r>
    </w:p>
    <w:p w14:paraId="24DE1433" w14:textId="77777777" w:rsidR="0081559F" w:rsidRPr="00B55F49" w:rsidRDefault="0081559F" w:rsidP="0081559F">
      <w:pPr>
        <w:rPr>
          <w:rStyle w:val="11111AAAAStyleUnderline"/>
          <w:highlight w:val="yellow"/>
        </w:rPr>
      </w:pPr>
      <w:r w:rsidRPr="008942C2">
        <w:rPr>
          <w:szCs w:val="16"/>
        </w:rPr>
        <w:t xml:space="preserve">Indeed, </w:t>
      </w:r>
      <w:r w:rsidRPr="00121E4B">
        <w:rPr>
          <w:rStyle w:val="11111AAAAStyleUnderline"/>
        </w:rPr>
        <w:t>communities should control</w:t>
      </w:r>
      <w:r w:rsidRPr="00D42C81">
        <w:rPr>
          <w:rStyle w:val="11111AAAAStyleUnderline"/>
        </w:rPr>
        <w:t xml:space="preserve">, not just the police, but much of the rest of their neighborhoods’ vital services and resources. The right to self-determination is not confined to the criminal justice system. </w:t>
      </w:r>
      <w:r w:rsidRPr="008942C2">
        <w:rPr>
          <w:szCs w:val="16"/>
        </w:rPr>
        <w:t xml:space="preserve">Therefore, </w:t>
      </w:r>
      <w:r w:rsidRPr="00121E4B">
        <w:rPr>
          <w:rStyle w:val="11111AAAAStyleUnderline"/>
        </w:rPr>
        <w:t>community control</w:t>
      </w:r>
      <w:r w:rsidRPr="00D42C81">
        <w:rPr>
          <w:rStyle w:val="11111AAAAStyleUnderline"/>
        </w:rPr>
        <w:t xml:space="preserve"> of police advocates </w:t>
      </w:r>
      <w:r w:rsidRPr="00121E4B">
        <w:rPr>
          <w:rStyle w:val="11111AAAAStyleUnderline"/>
        </w:rPr>
        <w:t>would be in</w:t>
      </w:r>
      <w:r w:rsidRPr="00D42C81">
        <w:rPr>
          <w:rStyle w:val="11111AAAAStyleUnderline"/>
        </w:rPr>
        <w:t xml:space="preserve"> principled agreement with the Los Angeles Movement 4 Black Lives position: “</w:t>
      </w:r>
      <w:r w:rsidRPr="00B55F49">
        <w:rPr>
          <w:rStyle w:val="11111AAAAStyleUnderline"/>
          <w:highlight w:val="yellow"/>
        </w:rPr>
        <w:t>The most impacted in our communities need to control</w:t>
      </w:r>
      <w:r w:rsidRPr="00D42C81">
        <w:rPr>
          <w:rStyle w:val="11111AAAAStyleUnderline"/>
        </w:rPr>
        <w:t xml:space="preserve"> </w:t>
      </w:r>
      <w:r w:rsidRPr="008942C2">
        <w:rPr>
          <w:szCs w:val="16"/>
        </w:rPr>
        <w:t xml:space="preserve">the </w:t>
      </w:r>
      <w:r w:rsidRPr="00746CBF">
        <w:rPr>
          <w:rStyle w:val="Emphasis"/>
          <w:highlight w:val="yellow"/>
        </w:rPr>
        <w:t>laws</w:t>
      </w:r>
      <w:r w:rsidRPr="00B55F49">
        <w:rPr>
          <w:rStyle w:val="11111AAAAStyleUnderline"/>
          <w:highlight w:val="yellow"/>
        </w:rPr>
        <w:t xml:space="preserve">, </w:t>
      </w:r>
      <w:r w:rsidRPr="00746CBF">
        <w:rPr>
          <w:rStyle w:val="Emphasis"/>
          <w:highlight w:val="yellow"/>
        </w:rPr>
        <w:t>institutions</w:t>
      </w:r>
      <w:r w:rsidRPr="00B55F49">
        <w:rPr>
          <w:rStyle w:val="11111AAAAStyleUnderline"/>
          <w:highlight w:val="yellow"/>
        </w:rPr>
        <w:t xml:space="preserve">, and </w:t>
      </w:r>
      <w:r w:rsidRPr="00746CBF">
        <w:rPr>
          <w:rStyle w:val="Emphasis"/>
          <w:highlight w:val="yellow"/>
        </w:rPr>
        <w:t>policies</w:t>
      </w:r>
      <w:r w:rsidRPr="00D42C81">
        <w:rPr>
          <w:rStyle w:val="11111AAAAStyleUnderline"/>
        </w:rPr>
        <w:t xml:space="preserve"> that are meant to serve us – </w:t>
      </w:r>
      <w:r w:rsidRPr="00B55F49">
        <w:rPr>
          <w:rStyle w:val="11111AAAAStyleUnderline"/>
          <w:highlight w:val="yellow"/>
        </w:rPr>
        <w:t>from</w:t>
      </w:r>
      <w:r w:rsidRPr="00D42C81">
        <w:rPr>
          <w:rStyle w:val="11111AAAAStyleUnderline"/>
        </w:rPr>
        <w:t xml:space="preserve"> </w:t>
      </w:r>
      <w:r w:rsidRPr="008942C2">
        <w:rPr>
          <w:szCs w:val="16"/>
        </w:rPr>
        <w:t>our</w:t>
      </w:r>
      <w:r w:rsidRPr="00D42C81">
        <w:rPr>
          <w:rStyle w:val="11111AAAAStyleUnderline"/>
        </w:rPr>
        <w:t xml:space="preserve"> </w:t>
      </w:r>
      <w:r w:rsidRPr="00746CBF">
        <w:rPr>
          <w:rStyle w:val="Emphasis"/>
          <w:highlight w:val="yellow"/>
        </w:rPr>
        <w:t>schools</w:t>
      </w:r>
      <w:r w:rsidRPr="00B61303">
        <w:rPr>
          <w:rStyle w:val="11111AAAAStyleUnderline"/>
          <w:highlight w:val="yellow"/>
        </w:rPr>
        <w:t xml:space="preserve"> to</w:t>
      </w:r>
      <w:r w:rsidRPr="00D42C81">
        <w:rPr>
          <w:rStyle w:val="11111AAAAStyleUnderline"/>
        </w:rPr>
        <w:t xml:space="preserve"> </w:t>
      </w:r>
      <w:r w:rsidRPr="00746CBF">
        <w:rPr>
          <w:rStyle w:val="11111AAAAStyleUnderline"/>
        </w:rPr>
        <w:t>our local budgets, economies</w:t>
      </w:r>
      <w:r w:rsidRPr="00746CBF">
        <w:t>, and</w:t>
      </w:r>
      <w:r w:rsidRPr="00B55F49">
        <w:rPr>
          <w:rStyle w:val="11111AAAAStyleUnderline"/>
          <w:highlight w:val="yellow"/>
        </w:rPr>
        <w:t xml:space="preserve"> </w:t>
      </w:r>
      <w:r w:rsidRPr="00746CBF">
        <w:rPr>
          <w:rStyle w:val="Emphasis"/>
          <w:highlight w:val="yellow"/>
        </w:rPr>
        <w:t>police</w:t>
      </w:r>
      <w:r w:rsidRPr="00D42C81">
        <w:rPr>
          <w:rStyle w:val="11111AAAAStyleUnderline"/>
        </w:rPr>
        <w:t xml:space="preserve"> department.”  </w:t>
      </w:r>
    </w:p>
    <w:p w14:paraId="76B9BBD8" w14:textId="77777777" w:rsidR="0081559F" w:rsidRPr="00B55F49" w:rsidRDefault="0081559F" w:rsidP="0081559F">
      <w:pPr>
        <w:rPr>
          <w:rStyle w:val="11111AAAAStyleUnderline"/>
          <w:highlight w:val="yellow"/>
        </w:rPr>
      </w:pPr>
    </w:p>
    <w:p w14:paraId="3D552BBA" w14:textId="696DFF4F" w:rsidR="00AC0854" w:rsidRDefault="00A62300" w:rsidP="00A62300">
      <w:pPr>
        <w:pStyle w:val="Heading2"/>
      </w:pPr>
      <w:r>
        <w:t>Case</w:t>
      </w:r>
    </w:p>
    <w:p w14:paraId="2E922C3D" w14:textId="77777777" w:rsidR="0081559F" w:rsidRPr="0081559F" w:rsidRDefault="0081559F" w:rsidP="0081559F"/>
    <w:p w14:paraId="3A303939" w14:textId="59FCDE41" w:rsidR="005E01F6" w:rsidRDefault="005E01F6" w:rsidP="002527F5">
      <w:pPr>
        <w:pStyle w:val="Heading3"/>
        <w:rPr>
          <w:rFonts w:cs="Arial"/>
        </w:rPr>
      </w:pPr>
      <w:r>
        <w:rPr>
          <w:rFonts w:cs="Arial"/>
        </w:rPr>
        <w:t xml:space="preserve">Circuit breaking </w:t>
      </w:r>
    </w:p>
    <w:p w14:paraId="482FE5AA" w14:textId="77777777" w:rsidR="005E01F6" w:rsidRDefault="005E01F6" w:rsidP="005E01F6"/>
    <w:p w14:paraId="65CDBD86" w14:textId="77777777" w:rsidR="005E01F6" w:rsidRDefault="005E01F6" w:rsidP="005E01F6">
      <w:pPr>
        <w:pStyle w:val="Heading4"/>
      </w:pPr>
      <w:bookmarkStart w:id="0" w:name="_Hlk69630757"/>
      <w:r>
        <w:t xml:space="preserve">“Circuit breaking” fails and reproduces hierarchy. </w:t>
      </w:r>
    </w:p>
    <w:p w14:paraId="20ECB185" w14:textId="77777777" w:rsidR="005E01F6" w:rsidRPr="00360B3B" w:rsidRDefault="005E01F6" w:rsidP="005E01F6">
      <w:r w:rsidRPr="00360B3B">
        <w:rPr>
          <w:rStyle w:val="Style13ptBold"/>
        </w:rPr>
        <w:t>Gardiner, 20</w:t>
      </w:r>
      <w:r>
        <w:t>—Professor of Sociology at the University of Western Ontario (Michael, “Automatic for the People? Cybernetics and Left</w:t>
      </w:r>
      <w:r>
        <w:rPr>
          <w:rFonts w:ascii="Times New Roman" w:hAnsi="Times New Roman" w:cs="Times New Roman"/>
        </w:rPr>
        <w:t>‐</w:t>
      </w:r>
      <w:r>
        <w:t>Accelerationism,” Constellations: An International Journal of Critical and Democratic Theory, August 6, 2020,)</w:t>
      </w:r>
    </w:p>
    <w:p w14:paraId="33630E1D" w14:textId="77777777" w:rsidR="005E01F6" w:rsidRDefault="005E01F6" w:rsidP="005E01F6"/>
    <w:p w14:paraId="7A213D5B" w14:textId="77777777" w:rsidR="005E01F6" w:rsidRPr="00A16618" w:rsidRDefault="005E01F6" w:rsidP="005E01F6">
      <w:r w:rsidRPr="00A16618">
        <w:t>The notoriety of Project Cybersyn in Left</w:t>
      </w:r>
      <w:r w:rsidRPr="00A16618">
        <w:rPr>
          <w:rFonts w:ascii="Times New Roman" w:hAnsi="Times New Roman" w:cs="Times New Roman"/>
        </w:rPr>
        <w:t>‐</w:t>
      </w:r>
      <w:r w:rsidRPr="00A16618">
        <w:t>accelerationist circles and beyond is perhaps not entirely surprising insofar it is the best</w:t>
      </w:r>
      <w:r w:rsidRPr="00A16618">
        <w:rPr>
          <w:rFonts w:ascii="Times New Roman" w:hAnsi="Times New Roman" w:cs="Times New Roman"/>
        </w:rPr>
        <w:t>‐</w:t>
      </w:r>
      <w:r w:rsidRPr="00A16618">
        <w:t xml:space="preserve">known example of consciously deploying cybernetic principles for what were felt to be emancipatory ends, rather than the augmentation of state or corporate power.3 Due to circumstances very much beyond its control, the system was never brought fully online, and of course we will never know the directions in which it might have developed. However, thanks to Medina's detailed and exacting research, </w:t>
      </w:r>
      <w:r w:rsidRPr="00360B3B">
        <w:rPr>
          <w:rStyle w:val="11111AAAAStyleUnderline"/>
        </w:rPr>
        <w:t xml:space="preserve">we have been made aware of the sometimes </w:t>
      </w:r>
      <w:r w:rsidRPr="00A16618">
        <w:rPr>
          <w:rStyle w:val="Emphasis"/>
        </w:rPr>
        <w:t>yawning gap</w:t>
      </w:r>
      <w:r w:rsidRPr="00360B3B">
        <w:rPr>
          <w:rStyle w:val="11111AAAAStyleUnderline"/>
        </w:rPr>
        <w:t xml:space="preserve"> between</w:t>
      </w:r>
      <w:r w:rsidRPr="00A16618">
        <w:t xml:space="preserve"> Beer's vision and how it aligned politically with </w:t>
      </w:r>
      <w:r w:rsidRPr="00360B3B">
        <w:rPr>
          <w:rStyle w:val="11111AAAAStyleUnderline"/>
        </w:rPr>
        <w:t xml:space="preserve">the </w:t>
      </w:r>
      <w:r w:rsidRPr="00A16618">
        <w:rPr>
          <w:rStyle w:val="Emphasis"/>
        </w:rPr>
        <w:t>undeniably admirable goals</w:t>
      </w:r>
      <w:r w:rsidRPr="00360B3B">
        <w:rPr>
          <w:rStyle w:val="11111AAAAStyleUnderline"/>
        </w:rPr>
        <w:t xml:space="preserve"> of</w:t>
      </w:r>
      <w:r w:rsidRPr="00A16618">
        <w:t xml:space="preserve"> Chilean </w:t>
      </w:r>
      <w:r w:rsidRPr="00360B3B">
        <w:rPr>
          <w:rStyle w:val="11111AAAAStyleUnderline"/>
        </w:rPr>
        <w:t>socialism</w:t>
      </w:r>
      <w:r w:rsidRPr="00A16618">
        <w:t xml:space="preserve">, </w:t>
      </w:r>
      <w:r w:rsidRPr="00360B3B">
        <w:rPr>
          <w:rStyle w:val="11111AAAAStyleUnderline"/>
        </w:rPr>
        <w:t xml:space="preserve">and the </w:t>
      </w:r>
      <w:r w:rsidRPr="00A16618">
        <w:rPr>
          <w:rStyle w:val="Emphasis"/>
        </w:rPr>
        <w:t>actual nature</w:t>
      </w:r>
      <w:r w:rsidRPr="00360B3B">
        <w:rPr>
          <w:rStyle w:val="11111AAAAStyleUnderline"/>
        </w:rPr>
        <w:t xml:space="preserve"> of</w:t>
      </w:r>
      <w:r w:rsidRPr="00A16618">
        <w:t xml:space="preserve"> Cybersyn's attempted </w:t>
      </w:r>
      <w:r w:rsidRPr="00A16618">
        <w:rPr>
          <w:rStyle w:val="Emphasis"/>
        </w:rPr>
        <w:t>implementation</w:t>
      </w:r>
      <w:r w:rsidRPr="00A16618">
        <w:t xml:space="preserve">. For instance, </w:t>
      </w:r>
      <w:r w:rsidRPr="00360B3B">
        <w:rPr>
          <w:rStyle w:val="11111AAAAStyleUnderline"/>
        </w:rPr>
        <w:t xml:space="preserve">worker participation was </w:t>
      </w:r>
      <w:r w:rsidRPr="00A16618">
        <w:rPr>
          <w:rStyle w:val="Emphasis"/>
        </w:rPr>
        <w:t>token</w:t>
      </w:r>
      <w:r w:rsidRPr="00360B3B">
        <w:rPr>
          <w:rStyle w:val="11111AAAAStyleUnderline"/>
        </w:rPr>
        <w:t xml:space="preserve"> at best, and not an </w:t>
      </w:r>
      <w:r w:rsidRPr="00A16618">
        <w:rPr>
          <w:rStyle w:val="Emphasis"/>
        </w:rPr>
        <w:t>integral part</w:t>
      </w:r>
      <w:r w:rsidRPr="00360B3B">
        <w:rPr>
          <w:rStyle w:val="11111AAAAStyleUnderline"/>
        </w:rPr>
        <w:t xml:space="preserve"> of system design</w:t>
      </w:r>
      <w:r w:rsidRPr="00A16618">
        <w:t xml:space="preserve">; </w:t>
      </w:r>
      <w:r w:rsidRPr="00360B3B">
        <w:rPr>
          <w:rStyle w:val="11111AAAAStyleUnderline"/>
        </w:rPr>
        <w:t xml:space="preserve">engineers and factory managers </w:t>
      </w:r>
      <w:r w:rsidRPr="00A16618">
        <w:rPr>
          <w:rStyle w:val="Emphasis"/>
        </w:rPr>
        <w:t>didn't really overcome</w:t>
      </w:r>
      <w:r w:rsidRPr="00360B3B">
        <w:rPr>
          <w:rStyle w:val="11111AAAAStyleUnderline"/>
        </w:rPr>
        <w:t xml:space="preserve"> their professional and class bias</w:t>
      </w:r>
      <w:r w:rsidRPr="00A16618">
        <w:t xml:space="preserve">; </w:t>
      </w:r>
      <w:r w:rsidRPr="00360B3B">
        <w:rPr>
          <w:rStyle w:val="11111AAAAStyleUnderline"/>
        </w:rPr>
        <w:t xml:space="preserve">and </w:t>
      </w:r>
      <w:r w:rsidRPr="00A16618">
        <w:rPr>
          <w:rStyle w:val="Emphasis"/>
        </w:rPr>
        <w:t>gender inequities</w:t>
      </w:r>
      <w:r w:rsidRPr="00A16618">
        <w:t xml:space="preserve"> with regard to design and organizational management </w:t>
      </w:r>
      <w:r w:rsidRPr="00360B3B">
        <w:rPr>
          <w:rStyle w:val="11111AAAAStyleUnderline"/>
        </w:rPr>
        <w:t xml:space="preserve">were </w:t>
      </w:r>
      <w:r w:rsidRPr="00A16618">
        <w:rPr>
          <w:rStyle w:val="Emphasis"/>
        </w:rPr>
        <w:t>barely acknowledged</w:t>
      </w:r>
      <w:r w:rsidRPr="00360B3B">
        <w:rPr>
          <w:rStyle w:val="11111AAAAStyleUnderline"/>
        </w:rPr>
        <w:t xml:space="preserve">, never mind </w:t>
      </w:r>
      <w:r w:rsidRPr="00A16618">
        <w:rPr>
          <w:rStyle w:val="Emphasis"/>
        </w:rPr>
        <w:t>meaningfully addressed</w:t>
      </w:r>
      <w:r w:rsidRPr="00A16618">
        <w:t xml:space="preserve"> (see also Espejo, 2009, p. 79). However, </w:t>
      </w:r>
      <w:r w:rsidRPr="00360B3B">
        <w:rPr>
          <w:rStyle w:val="11111AAAAStyleUnderline"/>
        </w:rPr>
        <w:t>we are</w:t>
      </w:r>
      <w:r w:rsidRPr="00A16618">
        <w:t xml:space="preserve"> less </w:t>
      </w:r>
      <w:r w:rsidRPr="00360B3B">
        <w:rPr>
          <w:rStyle w:val="11111AAAAStyleUnderline"/>
        </w:rPr>
        <w:t>concerned</w:t>
      </w:r>
      <w:r w:rsidRPr="00A16618">
        <w:t xml:space="preserve"> here </w:t>
      </w:r>
      <w:r w:rsidRPr="00360B3B">
        <w:rPr>
          <w:rStyle w:val="11111AAAAStyleUnderline"/>
        </w:rPr>
        <w:t>with</w:t>
      </w:r>
      <w:r w:rsidRPr="00A16618">
        <w:t xml:space="preserve"> the historical realities of Cybersyn or the specific features of Chilean socialism than more general </w:t>
      </w:r>
      <w:r w:rsidRPr="00A16618">
        <w:rPr>
          <w:rStyle w:val="Emphasis"/>
        </w:rPr>
        <w:t>cybernetic principles</w:t>
      </w:r>
      <w:r w:rsidRPr="00A16618">
        <w:t xml:space="preserve"> </w:t>
      </w:r>
      <w:r w:rsidRPr="00360B3B">
        <w:rPr>
          <w:rStyle w:val="11111AAAAStyleUnderline"/>
        </w:rPr>
        <w:t xml:space="preserve">and how they might </w:t>
      </w:r>
      <w:r w:rsidRPr="00A16618">
        <w:rPr>
          <w:rStyle w:val="Emphasis"/>
        </w:rPr>
        <w:t>lend support</w:t>
      </w:r>
      <w:r w:rsidRPr="00360B3B">
        <w:rPr>
          <w:rStyle w:val="11111AAAAStyleUnderline"/>
        </w:rPr>
        <w:t xml:space="preserve"> to any viable postcapitalist transition</w:t>
      </w:r>
      <w:r w:rsidRPr="00A16618">
        <w:t xml:space="preserve">. Put differently, to indulge in a spot of “immanent critique,” </w:t>
      </w:r>
      <w:r w:rsidRPr="00360B3B">
        <w:rPr>
          <w:rStyle w:val="11111AAAAStyleUnderline"/>
        </w:rPr>
        <w:t xml:space="preserve">do the claims of </w:t>
      </w:r>
      <w:r w:rsidRPr="007455F8">
        <w:rPr>
          <w:rStyle w:val="11111AAAAStyleUnderline"/>
          <w:highlight w:val="yellow"/>
        </w:rPr>
        <w:t>Left</w:t>
      </w:r>
      <w:r w:rsidRPr="00360B3B">
        <w:rPr>
          <w:rStyle w:val="11111AAAAStyleUnderline"/>
          <w:rFonts w:ascii="Times New Roman" w:hAnsi="Times New Roman" w:cs="Times New Roman"/>
        </w:rPr>
        <w:t>‐</w:t>
      </w:r>
      <w:r w:rsidRPr="00360B3B">
        <w:rPr>
          <w:rStyle w:val="11111AAAAStyleUnderline"/>
        </w:rPr>
        <w:t xml:space="preserve">accelerationist </w:t>
      </w:r>
      <w:r w:rsidRPr="007455F8">
        <w:rPr>
          <w:rStyle w:val="11111AAAAStyleUnderline"/>
          <w:highlight w:val="yellow"/>
        </w:rPr>
        <w:t>cybernetics</w:t>
      </w:r>
      <w:r w:rsidRPr="00360B3B">
        <w:rPr>
          <w:rStyle w:val="11111AAAAStyleUnderline"/>
        </w:rPr>
        <w:t xml:space="preserve"> regarding enhanced possibilities for human freedom, solidarity, and autonomous self</w:t>
      </w:r>
      <w:r w:rsidRPr="00360B3B">
        <w:rPr>
          <w:rStyle w:val="11111AAAAStyleUnderline"/>
          <w:rFonts w:ascii="Times New Roman" w:hAnsi="Times New Roman" w:cs="Times New Roman"/>
        </w:rPr>
        <w:t>‐</w:t>
      </w:r>
      <w:r w:rsidRPr="00360B3B">
        <w:rPr>
          <w:rStyle w:val="11111AAAAStyleUnderline"/>
        </w:rPr>
        <w:t xml:space="preserve">actualization </w:t>
      </w:r>
      <w:r w:rsidRPr="00A16618">
        <w:rPr>
          <w:rStyle w:val="Emphasis"/>
        </w:rPr>
        <w:t>match</w:t>
      </w:r>
      <w:r w:rsidRPr="00A16618">
        <w:t xml:space="preserve"> the </w:t>
      </w:r>
      <w:r w:rsidRPr="00A16618">
        <w:rPr>
          <w:rStyle w:val="Emphasis"/>
        </w:rPr>
        <w:t>reality</w:t>
      </w:r>
      <w:r w:rsidRPr="00A16618">
        <w:t xml:space="preserve"> (or potential reality)? What is crucial vis</w:t>
      </w:r>
      <w:r w:rsidRPr="00A16618">
        <w:rPr>
          <w:rFonts w:ascii="Times New Roman" w:hAnsi="Times New Roman" w:cs="Times New Roman"/>
        </w:rPr>
        <w:t>‐</w:t>
      </w:r>
      <w:r w:rsidRPr="00A16618">
        <w:rPr>
          <w:rFonts w:cs="Georgia"/>
        </w:rPr>
        <w:t>à</w:t>
      </w:r>
      <w:r w:rsidRPr="00A16618">
        <w:rPr>
          <w:rFonts w:ascii="Times New Roman" w:hAnsi="Times New Roman" w:cs="Times New Roman"/>
        </w:rPr>
        <w:t>‐</w:t>
      </w:r>
      <w:r w:rsidRPr="00A16618">
        <w:t>vis any such discussion is the (often implicit) suggestion, outlined in the previous section, as to the qualitative differences between first</w:t>
      </w:r>
      <w:r w:rsidRPr="00A16618">
        <w:rPr>
          <w:rFonts w:ascii="Times New Roman" w:hAnsi="Times New Roman" w:cs="Times New Roman"/>
        </w:rPr>
        <w:t>‐</w:t>
      </w:r>
      <w:r w:rsidRPr="00A16618">
        <w:t xml:space="preserve"> and second</w:t>
      </w:r>
      <w:r w:rsidRPr="00A16618">
        <w:rPr>
          <w:rFonts w:ascii="Times New Roman" w:hAnsi="Times New Roman" w:cs="Times New Roman"/>
        </w:rPr>
        <w:t>‐</w:t>
      </w:r>
      <w:r w:rsidRPr="00A16618">
        <w:t xml:space="preserve">order cybernetics, together with the idea that Left criticisms typically, and illegitimately, conflate the two. Rather than the use of negative feedback oriented to the maintenance of order by inhibiting counteraction, so </w:t>
      </w:r>
      <w:r w:rsidRPr="00360B3B">
        <w:rPr>
          <w:rStyle w:val="11111AAAAStyleUnderline"/>
        </w:rPr>
        <w:t>the argument</w:t>
      </w:r>
      <w:r w:rsidRPr="00A16618">
        <w:t xml:space="preserve"> goes, second</w:t>
      </w:r>
      <w:r w:rsidRPr="00A16618">
        <w:rPr>
          <w:rFonts w:ascii="Times New Roman" w:hAnsi="Times New Roman" w:cs="Times New Roman"/>
        </w:rPr>
        <w:t>‐</w:t>
      </w:r>
      <w:r w:rsidRPr="00A16618">
        <w:t xml:space="preserve">order cybernetics </w:t>
      </w:r>
      <w:r w:rsidRPr="00360B3B">
        <w:rPr>
          <w:rStyle w:val="11111AAAAStyleUnderline"/>
        </w:rPr>
        <w:t xml:space="preserve">is </w:t>
      </w:r>
      <w:r w:rsidRPr="007455F8">
        <w:rPr>
          <w:rStyle w:val="11111AAAAStyleUnderline"/>
          <w:highlight w:val="yellow"/>
        </w:rPr>
        <w:t xml:space="preserve">concerned with </w:t>
      </w:r>
      <w:r w:rsidRPr="007455F8">
        <w:rPr>
          <w:rStyle w:val="Emphasis"/>
          <w:highlight w:val="yellow"/>
        </w:rPr>
        <w:t>positive feedback</w:t>
      </w:r>
      <w:r w:rsidRPr="00360B3B">
        <w:rPr>
          <w:rStyle w:val="11111AAAAStyleUnderline"/>
        </w:rPr>
        <w:t xml:space="preserve">, working through </w:t>
      </w:r>
      <w:r w:rsidRPr="007455F8">
        <w:rPr>
          <w:rStyle w:val="Emphasis"/>
          <w:highlight w:val="yellow"/>
        </w:rPr>
        <w:t>amplification</w:t>
      </w:r>
      <w:r w:rsidRPr="00360B3B">
        <w:rPr>
          <w:rStyle w:val="11111AAAAStyleUnderline"/>
        </w:rPr>
        <w:t xml:space="preserve"> and </w:t>
      </w:r>
      <w:r w:rsidRPr="00A16618">
        <w:rPr>
          <w:rStyle w:val="Emphasis"/>
        </w:rPr>
        <w:t>enhancement</w:t>
      </w:r>
      <w:r w:rsidRPr="00360B3B">
        <w:rPr>
          <w:rStyle w:val="11111AAAAStyleUnderline"/>
        </w:rPr>
        <w:t xml:space="preserve"> </w:t>
      </w:r>
      <w:r w:rsidRPr="007455F8">
        <w:rPr>
          <w:rStyle w:val="11111AAAAStyleUnderline"/>
          <w:highlight w:val="yellow"/>
        </w:rPr>
        <w:t>of</w:t>
      </w:r>
      <w:r w:rsidRPr="00360B3B">
        <w:rPr>
          <w:rStyle w:val="11111AAAAStyleUnderline"/>
        </w:rPr>
        <w:t xml:space="preserve"> the original signal, whereby</w:t>
      </w:r>
      <w:r w:rsidRPr="00A16618">
        <w:t xml:space="preserve"> the presence of </w:t>
      </w:r>
      <w:r w:rsidRPr="007455F8">
        <w:rPr>
          <w:rStyle w:val="Emphasis"/>
          <w:highlight w:val="yellow"/>
        </w:rPr>
        <w:t>complexity</w:t>
      </w:r>
      <w:r w:rsidRPr="007455F8">
        <w:rPr>
          <w:rStyle w:val="11111AAAAStyleUnderline"/>
          <w:highlight w:val="yellow"/>
        </w:rPr>
        <w:t xml:space="preserve"> and </w:t>
      </w:r>
      <w:r w:rsidRPr="007455F8">
        <w:rPr>
          <w:rStyle w:val="Emphasis"/>
          <w:highlight w:val="yellow"/>
        </w:rPr>
        <w:t>chaotic states</w:t>
      </w:r>
      <w:r w:rsidRPr="00360B3B">
        <w:rPr>
          <w:rStyle w:val="11111AAAAStyleUnderline"/>
        </w:rPr>
        <w:t xml:space="preserve"> demonstrates</w:t>
      </w:r>
      <w:r w:rsidRPr="00A16618">
        <w:t xml:space="preserve"> the non</w:t>
      </w:r>
      <w:r w:rsidRPr="00A16618">
        <w:rPr>
          <w:rFonts w:ascii="Times New Roman" w:hAnsi="Times New Roman" w:cs="Times New Roman"/>
        </w:rPr>
        <w:t>‐</w:t>
      </w:r>
      <w:r w:rsidRPr="00A16618">
        <w:t xml:space="preserve">linearity of systems and their capacity for </w:t>
      </w:r>
      <w:r w:rsidRPr="00A16618">
        <w:rPr>
          <w:rStyle w:val="Emphasis"/>
        </w:rPr>
        <w:t>unpredictable change</w:t>
      </w:r>
      <w:r w:rsidRPr="00A16618">
        <w:t xml:space="preserve"> in the pursuit of open</w:t>
      </w:r>
      <w:r w:rsidRPr="00A16618">
        <w:rPr>
          <w:rFonts w:ascii="Times New Roman" w:hAnsi="Times New Roman" w:cs="Times New Roman"/>
        </w:rPr>
        <w:t>‐</w:t>
      </w:r>
      <w:r w:rsidRPr="00A16618">
        <w:t>ended (but self</w:t>
      </w:r>
      <w:r w:rsidRPr="00A16618">
        <w:rPr>
          <w:rFonts w:ascii="Times New Roman" w:hAnsi="Times New Roman" w:cs="Times New Roman"/>
        </w:rPr>
        <w:t>‐</w:t>
      </w:r>
      <w:r w:rsidRPr="00A16618">
        <w:t>correcting) goal attainment. And yet, a careful examination of writings by the likes of Tiqqun or Ch</w:t>
      </w:r>
      <w:r w:rsidRPr="00A16618">
        <w:rPr>
          <w:rFonts w:cs="Georgia"/>
        </w:rPr>
        <w:t>â</w:t>
      </w:r>
      <w:r w:rsidRPr="00A16618">
        <w:t xml:space="preserve">telet demonstrate that they were generally aware of different currents in cybernetic thinking, but nevertheless argue that, </w:t>
      </w:r>
      <w:r w:rsidRPr="007455F8">
        <w:rPr>
          <w:rStyle w:val="Emphasis"/>
          <w:highlight w:val="yellow"/>
        </w:rPr>
        <w:t>whatever</w:t>
      </w:r>
      <w:r w:rsidRPr="007455F8">
        <w:rPr>
          <w:rStyle w:val="11111AAAAStyleUnderline"/>
          <w:highlight w:val="yellow"/>
        </w:rPr>
        <w:t xml:space="preserve"> its</w:t>
      </w:r>
      <w:r w:rsidRPr="00360B3B">
        <w:rPr>
          <w:rStyle w:val="11111AAAAStyleUnderline"/>
        </w:rPr>
        <w:t xml:space="preserve"> ostensible </w:t>
      </w:r>
      <w:r w:rsidRPr="007455F8">
        <w:rPr>
          <w:rStyle w:val="11111AAAAStyleUnderline"/>
          <w:highlight w:val="yellow"/>
        </w:rPr>
        <w:t>methods and goals</w:t>
      </w:r>
      <w:r w:rsidRPr="00A16618">
        <w:t>, second</w:t>
      </w:r>
      <w:r w:rsidRPr="00A16618">
        <w:rPr>
          <w:rFonts w:ascii="Times New Roman" w:hAnsi="Times New Roman" w:cs="Times New Roman"/>
        </w:rPr>
        <w:t>‐</w:t>
      </w:r>
      <w:r w:rsidRPr="00A16618">
        <w:t xml:space="preserve">order </w:t>
      </w:r>
      <w:r w:rsidRPr="00360B3B">
        <w:rPr>
          <w:rStyle w:val="11111AAAAStyleUnderline"/>
        </w:rPr>
        <w:t xml:space="preserve">cybernetics </w:t>
      </w:r>
      <w:r w:rsidRPr="007455F8">
        <w:rPr>
          <w:rStyle w:val="11111AAAAStyleUnderline"/>
          <w:highlight w:val="yellow"/>
        </w:rPr>
        <w:t xml:space="preserve">promulgates a </w:t>
      </w:r>
      <w:r w:rsidRPr="007455F8">
        <w:rPr>
          <w:rStyle w:val="Emphasis"/>
          <w:highlight w:val="yellow"/>
        </w:rPr>
        <w:t>new regime</w:t>
      </w:r>
      <w:r w:rsidRPr="007455F8">
        <w:rPr>
          <w:rStyle w:val="11111AAAAStyleUnderline"/>
          <w:highlight w:val="yellow"/>
        </w:rPr>
        <w:t xml:space="preserve"> of power</w:t>
      </w:r>
      <w:r w:rsidRPr="00A16618">
        <w:rPr>
          <w:rStyle w:val="11111AAAAStyleUnderline"/>
        </w:rPr>
        <w:t xml:space="preserve"> and control </w:t>
      </w:r>
      <w:r w:rsidRPr="007455F8">
        <w:rPr>
          <w:rStyle w:val="11111AAAAStyleUnderline"/>
          <w:highlight w:val="yellow"/>
        </w:rPr>
        <w:t xml:space="preserve">that </w:t>
      </w:r>
      <w:r w:rsidRPr="007455F8">
        <w:rPr>
          <w:rStyle w:val="Emphasis"/>
          <w:highlight w:val="yellow"/>
        </w:rPr>
        <w:t>dovetails</w:t>
      </w:r>
      <w:r w:rsidRPr="00A16618">
        <w:t xml:space="preserve"> in many respects </w:t>
      </w:r>
      <w:r w:rsidRPr="007455F8">
        <w:rPr>
          <w:rStyle w:val="11111AAAAStyleUnderline"/>
          <w:highlight w:val="yellow"/>
        </w:rPr>
        <w:t>with</w:t>
      </w:r>
      <w:r w:rsidRPr="00360B3B">
        <w:rPr>
          <w:rStyle w:val="11111AAAAStyleUnderline"/>
        </w:rPr>
        <w:t xml:space="preserve"> the requirements of </w:t>
      </w:r>
      <w:r w:rsidRPr="007455F8">
        <w:rPr>
          <w:rStyle w:val="11111AAAAStyleUnderline"/>
          <w:highlight w:val="yellow"/>
        </w:rPr>
        <w:t xml:space="preserve">today's </w:t>
      </w:r>
      <w:r w:rsidRPr="007455F8">
        <w:rPr>
          <w:rStyle w:val="Emphasis"/>
          <w:highlight w:val="yellow"/>
        </w:rPr>
        <w:t>supercharged technocapitalism</w:t>
      </w:r>
      <w:r w:rsidRPr="00A16618">
        <w:t xml:space="preserve">. Going further, they intimate that </w:t>
      </w:r>
      <w:r w:rsidRPr="007455F8">
        <w:rPr>
          <w:rStyle w:val="11111AAAAStyleUnderline"/>
          <w:highlight w:val="yellow"/>
        </w:rPr>
        <w:t>even</w:t>
      </w:r>
      <w:r w:rsidRPr="00A16618">
        <w:t xml:space="preserve"> some version of “</w:t>
      </w:r>
      <w:r w:rsidRPr="007455F8">
        <w:rPr>
          <w:rStyle w:val="Emphasis"/>
          <w:highlight w:val="yellow"/>
        </w:rPr>
        <w:t>cybernetic socialism</w:t>
      </w:r>
      <w:r w:rsidRPr="00A16618">
        <w:t xml:space="preserve">,” </w:t>
      </w:r>
      <w:r w:rsidRPr="00360B3B">
        <w:rPr>
          <w:rStyle w:val="11111AAAAStyleUnderline"/>
        </w:rPr>
        <w:t>with presumably novel human</w:t>
      </w:r>
      <w:r w:rsidRPr="00360B3B">
        <w:rPr>
          <w:rStyle w:val="11111AAAAStyleUnderline"/>
          <w:rFonts w:ascii="Times New Roman" w:hAnsi="Times New Roman" w:cs="Times New Roman"/>
        </w:rPr>
        <w:t>‐</w:t>
      </w:r>
      <w:r w:rsidRPr="00360B3B">
        <w:rPr>
          <w:rStyle w:val="11111AAAAStyleUnderline"/>
        </w:rPr>
        <w:t xml:space="preserve">machine assemblages, </w:t>
      </w:r>
      <w:r w:rsidRPr="007455F8">
        <w:rPr>
          <w:rStyle w:val="Emphasis"/>
          <w:highlight w:val="yellow"/>
        </w:rPr>
        <w:t>might not</w:t>
      </w:r>
      <w:r w:rsidRPr="00A16618">
        <w:t xml:space="preserve"> necessarily </w:t>
      </w:r>
      <w:r w:rsidRPr="007455F8">
        <w:rPr>
          <w:rStyle w:val="Emphasis"/>
          <w:highlight w:val="yellow"/>
        </w:rPr>
        <w:t>escape</w:t>
      </w:r>
      <w:r w:rsidRPr="00360B3B">
        <w:rPr>
          <w:rStyle w:val="11111AAAAStyleUnderline"/>
        </w:rPr>
        <w:t xml:space="preserve"> this morass</w:t>
      </w:r>
      <w:r w:rsidRPr="00A16618">
        <w:t>.</w:t>
      </w:r>
    </w:p>
    <w:p w14:paraId="683BCF8E" w14:textId="77777777" w:rsidR="005E01F6" w:rsidRPr="00A16618" w:rsidRDefault="005E01F6" w:rsidP="005E01F6">
      <w:r w:rsidRPr="00A16618">
        <w:t>Arguments concerning this shift to a new regime of power often make reference to one of Deleuze's late essays, or at least show its influence: the brief but tantalizing “Postscript on Societies of Control.” In nuce, Deleuze's position is that the type of “disciplinary” society theorized by Foucault, marked by various enclosures (schools, factories, military barracks, bureaucracies) wherein social behaviors were scrutinized and minutely organized in space</w:t>
      </w:r>
      <w:r w:rsidRPr="00A16618">
        <w:rPr>
          <w:rFonts w:ascii="Times New Roman" w:hAnsi="Times New Roman" w:cs="Times New Roman"/>
        </w:rPr>
        <w:t>‐</w:t>
      </w:r>
      <w:r w:rsidRPr="00A16618">
        <w:t>time so as to enhance their productive efficacy during an era of industrial capitalism, has been superseded by a quite different system of ruling more relevant to the present situation of powerful global corporations and the centrality of the “knowledge economy.” That is, whereas disciplinary societies concern themselves with a process of homogenizing subjectification largely through panoptical means, by which compliant indivi</w:t>
      </w:r>
      <w:r w:rsidRPr="00392BFA">
        <w:t>duals are integrated seamlessly into the mass, control societies are post</w:t>
      </w:r>
      <w:r w:rsidRPr="00392BFA">
        <w:rPr>
          <w:rFonts w:ascii="Cambria Math" w:hAnsi="Cambria Math" w:cs="Cambria Math"/>
        </w:rPr>
        <w:t>‐</w:t>
      </w:r>
      <w:r w:rsidRPr="00392BFA">
        <w:t>panoptical, and rely instead on “ultrarapid forms of free</w:t>
      </w:r>
      <w:r w:rsidRPr="00392BFA">
        <w:rPr>
          <w:rFonts w:ascii="Cambria Math" w:hAnsi="Cambria Math" w:cs="Cambria Math"/>
        </w:rPr>
        <w:t>‐</w:t>
      </w:r>
      <w:r w:rsidRPr="00392BFA">
        <w:t>floating control” (Deleuze, 1992, p. 4). Crucial with regard to the latter is the continuous accumulation of statistical information via the elicitation of communicative exchange across the entire social field.</w:t>
      </w:r>
      <w:r w:rsidRPr="00A16618">
        <w:t xml:space="preserve"> The focus ceases to be the atomized individual, but rather a numerically</w:t>
      </w:r>
      <w:r w:rsidRPr="00A16618">
        <w:rPr>
          <w:rFonts w:ascii="Times New Roman" w:hAnsi="Times New Roman" w:cs="Times New Roman"/>
        </w:rPr>
        <w:t>‐</w:t>
      </w:r>
      <w:r w:rsidRPr="00A16618">
        <w:t xml:space="preserve">based assessment of the </w:t>
      </w:r>
      <w:r w:rsidRPr="00A16618">
        <w:rPr>
          <w:rFonts w:cs="Georgia"/>
        </w:rPr>
        <w:t>“</w:t>
      </w:r>
      <w:r w:rsidRPr="00A16618">
        <w:t>dividual,</w:t>
      </w:r>
      <w:r w:rsidRPr="00A16618">
        <w:rPr>
          <w:rFonts w:cs="Georgia"/>
        </w:rPr>
        <w:t>”</w:t>
      </w:r>
      <w:r w:rsidRPr="00A16618">
        <w:t xml:space="preserve"> by which Deleuze means a generically average subject made comprehensible through opinion surveys, sampling techniques, and market research. </w:t>
      </w:r>
      <w:r w:rsidRPr="00360B3B">
        <w:rPr>
          <w:rStyle w:val="11111AAAAStyleUnderline"/>
        </w:rPr>
        <w:t>Control is now exercised</w:t>
      </w:r>
      <w:r w:rsidRPr="00A16618">
        <w:t xml:space="preserve">, not </w:t>
      </w:r>
      <w:r w:rsidRPr="00360B3B">
        <w:rPr>
          <w:rStyle w:val="11111AAAAStyleUnderline"/>
        </w:rPr>
        <w:t>through</w:t>
      </w:r>
      <w:r w:rsidRPr="00A16618">
        <w:t xml:space="preserve"> hierarchical, top</w:t>
      </w:r>
      <w:r w:rsidRPr="00A16618">
        <w:rPr>
          <w:rFonts w:ascii="Times New Roman" w:hAnsi="Times New Roman" w:cs="Times New Roman"/>
        </w:rPr>
        <w:t>‐</w:t>
      </w:r>
      <w:r w:rsidRPr="00A16618">
        <w:t>down management, much less by fostering techniques of hermeneutical self</w:t>
      </w:r>
      <w:r w:rsidRPr="00A16618">
        <w:rPr>
          <w:rFonts w:ascii="Times New Roman" w:hAnsi="Times New Roman" w:cs="Times New Roman"/>
        </w:rPr>
        <w:t>‐</w:t>
      </w:r>
      <w:r w:rsidRPr="00A16618">
        <w:t xml:space="preserve">examination, but </w:t>
      </w:r>
      <w:r w:rsidRPr="00360B3B">
        <w:rPr>
          <w:rStyle w:val="11111AAAAStyleUnderline"/>
        </w:rPr>
        <w:t>the pattern analysis of myriad electronic traces and the subtle shaping</w:t>
      </w:r>
      <w:r w:rsidRPr="00A16618">
        <w:t xml:space="preserve"> (or </w:t>
      </w:r>
      <w:r w:rsidRPr="00A16618">
        <w:rPr>
          <w:rFonts w:cs="Georgia"/>
        </w:rPr>
        <w:t>“</w:t>
      </w:r>
      <w:r w:rsidRPr="00A16618">
        <w:t>nudging</w:t>
      </w:r>
      <w:r w:rsidRPr="00A16618">
        <w:rPr>
          <w:rFonts w:cs="Georgia"/>
        </w:rPr>
        <w:t>”</w:t>
      </w:r>
      <w:r w:rsidRPr="00A16618">
        <w:t xml:space="preserve">) </w:t>
      </w:r>
      <w:r w:rsidRPr="00360B3B">
        <w:rPr>
          <w:rStyle w:val="11111AAAAStyleUnderline"/>
        </w:rPr>
        <w:t>of micro</w:t>
      </w:r>
      <w:r w:rsidRPr="00360B3B">
        <w:rPr>
          <w:rStyle w:val="11111AAAAStyleUnderline"/>
          <w:rFonts w:ascii="Times New Roman" w:hAnsi="Times New Roman" w:cs="Times New Roman"/>
        </w:rPr>
        <w:t>‐</w:t>
      </w:r>
      <w:r w:rsidRPr="00360B3B">
        <w:rPr>
          <w:rStyle w:val="11111AAAAStyleUnderline"/>
        </w:rPr>
        <w:t>behaviors</w:t>
      </w:r>
      <w:r w:rsidRPr="00A16618">
        <w:t xml:space="preserve"> via what Deleuze calls </w:t>
      </w:r>
      <w:r w:rsidRPr="00A16618">
        <w:rPr>
          <w:rFonts w:cs="Georgia"/>
        </w:rPr>
        <w:t>“</w:t>
      </w:r>
      <w:r w:rsidRPr="00A16618">
        <w:t>universal modulation.</w:t>
      </w:r>
      <w:r w:rsidRPr="00A16618">
        <w:rPr>
          <w:rFonts w:cs="Georgia"/>
        </w:rPr>
        <w:t>”</w:t>
      </w:r>
      <w:r w:rsidRPr="00A16618">
        <w:t xml:space="preserve"> </w:t>
      </w:r>
      <w:r w:rsidRPr="00360B3B">
        <w:rPr>
          <w:rStyle w:val="11111AAAAStyleUnderline"/>
        </w:rPr>
        <w:t xml:space="preserve">The key is that these environments are </w:t>
      </w:r>
      <w:r w:rsidRPr="00A16618">
        <w:rPr>
          <w:rStyle w:val="Emphasis"/>
        </w:rPr>
        <w:t>not segmented</w:t>
      </w:r>
      <w:r w:rsidRPr="00360B3B">
        <w:rPr>
          <w:rStyle w:val="11111AAAAStyleUnderline"/>
        </w:rPr>
        <w:t xml:space="preserve"> and </w:t>
      </w:r>
      <w:r w:rsidRPr="00A16618">
        <w:rPr>
          <w:rStyle w:val="Emphasis"/>
        </w:rPr>
        <w:t>closed</w:t>
      </w:r>
      <w:r w:rsidRPr="00360B3B">
        <w:rPr>
          <w:rStyle w:val="11111AAAAStyleUnderline"/>
        </w:rPr>
        <w:t xml:space="preserve">, but </w:t>
      </w:r>
      <w:r w:rsidRPr="00A16618">
        <w:rPr>
          <w:rStyle w:val="Emphasis"/>
        </w:rPr>
        <w:t>fluid</w:t>
      </w:r>
      <w:r w:rsidRPr="00360B3B">
        <w:rPr>
          <w:rStyle w:val="11111AAAAStyleUnderline"/>
        </w:rPr>
        <w:t xml:space="preserve"> and </w:t>
      </w:r>
      <w:r w:rsidRPr="00A16618">
        <w:rPr>
          <w:rStyle w:val="Emphasis"/>
        </w:rPr>
        <w:t>open</w:t>
      </w:r>
      <w:r w:rsidRPr="00360B3B">
        <w:rPr>
          <w:rStyle w:val="11111AAAAStyleUnderline"/>
        </w:rPr>
        <w:t xml:space="preserve">, and that social actors </w:t>
      </w:r>
      <w:r w:rsidRPr="00A16618">
        <w:rPr>
          <w:rStyle w:val="Emphasis"/>
        </w:rPr>
        <w:t>participate</w:t>
      </w:r>
      <w:r w:rsidRPr="00360B3B">
        <w:rPr>
          <w:rStyle w:val="11111AAAAStyleUnderline"/>
        </w:rPr>
        <w:t xml:space="preserve"> in and </w:t>
      </w:r>
      <w:r w:rsidRPr="00A16618">
        <w:rPr>
          <w:rStyle w:val="Emphasis"/>
        </w:rPr>
        <w:t>maintain</w:t>
      </w:r>
      <w:r w:rsidRPr="00360B3B">
        <w:rPr>
          <w:rStyle w:val="11111AAAAStyleUnderline"/>
        </w:rPr>
        <w:t xml:space="preserve"> the system dynamically through their own </w:t>
      </w:r>
      <w:r w:rsidRPr="00A16618">
        <w:rPr>
          <w:rStyle w:val="Emphasis"/>
        </w:rPr>
        <w:t>seemingly voluntaristic</w:t>
      </w:r>
      <w:r w:rsidRPr="00A16618">
        <w:t xml:space="preserve"> choices and actions, à la Lefebvre's “splendid impression of </w:t>
      </w:r>
      <w:r w:rsidRPr="00A16618">
        <w:rPr>
          <w:rStyle w:val="Emphasis"/>
        </w:rPr>
        <w:t>spontaneity</w:t>
      </w:r>
      <w:r w:rsidRPr="00A16618">
        <w:t xml:space="preserve"> and harmony.”4</w:t>
      </w:r>
    </w:p>
    <w:p w14:paraId="59967265" w14:textId="77777777" w:rsidR="005E01F6" w:rsidRPr="00A16618" w:rsidRDefault="005E01F6" w:rsidP="005E01F6">
      <w:r w:rsidRPr="00A16618">
        <w:t>The relevance of Deleuze's “Postscript” to our concerns should be fairly obvious. First</w:t>
      </w:r>
      <w:r w:rsidRPr="00A16618">
        <w:rPr>
          <w:rFonts w:ascii="Times New Roman" w:hAnsi="Times New Roman" w:cs="Times New Roman"/>
        </w:rPr>
        <w:t>‐</w:t>
      </w:r>
      <w:r w:rsidRPr="00A16618">
        <w:t>order cybernetics is in lockstep with the nature and demands of what we might call late</w:t>
      </w:r>
      <w:r w:rsidRPr="00A16618">
        <w:rPr>
          <w:rFonts w:ascii="Times New Roman" w:hAnsi="Times New Roman" w:cs="Times New Roman"/>
        </w:rPr>
        <w:t>‐</w:t>
      </w:r>
      <w:r w:rsidRPr="00A16618">
        <w:t>disciplinary societies. Second</w:t>
      </w:r>
      <w:r w:rsidRPr="00A16618">
        <w:rPr>
          <w:rFonts w:ascii="Times New Roman" w:hAnsi="Times New Roman" w:cs="Times New Roman"/>
        </w:rPr>
        <w:t>‐</w:t>
      </w:r>
      <w:r w:rsidRPr="00A16618">
        <w:t xml:space="preserve">order </w:t>
      </w:r>
      <w:r w:rsidRPr="007455F8">
        <w:rPr>
          <w:rStyle w:val="11111AAAAStyleUnderline"/>
          <w:highlight w:val="yellow"/>
        </w:rPr>
        <w:t>cybernetics</w:t>
      </w:r>
      <w:r w:rsidRPr="00A16618">
        <w:t xml:space="preserve">, by contrast, </w:t>
      </w:r>
      <w:r w:rsidRPr="007455F8">
        <w:rPr>
          <w:rStyle w:val="11111AAAAStyleUnderline"/>
          <w:highlight w:val="yellow"/>
        </w:rPr>
        <w:t>appears</w:t>
      </w:r>
      <w:r w:rsidRPr="00360B3B">
        <w:rPr>
          <w:rStyle w:val="11111AAAAStyleUnderline"/>
        </w:rPr>
        <w:t xml:space="preserve"> more </w:t>
      </w:r>
      <w:r w:rsidRPr="007455F8">
        <w:rPr>
          <w:rStyle w:val="Emphasis"/>
          <w:highlight w:val="yellow"/>
        </w:rPr>
        <w:t>compatible</w:t>
      </w:r>
      <w:r w:rsidRPr="007455F8">
        <w:rPr>
          <w:rStyle w:val="11111AAAAStyleUnderline"/>
          <w:highlight w:val="yellow"/>
        </w:rPr>
        <w:t xml:space="preserve"> with</w:t>
      </w:r>
      <w:r w:rsidRPr="00360B3B">
        <w:rPr>
          <w:rStyle w:val="11111AAAAStyleUnderline"/>
        </w:rPr>
        <w:t xml:space="preserve"> progressive, even </w:t>
      </w:r>
      <w:r w:rsidRPr="007455F8">
        <w:rPr>
          <w:rStyle w:val="11111AAAAStyleUnderline"/>
          <w:highlight w:val="yellow"/>
        </w:rPr>
        <w:t>liberatory aims</w:t>
      </w:r>
      <w:r w:rsidRPr="007455F8">
        <w:rPr>
          <w:highlight w:val="yellow"/>
        </w:rPr>
        <w:t>.</w:t>
      </w:r>
      <w:r w:rsidRPr="00A16618">
        <w:t xml:space="preserve"> An indication of this latter orientation is that </w:t>
      </w:r>
      <w:r w:rsidRPr="00360B3B">
        <w:rPr>
          <w:rStyle w:val="11111AAAAStyleUnderline"/>
        </w:rPr>
        <w:t>many</w:t>
      </w:r>
      <w:r w:rsidRPr="00A16618">
        <w:t xml:space="preserve"> of the </w:t>
      </w:r>
      <w:r w:rsidRPr="00360B3B">
        <w:rPr>
          <w:rStyle w:val="11111AAAAStyleUnderline"/>
        </w:rPr>
        <w:t>key figures in</w:t>
      </w:r>
      <w:r w:rsidRPr="00A16618">
        <w:t xml:space="preserve"> British </w:t>
      </w:r>
      <w:r w:rsidRPr="00360B3B">
        <w:rPr>
          <w:rStyle w:val="11111AAAAStyleUnderline"/>
        </w:rPr>
        <w:t>cybernetics</w:t>
      </w:r>
      <w:r w:rsidRPr="00A16618">
        <w:t xml:space="preserve"> situated themselves on the Left of the political spectrum, and </w:t>
      </w:r>
      <w:r w:rsidRPr="00360B3B">
        <w:rPr>
          <w:rStyle w:val="11111AAAAStyleUnderline"/>
        </w:rPr>
        <w:t xml:space="preserve">cultivated </w:t>
      </w:r>
      <w:r w:rsidRPr="00A16618">
        <w:rPr>
          <w:rStyle w:val="Emphasis"/>
        </w:rPr>
        <w:t>non</w:t>
      </w:r>
      <w:r w:rsidRPr="00A16618">
        <w:rPr>
          <w:rStyle w:val="Emphasis"/>
          <w:rFonts w:ascii="Times New Roman" w:hAnsi="Times New Roman" w:cs="Times New Roman"/>
        </w:rPr>
        <w:t>‐</w:t>
      </w:r>
      <w:r w:rsidRPr="00A16618">
        <w:rPr>
          <w:rStyle w:val="Emphasis"/>
        </w:rPr>
        <w:t>conformist</w:t>
      </w:r>
      <w:r w:rsidRPr="00360B3B">
        <w:rPr>
          <w:rStyle w:val="11111AAAAStyleUnderline"/>
        </w:rPr>
        <w:t xml:space="preserve"> and often explicitly </w:t>
      </w:r>
      <w:r w:rsidRPr="00A16618">
        <w:rPr>
          <w:rStyle w:val="Emphasis"/>
        </w:rPr>
        <w:t>anti</w:t>
      </w:r>
      <w:r w:rsidRPr="00A16618">
        <w:rPr>
          <w:rStyle w:val="Emphasis"/>
          <w:rFonts w:ascii="Times New Roman" w:hAnsi="Times New Roman" w:cs="Times New Roman"/>
        </w:rPr>
        <w:t>‐</w:t>
      </w:r>
      <w:r w:rsidRPr="00A16618">
        <w:rPr>
          <w:rStyle w:val="Emphasis"/>
        </w:rPr>
        <w:t>authoritarian</w:t>
      </w:r>
      <w:r w:rsidRPr="00360B3B">
        <w:rPr>
          <w:rStyle w:val="11111AAAAStyleUnderline"/>
        </w:rPr>
        <w:t xml:space="preserve"> interests</w:t>
      </w:r>
      <w:r w:rsidRPr="00A16618">
        <w:t xml:space="preserve">, even if Beer himself was something of a “champagne socialist.” </w:t>
      </w:r>
      <w:r w:rsidRPr="00360B3B">
        <w:rPr>
          <w:rStyle w:val="11111AAAAStyleUnderline"/>
        </w:rPr>
        <w:t>Yet</w:t>
      </w:r>
      <w:r w:rsidRPr="00A16618">
        <w:t xml:space="preserve">, in </w:t>
      </w:r>
      <w:r w:rsidRPr="007455F8">
        <w:rPr>
          <w:rStyle w:val="Emphasis"/>
          <w:highlight w:val="yellow"/>
        </w:rPr>
        <w:t>embracing</w:t>
      </w:r>
      <w:r w:rsidRPr="00A16618">
        <w:rPr>
          <w:rStyle w:val="Emphasis"/>
        </w:rPr>
        <w:t xml:space="preserve"> complexity</w:t>
      </w:r>
      <w:r w:rsidRPr="00360B3B">
        <w:rPr>
          <w:rStyle w:val="11111AAAAStyleUnderline"/>
        </w:rPr>
        <w:t xml:space="preserve">, </w:t>
      </w:r>
      <w:r w:rsidRPr="007455F8">
        <w:rPr>
          <w:rStyle w:val="Emphasis"/>
          <w:highlight w:val="yellow"/>
        </w:rPr>
        <w:t>contingency</w:t>
      </w:r>
      <w:r w:rsidRPr="00360B3B">
        <w:rPr>
          <w:rStyle w:val="11111AAAAStyleUnderline"/>
        </w:rPr>
        <w:t xml:space="preserve">, and </w:t>
      </w:r>
      <w:r w:rsidRPr="00A16618">
        <w:rPr>
          <w:rStyle w:val="Emphasis"/>
        </w:rPr>
        <w:t>openness</w:t>
      </w:r>
      <w:r w:rsidRPr="00A16618">
        <w:t>, second</w:t>
      </w:r>
      <w:r w:rsidRPr="00A16618">
        <w:rPr>
          <w:rFonts w:ascii="Times New Roman" w:hAnsi="Times New Roman" w:cs="Times New Roman"/>
        </w:rPr>
        <w:t>‐</w:t>
      </w:r>
      <w:r w:rsidRPr="00A16618">
        <w:t xml:space="preserve">order cybernetics </w:t>
      </w:r>
      <w:r w:rsidRPr="007455F8">
        <w:rPr>
          <w:rStyle w:val="11111AAAAStyleUnderline"/>
          <w:highlight w:val="yellow"/>
        </w:rPr>
        <w:t xml:space="preserve">is </w:t>
      </w:r>
      <w:r w:rsidRPr="007455F8">
        <w:rPr>
          <w:rStyle w:val="Emphasis"/>
          <w:highlight w:val="yellow"/>
        </w:rPr>
        <w:t>not</w:t>
      </w:r>
      <w:r w:rsidRPr="00A16618">
        <w:rPr>
          <w:rStyle w:val="Emphasis"/>
        </w:rPr>
        <w:t xml:space="preserve"> wholly </w:t>
      </w:r>
      <w:r w:rsidRPr="007455F8">
        <w:rPr>
          <w:rStyle w:val="Emphasis"/>
          <w:highlight w:val="yellow"/>
        </w:rPr>
        <w:t>immune</w:t>
      </w:r>
      <w:r w:rsidRPr="007455F8">
        <w:rPr>
          <w:rStyle w:val="11111AAAAStyleUnderline"/>
          <w:highlight w:val="yellow"/>
        </w:rPr>
        <w:t xml:space="preserve"> to</w:t>
      </w:r>
      <w:r w:rsidRPr="00360B3B">
        <w:rPr>
          <w:rStyle w:val="11111AAAAStyleUnderline"/>
        </w:rPr>
        <w:t xml:space="preserve"> the mentality of </w:t>
      </w:r>
      <w:r w:rsidRPr="007455F8">
        <w:rPr>
          <w:rStyle w:val="Emphasis"/>
          <w:highlight w:val="yellow"/>
        </w:rPr>
        <w:t>control</w:t>
      </w:r>
      <w:r w:rsidRPr="00360B3B">
        <w:rPr>
          <w:rStyle w:val="11111AAAAStyleUnderline"/>
        </w:rPr>
        <w:t xml:space="preserve"> and </w:t>
      </w:r>
      <w:r w:rsidRPr="00A16618">
        <w:rPr>
          <w:rStyle w:val="Emphasis"/>
        </w:rPr>
        <w:t>governance</w:t>
      </w:r>
      <w:r w:rsidRPr="00A16618">
        <w:t xml:space="preserve">. Indeed, the types of </w:t>
      </w:r>
      <w:r w:rsidRPr="00360B3B">
        <w:rPr>
          <w:rStyle w:val="11111AAAAStyleUnderline"/>
        </w:rPr>
        <w:t>non</w:t>
      </w:r>
      <w:r w:rsidRPr="00360B3B">
        <w:rPr>
          <w:rStyle w:val="11111AAAAStyleUnderline"/>
          <w:rFonts w:ascii="Times New Roman" w:hAnsi="Times New Roman" w:cs="Times New Roman"/>
        </w:rPr>
        <w:t>‐</w:t>
      </w:r>
      <w:r w:rsidRPr="00360B3B">
        <w:rPr>
          <w:rStyle w:val="11111AAAAStyleUnderline"/>
        </w:rPr>
        <w:t>linear self</w:t>
      </w:r>
      <w:r w:rsidRPr="00360B3B">
        <w:rPr>
          <w:rStyle w:val="11111AAAAStyleUnderline"/>
          <w:rFonts w:ascii="Times New Roman" w:hAnsi="Times New Roman" w:cs="Times New Roman"/>
        </w:rPr>
        <w:t>‐</w:t>
      </w:r>
      <w:r w:rsidRPr="00360B3B">
        <w:rPr>
          <w:rStyle w:val="11111AAAAStyleUnderline"/>
        </w:rPr>
        <w:t>organization</w:t>
      </w:r>
      <w:r w:rsidRPr="00A16618">
        <w:t xml:space="preserve"> as discussed by Deleuze </w:t>
      </w:r>
      <w:r w:rsidRPr="00360B3B">
        <w:rPr>
          <w:rStyle w:val="11111AAAAStyleUnderline"/>
        </w:rPr>
        <w:t xml:space="preserve">are </w:t>
      </w:r>
      <w:r w:rsidRPr="00A16618">
        <w:rPr>
          <w:rStyle w:val="Emphasis"/>
        </w:rPr>
        <w:t>necessarily premised on disequilibrium</w:t>
      </w:r>
      <w:r w:rsidRPr="00360B3B">
        <w:rPr>
          <w:rStyle w:val="11111AAAAStyleUnderline"/>
        </w:rPr>
        <w:t xml:space="preserve"> and </w:t>
      </w:r>
      <w:r w:rsidRPr="00A16618">
        <w:rPr>
          <w:rStyle w:val="Emphasis"/>
        </w:rPr>
        <w:t>chaos</w:t>
      </w:r>
      <w:r w:rsidRPr="00A16618">
        <w:t xml:space="preserve">: </w:t>
      </w:r>
      <w:r w:rsidRPr="007455F8">
        <w:rPr>
          <w:rStyle w:val="11111AAAAStyleUnderline"/>
          <w:highlight w:val="yellow"/>
        </w:rPr>
        <w:t xml:space="preserve">the multiplication of </w:t>
      </w:r>
      <w:r w:rsidRPr="007455F8">
        <w:rPr>
          <w:rStyle w:val="Emphasis"/>
          <w:highlight w:val="yellow"/>
        </w:rPr>
        <w:t>horizontal</w:t>
      </w:r>
      <w:r w:rsidRPr="00360B3B">
        <w:rPr>
          <w:rStyle w:val="11111AAAAStyleUnderline"/>
        </w:rPr>
        <w:t xml:space="preserve">, </w:t>
      </w:r>
      <w:r w:rsidRPr="00A16618">
        <w:rPr>
          <w:rStyle w:val="Emphasis"/>
        </w:rPr>
        <w:t>autonomously</w:t>
      </w:r>
      <w:r w:rsidRPr="00A16618">
        <w:rPr>
          <w:rStyle w:val="Emphasis"/>
          <w:rFonts w:ascii="Times New Roman" w:hAnsi="Times New Roman" w:cs="Times New Roman"/>
        </w:rPr>
        <w:t>‐</w:t>
      </w:r>
      <w:r w:rsidRPr="00A16618">
        <w:rPr>
          <w:rStyle w:val="Emphasis"/>
        </w:rPr>
        <w:t xml:space="preserve">structured communicative </w:t>
      </w:r>
      <w:r w:rsidRPr="007455F8">
        <w:rPr>
          <w:rStyle w:val="Emphasis"/>
          <w:highlight w:val="yellow"/>
        </w:rPr>
        <w:t>networks</w:t>
      </w:r>
      <w:r w:rsidRPr="007455F8">
        <w:rPr>
          <w:rStyle w:val="11111AAAAStyleUnderline"/>
          <w:highlight w:val="yellow"/>
        </w:rPr>
        <w:t xml:space="preserve"> is the </w:t>
      </w:r>
      <w:r w:rsidRPr="007455F8">
        <w:rPr>
          <w:rStyle w:val="Emphasis"/>
          <w:highlight w:val="yellow"/>
        </w:rPr>
        <w:t>new mode of control</w:t>
      </w:r>
      <w:r w:rsidRPr="007455F8">
        <w:rPr>
          <w:rStyle w:val="11111AAAAStyleUnderline"/>
          <w:highlight w:val="yellow"/>
        </w:rPr>
        <w:t xml:space="preserve">, </w:t>
      </w:r>
      <w:r w:rsidRPr="007455F8">
        <w:rPr>
          <w:rStyle w:val="Emphasis"/>
          <w:sz w:val="30"/>
          <w:szCs w:val="30"/>
          <w:highlight w:val="yellow"/>
        </w:rPr>
        <w:t>not</w:t>
      </w:r>
      <w:r w:rsidRPr="00A16618">
        <w:rPr>
          <w:rStyle w:val="Emphasis"/>
          <w:sz w:val="30"/>
          <w:szCs w:val="30"/>
        </w:rPr>
        <w:t xml:space="preserve"> any sort of </w:t>
      </w:r>
      <w:r w:rsidRPr="007455F8">
        <w:rPr>
          <w:rStyle w:val="Emphasis"/>
          <w:sz w:val="30"/>
          <w:szCs w:val="30"/>
          <w:highlight w:val="yellow"/>
        </w:rPr>
        <w:t>emancipation from</w:t>
      </w:r>
      <w:r w:rsidRPr="00A16618">
        <w:rPr>
          <w:rStyle w:val="Emphasis"/>
          <w:sz w:val="30"/>
          <w:szCs w:val="30"/>
        </w:rPr>
        <w:t xml:space="preserve"> </w:t>
      </w:r>
      <w:r w:rsidRPr="005B3071">
        <w:rPr>
          <w:rStyle w:val="Emphasis"/>
          <w:sz w:val="30"/>
          <w:szCs w:val="30"/>
          <w:highlight w:val="yellow"/>
        </w:rPr>
        <w:t>prevailing systems of p</w:t>
      </w:r>
      <w:r w:rsidRPr="007455F8">
        <w:rPr>
          <w:rStyle w:val="Emphasis"/>
          <w:sz w:val="30"/>
          <w:szCs w:val="30"/>
          <w:highlight w:val="yellow"/>
        </w:rPr>
        <w:t>ower</w:t>
      </w:r>
      <w:r w:rsidRPr="00360B3B">
        <w:rPr>
          <w:rStyle w:val="11111AAAAStyleUnderline"/>
        </w:rPr>
        <w:t xml:space="preserve">. </w:t>
      </w:r>
      <w:r w:rsidRPr="007455F8">
        <w:rPr>
          <w:rStyle w:val="11111AAAAStyleUnderline"/>
          <w:highlight w:val="yellow"/>
        </w:rPr>
        <w:t xml:space="preserve">Control </w:t>
      </w:r>
      <w:r w:rsidRPr="005B3071">
        <w:rPr>
          <w:rStyle w:val="11111AAAAStyleUnderline"/>
          <w:highlight w:val="yellow"/>
        </w:rPr>
        <w:t>societies depend</w:t>
      </w:r>
      <w:r w:rsidRPr="00360B3B">
        <w:rPr>
          <w:rStyle w:val="11111AAAAStyleUnderline"/>
        </w:rPr>
        <w:t xml:space="preserve"> </w:t>
      </w:r>
      <w:r w:rsidRPr="00A16618">
        <w:rPr>
          <w:rStyle w:val="Emphasis"/>
        </w:rPr>
        <w:t>precisely</w:t>
      </w:r>
      <w:r w:rsidRPr="00360B3B">
        <w:rPr>
          <w:rStyle w:val="11111AAAAStyleUnderline"/>
        </w:rPr>
        <w:t xml:space="preserve"> </w:t>
      </w:r>
      <w:r w:rsidRPr="005B3071">
        <w:rPr>
          <w:rStyle w:val="11111AAAAStyleUnderline"/>
          <w:highlight w:val="yellow"/>
        </w:rPr>
        <w:t>on</w:t>
      </w:r>
      <w:r w:rsidRPr="00360B3B">
        <w:rPr>
          <w:rStyle w:val="11111AAAAStyleUnderline"/>
        </w:rPr>
        <w:t xml:space="preserve"> the </w:t>
      </w:r>
      <w:r w:rsidRPr="005B3071">
        <w:rPr>
          <w:rStyle w:val="Emphasis"/>
          <w:highlight w:val="yellow"/>
        </w:rPr>
        <w:t>constant elicitation</w:t>
      </w:r>
      <w:r w:rsidRPr="005B3071">
        <w:rPr>
          <w:rStyle w:val="11111AAAAStyleUnderline"/>
          <w:highlight w:val="yellow"/>
        </w:rPr>
        <w:t xml:space="preserve"> of affects and desires</w:t>
      </w:r>
      <w:r w:rsidRPr="00360B3B">
        <w:rPr>
          <w:rStyle w:val="11111AAAAStyleUnderline"/>
        </w:rPr>
        <w:t xml:space="preserve">, as </w:t>
      </w:r>
      <w:r w:rsidRPr="00A16618">
        <w:rPr>
          <w:rStyle w:val="Emphasis"/>
        </w:rPr>
        <w:t>opposed</w:t>
      </w:r>
      <w:r w:rsidRPr="00360B3B">
        <w:rPr>
          <w:rStyle w:val="11111AAAAStyleUnderline"/>
        </w:rPr>
        <w:t xml:space="preserve"> to their </w:t>
      </w:r>
      <w:r w:rsidRPr="00A16618">
        <w:rPr>
          <w:rStyle w:val="Emphasis"/>
        </w:rPr>
        <w:t>repression</w:t>
      </w:r>
      <w:r w:rsidRPr="00360B3B">
        <w:rPr>
          <w:rStyle w:val="11111AAAAStyleUnderline"/>
        </w:rPr>
        <w:t xml:space="preserve"> or </w:t>
      </w:r>
      <w:r w:rsidRPr="00A16618">
        <w:rPr>
          <w:rStyle w:val="Emphasis"/>
        </w:rPr>
        <w:t>curtailment</w:t>
      </w:r>
      <w:r w:rsidRPr="00A16618">
        <w:t>, provided they can be channeled into forms of communicative action subject to ongoing surveillance and statistical quantification. In second</w:t>
      </w:r>
      <w:r w:rsidRPr="00A16618">
        <w:rPr>
          <w:rFonts w:ascii="Times New Roman" w:hAnsi="Times New Roman" w:cs="Times New Roman"/>
        </w:rPr>
        <w:t>‐</w:t>
      </w:r>
      <w:r w:rsidRPr="00A16618">
        <w:t>order cybernetics, as Maroš Krivý (2018, p. 18) usefully puts it, “</w:t>
      </w:r>
      <w:r w:rsidRPr="00360B3B">
        <w:rPr>
          <w:rStyle w:val="11111AAAAStyleUnderline"/>
        </w:rPr>
        <w:t xml:space="preserve">power relations </w:t>
      </w:r>
      <w:r w:rsidRPr="007455F8">
        <w:rPr>
          <w:rStyle w:val="11111AAAAStyleUnderline"/>
          <w:highlight w:val="yellow"/>
        </w:rPr>
        <w:t xml:space="preserve">reproduce through </w:t>
      </w:r>
      <w:r w:rsidRPr="007455F8">
        <w:rPr>
          <w:rStyle w:val="Emphasis"/>
          <w:highlight w:val="yellow"/>
        </w:rPr>
        <w:t>proliferating indeterminacy</w:t>
      </w:r>
      <w:r w:rsidRPr="00360B3B">
        <w:rPr>
          <w:rStyle w:val="11111AAAAStyleUnderline"/>
        </w:rPr>
        <w:t xml:space="preserve">, </w:t>
      </w:r>
      <w:r w:rsidRPr="00A16618">
        <w:rPr>
          <w:rStyle w:val="Emphasis"/>
        </w:rPr>
        <w:t>nonlinearity</w:t>
      </w:r>
      <w:r w:rsidRPr="00360B3B">
        <w:rPr>
          <w:rStyle w:val="11111AAAAStyleUnderline"/>
        </w:rPr>
        <w:t xml:space="preserve"> and </w:t>
      </w:r>
      <w:r w:rsidRPr="00A16618">
        <w:rPr>
          <w:rStyle w:val="Emphasis"/>
        </w:rPr>
        <w:t>complexity</w:t>
      </w:r>
      <w:r w:rsidRPr="00360B3B">
        <w:rPr>
          <w:rStyle w:val="11111AAAAStyleUnderline"/>
        </w:rPr>
        <w:t xml:space="preserve">, </w:t>
      </w:r>
      <w:r w:rsidRPr="007455F8">
        <w:rPr>
          <w:rStyle w:val="Emphasis"/>
          <w:highlight w:val="yellow"/>
        </w:rPr>
        <w:t>rather</w:t>
      </w:r>
      <w:r w:rsidRPr="007455F8">
        <w:rPr>
          <w:rStyle w:val="11111AAAAStyleUnderline"/>
          <w:highlight w:val="yellow"/>
        </w:rPr>
        <w:t xml:space="preserve"> than</w:t>
      </w:r>
      <w:r w:rsidRPr="00360B3B">
        <w:rPr>
          <w:rStyle w:val="11111AAAAStyleUnderline"/>
        </w:rPr>
        <w:t xml:space="preserve"> by </w:t>
      </w:r>
      <w:r w:rsidRPr="007455F8">
        <w:rPr>
          <w:rStyle w:val="Emphasis"/>
          <w:highlight w:val="yellow"/>
        </w:rPr>
        <w:t>curbing</w:t>
      </w:r>
      <w:r w:rsidRPr="007455F8">
        <w:rPr>
          <w:rStyle w:val="11111AAAAStyleUnderline"/>
          <w:highlight w:val="yellow"/>
        </w:rPr>
        <w:t xml:space="preserve"> these</w:t>
      </w:r>
      <w:r w:rsidRPr="00360B3B">
        <w:rPr>
          <w:rStyle w:val="11111AAAAStyleUnderline"/>
        </w:rPr>
        <w:t xml:space="preserve"> into </w:t>
      </w:r>
      <w:r w:rsidRPr="00A16618">
        <w:rPr>
          <w:rStyle w:val="Emphasis"/>
        </w:rPr>
        <w:t>determinate</w:t>
      </w:r>
      <w:r w:rsidRPr="00360B3B">
        <w:rPr>
          <w:rStyle w:val="11111AAAAStyleUnderline"/>
        </w:rPr>
        <w:t xml:space="preserve">, </w:t>
      </w:r>
      <w:r w:rsidRPr="00A16618">
        <w:rPr>
          <w:rStyle w:val="Emphasis"/>
        </w:rPr>
        <w:t>linear</w:t>
      </w:r>
      <w:r w:rsidRPr="00360B3B">
        <w:rPr>
          <w:rStyle w:val="11111AAAAStyleUnderline"/>
        </w:rPr>
        <w:t xml:space="preserve"> and </w:t>
      </w:r>
      <w:r w:rsidRPr="00A16618">
        <w:rPr>
          <w:rStyle w:val="Emphasis"/>
        </w:rPr>
        <w:t>unidirectional</w:t>
      </w:r>
      <w:r w:rsidRPr="00360B3B">
        <w:rPr>
          <w:rStyle w:val="11111AAAAStyleUnderline"/>
        </w:rPr>
        <w:t xml:space="preserve"> forms</w:t>
      </w:r>
      <w:r w:rsidRPr="00A16618">
        <w:t>.”</w:t>
      </w:r>
    </w:p>
    <w:p w14:paraId="7BAF7789" w14:textId="77777777" w:rsidR="005E01F6" w:rsidRPr="00A16618" w:rsidRDefault="005E01F6" w:rsidP="005E01F6">
      <w:r w:rsidRPr="00A16618">
        <w:t xml:space="preserve">Writing from the perspective of the French context of the 1990s, but hardly irrelevant to our own era of “nudge theory,” smart cities, and the like, Châtelet (2014, p. 23) suggests that the mania for </w:t>
      </w:r>
      <w:r w:rsidRPr="007455F8">
        <w:rPr>
          <w:rStyle w:val="11111AAAAStyleUnderline"/>
          <w:highlight w:val="yellow"/>
        </w:rPr>
        <w:t>incorporating</w:t>
      </w:r>
      <w:r w:rsidRPr="00360B3B">
        <w:rPr>
          <w:rStyle w:val="11111AAAAStyleUnderline"/>
        </w:rPr>
        <w:t xml:space="preserve"> concepts of “</w:t>
      </w:r>
      <w:r w:rsidRPr="007455F8">
        <w:rPr>
          <w:rStyle w:val="Emphasis"/>
          <w:highlight w:val="yellow"/>
        </w:rPr>
        <w:t>chaos</w:t>
      </w:r>
      <w:r w:rsidRPr="00360B3B">
        <w:rPr>
          <w:rStyle w:val="11111AAAAStyleUnderline"/>
        </w:rPr>
        <w:t>” and “</w:t>
      </w:r>
      <w:r w:rsidRPr="00A16618">
        <w:rPr>
          <w:rStyle w:val="Emphasis"/>
        </w:rPr>
        <w:t>self</w:t>
      </w:r>
      <w:r w:rsidRPr="00A16618">
        <w:rPr>
          <w:rStyle w:val="Emphasis"/>
          <w:rFonts w:ascii="Times New Roman" w:hAnsi="Times New Roman" w:cs="Times New Roman"/>
        </w:rPr>
        <w:t>‐</w:t>
      </w:r>
      <w:r w:rsidRPr="00A16618">
        <w:rPr>
          <w:rStyle w:val="Emphasis"/>
        </w:rPr>
        <w:t>organization</w:t>
      </w:r>
      <w:r w:rsidRPr="00360B3B">
        <w:rPr>
          <w:rStyle w:val="11111AAAAStyleUnderline"/>
          <w:rFonts w:cs="Georgia"/>
        </w:rPr>
        <w:t>”</w:t>
      </w:r>
      <w:r w:rsidRPr="00360B3B">
        <w:rPr>
          <w:rStyle w:val="11111AAAAStyleUnderline"/>
        </w:rPr>
        <w:t xml:space="preserve"> </w:t>
      </w:r>
      <w:r w:rsidRPr="007455F8">
        <w:rPr>
          <w:rStyle w:val="11111AAAAStyleUnderline"/>
          <w:highlight w:val="yellow"/>
        </w:rPr>
        <w:t>into</w:t>
      </w:r>
      <w:r w:rsidRPr="00A16618">
        <w:t xml:space="preserve"> what he regards as </w:t>
      </w:r>
      <w:r w:rsidRPr="007455F8">
        <w:rPr>
          <w:rStyle w:val="Emphasis"/>
          <w:highlight w:val="yellow"/>
        </w:rPr>
        <w:t>pseudo</w:t>
      </w:r>
      <w:r w:rsidRPr="007455F8">
        <w:rPr>
          <w:rStyle w:val="Emphasis"/>
          <w:rFonts w:ascii="Times New Roman" w:hAnsi="Times New Roman" w:cs="Times New Roman"/>
          <w:highlight w:val="yellow"/>
        </w:rPr>
        <w:t>‐</w:t>
      </w:r>
      <w:r w:rsidRPr="007455F8">
        <w:rPr>
          <w:rStyle w:val="Emphasis"/>
          <w:highlight w:val="yellow"/>
        </w:rPr>
        <w:t>liberationist</w:t>
      </w:r>
      <w:r w:rsidRPr="007455F8">
        <w:rPr>
          <w:rStyle w:val="11111AAAAStyleUnderline"/>
          <w:highlight w:val="yellow"/>
        </w:rPr>
        <w:t xml:space="preserve"> thinking was</w:t>
      </w:r>
      <w:r w:rsidRPr="00360B3B">
        <w:rPr>
          <w:rStyle w:val="11111AAAAStyleUnderline"/>
        </w:rPr>
        <w:t xml:space="preserve"> </w:t>
      </w:r>
      <w:r w:rsidRPr="00A16618">
        <w:rPr>
          <w:rStyle w:val="Emphasis"/>
        </w:rPr>
        <w:t>part</w:t>
      </w:r>
      <w:r w:rsidRPr="00360B3B">
        <w:rPr>
          <w:rStyle w:val="11111AAAAStyleUnderline"/>
        </w:rPr>
        <w:t xml:space="preserve"> and </w:t>
      </w:r>
      <w:r w:rsidRPr="00A16618">
        <w:rPr>
          <w:rStyle w:val="Emphasis"/>
        </w:rPr>
        <w:t>parcel</w:t>
      </w:r>
      <w:r w:rsidRPr="00360B3B">
        <w:rPr>
          <w:rStyle w:val="11111AAAAStyleUnderline"/>
        </w:rPr>
        <w:t xml:space="preserve"> of</w:t>
      </w:r>
      <w:r w:rsidRPr="00A16618">
        <w:t xml:space="preserve"> the intellectuals</w:t>
      </w:r>
      <w:r w:rsidRPr="00A16618">
        <w:rPr>
          <w:rFonts w:cs="Georgia"/>
        </w:rPr>
        <w:t>’</w:t>
      </w:r>
      <w:r w:rsidRPr="00A16618">
        <w:t xml:space="preserve"> post</w:t>
      </w:r>
      <w:r w:rsidRPr="00A16618">
        <w:rPr>
          <w:rFonts w:ascii="Times New Roman" w:hAnsi="Times New Roman" w:cs="Times New Roman"/>
        </w:rPr>
        <w:t>‐</w:t>
      </w:r>
      <w:r w:rsidRPr="00A16618">
        <w:t xml:space="preserve">1968 </w:t>
      </w:r>
      <w:r w:rsidRPr="007455F8">
        <w:rPr>
          <w:rStyle w:val="Emphasis"/>
          <w:highlight w:val="yellow"/>
        </w:rPr>
        <w:t>capitulation</w:t>
      </w:r>
      <w:r w:rsidRPr="007455F8">
        <w:rPr>
          <w:rStyle w:val="11111AAAAStyleUnderline"/>
          <w:highlight w:val="yellow"/>
        </w:rPr>
        <w:t xml:space="preserve"> to “</w:t>
      </w:r>
      <w:r w:rsidRPr="007455F8">
        <w:rPr>
          <w:rStyle w:val="Emphasis"/>
          <w:highlight w:val="yellow"/>
        </w:rPr>
        <w:t>market democrac</w:t>
      </w:r>
      <w:r w:rsidRPr="0077557B">
        <w:rPr>
          <w:rStyle w:val="Emphasis"/>
          <w:highlight w:val="yellow"/>
        </w:rPr>
        <w:t>y</w:t>
      </w:r>
      <w:r w:rsidRPr="0077557B">
        <w:rPr>
          <w:rStyle w:val="11111AAAAStyleUnderline"/>
          <w:highlight w:val="yellow"/>
        </w:rPr>
        <w:t>.”</w:t>
      </w:r>
      <w:r w:rsidRPr="00360B3B">
        <w:rPr>
          <w:rStyle w:val="11111AAAAStyleUnderline"/>
        </w:rPr>
        <w:t xml:space="preserve"> The latter is </w:t>
      </w:r>
      <w:r w:rsidRPr="00A16618">
        <w:rPr>
          <w:rStyle w:val="Emphasis"/>
        </w:rPr>
        <w:t>foursquare in favor</w:t>
      </w:r>
      <w:r w:rsidRPr="00360B3B">
        <w:rPr>
          <w:rStyle w:val="11111AAAAStyleUnderline"/>
        </w:rPr>
        <w:t xml:space="preserve"> of the “</w:t>
      </w:r>
      <w:r w:rsidRPr="00A16618">
        <w:rPr>
          <w:rStyle w:val="Emphasis"/>
        </w:rPr>
        <w:t>right to difference</w:t>
      </w:r>
      <w:r w:rsidRPr="00360B3B">
        <w:rPr>
          <w:rStyle w:val="11111AAAAStyleUnderline"/>
        </w:rPr>
        <w:t xml:space="preserve">,” calling for an </w:t>
      </w:r>
      <w:r w:rsidRPr="00A16618">
        <w:rPr>
          <w:rStyle w:val="Emphasis"/>
        </w:rPr>
        <w:t>end to heavy</w:t>
      </w:r>
      <w:r w:rsidRPr="00A16618">
        <w:rPr>
          <w:rStyle w:val="Emphasis"/>
          <w:rFonts w:ascii="Times New Roman" w:hAnsi="Times New Roman" w:cs="Times New Roman"/>
        </w:rPr>
        <w:t>‐</w:t>
      </w:r>
      <w:r w:rsidRPr="00A16618">
        <w:rPr>
          <w:rStyle w:val="Emphasis"/>
        </w:rPr>
        <w:t>handed state interference</w:t>
      </w:r>
      <w:r w:rsidRPr="00360B3B">
        <w:rPr>
          <w:rStyle w:val="11111AAAAStyleUnderline"/>
        </w:rPr>
        <w:t xml:space="preserve"> and</w:t>
      </w:r>
      <w:r w:rsidRPr="00A16618">
        <w:t xml:space="preserve"> concomitantly </w:t>
      </w:r>
      <w:r w:rsidRPr="00A16618">
        <w:rPr>
          <w:rStyle w:val="Emphasis"/>
        </w:rPr>
        <w:t>eulogizing</w:t>
      </w:r>
      <w:r w:rsidRPr="00A16618">
        <w:t xml:space="preserve"> social mobility and permanent “</w:t>
      </w:r>
      <w:r w:rsidRPr="00A16618">
        <w:rPr>
          <w:rStyle w:val="Emphasis"/>
        </w:rPr>
        <w:t>nomadism</w:t>
      </w:r>
      <w:r w:rsidRPr="00A16618">
        <w:t xml:space="preserve">.” But that's only because </w:t>
      </w:r>
      <w:r w:rsidRPr="007455F8">
        <w:rPr>
          <w:rStyle w:val="11111AAAAStyleUnderline"/>
          <w:highlight w:val="yellow"/>
        </w:rPr>
        <w:t>the</w:t>
      </w:r>
      <w:r w:rsidRPr="00360B3B">
        <w:rPr>
          <w:rStyle w:val="11111AAAAStyleUnderline"/>
        </w:rPr>
        <w:t xml:space="preserve"> neoliberal </w:t>
      </w:r>
      <w:r w:rsidRPr="007455F8">
        <w:rPr>
          <w:rStyle w:val="11111AAAAStyleUnderline"/>
          <w:highlight w:val="yellow"/>
        </w:rPr>
        <w:t>market</w:t>
      </w:r>
      <w:r w:rsidRPr="00360B3B">
        <w:rPr>
          <w:rStyle w:val="11111AAAAStyleUnderline"/>
        </w:rPr>
        <w:t xml:space="preserve"> itself </w:t>
      </w:r>
      <w:r w:rsidRPr="007455F8">
        <w:rPr>
          <w:rStyle w:val="Emphasis"/>
          <w:highlight w:val="yellow"/>
        </w:rPr>
        <w:t xml:space="preserve">loves </w:t>
      </w:r>
      <w:r w:rsidRPr="008B636A">
        <w:rPr>
          <w:rStyle w:val="Emphasis"/>
        </w:rPr>
        <w:t>fluidity</w:t>
      </w:r>
      <w:r w:rsidRPr="00360B3B">
        <w:rPr>
          <w:rStyle w:val="11111AAAAStyleUnderline"/>
        </w:rPr>
        <w:t xml:space="preserve">, </w:t>
      </w:r>
      <w:r w:rsidRPr="00A16618">
        <w:rPr>
          <w:rStyle w:val="Emphasis"/>
        </w:rPr>
        <w:t>movement</w:t>
      </w:r>
      <w:r w:rsidRPr="00360B3B">
        <w:rPr>
          <w:rStyle w:val="11111AAAAStyleUnderline"/>
        </w:rPr>
        <w:t xml:space="preserve">, and </w:t>
      </w:r>
      <w:r w:rsidRPr="00A16618">
        <w:rPr>
          <w:rStyle w:val="Emphasis"/>
        </w:rPr>
        <w:t>constant acceleration</w:t>
      </w:r>
      <w:r w:rsidRPr="00360B3B">
        <w:rPr>
          <w:rStyle w:val="11111AAAAStyleUnderline"/>
        </w:rPr>
        <w:t xml:space="preserve">, </w:t>
      </w:r>
      <w:r w:rsidRPr="0077557B">
        <w:rPr>
          <w:rStyle w:val="11111AAAAStyleUnderline"/>
          <w:highlight w:val="yellow"/>
        </w:rPr>
        <w:t>seeking to capture the “</w:t>
      </w:r>
      <w:r w:rsidRPr="0077557B">
        <w:rPr>
          <w:rStyle w:val="Emphasis"/>
          <w:highlight w:val="yellow"/>
        </w:rPr>
        <w:t xml:space="preserve">creative </w:t>
      </w:r>
      <w:r w:rsidRPr="007455F8">
        <w:rPr>
          <w:rStyle w:val="Emphasis"/>
          <w:highlight w:val="yellow"/>
        </w:rPr>
        <w:t>power of chaos</w:t>
      </w:r>
      <w:r w:rsidRPr="0077557B">
        <w:rPr>
          <w:rStyle w:val="11111AAAAStyleUnderline"/>
          <w:highlight w:val="yellow"/>
        </w:rPr>
        <w:t>” through a “</w:t>
      </w:r>
      <w:r w:rsidRPr="0077557B">
        <w:rPr>
          <w:rStyle w:val="Emphasis"/>
          <w:highlight w:val="yellow"/>
        </w:rPr>
        <w:t>cyberpolitics</w:t>
      </w:r>
      <w:r w:rsidRPr="0077557B">
        <w:rPr>
          <w:rStyle w:val="11111AAAAStyleUnderline"/>
          <w:highlight w:val="yellow"/>
        </w:rPr>
        <w:t>”</w:t>
      </w:r>
      <w:r w:rsidRPr="00360B3B">
        <w:rPr>
          <w:rStyle w:val="11111AAAAStyleUnderline"/>
        </w:rPr>
        <w:t xml:space="preserve"> </w:t>
      </w:r>
      <w:r w:rsidRPr="00A16618">
        <w:rPr>
          <w:rStyle w:val="11111AAAAStyleUnderline"/>
        </w:rPr>
        <w:t>that generates order out of</w:t>
      </w:r>
      <w:r w:rsidRPr="00360B3B">
        <w:rPr>
          <w:rStyle w:val="11111AAAAStyleUnderline"/>
        </w:rPr>
        <w:t xml:space="preserve"> the disorder of self</w:t>
      </w:r>
      <w:r w:rsidRPr="00360B3B">
        <w:rPr>
          <w:rStyle w:val="11111AAAAStyleUnderline"/>
          <w:rFonts w:ascii="Times New Roman" w:hAnsi="Times New Roman" w:cs="Times New Roman"/>
        </w:rPr>
        <w:t>‐</w:t>
      </w:r>
      <w:r w:rsidRPr="00360B3B">
        <w:rPr>
          <w:rStyle w:val="11111AAAAStyleUnderline"/>
        </w:rPr>
        <w:t>regulation</w:t>
      </w:r>
      <w:r w:rsidRPr="00A16618">
        <w:t xml:space="preserve">. Authoritarianism of the obvious variety is replaced by the covert injunction to produce and consume information, to subscribe enthusiastically to a universal “will to communicate.” Yet the encouragement to speak in the context of today's “social (or “global”) factory,” to cooperate, to express one's “authentic” thoughts and feelings, is ultimately a coerced and deadening gesture. For Châtelet, </w:t>
      </w:r>
      <w:r w:rsidRPr="00360B3B">
        <w:rPr>
          <w:rStyle w:val="11111AAAAStyleUnderline"/>
        </w:rPr>
        <w:t>the “</w:t>
      </w:r>
      <w:r w:rsidRPr="0032269E">
        <w:rPr>
          <w:rStyle w:val="Emphasis"/>
        </w:rPr>
        <w:t>chaos of opinions</w:t>
      </w:r>
      <w:r w:rsidRPr="00360B3B">
        <w:rPr>
          <w:rStyle w:val="11111AAAAStyleUnderline"/>
        </w:rPr>
        <w:t xml:space="preserve"> and </w:t>
      </w:r>
      <w:r w:rsidRPr="0032269E">
        <w:rPr>
          <w:rStyle w:val="Emphasis"/>
        </w:rPr>
        <w:t>microdecisions</w:t>
      </w:r>
      <w:r w:rsidRPr="00360B3B">
        <w:rPr>
          <w:rStyle w:val="11111AAAAStyleUnderline"/>
        </w:rPr>
        <w:t xml:space="preserve">” relies on a rhetoric of freedom via </w:t>
      </w:r>
      <w:r w:rsidRPr="0032269E">
        <w:rPr>
          <w:rStyle w:val="Emphasis"/>
        </w:rPr>
        <w:t>auto</w:t>
      </w:r>
      <w:r w:rsidRPr="0032269E">
        <w:rPr>
          <w:rStyle w:val="Emphasis"/>
          <w:rFonts w:ascii="Times New Roman" w:hAnsi="Times New Roman" w:cs="Times New Roman"/>
        </w:rPr>
        <w:t>‐</w:t>
      </w:r>
      <w:r w:rsidRPr="0032269E">
        <w:rPr>
          <w:rStyle w:val="Emphasis"/>
        </w:rPr>
        <w:t>emergence</w:t>
      </w:r>
      <w:r w:rsidRPr="00360B3B">
        <w:rPr>
          <w:rStyle w:val="11111AAAAStyleUnderline"/>
        </w:rPr>
        <w:t xml:space="preserve">, but there is </w:t>
      </w:r>
      <w:r w:rsidRPr="0032269E">
        <w:rPr>
          <w:rStyle w:val="Emphasis"/>
        </w:rPr>
        <w:t>always an apparatus of control</w:t>
      </w:r>
      <w:r w:rsidRPr="00360B3B">
        <w:rPr>
          <w:rStyle w:val="11111AAAAStyleUnderline"/>
        </w:rPr>
        <w:t xml:space="preserve"> working discretely behind the scenes</w:t>
      </w:r>
      <w:r w:rsidRPr="00A16618">
        <w:t xml:space="preserve">, and hence a crucial distinction to be made between powerful designers and operators and those being operated on. </w:t>
      </w:r>
      <w:r w:rsidRPr="00360B3B">
        <w:rPr>
          <w:rStyle w:val="11111AAAAStyleUnderline"/>
        </w:rPr>
        <w:t xml:space="preserve">Since the conventional state apparatus is now </w:t>
      </w:r>
      <w:r w:rsidRPr="0032269E">
        <w:rPr>
          <w:rStyle w:val="Emphasis"/>
        </w:rPr>
        <w:t>too slow</w:t>
      </w:r>
      <w:r w:rsidRPr="00360B3B">
        <w:rPr>
          <w:rStyle w:val="11111AAAAStyleUnderline"/>
        </w:rPr>
        <w:t xml:space="preserve"> and </w:t>
      </w:r>
      <w:r w:rsidRPr="0032269E">
        <w:rPr>
          <w:rStyle w:val="Emphasis"/>
        </w:rPr>
        <w:t>clumsy</w:t>
      </w:r>
      <w:r w:rsidRPr="00A16618">
        <w:t xml:space="preserve"> to respond effectively to the demands of the new fluid social ontology, </w:t>
      </w:r>
      <w:r w:rsidRPr="00360B3B">
        <w:rPr>
          <w:rStyle w:val="11111AAAAStyleUnderline"/>
        </w:rPr>
        <w:t xml:space="preserve">scientific management of political sovereignty is rendered </w:t>
      </w:r>
      <w:r w:rsidRPr="0032269E">
        <w:rPr>
          <w:rStyle w:val="Emphasis"/>
        </w:rPr>
        <w:t>much more palatable</w:t>
      </w:r>
      <w:r w:rsidRPr="00360B3B">
        <w:rPr>
          <w:rStyle w:val="11111AAAAStyleUnderline"/>
        </w:rPr>
        <w:t xml:space="preserve"> when presented in the guise of refined “pressures exerted by an </w:t>
      </w:r>
      <w:r w:rsidRPr="0032269E">
        <w:rPr>
          <w:rStyle w:val="Emphasis"/>
        </w:rPr>
        <w:t>anonymous</w:t>
      </w:r>
      <w:r w:rsidRPr="00360B3B">
        <w:rPr>
          <w:rStyle w:val="11111AAAAStyleUnderline"/>
        </w:rPr>
        <w:t xml:space="preserve"> and </w:t>
      </w:r>
      <w:r w:rsidRPr="0032269E">
        <w:rPr>
          <w:rStyle w:val="Emphasis"/>
        </w:rPr>
        <w:t>nonlocalized entity</w:t>
      </w:r>
      <w:r w:rsidRPr="00360B3B">
        <w:rPr>
          <w:rStyle w:val="11111AAAAStyleUnderline"/>
        </w:rPr>
        <w:t>”</w:t>
      </w:r>
      <w:r w:rsidRPr="00A16618">
        <w:t xml:space="preserve"> (p. 33). This constitutes a “ventriloquism” of power</w:t>
      </w:r>
      <w:r w:rsidRPr="00A16618">
        <w:rPr>
          <w:rFonts w:ascii="Times New Roman" w:hAnsi="Times New Roman" w:cs="Times New Roman"/>
        </w:rPr>
        <w:t>‐</w:t>
      </w:r>
      <w:r w:rsidRPr="00A16618">
        <w:t xml:space="preserve">effects operating through such ubiquities as globalized market forces, intermeshed communicative networks, and the relentless organization of </w:t>
      </w:r>
      <w:r w:rsidRPr="00A16618">
        <w:rPr>
          <w:rFonts w:cs="Georgia"/>
        </w:rPr>
        <w:t>“</w:t>
      </w:r>
      <w:r w:rsidRPr="00A16618">
        <w:t>public opinion.</w:t>
      </w:r>
      <w:r w:rsidRPr="00A16618">
        <w:rPr>
          <w:rFonts w:cs="Georgia"/>
        </w:rPr>
        <w:t>”</w:t>
      </w:r>
      <w:r w:rsidRPr="00A16618">
        <w:t xml:space="preserve"> </w:t>
      </w:r>
      <w:r w:rsidRPr="00360B3B">
        <w:rPr>
          <w:rStyle w:val="11111AAAAStyleUnderline"/>
        </w:rPr>
        <w:t>Any particular social atom</w:t>
      </w:r>
      <w:r w:rsidRPr="00A16618">
        <w:t xml:space="preserve">, the locus classicus of disciplinary societies, </w:t>
      </w:r>
      <w:r w:rsidRPr="00360B3B">
        <w:rPr>
          <w:rStyle w:val="11111AAAAStyleUnderline"/>
        </w:rPr>
        <w:t xml:space="preserve">is </w:t>
      </w:r>
      <w:r w:rsidRPr="0032269E">
        <w:rPr>
          <w:rStyle w:val="Emphasis"/>
        </w:rPr>
        <w:t>irrelevant</w:t>
      </w:r>
      <w:r w:rsidRPr="00A16618">
        <w:t xml:space="preserve"> here; echoing Deleuze, for Châtelet </w:t>
      </w:r>
      <w:r w:rsidRPr="00360B3B">
        <w:rPr>
          <w:rStyle w:val="11111AAAAStyleUnderline"/>
        </w:rPr>
        <w:t xml:space="preserve">what's important is the </w:t>
      </w:r>
      <w:r w:rsidRPr="0032269E">
        <w:rPr>
          <w:rStyle w:val="Emphasis"/>
        </w:rPr>
        <w:t>modulation of network fluidity</w:t>
      </w:r>
      <w:r w:rsidRPr="00360B3B">
        <w:rPr>
          <w:rStyle w:val="11111AAAAStyleUnderline"/>
        </w:rPr>
        <w:t xml:space="preserve"> via “hydro</w:t>
      </w:r>
      <w:r w:rsidRPr="00360B3B">
        <w:rPr>
          <w:rStyle w:val="11111AAAAStyleUnderline"/>
          <w:rFonts w:ascii="Times New Roman" w:hAnsi="Times New Roman" w:cs="Times New Roman"/>
        </w:rPr>
        <w:t>‐</w:t>
      </w:r>
      <w:r w:rsidRPr="00360B3B">
        <w:rPr>
          <w:rStyle w:val="11111AAAAStyleUnderline"/>
        </w:rPr>
        <w:t>cybernetics,</w:t>
      </w:r>
      <w:r w:rsidRPr="00360B3B">
        <w:rPr>
          <w:rStyle w:val="11111AAAAStyleUnderline"/>
          <w:rFonts w:cs="Georgia"/>
        </w:rPr>
        <w:t>”</w:t>
      </w:r>
      <w:r w:rsidRPr="00A16618">
        <w:t xml:space="preserve"> and the effectuation of valuational equivalences across numerous domains through a universal system of inputs and outputs. Whereas the Young Turks of the new cybernetic order (the children of Lefebvre's cybernanthropoi?) conflate horizontality with enhanced democracy, Châtelet is adamant that the former does not in any way necessarily vouchsafe the latter. Indeed, </w:t>
      </w:r>
      <w:r w:rsidRPr="007455F8">
        <w:rPr>
          <w:rStyle w:val="11111AAAAStyleUnderline"/>
          <w:highlight w:val="yellow"/>
        </w:rPr>
        <w:t xml:space="preserve">horizontal formations </w:t>
      </w:r>
      <w:r w:rsidRPr="007455F8">
        <w:rPr>
          <w:rStyle w:val="Emphasis"/>
          <w:highlight w:val="yellow"/>
        </w:rPr>
        <w:t>concentrate power</w:t>
      </w:r>
      <w:r w:rsidRPr="00360B3B">
        <w:rPr>
          <w:rStyle w:val="11111AAAAStyleUnderline"/>
        </w:rPr>
        <w:t xml:space="preserve"> in vital nodal points, </w:t>
      </w:r>
      <w:r w:rsidRPr="007455F8">
        <w:rPr>
          <w:rStyle w:val="11111AAAAStyleUnderline"/>
          <w:highlight w:val="yellow"/>
        </w:rPr>
        <w:t xml:space="preserve">and are </w:t>
      </w:r>
      <w:r w:rsidRPr="007455F8">
        <w:rPr>
          <w:rStyle w:val="Emphasis"/>
          <w:highlight w:val="yellow"/>
        </w:rPr>
        <w:t>more effective</w:t>
      </w:r>
      <w:r w:rsidRPr="00360B3B">
        <w:rPr>
          <w:rStyle w:val="11111AAAAStyleUnderline"/>
        </w:rPr>
        <w:t xml:space="preserve"> for being </w:t>
      </w:r>
      <w:r w:rsidRPr="0032269E">
        <w:rPr>
          <w:rStyle w:val="Emphasis"/>
        </w:rPr>
        <w:t>anonymous</w:t>
      </w:r>
      <w:r w:rsidRPr="00360B3B">
        <w:rPr>
          <w:rStyle w:val="11111AAAAStyleUnderline"/>
        </w:rPr>
        <w:t xml:space="preserve"> and </w:t>
      </w:r>
      <w:r w:rsidRPr="0032269E">
        <w:rPr>
          <w:rStyle w:val="Emphasis"/>
        </w:rPr>
        <w:t>unseen</w:t>
      </w:r>
      <w:r w:rsidRPr="00A16618">
        <w:rPr>
          <w:rStyle w:val="11111AAAAStyleUnderline"/>
        </w:rPr>
        <w:t xml:space="preserve">, </w:t>
      </w:r>
      <w:r w:rsidRPr="0032269E">
        <w:rPr>
          <w:rStyle w:val="Emphasis"/>
        </w:rPr>
        <w:t>everywhere</w:t>
      </w:r>
      <w:r w:rsidRPr="00A16618">
        <w:rPr>
          <w:rStyle w:val="11111AAAAStyleUnderline"/>
        </w:rPr>
        <w:t xml:space="preserve"> and </w:t>
      </w:r>
      <w:r w:rsidRPr="0032269E">
        <w:rPr>
          <w:rStyle w:val="Emphasis"/>
        </w:rPr>
        <w:t>nowhere</w:t>
      </w:r>
      <w:r w:rsidRPr="00A16618">
        <w:rPr>
          <w:rStyle w:val="11111AAAAStyleUnderline"/>
        </w:rPr>
        <w:t xml:space="preserve"> at once, </w:t>
      </w:r>
      <w:r w:rsidRPr="007455F8">
        <w:rPr>
          <w:rStyle w:val="11111AAAAStyleUnderline"/>
          <w:highlight w:val="yellow"/>
        </w:rPr>
        <w:t xml:space="preserve">in </w:t>
      </w:r>
      <w:r w:rsidRPr="007455F8">
        <w:rPr>
          <w:rStyle w:val="Emphasis"/>
          <w:highlight w:val="yellow"/>
        </w:rPr>
        <w:t>contrast</w:t>
      </w:r>
      <w:r w:rsidRPr="007455F8">
        <w:rPr>
          <w:rStyle w:val="11111AAAAStyleUnderline"/>
          <w:highlight w:val="yellow"/>
        </w:rPr>
        <w:t xml:space="preserve"> with</w:t>
      </w:r>
      <w:r w:rsidRPr="00A16618">
        <w:rPr>
          <w:rStyle w:val="11111AAAAStyleUnderline"/>
        </w:rPr>
        <w:t xml:space="preserve"> “</w:t>
      </w:r>
      <w:r w:rsidRPr="0032269E">
        <w:rPr>
          <w:rStyle w:val="Emphasis"/>
        </w:rPr>
        <w:t xml:space="preserve">overly </w:t>
      </w:r>
      <w:r w:rsidRPr="007455F8">
        <w:rPr>
          <w:rStyle w:val="Emphasis"/>
          <w:highlight w:val="yellow"/>
        </w:rPr>
        <w:t>visible verticalities</w:t>
      </w:r>
      <w:r w:rsidRPr="007455F8">
        <w:rPr>
          <w:rStyle w:val="11111AAAAStyleUnderline"/>
          <w:highlight w:val="yellow"/>
        </w:rPr>
        <w:t>” that</w:t>
      </w:r>
      <w:r w:rsidRPr="00A16618">
        <w:rPr>
          <w:rStyle w:val="11111AAAAStyleUnderline"/>
        </w:rPr>
        <w:t xml:space="preserve"> might </w:t>
      </w:r>
      <w:r w:rsidRPr="007455F8">
        <w:rPr>
          <w:rStyle w:val="11111AAAAStyleUnderline"/>
          <w:highlight w:val="yellow"/>
        </w:rPr>
        <w:t>precipitate</w:t>
      </w:r>
      <w:r w:rsidRPr="00A16618">
        <w:rPr>
          <w:rStyle w:val="11111AAAAStyleUnderline"/>
        </w:rPr>
        <w:t xml:space="preserve"> </w:t>
      </w:r>
      <w:r w:rsidRPr="0032269E">
        <w:rPr>
          <w:rStyle w:val="Emphasis"/>
        </w:rPr>
        <w:t>resentment</w:t>
      </w:r>
      <w:r w:rsidRPr="00A16618">
        <w:rPr>
          <w:rStyle w:val="11111AAAAStyleUnderline"/>
        </w:rPr>
        <w:t xml:space="preserve"> and </w:t>
      </w:r>
      <w:r w:rsidRPr="007455F8">
        <w:rPr>
          <w:rStyle w:val="Emphasis"/>
          <w:highlight w:val="yellow"/>
        </w:rPr>
        <w:t>opposition</w:t>
      </w:r>
      <w:r w:rsidRPr="00A16618">
        <w:rPr>
          <w:rStyle w:val="11111AAAAStyleUnderline"/>
        </w:rPr>
        <w:t xml:space="preserve">. </w:t>
      </w:r>
      <w:r w:rsidRPr="007455F8">
        <w:rPr>
          <w:rStyle w:val="11111AAAAStyleUnderline"/>
          <w:highlight w:val="yellow"/>
        </w:rPr>
        <w:t>The result is</w:t>
      </w:r>
      <w:r w:rsidRPr="00A16618">
        <w:rPr>
          <w:rStyle w:val="11111AAAAStyleUnderline"/>
        </w:rPr>
        <w:t xml:space="preserve"> the “</w:t>
      </w:r>
      <w:r w:rsidRPr="0032269E">
        <w:rPr>
          <w:rStyle w:val="Emphasis"/>
        </w:rPr>
        <w:t>well</w:t>
      </w:r>
      <w:r w:rsidRPr="0032269E">
        <w:rPr>
          <w:rStyle w:val="Emphasis"/>
          <w:rFonts w:ascii="Times New Roman" w:hAnsi="Times New Roman" w:cs="Times New Roman"/>
        </w:rPr>
        <w:t>‐</w:t>
      </w:r>
      <w:r w:rsidRPr="0032269E">
        <w:rPr>
          <w:rStyle w:val="Emphasis"/>
        </w:rPr>
        <w:t>mannered anarchism</w:t>
      </w:r>
      <w:r w:rsidRPr="00A16618">
        <w:rPr>
          <w:rStyle w:val="11111AAAAStyleUnderline"/>
          <w:rFonts w:cs="Georgia"/>
        </w:rPr>
        <w:t>”</w:t>
      </w:r>
      <w:r w:rsidRPr="00A16618">
        <w:rPr>
          <w:rStyle w:val="11111AAAAStyleUnderline"/>
        </w:rPr>
        <w:t xml:space="preserve"> of the market, which</w:t>
      </w:r>
      <w:r w:rsidRPr="00A16618">
        <w:t xml:space="preserve">, unlike the </w:t>
      </w:r>
      <w:r w:rsidRPr="00A16618">
        <w:rPr>
          <w:rFonts w:cs="Georgia"/>
        </w:rPr>
        <w:t>“</w:t>
      </w:r>
      <w:r w:rsidRPr="00A16618">
        <w:t>romantic</w:t>
      </w:r>
      <w:r w:rsidRPr="00A16618">
        <w:rPr>
          <w:rFonts w:cs="Georgia"/>
        </w:rPr>
        <w:t>”</w:t>
      </w:r>
      <w:r w:rsidRPr="00A16618">
        <w:t xml:space="preserve"> anarchism of old, </w:t>
      </w:r>
      <w:r w:rsidRPr="00A16618">
        <w:rPr>
          <w:rStyle w:val="11111AAAAStyleUnderline"/>
        </w:rPr>
        <w:t xml:space="preserve">threatens </w:t>
      </w:r>
      <w:r w:rsidRPr="0032269E">
        <w:rPr>
          <w:rStyle w:val="Emphasis"/>
        </w:rPr>
        <w:t>no societal upheavals</w:t>
      </w:r>
      <w:r w:rsidRPr="00A16618">
        <w:t xml:space="preserve"> </w:t>
      </w:r>
      <w:r w:rsidRPr="00A16618">
        <w:rPr>
          <w:rFonts w:ascii="Times New Roman" w:hAnsi="Times New Roman" w:cs="Times New Roman"/>
        </w:rPr>
        <w:t>‐</w:t>
      </w:r>
      <w:r w:rsidRPr="00A16618">
        <w:t xml:space="preserve"> first, because geared towards optimal management of a coolly technocratic nature, but also insofar as </w:t>
      </w:r>
      <w:r w:rsidRPr="00A16618">
        <w:rPr>
          <w:rStyle w:val="11111AAAAStyleUnderline"/>
        </w:rPr>
        <w:t xml:space="preserve">there is </w:t>
      </w:r>
      <w:r w:rsidRPr="007455F8">
        <w:rPr>
          <w:rStyle w:val="11111AAAAStyleUnderline"/>
          <w:highlight w:val="yellow"/>
        </w:rPr>
        <w:t>no</w:t>
      </w:r>
      <w:r w:rsidRPr="00A16618">
        <w:rPr>
          <w:rStyle w:val="11111AAAAStyleUnderline"/>
        </w:rPr>
        <w:t xml:space="preserve"> worker “</w:t>
      </w:r>
      <w:r w:rsidRPr="007455F8">
        <w:rPr>
          <w:rStyle w:val="Emphasis"/>
          <w:highlight w:val="yellow"/>
        </w:rPr>
        <w:t>downtime</w:t>
      </w:r>
      <w:r w:rsidRPr="00A16618">
        <w:rPr>
          <w:rStyle w:val="11111AAAAStyleUnderline"/>
        </w:rPr>
        <w:t xml:space="preserve">” in an age of 24/7 networked production/consumption, </w:t>
      </w:r>
      <w:r w:rsidRPr="007455F8">
        <w:rPr>
          <w:rStyle w:val="11111AAAAStyleUnderline"/>
          <w:highlight w:val="yellow"/>
        </w:rPr>
        <w:t>and</w:t>
      </w:r>
      <w:r w:rsidRPr="00A16618">
        <w:rPr>
          <w:rStyle w:val="11111AAAAStyleUnderline"/>
        </w:rPr>
        <w:t xml:space="preserve"> hence </w:t>
      </w:r>
      <w:r w:rsidRPr="0032269E">
        <w:rPr>
          <w:rStyle w:val="Emphasis"/>
        </w:rPr>
        <w:t xml:space="preserve">little </w:t>
      </w:r>
      <w:r w:rsidRPr="007455F8">
        <w:rPr>
          <w:rStyle w:val="Emphasis"/>
          <w:highlight w:val="yellow"/>
        </w:rPr>
        <w:t>opportunity</w:t>
      </w:r>
      <w:r w:rsidRPr="007455F8">
        <w:rPr>
          <w:rStyle w:val="11111AAAAStyleUnderline"/>
          <w:highlight w:val="yellow"/>
        </w:rPr>
        <w:t xml:space="preserve"> to </w:t>
      </w:r>
      <w:r w:rsidRPr="007455F8">
        <w:rPr>
          <w:rStyle w:val="Emphasis"/>
          <w:highlight w:val="yellow"/>
        </w:rPr>
        <w:t>foment</w:t>
      </w:r>
      <w:r w:rsidRPr="0032269E">
        <w:rPr>
          <w:rStyle w:val="Emphasis"/>
        </w:rPr>
        <w:t xml:space="preserve"> dreams of </w:t>
      </w:r>
      <w:r w:rsidRPr="007455F8">
        <w:rPr>
          <w:rStyle w:val="Emphasis"/>
          <w:highlight w:val="yellow"/>
        </w:rPr>
        <w:t>revolt</w:t>
      </w:r>
      <w:r w:rsidRPr="00A16618">
        <w:t>.</w:t>
      </w:r>
    </w:p>
    <w:p w14:paraId="1589C3B9" w14:textId="77777777" w:rsidR="005E01F6" w:rsidRPr="00A16618" w:rsidRDefault="005E01F6" w:rsidP="005E01F6">
      <w:r w:rsidRPr="00A16618">
        <w:t>From the vantage</w:t>
      </w:r>
      <w:r w:rsidRPr="00A16618">
        <w:rPr>
          <w:rFonts w:ascii="Times New Roman" w:hAnsi="Times New Roman" w:cs="Times New Roman"/>
        </w:rPr>
        <w:t>‐</w:t>
      </w:r>
      <w:r w:rsidRPr="00A16618">
        <w:t>point of the early 2000s, in The Cybernetic Hypothesis Tiqqun takes some of these arguments further. Although Cybersyn isn't referenced directly here, they hone in on the technophile Left's contemporaneous fascination with cybernetic possibilities, anticipating later positions advanced by the Left</w:t>
      </w:r>
      <w:r w:rsidRPr="00A16618">
        <w:rPr>
          <w:rFonts w:ascii="Times New Roman" w:hAnsi="Times New Roman" w:cs="Times New Roman"/>
        </w:rPr>
        <w:t>‐</w:t>
      </w:r>
      <w:r w:rsidRPr="00A16618">
        <w:t xml:space="preserve">accelerationists and </w:t>
      </w:r>
      <w:r w:rsidRPr="00A16618">
        <w:rPr>
          <w:rFonts w:cs="Georgia"/>
        </w:rPr>
        <w:t>“</w:t>
      </w:r>
      <w:r w:rsidRPr="00A16618">
        <w:t xml:space="preserve">fully automated luxury communists.” According to Tiqqun, the period of upheaval around 1968 could be interpreted as the last reverberation of a cycle of struggles that dominated Western societies over the two previous decades. </w:t>
      </w:r>
      <w:r w:rsidRPr="00A16618">
        <w:rPr>
          <w:rStyle w:val="11111AAAAStyleUnderline"/>
        </w:rPr>
        <w:t>Facing</w:t>
      </w:r>
      <w:r w:rsidRPr="00A16618">
        <w:t xml:space="preserve"> the manifold shocks of rising worker militancy, the energy </w:t>
      </w:r>
      <w:r w:rsidRPr="00A16618">
        <w:rPr>
          <w:rStyle w:val="11111AAAAStyleUnderline"/>
        </w:rPr>
        <w:t>crisis</w:t>
      </w:r>
      <w:r w:rsidRPr="00A16618">
        <w:t>, and precipitously</w:t>
      </w:r>
      <w:r w:rsidRPr="00A16618">
        <w:rPr>
          <w:rFonts w:ascii="Times New Roman" w:hAnsi="Times New Roman" w:cs="Times New Roman"/>
        </w:rPr>
        <w:t>‐</w:t>
      </w:r>
      <w:r w:rsidRPr="00A16618">
        <w:t xml:space="preserve">declining rates of profit, global </w:t>
      </w:r>
      <w:r w:rsidRPr="00A16618">
        <w:rPr>
          <w:rStyle w:val="11111AAAAStyleUnderline"/>
        </w:rPr>
        <w:t xml:space="preserve">capitalism required </w:t>
      </w:r>
      <w:r w:rsidRPr="0032269E">
        <w:rPr>
          <w:rStyle w:val="Emphasis"/>
        </w:rPr>
        <w:t>full</w:t>
      </w:r>
      <w:r w:rsidRPr="0032269E">
        <w:rPr>
          <w:rStyle w:val="Emphasis"/>
          <w:rFonts w:ascii="Times New Roman" w:hAnsi="Times New Roman" w:cs="Times New Roman"/>
        </w:rPr>
        <w:t>‐</w:t>
      </w:r>
      <w:r w:rsidRPr="0032269E">
        <w:rPr>
          <w:rStyle w:val="Emphasis"/>
        </w:rPr>
        <w:t>scale reconstruction</w:t>
      </w:r>
      <w:r w:rsidRPr="00A16618">
        <w:rPr>
          <w:rStyle w:val="11111AAAAStyleUnderline"/>
        </w:rPr>
        <w:t>, and</w:t>
      </w:r>
      <w:r w:rsidRPr="00A16618">
        <w:t xml:space="preserve">, as discussed above, </w:t>
      </w:r>
      <w:r w:rsidRPr="00A16618">
        <w:rPr>
          <w:rStyle w:val="11111AAAAStyleUnderline"/>
        </w:rPr>
        <w:t xml:space="preserve">cybernetics </w:t>
      </w:r>
      <w:r w:rsidRPr="0032269E">
        <w:rPr>
          <w:rStyle w:val="Emphasis"/>
        </w:rPr>
        <w:t>fit the bill very well</w:t>
      </w:r>
      <w:r w:rsidRPr="00A16618">
        <w:t xml:space="preserve">. However, </w:t>
      </w:r>
      <w:r w:rsidRPr="00A16618">
        <w:rPr>
          <w:rStyle w:val="11111AAAAStyleUnderline"/>
        </w:rPr>
        <w:t>the logic of cybernetics appealed to</w:t>
      </w:r>
      <w:r w:rsidRPr="00A16618">
        <w:t xml:space="preserve"> certain technologically</w:t>
      </w:r>
      <w:r w:rsidRPr="00A16618">
        <w:rPr>
          <w:rFonts w:ascii="Times New Roman" w:hAnsi="Times New Roman" w:cs="Times New Roman"/>
        </w:rPr>
        <w:t>‐</w:t>
      </w:r>
      <w:r w:rsidRPr="00A16618">
        <w:t xml:space="preserve">oriented </w:t>
      </w:r>
      <w:r w:rsidRPr="0032269E">
        <w:rPr>
          <w:rStyle w:val="Emphasis"/>
        </w:rPr>
        <w:t>critics</w:t>
      </w:r>
      <w:r w:rsidRPr="00A16618">
        <w:rPr>
          <w:rStyle w:val="11111AAAAStyleUnderline"/>
        </w:rPr>
        <w:t xml:space="preserve"> of capitalism as well</w:t>
      </w:r>
      <w:r w:rsidRPr="00A16618">
        <w:t>, such as those advocating an “ecosocialism” premised on equilibrium and a steady</w:t>
      </w:r>
      <w:r w:rsidRPr="00A16618">
        <w:rPr>
          <w:rFonts w:ascii="Times New Roman" w:hAnsi="Times New Roman" w:cs="Times New Roman"/>
        </w:rPr>
        <w:t>‐</w:t>
      </w:r>
      <w:r w:rsidRPr="00A16618">
        <w:t xml:space="preserve">state economy through decentralization and differentiation, especially in light of the Club of Rome's famous 1972 document </w:t>
      </w:r>
      <w:r w:rsidRPr="00A16618">
        <w:rPr>
          <w:rFonts w:cs="Georgia"/>
        </w:rPr>
        <w:t>“</w:t>
      </w:r>
      <w:r w:rsidRPr="00A16618">
        <w:t xml:space="preserve">Limits to Growth.” For Tiqqun (2020b, p. 98), however, </w:t>
      </w:r>
      <w:r w:rsidRPr="00A16618">
        <w:rPr>
          <w:rStyle w:val="11111AAAAStyleUnderline"/>
        </w:rPr>
        <w:t>this represents a kind of “</w:t>
      </w:r>
      <w:r w:rsidRPr="0032269E">
        <w:rPr>
          <w:rStyle w:val="Emphasis"/>
        </w:rPr>
        <w:t>social capitalism</w:t>
      </w:r>
      <w:r w:rsidRPr="00A16618">
        <w:rPr>
          <w:rStyle w:val="11111AAAAStyleUnderline"/>
        </w:rPr>
        <w:t xml:space="preserve">” seeking change through the democratization or socialization of the “decisions of production,” as if a </w:t>
      </w:r>
      <w:r w:rsidRPr="0032269E">
        <w:rPr>
          <w:rStyle w:val="Emphasis"/>
        </w:rPr>
        <w:t>full</w:t>
      </w:r>
      <w:r w:rsidRPr="0032269E">
        <w:rPr>
          <w:rStyle w:val="Emphasis"/>
          <w:rFonts w:ascii="Times New Roman" w:hAnsi="Times New Roman" w:cs="Times New Roman"/>
        </w:rPr>
        <w:t>‐</w:t>
      </w:r>
      <w:r w:rsidRPr="0032269E">
        <w:rPr>
          <w:rStyle w:val="Emphasis"/>
        </w:rPr>
        <w:t>blown post</w:t>
      </w:r>
      <w:r w:rsidRPr="0032269E">
        <w:rPr>
          <w:rStyle w:val="Emphasis"/>
          <w:rFonts w:ascii="Times New Roman" w:hAnsi="Times New Roman" w:cs="Times New Roman"/>
        </w:rPr>
        <w:t>‐</w:t>
      </w:r>
      <w:r w:rsidRPr="0032269E">
        <w:rPr>
          <w:rStyle w:val="Emphasis"/>
        </w:rPr>
        <w:t>Fordist society</w:t>
      </w:r>
      <w:r w:rsidRPr="00A16618">
        <w:rPr>
          <w:rStyle w:val="11111AAAAStyleUnderline"/>
        </w:rPr>
        <w:t xml:space="preserve"> could </w:t>
      </w:r>
      <w:r w:rsidRPr="0032269E">
        <w:rPr>
          <w:rStyle w:val="Emphasis"/>
        </w:rPr>
        <w:t>emerge spontaneously</w:t>
      </w:r>
      <w:r w:rsidRPr="00A16618">
        <w:rPr>
          <w:rStyle w:val="11111AAAAStyleUnderline"/>
        </w:rPr>
        <w:t xml:space="preserve"> from a dispersed, popular “</w:t>
      </w:r>
      <w:r w:rsidRPr="0032269E">
        <w:rPr>
          <w:rStyle w:val="Emphasis"/>
        </w:rPr>
        <w:t>collective intelligence</w:t>
      </w:r>
      <w:r w:rsidRPr="00A16618">
        <w:rPr>
          <w:rStyle w:val="11111AAAAStyleUnderline"/>
        </w:rPr>
        <w:t>.”</w:t>
      </w:r>
      <w:r w:rsidRPr="00A16618">
        <w:t xml:space="preserve"> As an example, a “new social contract” like universal basic income adopts the logic of the current system's emphasis on “human capital” and the metaphysics of production. It is not incompatible with money, commodity exchange, or markets, and would only free up more disposable income so as to accelerate the circulation of goods and information at the behest of processes of value</w:t>
      </w:r>
      <w:r w:rsidRPr="00A16618">
        <w:rPr>
          <w:rFonts w:ascii="Times New Roman" w:hAnsi="Times New Roman" w:cs="Times New Roman"/>
        </w:rPr>
        <w:t>‐</w:t>
      </w:r>
      <w:r w:rsidRPr="00A16618">
        <w:t xml:space="preserve">capture (see also Beech, 2019, p. 93). Ultimately, for Tiqqun </w:t>
      </w:r>
      <w:r w:rsidRPr="00A16618">
        <w:rPr>
          <w:rStyle w:val="11111AAAAStyleUnderline"/>
        </w:rPr>
        <w:t xml:space="preserve">this would make the labor force itself </w:t>
      </w:r>
      <w:r w:rsidRPr="0032269E">
        <w:rPr>
          <w:rStyle w:val="Emphasis"/>
        </w:rPr>
        <w:t>more</w:t>
      </w:r>
      <w:r w:rsidRPr="00A16618">
        <w:rPr>
          <w:rStyle w:val="11111AAAAStyleUnderline"/>
        </w:rPr>
        <w:t xml:space="preserve">, rather than </w:t>
      </w:r>
      <w:r w:rsidRPr="0032269E">
        <w:rPr>
          <w:rStyle w:val="Emphasis"/>
        </w:rPr>
        <w:t>less</w:t>
      </w:r>
      <w:r w:rsidRPr="00A16618">
        <w:rPr>
          <w:rStyle w:val="11111AAAAStyleUnderline"/>
        </w:rPr>
        <w:t xml:space="preserve"> pliable. </w:t>
      </w:r>
      <w:r w:rsidRPr="007455F8">
        <w:rPr>
          <w:rStyle w:val="11111AAAAStyleUnderline"/>
          <w:highlight w:val="yellow"/>
        </w:rPr>
        <w:t>If</w:t>
      </w:r>
      <w:r w:rsidRPr="00A16618">
        <w:rPr>
          <w:rStyle w:val="11111AAAAStyleUnderline"/>
        </w:rPr>
        <w:t xml:space="preserve"> the “new spirit of </w:t>
      </w:r>
      <w:r w:rsidRPr="007455F8">
        <w:rPr>
          <w:rStyle w:val="11111AAAAStyleUnderline"/>
          <w:highlight w:val="yellow"/>
        </w:rPr>
        <w:t>capitalism</w:t>
      </w:r>
      <w:r w:rsidRPr="00A16618">
        <w:rPr>
          <w:rStyle w:val="11111AAAAStyleUnderline"/>
        </w:rPr>
        <w:t xml:space="preserve">” </w:t>
      </w:r>
      <w:r w:rsidRPr="007455F8">
        <w:rPr>
          <w:rStyle w:val="11111AAAAStyleUnderline"/>
          <w:highlight w:val="yellow"/>
        </w:rPr>
        <w:t xml:space="preserve">is </w:t>
      </w:r>
      <w:r w:rsidRPr="007455F8">
        <w:rPr>
          <w:rStyle w:val="Emphasis"/>
          <w:highlight w:val="yellow"/>
        </w:rPr>
        <w:t>cybernetic to the core</w:t>
      </w:r>
      <w:r w:rsidRPr="007455F8">
        <w:rPr>
          <w:rStyle w:val="11111AAAAStyleUnderline"/>
          <w:highlight w:val="yellow"/>
        </w:rPr>
        <w:t>, so are “</w:t>
      </w:r>
      <w:r w:rsidRPr="007455F8">
        <w:rPr>
          <w:rStyle w:val="Emphasis"/>
          <w:highlight w:val="yellow"/>
        </w:rPr>
        <w:t>Left</w:t>
      </w:r>
      <w:r w:rsidRPr="007455F8">
        <w:rPr>
          <w:rStyle w:val="11111AAAAStyleUnderline"/>
          <w:highlight w:val="yellow"/>
        </w:rPr>
        <w:t>” solutions</w:t>
      </w:r>
      <w:r w:rsidRPr="00A16618">
        <w:rPr>
          <w:rStyle w:val="11111AAAAStyleUnderline"/>
        </w:rPr>
        <w:t xml:space="preserve"> to the present crisis </w:t>
      </w:r>
      <w:r w:rsidRPr="007455F8">
        <w:rPr>
          <w:rStyle w:val="11111AAAAStyleUnderline"/>
          <w:highlight w:val="yellow"/>
        </w:rPr>
        <w:t>that rely</w:t>
      </w:r>
      <w:r w:rsidRPr="00A16618">
        <w:rPr>
          <w:rStyle w:val="11111AAAAStyleUnderline"/>
        </w:rPr>
        <w:t xml:space="preserve"> extensively </w:t>
      </w:r>
      <w:r w:rsidRPr="007455F8">
        <w:rPr>
          <w:rStyle w:val="11111AAAAStyleUnderline"/>
          <w:highlight w:val="yellow"/>
        </w:rPr>
        <w:t xml:space="preserve">on </w:t>
      </w:r>
      <w:r w:rsidRPr="007455F8">
        <w:rPr>
          <w:rStyle w:val="Emphasis"/>
          <w:highlight w:val="yellow"/>
        </w:rPr>
        <w:t>repurposi</w:t>
      </w:r>
      <w:r w:rsidRPr="00C72717">
        <w:rPr>
          <w:rStyle w:val="Emphasis"/>
          <w:highlight w:val="yellow"/>
        </w:rPr>
        <w:t>ng</w:t>
      </w:r>
      <w:r w:rsidRPr="00C72717">
        <w:rPr>
          <w:rStyle w:val="11111AAAAStyleUnderline"/>
        </w:rPr>
        <w:t xml:space="preserve"> existing infrastructures</w:t>
      </w:r>
      <w:r w:rsidRPr="00A16618">
        <w:t xml:space="preserve">, </w:t>
      </w:r>
      <w:r w:rsidRPr="00C72717">
        <w:rPr>
          <w:rStyle w:val="11111AAAAStyleUnderline"/>
          <w:highlight w:val="yellow"/>
        </w:rPr>
        <w:t>neoliberal subjective dispositions</w:t>
      </w:r>
      <w:r w:rsidRPr="00A16618">
        <w:t xml:space="preserve">, and logistics, </w:t>
      </w:r>
      <w:r w:rsidRPr="00A16618">
        <w:rPr>
          <w:rStyle w:val="11111AAAAStyleUnderline"/>
        </w:rPr>
        <w:t xml:space="preserve">so as </w:t>
      </w:r>
      <w:r w:rsidRPr="007455F8">
        <w:rPr>
          <w:rStyle w:val="11111AAAAStyleUnderline"/>
          <w:highlight w:val="yellow"/>
        </w:rPr>
        <w:t>to end up with</w:t>
      </w:r>
      <w:r w:rsidRPr="00A16618">
        <w:rPr>
          <w:rStyle w:val="11111AAAAStyleUnderline"/>
        </w:rPr>
        <w:t xml:space="preserve"> a </w:t>
      </w:r>
      <w:r w:rsidRPr="00C72717">
        <w:rPr>
          <w:rStyle w:val="11111AAAAStyleUnderline"/>
          <w:highlight w:val="yellow"/>
        </w:rPr>
        <w:t>“</w:t>
      </w:r>
      <w:r w:rsidRPr="00C72717">
        <w:rPr>
          <w:rStyle w:val="Emphasis"/>
          <w:highlight w:val="yellow"/>
        </w:rPr>
        <w:t>communism of capital</w:t>
      </w:r>
      <w:r w:rsidRPr="00C72717">
        <w:rPr>
          <w:rStyle w:val="11111AAAAStyleUnderline"/>
          <w:highlight w:val="yellow"/>
        </w:rPr>
        <w:t>.”</w:t>
      </w:r>
      <w:r w:rsidRPr="00A16618">
        <w:t xml:space="preserve"> Or, to put it differently, </w:t>
      </w:r>
      <w:r w:rsidRPr="00A16618">
        <w:rPr>
          <w:rStyle w:val="11111AAAAStyleUnderline"/>
        </w:rPr>
        <w:t xml:space="preserve">any approach advocating the “framing of the world in terms of problems” is </w:t>
      </w:r>
      <w:r w:rsidRPr="00C72717">
        <w:rPr>
          <w:rStyle w:val="Emphasis"/>
          <w:highlight w:val="yellow"/>
        </w:rPr>
        <w:t>not a genuine communist project</w:t>
      </w:r>
      <w:r w:rsidRPr="00C72717">
        <w:rPr>
          <w:rStyle w:val="11111AAAAStyleUnderline"/>
          <w:highlight w:val="yellow"/>
        </w:rPr>
        <w:t>, but</w:t>
      </w:r>
      <w:r w:rsidRPr="00A16618">
        <w:rPr>
          <w:rStyle w:val="11111AAAAStyleUnderline"/>
        </w:rPr>
        <w:t xml:space="preserve"> in reality </w:t>
      </w:r>
      <w:r w:rsidRPr="00C72717">
        <w:rPr>
          <w:rStyle w:val="Emphasis"/>
          <w:highlight w:val="yellow"/>
        </w:rPr>
        <w:t>another path to capitalism</w:t>
      </w:r>
      <w:r w:rsidRPr="00A16618">
        <w:t xml:space="preserve"> (Tiqqun, 2020b, p. 109; also Culp, 2018, p. 167). In this way, </w:t>
      </w:r>
      <w:r w:rsidRPr="00A16618">
        <w:rPr>
          <w:rStyle w:val="11111AAAAStyleUnderline"/>
        </w:rPr>
        <w:t xml:space="preserve">cybernetic capitalism has </w:t>
      </w:r>
      <w:r w:rsidRPr="0032269E">
        <w:rPr>
          <w:rStyle w:val="Emphasis"/>
        </w:rPr>
        <w:t>absorbed</w:t>
      </w:r>
      <w:r w:rsidRPr="00A16618">
        <w:rPr>
          <w:rStyle w:val="11111AAAAStyleUnderline"/>
        </w:rPr>
        <w:t xml:space="preserve"> its ostensible opponents into an </w:t>
      </w:r>
      <w:r w:rsidRPr="0032269E">
        <w:rPr>
          <w:rStyle w:val="Emphasis"/>
        </w:rPr>
        <w:t>overarching paradigm</w:t>
      </w:r>
      <w:r w:rsidRPr="00A16618">
        <w:rPr>
          <w:rStyle w:val="11111AAAAStyleUnderline"/>
        </w:rPr>
        <w:t xml:space="preserve"> of social regulation governed by a </w:t>
      </w:r>
      <w:r w:rsidRPr="0032269E">
        <w:rPr>
          <w:rStyle w:val="Emphasis"/>
        </w:rPr>
        <w:t>managerial reason</w:t>
      </w:r>
      <w:r w:rsidRPr="00A16618">
        <w:rPr>
          <w:rStyle w:val="11111AAAAStyleUnderline"/>
        </w:rPr>
        <w:t>, disposed to</w:t>
      </w:r>
      <w:r w:rsidRPr="00A16618">
        <w:t xml:space="preserve"> what The Invisible Committee (2015, p. 124) terms </w:t>
      </w:r>
      <w:r w:rsidRPr="00A16618">
        <w:rPr>
          <w:rStyle w:val="11111AAAAStyleUnderline"/>
        </w:rPr>
        <w:t>the “</w:t>
      </w:r>
      <w:r w:rsidRPr="0032269E">
        <w:rPr>
          <w:rStyle w:val="Emphasis"/>
        </w:rPr>
        <w:t>cult of the engineer</w:t>
      </w:r>
      <w:r w:rsidRPr="00A16618">
        <w:rPr>
          <w:rStyle w:val="11111AAAAStyleUnderline"/>
        </w:rPr>
        <w:t xml:space="preserve">,” that can serve the political objectives of “Left” </w:t>
      </w:r>
      <w:r w:rsidRPr="0032269E">
        <w:rPr>
          <w:rStyle w:val="Emphasis"/>
        </w:rPr>
        <w:t>just as well</w:t>
      </w:r>
      <w:r w:rsidRPr="00A16618">
        <w:rPr>
          <w:rStyle w:val="11111AAAAStyleUnderline"/>
        </w:rPr>
        <w:t xml:space="preserve"> as “Right.”</w:t>
      </w:r>
      <w:r w:rsidRPr="00A16618">
        <w:t xml:space="preserve"> Even Pickering (2010, p. 273) admits that Cybersyn could have been re</w:t>
      </w:r>
      <w:r w:rsidRPr="00A16618">
        <w:rPr>
          <w:rFonts w:ascii="Times New Roman" w:hAnsi="Times New Roman" w:cs="Times New Roman"/>
        </w:rPr>
        <w:t>‐</w:t>
      </w:r>
      <w:r w:rsidRPr="00A16618">
        <w:t>engineered by technicians and state functionaries of the Pinochet regime, and deployed to more nefarious ends than Beer would probably have imagined, which is likely not the kind of “repurposing” Left</w:t>
      </w:r>
      <w:r w:rsidRPr="00A16618">
        <w:rPr>
          <w:rFonts w:ascii="Times New Roman" w:hAnsi="Times New Roman" w:cs="Times New Roman"/>
        </w:rPr>
        <w:t>‐</w:t>
      </w:r>
      <w:r w:rsidRPr="00A16618">
        <w:t>accelerationists have in mind.</w:t>
      </w:r>
    </w:p>
    <w:p w14:paraId="61265AE9" w14:textId="77777777" w:rsidR="005E01F6" w:rsidRPr="00A16618" w:rsidRDefault="005E01F6" w:rsidP="005E01F6">
      <w:r w:rsidRPr="00A16618">
        <w:t>It is noteworthy that Alex Williams has written independently about the relationship between Deleuze's theory of control societies and cybernetics, and it is therefore important to consider his arguments here. Rather than contrast the US and UK developments, and primarily associate “first</w:t>
      </w:r>
      <w:r w:rsidRPr="00A16618">
        <w:rPr>
          <w:rFonts w:ascii="Times New Roman" w:hAnsi="Times New Roman" w:cs="Times New Roman"/>
        </w:rPr>
        <w:t>‐</w:t>
      </w:r>
      <w:r w:rsidRPr="00A16618">
        <w:t>order</w:t>
      </w:r>
      <w:r w:rsidRPr="00A16618">
        <w:rPr>
          <w:rFonts w:cs="Georgia"/>
        </w:rPr>
        <w:t>”</w:t>
      </w:r>
      <w:r w:rsidRPr="00A16618">
        <w:t xml:space="preserve"> cybernetics with the former and </w:t>
      </w:r>
      <w:r w:rsidRPr="00A16618">
        <w:rPr>
          <w:rFonts w:cs="Georgia"/>
        </w:rPr>
        <w:t>“</w:t>
      </w:r>
      <w:r w:rsidRPr="00A16618">
        <w:t>second</w:t>
      </w:r>
      <w:r w:rsidRPr="00A16618">
        <w:rPr>
          <w:rFonts w:ascii="Times New Roman" w:hAnsi="Times New Roman" w:cs="Times New Roman"/>
        </w:rPr>
        <w:t>‐</w:t>
      </w:r>
      <w:r w:rsidRPr="00A16618">
        <w:t>order</w:t>
      </w:r>
      <w:r w:rsidRPr="00A16618">
        <w:rPr>
          <w:rFonts w:cs="Georgia"/>
        </w:rPr>
        <w:t>”</w:t>
      </w:r>
      <w:r w:rsidRPr="00A16618">
        <w:t xml:space="preserve"> with the latter (a convention we have followed here), Williams advances a different set of distinctions. That is, he reserves the term first</w:t>
      </w:r>
      <w:r w:rsidRPr="00A16618">
        <w:rPr>
          <w:rFonts w:ascii="Times New Roman" w:hAnsi="Times New Roman" w:cs="Times New Roman"/>
        </w:rPr>
        <w:t>‐</w:t>
      </w:r>
      <w:r w:rsidRPr="00A16618">
        <w:t>order for 20th</w:t>
      </w:r>
      <w:r w:rsidRPr="00A16618">
        <w:rPr>
          <w:rFonts w:ascii="Times New Roman" w:hAnsi="Times New Roman" w:cs="Times New Roman"/>
        </w:rPr>
        <w:t>‐</w:t>
      </w:r>
      <w:r w:rsidRPr="00A16618">
        <w:t>century cybernetics in general, whatever the differences between, say, Weiner or Beer (odd in light of his admiration for Cybersyn, which gets only passing mention here), and suggests second</w:t>
      </w:r>
      <w:r w:rsidRPr="00A16618">
        <w:rPr>
          <w:rFonts w:ascii="Times New Roman" w:hAnsi="Times New Roman" w:cs="Times New Roman"/>
        </w:rPr>
        <w:t>‐</w:t>
      </w:r>
      <w:r w:rsidRPr="00A16618">
        <w:t>order is a phrase better</w:t>
      </w:r>
      <w:r w:rsidRPr="00A16618">
        <w:rPr>
          <w:rFonts w:ascii="Times New Roman" w:hAnsi="Times New Roman" w:cs="Times New Roman"/>
        </w:rPr>
        <w:t>‐</w:t>
      </w:r>
      <w:r w:rsidRPr="00A16618">
        <w:t xml:space="preserve">suited to the networked </w:t>
      </w:r>
      <w:r w:rsidRPr="00A16618">
        <w:rPr>
          <w:rFonts w:cs="Georgia"/>
        </w:rPr>
        <w:t>“</w:t>
      </w:r>
      <w:r w:rsidRPr="00A16618">
        <w:t>platform</w:t>
      </w:r>
      <w:r w:rsidRPr="00A16618">
        <w:rPr>
          <w:rFonts w:cs="Georgia"/>
        </w:rPr>
        <w:t>”</w:t>
      </w:r>
      <w:r w:rsidRPr="00A16618">
        <w:t xml:space="preserve"> systems of the 21st</w:t>
      </w:r>
      <w:r w:rsidRPr="00A16618">
        <w:rPr>
          <w:rFonts w:ascii="Times New Roman" w:hAnsi="Times New Roman" w:cs="Times New Roman"/>
        </w:rPr>
        <w:t>‐</w:t>
      </w:r>
      <w:r w:rsidRPr="00A16618">
        <w:t>century, such as Airbnb, Facebook, or Uber. First</w:t>
      </w:r>
      <w:r w:rsidRPr="00A16618">
        <w:rPr>
          <w:rFonts w:ascii="Times New Roman" w:hAnsi="Times New Roman" w:cs="Times New Roman"/>
        </w:rPr>
        <w:t>‐</w:t>
      </w:r>
      <w:r w:rsidRPr="00A16618">
        <w:t>order cybernetics, by Williams</w:t>
      </w:r>
      <w:r w:rsidRPr="00A16618">
        <w:rPr>
          <w:rFonts w:cs="Georgia"/>
        </w:rPr>
        <w:t>’</w:t>
      </w:r>
      <w:r w:rsidRPr="00A16618">
        <w:t xml:space="preserve"> reckoning, follows the domineering control logic as characterized above: it aims to modulate action via recourse to homeostatic equilibrium so as to realize pre</w:t>
      </w:r>
      <w:r w:rsidRPr="00A16618">
        <w:rPr>
          <w:rFonts w:ascii="Times New Roman" w:hAnsi="Times New Roman" w:cs="Times New Roman"/>
        </w:rPr>
        <w:t>‐</w:t>
      </w:r>
      <w:r w:rsidRPr="00A16618">
        <w:t xml:space="preserve">set goals. In contrast, </w:t>
      </w:r>
      <w:r w:rsidRPr="00A16618">
        <w:rPr>
          <w:rFonts w:cs="Georgia"/>
        </w:rPr>
        <w:t>“</w:t>
      </w:r>
      <w:r w:rsidRPr="00A16618">
        <w:t>platforms</w:t>
      </w:r>
      <w:r w:rsidRPr="00A16618">
        <w:rPr>
          <w:rFonts w:cs="Georgia"/>
        </w:rPr>
        <w:t>”</w:t>
      </w:r>
      <w:r w:rsidRPr="00A16618">
        <w:t xml:space="preserve"> are design architectures that work primarily not through constraint, but by enabling </w:t>
      </w:r>
      <w:r w:rsidRPr="00A16618">
        <w:rPr>
          <w:rStyle w:val="11111AAAAStyleUnderline"/>
        </w:rPr>
        <w:t xml:space="preserve">actions through positive feedback circuits that </w:t>
      </w:r>
      <w:r w:rsidRPr="0032269E">
        <w:rPr>
          <w:rStyle w:val="Emphasis"/>
        </w:rPr>
        <w:t>cannot be prefigured</w:t>
      </w:r>
      <w:r w:rsidRPr="00A16618">
        <w:rPr>
          <w:rStyle w:val="11111AAAAStyleUnderline"/>
        </w:rPr>
        <w:t xml:space="preserve"> in advance</w:t>
      </w:r>
      <w:r w:rsidRPr="00A16618">
        <w:t xml:space="preserve">. Platforms, writes Williams (2015, p. 223), are “materialised transcendentals – they act as conditions of possibility for other processes and entities to exist.” As “entrenched” infrastructures they do restrain in certain ways (for example, Microsoft owns the vast majority of home computer operating systems and forces users to conform to its licensing arrangements and surreptitious forms of data collection), but they also </w:t>
      </w:r>
      <w:r w:rsidRPr="00A16618">
        <w:rPr>
          <w:rStyle w:val="11111AAAAStyleUnderline"/>
        </w:rPr>
        <w:t xml:space="preserve">provide the ground for </w:t>
      </w:r>
      <w:r w:rsidRPr="0032269E">
        <w:rPr>
          <w:rStyle w:val="Emphasis"/>
        </w:rPr>
        <w:t>unpredictably contingent</w:t>
      </w:r>
      <w:r w:rsidRPr="00A16618">
        <w:rPr>
          <w:rStyle w:val="11111AAAAStyleUnderline"/>
        </w:rPr>
        <w:t xml:space="preserve"> or “</w:t>
      </w:r>
      <w:r w:rsidRPr="0032269E">
        <w:rPr>
          <w:rStyle w:val="Emphasis"/>
        </w:rPr>
        <w:t>generative</w:t>
      </w:r>
      <w:r w:rsidRPr="00A16618">
        <w:rPr>
          <w:rStyle w:val="11111AAAAStyleUnderline"/>
        </w:rPr>
        <w:t xml:space="preserve">” outcomes, and hence contain </w:t>
      </w:r>
      <w:r w:rsidRPr="0032269E">
        <w:rPr>
          <w:rStyle w:val="Emphasis"/>
        </w:rPr>
        <w:t>hitherto</w:t>
      </w:r>
      <w:r w:rsidRPr="0032269E">
        <w:rPr>
          <w:rStyle w:val="Emphasis"/>
          <w:rFonts w:ascii="Times New Roman" w:hAnsi="Times New Roman" w:cs="Times New Roman"/>
        </w:rPr>
        <w:t>‐</w:t>
      </w:r>
      <w:r w:rsidRPr="0032269E">
        <w:rPr>
          <w:rStyle w:val="Emphasis"/>
        </w:rPr>
        <w:t>untapped potentialities</w:t>
      </w:r>
      <w:r w:rsidRPr="00A16618">
        <w:rPr>
          <w:rStyle w:val="11111AAAAStyleUnderline"/>
        </w:rPr>
        <w:t xml:space="preserve"> for </w:t>
      </w:r>
      <w:r w:rsidRPr="007455F8">
        <w:rPr>
          <w:rStyle w:val="11111AAAAStyleUnderline"/>
          <w:highlight w:val="yellow"/>
        </w:rPr>
        <w:t>autonomous self</w:t>
      </w:r>
      <w:r w:rsidRPr="007455F8">
        <w:rPr>
          <w:rStyle w:val="11111AAAAStyleUnderline"/>
          <w:rFonts w:ascii="Times New Roman" w:hAnsi="Times New Roman" w:cs="Times New Roman"/>
          <w:highlight w:val="yellow"/>
        </w:rPr>
        <w:t>‐</w:t>
      </w:r>
      <w:r w:rsidRPr="007455F8">
        <w:rPr>
          <w:rStyle w:val="11111AAAAStyleUnderline"/>
          <w:highlight w:val="yellow"/>
        </w:rPr>
        <w:t xml:space="preserve">organization </w:t>
      </w:r>
      <w:r w:rsidRPr="007455F8">
        <w:rPr>
          <w:rStyle w:val="Emphasis"/>
          <w:highlight w:val="yellow"/>
        </w:rPr>
        <w:t>outside</w:t>
      </w:r>
      <w:r w:rsidRPr="007455F8">
        <w:rPr>
          <w:rStyle w:val="11111AAAAStyleUnderline"/>
          <w:highlight w:val="yellow"/>
        </w:rPr>
        <w:t xml:space="preserve"> the</w:t>
      </w:r>
      <w:r w:rsidRPr="00A16618">
        <w:rPr>
          <w:rStyle w:val="11111AAAAStyleUnderline"/>
        </w:rPr>
        <w:t xml:space="preserve"> aegis of </w:t>
      </w:r>
      <w:r w:rsidRPr="007455F8">
        <w:rPr>
          <w:rStyle w:val="Emphasis"/>
          <w:highlight w:val="yellow"/>
        </w:rPr>
        <w:t>state</w:t>
      </w:r>
      <w:r w:rsidRPr="007455F8">
        <w:rPr>
          <w:rStyle w:val="11111AAAAStyleUnderline"/>
          <w:highlight w:val="yellow"/>
        </w:rPr>
        <w:t xml:space="preserve"> and </w:t>
      </w:r>
      <w:r w:rsidRPr="007455F8">
        <w:rPr>
          <w:rStyle w:val="Emphasis"/>
          <w:highlight w:val="yellow"/>
        </w:rPr>
        <w:t>capital</w:t>
      </w:r>
      <w:r w:rsidRPr="00A16618">
        <w:t xml:space="preserve">. Yet, </w:t>
      </w:r>
      <w:r w:rsidRPr="00A16618">
        <w:rPr>
          <w:rStyle w:val="11111AAAAStyleUnderline"/>
        </w:rPr>
        <w:t xml:space="preserve">Williams </w:t>
      </w:r>
      <w:r w:rsidRPr="007455F8">
        <w:rPr>
          <w:rStyle w:val="11111AAAAStyleUnderline"/>
          <w:highlight w:val="yellow"/>
        </w:rPr>
        <w:t>is</w:t>
      </w:r>
      <w:r w:rsidRPr="00A16618">
        <w:rPr>
          <w:rStyle w:val="11111AAAAStyleUnderline"/>
        </w:rPr>
        <w:t xml:space="preserve"> </w:t>
      </w:r>
      <w:r w:rsidRPr="0032269E">
        <w:rPr>
          <w:rStyle w:val="Emphasis"/>
        </w:rPr>
        <w:t xml:space="preserve">notably </w:t>
      </w:r>
      <w:r w:rsidRPr="007455F8">
        <w:rPr>
          <w:rStyle w:val="Emphasis"/>
          <w:highlight w:val="yellow"/>
        </w:rPr>
        <w:t>vague</w:t>
      </w:r>
      <w:r w:rsidRPr="007455F8">
        <w:rPr>
          <w:rStyle w:val="11111AAAAStyleUnderline"/>
          <w:highlight w:val="yellow"/>
        </w:rPr>
        <w:t xml:space="preserve"> on what forms</w:t>
      </w:r>
      <w:r w:rsidRPr="00A16618">
        <w:rPr>
          <w:rStyle w:val="11111AAAAStyleUnderline"/>
        </w:rPr>
        <w:t xml:space="preserve"> of such self</w:t>
      </w:r>
      <w:r w:rsidRPr="00A16618">
        <w:rPr>
          <w:rStyle w:val="11111AAAAStyleUnderline"/>
          <w:rFonts w:ascii="Times New Roman" w:hAnsi="Times New Roman" w:cs="Times New Roman"/>
        </w:rPr>
        <w:t>‐</w:t>
      </w:r>
      <w:r w:rsidRPr="00A16618">
        <w:rPr>
          <w:rStyle w:val="11111AAAAStyleUnderline"/>
        </w:rPr>
        <w:t xml:space="preserve">organization </w:t>
      </w:r>
      <w:r w:rsidRPr="007455F8">
        <w:rPr>
          <w:rStyle w:val="Emphasis"/>
          <w:highlight w:val="yellow"/>
        </w:rPr>
        <w:t>might be possible</w:t>
      </w:r>
      <w:r w:rsidRPr="007455F8">
        <w:rPr>
          <w:rStyle w:val="11111AAAAStyleUnderline"/>
          <w:highlight w:val="yellow"/>
        </w:rPr>
        <w:t xml:space="preserve"> here, or </w:t>
      </w:r>
      <w:r w:rsidRPr="007455F8">
        <w:rPr>
          <w:rStyle w:val="Emphasis"/>
          <w:highlight w:val="yellow"/>
        </w:rPr>
        <w:t>what exactly</w:t>
      </w:r>
      <w:r w:rsidRPr="007455F8">
        <w:rPr>
          <w:rStyle w:val="11111AAAAStyleUnderline"/>
          <w:highlight w:val="yellow"/>
        </w:rPr>
        <w:t xml:space="preserve"> is being “</w:t>
      </w:r>
      <w:r w:rsidRPr="007455F8">
        <w:rPr>
          <w:rStyle w:val="Emphasis"/>
          <w:highlight w:val="yellow"/>
        </w:rPr>
        <w:t>enhanced</w:t>
      </w:r>
      <w:r w:rsidRPr="007455F8">
        <w:rPr>
          <w:rStyle w:val="11111AAAAStyleUnderline"/>
          <w:highlight w:val="yellow"/>
        </w:rPr>
        <w:t>”</w:t>
      </w:r>
      <w:r w:rsidRPr="00A16618">
        <w:rPr>
          <w:rStyle w:val="11111AAAAStyleUnderline"/>
        </w:rPr>
        <w:t xml:space="preserve"> through the utilization of such platforms in </w:t>
      </w:r>
      <w:r w:rsidRPr="002544EB">
        <w:rPr>
          <w:rStyle w:val="11111AAAAStyleUnderline"/>
        </w:rPr>
        <w:t>ways that might be considered “</w:t>
      </w:r>
      <w:r w:rsidRPr="002544EB">
        <w:rPr>
          <w:rStyle w:val="Emphasis"/>
        </w:rPr>
        <w:t>emancipatory</w:t>
      </w:r>
      <w:r w:rsidRPr="002544EB">
        <w:rPr>
          <w:rStyle w:val="11111AAAAStyleUnderline"/>
        </w:rPr>
        <w:t xml:space="preserve">,” assuming this doesn't </w:t>
      </w:r>
      <w:r w:rsidRPr="002544EB">
        <w:rPr>
          <w:rStyle w:val="Emphasis"/>
        </w:rPr>
        <w:t>bolster</w:t>
      </w:r>
      <w:r w:rsidRPr="002544EB">
        <w:rPr>
          <w:rStyle w:val="11111AAAAStyleUnderline"/>
        </w:rPr>
        <w:t xml:space="preserve"> the hegemonic power and virtual ubiquity of existing platforms</w:t>
      </w:r>
      <w:r w:rsidRPr="002544EB">
        <w:t xml:space="preserve">. As argued earlier, </w:t>
      </w:r>
      <w:r w:rsidRPr="002544EB">
        <w:rPr>
          <w:rStyle w:val="11111AAAAStyleUnderline"/>
        </w:rPr>
        <w:t xml:space="preserve">control systems work </w:t>
      </w:r>
      <w:r w:rsidRPr="002544EB">
        <w:rPr>
          <w:rStyle w:val="Emphasis"/>
        </w:rPr>
        <w:t>precisely</w:t>
      </w:r>
      <w:r w:rsidRPr="002544EB">
        <w:rPr>
          <w:rStyle w:val="11111AAAAStyleUnderline"/>
        </w:rPr>
        <w:t xml:space="preserve"> through such “</w:t>
      </w:r>
      <w:r w:rsidRPr="002544EB">
        <w:rPr>
          <w:rStyle w:val="Emphasis"/>
        </w:rPr>
        <w:t>enhancements</w:t>
      </w:r>
      <w:r w:rsidRPr="002544EB">
        <w:rPr>
          <w:rStyle w:val="11111AAAAStyleUnderline"/>
        </w:rPr>
        <w:t>,</w:t>
      </w:r>
      <w:r w:rsidRPr="00A16618">
        <w:rPr>
          <w:rStyle w:val="11111AAAAStyleUnderline"/>
        </w:rPr>
        <w:t>” via the solicitation, reinforcement, and augmentation of myriad desires and affects</w:t>
      </w:r>
      <w:r w:rsidRPr="00A16618">
        <w:t>, so long as they can be successfully captured and “put to use.” “Platform capitalism” emerged after the 2008 crisis, argues Sebastian Olma (2016, p. 171), because of capital's need to both create and exploit a situation of permanent entrepreneurialism and precariousness in an era of falling profits, disinvestment, and declines in manufacturing productivity. In other words, the harnessing of auto</w:t>
      </w:r>
      <w:r w:rsidRPr="00A16618">
        <w:rPr>
          <w:rFonts w:ascii="Times New Roman" w:hAnsi="Times New Roman" w:cs="Times New Roman"/>
        </w:rPr>
        <w:t>‐</w:t>
      </w:r>
      <w:r w:rsidRPr="00A16618">
        <w:t>exploitation is integral to these systems</w:t>
      </w:r>
      <w:r w:rsidRPr="00A16618">
        <w:rPr>
          <w:rFonts w:cs="Georgia"/>
        </w:rPr>
        <w:t>’</w:t>
      </w:r>
      <w:r w:rsidRPr="00A16618">
        <w:t xml:space="preserve"> very design, whereby </w:t>
      </w:r>
      <w:r w:rsidRPr="00A16618">
        <w:rPr>
          <w:rFonts w:cs="Georgia"/>
        </w:rPr>
        <w:t>“</w:t>
      </w:r>
      <w:r w:rsidRPr="00A16618">
        <w:t>platform proletariats</w:t>
      </w:r>
      <w:r w:rsidRPr="00A16618">
        <w:rPr>
          <w:rFonts w:cs="Georgia"/>
        </w:rPr>
        <w:t>”</w:t>
      </w:r>
      <w:r w:rsidRPr="00A16618">
        <w:t xml:space="preserve"> are pauperized both materially (participants in the </w:t>
      </w:r>
      <w:r w:rsidRPr="00A16618">
        <w:rPr>
          <w:rFonts w:cs="Georgia"/>
        </w:rPr>
        <w:t>“</w:t>
      </w:r>
      <w:r w:rsidRPr="00A16618">
        <w:t>gig economy,</w:t>
      </w:r>
      <w:r w:rsidRPr="00A16618">
        <w:rPr>
          <w:rFonts w:cs="Georgia"/>
        </w:rPr>
        <w:t>”</w:t>
      </w:r>
      <w:r w:rsidRPr="00A16618">
        <w:t xml:space="preserve"> once time, expenses, and insurance are factored in, earn much less than even the minimum wage) and in terms of a relentless degradation of </w:t>
      </w:r>
      <w:r w:rsidRPr="002544EB">
        <w:t xml:space="preserve">skill and knowledge. As such, </w:t>
      </w:r>
      <w:r w:rsidRPr="002544EB">
        <w:rPr>
          <w:rStyle w:val="11111AAAAStyleUnderline"/>
        </w:rPr>
        <w:t xml:space="preserve">it's </w:t>
      </w:r>
      <w:r w:rsidRPr="002544EB">
        <w:rPr>
          <w:rStyle w:val="Emphasis"/>
        </w:rPr>
        <w:t>difficult to see the liberatory potential</w:t>
      </w:r>
      <w:r w:rsidRPr="002544EB">
        <w:rPr>
          <w:rStyle w:val="11111AAAAStyleUnderline"/>
        </w:rPr>
        <w:t xml:space="preserve"> here, insofar as such platforms are esse</w:t>
      </w:r>
      <w:r w:rsidRPr="00A16618">
        <w:rPr>
          <w:rStyle w:val="11111AAAAStyleUnderline"/>
        </w:rPr>
        <w:t xml:space="preserve">ntially about </w:t>
      </w:r>
      <w:r w:rsidRPr="0032269E">
        <w:rPr>
          <w:rStyle w:val="Emphasis"/>
        </w:rPr>
        <w:t>extending market logic</w:t>
      </w:r>
      <w:r w:rsidRPr="00A16618">
        <w:rPr>
          <w:rStyle w:val="11111AAAAStyleUnderline"/>
        </w:rPr>
        <w:t xml:space="preserve"> into any and all domains of human life</w:t>
      </w:r>
      <w:r w:rsidRPr="00A16618">
        <w:t xml:space="preserve">. In </w:t>
      </w:r>
      <w:r w:rsidRPr="00A16618">
        <w:rPr>
          <w:rStyle w:val="11111AAAAStyleUnderline"/>
        </w:rPr>
        <w:t>this</w:t>
      </w:r>
      <w:r w:rsidRPr="00A16618">
        <w:t xml:space="preserve"> context, Beer's algedonic meters, however crude or well</w:t>
      </w:r>
      <w:r w:rsidRPr="00A16618">
        <w:rPr>
          <w:rFonts w:ascii="Times New Roman" w:hAnsi="Times New Roman" w:cs="Times New Roman"/>
        </w:rPr>
        <w:t>‐</w:t>
      </w:r>
      <w:r w:rsidRPr="00A16618">
        <w:t xml:space="preserve">intentioned, seem to anticipate today's omnipresent data capture and the vast amounts of unpaid digital labor it exploits (Amazon user reviews, Facebook </w:t>
      </w:r>
      <w:r w:rsidRPr="00A16618">
        <w:rPr>
          <w:rFonts w:cs="Georgia"/>
        </w:rPr>
        <w:t>“</w:t>
      </w:r>
      <w:r w:rsidRPr="00A16618">
        <w:t>likes,</w:t>
      </w:r>
      <w:r w:rsidRPr="00A16618">
        <w:rPr>
          <w:rFonts w:cs="Georgia"/>
        </w:rPr>
        <w:t>”</w:t>
      </w:r>
      <w:r w:rsidRPr="00A16618">
        <w:t xml:space="preserve"> etcetera), which are all forms of “soft” coercion encouraging the formation of certain subjective dispositions in line with the demands of hyper</w:t>
      </w:r>
      <w:r w:rsidRPr="00A16618">
        <w:rPr>
          <w:rFonts w:ascii="Times New Roman" w:hAnsi="Times New Roman" w:cs="Times New Roman"/>
        </w:rPr>
        <w:t>‐</w:t>
      </w:r>
      <w:r w:rsidRPr="00A16618">
        <w:t>productivity and acquisitive consumption. To</w:t>
      </w:r>
      <w:r w:rsidRPr="002544EB">
        <w:t xml:space="preserve">wards the end of the article, Williams belatedly </w:t>
      </w:r>
      <w:r w:rsidRPr="002544EB">
        <w:rPr>
          <w:rStyle w:val="11111AAAAStyleUnderline"/>
        </w:rPr>
        <w:t xml:space="preserve">suggests that </w:t>
      </w:r>
      <w:r w:rsidRPr="002544EB">
        <w:rPr>
          <w:rStyle w:val="Emphasis"/>
        </w:rPr>
        <w:t>alternative platforms</w:t>
      </w:r>
      <w:r w:rsidRPr="002544EB">
        <w:rPr>
          <w:rStyle w:val="11111AAAAStyleUnderline"/>
        </w:rPr>
        <w:t xml:space="preserve"> could be constructed in the service of </w:t>
      </w:r>
      <w:r w:rsidRPr="002544EB">
        <w:rPr>
          <w:rStyle w:val="Emphasis"/>
        </w:rPr>
        <w:t>non</w:t>
      </w:r>
      <w:r w:rsidRPr="002544EB">
        <w:rPr>
          <w:rStyle w:val="Emphasis"/>
          <w:rFonts w:ascii="Times New Roman" w:hAnsi="Times New Roman" w:cs="Times New Roman"/>
        </w:rPr>
        <w:t>‐</w:t>
      </w:r>
      <w:r w:rsidRPr="002544EB">
        <w:rPr>
          <w:rStyle w:val="Emphasis"/>
        </w:rPr>
        <w:t>capitalistic ends</w:t>
      </w:r>
      <w:r w:rsidRPr="002544EB">
        <w:rPr>
          <w:rStyle w:val="11111AAAAStyleUnderline"/>
        </w:rPr>
        <w:t xml:space="preserve">. Yet, it's </w:t>
      </w:r>
      <w:r w:rsidRPr="002544EB">
        <w:rPr>
          <w:rStyle w:val="Emphasis"/>
        </w:rPr>
        <w:t>far from clear</w:t>
      </w:r>
      <w:r w:rsidRPr="002544EB">
        <w:rPr>
          <w:rStyle w:val="11111AAAAStyleUnderline"/>
        </w:rPr>
        <w:t xml:space="preserve"> how these </w:t>
      </w:r>
      <w:r w:rsidRPr="002544EB">
        <w:rPr>
          <w:rStyle w:val="11111AAAAStyleUnderline"/>
          <w:rFonts w:cs="Georgia"/>
        </w:rPr>
        <w:t>“</w:t>
      </w:r>
      <w:r w:rsidRPr="002544EB">
        <w:rPr>
          <w:rStyle w:val="Emphasis"/>
        </w:rPr>
        <w:t>socialized</w:t>
      </w:r>
      <w:r w:rsidRPr="002544EB">
        <w:rPr>
          <w:rStyle w:val="11111AAAAStyleUnderline"/>
          <w:rFonts w:cs="Georgia"/>
        </w:rPr>
        <w:t>”</w:t>
      </w:r>
      <w:r w:rsidRPr="002544EB">
        <w:rPr>
          <w:rStyle w:val="11111AAAAStyleUnderline"/>
        </w:rPr>
        <w:t xml:space="preserve"> systems could </w:t>
      </w:r>
      <w:r w:rsidRPr="002544EB">
        <w:rPr>
          <w:rStyle w:val="Emphasis"/>
        </w:rPr>
        <w:t>ever be designed</w:t>
      </w:r>
      <w:r w:rsidRPr="002544EB">
        <w:rPr>
          <w:rStyle w:val="11111AAAAStyleUnderline"/>
        </w:rPr>
        <w:t xml:space="preserve"> and </w:t>
      </w:r>
      <w:r w:rsidRPr="002544EB">
        <w:rPr>
          <w:rStyle w:val="Emphasis"/>
        </w:rPr>
        <w:t>implemented</w:t>
      </w:r>
      <w:r w:rsidRPr="002544EB">
        <w:rPr>
          <w:rStyle w:val="11111AAAAStyleUnderline"/>
        </w:rPr>
        <w:t xml:space="preserve">, never mind </w:t>
      </w:r>
      <w:r w:rsidRPr="002544EB">
        <w:rPr>
          <w:rStyle w:val="Emphasis"/>
        </w:rPr>
        <w:t>constitute any sort of threat</w:t>
      </w:r>
      <w:r w:rsidRPr="002544EB">
        <w:rPr>
          <w:rStyle w:val="11111AAAAStyleUnderline"/>
        </w:rPr>
        <w:t xml:space="preserve"> to the monopolistic, privately</w:t>
      </w:r>
      <w:r w:rsidRPr="002544EB">
        <w:rPr>
          <w:rStyle w:val="11111AAAAStyleUnderline"/>
          <w:rFonts w:ascii="Times New Roman" w:hAnsi="Times New Roman" w:cs="Times New Roman"/>
        </w:rPr>
        <w:t>‐</w:t>
      </w:r>
      <w:r w:rsidRPr="002544EB">
        <w:rPr>
          <w:rStyle w:val="11111AAAAStyleUnderline"/>
        </w:rPr>
        <w:t xml:space="preserve">owned platforms dominating Western societies today, and </w:t>
      </w:r>
      <w:r w:rsidRPr="002544EB">
        <w:rPr>
          <w:rStyle w:val="Emphasis"/>
        </w:rPr>
        <w:t>even if they were</w:t>
      </w:r>
      <w:r w:rsidRPr="002544EB">
        <w:rPr>
          <w:rStyle w:val="11111AAAAStyleUnderline"/>
        </w:rPr>
        <w:t xml:space="preserve">, such a scheme remains </w:t>
      </w:r>
      <w:r w:rsidRPr="002544EB">
        <w:rPr>
          <w:rStyle w:val="Emphasis"/>
        </w:rPr>
        <w:t>vulnerable</w:t>
      </w:r>
      <w:r w:rsidRPr="002544EB">
        <w:rPr>
          <w:rStyle w:val="11111AAAAStyleUnderline"/>
        </w:rPr>
        <w:t xml:space="preserve"> to</w:t>
      </w:r>
      <w:r w:rsidRPr="002544EB">
        <w:t xml:space="preserve"> the objections of Tiqqun et al. as to </w:t>
      </w:r>
      <w:r w:rsidRPr="002544EB">
        <w:rPr>
          <w:rStyle w:val="11111AAAAStyleUnderline"/>
        </w:rPr>
        <w:t>the foibles of “</w:t>
      </w:r>
      <w:r w:rsidRPr="002544EB">
        <w:rPr>
          <w:rStyle w:val="Emphasis"/>
        </w:rPr>
        <w:t>social capitalism</w:t>
      </w:r>
      <w:r w:rsidRPr="002544EB">
        <w:rPr>
          <w:rStyle w:val="11111AAAAStyleUnderline"/>
        </w:rPr>
        <w:t>.”</w:t>
      </w:r>
    </w:p>
    <w:p w14:paraId="177A7A28" w14:textId="77777777" w:rsidR="005E01F6" w:rsidRPr="00E05F6C" w:rsidRDefault="005E01F6" w:rsidP="005E01F6"/>
    <w:p w14:paraId="50AD1E62" w14:textId="77777777" w:rsidR="005E01F6" w:rsidRDefault="005E01F6" w:rsidP="005E01F6">
      <w:pPr>
        <w:pStyle w:val="Heading4"/>
      </w:pPr>
      <w:r>
        <w:t xml:space="preserve">Their particularization has zero leverage or power. </w:t>
      </w:r>
    </w:p>
    <w:p w14:paraId="1C7364E1" w14:textId="77777777" w:rsidR="005E01F6" w:rsidRDefault="005E01F6" w:rsidP="005E01F6">
      <w:r w:rsidRPr="00213534">
        <w:rPr>
          <w:rStyle w:val="Style13ptBold"/>
        </w:rPr>
        <w:t>Markland ’21</w:t>
      </w:r>
      <w:r>
        <w:t xml:space="preserve"> [Alistair Markland, Teaching Fellow in Politics and International Relations at Aston University. “Epistemic Transformation at the Margins: Resistance to Digitalisation and Datafication within Global Human Rights Advocacy,” Global Society, published 02-03-2021]</w:t>
      </w:r>
    </w:p>
    <w:p w14:paraId="11F1C5F6" w14:textId="77777777" w:rsidR="005E01F6" w:rsidRDefault="005E01F6" w:rsidP="005E01F6"/>
    <w:p w14:paraId="03442704" w14:textId="77777777" w:rsidR="005E01F6" w:rsidRPr="00A33C7D" w:rsidRDefault="005E01F6" w:rsidP="005E01F6">
      <w:r w:rsidRPr="00A33C7D">
        <w:t xml:space="preserve">As established in the first section of this article, </w:t>
      </w:r>
      <w:r w:rsidRPr="007455F8">
        <w:rPr>
          <w:rStyle w:val="11111AAAAStyleUnderline"/>
          <w:highlight w:val="yellow"/>
        </w:rPr>
        <w:t>proponents</w:t>
      </w:r>
      <w:r w:rsidRPr="00A33C7D">
        <w:t xml:space="preserve"> of what I have heuristically defined as the “transformation thesis” </w:t>
      </w:r>
      <w:r w:rsidRPr="00A33C7D">
        <w:rPr>
          <w:rStyle w:val="11111AAAAStyleUnderline"/>
        </w:rPr>
        <w:t xml:space="preserve">have </w:t>
      </w:r>
      <w:r w:rsidRPr="007455F8">
        <w:rPr>
          <w:rStyle w:val="11111AAAAStyleUnderline"/>
          <w:highlight w:val="yellow"/>
        </w:rPr>
        <w:t>emphasised</w:t>
      </w:r>
      <w:r w:rsidRPr="00A33C7D">
        <w:rPr>
          <w:rStyle w:val="11111AAAAStyleUnderline"/>
        </w:rPr>
        <w:t xml:space="preserve"> the </w:t>
      </w:r>
      <w:r w:rsidRPr="00674920">
        <w:rPr>
          <w:rStyle w:val="Emphasis"/>
        </w:rPr>
        <w:t xml:space="preserve">revolutionary </w:t>
      </w:r>
      <w:r w:rsidRPr="007455F8">
        <w:rPr>
          <w:rStyle w:val="Emphasis"/>
          <w:highlight w:val="yellow"/>
        </w:rPr>
        <w:t>ruptures</w:t>
      </w:r>
      <w:r w:rsidRPr="007455F8">
        <w:rPr>
          <w:rStyle w:val="11111AAAAStyleUnderline"/>
          <w:highlight w:val="yellow"/>
        </w:rPr>
        <w:t xml:space="preserve"> wrought by</w:t>
      </w:r>
      <w:r w:rsidRPr="00A33C7D">
        <w:rPr>
          <w:rStyle w:val="11111AAAAStyleUnderline"/>
        </w:rPr>
        <w:t xml:space="preserve"> </w:t>
      </w:r>
      <w:r w:rsidRPr="00674920">
        <w:rPr>
          <w:rStyle w:val="Emphasis"/>
        </w:rPr>
        <w:t>digital connectivity</w:t>
      </w:r>
      <w:r w:rsidRPr="00A33C7D">
        <w:rPr>
          <w:rStyle w:val="11111AAAAStyleUnderline"/>
        </w:rPr>
        <w:t xml:space="preserve"> and </w:t>
      </w:r>
      <w:r w:rsidRPr="007455F8">
        <w:rPr>
          <w:rStyle w:val="Emphasis"/>
          <w:highlight w:val="yellow"/>
        </w:rPr>
        <w:t>datafication</w:t>
      </w:r>
      <w:r w:rsidRPr="00A33C7D">
        <w:t xml:space="preserve">. Some of these proponents illustrate these changes using field specific case studies, as with Duffield’s (2018) suggestion that the transition to a “cybernetic episteme” is </w:t>
      </w:r>
      <w:r w:rsidRPr="00A33C7D">
        <w:rPr>
          <w:rStyle w:val="11111AAAAStyleUnderline"/>
        </w:rPr>
        <w:t xml:space="preserve">reflected </w:t>
      </w:r>
      <w:r w:rsidRPr="007455F8">
        <w:rPr>
          <w:rStyle w:val="11111AAAAStyleUnderline"/>
          <w:highlight w:val="yellow"/>
        </w:rPr>
        <w:t>in</w:t>
      </w:r>
      <w:r w:rsidRPr="00A33C7D">
        <w:t xml:space="preserve"> humanitarian practice. Other authors have taken a more abstract view, including Chandler’s (2018) </w:t>
      </w:r>
      <w:r w:rsidRPr="00A33C7D">
        <w:rPr>
          <w:rStyle w:val="11111AAAAStyleUnderline"/>
        </w:rPr>
        <w:t xml:space="preserve">discussion of </w:t>
      </w:r>
      <w:r w:rsidRPr="007455F8">
        <w:rPr>
          <w:rStyle w:val="Emphasis"/>
          <w:highlight w:val="yellow"/>
        </w:rPr>
        <w:t>new modes of governance</w:t>
      </w:r>
      <w:r w:rsidRPr="00A33C7D">
        <w:rPr>
          <w:rStyle w:val="11111AAAAStyleUnderline"/>
        </w:rPr>
        <w:t xml:space="preserve"> in the digital era, or the post-humanist drive </w:t>
      </w:r>
      <w:r w:rsidRPr="007455F8">
        <w:rPr>
          <w:rStyle w:val="11111AAAAStyleUnderline"/>
          <w:highlight w:val="yellow"/>
        </w:rPr>
        <w:t>to reconceptualise “</w:t>
      </w:r>
      <w:r w:rsidRPr="007455F8">
        <w:rPr>
          <w:rStyle w:val="Emphasis"/>
          <w:highlight w:val="yellow"/>
        </w:rPr>
        <w:t>humanity</w:t>
      </w:r>
      <w:r w:rsidRPr="007455F8">
        <w:rPr>
          <w:rStyle w:val="11111AAAAStyleUnderline"/>
          <w:highlight w:val="yellow"/>
        </w:rPr>
        <w:t>” under</w:t>
      </w:r>
      <w:r w:rsidRPr="00A33C7D">
        <w:rPr>
          <w:rStyle w:val="11111AAAAStyleUnderline"/>
        </w:rPr>
        <w:t xml:space="preserve"> conditions of </w:t>
      </w:r>
      <w:r w:rsidRPr="007455F8">
        <w:rPr>
          <w:rStyle w:val="Emphasis"/>
          <w:highlight w:val="yellow"/>
        </w:rPr>
        <w:t>technological entwinement</w:t>
      </w:r>
      <w:r w:rsidRPr="00A33C7D">
        <w:t xml:space="preserve"> (Cudworth and Hobden 2013). These assertions of macro-level transformation are also supported by network sociology, led principally by Manuel Castells (2010) analysis of how revolutions in information technology, economic globalisation and an emergent “space of flows” interact to produce a new kind of “network society”. </w:t>
      </w:r>
      <w:r w:rsidRPr="00A33C7D">
        <w:rPr>
          <w:rStyle w:val="11111AAAAStyleUnderline"/>
        </w:rPr>
        <w:t xml:space="preserve">This linkage of societal transformation to economic forces is also characteristic of </w:t>
      </w:r>
      <w:r w:rsidRPr="00674920">
        <w:rPr>
          <w:rStyle w:val="Emphasis"/>
        </w:rPr>
        <w:t xml:space="preserve">more </w:t>
      </w:r>
      <w:r w:rsidRPr="007455F8">
        <w:rPr>
          <w:rStyle w:val="Emphasis"/>
          <w:highlight w:val="yellow"/>
        </w:rPr>
        <w:t>critical anti-capitalist perspectives</w:t>
      </w:r>
      <w:r w:rsidRPr="00A33C7D">
        <w:rPr>
          <w:rStyle w:val="11111AAAAStyleUnderline"/>
        </w:rPr>
        <w:t>, as with the Marxist critique of “</w:t>
      </w:r>
      <w:r w:rsidRPr="00674920">
        <w:rPr>
          <w:rStyle w:val="Emphasis"/>
        </w:rPr>
        <w:t>cognitive capitalism</w:t>
      </w:r>
      <w:r w:rsidRPr="00A33C7D">
        <w:rPr>
          <w:rStyle w:val="11111AAAAStyleUnderline"/>
        </w:rPr>
        <w:t>”</w:t>
      </w:r>
      <w:r w:rsidRPr="00A33C7D">
        <w:t xml:space="preserve"> (Moulier-Boutang 2012; Zukerfeld 2017). </w:t>
      </w:r>
      <w:r w:rsidRPr="00A33C7D">
        <w:rPr>
          <w:rStyle w:val="11111AAAAStyleUnderline"/>
        </w:rPr>
        <w:t xml:space="preserve">Although these approaches </w:t>
      </w:r>
      <w:r w:rsidRPr="00674920">
        <w:rPr>
          <w:rStyle w:val="Emphasis"/>
        </w:rPr>
        <w:t>differ</w:t>
      </w:r>
      <w:r w:rsidRPr="00A33C7D">
        <w:rPr>
          <w:rStyle w:val="11111AAAAStyleUnderline"/>
        </w:rPr>
        <w:t xml:space="preserve"> in their conceptual frameworks, they </w:t>
      </w:r>
      <w:r w:rsidRPr="007455F8">
        <w:rPr>
          <w:rStyle w:val="11111AAAAStyleUnderline"/>
          <w:highlight w:val="yellow"/>
        </w:rPr>
        <w:t xml:space="preserve">are </w:t>
      </w:r>
      <w:r w:rsidRPr="007455F8">
        <w:rPr>
          <w:rStyle w:val="Emphasis"/>
          <w:highlight w:val="yellow"/>
        </w:rPr>
        <w:t>united</w:t>
      </w:r>
      <w:r w:rsidRPr="007455F8">
        <w:rPr>
          <w:rStyle w:val="11111AAAAStyleUnderline"/>
          <w:highlight w:val="yellow"/>
        </w:rPr>
        <w:t xml:space="preserve"> </w:t>
      </w:r>
      <w:r w:rsidRPr="00A15A40">
        <w:rPr>
          <w:rStyle w:val="11111AAAAStyleUnderline"/>
        </w:rPr>
        <w:t>in</w:t>
      </w:r>
      <w:r w:rsidRPr="00A33C7D">
        <w:rPr>
          <w:rStyle w:val="11111AAAAStyleUnderline"/>
        </w:rPr>
        <w:t xml:space="preserve"> their ambition </w:t>
      </w:r>
      <w:r w:rsidRPr="007455F8">
        <w:rPr>
          <w:rStyle w:val="11111AAAAStyleUnderline"/>
          <w:highlight w:val="yellow"/>
        </w:rPr>
        <w:t xml:space="preserve">to highlight </w:t>
      </w:r>
      <w:r w:rsidRPr="007455F8">
        <w:rPr>
          <w:rStyle w:val="Emphasis"/>
          <w:highlight w:val="yellow"/>
        </w:rPr>
        <w:t>universal</w:t>
      </w:r>
      <w:r w:rsidRPr="00674920">
        <w:rPr>
          <w:rStyle w:val="Emphasis"/>
        </w:rPr>
        <w:t xml:space="preserve"> epistemic </w:t>
      </w:r>
      <w:r w:rsidRPr="007455F8">
        <w:rPr>
          <w:rStyle w:val="Emphasis"/>
          <w:highlight w:val="yellow"/>
        </w:rPr>
        <w:t>transformations</w:t>
      </w:r>
      <w:r w:rsidRPr="007455F8">
        <w:rPr>
          <w:rStyle w:val="11111AAAAStyleUnderline"/>
          <w:highlight w:val="yellow"/>
        </w:rPr>
        <w:t xml:space="preserve"> brought about by </w:t>
      </w:r>
      <w:r w:rsidRPr="007455F8">
        <w:rPr>
          <w:rStyle w:val="Emphasis"/>
          <w:highlight w:val="yellow"/>
        </w:rPr>
        <w:t>tech</w:t>
      </w:r>
      <w:r w:rsidRPr="00674920">
        <w:rPr>
          <w:rStyle w:val="Emphasis"/>
        </w:rPr>
        <w:t xml:space="preserve">nological </w:t>
      </w:r>
      <w:r w:rsidRPr="007455F8">
        <w:rPr>
          <w:rStyle w:val="Emphasis"/>
          <w:highlight w:val="yellow"/>
        </w:rPr>
        <w:t>change</w:t>
      </w:r>
      <w:r w:rsidRPr="00A33C7D">
        <w:t xml:space="preserve">. </w:t>
      </w:r>
    </w:p>
    <w:p w14:paraId="68998437" w14:textId="77777777" w:rsidR="005E01F6" w:rsidRPr="00A33C7D" w:rsidRDefault="005E01F6" w:rsidP="005E01F6">
      <w:r w:rsidRPr="007455F8">
        <w:rPr>
          <w:rStyle w:val="11111AAAAStyleUnderline"/>
          <w:highlight w:val="yellow"/>
        </w:rPr>
        <w:t xml:space="preserve">One of the </w:t>
      </w:r>
      <w:r w:rsidRPr="007455F8">
        <w:rPr>
          <w:rStyle w:val="Emphasis"/>
          <w:highlight w:val="yellow"/>
        </w:rPr>
        <w:t>pitfalls</w:t>
      </w:r>
      <w:r w:rsidRPr="007455F8">
        <w:rPr>
          <w:rStyle w:val="11111AAAAStyleUnderline"/>
          <w:highlight w:val="yellow"/>
        </w:rPr>
        <w:t xml:space="preserve"> of these </w:t>
      </w:r>
      <w:r w:rsidRPr="007455F8">
        <w:rPr>
          <w:rStyle w:val="Emphasis"/>
          <w:highlight w:val="yellow"/>
        </w:rPr>
        <w:t>totalising perspectives</w:t>
      </w:r>
      <w:r w:rsidRPr="007455F8">
        <w:rPr>
          <w:rStyle w:val="11111AAAAStyleUnderline"/>
          <w:highlight w:val="yellow"/>
        </w:rPr>
        <w:t xml:space="preserve"> is the </w:t>
      </w:r>
      <w:r w:rsidRPr="007455F8">
        <w:rPr>
          <w:rStyle w:val="Emphasis"/>
          <w:highlight w:val="yellow"/>
        </w:rPr>
        <w:t>neglect</w:t>
      </w:r>
      <w:r w:rsidRPr="007455F8">
        <w:rPr>
          <w:rStyle w:val="11111AAAAStyleUnderline"/>
          <w:highlight w:val="yellow"/>
        </w:rPr>
        <w:t xml:space="preserve"> of the </w:t>
      </w:r>
      <w:r w:rsidRPr="007455F8">
        <w:rPr>
          <w:rStyle w:val="Emphasis"/>
          <w:highlight w:val="yellow"/>
        </w:rPr>
        <w:t>particular</w:t>
      </w:r>
      <w:r w:rsidRPr="00A33C7D">
        <w:rPr>
          <w:rStyle w:val="11111AAAAStyleUnderline"/>
        </w:rPr>
        <w:t xml:space="preserve"> in favour of the </w:t>
      </w:r>
      <w:r w:rsidRPr="00674920">
        <w:rPr>
          <w:rStyle w:val="Emphasis"/>
        </w:rPr>
        <w:t>universal</w:t>
      </w:r>
      <w:r w:rsidRPr="00A33C7D">
        <w:t xml:space="preserve">. For instance, networked thinking encourages assumptions about lateral transformation across socio-political fields that are connected to the digital universe. But </w:t>
      </w:r>
      <w:r w:rsidRPr="007455F8">
        <w:rPr>
          <w:rStyle w:val="Emphasis"/>
          <w:highlight w:val="yellow"/>
        </w:rPr>
        <w:t>not all spheres</w:t>
      </w:r>
      <w:r w:rsidRPr="00A33C7D">
        <w:rPr>
          <w:rStyle w:val="11111AAAAStyleUnderline"/>
        </w:rPr>
        <w:t xml:space="preserve"> of social or political activity </w:t>
      </w:r>
      <w:r w:rsidRPr="007455F8">
        <w:rPr>
          <w:rStyle w:val="11111AAAAStyleUnderline"/>
          <w:highlight w:val="yellow"/>
        </w:rPr>
        <w:t xml:space="preserve">move at the </w:t>
      </w:r>
      <w:r w:rsidRPr="007455F8">
        <w:rPr>
          <w:rStyle w:val="Emphasis"/>
          <w:highlight w:val="yellow"/>
        </w:rPr>
        <w:t>same pace</w:t>
      </w:r>
      <w:r w:rsidRPr="00A33C7D">
        <w:rPr>
          <w:rStyle w:val="11111AAAAStyleUnderline"/>
        </w:rPr>
        <w:t xml:space="preserve"> </w:t>
      </w:r>
      <w:r w:rsidRPr="007455F8">
        <w:rPr>
          <w:rStyle w:val="11111AAAAStyleUnderline"/>
          <w:highlight w:val="yellow"/>
        </w:rPr>
        <w:t>when</w:t>
      </w:r>
      <w:r w:rsidRPr="00A33C7D">
        <w:rPr>
          <w:rStyle w:val="11111AAAAStyleUnderline"/>
        </w:rPr>
        <w:t xml:space="preserve"> they are </w:t>
      </w:r>
      <w:r w:rsidRPr="007455F8">
        <w:rPr>
          <w:rStyle w:val="11111AAAAStyleUnderline"/>
          <w:highlight w:val="yellow"/>
        </w:rPr>
        <w:t>exposed to tech</w:t>
      </w:r>
      <w:r w:rsidRPr="00A33C7D">
        <w:rPr>
          <w:rStyle w:val="11111AAAAStyleUnderline"/>
        </w:rPr>
        <w:t xml:space="preserve">nological innovation. </w:t>
      </w:r>
      <w:r w:rsidRPr="007455F8">
        <w:rPr>
          <w:rStyle w:val="11111AAAAStyleUnderline"/>
          <w:highlight w:val="yellow"/>
        </w:rPr>
        <w:t>Datafication</w:t>
      </w:r>
      <w:r w:rsidRPr="00A33C7D">
        <w:rPr>
          <w:rStyle w:val="11111AAAAStyleUnderline"/>
        </w:rPr>
        <w:t xml:space="preserve"> and digitalisation are processes that </w:t>
      </w:r>
      <w:r w:rsidRPr="007455F8">
        <w:rPr>
          <w:rStyle w:val="11111AAAAStyleUnderline"/>
          <w:highlight w:val="yellow"/>
        </w:rPr>
        <w:t xml:space="preserve">have </w:t>
      </w:r>
      <w:r w:rsidRPr="007455F8">
        <w:rPr>
          <w:rStyle w:val="Emphasis"/>
          <w:highlight w:val="yellow"/>
        </w:rPr>
        <w:t>uneven impacts</w:t>
      </w:r>
      <w:r w:rsidRPr="007455F8">
        <w:rPr>
          <w:rStyle w:val="11111AAAAStyleUnderline"/>
          <w:highlight w:val="yellow"/>
        </w:rPr>
        <w:t xml:space="preserve"> on different</w:t>
      </w:r>
      <w:r w:rsidRPr="00A33C7D">
        <w:rPr>
          <w:rStyle w:val="11111AAAAStyleUnderline"/>
        </w:rPr>
        <w:t xml:space="preserve"> social and political </w:t>
      </w:r>
      <w:r w:rsidRPr="007455F8">
        <w:rPr>
          <w:rStyle w:val="11111AAAAStyleUnderline"/>
          <w:highlight w:val="yellow"/>
        </w:rPr>
        <w:t>fields</w:t>
      </w:r>
      <w:r w:rsidRPr="00A33C7D">
        <w:t xml:space="preserve">. For example, </w:t>
      </w:r>
      <w:r w:rsidRPr="00A33C7D">
        <w:rPr>
          <w:rStyle w:val="11111AAAAStyleUnderline"/>
        </w:rPr>
        <w:t>the testimony of</w:t>
      </w:r>
      <w:r w:rsidRPr="00A33C7D">
        <w:t xml:space="preserve"> Facebook’s CEO Mark </w:t>
      </w:r>
      <w:r w:rsidRPr="00674920">
        <w:rPr>
          <w:rStyle w:val="Emphasis"/>
        </w:rPr>
        <w:t>Zuckerberg</w:t>
      </w:r>
      <w:r w:rsidRPr="00A33C7D">
        <w:t xml:space="preserve"> to the Senate Judiciary and Commerce Committees in April 2018, where US lawmakers appeared confused by the social media giant’s basic business model, </w:t>
      </w:r>
      <w:r w:rsidRPr="00A33C7D">
        <w:rPr>
          <w:rStyle w:val="11111AAAAStyleUnderline"/>
        </w:rPr>
        <w:t xml:space="preserve">is a </w:t>
      </w:r>
      <w:r w:rsidRPr="00674920">
        <w:rPr>
          <w:rStyle w:val="Emphasis"/>
        </w:rPr>
        <w:t>stark illustration</w:t>
      </w:r>
      <w:r w:rsidRPr="00A33C7D">
        <w:rPr>
          <w:rStyle w:val="11111AAAAStyleUnderline"/>
        </w:rPr>
        <w:t xml:space="preserve"> of </w:t>
      </w:r>
      <w:r w:rsidRPr="007455F8">
        <w:rPr>
          <w:rStyle w:val="11111AAAAStyleUnderline"/>
          <w:highlight w:val="yellow"/>
        </w:rPr>
        <w:t xml:space="preserve">the </w:t>
      </w:r>
      <w:r w:rsidRPr="007455F8">
        <w:rPr>
          <w:rStyle w:val="Emphasis"/>
          <w:highlight w:val="yellow"/>
        </w:rPr>
        <w:t>gap</w:t>
      </w:r>
      <w:r w:rsidRPr="00A33C7D">
        <w:rPr>
          <w:rStyle w:val="11111AAAAStyleUnderline"/>
        </w:rPr>
        <w:t xml:space="preserve"> that </w:t>
      </w:r>
      <w:r w:rsidRPr="007455F8">
        <w:rPr>
          <w:rStyle w:val="11111AAAAStyleUnderline"/>
          <w:highlight w:val="yellow"/>
        </w:rPr>
        <w:t>still exists between</w:t>
      </w:r>
      <w:r w:rsidRPr="00A33C7D">
        <w:rPr>
          <w:rStyle w:val="11111AAAAStyleUnderline"/>
        </w:rPr>
        <w:t xml:space="preserve"> the world of </w:t>
      </w:r>
      <w:r w:rsidRPr="007455F8">
        <w:rPr>
          <w:rStyle w:val="Emphasis"/>
          <w:highlight w:val="yellow"/>
        </w:rPr>
        <w:t>Big Tech</w:t>
      </w:r>
      <w:r w:rsidRPr="007455F8">
        <w:rPr>
          <w:rStyle w:val="11111AAAAStyleUnderline"/>
          <w:highlight w:val="yellow"/>
        </w:rPr>
        <w:t xml:space="preserve"> and</w:t>
      </w:r>
      <w:r w:rsidRPr="00A33C7D">
        <w:rPr>
          <w:rStyle w:val="11111AAAAStyleUnderline"/>
        </w:rPr>
        <w:t xml:space="preserve"> the operating logics of </w:t>
      </w:r>
      <w:r w:rsidRPr="00674920">
        <w:rPr>
          <w:rStyle w:val="Emphasis"/>
        </w:rPr>
        <w:t xml:space="preserve">mainstream democratic </w:t>
      </w:r>
      <w:r w:rsidRPr="007455F8">
        <w:rPr>
          <w:rStyle w:val="Emphasis"/>
          <w:highlight w:val="yellow"/>
        </w:rPr>
        <w:t>politics</w:t>
      </w:r>
      <w:r w:rsidRPr="00A33C7D">
        <w:t xml:space="preserve"> (Stewart 2018). Bigo and Bonelli (2019, 115) have found that </w:t>
      </w:r>
      <w:r w:rsidRPr="00A33C7D">
        <w:rPr>
          <w:rStyle w:val="11111AAAAStyleUnderline"/>
        </w:rPr>
        <w:t>even in the field of transnational intelligence</w:t>
      </w:r>
      <w:r w:rsidRPr="00A33C7D">
        <w:t xml:space="preserve">, a sphere that could have much to gain from algorithmic techniques, </w:t>
      </w:r>
      <w:r w:rsidRPr="00A33C7D">
        <w:rPr>
          <w:rStyle w:val="11111AAAAStyleUnderline"/>
        </w:rPr>
        <w:t xml:space="preserve">technological expertise tends to be </w:t>
      </w:r>
      <w:r w:rsidRPr="00674920">
        <w:rPr>
          <w:rStyle w:val="Emphasis"/>
        </w:rPr>
        <w:t>contracted out</w:t>
      </w:r>
      <w:r w:rsidRPr="00A33C7D">
        <w:rPr>
          <w:rStyle w:val="11111AAAAStyleUnderline"/>
        </w:rPr>
        <w:t xml:space="preserve"> to third parties while </w:t>
      </w:r>
      <w:r w:rsidRPr="00674920">
        <w:rPr>
          <w:rStyle w:val="Emphasis"/>
        </w:rPr>
        <w:t>traditional</w:t>
      </w:r>
      <w:r w:rsidRPr="00A33C7D">
        <w:rPr>
          <w:rStyle w:val="11111AAAAStyleUnderline"/>
        </w:rPr>
        <w:t xml:space="preserve">, </w:t>
      </w:r>
      <w:r w:rsidRPr="00674920">
        <w:rPr>
          <w:rStyle w:val="Emphasis"/>
        </w:rPr>
        <w:t>human-sourced</w:t>
      </w:r>
      <w:r w:rsidRPr="00A33C7D">
        <w:rPr>
          <w:rStyle w:val="11111AAAAStyleUnderline"/>
        </w:rPr>
        <w:t xml:space="preserve"> intelligence approaches remain </w:t>
      </w:r>
      <w:r w:rsidRPr="00674920">
        <w:rPr>
          <w:rStyle w:val="Emphasis"/>
        </w:rPr>
        <w:t>dominant</w:t>
      </w:r>
      <w:r w:rsidRPr="00A33C7D">
        <w:t xml:space="preserve">. Therefore, </w:t>
      </w:r>
      <w:r w:rsidRPr="00A33C7D">
        <w:rPr>
          <w:rStyle w:val="11111AAAAStyleUnderline"/>
        </w:rPr>
        <w:t xml:space="preserve">grasping for totalising processes risks </w:t>
      </w:r>
      <w:r w:rsidRPr="00674920">
        <w:rPr>
          <w:rStyle w:val="Emphasis"/>
        </w:rPr>
        <w:t>ignoring the empirical specificity</w:t>
      </w:r>
      <w:r w:rsidRPr="00A33C7D">
        <w:rPr>
          <w:rStyle w:val="11111AAAAStyleUnderline"/>
        </w:rPr>
        <w:t xml:space="preserve"> of divergent social microcosms</w:t>
      </w:r>
      <w:r w:rsidRPr="00A33C7D">
        <w:t xml:space="preserve">. </w:t>
      </w:r>
    </w:p>
    <w:p w14:paraId="647221EC" w14:textId="77777777" w:rsidR="005E01F6" w:rsidRPr="00674920" w:rsidRDefault="005E01F6" w:rsidP="005E01F6">
      <w:pPr>
        <w:rPr>
          <w:sz w:val="10"/>
          <w:szCs w:val="10"/>
        </w:rPr>
      </w:pPr>
      <w:r w:rsidRPr="00674920">
        <w:rPr>
          <w:sz w:val="10"/>
          <w:szCs w:val="10"/>
        </w:rPr>
        <w:t xml:space="preserve">To remedy this blind side in transformationalist thinking, I assert the utility of applying Pierre Bourdieu’s field theory when conceptualising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recognised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internalised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 </w:t>
      </w:r>
    </w:p>
    <w:p w14:paraId="098C59D1" w14:textId="77777777" w:rsidR="005E01F6" w:rsidRPr="00674920" w:rsidRDefault="005E01F6" w:rsidP="005E01F6">
      <w:pPr>
        <w:rPr>
          <w:sz w:val="10"/>
          <w:szCs w:val="10"/>
        </w:rPr>
      </w:pPr>
      <w:r w:rsidRPr="00674920">
        <w:rPr>
          <w:sz w:val="10"/>
          <w:szCs w:val="10"/>
        </w:rPr>
        <w:t xml:space="preserve">Critics of Bourdieusian field theory have argued that it is overly structuralist, reproductive, and cannot grasp “the ever-shifting constellations of actors, institutions, data and forms of expression that make up the expertise” (Waever and Leander 2018, 2). However, alternative approaches such as actor-network theory or assemblage-based theories fail to centralise the importance of social and political struggles between agents which are key in defining the trajectory of digitalisation and datafication. As Ruppert, Isin, and Bigo (2017, 3), “[d]ata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analysed, brokered) but an object of investment (in the broadest sense) that is produced by the competitive struggles of professionals who claim stakes in its meaning and functioning” (Bigo,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 </w:t>
      </w:r>
    </w:p>
    <w:p w14:paraId="685E5CCC" w14:textId="77777777" w:rsidR="005E01F6" w:rsidRPr="00674920" w:rsidRDefault="005E01F6" w:rsidP="005E01F6">
      <w:pPr>
        <w:rPr>
          <w:sz w:val="10"/>
          <w:szCs w:val="10"/>
        </w:rPr>
      </w:pPr>
      <w:r w:rsidRPr="00674920">
        <w:rPr>
          <w:sz w:val="10"/>
          <w:szCs w:val="10"/>
        </w:rPr>
        <w:t xml:space="preserve">As Bigo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organising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 </w:t>
      </w:r>
    </w:p>
    <w:p w14:paraId="071AEEF5" w14:textId="77777777" w:rsidR="005E01F6" w:rsidRPr="00A33C7D" w:rsidRDefault="005E01F6" w:rsidP="005E01F6">
      <w:r w:rsidRPr="00A33C7D">
        <w:t xml:space="preserve">However, </w:t>
      </w:r>
      <w:r w:rsidRPr="007455F8">
        <w:rPr>
          <w:rStyle w:val="Emphasis"/>
          <w:highlight w:val="yellow"/>
        </w:rPr>
        <w:t>not all</w:t>
      </w:r>
      <w:r w:rsidRPr="007455F8">
        <w:rPr>
          <w:rStyle w:val="11111AAAAStyleUnderline"/>
          <w:highlight w:val="yellow"/>
        </w:rPr>
        <w:t xml:space="preserve"> </w:t>
      </w:r>
      <w:r w:rsidRPr="00A15A40">
        <w:rPr>
          <w:rStyle w:val="11111AAAAStyleUnderline"/>
        </w:rPr>
        <w:t>global</w:t>
      </w:r>
      <w:r w:rsidRPr="00A33C7D">
        <w:rPr>
          <w:rStyle w:val="11111AAAAStyleUnderline"/>
        </w:rPr>
        <w:t xml:space="preserve"> political </w:t>
      </w:r>
      <w:r w:rsidRPr="007455F8">
        <w:rPr>
          <w:rStyle w:val="11111AAAAStyleUnderline"/>
          <w:highlight w:val="yellow"/>
        </w:rPr>
        <w:t>fields are</w:t>
      </w:r>
      <w:r w:rsidRPr="00A33C7D">
        <w:t xml:space="preserve"> so </w:t>
      </w:r>
      <w:r w:rsidRPr="00674920">
        <w:rPr>
          <w:rStyle w:val="Emphasis"/>
        </w:rPr>
        <w:t xml:space="preserve">structurally </w:t>
      </w:r>
      <w:r w:rsidRPr="007455F8">
        <w:rPr>
          <w:rStyle w:val="Emphasis"/>
          <w:highlight w:val="yellow"/>
        </w:rPr>
        <w:t>conducive</w:t>
      </w:r>
      <w:r w:rsidRPr="00A33C7D">
        <w:rPr>
          <w:rStyle w:val="11111AAAAStyleUnderline"/>
        </w:rPr>
        <w:t xml:space="preserve"> to</w:t>
      </w:r>
      <w:r w:rsidRPr="00A33C7D">
        <w:t xml:space="preserve"> this kind of </w:t>
      </w:r>
      <w:r w:rsidRPr="00674920">
        <w:rPr>
          <w:rStyle w:val="Emphasis"/>
        </w:rPr>
        <w:t>radical transformation</w:t>
      </w:r>
      <w:r w:rsidRPr="00A33C7D">
        <w:t xml:space="preserve">. The example of the human rights advocacy field illustrates how </w:t>
      </w:r>
      <w:r w:rsidRPr="00A33C7D">
        <w:rPr>
          <w:rStyle w:val="11111AAAAStyleUnderline"/>
        </w:rPr>
        <w:t>a strong autonomous organising logic</w:t>
      </w:r>
      <w:r w:rsidRPr="00A33C7D">
        <w:t xml:space="preserve">—a logic </w:t>
      </w:r>
      <w:r w:rsidRPr="00A33C7D">
        <w:rPr>
          <w:rStyle w:val="11111AAAAStyleUnderline"/>
        </w:rPr>
        <w:t xml:space="preserve">of </w:t>
      </w:r>
      <w:r w:rsidRPr="00674920">
        <w:rPr>
          <w:rStyle w:val="Emphasis"/>
        </w:rPr>
        <w:t>persuasion</w:t>
      </w:r>
      <w:r w:rsidRPr="00A33C7D">
        <w:t>—</w:t>
      </w:r>
      <w:r w:rsidRPr="00A33C7D">
        <w:rPr>
          <w:rStyle w:val="11111AAAAStyleUnderline"/>
        </w:rPr>
        <w:t xml:space="preserve">generates entrenched forms of </w:t>
      </w:r>
      <w:r w:rsidRPr="00674920">
        <w:rPr>
          <w:rStyle w:val="Emphasis"/>
        </w:rPr>
        <w:t>field-specific</w:t>
      </w:r>
      <w:r w:rsidRPr="00A33C7D">
        <w:rPr>
          <w:rStyle w:val="11111AAAAStyleUnderline"/>
        </w:rPr>
        <w:t xml:space="preserve"> cultural capital</w:t>
      </w:r>
      <w:r w:rsidRPr="00A33C7D">
        <w:t xml:space="preserve">—qualitative and humanistic accounts of raw suffering </w:t>
      </w:r>
      <w:r w:rsidRPr="00A33C7D">
        <w:rPr>
          <w:rStyle w:val="11111AAAAStyleUnderline"/>
        </w:rPr>
        <w:t xml:space="preserve">that establish </w:t>
      </w:r>
      <w:r w:rsidRPr="00674920">
        <w:rPr>
          <w:rStyle w:val="Emphasis"/>
        </w:rPr>
        <w:t>clear</w:t>
      </w:r>
      <w:r w:rsidRPr="00A33C7D">
        <w:t xml:space="preserve"> legal </w:t>
      </w:r>
      <w:r w:rsidRPr="00674920">
        <w:rPr>
          <w:rStyle w:val="Emphasis"/>
        </w:rPr>
        <w:t>responsibilities</w:t>
      </w:r>
      <w:r w:rsidRPr="00A33C7D">
        <w:t xml:space="preserve">. </w:t>
      </w:r>
      <w:r w:rsidRPr="00A33C7D">
        <w:rPr>
          <w:rStyle w:val="11111AAAAStyleUnderline"/>
        </w:rPr>
        <w:t xml:space="preserve">Actors can </w:t>
      </w:r>
      <w:r w:rsidRPr="00674920">
        <w:rPr>
          <w:rStyle w:val="Emphasis"/>
        </w:rPr>
        <w:t>mobilise</w:t>
      </w:r>
      <w:r w:rsidRPr="00A33C7D">
        <w:rPr>
          <w:rStyle w:val="11111AAAAStyleUnderline"/>
        </w:rPr>
        <w:t xml:space="preserve"> </w:t>
      </w:r>
      <w:r w:rsidRPr="007455F8">
        <w:rPr>
          <w:rStyle w:val="11111AAAAStyleUnderline"/>
          <w:highlight w:val="yellow"/>
        </w:rPr>
        <w:t>digital</w:t>
      </w:r>
      <w:r w:rsidRPr="00A33C7D">
        <w:rPr>
          <w:rStyle w:val="11111AAAAStyleUnderline"/>
        </w:rPr>
        <w:t xml:space="preserve"> or data </w:t>
      </w:r>
      <w:r w:rsidRPr="007455F8">
        <w:rPr>
          <w:rStyle w:val="11111AAAAStyleUnderline"/>
          <w:highlight w:val="yellow"/>
        </w:rPr>
        <w:t>infrastructures</w:t>
      </w:r>
      <w:r w:rsidRPr="00A33C7D">
        <w:rPr>
          <w:rStyle w:val="11111AAAAStyleUnderline"/>
        </w:rPr>
        <w:t xml:space="preserve"> to </w:t>
      </w:r>
      <w:r w:rsidRPr="007455F8">
        <w:rPr>
          <w:rStyle w:val="Emphasis"/>
          <w:highlight w:val="yellow"/>
        </w:rPr>
        <w:t>diversify</w:t>
      </w:r>
      <w:r w:rsidRPr="00A33C7D">
        <w:rPr>
          <w:rStyle w:val="11111AAAAStyleUnderline"/>
        </w:rPr>
        <w:t xml:space="preserve"> the range of </w:t>
      </w:r>
      <w:r w:rsidRPr="007455F8">
        <w:rPr>
          <w:rStyle w:val="11111AAAAStyleUnderline"/>
          <w:highlight w:val="yellow"/>
        </w:rPr>
        <w:t>tools</w:t>
      </w:r>
      <w:r w:rsidRPr="00A33C7D">
        <w:rPr>
          <w:rStyle w:val="11111AAAAStyleUnderline"/>
        </w:rPr>
        <w:t xml:space="preserve"> and media at their disposal</w:t>
      </w:r>
      <w:r w:rsidRPr="00A33C7D">
        <w:t xml:space="preserve">, as illustrated by the (limited) use of geospatial technology, data visualisations in human rights reporting, and a growing reliance on social media platforms to engage audiences. </w:t>
      </w:r>
      <w:r w:rsidRPr="00A33C7D">
        <w:rPr>
          <w:rStyle w:val="11111AAAAStyleUnderline"/>
        </w:rPr>
        <w:t xml:space="preserve">However, they </w:t>
      </w:r>
      <w:r w:rsidRPr="007455F8">
        <w:rPr>
          <w:rStyle w:val="Emphasis"/>
          <w:highlight w:val="yellow"/>
        </w:rPr>
        <w:t>do not necessarily threaten</w:t>
      </w:r>
      <w:r w:rsidRPr="00A33C7D">
        <w:rPr>
          <w:rStyle w:val="11111AAAAStyleUnderline"/>
        </w:rPr>
        <w:t xml:space="preserve"> the </w:t>
      </w:r>
      <w:r w:rsidRPr="007455F8">
        <w:rPr>
          <w:rStyle w:val="11111AAAAStyleUnderline"/>
          <w:highlight w:val="yellow"/>
        </w:rPr>
        <w:t>epistemic practices</w:t>
      </w:r>
      <w:r w:rsidRPr="00A33C7D">
        <w:rPr>
          <w:rStyle w:val="11111AAAAStyleUnderline"/>
        </w:rPr>
        <w:t xml:space="preserve"> that are at the centre of</w:t>
      </w:r>
      <w:r w:rsidRPr="00A33C7D">
        <w:t xml:space="preserve"> human rights </w:t>
      </w:r>
      <w:r w:rsidRPr="00674920">
        <w:rPr>
          <w:rStyle w:val="Emphasis"/>
        </w:rPr>
        <w:t>advocacy</w:t>
      </w:r>
      <w:r w:rsidRPr="00A33C7D">
        <w:t xml:space="preserve">. This is because </w:t>
      </w:r>
      <w:r w:rsidRPr="00A33C7D">
        <w:rPr>
          <w:rStyle w:val="11111AAAAStyleUnderline"/>
        </w:rPr>
        <w:t xml:space="preserve">the </w:t>
      </w:r>
      <w:r w:rsidRPr="007455F8">
        <w:rPr>
          <w:rStyle w:val="Emphasis"/>
          <w:highlight w:val="yellow"/>
        </w:rPr>
        <w:t>transformative potential</w:t>
      </w:r>
      <w:r w:rsidRPr="00A33C7D">
        <w:rPr>
          <w:rStyle w:val="11111AAAAStyleUnderline"/>
        </w:rPr>
        <w:t xml:space="preserve"> of new technologies and methods </w:t>
      </w:r>
      <w:r w:rsidRPr="007455F8">
        <w:rPr>
          <w:rStyle w:val="Emphasis"/>
          <w:highlight w:val="yellow"/>
        </w:rPr>
        <w:t>depends</w:t>
      </w:r>
      <w:r w:rsidRPr="007455F8">
        <w:rPr>
          <w:rStyle w:val="11111AAAAStyleUnderline"/>
          <w:highlight w:val="yellow"/>
        </w:rPr>
        <w:t xml:space="preserve"> on</w:t>
      </w:r>
      <w:r w:rsidRPr="00A33C7D">
        <w:rPr>
          <w:rStyle w:val="11111AAAAStyleUnderline"/>
        </w:rPr>
        <w:t xml:space="preserve"> their</w:t>
      </w:r>
      <w:r w:rsidRPr="00A33C7D">
        <w:t xml:space="preserve"> epistemic, political, social, or moral </w:t>
      </w:r>
      <w:r w:rsidRPr="007455F8">
        <w:rPr>
          <w:rStyle w:val="Emphasis"/>
          <w:highlight w:val="yellow"/>
        </w:rPr>
        <w:t>value</w:t>
      </w:r>
      <w:r w:rsidRPr="007455F8">
        <w:rPr>
          <w:rStyle w:val="11111AAAAStyleUnderline"/>
          <w:highlight w:val="yellow"/>
        </w:rPr>
        <w:t xml:space="preserve"> in</w:t>
      </w:r>
      <w:r w:rsidRPr="00A33C7D">
        <w:rPr>
          <w:rStyle w:val="11111AAAAStyleUnderline"/>
        </w:rPr>
        <w:t xml:space="preserve"> the eyes of the fields’ </w:t>
      </w:r>
      <w:r w:rsidRPr="007455F8">
        <w:rPr>
          <w:rStyle w:val="Emphasis"/>
          <w:highlight w:val="yellow"/>
        </w:rPr>
        <w:t>dominant actors</w:t>
      </w:r>
      <w:r w:rsidRPr="00A33C7D">
        <w:t xml:space="preserve">. </w:t>
      </w:r>
      <w:r w:rsidRPr="00A33C7D">
        <w:rPr>
          <w:rStyle w:val="11111AAAAStyleUnderline"/>
        </w:rPr>
        <w:t xml:space="preserve">The </w:t>
      </w:r>
      <w:r w:rsidRPr="007455F8">
        <w:rPr>
          <w:rStyle w:val="11111AAAAStyleUnderline"/>
          <w:highlight w:val="yellow"/>
        </w:rPr>
        <w:t>integration</w:t>
      </w:r>
      <w:r w:rsidRPr="00A33C7D">
        <w:rPr>
          <w:rStyle w:val="11111AAAAStyleUnderline"/>
        </w:rPr>
        <w:t xml:space="preserve"> of data-based approaches </w:t>
      </w:r>
      <w:r w:rsidRPr="007455F8">
        <w:rPr>
          <w:rStyle w:val="11111AAAAStyleUnderline"/>
          <w:highlight w:val="yellow"/>
        </w:rPr>
        <w:t>has been</w:t>
      </w:r>
      <w:r w:rsidRPr="00A33C7D">
        <w:rPr>
          <w:rStyle w:val="11111AAAAStyleUnderline"/>
        </w:rPr>
        <w:t xml:space="preserve"> one of </w:t>
      </w:r>
      <w:r w:rsidRPr="007455F8">
        <w:rPr>
          <w:rStyle w:val="Emphasis"/>
          <w:highlight w:val="yellow"/>
        </w:rPr>
        <w:t>slow adaptation</w:t>
      </w:r>
      <w:r w:rsidRPr="007455F8">
        <w:rPr>
          <w:rStyle w:val="11111AAAAStyleUnderline"/>
          <w:highlight w:val="yellow"/>
        </w:rPr>
        <w:t xml:space="preserve">, </w:t>
      </w:r>
      <w:r w:rsidRPr="007455F8">
        <w:rPr>
          <w:rStyle w:val="Emphasis"/>
          <w:highlight w:val="yellow"/>
        </w:rPr>
        <w:t>not revolution</w:t>
      </w:r>
      <w:r w:rsidRPr="00A33C7D">
        <w:rPr>
          <w:rStyle w:val="11111AAAAStyleUnderline"/>
        </w:rPr>
        <w:t>, and technological specialists</w:t>
      </w:r>
      <w:r w:rsidRPr="00A33C7D">
        <w:t>—often employed as third-party consultants rather than as full-time human rights professionals—</w:t>
      </w:r>
      <w:r w:rsidRPr="00A33C7D">
        <w:rPr>
          <w:rStyle w:val="11111AAAAStyleUnderline"/>
        </w:rPr>
        <w:t xml:space="preserve">remain at the </w:t>
      </w:r>
      <w:r w:rsidRPr="00674920">
        <w:rPr>
          <w:rStyle w:val="Emphasis"/>
        </w:rPr>
        <w:t>margins</w:t>
      </w:r>
      <w:r w:rsidRPr="00A33C7D">
        <w:t xml:space="preserve">. The Bourdieusian concept of habitus is also helpful in illuminating how fields with strong professional structures and specific educational and career trajectories can endow members with enduring dispositions that favour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doxic reproduction remain stable, the potential for epistemic transformation through datafication remains limited. </w:t>
      </w:r>
    </w:p>
    <w:p w14:paraId="2F4DCF3F" w14:textId="77777777" w:rsidR="005E01F6" w:rsidRPr="00A33C7D" w:rsidRDefault="005E01F6" w:rsidP="005E01F6">
      <w:r w:rsidRPr="00A33C7D">
        <w:t xml:space="preserve">Conclusion </w:t>
      </w:r>
    </w:p>
    <w:p w14:paraId="57147E19" w14:textId="77777777" w:rsidR="005E01F6" w:rsidRPr="00A33C7D" w:rsidRDefault="005E01F6" w:rsidP="005E01F6">
      <w:r w:rsidRPr="00A33C7D">
        <w:t xml:space="preserve">This article has cautioned against the analytical trend towards treating datafication as a general process acting to radically transform the epistemic and governance practices across global political fields. </w:t>
      </w:r>
      <w:r w:rsidRPr="00A33C7D">
        <w:rPr>
          <w:rStyle w:val="11111AAAAStyleUnderline"/>
        </w:rPr>
        <w:t xml:space="preserve">Because different social and political fields are </w:t>
      </w:r>
      <w:r w:rsidRPr="00674920">
        <w:rPr>
          <w:rStyle w:val="Emphasis"/>
        </w:rPr>
        <w:t>unique social microcosms</w:t>
      </w:r>
      <w:r w:rsidRPr="00A33C7D">
        <w:rPr>
          <w:rStyle w:val="11111AAAAStyleUnderline"/>
        </w:rPr>
        <w:t xml:space="preserve"> that contain </w:t>
      </w:r>
      <w:r w:rsidRPr="00674920">
        <w:rPr>
          <w:rStyle w:val="Emphasis"/>
        </w:rPr>
        <w:t>divergent organising principles</w:t>
      </w:r>
      <w:r w:rsidRPr="00A33C7D">
        <w:rPr>
          <w:rStyle w:val="11111AAAAStyleUnderline"/>
        </w:rPr>
        <w:t xml:space="preserve">, readers should be </w:t>
      </w:r>
      <w:r w:rsidRPr="00674920">
        <w:rPr>
          <w:rStyle w:val="Emphasis"/>
        </w:rPr>
        <w:t>wary</w:t>
      </w:r>
      <w:r w:rsidRPr="00A33C7D">
        <w:rPr>
          <w:rStyle w:val="11111AAAAStyleUnderline"/>
        </w:rPr>
        <w:t xml:space="preserve"> of post-humanist analyses making </w:t>
      </w:r>
      <w:r w:rsidRPr="007455F8">
        <w:rPr>
          <w:rStyle w:val="Emphasis"/>
          <w:highlight w:val="yellow"/>
        </w:rPr>
        <w:t>totalising claims</w:t>
      </w:r>
      <w:r w:rsidRPr="00A33C7D">
        <w:rPr>
          <w:rStyle w:val="11111AAAAStyleUnderline"/>
        </w:rPr>
        <w:t xml:space="preserve"> about alleged transformations in the human condition</w:t>
      </w:r>
      <w:r w:rsidRPr="00A33C7D">
        <w:t xml:space="preserve">. </w:t>
      </w:r>
      <w:r w:rsidRPr="00A33C7D">
        <w:rPr>
          <w:rStyle w:val="11111AAAAStyleUnderline"/>
        </w:rPr>
        <w:t xml:space="preserve">The </w:t>
      </w:r>
      <w:r w:rsidRPr="00674920">
        <w:rPr>
          <w:rStyle w:val="Emphasis"/>
        </w:rPr>
        <w:t>polemical teleology</w:t>
      </w:r>
      <w:r w:rsidRPr="00A33C7D">
        <w:rPr>
          <w:rStyle w:val="11111AAAAStyleUnderline"/>
        </w:rPr>
        <w:t xml:space="preserve"> of transformationalism</w:t>
      </w:r>
      <w:r w:rsidRPr="00A33C7D">
        <w:t xml:space="preserve">, an approach that is in vogue among Silicon Valley hype merchants like Elon Musk, public intellectuals, and a growing number of social scientists, </w:t>
      </w:r>
      <w:r w:rsidRPr="007455F8">
        <w:rPr>
          <w:rStyle w:val="11111AAAAStyleUnderline"/>
          <w:highlight w:val="yellow"/>
        </w:rPr>
        <w:t>is</w:t>
      </w:r>
      <w:r w:rsidRPr="00A33C7D">
        <w:rPr>
          <w:rStyle w:val="11111AAAAStyleUnderline"/>
        </w:rPr>
        <w:t xml:space="preserve"> certainly </w:t>
      </w:r>
      <w:r w:rsidRPr="007455F8">
        <w:rPr>
          <w:rStyle w:val="Emphasis"/>
          <w:highlight w:val="yellow"/>
        </w:rPr>
        <w:t>attention grabbing</w:t>
      </w:r>
      <w:r w:rsidRPr="007455F8">
        <w:rPr>
          <w:rStyle w:val="11111AAAAStyleUnderline"/>
          <w:highlight w:val="yellow"/>
        </w:rPr>
        <w:t>, but</w:t>
      </w:r>
      <w:r w:rsidRPr="00A33C7D">
        <w:rPr>
          <w:rStyle w:val="11111AAAAStyleUnderline"/>
        </w:rPr>
        <w:t xml:space="preserve"> it </w:t>
      </w:r>
      <w:r w:rsidRPr="007455F8">
        <w:rPr>
          <w:rStyle w:val="Emphasis"/>
          <w:highlight w:val="yellow"/>
        </w:rPr>
        <w:t>does not measure up</w:t>
      </w:r>
      <w:r w:rsidRPr="007455F8">
        <w:rPr>
          <w:rStyle w:val="11111AAAAStyleUnderline"/>
          <w:highlight w:val="yellow"/>
        </w:rPr>
        <w:t xml:space="preserve"> against the </w:t>
      </w:r>
      <w:r w:rsidRPr="007455F8">
        <w:rPr>
          <w:rStyle w:val="Emphasis"/>
          <w:highlight w:val="yellow"/>
        </w:rPr>
        <w:t>actual way</w:t>
      </w:r>
      <w:r w:rsidRPr="00A33C7D">
        <w:rPr>
          <w:rStyle w:val="11111AAAAStyleUnderline"/>
        </w:rPr>
        <w:t xml:space="preserve"> in which </w:t>
      </w:r>
      <w:r w:rsidRPr="007455F8">
        <w:rPr>
          <w:rStyle w:val="11111AAAAStyleUnderline"/>
          <w:highlight w:val="yellow"/>
        </w:rPr>
        <w:t>tech</w:t>
      </w:r>
      <w:r w:rsidRPr="00A33C7D">
        <w:rPr>
          <w:rStyle w:val="11111AAAAStyleUnderline"/>
        </w:rPr>
        <w:t>nological</w:t>
      </w:r>
      <w:r w:rsidRPr="00A33C7D">
        <w:t xml:space="preserve"> and methodological </w:t>
      </w:r>
      <w:r w:rsidRPr="007455F8">
        <w:rPr>
          <w:rStyle w:val="11111AAAAStyleUnderline"/>
          <w:highlight w:val="yellow"/>
        </w:rPr>
        <w:t xml:space="preserve">innovations are instituted within </w:t>
      </w:r>
      <w:r w:rsidRPr="007455F8">
        <w:rPr>
          <w:rStyle w:val="Emphasis"/>
          <w:highlight w:val="yellow"/>
        </w:rPr>
        <w:t>different fields</w:t>
      </w:r>
      <w:r w:rsidRPr="00A33C7D">
        <w:rPr>
          <w:rStyle w:val="11111AAAAStyleUnderline"/>
        </w:rPr>
        <w:t xml:space="preserve"> of practice</w:t>
      </w:r>
      <w:r w:rsidRPr="00A33C7D">
        <w:t xml:space="preserve">. International relations and global governance </w:t>
      </w:r>
      <w:r w:rsidRPr="00A33C7D">
        <w:rPr>
          <w:rStyle w:val="11111AAAAStyleUnderline"/>
        </w:rPr>
        <w:t>scholars working on the interstitial cross-roads between technology and</w:t>
      </w:r>
      <w:r w:rsidRPr="00A33C7D">
        <w:t xml:space="preserve"> various political or </w:t>
      </w:r>
      <w:r w:rsidRPr="00A33C7D">
        <w:rPr>
          <w:rStyle w:val="11111AAAAStyleUnderline"/>
        </w:rPr>
        <w:t xml:space="preserve">social lifeworlds need to be </w:t>
      </w:r>
      <w:r w:rsidRPr="00674920">
        <w:rPr>
          <w:rStyle w:val="Emphasis"/>
        </w:rPr>
        <w:t>attentive</w:t>
      </w:r>
      <w:r w:rsidRPr="00A33C7D">
        <w:rPr>
          <w:rStyle w:val="11111AAAAStyleUnderline"/>
        </w:rPr>
        <w:t xml:space="preserve"> to how digital and data transformations are mediated at the meso level of </w:t>
      </w:r>
      <w:r w:rsidRPr="00674920">
        <w:rPr>
          <w:rStyle w:val="Emphasis"/>
        </w:rPr>
        <w:t>global politics</w:t>
      </w:r>
      <w:r w:rsidRPr="00A33C7D">
        <w:t xml:space="preserve">. This article has demonstrated how epistemic transformation can be resisted at the meso level through observing changes and continuities among elite human rights organisations. Bourdieusian field theory, with its emphasis on legitimacy, social reproduction, and the durability of practical dispositions, offers a suitable framework for conceptualising the absence of epistemic rupture within the field of human rights advocacy. However, </w:t>
      </w:r>
      <w:r w:rsidRPr="00A33C7D">
        <w:rPr>
          <w:rStyle w:val="11111AAAAStyleUnderline"/>
        </w:rPr>
        <w:t xml:space="preserve">because digitalisation and datafication </w:t>
      </w:r>
      <w:r w:rsidRPr="007455F8">
        <w:rPr>
          <w:rStyle w:val="11111AAAAStyleUnderline"/>
          <w:highlight w:val="yellow"/>
        </w:rPr>
        <w:t>processes are mediated through</w:t>
      </w:r>
      <w:r w:rsidRPr="00A33C7D">
        <w:rPr>
          <w:rStyle w:val="11111AAAAStyleUnderline"/>
        </w:rPr>
        <w:t xml:space="preserve"> the </w:t>
      </w:r>
      <w:r w:rsidRPr="007455F8">
        <w:rPr>
          <w:rStyle w:val="Emphasis"/>
          <w:highlight w:val="yellow"/>
        </w:rPr>
        <w:t>specific logics</w:t>
      </w:r>
      <w:r w:rsidRPr="007455F8">
        <w:rPr>
          <w:rStyle w:val="11111AAAAStyleUnderline"/>
          <w:highlight w:val="yellow"/>
        </w:rPr>
        <w:t xml:space="preserve"> of a given field</w:t>
      </w:r>
      <w:r w:rsidRPr="00A33C7D">
        <w:t xml:space="preserve">, more work needs to be done on examining how different organising principles shape the potentialities for epistemic transformation. Thus, in the future, more </w:t>
      </w:r>
      <w:r w:rsidRPr="007455F8">
        <w:rPr>
          <w:rStyle w:val="Emphasis"/>
          <w:highlight w:val="yellow"/>
        </w:rPr>
        <w:t>comparative empirical research</w:t>
      </w:r>
      <w:r w:rsidRPr="007455F8">
        <w:rPr>
          <w:rStyle w:val="11111AAAAStyleUnderline"/>
          <w:highlight w:val="yellow"/>
        </w:rPr>
        <w:t xml:space="preserve"> will be needed</w:t>
      </w:r>
      <w:r w:rsidRPr="00A33C7D">
        <w:rPr>
          <w:rStyle w:val="11111AAAAStyleUnderline"/>
        </w:rPr>
        <w:t xml:space="preserve"> to observe technological changes </w:t>
      </w:r>
      <w:r w:rsidRPr="007455F8">
        <w:rPr>
          <w:rStyle w:val="11111AAAAStyleUnderline"/>
          <w:highlight w:val="yellow"/>
        </w:rPr>
        <w:t xml:space="preserve">across </w:t>
      </w:r>
      <w:r w:rsidRPr="007455F8">
        <w:rPr>
          <w:rStyle w:val="Emphasis"/>
          <w:highlight w:val="yellow"/>
        </w:rPr>
        <w:t>different areas</w:t>
      </w:r>
      <w:r w:rsidRPr="00A33C7D">
        <w:rPr>
          <w:rStyle w:val="11111AAAAStyleUnderline"/>
        </w:rPr>
        <w:t xml:space="preserve"> of global governance</w:t>
      </w:r>
      <w:r w:rsidRPr="00A33C7D">
        <w:t>.</w:t>
      </w:r>
    </w:p>
    <w:bookmarkEnd w:id="0"/>
    <w:p w14:paraId="0BAC232A" w14:textId="77777777" w:rsidR="005E01F6" w:rsidRPr="005E01F6" w:rsidRDefault="005E01F6" w:rsidP="005E01F6"/>
    <w:p w14:paraId="7128C7BF" w14:textId="37A7C4A8" w:rsidR="002527F5" w:rsidRPr="00E97662" w:rsidRDefault="002527F5" w:rsidP="002527F5">
      <w:pPr>
        <w:pStyle w:val="Heading3"/>
        <w:rPr>
          <w:rFonts w:cs="Arial"/>
        </w:rPr>
      </w:pPr>
      <w:r w:rsidRPr="00E97662">
        <w:rPr>
          <w:rFonts w:cs="Arial"/>
        </w:rPr>
        <w:t>D: Unions—1NC</w:t>
      </w:r>
    </w:p>
    <w:p w14:paraId="4483F05C" w14:textId="77777777" w:rsidR="002527F5" w:rsidRPr="00E97662" w:rsidRDefault="002527F5" w:rsidP="002527F5">
      <w:pPr>
        <w:rPr>
          <w:szCs w:val="16"/>
        </w:rPr>
      </w:pPr>
    </w:p>
    <w:p w14:paraId="14A8CA92" w14:textId="77777777" w:rsidR="002527F5" w:rsidRPr="00E97662" w:rsidRDefault="002527F5" w:rsidP="002527F5">
      <w:pPr>
        <w:pStyle w:val="Heading4"/>
        <w:rPr>
          <w:rFonts w:cs="Arial"/>
        </w:rPr>
      </w:pPr>
      <w:r w:rsidRPr="00E97662">
        <w:rPr>
          <w:rFonts w:cs="Arial"/>
        </w:rPr>
        <w:t xml:space="preserve">The mere </w:t>
      </w:r>
      <w:r w:rsidRPr="00E97662">
        <w:rPr>
          <w:rFonts w:cs="Arial"/>
          <w:u w:val="single"/>
        </w:rPr>
        <w:t>existence</w:t>
      </w:r>
      <w:r w:rsidRPr="00E97662">
        <w:rPr>
          <w:rFonts w:cs="Arial"/>
        </w:rPr>
        <w:t xml:space="preserve"> of strong unions is liberatory, </w:t>
      </w:r>
      <w:r w:rsidRPr="00E97662">
        <w:rPr>
          <w:rFonts w:cs="Arial"/>
          <w:u w:val="single"/>
        </w:rPr>
        <w:t>even if</w:t>
      </w:r>
      <w:r w:rsidRPr="00E97662">
        <w:rPr>
          <w:rFonts w:cs="Arial"/>
        </w:rPr>
        <w:t xml:space="preserve"> they’re never used.</w:t>
      </w:r>
    </w:p>
    <w:p w14:paraId="2A701204" w14:textId="77777777" w:rsidR="002527F5" w:rsidRPr="00E97662" w:rsidRDefault="002527F5" w:rsidP="002527F5">
      <w:pPr>
        <w:rPr>
          <w:szCs w:val="16"/>
        </w:rPr>
      </w:pPr>
      <w:r w:rsidRPr="00E97662">
        <w:rPr>
          <w:rStyle w:val="Style13ptBold"/>
        </w:rPr>
        <w:t>Icelliler ’25</w:t>
      </w:r>
      <w:r w:rsidRPr="00E97662">
        <w:rPr>
          <w:szCs w:val="16"/>
        </w:rPr>
        <w:t xml:space="preserve">  [Begum Icelliler (PhD Candidate in Political Theory at the University of North Carolina at Chapel Hill. Her research interests include the political theory of work, democratic theory, and feminist political theory.); "The necessity of labor unions for curbing domination"; Critical Review of International Social and Political Philosophy; https://philpapers.org/rec/ICETNO; d0a: 9-25-2025; 7-2-2025]</w:t>
      </w:r>
    </w:p>
    <w:p w14:paraId="286FE82A" w14:textId="77777777" w:rsidR="002527F5" w:rsidRPr="00E97662" w:rsidRDefault="002527F5" w:rsidP="002527F5">
      <w:pPr>
        <w:rPr>
          <w:szCs w:val="16"/>
        </w:rPr>
      </w:pPr>
    </w:p>
    <w:p w14:paraId="682A5C63" w14:textId="77777777" w:rsidR="002527F5" w:rsidRPr="00E97662" w:rsidRDefault="002527F5" w:rsidP="002527F5">
      <w:pPr>
        <w:rPr>
          <w:szCs w:val="16"/>
        </w:rPr>
      </w:pPr>
      <w:r w:rsidRPr="00E97662">
        <w:rPr>
          <w:rStyle w:val="11111AAAAStyleUnderline"/>
        </w:rPr>
        <w:t xml:space="preserve">The fact that labor </w:t>
      </w:r>
      <w:r w:rsidRPr="00E97662">
        <w:rPr>
          <w:rStyle w:val="11111AAAAStyleUnderline"/>
          <w:highlight w:val="yellow"/>
        </w:rPr>
        <w:t xml:space="preserve">unions are </w:t>
      </w:r>
      <w:r w:rsidRPr="00E97662">
        <w:rPr>
          <w:rStyle w:val="Emphasis"/>
          <w:highlight w:val="yellow"/>
        </w:rPr>
        <w:t>fixtures of</w:t>
      </w:r>
      <w:r w:rsidRPr="00E97662">
        <w:rPr>
          <w:rStyle w:val="Emphasis"/>
        </w:rPr>
        <w:t xml:space="preserve"> political </w:t>
      </w:r>
      <w:r w:rsidRPr="00E97662">
        <w:rPr>
          <w:rStyle w:val="Emphasis"/>
          <w:highlight w:val="yellow"/>
        </w:rPr>
        <w:t>life</w:t>
      </w:r>
      <w:r w:rsidRPr="00E97662">
        <w:rPr>
          <w:rStyle w:val="11111AAAAStyleUnderline"/>
        </w:rPr>
        <w:t xml:space="preserve"> has a </w:t>
      </w:r>
      <w:r w:rsidRPr="00E97662">
        <w:rPr>
          <w:rStyle w:val="Emphasis"/>
          <w:highlight w:val="yellow"/>
        </w:rPr>
        <w:t>freedom-enhancing value initself</w:t>
      </w:r>
      <w:r w:rsidRPr="00E97662">
        <w:rPr>
          <w:szCs w:val="16"/>
        </w:rPr>
        <w:t xml:space="preserve">. In unionized workplaces, </w:t>
      </w:r>
      <w:r w:rsidRPr="00E97662">
        <w:rPr>
          <w:rStyle w:val="11111AAAAStyleUnderline"/>
        </w:rPr>
        <w:t xml:space="preserve">the </w:t>
      </w:r>
      <w:r w:rsidRPr="00E97662">
        <w:rPr>
          <w:rStyle w:val="Emphasis"/>
          <w:highlight w:val="yellow"/>
        </w:rPr>
        <w:t>common knowledge</w:t>
      </w:r>
      <w:r w:rsidRPr="00E97662">
        <w:rPr>
          <w:rStyle w:val="11111AAAAStyleUnderline"/>
        </w:rPr>
        <w:t xml:space="preserve"> that unions have certain retaliatory powers </w:t>
      </w:r>
      <w:r w:rsidRPr="00E97662">
        <w:rPr>
          <w:rStyle w:val="11111AAAAStyleUnderline"/>
          <w:highlight w:val="yellow"/>
        </w:rPr>
        <w:t xml:space="preserve">can be </w:t>
      </w:r>
      <w:r w:rsidRPr="00E97662">
        <w:rPr>
          <w:rStyle w:val="Emphasis"/>
          <w:highlight w:val="yellow"/>
        </w:rPr>
        <w:t>enough</w:t>
      </w:r>
      <w:r w:rsidRPr="00E97662">
        <w:rPr>
          <w:rStyle w:val="11111AAAAStyleUnderline"/>
          <w:highlight w:val="yellow"/>
        </w:rPr>
        <w:t xml:space="preserve"> to </w:t>
      </w:r>
      <w:r w:rsidRPr="00E97662">
        <w:rPr>
          <w:rStyle w:val="Emphasis"/>
          <w:highlight w:val="yellow"/>
        </w:rPr>
        <w:t>deter</w:t>
      </w:r>
      <w:r w:rsidRPr="00E97662">
        <w:rPr>
          <w:rStyle w:val="11111AAAAStyleUnderline"/>
          <w:highlight w:val="yellow"/>
        </w:rPr>
        <w:t xml:space="preserve"> employers from exercising</w:t>
      </w:r>
      <w:r w:rsidRPr="00E97662">
        <w:rPr>
          <w:rStyle w:val="11111AAAAStyleUnderline"/>
        </w:rPr>
        <w:t xml:space="preserve"> arbitrary </w:t>
      </w:r>
      <w:r w:rsidRPr="00E97662">
        <w:rPr>
          <w:rStyle w:val="11111AAAAStyleUnderline"/>
          <w:highlight w:val="yellow"/>
        </w:rPr>
        <w:t>power</w:t>
      </w:r>
      <w:r w:rsidRPr="00E97662">
        <w:rPr>
          <w:szCs w:val="16"/>
        </w:rPr>
        <w:t xml:space="preserve">. What is less obvious is that </w:t>
      </w:r>
      <w:r w:rsidRPr="00E97662">
        <w:rPr>
          <w:rStyle w:val="11111AAAAStyleUnderline"/>
        </w:rPr>
        <w:t xml:space="preserve">even </w:t>
      </w:r>
      <w:r w:rsidRPr="00E97662">
        <w:rPr>
          <w:rStyle w:val="Emphasis"/>
        </w:rPr>
        <w:t>nonunionized</w:t>
      </w:r>
      <w:r w:rsidRPr="00E97662">
        <w:rPr>
          <w:rStyle w:val="11111AAAAStyleUnderline"/>
        </w:rPr>
        <w:t xml:space="preserve"> workplaces benefit from the existence of unions</w:t>
      </w:r>
      <w:r w:rsidRPr="00E97662">
        <w:rPr>
          <w:szCs w:val="16"/>
        </w:rPr>
        <w:t xml:space="preserve">. For one, </w:t>
      </w:r>
      <w:r w:rsidRPr="00E97662">
        <w:rPr>
          <w:rStyle w:val="11111AAAAStyleUnderline"/>
        </w:rPr>
        <w:t xml:space="preserve">unionization can boost the </w:t>
      </w:r>
      <w:r w:rsidRPr="00E97662">
        <w:rPr>
          <w:rStyle w:val="Emphasis"/>
        </w:rPr>
        <w:t>wages</w:t>
      </w:r>
      <w:r w:rsidRPr="00E97662">
        <w:rPr>
          <w:rStyle w:val="11111AAAAStyleUnderline"/>
        </w:rPr>
        <w:t xml:space="preserve"> and </w:t>
      </w:r>
      <w:r w:rsidRPr="00E97662">
        <w:rPr>
          <w:rStyle w:val="Emphasis"/>
        </w:rPr>
        <w:t>benefits</w:t>
      </w:r>
      <w:r w:rsidRPr="00E97662">
        <w:rPr>
          <w:rStyle w:val="11111AAAAStyleUnderline"/>
        </w:rPr>
        <w:t xml:space="preserve"> of nonunionized workers in the rest of the firm and the industry</w:t>
      </w:r>
      <w:r w:rsidRPr="00E97662">
        <w:rPr>
          <w:szCs w:val="16"/>
        </w:rPr>
        <w:t xml:space="preserve"> (Freeman, Citation1985, Chapter 10; Rosenfeld, Citation2014, Chapter 3). </w:t>
      </w:r>
      <w:r w:rsidRPr="00E97662">
        <w:rPr>
          <w:rStyle w:val="11111AAAAStyleUnderline"/>
        </w:rPr>
        <w:t>Beyond material benefits</w:t>
      </w:r>
      <w:r w:rsidRPr="00E97662">
        <w:rPr>
          <w:szCs w:val="16"/>
        </w:rPr>
        <w:t xml:space="preserve">, </w:t>
      </w:r>
      <w:r w:rsidRPr="00E97662">
        <w:rPr>
          <w:rStyle w:val="11111AAAAStyleUnderline"/>
        </w:rPr>
        <w:t xml:space="preserve">the </w:t>
      </w:r>
      <w:r w:rsidRPr="00E97662">
        <w:rPr>
          <w:rStyle w:val="Emphasis"/>
          <w:highlight w:val="yellow"/>
        </w:rPr>
        <w:t>mere existence</w:t>
      </w:r>
      <w:r w:rsidRPr="00E97662">
        <w:rPr>
          <w:rStyle w:val="11111AAAAStyleUnderline"/>
        </w:rPr>
        <w:t xml:space="preserve"> of unions can begin to </w:t>
      </w:r>
      <w:r w:rsidRPr="00E97662">
        <w:rPr>
          <w:rStyle w:val="Emphasis"/>
          <w:highlight w:val="yellow"/>
        </w:rPr>
        <w:t>shift the distribution of power</w:t>
      </w:r>
      <w:r w:rsidRPr="00E97662">
        <w:rPr>
          <w:rStyle w:val="11111AAAAStyleUnderline"/>
        </w:rPr>
        <w:t xml:space="preserve"> between employers and workers</w:t>
      </w:r>
      <w:r w:rsidRPr="00E97662">
        <w:rPr>
          <w:szCs w:val="16"/>
        </w:rPr>
        <w:t xml:space="preserve">. </w:t>
      </w:r>
      <w:r w:rsidRPr="00E97662">
        <w:rPr>
          <w:rStyle w:val="11111AAAAStyleUnderline"/>
        </w:rPr>
        <w:t>An organizing drive</w:t>
      </w:r>
      <w:r w:rsidRPr="00E97662">
        <w:rPr>
          <w:szCs w:val="16"/>
        </w:rPr>
        <w:t xml:space="preserve"> within a firm or industry </w:t>
      </w:r>
      <w:r w:rsidRPr="00E97662">
        <w:rPr>
          <w:rStyle w:val="11111AAAAStyleUnderline"/>
        </w:rPr>
        <w:t>can compel employers to meet workers’ demands in order to prevent unionization</w:t>
      </w:r>
      <w:r w:rsidRPr="00E97662">
        <w:rPr>
          <w:szCs w:val="16"/>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97662">
        <w:rPr>
          <w:rStyle w:val="11111AAAAStyleUnderline"/>
        </w:rPr>
        <w:t xml:space="preserve">The </w:t>
      </w:r>
      <w:r w:rsidRPr="00E97662">
        <w:rPr>
          <w:rStyle w:val="Emphasis"/>
        </w:rPr>
        <w:t xml:space="preserve">common </w:t>
      </w:r>
      <w:r w:rsidRPr="00E97662">
        <w:rPr>
          <w:rStyle w:val="Emphasis"/>
          <w:highlight w:val="yellow"/>
        </w:rPr>
        <w:t>knowledge</w:t>
      </w:r>
      <w:r w:rsidRPr="00E97662">
        <w:rPr>
          <w:rStyle w:val="11111AAAAStyleUnderline"/>
          <w:highlight w:val="yellow"/>
        </w:rPr>
        <w:t xml:space="preserve"> that unions exist</w:t>
      </w:r>
      <w:r w:rsidRPr="00E97662">
        <w:rPr>
          <w:rStyle w:val="11111AAAAStyleUnderline"/>
        </w:rPr>
        <w:t xml:space="preserve"> to protect the rights and interests of workers </w:t>
      </w:r>
      <w:r w:rsidRPr="00E97662">
        <w:rPr>
          <w:rStyle w:val="11111AAAAStyleUnderline"/>
          <w:highlight w:val="yellow"/>
        </w:rPr>
        <w:t xml:space="preserve">acts as the </w:t>
      </w:r>
      <w:r w:rsidRPr="00E97662">
        <w:rPr>
          <w:rStyle w:val="Emphasis"/>
          <w:highlight w:val="yellow"/>
        </w:rPr>
        <w:t>first line of defense</w:t>
      </w:r>
      <w:r w:rsidRPr="00E97662">
        <w:rPr>
          <w:rStyle w:val="11111AAAAStyleUnderline"/>
        </w:rPr>
        <w:t xml:space="preserve"> against dominating power</w:t>
      </w:r>
      <w:r w:rsidRPr="00E97662">
        <w:rPr>
          <w:szCs w:val="16"/>
        </w:rPr>
        <w:t xml:space="preserve">. </w:t>
      </w:r>
      <w:r w:rsidRPr="00E97662">
        <w:rPr>
          <w:rStyle w:val="11111AAAAStyleUnderline"/>
        </w:rPr>
        <w:t xml:space="preserve">Simply </w:t>
      </w:r>
      <w:r w:rsidRPr="00E97662">
        <w:rPr>
          <w:rStyle w:val="Emphasis"/>
        </w:rPr>
        <w:t>knowing that unions exist</w:t>
      </w:r>
      <w:r w:rsidRPr="00E97662">
        <w:rPr>
          <w:szCs w:val="16"/>
        </w:rPr>
        <w:t xml:space="preserve"> for this purpose </w:t>
      </w:r>
      <w:r w:rsidRPr="00E97662">
        <w:rPr>
          <w:rStyle w:val="11111AAAAStyleUnderline"/>
        </w:rPr>
        <w:t xml:space="preserve">is </w:t>
      </w:r>
      <w:r w:rsidRPr="00E97662">
        <w:rPr>
          <w:rStyle w:val="Emphasis"/>
        </w:rPr>
        <w:t>powerful</w:t>
      </w:r>
      <w:r w:rsidRPr="00E97662">
        <w:rPr>
          <w:szCs w:val="16"/>
        </w:rPr>
        <w:t xml:space="preserve">, </w:t>
      </w:r>
      <w:r w:rsidRPr="00E97662">
        <w:rPr>
          <w:rStyle w:val="Emphasis"/>
          <w:highlight w:val="yellow"/>
        </w:rPr>
        <w:t>even if</w:t>
      </w:r>
      <w:r w:rsidRPr="00E97662">
        <w:rPr>
          <w:rStyle w:val="Emphasis"/>
        </w:rPr>
        <w:t xml:space="preserve"> their </w:t>
      </w:r>
      <w:r w:rsidRPr="00E97662">
        <w:rPr>
          <w:rStyle w:val="Emphasis"/>
          <w:highlight w:val="yellow"/>
        </w:rPr>
        <w:t>institutional capacity has remained unutilized</w:t>
      </w:r>
      <w:r w:rsidRPr="00E97662">
        <w:rPr>
          <w:szCs w:val="16"/>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3C272698" w14:textId="77777777" w:rsidR="002527F5" w:rsidRPr="00E97662" w:rsidRDefault="002527F5" w:rsidP="002527F5"/>
    <w:p w14:paraId="41D5C72B" w14:textId="7B580DC1" w:rsidR="00A62300" w:rsidRDefault="00A62300" w:rsidP="00A62300">
      <w:pPr>
        <w:pStyle w:val="Heading3"/>
        <w:rPr>
          <w:rFonts w:cs="Arial"/>
        </w:rPr>
      </w:pPr>
      <w:r>
        <w:rPr>
          <w:rFonts w:cs="Arial"/>
        </w:rPr>
        <w:t>Theory</w:t>
      </w:r>
      <w:r w:rsidR="00CB7D19">
        <w:rPr>
          <w:rFonts w:cs="Arial"/>
        </w:rPr>
        <w:t xml:space="preserve"> 1NC</w:t>
      </w:r>
    </w:p>
    <w:p w14:paraId="4146A55F" w14:textId="77777777" w:rsidR="00A62300" w:rsidRPr="006C4809" w:rsidRDefault="00A62300" w:rsidP="00A62300"/>
    <w:p w14:paraId="3E0E2A69" w14:textId="77777777" w:rsidR="005E01F6" w:rsidRPr="00E568F1" w:rsidRDefault="005E01F6" w:rsidP="005E01F6">
      <w:pPr>
        <w:pStyle w:val="Heading4"/>
        <w:rPr>
          <w:rFonts w:cs="Arial"/>
          <w:b w:val="0"/>
          <w:bCs/>
        </w:rPr>
      </w:pPr>
      <w:r w:rsidRPr="00E568F1">
        <w:rPr>
          <w:rFonts w:cs="Arial"/>
        </w:rPr>
        <w:t xml:space="preserve">There is </w:t>
      </w:r>
      <w:r w:rsidRPr="00E568F1">
        <w:rPr>
          <w:rFonts w:cs="Arial"/>
          <w:u w:val="single"/>
        </w:rPr>
        <w:t>zero empirical basis</w:t>
      </w:r>
      <w:r w:rsidRPr="00E568F1">
        <w:rPr>
          <w:rFonts w:cs="Arial"/>
        </w:rPr>
        <w:t xml:space="preserve"> for psychoanalysis – their authors either </w:t>
      </w:r>
      <w:r w:rsidRPr="00E568F1">
        <w:rPr>
          <w:rFonts w:cs="Arial"/>
          <w:u w:val="single"/>
        </w:rPr>
        <w:t>grossly misrepresent</w:t>
      </w:r>
      <w:r w:rsidRPr="00E568F1">
        <w:rPr>
          <w:rFonts w:cs="Arial"/>
        </w:rPr>
        <w:t xml:space="preserve"> empirical data or </w:t>
      </w:r>
      <w:r w:rsidRPr="00E568F1">
        <w:rPr>
          <w:rFonts w:cs="Arial"/>
          <w:u w:val="single"/>
        </w:rPr>
        <w:t>hubristically extrapolate</w:t>
      </w:r>
      <w:r w:rsidRPr="00E568F1">
        <w:rPr>
          <w:rFonts w:cs="Arial"/>
        </w:rPr>
        <w:t xml:space="preserve"> single events into </w:t>
      </w:r>
      <w:r w:rsidRPr="00E568F1">
        <w:rPr>
          <w:rFonts w:cs="Arial"/>
          <w:u w:val="single"/>
        </w:rPr>
        <w:t>broad theories</w:t>
      </w:r>
      <w:r w:rsidRPr="00E568F1">
        <w:rPr>
          <w:rFonts w:cs="Arial"/>
        </w:rPr>
        <w:t xml:space="preserve"> – </w:t>
      </w:r>
      <w:r w:rsidRPr="00E568F1">
        <w:rPr>
          <w:rFonts w:cs="Arial"/>
          <w:b w:val="0"/>
          <w:bCs/>
        </w:rPr>
        <w:t>also Lacan was a cult leader</w:t>
      </w:r>
    </w:p>
    <w:p w14:paraId="407DD091" w14:textId="77777777" w:rsidR="005E01F6" w:rsidRPr="00E568F1" w:rsidRDefault="005E01F6" w:rsidP="005E01F6">
      <w:r w:rsidRPr="00E568F1">
        <w:rPr>
          <w:rStyle w:val="Style13ptBold"/>
        </w:rPr>
        <w:t>Paris 17</w:t>
      </w:r>
      <w:r w:rsidRPr="00E568F1">
        <w:t xml:space="preserve"> [Dr Paris is Professor, Department of Psychiatry, McGill University, and Research Associate, Department of Psychiatry, Jewish General Hospital. "Is Psychoanalysis Still Relevant to Psychiatry?" </w:t>
      </w:r>
      <w:hyperlink r:id="rId8" w:history="1">
        <w:r w:rsidRPr="00E568F1">
          <w:rPr>
            <w:rStyle w:val="Hyperlink"/>
          </w:rPr>
          <w:t>https://www.ncbi.nlm.nih.gov/pmc/articles/PMC5459228/</w:t>
        </w:r>
      </w:hyperlink>
      <w:r w:rsidRPr="00E568F1">
        <w:t>]</w:t>
      </w:r>
    </w:p>
    <w:p w14:paraId="35B71D06" w14:textId="77777777" w:rsidR="005E01F6" w:rsidRPr="00E568F1" w:rsidRDefault="005E01F6" w:rsidP="005E01F6"/>
    <w:p w14:paraId="4CE13A8F" w14:textId="77777777" w:rsidR="005E01F6" w:rsidRPr="00E568F1" w:rsidRDefault="005E01F6" w:rsidP="005E01F6">
      <w:r w:rsidRPr="00E568F1">
        <w:t xml:space="preserve">In an era in which </w:t>
      </w:r>
      <w:r w:rsidRPr="00E568F1">
        <w:rPr>
          <w:rStyle w:val="Emphasis"/>
        </w:rPr>
        <w:t>psychiatry</w:t>
      </w:r>
      <w:r w:rsidRPr="00E568F1">
        <w:t xml:space="preserve"> </w:t>
      </w:r>
      <w:r w:rsidRPr="00E568F1">
        <w:rPr>
          <w:rStyle w:val="11111AAAAStyleUnderline"/>
        </w:rPr>
        <w:t xml:space="preserve">is dominated by </w:t>
      </w:r>
      <w:r w:rsidRPr="00E568F1">
        <w:rPr>
          <w:rStyle w:val="Emphasis"/>
        </w:rPr>
        <w:t>neuroscience-based models</w:t>
      </w:r>
      <w:r w:rsidRPr="00E568F1">
        <w:t xml:space="preserve">, </w:t>
      </w:r>
      <w:r w:rsidRPr="00E568F1">
        <w:rPr>
          <w:rStyle w:val="11111AAAAStyleUnderline"/>
        </w:rPr>
        <w:t xml:space="preserve">psychological constructs tend to be </w:t>
      </w:r>
      <w:r w:rsidRPr="00E568F1">
        <w:rPr>
          <w:rStyle w:val="Emphasis"/>
        </w:rPr>
        <w:t>neglected</w:t>
      </w:r>
      <w:r w:rsidRPr="00E568F1">
        <w:rPr>
          <w:rStyle w:val="11111AAAAStyleUnderline"/>
        </w:rPr>
        <w:t xml:space="preserve"> and may be taken seriously only when they have neural </w:t>
      </w:r>
      <w:r w:rsidRPr="00E568F1">
        <w:rPr>
          <w:rStyle w:val="Emphasis"/>
        </w:rPr>
        <w:t>correlates</w:t>
      </w:r>
      <w:r w:rsidRPr="00E568F1">
        <w:rPr>
          <w:rStyle w:val="11111AAAAStyleUnderline"/>
        </w:rPr>
        <w:t>.</w:t>
      </w:r>
      <w:r w:rsidRPr="00E568F1">
        <w:t xml:space="preserve">37 </w:t>
      </w:r>
      <w:r w:rsidRPr="00E568F1">
        <w:rPr>
          <w:rStyle w:val="11111AAAAStyleUnderline"/>
        </w:rPr>
        <w:t xml:space="preserve">Some </w:t>
      </w:r>
      <w:r w:rsidRPr="00E568F1">
        <w:rPr>
          <w:rStyle w:val="11111AAAAStyleUnderline"/>
          <w:highlight w:val="yellow"/>
        </w:rPr>
        <w:t>psychoanalysts</w:t>
      </w:r>
      <w:r w:rsidRPr="00E568F1">
        <w:rPr>
          <w:rStyle w:val="11111AAAAStyleUnderline"/>
        </w:rPr>
        <w:t xml:space="preserve"> have sought to </w:t>
      </w:r>
      <w:r w:rsidRPr="00E568F1">
        <w:rPr>
          <w:rStyle w:val="11111AAAAStyleUnderline"/>
          <w:highlight w:val="yellow"/>
        </w:rPr>
        <w:t>link their model with</w:t>
      </w:r>
      <w:r w:rsidRPr="00E568F1">
        <w:rPr>
          <w:rStyle w:val="11111AAAAStyleUnderline"/>
        </w:rPr>
        <w:t xml:space="preserve"> </w:t>
      </w:r>
      <w:r w:rsidRPr="00E568F1">
        <w:rPr>
          <w:rStyle w:val="Emphasis"/>
          <w:highlight w:val="yellow"/>
        </w:rPr>
        <w:t>neuro</w:t>
      </w:r>
      <w:r w:rsidRPr="00E568F1">
        <w:rPr>
          <w:rStyle w:val="11111AAAAStyleUnderline"/>
        </w:rPr>
        <w:t xml:space="preserve">biological </w:t>
      </w:r>
      <w:r w:rsidRPr="00E568F1">
        <w:rPr>
          <w:rStyle w:val="Emphasis"/>
          <w:highlight w:val="yellow"/>
        </w:rPr>
        <w:t>research</w:t>
      </w:r>
      <w:r w:rsidRPr="00E568F1">
        <w:t xml:space="preserve"> </w:t>
      </w:r>
      <w:r w:rsidRPr="00E568F1">
        <w:rPr>
          <w:rStyle w:val="11111AAAAStyleUnderline"/>
        </w:rPr>
        <w:t xml:space="preserve">and to claim that newer methods of studying the brain can </w:t>
      </w:r>
      <w:r w:rsidRPr="00E568F1">
        <w:rPr>
          <w:rStyle w:val="Emphasis"/>
        </w:rPr>
        <w:t>validate</w:t>
      </w:r>
      <w:r w:rsidRPr="00E568F1">
        <w:rPr>
          <w:rStyle w:val="11111AAAAStyleUnderline"/>
        </w:rPr>
        <w:t xml:space="preserve"> their </w:t>
      </w:r>
      <w:r w:rsidRPr="00E568F1">
        <w:rPr>
          <w:rStyle w:val="Emphasis"/>
        </w:rPr>
        <w:t>theories</w:t>
      </w:r>
      <w:r w:rsidRPr="00E568F1">
        <w:t>.5,6</w:t>
      </w:r>
    </w:p>
    <w:p w14:paraId="77904F72" w14:textId="77777777" w:rsidR="005E01F6" w:rsidRPr="00E568F1" w:rsidRDefault="005E01F6" w:rsidP="005E01F6">
      <w:pPr>
        <w:rPr>
          <w:szCs w:val="16"/>
        </w:rPr>
      </w:pPr>
      <w:r w:rsidRPr="00E568F1">
        <w:rPr>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7644BDE6" w14:textId="77777777" w:rsidR="005E01F6" w:rsidRPr="00E568F1" w:rsidRDefault="005E01F6" w:rsidP="005E01F6">
      <w:pPr>
        <w:rPr>
          <w:szCs w:val="16"/>
        </w:rPr>
      </w:pPr>
      <w:r w:rsidRPr="00E568F1">
        <w:rPr>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46361990" w14:textId="77777777" w:rsidR="005E01F6" w:rsidRPr="00E568F1" w:rsidRDefault="005E01F6" w:rsidP="005E01F6">
      <w:r w:rsidRPr="00E568F1">
        <w:rPr>
          <w:rStyle w:val="11111AAAAStyleUnderline"/>
          <w:highlight w:val="yellow"/>
        </w:rPr>
        <w:t>The proposal</w:t>
      </w:r>
      <w:r w:rsidRPr="00E568F1">
        <w:t xml:space="preserve"> to establish a discipline of </w:t>
      </w:r>
      <w:r w:rsidRPr="00E568F1">
        <w:rPr>
          <w:rStyle w:val="Emphasis"/>
        </w:rPr>
        <w:t>neuropsychoanalysis</w:t>
      </w:r>
      <w:r w:rsidRPr="00E568F1">
        <w:t xml:space="preserve"> </w:t>
      </w:r>
      <w:r w:rsidRPr="00E568F1">
        <w:rPr>
          <w:rStyle w:val="11111AAAAStyleUnderline"/>
        </w:rPr>
        <w:t xml:space="preserve">also </w:t>
      </w:r>
      <w:r w:rsidRPr="00E568F1">
        <w:rPr>
          <w:rStyle w:val="11111AAAAStyleUnderline"/>
          <w:highlight w:val="yellow"/>
        </w:rPr>
        <w:t>met</w:t>
      </w:r>
      <w:r w:rsidRPr="00E568F1">
        <w:rPr>
          <w:rStyle w:val="11111AAAAStyleUnderline"/>
        </w:rPr>
        <w:t xml:space="preserve"> with a </w:t>
      </w:r>
      <w:r w:rsidRPr="00E568F1">
        <w:rPr>
          <w:rStyle w:val="11111AAAAStyleUnderline"/>
          <w:highlight w:val="yellow"/>
        </w:rPr>
        <w:t xml:space="preserve">mixed </w:t>
      </w:r>
      <w:r w:rsidRPr="00E568F1">
        <w:rPr>
          <w:rStyle w:val="Emphasis"/>
          <w:highlight w:val="yellow"/>
        </w:rPr>
        <w:t>reception</w:t>
      </w:r>
      <w:r w:rsidRPr="00E568F1">
        <w:rPr>
          <w:rStyle w:val="11111AAAAStyleUnderline"/>
        </w:rPr>
        <w:t xml:space="preserve"> from traditional </w:t>
      </w:r>
      <w:r w:rsidRPr="00E568F1">
        <w:rPr>
          <w:rStyle w:val="Emphasis"/>
        </w:rPr>
        <w:t>psychoanalysts</w:t>
      </w:r>
      <w:r w:rsidRPr="00E568F1">
        <w:t xml:space="preserve">, who did not want to dilute Freud’s wine with neuroscientific water.42 </w:t>
      </w:r>
      <w:r w:rsidRPr="00E568F1">
        <w:rPr>
          <w:rStyle w:val="11111AAAAStyleUnderline"/>
          <w:highlight w:val="yellow"/>
        </w:rPr>
        <w:t>Neuroscientists</w:t>
      </w:r>
      <w:r w:rsidRPr="00E568F1">
        <w:rPr>
          <w:rStyle w:val="11111AAAAStyleUnderline"/>
        </w:rPr>
        <w:t xml:space="preserve">, who are more likely to </w:t>
      </w:r>
      <w:r w:rsidRPr="00E568F1">
        <w:rPr>
          <w:rStyle w:val="11111AAAAStyleUnderline"/>
          <w:highlight w:val="yellow"/>
        </w:rPr>
        <w:t>see links</w:t>
      </w:r>
      <w:r w:rsidRPr="00E568F1">
        <w:rPr>
          <w:rStyle w:val="11111AAAAStyleUnderline"/>
        </w:rPr>
        <w:t xml:space="preserve"> to psychology </w:t>
      </w:r>
      <w:r w:rsidRPr="00E568F1">
        <w:rPr>
          <w:rStyle w:val="11111AAAAStyleUnderline"/>
          <w:highlight w:val="yellow"/>
        </w:rPr>
        <w:t xml:space="preserve">as </w:t>
      </w:r>
      <w:r w:rsidRPr="00E568F1">
        <w:rPr>
          <w:rStyle w:val="Emphasis"/>
          <w:highlight w:val="yellow"/>
        </w:rPr>
        <w:t>lying</w:t>
      </w:r>
      <w:r w:rsidRPr="00E568F1">
        <w:rPr>
          <w:rStyle w:val="11111AAAAStyleUnderline"/>
          <w:highlight w:val="yellow"/>
        </w:rPr>
        <w:t xml:space="preserve"> in </w:t>
      </w:r>
      <w:r w:rsidRPr="00E568F1">
        <w:rPr>
          <w:rStyle w:val="Emphasis"/>
          <w:highlight w:val="yellow"/>
        </w:rPr>
        <w:t>cognitive science</w:t>
      </w:r>
      <w:r w:rsidRPr="00E568F1">
        <w:t xml:space="preserve">,43 </w:t>
      </w:r>
      <w:r w:rsidRPr="00E568F1">
        <w:rPr>
          <w:rStyle w:val="11111AAAAStyleUnderline"/>
        </w:rPr>
        <w:t xml:space="preserve">have </w:t>
      </w:r>
      <w:r w:rsidRPr="00E568F1">
        <w:rPr>
          <w:rStyle w:val="11111AAAAStyleUnderline"/>
          <w:highlight w:val="yellow"/>
        </w:rPr>
        <w:t xml:space="preserve">ignored this </w:t>
      </w:r>
      <w:r w:rsidRPr="00E568F1">
        <w:rPr>
          <w:rStyle w:val="Emphasis"/>
          <w:highlight w:val="yellow"/>
        </w:rPr>
        <w:t>idea</w:t>
      </w:r>
      <w:r w:rsidRPr="00E568F1">
        <w:rPr>
          <w:highlight w:val="yellow"/>
        </w:rPr>
        <w:t>.</w:t>
      </w:r>
      <w:r w:rsidRPr="00E568F1">
        <w:t xml:space="preserve"> In summary, </w:t>
      </w:r>
      <w:r w:rsidRPr="00E568F1">
        <w:rPr>
          <w:rStyle w:val="Emphasis"/>
          <w:highlight w:val="yellow"/>
        </w:rPr>
        <w:t>neuropsychoanalysis</w:t>
      </w:r>
      <w:r w:rsidRPr="00E568F1">
        <w:rPr>
          <w:rStyle w:val="11111AAAAStyleUnderline"/>
          <w:highlight w:val="yellow"/>
        </w:rPr>
        <w:t xml:space="preserve"> is being used</w:t>
      </w:r>
      <w:r w:rsidRPr="00E568F1">
        <w:rPr>
          <w:rStyle w:val="11111AAAAStyleUnderline"/>
        </w:rPr>
        <w:t xml:space="preserve"> a way </w:t>
      </w:r>
      <w:r w:rsidRPr="00E568F1">
        <w:rPr>
          <w:rStyle w:val="11111AAAAStyleUnderline"/>
          <w:highlight w:val="yellow"/>
        </w:rPr>
        <w:t xml:space="preserve">to </w:t>
      </w:r>
      <w:r w:rsidRPr="00E568F1">
        <w:rPr>
          <w:rStyle w:val="Emphasis"/>
          <w:highlight w:val="yellow"/>
        </w:rPr>
        <w:t>justify</w:t>
      </w:r>
      <w:r w:rsidRPr="00E568F1">
        <w:rPr>
          <w:rStyle w:val="11111AAAAStyleUnderline"/>
        </w:rPr>
        <w:t xml:space="preserve"> long-standing </w:t>
      </w:r>
      <w:r w:rsidRPr="00E568F1">
        <w:rPr>
          <w:rStyle w:val="Emphasis"/>
          <w:highlight w:val="yellow"/>
        </w:rPr>
        <w:t>models</w:t>
      </w:r>
      <w:r w:rsidRPr="00E568F1">
        <w:rPr>
          <w:highlight w:val="yellow"/>
        </w:rPr>
        <w:t xml:space="preserve">, </w:t>
      </w:r>
      <w:r w:rsidRPr="00E568F1">
        <w:rPr>
          <w:rStyle w:val="11111AAAAStyleUnderline"/>
          <w:highlight w:val="yellow"/>
        </w:rPr>
        <w:t>without</w:t>
      </w:r>
      <w:r w:rsidRPr="00E568F1">
        <w:rPr>
          <w:rStyle w:val="11111AAAAStyleUnderline"/>
        </w:rPr>
        <w:t xml:space="preserve"> </w:t>
      </w:r>
      <w:r w:rsidRPr="00E568F1">
        <w:rPr>
          <w:rStyle w:val="11111AAAAStyleUnderline"/>
          <w:highlight w:val="yellow"/>
        </w:rPr>
        <w:t xml:space="preserve">attempting to find something </w:t>
      </w:r>
      <w:r w:rsidRPr="00E568F1">
        <w:rPr>
          <w:rStyle w:val="Emphasis"/>
          <w:highlight w:val="yellow"/>
        </w:rPr>
        <w:t>new</w:t>
      </w:r>
      <w:r w:rsidRPr="00E568F1">
        <w:rPr>
          <w:rStyle w:val="11111AAAAStyleUnderline"/>
          <w:highlight w:val="yellow"/>
        </w:rPr>
        <w:t xml:space="preserve"> or</w:t>
      </w:r>
      <w:r w:rsidRPr="00E568F1">
        <w:rPr>
          <w:rStyle w:val="11111AAAAStyleUnderline"/>
        </w:rPr>
        <w:t xml:space="preserve"> to </w:t>
      </w:r>
      <w:r w:rsidRPr="00E568F1">
        <w:rPr>
          <w:rStyle w:val="Emphasis"/>
          <w:highlight w:val="yellow"/>
        </w:rPr>
        <w:t>develop</w:t>
      </w:r>
      <w:r w:rsidRPr="00E568F1">
        <w:rPr>
          <w:highlight w:val="yellow"/>
        </w:rPr>
        <w:t xml:space="preserve"> </w:t>
      </w:r>
      <w:r w:rsidRPr="00E568F1">
        <w:rPr>
          <w:rStyle w:val="11111AAAAStyleUnderline"/>
          <w:highlight w:val="yellow"/>
        </w:rPr>
        <w:t>an integration of perspectives</w:t>
      </w:r>
      <w:r w:rsidRPr="00E568F1">
        <w:rPr>
          <w:rStyle w:val="11111AAAAStyleUnderline"/>
        </w:rPr>
        <w:t xml:space="preserve"> on </w:t>
      </w:r>
      <w:r w:rsidRPr="00E568F1">
        <w:rPr>
          <w:rStyle w:val="Emphasis"/>
        </w:rPr>
        <w:t>psychology</w:t>
      </w:r>
      <w:r w:rsidRPr="00E568F1">
        <w:t>.</w:t>
      </w:r>
    </w:p>
    <w:p w14:paraId="247F90A4" w14:textId="77777777" w:rsidR="005E01F6" w:rsidRPr="00E568F1" w:rsidRDefault="005E01F6" w:rsidP="005E01F6">
      <w:pPr>
        <w:rPr>
          <w:rStyle w:val="11111AAAAStyleUnderline"/>
        </w:rPr>
      </w:pPr>
      <w:r w:rsidRPr="00E568F1">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E568F1">
        <w:rPr>
          <w:rStyle w:val="Emphasis"/>
          <w:highlight w:val="yellow"/>
        </w:rPr>
        <w:t>Kandel</w:t>
      </w:r>
      <w:r w:rsidRPr="00E568F1">
        <w:t xml:space="preserve">, </w:t>
      </w:r>
      <w:r w:rsidRPr="00E568F1">
        <w:rPr>
          <w:rStyle w:val="11111AAAAStyleUnderline"/>
        </w:rPr>
        <w:t xml:space="preserve">who does not </w:t>
      </w:r>
      <w:r w:rsidRPr="00E568F1">
        <w:rPr>
          <w:rStyle w:val="Emphasis"/>
        </w:rPr>
        <w:t>actively practice psychiatry</w:t>
      </w:r>
      <w:r w:rsidRPr="00E568F1">
        <w:t xml:space="preserve">, </w:t>
      </w:r>
      <w:r w:rsidRPr="00E568F1">
        <w:rPr>
          <w:rStyle w:val="11111AAAAStyleUnderline"/>
          <w:highlight w:val="yellow"/>
        </w:rPr>
        <w:t xml:space="preserve">may be caught in a </w:t>
      </w:r>
      <w:r w:rsidRPr="00E568F1">
        <w:rPr>
          <w:rStyle w:val="Emphasis"/>
          <w:highlight w:val="yellow"/>
        </w:rPr>
        <w:t>time warp</w:t>
      </w:r>
      <w:r w:rsidRPr="00E568F1">
        <w:rPr>
          <w:rStyle w:val="11111AAAAStyleUnderline"/>
        </w:rPr>
        <w:t xml:space="preserve">, unaware that psychoanalysis has been </w:t>
      </w:r>
      <w:r w:rsidRPr="00E568F1">
        <w:rPr>
          <w:rStyle w:val="Emphasis"/>
        </w:rPr>
        <w:t>overtaken</w:t>
      </w:r>
      <w:r w:rsidRPr="00E568F1">
        <w:rPr>
          <w:rStyle w:val="11111AAAAStyleUnderline"/>
        </w:rPr>
        <w:t xml:space="preserve"> by </w:t>
      </w:r>
      <w:r w:rsidRPr="00E568F1">
        <w:rPr>
          <w:rStyle w:val="Emphasis"/>
        </w:rPr>
        <w:t>competitors</w:t>
      </w:r>
      <w:r w:rsidRPr="00E568F1">
        <w:t xml:space="preserve"> in the field of psychotherapy.</w:t>
      </w:r>
    </w:p>
    <w:p w14:paraId="4CDCA990" w14:textId="77777777" w:rsidR="005E01F6" w:rsidRPr="00E568F1" w:rsidRDefault="005E01F6" w:rsidP="005E01F6">
      <w:r w:rsidRPr="00E568F1">
        <w:rPr>
          <w:rStyle w:val="11111AAAAStyleUnderline"/>
        </w:rPr>
        <w:t xml:space="preserve">Another attempt to reconcile psychoanalysis with science has come from the literature on </w:t>
      </w:r>
      <w:r w:rsidRPr="00E568F1">
        <w:rPr>
          <w:rStyle w:val="Emphasis"/>
          <w:highlight w:val="yellow"/>
        </w:rPr>
        <w:t>neuroplasticity</w:t>
      </w:r>
      <w:r w:rsidRPr="00E568F1">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E568F1">
        <w:rPr>
          <w:rStyle w:val="11111AAAAStyleUnderline"/>
        </w:rPr>
        <w:t xml:space="preserve">These </w:t>
      </w:r>
      <w:r w:rsidRPr="00E568F1">
        <w:rPr>
          <w:rStyle w:val="11111AAAAStyleUnderline"/>
          <w:highlight w:val="yellow"/>
        </w:rPr>
        <w:t xml:space="preserve">findings have </w:t>
      </w:r>
      <w:r w:rsidRPr="00E568F1">
        <w:rPr>
          <w:rStyle w:val="Emphasis"/>
          <w:highlight w:val="yellow"/>
        </w:rPr>
        <w:t>not been confirmed</w:t>
      </w:r>
      <w:r w:rsidRPr="00E568F1">
        <w:t xml:space="preserve"> </w:t>
      </w:r>
      <w:r w:rsidRPr="00E568F1">
        <w:rPr>
          <w:rStyle w:val="11111AAAAStyleUnderline"/>
        </w:rPr>
        <w:t xml:space="preserve">in psychoanalytic </w:t>
      </w:r>
      <w:r w:rsidRPr="00E568F1">
        <w:rPr>
          <w:rStyle w:val="Emphasis"/>
        </w:rPr>
        <w:t>therapies</w:t>
      </w:r>
      <w:r w:rsidRPr="00E568F1">
        <w:t xml:space="preserve">. However, Norman </w:t>
      </w:r>
      <w:r w:rsidRPr="00E568F1">
        <w:rPr>
          <w:rStyle w:val="11111AAAAStyleUnderline"/>
        </w:rPr>
        <w:t>Doidge</w:t>
      </w:r>
      <w:r w:rsidRPr="00E568F1">
        <w:t xml:space="preserve">, a Canadian psychoanalyst, </w:t>
      </w:r>
      <w:r w:rsidRPr="00E568F1">
        <w:rPr>
          <w:rStyle w:val="11111AAAAStyleUnderline"/>
        </w:rPr>
        <w:t xml:space="preserve">has argued that psychoanalysis can </w:t>
      </w:r>
      <w:r w:rsidRPr="00E568F1">
        <w:rPr>
          <w:rStyle w:val="Emphasis"/>
        </w:rPr>
        <w:t>change the brain</w:t>
      </w:r>
      <w:r w:rsidRPr="00E568F1">
        <w:t xml:space="preserve">.48 </w:t>
      </w:r>
      <w:r w:rsidRPr="00E568F1">
        <w:rPr>
          <w:rStyle w:val="11111AAAAStyleUnderline"/>
        </w:rPr>
        <w:t>This may be the case for all psychotherapies</w:t>
      </w:r>
      <w:r w:rsidRPr="00E568F1">
        <w:t xml:space="preserve">. </w:t>
      </w:r>
      <w:r w:rsidRPr="00E568F1">
        <w:rPr>
          <w:rStyle w:val="Emphasis"/>
        </w:rPr>
        <w:t>However</w:t>
      </w:r>
      <w:r w:rsidRPr="00E568F1">
        <w:t xml:space="preserve">, more recently, </w:t>
      </w:r>
      <w:r w:rsidRPr="00E568F1">
        <w:rPr>
          <w:rStyle w:val="11111AAAAStyleUnderline"/>
        </w:rPr>
        <w:t>Doidge</w:t>
      </w:r>
      <w:r w:rsidRPr="00E568F1">
        <w:t xml:space="preserve">49 </w:t>
      </w:r>
      <w:r w:rsidRPr="00E568F1">
        <w:rPr>
          <w:rStyle w:val="11111AAAAStyleUnderline"/>
        </w:rPr>
        <w:t>has claimed that mental exercises can reverse the course of severe neurological and psychiatric problems</w:t>
      </w:r>
      <w:r w:rsidRPr="00E568F1">
        <w:t xml:space="preserve">, including chronic pain, stroke, multiple sclerosis, Parkinson’s disease, and autism. </w:t>
      </w:r>
      <w:r w:rsidRPr="00E568F1">
        <w:rPr>
          <w:rStyle w:val="11111AAAAStyleUnderline"/>
        </w:rPr>
        <w:t xml:space="preserve">While these books have been best-sellers, most of </w:t>
      </w:r>
      <w:r w:rsidRPr="00E568F1">
        <w:rPr>
          <w:rStyle w:val="11111AAAAStyleUnderline"/>
          <w:highlight w:val="yellow"/>
        </w:rPr>
        <w:t>their ideas</w:t>
      </w:r>
      <w:r w:rsidRPr="00E568F1">
        <w:rPr>
          <w:rStyle w:val="11111AAAAStyleUnderline"/>
        </w:rPr>
        <w:t xml:space="preserve"> in the second</w:t>
      </w:r>
      <w:r w:rsidRPr="00E568F1">
        <w:t xml:space="preserve"> volume,49 </w:t>
      </w:r>
      <w:r w:rsidRPr="00E568F1">
        <w:rPr>
          <w:rStyle w:val="Emphasis"/>
          <w:highlight w:val="yellow"/>
        </w:rPr>
        <w:t>based on anecdotes rather than</w:t>
      </w:r>
      <w:r w:rsidRPr="00E568F1">
        <w:rPr>
          <w:rStyle w:val="Emphasis"/>
        </w:rPr>
        <w:t xml:space="preserve"> on </w:t>
      </w:r>
      <w:r w:rsidRPr="00E568F1">
        <w:rPr>
          <w:rStyle w:val="Emphasis"/>
          <w:highlight w:val="yellow"/>
        </w:rPr>
        <w:t>clinical trials</w:t>
      </w:r>
      <w:r w:rsidRPr="00E568F1">
        <w:rPr>
          <w:highlight w:val="yellow"/>
        </w:rPr>
        <w:t xml:space="preserve">, </w:t>
      </w:r>
      <w:r w:rsidRPr="00E568F1">
        <w:rPr>
          <w:rStyle w:val="11111AAAAStyleUnderline"/>
          <w:highlight w:val="yellow"/>
        </w:rPr>
        <w:t>have had little</w:t>
      </w:r>
      <w:r w:rsidRPr="00E568F1">
        <w:rPr>
          <w:rStyle w:val="11111AAAAStyleUnderline"/>
        </w:rPr>
        <w:t xml:space="preserve"> </w:t>
      </w:r>
      <w:r w:rsidRPr="00E568F1">
        <w:rPr>
          <w:rStyle w:val="11111AAAAStyleUnderline"/>
          <w:highlight w:val="yellow"/>
        </w:rPr>
        <w:t xml:space="preserve">impact in </w:t>
      </w:r>
      <w:r w:rsidRPr="00E568F1">
        <w:rPr>
          <w:rStyle w:val="Emphasis"/>
          <w:highlight w:val="yellow"/>
        </w:rPr>
        <w:t>medicine</w:t>
      </w:r>
      <w:r w:rsidRPr="00E568F1">
        <w:t xml:space="preserve">. </w:t>
      </w:r>
      <w:r w:rsidRPr="00E568F1">
        <w:rPr>
          <w:rStyle w:val="11111AAAAStyleUnderline"/>
          <w:highlight w:val="yellow"/>
        </w:rPr>
        <w:t>This</w:t>
      </w:r>
      <w:r w:rsidRPr="00E568F1">
        <w:rPr>
          <w:rStyle w:val="11111AAAAStyleUnderline"/>
        </w:rPr>
        <w:t xml:space="preserve"> story </w:t>
      </w:r>
      <w:r w:rsidRPr="00E568F1">
        <w:rPr>
          <w:rStyle w:val="11111AAAAStyleUnderline"/>
          <w:highlight w:val="yellow"/>
        </w:rPr>
        <w:t>underscores the difficulty of reconciling</w:t>
      </w:r>
      <w:r w:rsidRPr="00E568F1">
        <w:rPr>
          <w:rStyle w:val="11111AAAAStyleUnderline"/>
        </w:rPr>
        <w:t xml:space="preserve"> the perspectives and methods</w:t>
      </w:r>
      <w:r w:rsidRPr="00E568F1">
        <w:t xml:space="preserve"> </w:t>
      </w:r>
      <w:r w:rsidRPr="00E568F1">
        <w:rPr>
          <w:rStyle w:val="11111AAAAStyleUnderline"/>
        </w:rPr>
        <w:t>of</w:t>
      </w:r>
      <w:r w:rsidRPr="00E568F1">
        <w:t xml:space="preserve"> </w:t>
      </w:r>
      <w:r w:rsidRPr="00E568F1">
        <w:rPr>
          <w:rStyle w:val="Emphasis"/>
          <w:highlight w:val="yellow"/>
        </w:rPr>
        <w:t>psychoanalysis</w:t>
      </w:r>
      <w:r w:rsidRPr="00E568F1">
        <w:t xml:space="preserve"> </w:t>
      </w:r>
      <w:r w:rsidRPr="00E568F1">
        <w:rPr>
          <w:rStyle w:val="11111AAAAStyleUnderline"/>
          <w:highlight w:val="yellow"/>
        </w:rPr>
        <w:t xml:space="preserve">with </w:t>
      </w:r>
      <w:r w:rsidRPr="00E568F1">
        <w:rPr>
          <w:rStyle w:val="11111AAAAStyleUnderline"/>
        </w:rPr>
        <w:t xml:space="preserve">scientific methods based on </w:t>
      </w:r>
      <w:r w:rsidRPr="00E568F1">
        <w:rPr>
          <w:rStyle w:val="Emphasis"/>
          <w:highlight w:val="yellow"/>
        </w:rPr>
        <w:t>empirical testing</w:t>
      </w:r>
      <w:r w:rsidRPr="00E568F1">
        <w:t>.</w:t>
      </w:r>
    </w:p>
    <w:p w14:paraId="4861C5D0" w14:textId="77777777" w:rsidR="005E01F6" w:rsidRPr="00E568F1" w:rsidRDefault="005E01F6" w:rsidP="005E01F6">
      <w:pPr>
        <w:rPr>
          <w:szCs w:val="16"/>
        </w:rPr>
      </w:pPr>
      <w:r w:rsidRPr="00E568F1">
        <w:rPr>
          <w:szCs w:val="16"/>
        </w:rPr>
        <w:t>Psychoanalysis and the Humanities</w:t>
      </w:r>
    </w:p>
    <w:p w14:paraId="69EEA7DC" w14:textId="77777777" w:rsidR="005E01F6" w:rsidRPr="00E568F1" w:rsidRDefault="005E01F6" w:rsidP="005E01F6">
      <w:r w:rsidRPr="00E568F1">
        <w:rPr>
          <w:rStyle w:val="11111AAAAStyleUnderline"/>
          <w:highlight w:val="yellow"/>
        </w:rPr>
        <w:t xml:space="preserve">Psychoanalysis </w:t>
      </w:r>
      <w:r w:rsidRPr="00E568F1">
        <w:rPr>
          <w:rStyle w:val="Emphasis"/>
          <w:highlight w:val="yellow"/>
        </w:rPr>
        <w:t xml:space="preserve">claimed </w:t>
      </w:r>
      <w:r w:rsidRPr="00E568F1">
        <w:rPr>
          <w:rStyle w:val="Emphasis"/>
        </w:rPr>
        <w:t xml:space="preserve">to be a </w:t>
      </w:r>
      <w:r w:rsidRPr="00E568F1">
        <w:rPr>
          <w:rStyle w:val="Emphasis"/>
          <w:highlight w:val="yellow"/>
        </w:rPr>
        <w:t>science</w:t>
      </w:r>
      <w:r w:rsidRPr="00E568F1">
        <w:rPr>
          <w:highlight w:val="yellow"/>
        </w:rPr>
        <w:t xml:space="preserve"> </w:t>
      </w:r>
      <w:r w:rsidRPr="00E568F1">
        <w:rPr>
          <w:rStyle w:val="11111AAAAStyleUnderline"/>
          <w:highlight w:val="yellow"/>
        </w:rPr>
        <w:t xml:space="preserve">but did not </w:t>
      </w:r>
      <w:r w:rsidRPr="00E568F1">
        <w:rPr>
          <w:rStyle w:val="Emphasis"/>
          <w:highlight w:val="yellow"/>
        </w:rPr>
        <w:t>function like</w:t>
      </w:r>
      <w:r w:rsidRPr="00E568F1">
        <w:rPr>
          <w:rStyle w:val="Emphasis"/>
        </w:rPr>
        <w:t xml:space="preserve"> </w:t>
      </w:r>
      <w:r w:rsidRPr="00E568F1">
        <w:rPr>
          <w:rStyle w:val="Emphasis"/>
          <w:highlight w:val="yellow"/>
        </w:rPr>
        <w:t>one</w:t>
      </w:r>
      <w:r w:rsidRPr="00E568F1">
        <w:rPr>
          <w:highlight w:val="yellow"/>
        </w:rPr>
        <w:t xml:space="preserve">. </w:t>
      </w:r>
      <w:r w:rsidRPr="00E568F1">
        <w:rPr>
          <w:rStyle w:val="11111AAAAStyleUnderline"/>
          <w:highlight w:val="yellow"/>
        </w:rPr>
        <w:t xml:space="preserve">It failed to </w:t>
      </w:r>
      <w:r w:rsidRPr="00E568F1">
        <w:rPr>
          <w:rStyle w:val="Emphasis"/>
          <w:highlight w:val="yellow"/>
        </w:rPr>
        <w:t>operationalize</w:t>
      </w:r>
      <w:r w:rsidRPr="00E568F1">
        <w:rPr>
          <w:rStyle w:val="11111AAAAStyleUnderline"/>
        </w:rPr>
        <w:t xml:space="preserve"> its </w:t>
      </w:r>
      <w:r w:rsidRPr="00E568F1">
        <w:rPr>
          <w:rStyle w:val="Emphasis"/>
          <w:highlight w:val="yellow"/>
        </w:rPr>
        <w:t>hypotheses</w:t>
      </w:r>
      <w:r w:rsidRPr="00E568F1">
        <w:t xml:space="preserve">, </w:t>
      </w:r>
      <w:r w:rsidRPr="00E568F1">
        <w:rPr>
          <w:rStyle w:val="11111AAAAStyleUnderline"/>
        </w:rPr>
        <w:t>to</w:t>
      </w:r>
      <w:r w:rsidRPr="00E568F1">
        <w:t xml:space="preserve"> </w:t>
      </w:r>
      <w:r w:rsidRPr="00E568F1">
        <w:rPr>
          <w:rStyle w:val="Emphasis"/>
          <w:highlight w:val="yellow"/>
        </w:rPr>
        <w:t>test them with empirical methods</w:t>
      </w:r>
      <w:r w:rsidRPr="00E568F1">
        <w:t xml:space="preserve">, </w:t>
      </w:r>
      <w:r w:rsidRPr="00E568F1">
        <w:rPr>
          <w:rStyle w:val="11111AAAAStyleUnderline"/>
          <w:highlight w:val="yellow"/>
        </w:rPr>
        <w:t>or to remove constructs</w:t>
      </w:r>
      <w:r w:rsidRPr="00E568F1">
        <w:rPr>
          <w:rStyle w:val="11111AAAAStyleUnderline"/>
        </w:rPr>
        <w:t xml:space="preserve"> that failed to gain </w:t>
      </w:r>
      <w:r w:rsidRPr="00E568F1">
        <w:rPr>
          <w:rStyle w:val="Emphasis"/>
        </w:rPr>
        <w:t>scientific support</w:t>
      </w:r>
      <w:r w:rsidRPr="00E568F1">
        <w:t xml:space="preserve">.1 In this way, </w:t>
      </w:r>
      <w:r w:rsidRPr="00E568F1">
        <w:rPr>
          <w:rStyle w:val="11111AAAAStyleUnderline"/>
        </w:rPr>
        <w:t xml:space="preserve">the intellectual world of </w:t>
      </w:r>
      <w:r w:rsidRPr="00E568F1">
        <w:rPr>
          <w:rStyle w:val="11111AAAAStyleUnderline"/>
          <w:highlight w:val="yellow"/>
        </w:rPr>
        <w:t>psychoanalysis</w:t>
      </w:r>
      <w:r w:rsidRPr="00E568F1">
        <w:rPr>
          <w:rStyle w:val="11111AAAAStyleUnderline"/>
        </w:rPr>
        <w:t xml:space="preserve"> more closely </w:t>
      </w:r>
      <w:r w:rsidRPr="00E568F1">
        <w:rPr>
          <w:rStyle w:val="11111AAAAStyleUnderline"/>
          <w:highlight w:val="yellow"/>
        </w:rPr>
        <w:t xml:space="preserve">resembles the </w:t>
      </w:r>
      <w:r w:rsidRPr="00E568F1">
        <w:rPr>
          <w:rStyle w:val="Emphasis"/>
          <w:highlight w:val="yellow"/>
        </w:rPr>
        <w:t>humanities</w:t>
      </w:r>
      <w:r w:rsidRPr="00E568F1">
        <w:t>. Today, with few psychiatrists or clinical psychologists entering psychoanalytic training, the door has been opened to practitioners with backgrounds in other disciplines, including the humanities.</w:t>
      </w:r>
    </w:p>
    <w:p w14:paraId="03AA80F6" w14:textId="77777777" w:rsidR="005E01F6" w:rsidRPr="00E568F1" w:rsidRDefault="005E01F6" w:rsidP="005E01F6">
      <w:pPr>
        <w:rPr>
          <w:szCs w:val="16"/>
        </w:rPr>
      </w:pPr>
      <w:r w:rsidRPr="00E568F1">
        <w:rPr>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p>
    <w:p w14:paraId="3F220F45" w14:textId="77777777" w:rsidR="005E01F6" w:rsidRPr="00E568F1" w:rsidRDefault="005E01F6" w:rsidP="005E01F6">
      <w:r w:rsidRPr="00E568F1">
        <w:rPr>
          <w:rStyle w:val="11111AAAAStyleUnderline"/>
        </w:rPr>
        <w:t>One model currently popular in the humanities is</w:t>
      </w:r>
      <w:r w:rsidRPr="00E568F1">
        <w:t xml:space="preserve"> “</w:t>
      </w:r>
      <w:r w:rsidRPr="00E568F1">
        <w:rPr>
          <w:rStyle w:val="Emphasis"/>
        </w:rPr>
        <w:t>critical theory</w:t>
      </w:r>
      <w:r w:rsidRPr="00E568F1">
        <w:t xml:space="preserve">.”51 </w:t>
      </w:r>
      <w:r w:rsidRPr="00E568F1">
        <w:rPr>
          <w:rStyle w:val="11111AAAAStyleUnderline"/>
          <w:highlight w:val="yellow"/>
        </w:rPr>
        <w:t xml:space="preserve">This </w:t>
      </w:r>
      <w:r w:rsidRPr="00E568F1">
        <w:rPr>
          <w:rStyle w:val="Emphasis"/>
          <w:highlight w:val="yellow"/>
        </w:rPr>
        <w:t>postmodernist approach</w:t>
      </w:r>
      <w:r w:rsidRPr="00E568F1">
        <w:t xml:space="preserve"> </w:t>
      </w:r>
      <w:r w:rsidRPr="00E568F1">
        <w:rPr>
          <w:rStyle w:val="11111AAAAStyleUnderline"/>
        </w:rPr>
        <w:t xml:space="preserve">uses Marxist concepts to explain phenomena ranging from literature to politics. It </w:t>
      </w:r>
      <w:r w:rsidRPr="00E568F1">
        <w:rPr>
          <w:rStyle w:val="11111AAAAStyleUnderline"/>
          <w:highlight w:val="yellow"/>
        </w:rPr>
        <w:t>proposes</w:t>
      </w:r>
      <w:r w:rsidRPr="00E568F1">
        <w:rPr>
          <w:rStyle w:val="11111AAAAStyleUnderline"/>
        </w:rPr>
        <w:t xml:space="preserve"> that </w:t>
      </w:r>
      <w:r w:rsidRPr="00E568F1">
        <w:rPr>
          <w:rStyle w:val="11111AAAAStyleUnderline"/>
          <w:highlight w:val="yellow"/>
        </w:rPr>
        <w:t xml:space="preserve">truth is entirely </w:t>
      </w:r>
      <w:r w:rsidRPr="00E568F1">
        <w:rPr>
          <w:rStyle w:val="Emphasis"/>
          <w:highlight w:val="yellow"/>
        </w:rPr>
        <w:t>relative</w:t>
      </w:r>
      <w:r w:rsidRPr="00E568F1">
        <w:rPr>
          <w:rStyle w:val="11111AAAAStyleUnderline"/>
        </w:rPr>
        <w:t xml:space="preserve"> and often governed by </w:t>
      </w:r>
      <w:r w:rsidRPr="00E568F1">
        <w:rPr>
          <w:rStyle w:val="Emphasis"/>
        </w:rPr>
        <w:t>hidden</w:t>
      </w:r>
      <w:r w:rsidRPr="00E568F1">
        <w:rPr>
          <w:rStyle w:val="11111AAAAStyleUnderline"/>
        </w:rPr>
        <w:t xml:space="preserve"> social </w:t>
      </w:r>
      <w:r w:rsidRPr="00E568F1">
        <w:rPr>
          <w:rStyle w:val="Emphasis"/>
        </w:rPr>
        <w:t>forces</w:t>
      </w:r>
      <w:r w:rsidRPr="00E568F1">
        <w:t xml:space="preserve">. </w:t>
      </w:r>
      <w:r w:rsidRPr="00E568F1">
        <w:rPr>
          <w:rStyle w:val="11111AAAAStyleUnderline"/>
        </w:rPr>
        <w:t>In its most radical form</w:t>
      </w:r>
      <w:r w:rsidRPr="00E568F1">
        <w:t xml:space="preserve">, in the work of Michel Foucault,52 critical theory and postmodernism take an antiscience position, </w:t>
      </w:r>
      <w:r w:rsidRPr="00E568F1">
        <w:rPr>
          <w:rStyle w:val="11111AAAAStyleUnderline"/>
        </w:rPr>
        <w:t xml:space="preserve">denying the existence of objective </w:t>
      </w:r>
      <w:r w:rsidRPr="00E568F1">
        <w:rPr>
          <w:rStyle w:val="Emphasis"/>
        </w:rPr>
        <w:t>truth</w:t>
      </w:r>
      <w:r w:rsidRPr="00E568F1">
        <w:rPr>
          <w:rStyle w:val="11111AAAAStyleUnderline"/>
        </w:rPr>
        <w:t xml:space="preserve"> </w:t>
      </w:r>
      <w:r w:rsidRPr="00E568F1">
        <w:rPr>
          <w:rStyle w:val="11111AAAAStyleUnderline"/>
          <w:highlight w:val="yellow"/>
        </w:rPr>
        <w:t xml:space="preserve">and </w:t>
      </w:r>
      <w:r w:rsidRPr="00E568F1">
        <w:rPr>
          <w:rStyle w:val="11111AAAAStyleUnderline"/>
        </w:rPr>
        <w:t xml:space="preserve">viewing scientific findings as ways of </w:t>
      </w:r>
      <w:r w:rsidRPr="00E568F1">
        <w:rPr>
          <w:rStyle w:val="11111AAAAStyleUnderline"/>
          <w:highlight w:val="yellow"/>
        </w:rPr>
        <w:t>defending the “</w:t>
      </w:r>
      <w:r w:rsidRPr="00E568F1">
        <w:rPr>
          <w:rStyle w:val="Emphasis"/>
          <w:highlight w:val="yellow"/>
        </w:rPr>
        <w:t>hegemony</w:t>
      </w:r>
      <w:r w:rsidRPr="00E568F1">
        <w:rPr>
          <w:rStyle w:val="11111AAAAStyleUnderline"/>
          <w:highlight w:val="yellow"/>
        </w:rPr>
        <w:t xml:space="preserve">” of those in </w:t>
      </w:r>
      <w:r w:rsidRPr="00E568F1">
        <w:rPr>
          <w:rStyle w:val="Emphasis"/>
          <w:highlight w:val="yellow"/>
        </w:rPr>
        <w:t>power</w:t>
      </w:r>
      <w:r w:rsidRPr="00E568F1">
        <w:t>.</w:t>
      </w:r>
    </w:p>
    <w:p w14:paraId="18B0A2DC" w14:textId="77777777" w:rsidR="005E01F6" w:rsidRPr="00E568F1" w:rsidRDefault="005E01F6" w:rsidP="005E01F6">
      <w:pPr>
        <w:rPr>
          <w:rStyle w:val="11111AAAAStyleUnderline"/>
        </w:rPr>
      </w:pPr>
      <w:r w:rsidRPr="00E568F1">
        <w:rPr>
          <w:rStyle w:val="11111AAAAStyleUnderline"/>
          <w:highlight w:val="yellow"/>
        </w:rPr>
        <w:t>Some</w:t>
      </w:r>
      <w:r w:rsidRPr="00E568F1">
        <w:rPr>
          <w:rStyle w:val="11111AAAAStyleUnderline"/>
        </w:rPr>
        <w:t xml:space="preserve"> humanist scholars have </w:t>
      </w:r>
      <w:r w:rsidRPr="00E568F1">
        <w:rPr>
          <w:rStyle w:val="11111AAAAStyleUnderline"/>
          <w:highlight w:val="yellow"/>
        </w:rPr>
        <w:t>adopted the ideas of</w:t>
      </w:r>
      <w:r w:rsidRPr="00E568F1">
        <w:t xml:space="preserve"> Jacques </w:t>
      </w:r>
      <w:r w:rsidRPr="00E568F1">
        <w:rPr>
          <w:rStyle w:val="Emphasis"/>
          <w:highlight w:val="yellow"/>
        </w:rPr>
        <w:t>Lacan</w:t>
      </w:r>
      <w:r w:rsidRPr="00E568F1">
        <w:t xml:space="preserve">, a French psychoanalyst </w:t>
      </w:r>
      <w:r w:rsidRPr="00E568F1">
        <w:rPr>
          <w:rStyle w:val="11111AAAAStyleUnderline"/>
          <w:highlight w:val="yellow"/>
        </w:rPr>
        <w:t>who created his own</w:t>
      </w:r>
      <w:r w:rsidRPr="00E568F1">
        <w:rPr>
          <w:rStyle w:val="11111AAAAStyleUnderline"/>
        </w:rPr>
        <w:t xml:space="preserve"> movement and </w:t>
      </w:r>
      <w:r w:rsidRPr="00E568F1">
        <w:rPr>
          <w:rStyle w:val="11111AAAAStyleUnderline"/>
          <w:highlight w:val="yellow"/>
        </w:rPr>
        <w:t>whose</w:t>
      </w:r>
      <w:r w:rsidRPr="00E568F1">
        <w:rPr>
          <w:rStyle w:val="11111AAAAStyleUnderline"/>
        </w:rPr>
        <w:t xml:space="preserve"> </w:t>
      </w:r>
      <w:r w:rsidRPr="00E568F1">
        <w:rPr>
          <w:rStyle w:val="Emphasis"/>
          <w:highlight w:val="yellow"/>
        </w:rPr>
        <w:t xml:space="preserve">eccentric </w:t>
      </w:r>
      <w:r w:rsidRPr="00E568F1">
        <w:rPr>
          <w:rStyle w:val="Emphasis"/>
        </w:rPr>
        <w:t xml:space="preserve">clinical </w:t>
      </w:r>
      <w:r w:rsidRPr="00E568F1">
        <w:rPr>
          <w:rStyle w:val="Emphasis"/>
          <w:highlight w:val="yellow"/>
        </w:rPr>
        <w:t>practice</w:t>
      </w:r>
      <w:r w:rsidRPr="00E568F1">
        <w:t xml:space="preserve"> </w:t>
      </w:r>
      <w:r w:rsidRPr="00E568F1">
        <w:rPr>
          <w:rStyle w:val="11111AAAAStyleUnderline"/>
          <w:highlight w:val="yellow"/>
        </w:rPr>
        <w:t>resembled</w:t>
      </w:r>
      <w:r w:rsidRPr="00E568F1">
        <w:rPr>
          <w:rStyle w:val="11111AAAAStyleUnderline"/>
        </w:rPr>
        <w:t xml:space="preserve"> that of </w:t>
      </w:r>
      <w:r w:rsidRPr="00E568F1">
        <w:rPr>
          <w:rStyle w:val="11111AAAAStyleUnderline"/>
          <w:highlight w:val="yellow"/>
        </w:rPr>
        <w:t xml:space="preserve">a </w:t>
      </w:r>
      <w:r w:rsidRPr="00E568F1">
        <w:rPr>
          <w:rStyle w:val="Emphasis"/>
          <w:highlight w:val="yellow"/>
        </w:rPr>
        <w:t>cult leader</w:t>
      </w:r>
      <w:r w:rsidRPr="00E568F1">
        <w:rPr>
          <w:rStyle w:val="11111AAAAStyleUnderline"/>
        </w:rPr>
        <w:t>.</w:t>
      </w:r>
      <w:r w:rsidRPr="00E568F1">
        <w:t xml:space="preserve">53 Moreover, </w:t>
      </w:r>
      <w:r w:rsidRPr="00E568F1">
        <w:rPr>
          <w:rStyle w:val="11111AAAAStyleUnderline"/>
          <w:highlight w:val="yellow"/>
        </w:rPr>
        <w:t>recruitment of</w:t>
      </w:r>
      <w:r w:rsidRPr="00E568F1">
        <w:rPr>
          <w:rStyle w:val="11111AAAAStyleUnderline"/>
        </w:rPr>
        <w:t xml:space="preserve"> </w:t>
      </w:r>
      <w:r w:rsidRPr="00E568F1">
        <w:rPr>
          <w:rStyle w:val="Emphasis"/>
        </w:rPr>
        <w:t>professionals</w:t>
      </w:r>
      <w:r w:rsidRPr="00E568F1">
        <w:rPr>
          <w:rStyle w:val="11111AAAAStyleUnderline"/>
        </w:rPr>
        <w:t xml:space="preserve"> and </w:t>
      </w:r>
      <w:r w:rsidRPr="00E568F1">
        <w:rPr>
          <w:rStyle w:val="Emphasis"/>
          <w:highlight w:val="yellow"/>
        </w:rPr>
        <w:t>academics</w:t>
      </w:r>
      <w:r w:rsidRPr="00E568F1">
        <w:rPr>
          <w:highlight w:val="yellow"/>
        </w:rPr>
        <w:t xml:space="preserve"> </w:t>
      </w:r>
      <w:r w:rsidRPr="00E568F1">
        <w:rPr>
          <w:rStyle w:val="11111AAAAStyleUnderline"/>
          <w:highlight w:val="yellow"/>
        </w:rPr>
        <w:t xml:space="preserve">with </w:t>
      </w:r>
      <w:r w:rsidRPr="00E568F1">
        <w:rPr>
          <w:rStyle w:val="Emphasis"/>
          <w:highlight w:val="yellow"/>
        </w:rPr>
        <w:t>no training in science</w:t>
      </w:r>
      <w:r w:rsidRPr="00E568F1">
        <w:rPr>
          <w:rStyle w:val="11111AAAAStyleUnderline"/>
        </w:rPr>
        <w:t xml:space="preserve"> </w:t>
      </w:r>
      <w:r w:rsidRPr="00E568F1">
        <w:rPr>
          <w:rStyle w:val="11111AAAAStyleUnderline"/>
          <w:highlight w:val="yellow"/>
        </w:rPr>
        <w:t>could lead to</w:t>
      </w:r>
      <w:r w:rsidRPr="00E568F1">
        <w:rPr>
          <w:rStyle w:val="11111AAAAStyleUnderline"/>
        </w:rPr>
        <w:t xml:space="preserve"> an increasing </w:t>
      </w:r>
      <w:r w:rsidRPr="00E568F1">
        <w:rPr>
          <w:rStyle w:val="Emphasis"/>
          <w:highlight w:val="yellow"/>
        </w:rPr>
        <w:t>isolation of the discipline</w:t>
      </w:r>
      <w:r w:rsidRPr="00E568F1">
        <w:t xml:space="preserve">. </w:t>
      </w:r>
      <w:r w:rsidRPr="00E568F1">
        <w:rPr>
          <w:rStyle w:val="11111AAAAStyleUnderline"/>
        </w:rPr>
        <w:t xml:space="preserve">While only a few contemporary psychoanalysts have embraced postmodernism, the humanities have made use of psychoanalytical </w:t>
      </w:r>
      <w:r w:rsidRPr="00E568F1">
        <w:rPr>
          <w:rStyle w:val="Emphasis"/>
        </w:rPr>
        <w:t>concepts</w:t>
      </w:r>
      <w:r w:rsidRPr="00E568F1">
        <w:rPr>
          <w:rStyle w:val="11111AAAAStyleUnderline"/>
        </w:rPr>
        <w:t xml:space="preserve"> for their own </w:t>
      </w:r>
      <w:r w:rsidRPr="00E568F1">
        <w:rPr>
          <w:rStyle w:val="Emphasis"/>
        </w:rPr>
        <w:t>purposes</w:t>
      </w:r>
      <w:r w:rsidRPr="00E568F1">
        <w:rPr>
          <w:rStyle w:val="11111AAAAStyleUnderline"/>
        </w:rPr>
        <w:t xml:space="preserve"> as a way of understanding </w:t>
      </w:r>
      <w:r w:rsidRPr="00E568F1">
        <w:rPr>
          <w:rStyle w:val="Emphasis"/>
        </w:rPr>
        <w:t>literature</w:t>
      </w:r>
      <w:r w:rsidRPr="00E568F1">
        <w:rPr>
          <w:rStyle w:val="11111AAAAStyleUnderline"/>
        </w:rPr>
        <w:t xml:space="preserve"> and </w:t>
      </w:r>
      <w:r w:rsidRPr="00E568F1">
        <w:rPr>
          <w:rStyle w:val="Emphasis"/>
        </w:rPr>
        <w:t>history</w:t>
      </w:r>
      <w:r w:rsidRPr="00E568F1">
        <w:rPr>
          <w:rStyle w:val="11111AAAAStyleUnderline"/>
        </w:rPr>
        <w:t>.</w:t>
      </w:r>
    </w:p>
    <w:p w14:paraId="4B648EC3" w14:textId="77777777" w:rsidR="005E01F6" w:rsidRPr="00E568F1" w:rsidRDefault="005E01F6" w:rsidP="005E01F6"/>
    <w:p w14:paraId="5C655F12" w14:textId="77777777" w:rsidR="002527F5" w:rsidRPr="00E568F1" w:rsidRDefault="002527F5" w:rsidP="002527F5">
      <w:pPr>
        <w:pStyle w:val="Heading4"/>
        <w:rPr>
          <w:rFonts w:cs="Arial"/>
        </w:rPr>
      </w:pPr>
      <w:r w:rsidRPr="00E568F1">
        <w:rPr>
          <w:rFonts w:cs="Arial"/>
        </w:rPr>
        <w:t>The a</w:t>
      </w:r>
      <w:r>
        <w:rPr>
          <w:rFonts w:cs="Arial"/>
        </w:rPr>
        <w:t>ff</w:t>
      </w:r>
      <w:r w:rsidRPr="00E568F1">
        <w:rPr>
          <w:rFonts w:cs="Arial"/>
        </w:rPr>
        <w:t xml:space="preserve"> </w:t>
      </w:r>
      <w:r w:rsidRPr="00E568F1">
        <w:rPr>
          <w:rFonts w:cs="Arial"/>
          <w:u w:val="single"/>
        </w:rPr>
        <w:t>doesn’t solve</w:t>
      </w:r>
      <w:r w:rsidRPr="00E568F1">
        <w:rPr>
          <w:rFonts w:cs="Arial"/>
        </w:rPr>
        <w:t xml:space="preserve">---psychoanalysis </w:t>
      </w:r>
      <w:r w:rsidRPr="00E568F1">
        <w:rPr>
          <w:rFonts w:cs="Arial"/>
          <w:u w:val="single"/>
        </w:rPr>
        <w:t>can’t</w:t>
      </w:r>
      <w:r w:rsidRPr="00E568F1">
        <w:rPr>
          <w:rFonts w:cs="Arial"/>
        </w:rPr>
        <w:t xml:space="preserve"> be applied to political theory---it’s </w:t>
      </w:r>
      <w:r w:rsidRPr="00E568F1">
        <w:rPr>
          <w:rFonts w:cs="Arial"/>
          <w:u w:val="single"/>
        </w:rPr>
        <w:t>unverifiable</w:t>
      </w:r>
      <w:r w:rsidRPr="00E568F1">
        <w:rPr>
          <w:rFonts w:cs="Arial"/>
        </w:rPr>
        <w:t xml:space="preserve">, </w:t>
      </w:r>
      <w:r w:rsidRPr="00E568F1">
        <w:rPr>
          <w:rFonts w:cs="Arial"/>
          <w:u w:val="single"/>
        </w:rPr>
        <w:t>tautological</w:t>
      </w:r>
      <w:r w:rsidRPr="00E568F1">
        <w:rPr>
          <w:rFonts w:cs="Arial"/>
        </w:rPr>
        <w:t xml:space="preserve">, and </w:t>
      </w:r>
      <w:r w:rsidRPr="00E568F1">
        <w:rPr>
          <w:rFonts w:cs="Arial"/>
          <w:u w:val="single"/>
        </w:rPr>
        <w:t>fails</w:t>
      </w:r>
      <w:r w:rsidRPr="00E568F1">
        <w:rPr>
          <w:rFonts w:cs="Arial"/>
        </w:rPr>
        <w:t xml:space="preserve"> to produce social change </w:t>
      </w:r>
    </w:p>
    <w:p w14:paraId="37FD1812" w14:textId="77777777" w:rsidR="002527F5" w:rsidRPr="00E568F1" w:rsidRDefault="002527F5" w:rsidP="002527F5">
      <w:r w:rsidRPr="00E568F1">
        <w:t xml:space="preserve">Paul </w:t>
      </w:r>
      <w:r w:rsidRPr="00E568F1">
        <w:rPr>
          <w:rStyle w:val="Style13ptBold"/>
        </w:rPr>
        <w:t>Gordon</w:t>
      </w:r>
      <w:r w:rsidRPr="00E568F1">
        <w:t>, psychotherapist who has not drunk the kool-aid, “Psychoanalysis and Racism: The Politics of Defeat,” RACE &amp; CLASS v. 42 n. 4, 20</w:t>
      </w:r>
      <w:r w:rsidRPr="00E568F1">
        <w:rPr>
          <w:rStyle w:val="Style13ptBold"/>
        </w:rPr>
        <w:t>01</w:t>
      </w:r>
      <w:r w:rsidRPr="00E568F1">
        <w:t>, pp. 17-34.</w:t>
      </w:r>
    </w:p>
    <w:p w14:paraId="03913EEA" w14:textId="77777777" w:rsidR="002527F5" w:rsidRPr="00E568F1" w:rsidRDefault="002527F5" w:rsidP="002527F5">
      <w:pPr>
        <w:rPr>
          <w:rFonts w:eastAsia="Times New Roman"/>
          <w:sz w:val="20"/>
          <w:szCs w:val="24"/>
        </w:rPr>
      </w:pPr>
    </w:p>
    <w:p w14:paraId="76273859" w14:textId="77777777" w:rsidR="002527F5" w:rsidRPr="00E568F1" w:rsidRDefault="002527F5" w:rsidP="002527F5">
      <w:r w:rsidRPr="00E568F1">
        <w:t xml:space="preserve">But in the thirty years since Kovel wrote, that attempt to relate mind and society has been fractured by the advent of postmodernism, with its subsumption of the material/historical, of notions of cause and effect, to what is transitory, contingent, free-¯oating, evanescent. Psycho- analysis, by stepping into the vacuum left by the abandonment of all metanarrative, has tended to put mind over society. This is particularly noticeable in the work of the Centre for New Ethnicities Research at the University of East London, which purports to straddle the worlds of the academy and action by developing projects for the local community and within education generally.28 But, </w:t>
      </w:r>
      <w:r w:rsidRPr="00E568F1">
        <w:rPr>
          <w:b/>
          <w:sz w:val="20"/>
          <w:highlight w:val="yellow"/>
          <w:u w:val="single"/>
          <w:bdr w:val="none" w:sz="0" w:space="0" w:color="auto" w:frame="1"/>
        </w:rPr>
        <w:t>in marrying psychoanalysis and postmodernism</w:t>
      </w:r>
      <w:r w:rsidRPr="00E568F1">
        <w:rPr>
          <w:b/>
          <w:sz w:val="20"/>
          <w:u w:val="single"/>
          <w:bdr w:val="none" w:sz="0" w:space="0" w:color="auto" w:frame="1"/>
        </w:rPr>
        <w:t>, on the basis of claiming to be both scholarly and action oriented</w:t>
      </w:r>
      <w:r w:rsidRPr="00E568F1">
        <w:rPr>
          <w:b/>
          <w:sz w:val="20"/>
          <w:highlight w:val="yellow"/>
          <w:u w:val="single"/>
          <w:bdr w:val="none" w:sz="0" w:space="0" w:color="auto" w:frame="1"/>
        </w:rPr>
        <w:t>, it degrades scholarship and under- mines action, and ends in discourse analysis a language in which meta- phor passes for reality</w:t>
      </w:r>
      <w:r w:rsidRPr="00E568F1">
        <w:t xml:space="preserve">. Cohen's work unavoidably raises the question of the status of psycho- analysis as a social or political theory, as distinct from a clinical one. Can psychoanalysis, in other words, apply to the social world of groups, institutions, nations, states and cultures in the way that it does, or at least may do, to individuals? Certainly there is now a considerable body of literature and a plethora of academic courses, and so on, claim- ing that psychoanalysis is a social theory. And, of course, in popular discourse, it is now a commonplace to hear of nations and societies spoken of in personalised ways. Thus `truth commissions' and the like, which have become so common in the past decade in countries which have undergone turbulent change, are seen as forms of national therapy or catharsis, even if this is far from being their purpose. Never- theless, the question remains: does it make sense, as Michael Ignatieff puts it, to speak of nations having psyches the way that individuals do? `Can a nation's past make people ill as we know repressed memories sometimes make individuals ill? . . . Can we speak of nations ``working through'' a civil war or an atrocity as we speak of individuals working through a traumatic memory or event?' 47 </w:t>
      </w:r>
      <w:r w:rsidRPr="00E568F1">
        <w:rPr>
          <w:b/>
          <w:sz w:val="20"/>
          <w:highlight w:val="yellow"/>
          <w:u w:val="single"/>
          <w:bdr w:val="none" w:sz="0" w:space="0" w:color="auto" w:frame="1"/>
        </w:rPr>
        <w:t xml:space="preserve">The problem with the application of psychoanalysis </w:t>
      </w:r>
      <w:r w:rsidRPr="00E568F1">
        <w:rPr>
          <w:b/>
          <w:sz w:val="20"/>
          <w:u w:val="single"/>
          <w:bdr w:val="none" w:sz="0" w:space="0" w:color="auto" w:frame="1"/>
        </w:rPr>
        <w:t xml:space="preserve">to social institu- tions </w:t>
      </w:r>
      <w:r w:rsidRPr="00E568F1">
        <w:rPr>
          <w:b/>
          <w:sz w:val="20"/>
          <w:highlight w:val="yellow"/>
          <w:u w:val="single"/>
          <w:bdr w:val="none" w:sz="0" w:space="0" w:color="auto" w:frame="1"/>
        </w:rPr>
        <w:t xml:space="preserve">is that there can be no testing </w:t>
      </w:r>
      <w:r w:rsidRPr="00E568F1">
        <w:rPr>
          <w:b/>
          <w:sz w:val="20"/>
          <w:u w:val="single"/>
          <w:bdr w:val="none" w:sz="0" w:space="0" w:color="auto" w:frame="1"/>
        </w:rPr>
        <w:t>of the claims made</w:t>
      </w:r>
      <w:r w:rsidRPr="00E568F1">
        <w:t xml:space="preserve">. If someone says, for instance, that nationalism is a form of looking for and seeking to replace the body of the mother one has lost, or that the popular appeal of a particular kind of story echoes the pattern of our earliest relationship to the maternal breast, how can this be proved? </w:t>
      </w:r>
      <w:r w:rsidRPr="00E568F1">
        <w:rPr>
          <w:b/>
          <w:sz w:val="20"/>
          <w:u w:val="single"/>
          <w:bdr w:val="none" w:sz="0" w:space="0" w:color="auto" w:frame="1"/>
        </w:rPr>
        <w:t xml:space="preserve">The </w:t>
      </w:r>
      <w:r w:rsidRPr="00E568F1">
        <w:rPr>
          <w:b/>
          <w:sz w:val="20"/>
          <w:highlight w:val="yellow"/>
          <w:u w:val="single"/>
          <w:bdr w:val="none" w:sz="0" w:space="0" w:color="auto" w:frame="1"/>
        </w:rPr>
        <w:t xml:space="preserve">pioneers </w:t>
      </w:r>
      <w:r w:rsidRPr="00E568F1">
        <w:rPr>
          <w:b/>
          <w:sz w:val="20"/>
          <w:u w:val="single"/>
          <w:bdr w:val="none" w:sz="0" w:space="0" w:color="auto" w:frame="1"/>
        </w:rPr>
        <w:t>of psychoanalysis</w:t>
      </w:r>
      <w:r w:rsidRPr="00E568F1">
        <w:t xml:space="preserve">, from Freud onwards, </w:t>
      </w:r>
      <w:r w:rsidRPr="00E568F1">
        <w:rPr>
          <w:b/>
          <w:sz w:val="20"/>
          <w:u w:val="single"/>
          <w:bdr w:val="none" w:sz="0" w:space="0" w:color="auto" w:frame="1"/>
        </w:rPr>
        <w:t xml:space="preserve">all </w:t>
      </w:r>
      <w:r w:rsidRPr="00E568F1">
        <w:rPr>
          <w:b/>
          <w:sz w:val="20"/>
          <w:highlight w:val="yellow"/>
          <w:u w:val="single"/>
          <w:bdr w:val="none" w:sz="0" w:space="0" w:color="auto" w:frame="1"/>
        </w:rPr>
        <w:t xml:space="preserve">derived their ideas in the context of their work </w:t>
      </w:r>
      <w:r w:rsidRPr="00E568F1">
        <w:rPr>
          <w:b/>
          <w:sz w:val="20"/>
          <w:u w:val="single"/>
          <w:bdr w:val="none" w:sz="0" w:space="0" w:color="auto" w:frame="1"/>
        </w:rPr>
        <w:t>with individual patients and their ideas can be examined in the everyday laboratory of the therapeutic encounter</w:t>
      </w:r>
      <w:r w:rsidRPr="00E568F1">
        <w:t xml:space="preserve"> where the validity of an interpretation, for example, is a matter for dialogue between therapist and patient</w:t>
      </w:r>
      <w:r w:rsidRPr="00E568F1">
        <w:rPr>
          <w:highlight w:val="yellow"/>
        </w:rPr>
        <w:t xml:space="preserve">. </w:t>
      </w:r>
      <w:r w:rsidRPr="00E568F1">
        <w:rPr>
          <w:b/>
          <w:sz w:val="20"/>
          <w:highlight w:val="yellow"/>
          <w:u w:val="single"/>
          <w:bdr w:val="none" w:sz="0" w:space="0" w:color="auto" w:frame="1"/>
        </w:rPr>
        <w:t xml:space="preserve">Outside of the con- sulting room, there can be no </w:t>
      </w:r>
      <w:r w:rsidRPr="00E568F1">
        <w:rPr>
          <w:b/>
          <w:sz w:val="20"/>
          <w:u w:val="single"/>
          <w:bdr w:val="none" w:sz="0" w:space="0" w:color="auto" w:frame="1"/>
        </w:rPr>
        <w:t xml:space="preserve">such </w:t>
      </w:r>
      <w:r w:rsidRPr="00E568F1">
        <w:rPr>
          <w:b/>
          <w:sz w:val="20"/>
          <w:highlight w:val="yellow"/>
          <w:u w:val="single"/>
          <w:bdr w:val="none" w:sz="0" w:space="0" w:color="auto" w:frame="1"/>
        </w:rPr>
        <w:t xml:space="preserve">verification process, and the further one moves from the individual </w:t>
      </w:r>
      <w:r w:rsidRPr="00E568F1">
        <w:rPr>
          <w:b/>
          <w:sz w:val="20"/>
          <w:u w:val="single"/>
          <w:bdr w:val="none" w:sz="0" w:space="0" w:color="auto" w:frame="1"/>
        </w:rPr>
        <w:t xml:space="preserve">patient, </w:t>
      </w:r>
      <w:r w:rsidRPr="00E568F1">
        <w:rPr>
          <w:b/>
          <w:sz w:val="20"/>
          <w:highlight w:val="yellow"/>
          <w:u w:val="single"/>
          <w:bdr w:val="none" w:sz="0" w:space="0" w:color="auto" w:frame="1"/>
        </w:rPr>
        <w:t xml:space="preserve">the less purchase </w:t>
      </w:r>
      <w:r w:rsidRPr="00E568F1">
        <w:rPr>
          <w:b/>
          <w:sz w:val="20"/>
          <w:u w:val="single"/>
          <w:bdr w:val="none" w:sz="0" w:space="0" w:color="auto" w:frame="1"/>
        </w:rPr>
        <w:t xml:space="preserve">psycho- analytic </w:t>
      </w:r>
      <w:r w:rsidRPr="00E568F1">
        <w:rPr>
          <w:b/>
          <w:sz w:val="20"/>
          <w:highlight w:val="yellow"/>
          <w:u w:val="single"/>
          <w:bdr w:val="none" w:sz="0" w:space="0" w:color="auto" w:frame="1"/>
        </w:rPr>
        <w:t xml:space="preserve">ideas </w:t>
      </w:r>
      <w:r w:rsidRPr="00E568F1">
        <w:rPr>
          <w:b/>
          <w:sz w:val="20"/>
          <w:u w:val="single"/>
          <w:bdr w:val="none" w:sz="0" w:space="0" w:color="auto" w:frame="1"/>
        </w:rPr>
        <w:t xml:space="preserve">can </w:t>
      </w:r>
      <w:r w:rsidRPr="00E568F1">
        <w:rPr>
          <w:b/>
          <w:sz w:val="20"/>
          <w:highlight w:val="yellow"/>
          <w:u w:val="single"/>
          <w:bdr w:val="none" w:sz="0" w:space="0" w:color="auto" w:frame="1"/>
        </w:rPr>
        <w:t>have</w:t>
      </w:r>
      <w:r w:rsidRPr="00E568F1">
        <w:rPr>
          <w:b/>
          <w:sz w:val="20"/>
          <w:u w:val="single"/>
          <w:bdr w:val="none" w:sz="0" w:space="0" w:color="auto" w:frame="1"/>
        </w:rPr>
        <w:t xml:space="preserve">. Outside the therapeutic encounter, </w:t>
      </w:r>
      <w:r w:rsidRPr="00E568F1">
        <w:rPr>
          <w:b/>
          <w:sz w:val="20"/>
          <w:highlight w:val="yellow"/>
          <w:u w:val="single"/>
          <w:bdr w:val="none" w:sz="0" w:space="0" w:color="auto" w:frame="1"/>
        </w:rPr>
        <w:t xml:space="preserve">anything and everything can be true, </w:t>
      </w:r>
      <w:r w:rsidRPr="00E568F1">
        <w:rPr>
          <w:b/>
          <w:sz w:val="20"/>
          <w:u w:val="single"/>
          <w:bdr w:val="none" w:sz="0" w:space="0" w:color="auto" w:frame="1"/>
        </w:rPr>
        <w:t xml:space="preserve">psychoanalytically speaking. But </w:t>
      </w:r>
      <w:r w:rsidRPr="00E568F1">
        <w:rPr>
          <w:b/>
          <w:sz w:val="20"/>
          <w:highlight w:val="yellow"/>
          <w:u w:val="single"/>
          <w:bdr w:val="none" w:sz="0" w:space="0" w:color="auto" w:frame="1"/>
        </w:rPr>
        <w:t>if every- thing is true, then nothing can be false and therefore nothing can be true</w:t>
      </w:r>
      <w:r w:rsidRPr="00E568F1">
        <w:t xml:space="preserve">. An example of Cohen's method is to be found in his 1993 working paper, `Home rules', subtitled `Some re¯ections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w:t>
      </w:r>
      <w:r w:rsidRPr="00E568F1">
        <w:rPr>
          <w:b/>
          <w:sz w:val="20"/>
          <w:u w:val="single"/>
          <w:bdr w:val="none" w:sz="0" w:space="0" w:color="auto" w:frame="1"/>
        </w:rPr>
        <w:t xml:space="preserve">a kind of </w:t>
      </w:r>
      <w:r w:rsidRPr="00E568F1">
        <w:rPr>
          <w:b/>
          <w:sz w:val="20"/>
          <w:highlight w:val="yellow"/>
          <w:u w:val="single"/>
          <w:bdr w:val="none" w:sz="0" w:space="0" w:color="auto" w:frame="1"/>
        </w:rPr>
        <w:t>free association</w:t>
      </w:r>
      <w:r w:rsidRPr="00E568F1">
        <w:rPr>
          <w:b/>
          <w:sz w:val="20"/>
          <w:u w:val="single"/>
          <w:bdr w:val="none" w:sz="0" w:space="0" w:color="auto" w:frame="1"/>
        </w:rPr>
        <w:t xml:space="preserve">, mixed with deconstruction, </w:t>
      </w:r>
      <w:r w:rsidRPr="00E568F1">
        <w:rPr>
          <w:b/>
          <w:sz w:val="20"/>
          <w:highlight w:val="yellow"/>
          <w:u w:val="single"/>
          <w:bdr w:val="none" w:sz="0" w:space="0" w:color="auto" w:frame="1"/>
        </w:rPr>
        <w:t xml:space="preserve">leads </w:t>
      </w:r>
      <w:r w:rsidRPr="00E568F1">
        <w:rPr>
          <w:b/>
          <w:sz w:val="20"/>
          <w:u w:val="single"/>
          <w:bdr w:val="none" w:sz="0" w:space="0" w:color="auto" w:frame="1"/>
        </w:rPr>
        <w:t xml:space="preserve">not to analysis, not even to psychoanalysis, but </w:t>
      </w:r>
      <w:r w:rsidRPr="00E568F1">
        <w:rPr>
          <w:b/>
          <w:sz w:val="20"/>
          <w:highlight w:val="yellow"/>
          <w:u w:val="single"/>
          <w:bdr w:val="none" w:sz="0" w:space="0" w:color="auto" w:frame="1"/>
        </w:rPr>
        <w:t xml:space="preserve">to </w:t>
      </w:r>
      <w:r w:rsidRPr="00E568F1">
        <w:rPr>
          <w:b/>
          <w:sz w:val="20"/>
          <w:u w:val="single"/>
          <w:bdr w:val="none" w:sz="0" w:space="0" w:color="auto" w:frame="1"/>
        </w:rPr>
        <w:t xml:space="preserve">. . . well, just </w:t>
      </w:r>
      <w:r w:rsidRPr="00E568F1">
        <w:rPr>
          <w:b/>
          <w:sz w:val="20"/>
          <w:highlight w:val="yellow"/>
          <w:u w:val="single"/>
          <w:bdr w:val="none" w:sz="0" w:space="0" w:color="auto" w:frame="1"/>
        </w:rPr>
        <w:t xml:space="preserve">more free association, an endless, </w:t>
      </w:r>
      <w:r w:rsidRPr="00E568F1">
        <w:rPr>
          <w:b/>
          <w:sz w:val="20"/>
          <w:u w:val="single"/>
          <w:bdr w:val="none" w:sz="0" w:space="0" w:color="auto" w:frame="1"/>
        </w:rPr>
        <w:t xml:space="preserve">indeed one might say </w:t>
      </w:r>
      <w:r w:rsidRPr="00E568F1">
        <w:rPr>
          <w:b/>
          <w:sz w:val="20"/>
          <w:highlight w:val="yellow"/>
          <w:u w:val="single"/>
          <w:bdr w:val="none" w:sz="0" w:space="0" w:color="auto" w:frame="1"/>
        </w:rPr>
        <w:t>pointless, play on words. This approach</w:t>
      </w:r>
      <w:r w:rsidRPr="00E568F1">
        <w:rPr>
          <w:highlight w:val="yellow"/>
        </w:rPr>
        <w:t xml:space="preserve"> </w:t>
      </w:r>
      <w:r w:rsidRPr="00E568F1">
        <w:t xml:space="preserve">may well throw up some interesting associations along the way, connections one had never thought of but it </w:t>
      </w:r>
      <w:r w:rsidRPr="00E568F1">
        <w:rPr>
          <w:b/>
          <w:sz w:val="20"/>
          <w:highlight w:val="yellow"/>
          <w:u w:val="single"/>
          <w:bdr w:val="none" w:sz="0" w:space="0" w:color="auto" w:frame="1"/>
        </w:rPr>
        <w:t>is not to be confused with political analysis</w:t>
      </w:r>
      <w:r w:rsidRPr="00E568F1">
        <w:t>. In `Home rules', anything and everything to do with `home' can and does ®nd a place here and, as I indicated above, even the popular ®lm Home Alone is pressed into service as a story about `racial' invasion.</w:t>
      </w:r>
    </w:p>
    <w:p w14:paraId="59A9A804" w14:textId="77777777" w:rsidR="002527F5" w:rsidRPr="00E568F1" w:rsidRDefault="002527F5" w:rsidP="002527F5"/>
    <w:p w14:paraId="5B99F14D" w14:textId="77777777" w:rsidR="002527F5" w:rsidRPr="00E568F1" w:rsidRDefault="002527F5" w:rsidP="002527F5">
      <w:pPr>
        <w:pStyle w:val="Heading4"/>
        <w:rPr>
          <w:rFonts w:cs="Arial"/>
        </w:rPr>
      </w:pPr>
      <w:r w:rsidRPr="00E568F1">
        <w:rPr>
          <w:rFonts w:cs="Arial"/>
        </w:rPr>
        <w:t xml:space="preserve">Psychoanalysis </w:t>
      </w:r>
      <w:r w:rsidRPr="00E568F1">
        <w:rPr>
          <w:rFonts w:cs="Arial"/>
          <w:u w:val="single"/>
        </w:rPr>
        <w:t>is not</w:t>
      </w:r>
      <w:r w:rsidRPr="00E568F1">
        <w:rPr>
          <w:rFonts w:cs="Arial"/>
        </w:rPr>
        <w:t xml:space="preserve"> falsifiable</w:t>
      </w:r>
    </w:p>
    <w:p w14:paraId="3BCAF47C" w14:textId="77777777" w:rsidR="002527F5" w:rsidRPr="00E568F1" w:rsidRDefault="002527F5" w:rsidP="002527F5">
      <w:r w:rsidRPr="00E568F1">
        <w:t xml:space="preserve">Andrew </w:t>
      </w:r>
      <w:r w:rsidRPr="00E568F1">
        <w:rPr>
          <w:rStyle w:val="Style13ptBold"/>
        </w:rPr>
        <w:t>Robinson</w:t>
      </w:r>
      <w:r w:rsidRPr="00E568F1">
        <w:t xml:space="preserve"> 20</w:t>
      </w:r>
      <w:r w:rsidRPr="00E568F1">
        <w:rPr>
          <w:rStyle w:val="Style13ptBold"/>
        </w:rPr>
        <w:t>04</w:t>
      </w:r>
      <w:r w:rsidRPr="00E568F1">
        <w:t>, PhD in political theory at the University of Nottingham, 2004, The British Journal of Politics and International Relations, Vol. 6, p. 261. *edited for language</w:t>
      </w:r>
    </w:p>
    <w:p w14:paraId="741206E5" w14:textId="77777777" w:rsidR="002527F5" w:rsidRPr="00E568F1" w:rsidRDefault="002527F5" w:rsidP="002527F5"/>
    <w:p w14:paraId="729F74D3" w14:textId="77777777" w:rsidR="002527F5" w:rsidRPr="00E568F1" w:rsidRDefault="002527F5" w:rsidP="002527F5">
      <w:pPr>
        <w:rPr>
          <w:rFonts w:eastAsia="Times New Roman"/>
          <w:color w:val="000000"/>
          <w:szCs w:val="20"/>
        </w:rPr>
      </w:pPr>
      <w:r w:rsidRPr="00E568F1">
        <w:rPr>
          <w:rStyle w:val="11111AAAAStyleUnderline"/>
          <w:highlight w:val="yellow"/>
        </w:rPr>
        <w:t>The</w:t>
      </w:r>
      <w:r w:rsidRPr="00E568F1">
        <w:rPr>
          <w:rStyle w:val="11111AAAAStyleUnderline"/>
        </w:rPr>
        <w:t xml:space="preserve"> selection and </w:t>
      </w:r>
      <w:r w:rsidRPr="00E568F1">
        <w:rPr>
          <w:rStyle w:val="11111AAAAStyleUnderline"/>
          <w:highlight w:val="yellow"/>
        </w:rPr>
        <w:t>interpretation of examples</w:t>
      </w:r>
      <w:r w:rsidRPr="00E568F1">
        <w:t xml:space="preserve">, whether in concrete analysis of political discourse or in theoretical exegesis, </w:t>
      </w:r>
      <w:r w:rsidRPr="00E568F1">
        <w:rPr>
          <w:rStyle w:val="11111AAAAStyleUnderline"/>
          <w:highlight w:val="yellow"/>
        </w:rPr>
        <w:t>is</w:t>
      </w:r>
      <w:r w:rsidRPr="00E568F1">
        <w:rPr>
          <w:rStyle w:val="11111AAAAStyleUnderline"/>
        </w:rPr>
        <w:t xml:space="preserve"> often </w:t>
      </w:r>
      <w:r w:rsidRPr="00E568F1">
        <w:rPr>
          <w:rStyle w:val="11111AAAAStyleUnderline"/>
          <w:highlight w:val="yellow"/>
        </w:rPr>
        <w:t xml:space="preserve">selective in a way which </w:t>
      </w:r>
      <w:r w:rsidRPr="00E568F1">
        <w:rPr>
          <w:rStyle w:val="11111AAAAStyleUnderline"/>
        </w:rPr>
        <w:t xml:space="preserve">appears to </w:t>
      </w:r>
      <w:r w:rsidRPr="00E568F1">
        <w:rPr>
          <w:rStyle w:val="11111AAAAStyleUnderline"/>
          <w:highlight w:val="yellow"/>
        </w:rPr>
        <w:t xml:space="preserve">confirm the general theory </w:t>
      </w:r>
      <w:r w:rsidRPr="00E568F1">
        <w:rPr>
          <w:rStyle w:val="11111AAAAStyleUnderline"/>
        </w:rPr>
        <w:t xml:space="preserve">only </w:t>
      </w:r>
      <w:r w:rsidRPr="00E568F1">
        <w:rPr>
          <w:rStyle w:val="11111AAAAStyleUnderline"/>
          <w:highlight w:val="yellow"/>
        </w:rPr>
        <w:t xml:space="preserve">because </w:t>
      </w:r>
      <w:r w:rsidRPr="00E568F1">
        <w:rPr>
          <w:rStyle w:val="11111AAAAStyleUnderline"/>
        </w:rPr>
        <w:t xml:space="preserve">inconvenient </w:t>
      </w:r>
      <w:r w:rsidRPr="00E568F1">
        <w:rPr>
          <w:rStyle w:val="11111AAAAStyleUnderline"/>
          <w:highlight w:val="yellow"/>
        </w:rPr>
        <w:t>counterexamples are ignored</w:t>
      </w:r>
      <w:r w:rsidRPr="00E568F1">
        <w:t xml:space="preserve">. The entire edifice often appears wholly a priori and non-falsifiable, and the case for its acceptance is extremely vague. Most often, </w:t>
      </w:r>
      <w:r w:rsidRPr="00E568F1">
        <w:rPr>
          <w:rStyle w:val="11111AAAAStyleUnderline"/>
        </w:rPr>
        <w:t xml:space="preserve">the imperative to adopt </w:t>
      </w:r>
      <w:r w:rsidRPr="00E568F1">
        <w:rPr>
          <w:rStyle w:val="11111AAAAStyleUnderline"/>
          <w:highlight w:val="yellow"/>
        </w:rPr>
        <w:t>a Lacanian</w:t>
      </w:r>
      <w:r w:rsidRPr="00E568F1">
        <w:t xml:space="preserve"> as opposed to (say) a Rawlsian or an orthodox Marxist </w:t>
      </w:r>
      <w:r w:rsidRPr="00E568F1">
        <w:rPr>
          <w:rStyle w:val="11111AAAAStyleUnderline"/>
          <w:highlight w:val="yellow"/>
        </w:rPr>
        <w:t xml:space="preserve">approach is couched in </w:t>
      </w:r>
      <w:r w:rsidRPr="00E568F1">
        <w:rPr>
          <w:rStyle w:val="11111AAAAStyleUnderline"/>
        </w:rPr>
        <w:t xml:space="preserve">terms of </w:t>
      </w:r>
      <w:r w:rsidRPr="00E568F1">
        <w:rPr>
          <w:rStyle w:val="11111AAAAStyleUnderline"/>
          <w:highlight w:val="yellow"/>
        </w:rPr>
        <w:t>dogmatically-posited demands that one accept the</w:t>
      </w:r>
      <w:r w:rsidRPr="00E568F1">
        <w:rPr>
          <w:rStyle w:val="11111AAAAStyleUnderline"/>
        </w:rPr>
        <w:t xml:space="preserve"> idea of constitutive </w:t>
      </w:r>
      <w:r w:rsidRPr="00E568F1">
        <w:rPr>
          <w:rStyle w:val="11111AAAAStyleUnderline"/>
          <w:highlight w:val="yellow"/>
        </w:rPr>
        <w:t>lack.</w:t>
      </w:r>
      <w:r w:rsidRPr="00E568F1">
        <w:rPr>
          <w:rStyle w:val="11111AAAAStyleUnderline"/>
        </w:rPr>
        <w:t xml:space="preserve"> A </w:t>
      </w:r>
      <w:r w:rsidRPr="00E568F1">
        <w:rPr>
          <w:rStyle w:val="11111AAAAStyleUnderline"/>
          <w:highlight w:val="yellow"/>
        </w:rPr>
        <w:t>failure</w:t>
      </w:r>
      <w:r w:rsidRPr="00E568F1">
        <w:rPr>
          <w:rStyle w:val="11111AAAAStyleUnderline"/>
        </w:rPr>
        <w:t xml:space="preserve"> to do so </w:t>
      </w:r>
      <w:r w:rsidRPr="00E568F1">
        <w:rPr>
          <w:rStyle w:val="11111AAAAStyleUnderline"/>
          <w:highlight w:val="yellow"/>
        </w:rPr>
        <w:t>is</w:t>
      </w:r>
      <w:r w:rsidRPr="00E568F1">
        <w:rPr>
          <w:rStyle w:val="11111AAAAStyleUnderline"/>
        </w:rPr>
        <w:t xml:space="preserve"> simply </w:t>
      </w:r>
      <w:r w:rsidRPr="00E568F1">
        <w:rPr>
          <w:rStyle w:val="11111AAAAStyleUnderline"/>
          <w:highlight w:val="yellow"/>
        </w:rPr>
        <w:t>denounced as ‘</w:t>
      </w:r>
      <w:r w:rsidRPr="00E568F1">
        <w:rPr>
          <w:rStyle w:val="11111AAAAStyleUnderline"/>
        </w:rPr>
        <w:t>shirking’, ‘</w:t>
      </w:r>
      <w:r w:rsidRPr="00E568F1">
        <w:rPr>
          <w:strike/>
        </w:rPr>
        <w:t>blindness’</w:t>
      </w:r>
      <w:r w:rsidRPr="00E568F1">
        <w:t xml:space="preserve"> [</w:t>
      </w:r>
      <w:r w:rsidRPr="00E568F1">
        <w:rPr>
          <w:rStyle w:val="11111AAAAStyleUnderline"/>
          <w:highlight w:val="yellow"/>
        </w:rPr>
        <w:t>ignorance</w:t>
      </w:r>
      <w:r w:rsidRPr="00E568F1">
        <w:t>]</w:t>
      </w:r>
      <w:r w:rsidRPr="00E568F1">
        <w:rPr>
          <w:rStyle w:val="11111AAAAStyleUnderline"/>
        </w:rPr>
        <w:t>, ‘inability to accept</w:t>
      </w:r>
      <w:r w:rsidRPr="00E568F1">
        <w:t xml:space="preserve">’ and so on. In this way, </w:t>
      </w:r>
      <w:r w:rsidRPr="00E568F1">
        <w:rPr>
          <w:rStyle w:val="11111AAAAStyleUnderline"/>
          <w:highlight w:val="yellow"/>
        </w:rPr>
        <w:t>Lacanian theory renders itself</w:t>
      </w:r>
      <w:r w:rsidRPr="00E568F1">
        <w:rPr>
          <w:highlight w:val="yellow"/>
        </w:rPr>
        <w:t xml:space="preserve"> </w:t>
      </w:r>
      <w:r w:rsidRPr="00E568F1">
        <w:t xml:space="preserve">almost </w:t>
      </w:r>
      <w:r w:rsidRPr="00E568F1">
        <w:rPr>
          <w:rStyle w:val="11111AAAAStyleUnderline"/>
          <w:highlight w:val="yellow"/>
        </w:rPr>
        <w:t>immune to analytical critique on terms it would find acceptable</w:t>
      </w:r>
      <w:r w:rsidRPr="00E568F1">
        <w:t>. Furthermore, a slippage frequently emerges between the external ‘acceptance’ of antagonism and its subjective encouragement. For instance, Ernesto Laclau calls for a ‘symbolisation of impossibility as such as a positive value’ (in Butler, Laclau and Zizek 2000, 1999, original emphasis).</w:t>
      </w:r>
    </w:p>
    <w:p w14:paraId="6A51C9BF" w14:textId="77777777" w:rsidR="002527F5" w:rsidRPr="00E568F1" w:rsidRDefault="002527F5" w:rsidP="002527F5"/>
    <w:p w14:paraId="7AB08620" w14:textId="77777777" w:rsidR="002527F5" w:rsidRPr="000676F4" w:rsidRDefault="002527F5" w:rsidP="002527F5">
      <w:pPr>
        <w:pStyle w:val="Heading4"/>
        <w:rPr>
          <w:rStyle w:val="Style13ptBold"/>
        </w:rPr>
      </w:pPr>
      <w:r w:rsidRPr="000676F4">
        <w:rPr>
          <w:rFonts w:cs="Arial"/>
        </w:rPr>
        <w:t>Psychoanalysis is racist—reject the alternative</w:t>
      </w:r>
    </w:p>
    <w:p w14:paraId="611663A6" w14:textId="77777777" w:rsidR="002527F5" w:rsidRPr="000676F4" w:rsidRDefault="002527F5" w:rsidP="002527F5">
      <w:pPr>
        <w:rPr>
          <w:rStyle w:val="Style13ptBold"/>
        </w:rPr>
      </w:pPr>
      <w:r w:rsidRPr="000676F4">
        <w:rPr>
          <w:rStyle w:val="Style13ptBold"/>
        </w:rPr>
        <w:t>Frosh 13</w:t>
      </w:r>
    </w:p>
    <w:p w14:paraId="32F9B20B" w14:textId="77777777" w:rsidR="002527F5" w:rsidRPr="000676F4" w:rsidRDefault="002527F5" w:rsidP="002527F5">
      <w:pPr>
        <w:rPr>
          <w:rStyle w:val="Style13ptBold"/>
        </w:rPr>
      </w:pPr>
      <w:r w:rsidRPr="000676F4">
        <w:t>Stephen Frosh, Department of Psychosocial Studies, School of Social Sciences, History and Philosophy, Birkbeck College, London, UK. Journal of Theoretical and Philosophical Psychology, “Psychoanalysis, Colonialism, Racism” 2013, Vol. 33, No. 3, 141–154</w:t>
      </w:r>
    </w:p>
    <w:p w14:paraId="30302890" w14:textId="77777777" w:rsidR="002527F5" w:rsidRPr="000676F4" w:rsidRDefault="002527F5" w:rsidP="002527F5">
      <w:pPr>
        <w:rPr>
          <w:rStyle w:val="Style13ptBold"/>
        </w:rPr>
      </w:pPr>
    </w:p>
    <w:p w14:paraId="4290EA9D" w14:textId="77777777" w:rsidR="002527F5" w:rsidRPr="000676F4" w:rsidRDefault="002527F5" w:rsidP="002527F5">
      <w:pPr>
        <w:rPr>
          <w:rStyle w:val="Style13ptBold"/>
        </w:rPr>
      </w:pPr>
      <w:r>
        <w:rPr>
          <w:sz w:val="14"/>
        </w:rPr>
        <w:t xml:space="preserve"> </w:t>
      </w:r>
      <w:r w:rsidRPr="000676F4">
        <w:rPr>
          <w:rStyle w:val="11111AAAAStyleUnderline"/>
        </w:rPr>
        <w:t>The positioning of psychoanalysis as a progressive, critical approach is not, however, a particularly secure one</w:t>
      </w:r>
      <w:r>
        <w:rPr>
          <w:sz w:val="14"/>
        </w:rPr>
        <w:t xml:space="preserve"> </w:t>
      </w:r>
      <w:r w:rsidRPr="000676F4">
        <w:rPr>
          <w:rStyle w:val="Emphasis"/>
          <w:highlight w:val="yellow"/>
        </w:rPr>
        <w:t>psychoanalysis</w:t>
      </w:r>
      <w:r w:rsidRPr="000676F4">
        <w:rPr>
          <w:rStyle w:val="Emphasis"/>
        </w:rPr>
        <w:t xml:space="preserve"> has </w:t>
      </w:r>
      <w:r w:rsidRPr="00757D6E">
        <w:rPr>
          <w:rStyle w:val="Emphasis"/>
        </w:rPr>
        <w:t xml:space="preserve">frequently </w:t>
      </w:r>
      <w:r w:rsidRPr="000676F4">
        <w:rPr>
          <w:rStyle w:val="Emphasis"/>
          <w:highlight w:val="yellow"/>
        </w:rPr>
        <w:t>aligned</w:t>
      </w:r>
      <w:r w:rsidRPr="000676F4">
        <w:rPr>
          <w:rStyle w:val="Emphasis"/>
        </w:rPr>
        <w:t xml:space="preserve"> itself </w:t>
      </w:r>
      <w:r w:rsidRPr="000676F4">
        <w:rPr>
          <w:rStyle w:val="Emphasis"/>
          <w:highlight w:val="yellow"/>
        </w:rPr>
        <w:t>with</w:t>
      </w:r>
      <w:r w:rsidRPr="000676F4">
        <w:rPr>
          <w:rStyle w:val="Emphasis"/>
        </w:rPr>
        <w:t xml:space="preserve"> conformist and even “</w:t>
      </w:r>
      <w:r w:rsidRPr="000676F4">
        <w:rPr>
          <w:rStyle w:val="Emphasis"/>
          <w:highlight w:val="yellow"/>
        </w:rPr>
        <w:t>repressive” tendencies that reproduce colonial</w:t>
      </w:r>
      <w:r w:rsidRPr="000676F4">
        <w:rPr>
          <w:rStyle w:val="Emphasis"/>
        </w:rPr>
        <w:t xml:space="preserve"> </w:t>
      </w:r>
      <w:r w:rsidRPr="000676F4">
        <w:rPr>
          <w:rStyle w:val="Emphasis"/>
          <w:highlight w:val="yellow"/>
        </w:rPr>
        <w:t>and</w:t>
      </w:r>
      <w:r w:rsidRPr="000676F4">
        <w:rPr>
          <w:rStyle w:val="Emphasis"/>
        </w:rPr>
        <w:t xml:space="preserve"> at times </w:t>
      </w:r>
      <w:r w:rsidRPr="000676F4">
        <w:rPr>
          <w:rStyle w:val="Emphasis"/>
          <w:highlight w:val="yellow"/>
        </w:rPr>
        <w:t>racist tropes</w:t>
      </w:r>
      <w:r>
        <w:rPr>
          <w:sz w:val="14"/>
        </w:rPr>
        <w:t xml:space="preserve"> </w:t>
      </w:r>
      <w:r w:rsidRPr="000676F4">
        <w:rPr>
          <w:rStyle w:val="11111AAAAStyleUnderline"/>
        </w:rPr>
        <w:t>often in the context of psychological individualism, but sometimes in an explicitly political manner</w:t>
      </w:r>
      <w:r>
        <w:rPr>
          <w:sz w:val="14"/>
        </w:rPr>
        <w:t xml:space="preserve"> </w:t>
      </w:r>
      <w:r w:rsidRPr="000676F4">
        <w:rPr>
          <w:rStyle w:val="Emphasis"/>
          <w:highlight w:val="yellow"/>
        </w:rPr>
        <w:t>This is despite</w:t>
      </w:r>
      <w:r w:rsidRPr="000676F4">
        <w:rPr>
          <w:rStyle w:val="11111AAAAStyleUnderline"/>
        </w:rPr>
        <w:t xml:space="preserve"> the existence of </w:t>
      </w:r>
      <w:r w:rsidRPr="000676F4">
        <w:rPr>
          <w:rStyle w:val="Emphasis"/>
          <w:highlight w:val="yellow"/>
        </w:rPr>
        <w:t>a contrary urge in psychoanalysis</w:t>
      </w:r>
      <w:r>
        <w:rPr>
          <w:sz w:val="14"/>
        </w:rPr>
        <w:t xml:space="preserve"> </w:t>
      </w:r>
      <w:r w:rsidRPr="000676F4">
        <w:rPr>
          <w:rStyle w:val="Emphasis"/>
        </w:rPr>
        <w:t xml:space="preserve">but also in the work of several followers of Lacan </w:t>
      </w:r>
      <w:r>
        <w:rPr>
          <w:sz w:val="14"/>
        </w:rPr>
        <w:t xml:space="preserve"> </w:t>
      </w:r>
      <w:r w:rsidRPr="000676F4">
        <w:rPr>
          <w:rStyle w:val="Emphasis"/>
          <w:highlight w:val="yellow"/>
        </w:rPr>
        <w:t>overt</w:t>
      </w:r>
      <w:r w:rsidRPr="000676F4">
        <w:rPr>
          <w:rStyle w:val="Emphasis"/>
        </w:rPr>
        <w:t xml:space="preserve"> forms of </w:t>
      </w:r>
      <w:r w:rsidRPr="000676F4">
        <w:rPr>
          <w:rStyle w:val="Emphasis"/>
          <w:highlight w:val="yellow"/>
        </w:rPr>
        <w:t>racism</w:t>
      </w:r>
      <w:r>
        <w:rPr>
          <w:sz w:val="14"/>
        </w:rPr>
        <w:t xml:space="preserve"> </w:t>
      </w:r>
      <w:r w:rsidRPr="000676F4">
        <w:rPr>
          <w:rStyle w:val="Emphasis"/>
        </w:rPr>
        <w:t>have also on occasions been evident in its institutional practices</w:t>
      </w:r>
      <w:r>
        <w:rPr>
          <w:sz w:val="14"/>
        </w:rPr>
        <w:t xml:space="preserve"> </w:t>
      </w:r>
      <w:r w:rsidRPr="000676F4">
        <w:rPr>
          <w:rStyle w:val="Emphasis"/>
          <w:highlight w:val="yellow"/>
        </w:rPr>
        <w:t>colonialism is</w:t>
      </w:r>
      <w:r w:rsidRPr="000676F4">
        <w:rPr>
          <w:rStyle w:val="Emphasis"/>
        </w:rPr>
        <w:t xml:space="preserve"> a </w:t>
      </w:r>
      <w:r w:rsidRPr="000676F4">
        <w:rPr>
          <w:rStyle w:val="Emphasis"/>
          <w:highlight w:val="yellow"/>
        </w:rPr>
        <w:t>deeply problematic</w:t>
      </w:r>
      <w:r w:rsidRPr="000676F4">
        <w:rPr>
          <w:rStyle w:val="Emphasis"/>
        </w:rPr>
        <w:t xml:space="preserve"> issue </w:t>
      </w:r>
      <w:r w:rsidRPr="000676F4">
        <w:rPr>
          <w:rStyle w:val="Emphasis"/>
          <w:highlight w:val="yellow"/>
        </w:rPr>
        <w:t>for</w:t>
      </w:r>
      <w:r w:rsidRPr="000676F4">
        <w:rPr>
          <w:rStyle w:val="Emphasis"/>
        </w:rPr>
        <w:t xml:space="preserve"> </w:t>
      </w:r>
      <w:r w:rsidRPr="000676F4">
        <w:rPr>
          <w:rStyle w:val="Emphasis"/>
          <w:highlight w:val="yellow"/>
        </w:rPr>
        <w:t>psychoanalysis</w:t>
      </w:r>
      <w:r w:rsidRPr="000676F4">
        <w:rPr>
          <w:rStyle w:val="Emphasis"/>
        </w:rPr>
        <w:t xml:space="preserve">, because </w:t>
      </w:r>
      <w:r w:rsidRPr="000676F4">
        <w:rPr>
          <w:rStyle w:val="Emphasis"/>
          <w:highlight w:val="yellow"/>
        </w:rPr>
        <w:t>it is engrained in</w:t>
      </w:r>
      <w:r w:rsidRPr="000676F4">
        <w:rPr>
          <w:rStyle w:val="Emphasis"/>
        </w:rPr>
        <w:t xml:space="preserve"> much </w:t>
      </w:r>
      <w:r w:rsidRPr="000676F4">
        <w:rPr>
          <w:rStyle w:val="Emphasis"/>
          <w:highlight w:val="yellow"/>
        </w:rPr>
        <w:t>psychoanalytic thinking and terminology</w:t>
      </w:r>
      <w:r w:rsidRPr="000676F4">
        <w:rPr>
          <w:rStyle w:val="Emphasis"/>
        </w:rPr>
        <w:t xml:space="preserve">, and this </w:t>
      </w:r>
      <w:r w:rsidRPr="000676F4">
        <w:rPr>
          <w:rStyle w:val="Emphasis"/>
          <w:highlight w:val="yellow"/>
        </w:rPr>
        <w:t>has effects on contemporary theory and practice</w:t>
      </w:r>
      <w:r w:rsidRPr="000676F4">
        <w:rPr>
          <w:rStyle w:val="Emphasis"/>
        </w:rPr>
        <w:t xml:space="preserve"> </w:t>
      </w:r>
      <w:r w:rsidRPr="000676F4">
        <w:rPr>
          <w:rStyle w:val="Emphasis"/>
          <w:highlight w:val="yellow"/>
        </w:rPr>
        <w:t>in ways that are not</w:t>
      </w:r>
      <w:r w:rsidRPr="000676F4">
        <w:rPr>
          <w:rStyle w:val="Emphasis"/>
        </w:rPr>
        <w:t xml:space="preserve"> always </w:t>
      </w:r>
      <w:r w:rsidRPr="000676F4">
        <w:rPr>
          <w:rStyle w:val="Emphasis"/>
          <w:highlight w:val="yellow"/>
        </w:rPr>
        <w:t>recognized</w:t>
      </w:r>
      <w:r>
        <w:rPr>
          <w:sz w:val="14"/>
        </w:rPr>
        <w:t xml:space="preserve"> </w:t>
      </w:r>
      <w:r w:rsidRPr="000676F4">
        <w:rPr>
          <w:rStyle w:val="11111AAAAStyleUnderline"/>
        </w:rPr>
        <w:t>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Pr>
          <w:sz w:val="14"/>
        </w:rPr>
        <w:t xml:space="preserve"> </w:t>
      </w:r>
      <w:r w:rsidRPr="000676F4">
        <w:rPr>
          <w:rStyle w:val="11111AAAAStyleUnderline"/>
        </w:rPr>
        <w:t xml:space="preserve">reinforcing a developmental scheme that is heavily inflected by assumptions about the relationship between seemingly irrational and rational thought processes— and in particular who might “own” them. The </w:t>
      </w:r>
      <w:r w:rsidRPr="000676F4">
        <w:rPr>
          <w:rStyle w:val="11111AAAAStyleUnderline"/>
          <w:highlight w:val="yellow"/>
        </w:rPr>
        <w:t>history</w:t>
      </w:r>
      <w:r w:rsidRPr="000676F4">
        <w:rPr>
          <w:rStyle w:val="11111AAAAStyleUnderline"/>
        </w:rPr>
        <w:t xml:space="preserve"> </w:t>
      </w:r>
      <w:r w:rsidRPr="000676F4">
        <w:rPr>
          <w:rStyle w:val="11111AAAAStyleUnderline"/>
          <w:highlight w:val="yellow"/>
        </w:rPr>
        <w:t>of this stretches</w:t>
      </w:r>
      <w:r w:rsidRPr="000676F4">
        <w:rPr>
          <w:rStyle w:val="11111AAAAStyleUnderline"/>
        </w:rPr>
        <w:t xml:space="preserve"> back </w:t>
      </w:r>
      <w:r w:rsidRPr="000676F4">
        <w:rPr>
          <w:rStyle w:val="11111AAAAStyleUnderline"/>
          <w:highlight w:val="yellow"/>
        </w:rPr>
        <w:t>to the beginnings of</w:t>
      </w:r>
      <w:r w:rsidRPr="000676F4">
        <w:rPr>
          <w:rStyle w:val="11111AAAAStyleUnderline"/>
        </w:rPr>
        <w:t xml:space="preserve"> </w:t>
      </w:r>
      <w:r w:rsidRPr="000676F4">
        <w:rPr>
          <w:rStyle w:val="11111AAAAStyleUnderline"/>
          <w:highlight w:val="yellow"/>
        </w:rPr>
        <w:t>psychoanalysis</w:t>
      </w:r>
      <w:r>
        <w:rPr>
          <w:sz w:val="14"/>
        </w:rPr>
        <w:t xml:space="preserve"> </w:t>
      </w:r>
      <w:r w:rsidRPr="000676F4">
        <w:rPr>
          <w:rStyle w:val="11111AAAAStyleUnderline"/>
        </w:rPr>
        <w:t>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Pr>
          <w:sz w:val="14"/>
        </w:rPr>
        <w:t xml:space="preserve"> </w:t>
      </w:r>
      <w:r w:rsidRPr="000676F4">
        <w:rPr>
          <w:rStyle w:val="11111AAAAStyleUnderline"/>
        </w:rPr>
        <w:t>In the colonial context, this justifies colonization: irrational primitives cannot be trusted to run their own affairs; the civilized European is justifiably superior, for everyone’s good</w:t>
      </w:r>
      <w:r>
        <w:rPr>
          <w:sz w:val="14"/>
        </w:rPr>
        <w:t xml:space="preserve"> </w:t>
      </w:r>
      <w:r w:rsidRPr="005E354E">
        <w:rPr>
          <w:rStyle w:val="Emphasis"/>
        </w:rPr>
        <w:t xml:space="preserve">Even though these </w:t>
      </w:r>
      <w:r w:rsidRPr="000676F4">
        <w:rPr>
          <w:rStyle w:val="Emphasis"/>
          <w:highlight w:val="yellow"/>
        </w:rPr>
        <w:t xml:space="preserve">Freudian assumptions are </w:t>
      </w:r>
      <w:r w:rsidRPr="005E354E">
        <w:rPr>
          <w:rStyle w:val="Emphasis"/>
        </w:rPr>
        <w:t xml:space="preserve">mainly </w:t>
      </w:r>
      <w:r w:rsidRPr="000676F4">
        <w:rPr>
          <w:rStyle w:val="Emphasis"/>
          <w:highlight w:val="yellow"/>
        </w:rPr>
        <w:t>unstated</w:t>
      </w:r>
      <w:r w:rsidRPr="000676F4">
        <w:rPr>
          <w:rStyle w:val="Emphasis"/>
        </w:rPr>
        <w:t xml:space="preserve">, </w:t>
      </w:r>
      <w:r w:rsidRPr="000676F4">
        <w:rPr>
          <w:rStyle w:val="Emphasis"/>
          <w:highlight w:val="yellow"/>
        </w:rPr>
        <w:t xml:space="preserve">the terminology </w:t>
      </w:r>
      <w:r w:rsidRPr="00757D6E">
        <w:rPr>
          <w:rStyle w:val="Emphasis"/>
          <w:highlight w:val="yellow"/>
        </w:rPr>
        <w:t>and</w:t>
      </w:r>
      <w:r w:rsidRPr="00757D6E">
        <w:rPr>
          <w:rStyle w:val="Emphasis"/>
        </w:rPr>
        <w:t xml:space="preserve"> the conceptual </w:t>
      </w:r>
      <w:r w:rsidRPr="000676F4">
        <w:rPr>
          <w:rStyle w:val="Emphasis"/>
          <w:highlight w:val="yellow"/>
        </w:rPr>
        <w:t xml:space="preserve">baggage of the </w:t>
      </w:r>
      <w:r w:rsidRPr="00757D6E">
        <w:rPr>
          <w:rStyle w:val="Emphasis"/>
        </w:rPr>
        <w:t xml:space="preserve">savage” and the </w:t>
      </w:r>
      <w:r w:rsidRPr="005E354E">
        <w:rPr>
          <w:rStyle w:val="Emphasis"/>
          <w:highlight w:val="yellow"/>
        </w:rPr>
        <w:t>barbarian</w:t>
      </w:r>
      <w:r w:rsidRPr="005E354E">
        <w:rPr>
          <w:rStyle w:val="Emphasis"/>
        </w:rPr>
        <w:t xml:space="preserve"> </w:t>
      </w:r>
      <w:r w:rsidRPr="000676F4">
        <w:rPr>
          <w:rStyle w:val="Emphasis"/>
          <w:highlight w:val="yellow"/>
        </w:rPr>
        <w:t>remain</w:t>
      </w:r>
      <w:r w:rsidRPr="005E354E">
        <w:rPr>
          <w:rStyle w:val="Emphasis"/>
        </w:rPr>
        <w:t>ed</w:t>
      </w:r>
      <w:r w:rsidRPr="000676F4">
        <w:rPr>
          <w:rStyle w:val="Emphasis"/>
          <w:highlight w:val="yellow"/>
        </w:rPr>
        <w:t xml:space="preserve"> with psychoanalysis </w:t>
      </w:r>
      <w:r w:rsidRPr="00757D6E">
        <w:rPr>
          <w:rStyle w:val="Emphasis"/>
        </w:rPr>
        <w:t xml:space="preserve">for some time </w:t>
      </w:r>
      <w:r w:rsidRPr="005E354E">
        <w:rPr>
          <w:rStyle w:val="Emphasis"/>
        </w:rPr>
        <w:t>and is still lying only just-dormant in those references to “primitive feelings</w:t>
      </w:r>
      <w:r>
        <w:rPr>
          <w:sz w:val="14"/>
        </w:rPr>
        <w:t xml:space="preserve"> </w:t>
      </w:r>
      <w:r w:rsidRPr="005E354E">
        <w:rPr>
          <w:rStyle w:val="11111AAAAStyleUnderline"/>
        </w:rPr>
        <w:t xml:space="preserve">A certain </w:t>
      </w:r>
      <w:r w:rsidRPr="005E354E">
        <w:rPr>
          <w:rStyle w:val="Emphasis"/>
        </w:rPr>
        <w:t xml:space="preserve">mode of </w:t>
      </w:r>
      <w:r w:rsidRPr="000676F4">
        <w:rPr>
          <w:rStyle w:val="Emphasis"/>
          <w:highlight w:val="yellow"/>
        </w:rPr>
        <w:t>rationality</w:t>
      </w:r>
      <w:r w:rsidRPr="000676F4">
        <w:rPr>
          <w:rStyle w:val="11111AAAAStyleUnderline"/>
        </w:rPr>
        <w:t xml:space="preserve"> </w:t>
      </w:r>
      <w:r w:rsidRPr="000676F4">
        <w:rPr>
          <w:rStyle w:val="11111AAAAStyleUnderline"/>
          <w:highlight w:val="yellow"/>
        </w:rPr>
        <w:t xml:space="preserve">is </w:t>
      </w:r>
      <w:r w:rsidRPr="005E354E">
        <w:rPr>
          <w:rStyle w:val="11111AAAAStyleUnderline"/>
        </w:rPr>
        <w:t xml:space="preserve">given priority here, </w:t>
      </w:r>
      <w:r w:rsidRPr="005E354E">
        <w:rPr>
          <w:rStyle w:val="Emphasis"/>
        </w:rPr>
        <w:t xml:space="preserve">which is </w:t>
      </w:r>
      <w:r w:rsidRPr="000676F4">
        <w:rPr>
          <w:rStyle w:val="Emphasis"/>
          <w:highlight w:val="yellow"/>
        </w:rPr>
        <w:t>attached to masculine “reason”</w:t>
      </w:r>
      <w:r w:rsidRPr="000676F4">
        <w:rPr>
          <w:rStyle w:val="11111AAAAStyleUnderline"/>
        </w:rPr>
        <w:t xml:space="preserve"> as it has developed over the period of industrial modernity</w:t>
      </w:r>
      <w:r>
        <w:rPr>
          <w:sz w:val="14"/>
        </w:rPr>
        <w:t xml:space="preserve"> </w:t>
      </w:r>
      <w:r w:rsidRPr="000676F4">
        <w:rPr>
          <w:rStyle w:val="11111AAAAStyleUnderline"/>
        </w:rPr>
        <w:t>That which falls short of it—</w:t>
      </w:r>
      <w:r w:rsidRPr="000676F4">
        <w:rPr>
          <w:rStyle w:val="11111AAAAStyleUnderline"/>
          <w:highlight w:val="yellow"/>
        </w:rPr>
        <w:t>the</w:t>
      </w:r>
      <w:r w:rsidRPr="000676F4">
        <w:rPr>
          <w:rStyle w:val="11111AAAAStyleUnderline"/>
        </w:rPr>
        <w:t xml:space="preserve"> </w:t>
      </w:r>
      <w:r w:rsidRPr="000676F4">
        <w:rPr>
          <w:rStyle w:val="Emphasis"/>
          <w:highlight w:val="yellow"/>
        </w:rPr>
        <w:t xml:space="preserve">“unreason” </w:t>
      </w:r>
      <w:r w:rsidRPr="005E354E">
        <w:rPr>
          <w:rStyle w:val="Emphasis"/>
        </w:rPr>
        <w:t>attributed to women, children, and primitive cultures</w:t>
      </w:r>
      <w:r w:rsidRPr="000676F4">
        <w:rPr>
          <w:rStyle w:val="11111AAAAStyleUnderline"/>
        </w:rPr>
        <w:t>—</w:t>
      </w:r>
      <w:r w:rsidRPr="000676F4">
        <w:rPr>
          <w:rStyle w:val="11111AAAAStyleUnderline"/>
          <w:highlight w:val="yellow"/>
        </w:rPr>
        <w:t xml:space="preserve">is </w:t>
      </w:r>
      <w:r w:rsidRPr="005E354E">
        <w:rPr>
          <w:rStyle w:val="11111AAAAStyleUnderline"/>
        </w:rPr>
        <w:t xml:space="preserve">derogated and </w:t>
      </w:r>
      <w:r w:rsidRPr="000676F4">
        <w:rPr>
          <w:rStyle w:val="11111AAAAStyleUnderline"/>
          <w:highlight w:val="yellow"/>
        </w:rPr>
        <w:t xml:space="preserve">made </w:t>
      </w:r>
      <w:r w:rsidRPr="005E354E">
        <w:rPr>
          <w:rStyle w:val="11111AAAAStyleUnderline"/>
        </w:rPr>
        <w:t xml:space="preserve">subject </w:t>
      </w:r>
      <w:r w:rsidRPr="005E354E">
        <w:rPr>
          <w:rStyle w:val="11111AAAAStyleUnderline"/>
          <w:highlight w:val="yellow"/>
        </w:rPr>
        <w:t>to</w:t>
      </w:r>
      <w:r w:rsidRPr="005E354E">
        <w:rPr>
          <w:rStyle w:val="11111AAAAStyleUnderline"/>
        </w:rPr>
        <w:t xml:space="preserve"> reason’s </w:t>
      </w:r>
      <w:r w:rsidRPr="000676F4">
        <w:rPr>
          <w:rStyle w:val="11111AAAAStyleUnderline"/>
          <w:highlight w:val="yellow"/>
        </w:rPr>
        <w:t>imperialism</w:t>
      </w:r>
      <w:r>
        <w:rPr>
          <w:sz w:val="14"/>
        </w:rPr>
        <w:t xml:space="preserve"> </w:t>
      </w:r>
    </w:p>
    <w:p w14:paraId="4C855BC1" w14:textId="77777777" w:rsidR="002527F5" w:rsidRDefault="002527F5" w:rsidP="002527F5"/>
    <w:p w14:paraId="1987A4CE" w14:textId="77777777" w:rsidR="00CB7D19" w:rsidRPr="00E568F1" w:rsidRDefault="00CB7D19" w:rsidP="00A62300"/>
    <w:p w14:paraId="1CC91D6C" w14:textId="77777777" w:rsidR="00513B7A" w:rsidRPr="00E568F1" w:rsidRDefault="00513B7A" w:rsidP="00513B7A">
      <w:pPr>
        <w:pStyle w:val="Heading4"/>
        <w:rPr>
          <w:rFonts w:cs="Arial"/>
        </w:rPr>
      </w:pPr>
      <w:r w:rsidRPr="00E568F1">
        <w:rPr>
          <w:rFonts w:cs="Arial"/>
        </w:rPr>
        <w:t xml:space="preserve">The death drive and repression are </w:t>
      </w:r>
      <w:r w:rsidRPr="00E568F1">
        <w:rPr>
          <w:rFonts w:cs="Arial"/>
          <w:u w:val="single"/>
        </w:rPr>
        <w:t>false</w:t>
      </w:r>
      <w:r w:rsidRPr="00E568F1">
        <w:rPr>
          <w:rFonts w:cs="Arial"/>
        </w:rPr>
        <w:t xml:space="preserve">, disproven by the </w:t>
      </w:r>
      <w:r w:rsidRPr="00E568F1">
        <w:rPr>
          <w:rFonts w:cs="Arial"/>
          <w:u w:val="single"/>
        </w:rPr>
        <w:t>weight</w:t>
      </w:r>
      <w:r w:rsidRPr="00E568F1">
        <w:rPr>
          <w:rFonts w:cs="Arial"/>
        </w:rPr>
        <w:t xml:space="preserve"> of evolutionary theory and clinical psychology</w:t>
      </w:r>
    </w:p>
    <w:p w14:paraId="6A7A82A3" w14:textId="77777777" w:rsidR="00513B7A" w:rsidRPr="00E568F1" w:rsidRDefault="00513B7A" w:rsidP="00513B7A">
      <w:r w:rsidRPr="00E568F1">
        <w:rPr>
          <w:rStyle w:val="Style13ptBold"/>
        </w:rPr>
        <w:t>Kemp 18 –</w:t>
      </w:r>
      <w:r w:rsidRPr="00E568F1">
        <w:t xml:space="preserve"> Dr. Simon Kemp, Fellow &amp; Tutor in French at Somerville College and Associate Professor of French Faculty of Medieval &amp; Modern Languages at Oxford University, “L’Après-Œdipe: The Future of Psychoanalytic Criticism in an Era of Cognitive and Evolutionary Psychology”, Australian Journal of French Studies, Volume 55, Number 3, p. 239-241</w:t>
      </w:r>
    </w:p>
    <w:p w14:paraId="78F28F36" w14:textId="77777777" w:rsidR="00513B7A" w:rsidRPr="00E568F1" w:rsidRDefault="00513B7A" w:rsidP="00513B7A"/>
    <w:p w14:paraId="0C6D0F52" w14:textId="77777777" w:rsidR="00513B7A" w:rsidRPr="00E568F1" w:rsidRDefault="00513B7A" w:rsidP="00513B7A">
      <w:r w:rsidRPr="00E568F1">
        <w:t xml:space="preserve">Both psychoanalysis and cognitive or evolutionary approaches have vulnerabilities as models of the mind and as methods of critical analysis, vulnerabilities which are rarely juxtaposed for comparison. </w:t>
      </w:r>
      <w:r w:rsidRPr="00E568F1">
        <w:rPr>
          <w:rStyle w:val="11111AAAAStyleUnderline"/>
          <w:highlight w:val="yellow"/>
        </w:rPr>
        <w:t>Critiques of psychoanalysis</w:t>
      </w:r>
      <w:r w:rsidRPr="00E568F1">
        <w:rPr>
          <w:rStyle w:val="11111AAAAStyleUnderline"/>
        </w:rPr>
        <w:t xml:space="preserve"> largely </w:t>
      </w:r>
      <w:r w:rsidRPr="00E568F1">
        <w:rPr>
          <w:rStyle w:val="11111AAAAStyleUnderline"/>
          <w:highlight w:val="yellow"/>
        </w:rPr>
        <w:t>stem from</w:t>
      </w:r>
      <w:r w:rsidRPr="00E568F1">
        <w:rPr>
          <w:rStyle w:val="11111AAAAStyleUnderline"/>
        </w:rPr>
        <w:t xml:space="preserve"> its </w:t>
      </w:r>
      <w:r w:rsidRPr="00E568F1">
        <w:rPr>
          <w:rStyle w:val="Emphasis"/>
          <w:highlight w:val="yellow"/>
        </w:rPr>
        <w:t>incompatibilities</w:t>
      </w:r>
      <w:r w:rsidRPr="00E568F1">
        <w:rPr>
          <w:rStyle w:val="11111AAAAStyleUnderline"/>
          <w:highlight w:val="yellow"/>
        </w:rPr>
        <w:t xml:space="preserve"> with Darwin</w:t>
      </w:r>
      <w:r w:rsidRPr="00E568F1">
        <w:rPr>
          <w:rStyle w:val="11111AAAAStyleUnderline"/>
        </w:rPr>
        <w:t xml:space="preserve">ian theory </w:t>
      </w:r>
      <w:r w:rsidRPr="00E568F1">
        <w:rPr>
          <w:rStyle w:val="11111AAAAStyleUnderline"/>
          <w:highlight w:val="yellow"/>
        </w:rPr>
        <w:t xml:space="preserve">and </w:t>
      </w:r>
      <w:r w:rsidRPr="00E568F1">
        <w:rPr>
          <w:rStyle w:val="Emphasis"/>
          <w:highlight w:val="yellow"/>
        </w:rPr>
        <w:t>discrepancies</w:t>
      </w:r>
      <w:r w:rsidRPr="00E568F1">
        <w:rPr>
          <w:rStyle w:val="11111AAAAStyleUnderline"/>
          <w:highlight w:val="yellow"/>
        </w:rPr>
        <w:t xml:space="preserve"> with </w:t>
      </w:r>
      <w:r w:rsidRPr="00E568F1">
        <w:rPr>
          <w:rStyle w:val="Emphasis"/>
          <w:highlight w:val="yellow"/>
        </w:rPr>
        <w:t>evidence</w:t>
      </w:r>
      <w:r w:rsidRPr="00E568F1">
        <w:rPr>
          <w:rStyle w:val="11111AAAAStyleUnderline"/>
          <w:highlight w:val="yellow"/>
        </w:rPr>
        <w:t xml:space="preserve"> from clinical psychology</w:t>
      </w:r>
      <w:r w:rsidRPr="00E568F1">
        <w:rPr>
          <w:rStyle w:val="11111AAAAStyleUnderline"/>
        </w:rPr>
        <w:t xml:space="preserve"> or neurology. </w:t>
      </w:r>
      <w:r w:rsidRPr="00E568F1">
        <w:rPr>
          <w:rStyle w:val="11111AAAAStyleUnderline"/>
          <w:highlight w:val="yellow"/>
        </w:rPr>
        <w:t>Evolution</w:t>
      </w:r>
      <w:r w:rsidRPr="00E568F1">
        <w:rPr>
          <w:rStyle w:val="11111AAAAStyleUnderline"/>
        </w:rPr>
        <w:t xml:space="preserve">ary theory </w:t>
      </w:r>
      <w:r w:rsidRPr="00E568F1">
        <w:rPr>
          <w:rStyle w:val="11111AAAAStyleUnderline"/>
          <w:highlight w:val="yellow"/>
        </w:rPr>
        <w:t>rules it unlikely</w:t>
      </w:r>
      <w:r w:rsidRPr="00E568F1">
        <w:rPr>
          <w:rStyle w:val="11111AAAAStyleUnderline"/>
        </w:rPr>
        <w:t xml:space="preserve"> that </w:t>
      </w:r>
      <w:r w:rsidRPr="00E568F1">
        <w:rPr>
          <w:rStyle w:val="11111AAAAStyleUnderline"/>
          <w:highlight w:val="yellow"/>
        </w:rPr>
        <w:t>humans would</w:t>
      </w:r>
      <w:r w:rsidRPr="00E568F1">
        <w:rPr>
          <w:rStyle w:val="11111AAAAStyleUnderline"/>
        </w:rPr>
        <w:t xml:space="preserve"> have </w:t>
      </w:r>
      <w:r w:rsidRPr="00E568F1">
        <w:rPr>
          <w:rStyle w:val="11111AAAAStyleUnderline"/>
          <w:highlight w:val="yellow"/>
        </w:rPr>
        <w:t>develop</w:t>
      </w:r>
      <w:r w:rsidRPr="00E568F1">
        <w:rPr>
          <w:rStyle w:val="11111AAAAStyleUnderline"/>
        </w:rPr>
        <w:t xml:space="preserve">ed </w:t>
      </w:r>
      <w:r w:rsidRPr="00E568F1">
        <w:rPr>
          <w:rStyle w:val="11111AAAAStyleUnderline"/>
          <w:highlight w:val="yellow"/>
        </w:rPr>
        <w:t>innate</w:t>
      </w:r>
      <w:r w:rsidRPr="00E568F1">
        <w:rPr>
          <w:rStyle w:val="11111AAAAStyleUnderline"/>
        </w:rPr>
        <w:t xml:space="preserve"> psychological </w:t>
      </w:r>
      <w:r w:rsidRPr="00E568F1">
        <w:rPr>
          <w:rStyle w:val="11111AAAAStyleUnderline"/>
          <w:highlight w:val="yellow"/>
        </w:rPr>
        <w:t>faculties that harmed</w:t>
      </w:r>
      <w:r w:rsidRPr="00E568F1">
        <w:rPr>
          <w:rStyle w:val="11111AAAAStyleUnderline"/>
        </w:rPr>
        <w:t xml:space="preserve"> their </w:t>
      </w:r>
      <w:r w:rsidRPr="00E568F1">
        <w:rPr>
          <w:rStyle w:val="11111AAAAStyleUnderline"/>
          <w:highlight w:val="yellow"/>
        </w:rPr>
        <w:t>fitness to survive</w:t>
      </w:r>
      <w:r w:rsidRPr="00E568F1">
        <w:rPr>
          <w:rStyle w:val="11111AAAAStyleUnderline"/>
        </w:rPr>
        <w:t xml:space="preserve"> and produce viable offspring. Freud’s theory of </w:t>
      </w:r>
      <w:r w:rsidRPr="00E568F1">
        <w:rPr>
          <w:rStyle w:val="11111AAAAStyleUnderline"/>
          <w:highlight w:val="yellow"/>
        </w:rPr>
        <w:t xml:space="preserve">the </w:t>
      </w:r>
      <w:r w:rsidRPr="00E568F1">
        <w:rPr>
          <w:rStyle w:val="Emphasis"/>
          <w:highlight w:val="yellow"/>
        </w:rPr>
        <w:t>death drive</w:t>
      </w:r>
      <w:r w:rsidRPr="00E568F1">
        <w:rPr>
          <w:rStyle w:val="11111AAAAStyleUnderline"/>
        </w:rPr>
        <w:t xml:space="preserve"> is one idea to </w:t>
      </w:r>
      <w:r w:rsidRPr="00E568F1">
        <w:rPr>
          <w:rStyle w:val="11111AAAAStyleUnderline"/>
          <w:highlight w:val="yellow"/>
        </w:rPr>
        <w:t xml:space="preserve">have </w:t>
      </w:r>
      <w:r w:rsidRPr="00E568F1">
        <w:rPr>
          <w:rStyle w:val="Emphasis"/>
          <w:highlight w:val="yellow"/>
        </w:rPr>
        <w:t>difficulty</w:t>
      </w:r>
      <w:r w:rsidRPr="00E568F1">
        <w:rPr>
          <w:rStyle w:val="Emphasis"/>
        </w:rPr>
        <w:t xml:space="preserve"> in </w:t>
      </w:r>
      <w:r w:rsidRPr="00E568F1">
        <w:rPr>
          <w:rStyle w:val="Emphasis"/>
          <w:highlight w:val="yellow"/>
        </w:rPr>
        <w:t>being reconciled</w:t>
      </w:r>
      <w:r w:rsidRPr="00E568F1">
        <w:rPr>
          <w:rStyle w:val="11111AAAAStyleUnderline"/>
        </w:rPr>
        <w:t xml:space="preserve"> with Darwin on these grounds</w:t>
      </w:r>
      <w:r w:rsidRPr="00E568F1">
        <w:t>; another, more seriously for psychoanalysis as a discipline, is the “cornerstone” of Freudian theory, the Œdipus complex as an explanation for parent-offspring conflict. The existence of “Œdipal” tensions within families, in the sense of a son’s possessiveness towards his mother and coolness towards her partner, is widely accepted, and included among the list of human universals proposed by the anthropologist Donald Brown.8</w:t>
      </w:r>
    </w:p>
    <w:p w14:paraId="4EF16447" w14:textId="77777777" w:rsidR="00513B7A" w:rsidRPr="00E568F1" w:rsidRDefault="00513B7A" w:rsidP="00513B7A">
      <w:r w:rsidRPr="00E568F1">
        <w:t xml:space="preserve"> However, </w:t>
      </w:r>
      <w:r w:rsidRPr="00E568F1">
        <w:rPr>
          <w:rStyle w:val="11111AAAAStyleUnderline"/>
        </w:rPr>
        <w:t xml:space="preserve">the </w:t>
      </w:r>
      <w:r w:rsidRPr="00E568F1">
        <w:rPr>
          <w:rStyle w:val="11111AAAAStyleUnderline"/>
          <w:highlight w:val="yellow"/>
        </w:rPr>
        <w:t>interpretation of</w:t>
      </w:r>
      <w:r w:rsidRPr="00E568F1">
        <w:t xml:space="preserve"> these </w:t>
      </w:r>
      <w:r w:rsidRPr="00E568F1">
        <w:rPr>
          <w:rStyle w:val="11111AAAAStyleUnderline"/>
          <w:highlight w:val="yellow"/>
        </w:rPr>
        <w:t>attitudes as repressed</w:t>
      </w:r>
      <w:r w:rsidRPr="00E568F1">
        <w:t xml:space="preserve"> incestuous </w:t>
      </w:r>
      <w:r w:rsidRPr="00E568F1">
        <w:rPr>
          <w:rStyle w:val="11111AAAAStyleUnderline"/>
          <w:highlight w:val="yellow"/>
        </w:rPr>
        <w:t>desire</w:t>
      </w:r>
      <w:r w:rsidRPr="00E568F1">
        <w:t xml:space="preserve"> for the mother and patricidal feelings towards the father </w:t>
      </w:r>
      <w:r w:rsidRPr="00E568F1">
        <w:rPr>
          <w:rStyle w:val="11111AAAAStyleUnderline"/>
          <w:highlight w:val="yellow"/>
        </w:rPr>
        <w:t>runs into conflict with evolutionary theory</w:t>
      </w:r>
      <w:r w:rsidRPr="00E568F1">
        <w:t xml:space="preserve">. Firstly, any such fundamental elements of the human psyche ought to be at least partly shared with some of our close primate cousins, with whom we hold in common many of our most fundamental sexual and familial instincts. Without our more advanced cognition, or, in the psychoanalytic view, our inhibiting super-ego, these species might be expected to exhibit some evidence of father-son conflict over sexual access to the mother, which is not the case. Secondly, and more importantly, </w:t>
      </w:r>
      <w:r w:rsidRPr="00E568F1">
        <w:rPr>
          <w:rStyle w:val="11111AAAAStyleUnderline"/>
        </w:rPr>
        <w:t xml:space="preserve">Darwinian theory predicts that </w:t>
      </w:r>
      <w:r w:rsidRPr="00E568F1">
        <w:rPr>
          <w:rStyle w:val="11111AAAAStyleUnderline"/>
          <w:highlight w:val="yellow"/>
        </w:rPr>
        <w:t>any</w:t>
      </w:r>
      <w:r w:rsidRPr="00E568F1">
        <w:rPr>
          <w:rStyle w:val="11111AAAAStyleUnderline"/>
        </w:rPr>
        <w:t xml:space="preserve"> propensity towards </w:t>
      </w:r>
      <w:r w:rsidRPr="00E568F1">
        <w:rPr>
          <w:rStyle w:val="11111AAAAStyleUnderline"/>
          <w:highlight w:val="yellow"/>
        </w:rPr>
        <w:t>Œdipal urges would be swiftly removed from the gene pool</w:t>
      </w:r>
      <w:r w:rsidRPr="00E568F1">
        <w:rPr>
          <w:rStyle w:val="11111AAAAStyleUnderline"/>
        </w:rPr>
        <w:t xml:space="preserve"> long before human civilization appeared</w:t>
      </w:r>
      <w:r w:rsidRPr="00E568F1">
        <w:t>. A gene combination that gives sons an innate desire to initiate fatal combat with their father risks wiping itself out through the death or maiming of one or other of them, plus the loss of the father’s potential future offspring, while genes predisposing the bearer towards incest would be unlikely to thrive, given the increased risk of recessive genetic disorders in the progeny of such unions.</w:t>
      </w:r>
    </w:p>
    <w:p w14:paraId="1DA0C712" w14:textId="77777777" w:rsidR="00513B7A" w:rsidRPr="00E568F1" w:rsidRDefault="00513B7A" w:rsidP="00513B7A">
      <w:r w:rsidRPr="00E568F1">
        <w:t xml:space="preserve">In place of the Œdipus complex comes the alternative hypothesis of incest avoidance propounded by Edvard Westermarck in 1891, discussed and dismissed by Freud in Totem and Taboo. 9 Westermarck proposed that a process of psychological imprinting leads a child to label those around it who take the role of parent or sibling as its “probable kin”, and that anyone so labelled is permanently immune to becoming an object of sexual desire. Anthropological studies in the century that followed have lent increasing support to the theory, finding that sexual aversion develops in situations where unrelated people grow up in quasi-familial environments (such as a kibbutz), and conversely, that incestuous attraction is most common in cases where family members have been raised apart.10 Pinker claims that Westermarck’s theory has “out-Freuded Freud” in better explaining both incest aversion in general and Freud’s curiously counter-intuitive explanation for it: </w:t>
      </w:r>
    </w:p>
    <w:p w14:paraId="3C01B7C2" w14:textId="77777777" w:rsidR="00513B7A" w:rsidRPr="00E568F1" w:rsidRDefault="00513B7A" w:rsidP="00513B7A">
      <w:pPr>
        <w:ind w:left="720"/>
      </w:pPr>
      <w:r w:rsidRPr="00E568F1">
        <w:t>The idea that boys want to sleep with their mothers strikes most men as the silliest thing they have ever heard. Obviously it did not seem so to Freud, who wrote that as a boy he once had an erotic reaction to watching his mother dressing. But Freud had a wet-nurse, and may not have experienced the early intimacy that would have tipped off his perceptual system that Mrs Freud was his mother.11</w:t>
      </w:r>
    </w:p>
    <w:p w14:paraId="28F36C7D" w14:textId="77777777" w:rsidR="00513B7A" w:rsidRPr="00E568F1" w:rsidRDefault="00513B7A" w:rsidP="00513B7A">
      <w:r w:rsidRPr="00E568F1">
        <w:t>Michelle Scalise Sugiyama is one theorist to consider the implications of Westermarck’s theory for literary criticism. She points out that Œdipus Rex itself is more amenable to interpretation through Westermarck than through Freud, given that its protagonist has no “Œdipal” feelings towards the people who nurture him through childhood and whom he believes to be his parents, and has no knowledge of his family ties to the man he kills and the woman he marries. She concludes that, “through its continued use of the Œdipal model, and its disregard of a century’s worth of advances in psychological and anthropological science, literary scholarship presents a picture of the human psyche that is both inaccurate and incomplete”.12</w:t>
      </w:r>
    </w:p>
    <w:p w14:paraId="1D95B72D" w14:textId="77777777" w:rsidR="00513B7A" w:rsidRDefault="00513B7A" w:rsidP="00513B7A">
      <w:r w:rsidRPr="00E568F1">
        <w:t xml:space="preserve">Besides the compatibility problems of evolutionary theory with the Oedipus complex and death drive, </w:t>
      </w:r>
      <w:r w:rsidRPr="00E568F1">
        <w:rPr>
          <w:rStyle w:val="11111AAAAStyleUnderline"/>
          <w:highlight w:val="yellow"/>
        </w:rPr>
        <w:t>scientific approaches</w:t>
      </w:r>
      <w:r w:rsidRPr="00E568F1">
        <w:rPr>
          <w:rStyle w:val="11111AAAAStyleUnderline"/>
        </w:rPr>
        <w:t xml:space="preserve"> to the mind also </w:t>
      </w:r>
      <w:r w:rsidRPr="00E568F1">
        <w:rPr>
          <w:rStyle w:val="11111AAAAStyleUnderline"/>
          <w:highlight w:val="yellow"/>
        </w:rPr>
        <w:t>take issue with the</w:t>
      </w:r>
      <w:r w:rsidRPr="00E568F1">
        <w:rPr>
          <w:rStyle w:val="11111AAAAStyleUnderline"/>
        </w:rPr>
        <w:t xml:space="preserve"> psychoanalytic </w:t>
      </w:r>
      <w:r w:rsidRPr="00E568F1">
        <w:rPr>
          <w:rStyle w:val="11111AAAAStyleUnderline"/>
          <w:highlight w:val="yellow"/>
        </w:rPr>
        <w:t>Unconscious: its discrete boundary and</w:t>
      </w:r>
      <w:r w:rsidRPr="00E568F1">
        <w:rPr>
          <w:rStyle w:val="11111AAAAStyleUnderline"/>
        </w:rPr>
        <w:t xml:space="preserve"> censoring </w:t>
      </w:r>
      <w:r w:rsidRPr="00E568F1">
        <w:rPr>
          <w:rStyle w:val="11111AAAAStyleUnderline"/>
          <w:highlight w:val="yellow"/>
        </w:rPr>
        <w:t>gatekeeper</w:t>
      </w:r>
      <w:r w:rsidRPr="00E568F1">
        <w:rPr>
          <w:rStyle w:val="11111AAAAStyleUnderline"/>
        </w:rPr>
        <w:t xml:space="preserve">, its </w:t>
      </w:r>
      <w:r w:rsidRPr="00E568F1">
        <w:rPr>
          <w:rStyle w:val="11111AAAAStyleUnderline"/>
          <w:highlight w:val="yellow"/>
        </w:rPr>
        <w:t>semi-autonomous activity and</w:t>
      </w:r>
      <w:r w:rsidRPr="00E568F1">
        <w:rPr>
          <w:rStyle w:val="11111AAAAStyleUnderline"/>
        </w:rPr>
        <w:t xml:space="preserve"> close </w:t>
      </w:r>
      <w:r w:rsidRPr="00E568F1">
        <w:rPr>
          <w:rStyle w:val="11111AAAAStyleUnderline"/>
          <w:highlight w:val="yellow"/>
        </w:rPr>
        <w:t>association with</w:t>
      </w:r>
      <w:r w:rsidRPr="00E568F1">
        <w:rPr>
          <w:rStyle w:val="11111AAAAStyleUnderline"/>
        </w:rPr>
        <w:t xml:space="preserve"> the </w:t>
      </w:r>
      <w:r w:rsidRPr="00E568F1">
        <w:rPr>
          <w:rStyle w:val="11111AAAAStyleUnderline"/>
          <w:highlight w:val="yellow"/>
        </w:rPr>
        <w:t>problematic</w:t>
      </w:r>
      <w:r w:rsidRPr="00E568F1">
        <w:rPr>
          <w:rStyle w:val="11111AAAAStyleUnderline"/>
        </w:rPr>
        <w:t xml:space="preserve"> concept of </w:t>
      </w:r>
      <w:r w:rsidRPr="00E568F1">
        <w:rPr>
          <w:rStyle w:val="11111AAAAStyleUnderline"/>
          <w:highlight w:val="yellow"/>
        </w:rPr>
        <w:t xml:space="preserve">repression are </w:t>
      </w:r>
      <w:r w:rsidRPr="00E568F1">
        <w:rPr>
          <w:rStyle w:val="Emphasis"/>
          <w:highlight w:val="yellow"/>
        </w:rPr>
        <w:t>all disputed</w:t>
      </w:r>
      <w:r w:rsidRPr="00E568F1">
        <w:rPr>
          <w:rStyle w:val="Emphasis"/>
        </w:rPr>
        <w:t xml:space="preserve"> by psychologists</w:t>
      </w:r>
      <w:r w:rsidRPr="00E568F1">
        <w:rPr>
          <w:rStyle w:val="11111AAAAStyleUnderline"/>
        </w:rPr>
        <w:t>, so much so that some scientists adopt the term “nonconscious mind” to avoid association with the Freudian version</w:t>
      </w:r>
      <w:r w:rsidRPr="00E568F1">
        <w:t xml:space="preserve">. David S. </w:t>
      </w:r>
      <w:r w:rsidRPr="00E568F1">
        <w:rPr>
          <w:rStyle w:val="11111AAAAStyleUnderline"/>
        </w:rPr>
        <w:t>Holmes collates</w:t>
      </w:r>
      <w:r w:rsidRPr="00E568F1">
        <w:t xml:space="preserve"> </w:t>
      </w:r>
      <w:r w:rsidRPr="00E568F1">
        <w:rPr>
          <w:rStyle w:val="Emphasis"/>
          <w:highlight w:val="yellow"/>
        </w:rPr>
        <w:t>sixty years’</w:t>
      </w:r>
      <w:r w:rsidRPr="00E568F1">
        <w:rPr>
          <w:rStyle w:val="Emphasis"/>
        </w:rPr>
        <w:t xml:space="preserve"> worth </w:t>
      </w:r>
      <w:r w:rsidRPr="00E568F1">
        <w:rPr>
          <w:rStyle w:val="Emphasis"/>
          <w:highlight w:val="yellow"/>
        </w:rPr>
        <w:t>of</w:t>
      </w:r>
      <w:r w:rsidRPr="00E568F1">
        <w:rPr>
          <w:rStyle w:val="Emphasis"/>
        </w:rPr>
        <w:t xml:space="preserve"> psychological </w:t>
      </w:r>
      <w:r w:rsidRPr="00E568F1">
        <w:rPr>
          <w:rStyle w:val="Emphasis"/>
          <w:highlight w:val="yellow"/>
        </w:rPr>
        <w:t>research into repression</w:t>
      </w:r>
      <w:r w:rsidRPr="00E568F1">
        <w:t xml:space="preserve"> to </w:t>
      </w:r>
      <w:r w:rsidRPr="00E568F1">
        <w:rPr>
          <w:rStyle w:val="Emphasis"/>
          <w:highlight w:val="yellow"/>
        </w:rPr>
        <w:t>conclude</w:t>
      </w:r>
      <w:r w:rsidRPr="00E568F1">
        <w:t xml:space="preserve"> that </w:t>
      </w:r>
      <w:r w:rsidRPr="00E568F1">
        <w:rPr>
          <w:rStyle w:val="Emphasis"/>
          <w:highlight w:val="yellow"/>
        </w:rPr>
        <w:t>it does not exist</w:t>
      </w:r>
      <w:r w:rsidRPr="00E568F1">
        <w:rPr>
          <w:rStyle w:val="11111AAAAStyleUnderline"/>
        </w:rPr>
        <w:t xml:space="preserve">: he cites findings that “emotionally </w:t>
      </w:r>
      <w:r w:rsidRPr="00E568F1">
        <w:rPr>
          <w:rStyle w:val="11111AAAAStyleUnderline"/>
          <w:highlight w:val="yellow"/>
        </w:rPr>
        <w:t xml:space="preserve">intense experiences were more </w:t>
      </w:r>
      <w:r w:rsidRPr="00E568F1">
        <w:rPr>
          <w:rStyle w:val="Emphasis"/>
          <w:highlight w:val="yellow"/>
        </w:rPr>
        <w:t>likely</w:t>
      </w:r>
      <w:r w:rsidRPr="00E568F1">
        <w:rPr>
          <w:rStyle w:val="Emphasis"/>
        </w:rPr>
        <w:t xml:space="preserve"> to be </w:t>
      </w:r>
      <w:r w:rsidRPr="00E568F1">
        <w:rPr>
          <w:rStyle w:val="Emphasis"/>
          <w:highlight w:val="yellow"/>
        </w:rPr>
        <w:t>recalled</w:t>
      </w:r>
      <w:r w:rsidRPr="00E568F1">
        <w:rPr>
          <w:rStyle w:val="11111AAAAStyleUnderline"/>
          <w:highlight w:val="yellow"/>
        </w:rPr>
        <w:t xml:space="preserve"> than less</w:t>
      </w:r>
      <w:r w:rsidRPr="00E568F1">
        <w:rPr>
          <w:rStyle w:val="11111AAAAStyleUnderline"/>
        </w:rPr>
        <w:t xml:space="preserve"> intense experiences, </w:t>
      </w:r>
      <w:r w:rsidRPr="00E568F1">
        <w:rPr>
          <w:rStyle w:val="Emphasis"/>
          <w:highlight w:val="yellow"/>
        </w:rPr>
        <w:t>regardless</w:t>
      </w:r>
      <w:r w:rsidRPr="00E568F1">
        <w:rPr>
          <w:rStyle w:val="11111AAAAStyleUnderline"/>
          <w:highlight w:val="yellow"/>
        </w:rPr>
        <w:t xml:space="preserve"> of whether</w:t>
      </w:r>
      <w:r w:rsidRPr="00E568F1">
        <w:rPr>
          <w:rStyle w:val="11111AAAAStyleUnderline"/>
        </w:rPr>
        <w:t xml:space="preserve"> they were pleasant or </w:t>
      </w:r>
      <w:r w:rsidRPr="00E568F1">
        <w:rPr>
          <w:rStyle w:val="11111AAAAStyleUnderline"/>
          <w:highlight w:val="yellow"/>
        </w:rPr>
        <w:t>unpleasant</w:t>
      </w:r>
      <w:r w:rsidRPr="00E568F1">
        <w:t xml:space="preserve">”.13 </w:t>
      </w:r>
      <w:r w:rsidRPr="00E568F1">
        <w:rPr>
          <w:rStyle w:val="11111AAAAStyleUnderline"/>
        </w:rPr>
        <w:t>The stepping stones of words</w:t>
      </w:r>
      <w:r w:rsidRPr="00E568F1">
        <w:t xml:space="preserve">, images, symbols and puns </w:t>
      </w:r>
      <w:r w:rsidRPr="00E568F1">
        <w:rPr>
          <w:rStyle w:val="11111AAAAStyleUnderline"/>
        </w:rPr>
        <w:t>by which psychoanalysis extrapolates</w:t>
      </w:r>
      <w:r w:rsidRPr="00E568F1">
        <w:t xml:space="preserve"> the contents of </w:t>
      </w:r>
      <w:r w:rsidRPr="00E568F1">
        <w:rPr>
          <w:rStyle w:val="11111AAAAStyleUnderline"/>
        </w:rPr>
        <w:t>the Unconscious</w:t>
      </w:r>
      <w:r w:rsidRPr="00E568F1">
        <w:t xml:space="preserve"> from its outward manifestations </w:t>
      </w:r>
      <w:r w:rsidRPr="00E568F1">
        <w:rPr>
          <w:rStyle w:val="11111AAAAStyleUnderline"/>
        </w:rPr>
        <w:t>are</w:t>
      </w:r>
      <w:r w:rsidRPr="00E568F1">
        <w:t xml:space="preserve"> likewise </w:t>
      </w:r>
      <w:r w:rsidRPr="00E568F1">
        <w:rPr>
          <w:rStyle w:val="11111AAAAStyleUnderline"/>
        </w:rPr>
        <w:t>regarded with mistrust</w:t>
      </w:r>
      <w:r w:rsidRPr="00E568F1">
        <w:t xml:space="preserve"> by the discipline’s detractors, </w:t>
      </w:r>
      <w:r w:rsidRPr="00E568F1">
        <w:rPr>
          <w:rStyle w:val="11111AAAAStyleUnderline"/>
        </w:rPr>
        <w:t>particularly</w:t>
      </w:r>
      <w:r w:rsidRPr="00E568F1">
        <w:t xml:space="preserve"> in cases </w:t>
      </w:r>
      <w:r w:rsidRPr="00E568F1">
        <w:rPr>
          <w:rStyle w:val="11111AAAAStyleUnderline"/>
        </w:rPr>
        <w:t>where historical research</w:t>
      </w:r>
      <w:r w:rsidRPr="00E568F1">
        <w:t xml:space="preserve"> into Freud’s patients </w:t>
      </w:r>
      <w:r w:rsidRPr="00E568F1">
        <w:rPr>
          <w:rStyle w:val="11111AAAAStyleUnderline"/>
        </w:rPr>
        <w:t>has cast doubt on</w:t>
      </w:r>
      <w:r w:rsidRPr="00E568F1">
        <w:t xml:space="preserve"> his </w:t>
      </w:r>
      <w:r w:rsidRPr="00E568F1">
        <w:rPr>
          <w:rStyle w:val="11111AAAAStyleUnderline"/>
        </w:rPr>
        <w:t>claims</w:t>
      </w:r>
      <w:r w:rsidRPr="00E568F1">
        <w:t xml:space="preserve"> to have identified and resolved the source of a neurosis.14 In literary analysis, where critics do not have a patient’s corroboration or relief of symptoms to guide and limit them, interpretation can lead far from the original expression of the text. Psychoanalytic readings of Jean-Paul Sartre’s La Nausée illustrate this clearly: Josette Pacaly infers from the “quasi-obsessional recurrence of images of the hand” that the narrator suffered a childhood interdiction on masturbation.15 Serge Doubrovsky uncovers the same repression, as well as latent homosexuality and paedophilia, in the novel’s opening scene of nausea occasioned by a pebble on the beach: “What if Roquentin no longer remembered looking at the sea or the pebble because he was looking at the boys?”16 Puns on the French word for pebble, galet (“gars laids”, ugly lads) and boys, gamins (“gars mains”, lads hands) are adduced by Doubrovsky to support this reading, which relies on the single mention of les gamins that introduced the episode: “On Saturday the boys were skimming stones and I wanted to throw a pebble in the sea like them.”17 Both psychoanalytic readings lead away from the “surface” meaning of the text, in which hands represent not masturbation but corporeality and contact with the being-in-itself of the physical world, and the boys simply motivate Roquentin to pick up the stone that will trigger his nausea. </w:t>
      </w:r>
      <w:r w:rsidRPr="00E568F1">
        <w:rPr>
          <w:rStyle w:val="11111AAAAStyleUnderline"/>
        </w:rPr>
        <w:t>The use of</w:t>
      </w:r>
      <w:r w:rsidRPr="00E568F1">
        <w:t xml:space="preserve"> punning and </w:t>
      </w:r>
      <w:r w:rsidRPr="00E568F1">
        <w:rPr>
          <w:rStyle w:val="Emphasis"/>
          <w:highlight w:val="yellow"/>
        </w:rPr>
        <w:t>symbolic</w:t>
      </w:r>
      <w:r w:rsidRPr="00E568F1">
        <w:rPr>
          <w:rStyle w:val="11111AAAAStyleUnderline"/>
          <w:highlight w:val="yellow"/>
        </w:rPr>
        <w:t xml:space="preserve"> readings</w:t>
      </w:r>
      <w:r w:rsidRPr="00E568F1">
        <w:t xml:space="preserve">, and the freedom to read with or against the grain of the narration as required, </w:t>
      </w:r>
      <w:r w:rsidRPr="00E568F1">
        <w:rPr>
          <w:rStyle w:val="11111AAAAStyleUnderline"/>
          <w:highlight w:val="yellow"/>
        </w:rPr>
        <w:t>give the</w:t>
      </w:r>
      <w:r w:rsidRPr="00E568F1">
        <w:rPr>
          <w:rStyle w:val="11111AAAAStyleUnderline"/>
        </w:rPr>
        <w:t xml:space="preserve"> psychoanalytic </w:t>
      </w:r>
      <w:r w:rsidRPr="00E568F1">
        <w:rPr>
          <w:rStyle w:val="11111AAAAStyleUnderline"/>
          <w:highlight w:val="yellow"/>
        </w:rPr>
        <w:t>critic licence to corroborate a</w:t>
      </w:r>
      <w:r w:rsidRPr="00E568F1">
        <w:t xml:space="preserve"> Freudian </w:t>
      </w:r>
      <w:r w:rsidRPr="00E568F1">
        <w:rPr>
          <w:rStyle w:val="11111AAAAStyleUnderline"/>
          <w:highlight w:val="yellow"/>
        </w:rPr>
        <w:t>model</w:t>
      </w:r>
      <w:r w:rsidRPr="00E568F1">
        <w:rPr>
          <w:rStyle w:val="11111AAAAStyleUnderline"/>
        </w:rPr>
        <w:t xml:space="preserve"> of</w:t>
      </w:r>
      <w:r w:rsidRPr="00E568F1">
        <w:t xml:space="preserve"> characters’ </w:t>
      </w:r>
      <w:r w:rsidRPr="00E568F1">
        <w:rPr>
          <w:rStyle w:val="11111AAAAStyleUnderline"/>
        </w:rPr>
        <w:t xml:space="preserve">psychology </w:t>
      </w:r>
      <w:r w:rsidRPr="00E568F1">
        <w:rPr>
          <w:rStyle w:val="11111AAAAStyleUnderline"/>
          <w:highlight w:val="yellow"/>
        </w:rPr>
        <w:t xml:space="preserve">by means of </w:t>
      </w:r>
      <w:r w:rsidRPr="00E568F1">
        <w:rPr>
          <w:rStyle w:val="Emphasis"/>
          <w:highlight w:val="yellow"/>
        </w:rPr>
        <w:t>slim</w:t>
      </w:r>
      <w:r w:rsidRPr="00E568F1">
        <w:rPr>
          <w:rStyle w:val="Emphasis"/>
        </w:rPr>
        <w:t xml:space="preserve"> textual </w:t>
      </w:r>
      <w:r w:rsidRPr="00E568F1">
        <w:rPr>
          <w:rStyle w:val="Emphasis"/>
          <w:highlight w:val="yellow"/>
        </w:rPr>
        <w:t>evidence</w:t>
      </w:r>
      <w:r w:rsidRPr="00E568F1">
        <w:t>.</w:t>
      </w:r>
    </w:p>
    <w:p w14:paraId="13A102EE" w14:textId="77777777" w:rsidR="00513B7A" w:rsidRDefault="00513B7A" w:rsidP="00513B7A"/>
    <w:p w14:paraId="1BB2CDC7" w14:textId="77777777" w:rsidR="002527F5" w:rsidRPr="00E97662" w:rsidRDefault="002527F5" w:rsidP="002527F5">
      <w:pPr>
        <w:pStyle w:val="Heading3"/>
        <w:rPr>
          <w:rFonts w:cs="Arial"/>
        </w:rPr>
      </w:pPr>
      <w:r w:rsidRPr="00E97662">
        <w:rPr>
          <w:rFonts w:cs="Arial"/>
        </w:rPr>
        <w:t>D: Liberalism—1NC</w:t>
      </w:r>
    </w:p>
    <w:p w14:paraId="358D01B1" w14:textId="77777777" w:rsidR="002527F5" w:rsidRPr="00E97662" w:rsidRDefault="002527F5" w:rsidP="002527F5">
      <w:pPr>
        <w:rPr>
          <w:szCs w:val="16"/>
        </w:rPr>
      </w:pPr>
    </w:p>
    <w:p w14:paraId="7D86B831" w14:textId="77777777" w:rsidR="002527F5" w:rsidRPr="00E97662" w:rsidRDefault="002527F5" w:rsidP="002527F5">
      <w:pPr>
        <w:pStyle w:val="Heading4"/>
        <w:rPr>
          <w:rFonts w:cs="Arial"/>
        </w:rPr>
      </w:pPr>
      <w:r w:rsidRPr="00E97662">
        <w:rPr>
          <w:rFonts w:cs="Arial"/>
        </w:rPr>
        <w:t xml:space="preserve">Even if imperfect, liberalism is </w:t>
      </w:r>
      <w:r w:rsidRPr="00E97662">
        <w:rPr>
          <w:rFonts w:cs="Arial"/>
          <w:u w:val="single"/>
        </w:rPr>
        <w:t>useful</w:t>
      </w:r>
      <w:r w:rsidRPr="00E97662">
        <w:rPr>
          <w:rFonts w:cs="Arial"/>
        </w:rPr>
        <w:t xml:space="preserve">. We should </w:t>
      </w:r>
      <w:r w:rsidRPr="00E97662">
        <w:rPr>
          <w:rFonts w:cs="Arial"/>
          <w:u w:val="single"/>
        </w:rPr>
        <w:t>reclaim</w:t>
      </w:r>
      <w:r w:rsidRPr="00E97662">
        <w:rPr>
          <w:rFonts w:cs="Arial"/>
        </w:rPr>
        <w:t xml:space="preserve"> and </w:t>
      </w:r>
      <w:r w:rsidRPr="00E97662">
        <w:rPr>
          <w:rFonts w:cs="Arial"/>
          <w:u w:val="single"/>
        </w:rPr>
        <w:t>mold</w:t>
      </w:r>
      <w:r w:rsidRPr="00E97662">
        <w:rPr>
          <w:rFonts w:cs="Arial"/>
        </w:rPr>
        <w:t xml:space="preserve"> existing liberalism to </w:t>
      </w:r>
      <w:r w:rsidRPr="00E97662">
        <w:rPr>
          <w:rFonts w:cs="Arial"/>
          <w:u w:val="single"/>
        </w:rPr>
        <w:t>better fit</w:t>
      </w:r>
      <w:r w:rsidRPr="00E97662">
        <w:rPr>
          <w:rFonts w:cs="Arial"/>
        </w:rPr>
        <w:t xml:space="preserve"> our ideals. Throwing it out leaves us with </w:t>
      </w:r>
      <w:r w:rsidRPr="00E97662">
        <w:rPr>
          <w:rFonts w:cs="Arial"/>
          <w:u w:val="single"/>
        </w:rPr>
        <w:t>no functioning alternative</w:t>
      </w:r>
      <w:r w:rsidRPr="00E97662">
        <w:rPr>
          <w:rFonts w:cs="Arial"/>
        </w:rPr>
        <w:t xml:space="preserve">, which is </w:t>
      </w:r>
      <w:r w:rsidRPr="00E97662">
        <w:rPr>
          <w:rFonts w:cs="Arial"/>
          <w:u w:val="single"/>
        </w:rPr>
        <w:t>worse</w:t>
      </w:r>
      <w:r w:rsidRPr="00E97662">
        <w:rPr>
          <w:rFonts w:cs="Arial"/>
        </w:rPr>
        <w:t xml:space="preserve">. </w:t>
      </w:r>
    </w:p>
    <w:p w14:paraId="34552849" w14:textId="77777777" w:rsidR="002527F5" w:rsidRPr="00E97662" w:rsidRDefault="002527F5" w:rsidP="002527F5">
      <w:pPr>
        <w:rPr>
          <w:szCs w:val="16"/>
        </w:rPr>
      </w:pPr>
      <w:r w:rsidRPr="00E97662">
        <w:rPr>
          <w:rStyle w:val="Style13ptBold"/>
        </w:rPr>
        <w:t>Gopnik ‘19</w:t>
      </w:r>
      <w:r w:rsidRPr="00E97662">
        <w:rPr>
          <w:szCs w:val="16"/>
        </w:rPr>
        <w:t xml:space="preserve"> [Adam Gopnik is an American writer and essayist best known as a staff writer for The New Yorker. “A Thousand Small Sanities: The Moral Adventure of Liberalism”, Basic Books New York, published 05-14-2019, accessed 10-10-2025]</w:t>
      </w:r>
    </w:p>
    <w:p w14:paraId="41F7555B" w14:textId="77777777" w:rsidR="002527F5" w:rsidRPr="00E97662" w:rsidRDefault="002527F5" w:rsidP="002527F5">
      <w:pPr>
        <w:rPr>
          <w:szCs w:val="16"/>
        </w:rPr>
      </w:pPr>
    </w:p>
    <w:p w14:paraId="48925FEC" w14:textId="77777777" w:rsidR="002527F5" w:rsidRPr="00E97662" w:rsidRDefault="002527F5" w:rsidP="002527F5">
      <w:pPr>
        <w:rPr>
          <w:szCs w:val="16"/>
        </w:rPr>
      </w:pPr>
      <w:r w:rsidRPr="00E97662">
        <w:rPr>
          <w:rStyle w:val="11111AAAAStyleUnderline"/>
        </w:rPr>
        <w:t>Everywhere we look</w:t>
      </w:r>
      <w:r w:rsidRPr="00E97662">
        <w:rPr>
          <w:szCs w:val="16"/>
        </w:rPr>
        <w:t xml:space="preserve">, throughout Europe as much as in America, </w:t>
      </w:r>
      <w:r w:rsidRPr="00E97662">
        <w:rPr>
          <w:rStyle w:val="11111AAAAStyleUnderline"/>
        </w:rPr>
        <w:t>patriotism is being replaced with nationalism, pluralism by tribalism</w:t>
      </w:r>
      <w:r w:rsidRPr="00E97662">
        <w:rPr>
          <w:szCs w:val="16"/>
        </w:rPr>
        <w:t xml:space="preserve">, impersonal justice by the tyrannical whim of autocrats who think only to punish their enemies and reward their hitmen. Many of these have gained power by democratic means, but they have kept power by illiberal ones. </w:t>
      </w:r>
      <w:r w:rsidRPr="00E97662">
        <w:rPr>
          <w:rStyle w:val="11111AAAAStyleUnderline"/>
        </w:rPr>
        <w:t xml:space="preserve">The </w:t>
      </w:r>
      <w:r w:rsidRPr="00E97662">
        <w:rPr>
          <w:rStyle w:val="Emphasis"/>
        </w:rPr>
        <w:t>death of liberal democracy</w:t>
      </w:r>
      <w:r w:rsidRPr="00E97662">
        <w:rPr>
          <w:rStyle w:val="11111AAAAStyleUnderline"/>
        </w:rPr>
        <w:t xml:space="preserve"> is announced</w:t>
      </w:r>
      <w:r w:rsidRPr="00E97662">
        <w:rPr>
          <w:szCs w:val="16"/>
        </w:rPr>
        <w:t xml:space="preserve"> now with </w:t>
      </w:r>
      <w:r w:rsidRPr="00E97662">
        <w:rPr>
          <w:rStyle w:val="11111AAAAStyleUnderline"/>
        </w:rPr>
        <w:t>the same certainty that its triumph was proclaimed</w:t>
      </w:r>
      <w:r w:rsidRPr="00E97662">
        <w:rPr>
          <w:szCs w:val="16"/>
        </w:rPr>
        <w:t xml:space="preserve"> a mere </w:t>
      </w:r>
      <w:r w:rsidRPr="00E97662">
        <w:rPr>
          <w:rStyle w:val="11111AAAAStyleUnderline"/>
        </w:rPr>
        <w:t>twenty years before</w:t>
      </w:r>
      <w:r w:rsidRPr="00E97662">
        <w:rPr>
          <w:szCs w:val="16"/>
        </w:rPr>
        <w:t>. If in America the authoritarian nightmare has so far turned out to be more like Goodfellas than 1984—well, as the fine film The Death of Stalin showed us, Goodfellas in power was exactly what the evilest kind of authoritarianism could look like.</w:t>
      </w:r>
    </w:p>
    <w:p w14:paraId="3276AEBC" w14:textId="77777777" w:rsidR="002527F5" w:rsidRPr="00E97662" w:rsidRDefault="002527F5" w:rsidP="002527F5">
      <w:pPr>
        <w:rPr>
          <w:szCs w:val="16"/>
        </w:rPr>
      </w:pPr>
      <w:r w:rsidRPr="00E97662">
        <w:rPr>
          <w:szCs w:val="16"/>
        </w:rPr>
        <w:t>Yet where could one find for her a real and unapologetic contemporary defense of liberalism? What is liberalism, even? In America it means, vaguely, the politics of the center of the Democratic Party. For nostalgics, it means Barack Obama. For nostalgic depressives, it can mean Michael Dukakis. (For despairing nostalgic depressives, it can mean Michael Dukakis in a tank.) Though in Canada liberals unafraid to be called so are often in power, in Britain, the liberal temperament has been largely hived off to the right wing of Labour and the left wing of the Conservative Party. In France what’s called liberalism is actually more like what we call libertarianism, while the same tradition that produces our liberalism is more often called republicanism (which, of course, has nothing to do with what we call Republicanism).</w:t>
      </w:r>
    </w:p>
    <w:p w14:paraId="0E1A3F83" w14:textId="77777777" w:rsidR="002527F5" w:rsidRPr="00E97662" w:rsidRDefault="002527F5" w:rsidP="002527F5">
      <w:pPr>
        <w:rPr>
          <w:szCs w:val="16"/>
        </w:rPr>
      </w:pPr>
      <w:r w:rsidRPr="00E97662">
        <w:rPr>
          <w:szCs w:val="16"/>
        </w:rPr>
        <w:t xml:space="preserve">Well, words change meaning all the time, over time, and in different places. But </w:t>
      </w:r>
      <w:r w:rsidRPr="00E97662">
        <w:rPr>
          <w:rStyle w:val="11111AAAAStyleUnderline"/>
        </w:rPr>
        <w:t>whatever liberalism is, no one likes it.</w:t>
      </w:r>
      <w:r w:rsidRPr="00E97662">
        <w:rPr>
          <w:szCs w:val="16"/>
        </w:rPr>
        <w:t xml:space="preserve"> In right-wing polemics, liberals are conflated with true left-wing radicals (who, in fact, hate liberals every bit as much as the right wing does, even if the right often misses this). And so, a nonexistent imaginary monster, the left-liberal, is invented. (It’s pretty much guaranteed that any time you see that creature, the left-liberal, all serious argument will vanish in its wake.) </w:t>
      </w:r>
      <w:r w:rsidRPr="00E97662">
        <w:rPr>
          <w:rStyle w:val="11111AAAAStyleUnderline"/>
        </w:rPr>
        <w:t>Among the actual left, the liberal becomes</w:t>
      </w:r>
      <w:r w:rsidRPr="00E97662">
        <w:rPr>
          <w:szCs w:val="16"/>
        </w:rPr>
        <w:t xml:space="preserve"> still </w:t>
      </w:r>
      <w:r w:rsidRPr="00E97662">
        <w:rPr>
          <w:rStyle w:val="Emphasis"/>
        </w:rPr>
        <w:t>an</w:t>
      </w:r>
      <w:r w:rsidRPr="00E97662">
        <w:rPr>
          <w:szCs w:val="16"/>
        </w:rPr>
        <w:t xml:space="preserve">other </w:t>
      </w:r>
      <w:r w:rsidRPr="00E97662">
        <w:rPr>
          <w:rStyle w:val="Emphasis"/>
        </w:rPr>
        <w:t>imaginary monster, the dreaded neoliberal</w:t>
      </w:r>
      <w:r w:rsidRPr="00E97662">
        <w:rPr>
          <w:szCs w:val="16"/>
        </w:rPr>
        <w:t>. If, to borrow a conception from Lewis Carroll’s great poem “The Hunting of the Snark” (where there are two monsters, one bad, the other worse, being pursued by a strange Carrollian hunting party), the left-liberal of right-wing polemics is a Snark, a hideous creature, then the neoliberal of left-wing imagination is actually a Boojum—a creature so horrible that it can hardly be glimpsed or identified.</w:t>
      </w:r>
    </w:p>
    <w:p w14:paraId="20033692" w14:textId="77777777" w:rsidR="002527F5" w:rsidRPr="00E97662" w:rsidRDefault="002527F5" w:rsidP="002527F5">
      <w:pPr>
        <w:rPr>
          <w:szCs w:val="16"/>
        </w:rPr>
      </w:pPr>
      <w:r w:rsidRPr="00E97662">
        <w:rPr>
          <w:szCs w:val="16"/>
        </w:rPr>
        <w:t xml:space="preserve">Historically and still today, </w:t>
      </w:r>
      <w:r w:rsidRPr="00E97662">
        <w:rPr>
          <w:rStyle w:val="11111AAAAStyleUnderline"/>
        </w:rPr>
        <w:t xml:space="preserve">both the far </w:t>
      </w:r>
      <w:r w:rsidRPr="00E97662">
        <w:rPr>
          <w:rStyle w:val="11111AAAAStyleUnderline"/>
          <w:highlight w:val="yellow"/>
        </w:rPr>
        <w:t>left</w:t>
      </w:r>
      <w:r w:rsidRPr="00E97662">
        <w:rPr>
          <w:rStyle w:val="11111AAAAStyleUnderline"/>
        </w:rPr>
        <w:t xml:space="preserve"> and the far right </w:t>
      </w:r>
      <w:r w:rsidRPr="00E97662">
        <w:rPr>
          <w:rStyle w:val="11111AAAAStyleUnderline"/>
          <w:highlight w:val="yellow"/>
        </w:rPr>
        <w:t>hate liberals more</w:t>
      </w:r>
      <w:r w:rsidRPr="00E97662">
        <w:rPr>
          <w:rStyle w:val="11111AAAAStyleUnderline"/>
        </w:rPr>
        <w:t xml:space="preserve"> even </w:t>
      </w:r>
      <w:r w:rsidRPr="00E97662">
        <w:rPr>
          <w:rStyle w:val="11111AAAAStyleUnderline"/>
          <w:highlight w:val="yellow"/>
        </w:rPr>
        <w:t>than</w:t>
      </w:r>
      <w:r w:rsidRPr="00E97662">
        <w:rPr>
          <w:rStyle w:val="11111AAAAStyleUnderline"/>
        </w:rPr>
        <w:t xml:space="preserve"> they hate </w:t>
      </w:r>
      <w:r w:rsidRPr="00E97662">
        <w:rPr>
          <w:rStyle w:val="11111AAAAStyleUnderline"/>
          <w:highlight w:val="yellow"/>
        </w:rPr>
        <w:t>their opposite extreme</w:t>
      </w:r>
      <w:r w:rsidRPr="00E97662">
        <w:rPr>
          <w:szCs w:val="16"/>
        </w:rPr>
        <w:t>, with whom they share—even if they don’t recognize it—a common ground of absolutism. Dogmatic Catholics can speak more readily to dogmatic Communists than to lifelong compromisers. Competing absolutisms respect each other more than either respects those who are allergic to absolutes as an absolute principle.</w:t>
      </w:r>
    </w:p>
    <w:p w14:paraId="3651386F" w14:textId="77777777" w:rsidR="002527F5" w:rsidRPr="00E97662" w:rsidRDefault="002527F5" w:rsidP="002527F5">
      <w:pPr>
        <w:rPr>
          <w:szCs w:val="16"/>
        </w:rPr>
      </w:pPr>
      <w:r w:rsidRPr="00E97662">
        <w:rPr>
          <w:szCs w:val="16"/>
        </w:rPr>
        <w:t>Liberals are, in the insistent imagination of their enemies, not merely wrong but craven, spineless. They seek centrist solutions to problems that demand radical measures, defend an indefensible status quo—whether that status quo is imagined as one of statist interference or of free-market folly—have no fixed axioms to argue from, and generally collapse, wringing their hands in impotent worry, when trouble starts. There are no atheists in foxholes, and no liberals in bar fights, and what we have today, the insistent sneering insists, is a long permanent bar fight, where you can’t trust a liberal to throw a bourbon bottle at the bad guys, whichever bad guys you happen to be aiming bourbon bottles at. Liberals are out-of-touch elitists, at once moralists and hedonists. In the middle of the bar fight, the liberal is writing a blog post about biodegradable bottles or, more likely, trying to start a tasting of artisanal bourbons.</w:t>
      </w:r>
    </w:p>
    <w:p w14:paraId="64EED968" w14:textId="77777777" w:rsidR="002527F5" w:rsidRPr="00E97662" w:rsidRDefault="002527F5" w:rsidP="002527F5">
      <w:pPr>
        <w:rPr>
          <w:szCs w:val="16"/>
        </w:rPr>
      </w:pPr>
      <w:r w:rsidRPr="00E97662">
        <w:rPr>
          <w:szCs w:val="16"/>
        </w:rPr>
        <w:t>Even if you pick up a standard political history, you’ll get a more complicated but, in its way, equally uninspiring view of the liberal tradition. It will tend to emphasize the seventeenth- and eighteenth-century European political philosophers Montesquieu and Locke and, sometimes, Hobbes. It will tend to make a great deal about liberal ideas that are contractual and procedural and utilitarian and offer specific social rules, like the rules on a board game box—or else try to calculate how maximal pleasure can be offered to maximum numbers of people. It will offer a vision of liberalism that, in a certain way, is atomized and tends to honor individuals above communities and societies. You’ll read about how much liberalism depends on a particular modern and materialist and indeed capitalist idea of individual enterprise, of a spiritually isolated individual who’s largely set apart from community and tradition. Robinson Crusoe is sometimes thought of as the original liberal man. Alone on an island, keeping his accounts, planning his future—and, maybe not at all accidentally, depending on a native bearer and manservant for his well-being.</w:t>
      </w:r>
    </w:p>
    <w:p w14:paraId="3A1757E1" w14:textId="77777777" w:rsidR="002527F5" w:rsidRPr="00E97662" w:rsidRDefault="002527F5" w:rsidP="002527F5">
      <w:pPr>
        <w:rPr>
          <w:szCs w:val="16"/>
        </w:rPr>
      </w:pPr>
      <w:r w:rsidRPr="00E97662">
        <w:rPr>
          <w:szCs w:val="16"/>
        </w:rPr>
        <w:t xml:space="preserve">Now, none of this is entirely false. But I don’t think it gives us a complete or remotely contemporary picture of the liberal tradition, or of what liberalism means to us, or of what liberalism can become. </w:t>
      </w:r>
      <w:r w:rsidRPr="00E97662">
        <w:rPr>
          <w:rStyle w:val="11111AAAAStyleUnderline"/>
        </w:rPr>
        <w:t xml:space="preserve">A distinct idea of </w:t>
      </w:r>
      <w:r w:rsidRPr="00E97662">
        <w:rPr>
          <w:rStyle w:val="11111AAAAStyleUnderline"/>
          <w:highlight w:val="yellow"/>
        </w:rPr>
        <w:t>a liberal tradition</w:t>
      </w:r>
      <w:r w:rsidRPr="00E97662">
        <w:rPr>
          <w:rStyle w:val="11111AAAAStyleUnderline"/>
        </w:rPr>
        <w:t xml:space="preserve"> exists and</w:t>
      </w:r>
      <w:r w:rsidRPr="00E97662">
        <w:rPr>
          <w:szCs w:val="16"/>
        </w:rPr>
        <w:t xml:space="preserve"> </w:t>
      </w:r>
      <w:r w:rsidRPr="00E97662">
        <w:rPr>
          <w:rStyle w:val="Emphasis"/>
          <w:highlight w:val="yellow"/>
        </w:rPr>
        <w:t>is one we can use and understand</w:t>
      </w:r>
      <w:r w:rsidRPr="00E97662">
        <w:rPr>
          <w:szCs w:val="16"/>
        </w:rPr>
        <w:t xml:space="preserve">. It’s really very much </w:t>
      </w:r>
      <w:r w:rsidRPr="00E97662">
        <w:rPr>
          <w:rStyle w:val="11111AAAAStyleUnderline"/>
        </w:rPr>
        <w:t xml:space="preserve">in </w:t>
      </w:r>
      <w:r w:rsidRPr="00E97662">
        <w:rPr>
          <w:rStyle w:val="11111AAAAStyleUnderline"/>
          <w:highlight w:val="yellow"/>
        </w:rPr>
        <w:t>line with</w:t>
      </w:r>
      <w:r w:rsidRPr="00E97662">
        <w:rPr>
          <w:szCs w:val="16"/>
        </w:rPr>
        <w:t xml:space="preserve"> the way we use the term in our ordinary speech—to reference people and parties with </w:t>
      </w:r>
      <w:r w:rsidRPr="00E97662">
        <w:rPr>
          <w:rStyle w:val="11111AAAAStyleUnderline"/>
        </w:rPr>
        <w:t xml:space="preserve">an equal </w:t>
      </w:r>
      <w:r w:rsidRPr="00E97662">
        <w:rPr>
          <w:rStyle w:val="11111AAAAStyleUnderline"/>
          <w:highlight w:val="yellow"/>
        </w:rPr>
        <w:t>commitment to reform</w:t>
      </w:r>
      <w:r w:rsidRPr="00E97662">
        <w:rPr>
          <w:rStyle w:val="11111AAAAStyleUnderline"/>
        </w:rPr>
        <w:t xml:space="preserve"> and to </w:t>
      </w:r>
      <w:r w:rsidRPr="00E97662">
        <w:rPr>
          <w:rStyle w:val="11111AAAAStyleUnderline"/>
          <w:highlight w:val="yellow"/>
        </w:rPr>
        <w:t>liberty</w:t>
      </w:r>
      <w:r w:rsidRPr="00E97662">
        <w:rPr>
          <w:szCs w:val="16"/>
        </w:rPr>
        <w:t xml:space="preserve">, </w:t>
      </w:r>
      <w:r w:rsidRPr="00E97662">
        <w:rPr>
          <w:rStyle w:val="11111AAAAStyleUnderline"/>
        </w:rPr>
        <w:t>who want</w:t>
      </w:r>
      <w:r w:rsidRPr="00E97662">
        <w:rPr>
          <w:szCs w:val="16"/>
        </w:rPr>
        <w:t xml:space="preserve"> </w:t>
      </w:r>
      <w:r w:rsidRPr="00E97662">
        <w:rPr>
          <w:rStyle w:val="Emphasis"/>
        </w:rPr>
        <w:t xml:space="preserve">both greater </w:t>
      </w:r>
      <w:r w:rsidRPr="00E97662">
        <w:rPr>
          <w:rStyle w:val="Emphasis"/>
          <w:highlight w:val="yellow"/>
        </w:rPr>
        <w:t>equality</w:t>
      </w:r>
      <w:r w:rsidRPr="00E97662">
        <w:rPr>
          <w:szCs w:val="16"/>
        </w:rPr>
        <w:t xml:space="preserve"> among men and women </w:t>
      </w:r>
      <w:r w:rsidRPr="00E97662">
        <w:rPr>
          <w:rStyle w:val="11111AAAAStyleUnderline"/>
        </w:rPr>
        <w:t>and</w:t>
      </w:r>
      <w:r w:rsidRPr="00E97662">
        <w:rPr>
          <w:szCs w:val="16"/>
        </w:rPr>
        <w:t xml:space="preserve"> an </w:t>
      </w:r>
      <w:r w:rsidRPr="00E97662">
        <w:rPr>
          <w:rStyle w:val="Emphasis"/>
        </w:rPr>
        <w:t xml:space="preserve">ever-greater </w:t>
      </w:r>
      <w:r w:rsidRPr="00E97662">
        <w:rPr>
          <w:rStyle w:val="Emphasis"/>
          <w:highlight w:val="yellow"/>
        </w:rPr>
        <w:t>tolerance for difference</w:t>
      </w:r>
      <w:r w:rsidRPr="00E97662">
        <w:rPr>
          <w:szCs w:val="16"/>
        </w:rPr>
        <w:t xml:space="preserve"> among them too.</w:t>
      </w:r>
    </w:p>
    <w:p w14:paraId="2C931833" w14:textId="77777777" w:rsidR="002527F5" w:rsidRPr="00E97662" w:rsidRDefault="002527F5" w:rsidP="002527F5">
      <w:pPr>
        <w:rPr>
          <w:szCs w:val="16"/>
        </w:rPr>
      </w:pPr>
      <w:r w:rsidRPr="00E97662">
        <w:rPr>
          <w:szCs w:val="16"/>
        </w:rPr>
        <w:t>As an essayist, I have written innumerable—some would say interminable—essays on liberal thinkers and makers and have lived imaginatively among liberal philosophers and politicians and activists and even saints, rather than narrowly with only liberal ideas. My idea of liberalism, while having much to do with individuals and their liberties, has even more to do with couples and communities. We can’t have an idea of individual liberty without an idea of shared values that include it.</w:t>
      </w:r>
    </w:p>
    <w:p w14:paraId="22141E9E" w14:textId="77777777" w:rsidR="002527F5" w:rsidRPr="00E97662" w:rsidRDefault="002527F5" w:rsidP="002527F5">
      <w:pPr>
        <w:rPr>
          <w:szCs w:val="16"/>
        </w:rPr>
      </w:pPr>
      <w:r w:rsidRPr="00E97662">
        <w:rPr>
          <w:szCs w:val="16"/>
        </w:rPr>
        <w:t>A vision of liberalism that doesn’t concentrate too narrowly on individuals and their contracts but instead on loving relationships and living values can give us a better picture of liberal thought as it’s actually evolved than the orthodox picture can. It’s a myth, as a new generation of scholars has shown, that liberalism is obsessed with individualism, a myth that liberalism doesn’t have a rich imagination of common fates and shared values. Adam Smith, though today he’s been appropriated to right-wing think tanks and even right-wing neckties—Milton Friedman always wore one—thought in terms of cities and of how they share sentiments before he thought of individuals and how they price goods.</w:t>
      </w:r>
    </w:p>
    <w:p w14:paraId="78E74ED0" w14:textId="77777777" w:rsidR="002527F5" w:rsidRPr="00E97662" w:rsidRDefault="002527F5" w:rsidP="002527F5">
      <w:pPr>
        <w:rPr>
          <w:szCs w:val="16"/>
        </w:rPr>
      </w:pPr>
      <w:r w:rsidRPr="00E97662">
        <w:rPr>
          <w:szCs w:val="16"/>
        </w:rPr>
        <w:t xml:space="preserve">The great eighteenth-century French philosopher Voltaire, the sage of the Enlightenment, whose tight, complacent smile is a symbol of reason, is a very problematic example of an advocate of liberal democracy in our sense—but he remains an apostle of a kind for having risked his life and welfare for a series of humane reforms, particularly protesting the regal habit of stripping men naked and tearing them apart limb from limb, or breaking their bones in public one at a time with a sledgehammer. </w:t>
      </w:r>
    </w:p>
    <w:p w14:paraId="5CC78356" w14:textId="77777777" w:rsidR="002527F5" w:rsidRPr="00E97662" w:rsidRDefault="002527F5" w:rsidP="002527F5">
      <w:pPr>
        <w:rPr>
          <w:szCs w:val="16"/>
        </w:rPr>
      </w:pPr>
      <w:r w:rsidRPr="00E97662">
        <w:rPr>
          <w:rStyle w:val="11111AAAAStyleUnderline"/>
          <w:highlight w:val="yellow"/>
        </w:rPr>
        <w:t xml:space="preserve">Wherever there is a movement </w:t>
      </w:r>
      <w:r w:rsidRPr="00E97662">
        <w:rPr>
          <w:rStyle w:val="11111AAAAStyleUnderline"/>
        </w:rPr>
        <w:t xml:space="preserve">for humane reform </w:t>
      </w:r>
      <w:r w:rsidRPr="00E97662">
        <w:rPr>
          <w:rStyle w:val="Emphasis"/>
          <w:highlight w:val="yellow"/>
        </w:rPr>
        <w:t>there is</w:t>
      </w:r>
      <w:r w:rsidRPr="00E97662">
        <w:rPr>
          <w:rStyle w:val="Emphasis"/>
        </w:rPr>
        <w:t xml:space="preserve"> always </w:t>
      </w:r>
      <w:r w:rsidRPr="00E97662">
        <w:rPr>
          <w:rStyle w:val="Emphasis"/>
          <w:highlight w:val="yellow"/>
        </w:rPr>
        <w:t xml:space="preserve">a liberal </w:t>
      </w:r>
      <w:r w:rsidRPr="00E97662">
        <w:rPr>
          <w:rStyle w:val="Emphasis"/>
        </w:rPr>
        <w:t>around somewhere</w:t>
      </w:r>
      <w:r w:rsidRPr="00E97662">
        <w:rPr>
          <w:rStyle w:val="11111AAAAStyleUnderline"/>
        </w:rPr>
        <w:t>.</w:t>
      </w:r>
      <w:r w:rsidRPr="00E97662">
        <w:rPr>
          <w:szCs w:val="16"/>
        </w:rPr>
        <w:t xml:space="preserve"> </w:t>
      </w:r>
      <w:r w:rsidRPr="00E97662">
        <w:rPr>
          <w:rStyle w:val="11111AAAAStyleUnderline"/>
        </w:rPr>
        <w:t xml:space="preserve">Many of </w:t>
      </w:r>
      <w:r w:rsidRPr="00E97662">
        <w:rPr>
          <w:rStyle w:val="11111AAAAStyleUnderline"/>
          <w:highlight w:val="yellow"/>
        </w:rPr>
        <w:t>the great movements for humane reform</w:t>
      </w:r>
      <w:r w:rsidRPr="00E97662">
        <w:rPr>
          <w:szCs w:val="16"/>
        </w:rPr>
        <w:t>—</w:t>
      </w:r>
      <w:r w:rsidRPr="00E97662">
        <w:rPr>
          <w:rStyle w:val="11111AAAAStyleUnderline"/>
          <w:highlight w:val="yellow"/>
        </w:rPr>
        <w:t>the antislavery crusade</w:t>
      </w:r>
      <w:r w:rsidRPr="00E97662">
        <w:rPr>
          <w:szCs w:val="16"/>
        </w:rPr>
        <w:t xml:space="preserve">, for instance—have also </w:t>
      </w:r>
      <w:r w:rsidRPr="00E97662">
        <w:rPr>
          <w:rStyle w:val="11111AAAAStyleUnderline"/>
        </w:rPr>
        <w:t>nestled in the bosom of the churches</w:t>
      </w:r>
      <w:r w:rsidRPr="00E97662">
        <w:rPr>
          <w:szCs w:val="16"/>
        </w:rPr>
        <w:t xml:space="preserve">. But in every case, there have been other pious people arguing just as strongly for the opposite view. It enraged the great Frederick Douglass, a sincere Christian, that far more Christian ministers </w:t>
      </w:r>
      <w:r w:rsidRPr="00E97662">
        <w:rPr>
          <w:rStyle w:val="11111AAAAStyleUnderline"/>
          <w:highlight w:val="yellow"/>
        </w:rPr>
        <w:t>were</w:t>
      </w:r>
      <w:r w:rsidRPr="00E97662">
        <w:rPr>
          <w:szCs w:val="16"/>
        </w:rPr>
        <w:t xml:space="preserve"> arguing for slavery than against it. The difference was that, on Douglass’s side, the right side, there was usually a secular, political </w:t>
      </w:r>
      <w:r w:rsidRPr="00E97662">
        <w:rPr>
          <w:rStyle w:val="11111AAAAStyleUnderline"/>
          <w:highlight w:val="yellow"/>
        </w:rPr>
        <w:t>liberal</w:t>
      </w:r>
      <w:r w:rsidRPr="00E97662">
        <w:rPr>
          <w:szCs w:val="16"/>
        </w:rPr>
        <w:t xml:space="preserve"> or two lurking. (The admixture of Christian piety and liberal principle can, historically, be an extremely potent one, as neither group should forget, though both do.)</w:t>
      </w:r>
    </w:p>
    <w:p w14:paraId="6D066B28" w14:textId="77777777" w:rsidR="002527F5" w:rsidRPr="00E97662" w:rsidRDefault="002527F5" w:rsidP="002527F5">
      <w:pPr>
        <w:rPr>
          <w:sz w:val="6"/>
          <w:szCs w:val="12"/>
        </w:rPr>
      </w:pPr>
      <w:r w:rsidRPr="00E97662">
        <w:rPr>
          <w:sz w:val="6"/>
          <w:szCs w:val="12"/>
        </w:rPr>
        <w:t>Images illuminate ideas, and pictures of people are usually clearer than statements of principle. When I think about the liberal tradition I wanted to show my daughter, my inner vision kept returning to a simple scene, one that had delighted me for a long time. It’s of the nineteenth-century philosopher John Stuart Mill and his lover, collaborator, and (as he always insisted) his most important teacher, the writer Harriet Taylor. Desperately in love, they were courting clandestinely, and they would meet secretly at the rhino’s cage at the London Zoo. “Our old friend Rhino,” Taylor called him in a note. It was a place where they could safely meet and talk without fear of being seen by too many people, everyone’s attention being engaged by the enormous exotic animal.</w:t>
      </w:r>
    </w:p>
    <w:p w14:paraId="2A49D378" w14:textId="77777777" w:rsidR="002527F5" w:rsidRPr="00E97662" w:rsidRDefault="002527F5" w:rsidP="002527F5">
      <w:pPr>
        <w:rPr>
          <w:sz w:val="6"/>
          <w:szCs w:val="12"/>
        </w:rPr>
      </w:pPr>
      <w:r w:rsidRPr="00E97662">
        <w:rPr>
          <w:sz w:val="6"/>
          <w:szCs w:val="12"/>
        </w:rPr>
        <w:t>They were pained, uncertain, contemplating adultery, if not yet having committed it—opinions vary; they had been to Paris together—and yet in those conversations began the material of “On Liberty,” one of the greatest books of political theory ever written, and “On the Subjection of Women,” one of the first great feminist manifestos and one of the most explosive books ever written. (One of the most successful, too, inasmuch as almost all of its dreams for female equality have been achieved, at least legally, in our lifetime.)</w:t>
      </w:r>
    </w:p>
    <w:p w14:paraId="6D4278D5" w14:textId="77777777" w:rsidR="002527F5" w:rsidRPr="00E97662" w:rsidRDefault="002527F5" w:rsidP="002527F5">
      <w:pPr>
        <w:rPr>
          <w:sz w:val="6"/>
          <w:szCs w:val="12"/>
        </w:rPr>
      </w:pPr>
      <w:r w:rsidRPr="00E97662">
        <w:rPr>
          <w:sz w:val="6"/>
          <w:szCs w:val="12"/>
        </w:rPr>
        <w:t>Throughout his life, Mill said, emphatically and clearly and unambiguously, that Taylor was the smartest person he had ever met and the greatest influence on his work he had ever known. He praised her in terms so superlative they sounded to later readers a little fishy: “Alike in the highest regions of speculation and in the smaller practical concerns of daily life, her mind was the same perfect instrument, piercing to the very heart and marrow of the matter; always seizing the essential idea or principle. And so, after his life, generations of commentators—including Friedrich Hayek, who unfortunately edited their letters—aggressively Yoko-ed her, insisting that poor Mill, wildly intelligent in all but this, was so blinded and besotted by love that he vastly exaggerated the woman’s role, which obviously couldn’t have been as significant as his own. Fortunately, newer generations of scholars, less blinded by prejudice, have begun to “recover” Harriet Taylor for us, and her role in the making of modern liberalism seems just as large and her mind as fine as her husband always asserted that it was.</w:t>
      </w:r>
    </w:p>
    <w:p w14:paraId="2A228635" w14:textId="77777777" w:rsidR="002527F5" w:rsidRPr="00E97662" w:rsidRDefault="002527F5" w:rsidP="002527F5">
      <w:pPr>
        <w:rPr>
          <w:sz w:val="6"/>
          <w:szCs w:val="12"/>
        </w:rPr>
      </w:pPr>
      <w:r w:rsidRPr="00E97662">
        <w:rPr>
          <w:sz w:val="6"/>
          <w:szCs w:val="12"/>
        </w:rPr>
        <w:t>Theirs was a complicated lobster quadrille of love. When they met, at a dinner party in Finsbury in 1830, Mill, for all the dry and unsmiling Victorian surface we see in his photographs, was primed for passion. As a boy, Mill had been raised by his father, the great Utilitarian philosopher James Mill, to think of life in something like accounting book terms, with efforts going out and utilities, or pleasures, coming in. But after a horrific nervous breakdown as a young man, Mill turned decisively toward the liberal arts for all his meanings. Mozart knew things that his dad did not. He borrowed the term self-development from the German Romantic philosopher Wilhelm von Humboldt and came to consider that, rather than utilitarian pleasure, to be the goal of life.</w:t>
      </w:r>
    </w:p>
    <w:p w14:paraId="0983586E" w14:textId="77777777" w:rsidR="002527F5" w:rsidRPr="00E97662" w:rsidRDefault="002527F5" w:rsidP="002527F5">
      <w:pPr>
        <w:rPr>
          <w:sz w:val="6"/>
          <w:szCs w:val="12"/>
        </w:rPr>
      </w:pPr>
      <w:r w:rsidRPr="00E97662">
        <w:rPr>
          <w:sz w:val="6"/>
          <w:szCs w:val="12"/>
        </w:rPr>
        <w:t>Taylor, a year younger than Mill, was married to a slow-witted, well-meaning pharmacist named John Taylor; they had two children. She was smart and pretty—“a small head, a swan-like throat, and a complexion like a pearl,” the daughter of someone present at the momentous dinner wrote later—and already oppressed by her very unequal marriage. She and Mill fell for each other quickly and began working together. Within a year of their first meeting, someone asked her, concerning a review of Byron, “Did you or Mill do it?” The couple was soon seen everywhere—one reason, again, they sought out the rhino’s cage. Thomas Carlyle’s wife, Jane, gossiped that “Mrs. Taylor, tho’ encumbered with a husband and children, has ogled John Mill so successfully that he was desperately in love.” After years of intrigue, the Taylors finally decided on a separation. That was when Harriet went to Paris and, to test Mill’s love, invited him to spend six weeks with her there. The interlude was splendid—but then Harriet, with a rather sweet imperiousness, allowed her husband to come to Paris for his own audition. Harriet ultimately decided—with mingled propriety, uncertainty, and something like flirtatiousness—that they could share her, on an alternating schedule, at the Taylor house, her husband entertaining guests with her on some days, and Mill on others. Taylor paid the bills, while Mill stocked the wine cellar. (Though in his memoir Mill denied that they had had sex before they were married, there are purring letters that suggest the contrary. “While you can love me as you so sweetly &amp; beautifully shewed in that hour yesterday, I have all I care for or desire,” he wrote in one letter. “The influence of that dear little hour has kept me in spirits ever since.”)</w:t>
      </w:r>
    </w:p>
    <w:p w14:paraId="0EE417C8" w14:textId="77777777" w:rsidR="002527F5" w:rsidRPr="00E97662" w:rsidRDefault="002527F5" w:rsidP="002527F5">
      <w:pPr>
        <w:rPr>
          <w:sz w:val="6"/>
          <w:szCs w:val="12"/>
        </w:rPr>
      </w:pPr>
      <w:r w:rsidRPr="00E97662">
        <w:rPr>
          <w:sz w:val="6"/>
          <w:szCs w:val="12"/>
        </w:rPr>
        <w:t>Harriet’s own writing of the 1830s and ’40s on the oppression of marriage has the urgency of immediate experience. A smart woman who had been obliged to be someone’s idea of a wife, she had sat at too many dinner tables and watched women dealing with the dumb little dictators: “The most insignificant of men, the man who can obtain influence or consideration nowhere else, finds one place where he is chief and head. There is one person, often greatly his superior in understanding, who is obliged to consult him, and whom he is not obliged to consult. He is judge, magistrate, ruler, over their joint concerns.” Mill and Taylor, in their later collaborations, most famously in that 1869 “The Subjection of Women,” published after her death but with her imprint all over it, weren’t content to show that women would be happier if freer; they went right to the ground and asked what reason we have for thinking that any restraint on women’s freedom is just. Mill and Taylor together make the point “again and again that no one can possibly know what women are or are not “naturally” good at, since their opportunities have been so vanishingly small compared with the length of their oppression. Arguing against the notion that women have no talent for the fine arts, Mill makes the shrewd point that in the one liberal art where women are encouraged as much as men, acting on the stage, everyone admits that they’re just as good or better. On a list of modern words that changed the most lives, those which Mill and Taylor wrought together in “The Subjection of Women” must rank high. Before it, women were for all intents and purposes chattel; afterward, they would sooner or later have to be made citizens. You could argue against it, try to unmake it, but you couldn’t ignore it. The beach was taken, and the cautious odd couple by the rhino’s cage had taken it.</w:t>
      </w:r>
    </w:p>
    <w:p w14:paraId="5F710063" w14:textId="77777777" w:rsidR="002527F5" w:rsidRPr="00E97662" w:rsidRDefault="002527F5" w:rsidP="002527F5">
      <w:pPr>
        <w:rPr>
          <w:sz w:val="6"/>
          <w:szCs w:val="12"/>
        </w:rPr>
      </w:pPr>
      <w:r w:rsidRPr="00E97662">
        <w:rPr>
          <w:sz w:val="6"/>
          <w:szCs w:val="12"/>
        </w:rPr>
        <w:t>“John and Harriet’s intellectual idyll was long-lived in shadow, short-lived in sunlight. Mr. Taylor died in 1849, and in 1851 John and Harriet were married. But after only seven and a half years, Harriet died of one of those sad, unnamed wasting diseases that blighted the period. Mill had a monument—made of the same Carrara marble as Michelangelo’s David—constructed for her in Avignon, with an inscription that included the lines “Were there but a few hearts and intellects like hers / this earth would already become the hoped-for heaven.</w:t>
      </w:r>
    </w:p>
    <w:p w14:paraId="0D28C0AB" w14:textId="77777777" w:rsidR="002527F5" w:rsidRPr="00E97662" w:rsidRDefault="002527F5" w:rsidP="002527F5">
      <w:pPr>
        <w:rPr>
          <w:szCs w:val="16"/>
        </w:rPr>
      </w:pPr>
      <w:r w:rsidRPr="00E97662">
        <w:rPr>
          <w:szCs w:val="16"/>
        </w:rPr>
        <w:t xml:space="preserve">At the time of her death, the ideas that John and Harriet began to evolve on that bench by the rhino’s cage—on absolute equality for women, on absolute freedom even for the most blasphemous speech—were regarded as not much more than a crazy fantasy. </w:t>
      </w:r>
      <w:r w:rsidRPr="00E97662">
        <w:rPr>
          <w:rStyle w:val="11111AAAAStyleUnderline"/>
        </w:rPr>
        <w:t>People who try to turn Mill into a cautious centrist disfigure his legacy</w:t>
      </w:r>
      <w:r w:rsidRPr="00E97662">
        <w:rPr>
          <w:szCs w:val="16"/>
        </w:rPr>
        <w:t xml:space="preserve">, and Taylor’s, which was entirely radical. </w:t>
      </w:r>
      <w:r w:rsidRPr="00E97662">
        <w:rPr>
          <w:rStyle w:val="11111AAAAStyleUnderline"/>
        </w:rPr>
        <w:t xml:space="preserve">Taylor and </w:t>
      </w:r>
      <w:r w:rsidRPr="00E97662">
        <w:rPr>
          <w:rStyle w:val="11111AAAAStyleUnderline"/>
          <w:highlight w:val="yellow"/>
        </w:rPr>
        <w:t>Mill believed in</w:t>
      </w:r>
      <w:r w:rsidRPr="00E97662">
        <w:rPr>
          <w:rStyle w:val="11111AAAAStyleUnderline"/>
        </w:rPr>
        <w:t xml:space="preserve"> </w:t>
      </w:r>
      <w:r w:rsidRPr="00E97662">
        <w:rPr>
          <w:rStyle w:val="Emphasis"/>
        </w:rPr>
        <w:t xml:space="preserve">complete </w:t>
      </w:r>
      <w:r w:rsidRPr="00E97662">
        <w:rPr>
          <w:rStyle w:val="Emphasis"/>
          <w:highlight w:val="yellow"/>
        </w:rPr>
        <w:t>equality</w:t>
      </w:r>
      <w:r w:rsidRPr="00E97662">
        <w:rPr>
          <w:rStyle w:val="11111AAAAStyleUnderline"/>
          <w:highlight w:val="yellow"/>
        </w:rPr>
        <w:t xml:space="preserve"> of the sexes before anyone else</w:t>
      </w:r>
      <w:r w:rsidRPr="00E97662">
        <w:rPr>
          <w:rStyle w:val="11111AAAAStyleUnderline"/>
        </w:rPr>
        <w:t xml:space="preserve"> did, just </w:t>
      </w:r>
      <w:r w:rsidRPr="00E97662">
        <w:rPr>
          <w:rStyle w:val="11111AAAAStyleUnderline"/>
          <w:highlight w:val="yellow"/>
        </w:rPr>
        <w:t>as he believed in the</w:t>
      </w:r>
      <w:r w:rsidRPr="00E97662">
        <w:rPr>
          <w:rStyle w:val="11111AAAAStyleUnderline"/>
        </w:rPr>
        <w:t xml:space="preserve"> </w:t>
      </w:r>
      <w:r w:rsidRPr="00E97662">
        <w:rPr>
          <w:rStyle w:val="Emphasis"/>
        </w:rPr>
        <w:t xml:space="preserve">absolute moral </w:t>
      </w:r>
      <w:r w:rsidRPr="00E97662">
        <w:rPr>
          <w:rStyle w:val="Emphasis"/>
          <w:highlight w:val="yellow"/>
        </w:rPr>
        <w:t>evil of slavery</w:t>
      </w:r>
      <w:r w:rsidRPr="00E97662">
        <w:rPr>
          <w:rStyle w:val="11111AAAAStyleUnderline"/>
          <w:highlight w:val="yellow"/>
        </w:rPr>
        <w:t xml:space="preserve"> while others</w:t>
      </w:r>
      <w:r w:rsidRPr="00E97662">
        <w:rPr>
          <w:rStyle w:val="11111AAAAStyleUnderline"/>
        </w:rPr>
        <w:t xml:space="preserve"> in Britain </w:t>
      </w:r>
      <w:r w:rsidRPr="00E97662">
        <w:rPr>
          <w:rStyle w:val="11111AAAAStyleUnderline"/>
          <w:highlight w:val="yellow"/>
        </w:rPr>
        <w:t>were</w:t>
      </w:r>
      <w:r w:rsidRPr="00E97662">
        <w:rPr>
          <w:rStyle w:val="11111AAAAStyleUnderline"/>
        </w:rPr>
        <w:t xml:space="preserve"> still </w:t>
      </w:r>
      <w:r w:rsidRPr="00E97662">
        <w:rPr>
          <w:rStyle w:val="11111AAAAStyleUnderline"/>
          <w:highlight w:val="yellow"/>
        </w:rPr>
        <w:t>temporizing</w:t>
      </w:r>
      <w:r w:rsidRPr="00E97662">
        <w:rPr>
          <w:szCs w:val="16"/>
        </w:rPr>
        <w:t>. (He did as much as anyone to make the American Civil War won by the right side by enlisting the mill workers of Britain to reject processing cotton from the Confederacy, at some cost to their own immediate interests.)</w:t>
      </w:r>
    </w:p>
    <w:p w14:paraId="6F740668" w14:textId="77777777" w:rsidR="002527F5" w:rsidRPr="00E97662" w:rsidRDefault="002527F5" w:rsidP="002527F5">
      <w:pPr>
        <w:rPr>
          <w:szCs w:val="16"/>
        </w:rPr>
      </w:pPr>
      <w:r w:rsidRPr="00E97662">
        <w:rPr>
          <w:szCs w:val="16"/>
        </w:rPr>
        <w:t xml:space="preserve">No, the last thing in the world that this couple by the rhino’s cage were was centrists. What </w:t>
      </w:r>
      <w:r w:rsidRPr="00E97662">
        <w:rPr>
          <w:rStyle w:val="11111AAAAStyleUnderline"/>
        </w:rPr>
        <w:t>they were was realists</w:t>
      </w:r>
      <w:r w:rsidRPr="00E97662">
        <w:rPr>
          <w:szCs w:val="16"/>
        </w:rPr>
        <w:t>—</w:t>
      </w:r>
      <w:r w:rsidRPr="00E97662">
        <w:rPr>
          <w:rStyle w:val="Emphasis"/>
        </w:rPr>
        <w:t>radicals of the real</w:t>
      </w:r>
      <w:r w:rsidRPr="00E97662">
        <w:rPr>
          <w:szCs w:val="16"/>
        </w:rPr>
        <w:t xml:space="preserve">, </w:t>
      </w:r>
      <w:r w:rsidRPr="00E97662">
        <w:rPr>
          <w:rStyle w:val="11111AAAAStyleUnderline"/>
        </w:rPr>
        <w:t>determined to live in the world even as they altered it.</w:t>
      </w:r>
      <w:r w:rsidRPr="00E97662">
        <w:rPr>
          <w:szCs w:val="16"/>
        </w:rPr>
        <w:t xml:space="preserve"> Not reluctant realists, but romantic realists. They were shocked and delighted at how quickly women and men began to meet and organize on the theme of women’s emancipation, but they accepted that </w:t>
      </w:r>
      <w:r w:rsidRPr="00E97662">
        <w:rPr>
          <w:rStyle w:val="11111AAAAStyleUnderline"/>
        </w:rPr>
        <w:t>progress would be slow and uncertain and sometimes backward facing</w:t>
      </w:r>
      <w:r w:rsidRPr="00E97662">
        <w:rPr>
          <w:szCs w:val="16"/>
        </w:rPr>
        <w:t xml:space="preserve">. They did more than accept this necessity. They rejoiced in it because they understood that </w:t>
      </w:r>
      <w:r w:rsidRPr="00E97662">
        <w:rPr>
          <w:rStyle w:val="11111AAAAStyleUnderline"/>
        </w:rPr>
        <w:t>without a process of public argument and debate, of social action moved from below</w:t>
      </w:r>
      <w:r w:rsidRPr="00E97662">
        <w:rPr>
          <w:szCs w:val="16"/>
        </w:rPr>
        <w:t xml:space="preserve">, the ground of </w:t>
      </w:r>
      <w:r w:rsidRPr="00E97662">
        <w:rPr>
          <w:rStyle w:val="11111AAAAStyleUnderline"/>
        </w:rPr>
        <w:t>women’s emancipation would never be fully owned by women</w:t>
      </w:r>
      <w:r w:rsidRPr="00E97662">
        <w:rPr>
          <w:szCs w:val="16"/>
        </w:rPr>
        <w:t xml:space="preserve"> nor accepted, even grudgingly, by men.</w:t>
      </w:r>
    </w:p>
    <w:p w14:paraId="5126BD04" w14:textId="77777777" w:rsidR="002527F5" w:rsidRPr="00E97662" w:rsidRDefault="002527F5" w:rsidP="002527F5">
      <w:pPr>
        <w:rPr>
          <w:szCs w:val="16"/>
        </w:rPr>
      </w:pPr>
      <w:r w:rsidRPr="00E97662">
        <w:rPr>
          <w:szCs w:val="16"/>
        </w:rPr>
        <w:t>They had no illusions about their own perfection—they were imperfect, divided people and went on being so for the rest of their lives, with the rueful knowledge of human contradiction that good people always have. Harriet loved John Mill, but stayed with her well-meaning, helpless husband and nursed him through a horrific terminal cancer, in a time before even the horrible treatments we have now. Only after he died did John and Harriet marry, lovingly but all too briefly.</w:t>
      </w:r>
    </w:p>
    <w:p w14:paraId="562E1865" w14:textId="77777777" w:rsidR="002527F5" w:rsidRPr="00E97662" w:rsidRDefault="002527F5" w:rsidP="002527F5">
      <w:pPr>
        <w:rPr>
          <w:szCs w:val="16"/>
        </w:rPr>
      </w:pPr>
      <w:r w:rsidRPr="00E97662">
        <w:rPr>
          <w:szCs w:val="16"/>
        </w:rPr>
        <w:t>Theirs is one of the most lyrical love stories ever told, for being so tenderly irresolute. Recognizing that intimate life is an accommodation of contradictions, they understood that political and social life must be an accommodation of contradictions too. The accommodation was their romance. That meant that social accommodation could be romantic, too. Love, like liberty, tugs us in different directions as much as it leads us in one. Love, like liberty, asks us to be only ourselves, and it also asks us to find our self in others’ eyes. Compromise is not a sign of the collapse of one’s moral conscience. It is a sign “of its strength, for there is nothing more necessary to a moral conscience than the recognition that other people have one, too. A compromise is a knot tied tight between competing decencies. Harriet Taylor’s love for John Mill was bounded by John Taylor’s pathos and by his love for her. And, since no two moral consciences can go just alike, they have to only be imperfectly synchronized. Close enough is good enough—for now.</w:t>
      </w:r>
    </w:p>
    <w:p w14:paraId="416AC1A5" w14:textId="77777777" w:rsidR="002527F5" w:rsidRPr="00E97662" w:rsidRDefault="002527F5" w:rsidP="002527F5">
      <w:pPr>
        <w:rPr>
          <w:szCs w:val="16"/>
        </w:rPr>
      </w:pPr>
      <w:r w:rsidRPr="00E97662">
        <w:rPr>
          <w:szCs w:val="16"/>
        </w:rPr>
        <w:t>In the very month of Harriet’s death in 1858, Mill sent off to the publisher the finished manuscript of “On Liberty,” dedicating it to the memory of “the friend and wife whose exalted sense of truth and right was my strongest incitement.” The romance in Mill’s life helped turn him from a thinking machine into a feeling mensch; the know-it-all became an anything-for-love. The great relationship of his life would be proof of his confidence that true liberty meant love—relationship and connection, not isolation and self-seeking. What we want liberty for is the power to connect with others as we choose. Liberalism is our common practice of connection turned into a principle of pluralism, teenage texting raised to the power of law.</w:t>
      </w:r>
    </w:p>
    <w:p w14:paraId="3793A072" w14:textId="77777777" w:rsidR="002527F5" w:rsidRPr="00E97662" w:rsidRDefault="002527F5" w:rsidP="002527F5">
      <w:pPr>
        <w:rPr>
          <w:szCs w:val="16"/>
        </w:rPr>
      </w:pPr>
      <w:r w:rsidRPr="00E97662">
        <w:rPr>
          <w:szCs w:val="16"/>
        </w:rPr>
        <w:t>It dawned on me while I brooded on the long-dead rhino in his long-gone cage that the rhinoceros was the perfect symbol of liberalism. All living things, Darwin taught us, are compromises of a kind, the best that can be done for that moment between the demands of the environment and the genetic inheritance it has to work with. No living thing is ideal. A rhinoceros is just a big pig with a horn on it.</w:t>
      </w:r>
    </w:p>
    <w:p w14:paraId="357F1686" w14:textId="77777777" w:rsidR="002527F5" w:rsidRPr="00E97662" w:rsidRDefault="002527F5" w:rsidP="002527F5">
      <w:pPr>
        <w:rPr>
          <w:szCs w:val="16"/>
        </w:rPr>
      </w:pPr>
      <w:r w:rsidRPr="00E97662">
        <w:rPr>
          <w:szCs w:val="16"/>
        </w:rPr>
        <w:t xml:space="preserve">The ideal of the unicorn is derived from the fact of the rhinoceros—the dream image of the rhinoceros, the single horned animal reported on and then idealized by the medieval imagination. </w:t>
      </w:r>
      <w:r w:rsidRPr="00E97662">
        <w:rPr>
          <w:rStyle w:val="11111AAAAStyleUnderline"/>
          <w:highlight w:val="yellow"/>
        </w:rPr>
        <w:t>People idealize unicorns</w:t>
      </w:r>
      <w:r w:rsidRPr="00E97662">
        <w:rPr>
          <w:szCs w:val="16"/>
        </w:rPr>
        <w:t xml:space="preserve"> and imagine unicorns and make icons out of unicorns and write fables about unicorns. We hunt them. </w:t>
      </w:r>
      <w:r w:rsidRPr="00E97662">
        <w:rPr>
          <w:rStyle w:val="11111AAAAStyleUnderline"/>
          <w:highlight w:val="yellow"/>
        </w:rPr>
        <w:t>They’re perfect</w:t>
      </w:r>
      <w:r w:rsidRPr="00E97662">
        <w:rPr>
          <w:szCs w:val="16"/>
        </w:rPr>
        <w:t xml:space="preserve">. </w:t>
      </w:r>
      <w:r w:rsidRPr="00E97662">
        <w:rPr>
          <w:rStyle w:val="Emphasis"/>
          <w:highlight w:val="yellow"/>
        </w:rPr>
        <w:t>The only trouble</w:t>
      </w:r>
      <w:r w:rsidRPr="00E97662">
        <w:rPr>
          <w:rStyle w:val="Emphasis"/>
        </w:rPr>
        <w:t xml:space="preserve"> with them </w:t>
      </w:r>
      <w:r w:rsidRPr="00E97662">
        <w:rPr>
          <w:rStyle w:val="Emphasis"/>
          <w:highlight w:val="yellow"/>
        </w:rPr>
        <w:t>is</w:t>
      </w:r>
      <w:r w:rsidRPr="00E97662">
        <w:rPr>
          <w:rStyle w:val="Emphasis"/>
        </w:rPr>
        <w:t xml:space="preserve"> that </w:t>
      </w:r>
      <w:r w:rsidRPr="00E97662">
        <w:rPr>
          <w:rStyle w:val="Emphasis"/>
          <w:highlight w:val="yellow"/>
        </w:rPr>
        <w:t>they do not exist</w:t>
      </w:r>
      <w:r w:rsidRPr="00E97662">
        <w:rPr>
          <w:rStyle w:val="Emphasis"/>
        </w:rPr>
        <w:t>.</w:t>
      </w:r>
      <w:r w:rsidRPr="00E97662">
        <w:rPr>
          <w:szCs w:val="16"/>
        </w:rPr>
        <w:t xml:space="preserve"> </w:t>
      </w:r>
      <w:r w:rsidRPr="00E97662">
        <w:rPr>
          <w:rStyle w:val="11111AAAAStyleUnderline"/>
        </w:rPr>
        <w:t>They never have</w:t>
      </w:r>
      <w:r w:rsidRPr="00E97662">
        <w:rPr>
          <w:szCs w:val="16"/>
        </w:rPr>
        <w:t xml:space="preserve">. </w:t>
      </w:r>
      <w:r w:rsidRPr="00E97662">
        <w:rPr>
          <w:rStyle w:val="11111AAAAStyleUnderline"/>
          <w:highlight w:val="yellow"/>
        </w:rPr>
        <w:t>The rhino is ungainly</w:t>
      </w:r>
      <w:r w:rsidRPr="00E97662">
        <w:rPr>
          <w:szCs w:val="16"/>
        </w:rPr>
        <w:t xml:space="preserve"> and ugly and short-legged </w:t>
      </w:r>
      <w:r w:rsidRPr="00E97662">
        <w:rPr>
          <w:rStyle w:val="11111AAAAStyleUnderline"/>
        </w:rPr>
        <w:t>and imperfect</w:t>
      </w:r>
      <w:r w:rsidRPr="00E97662">
        <w:rPr>
          <w:szCs w:val="16"/>
        </w:rPr>
        <w:t xml:space="preserve"> and squat. </w:t>
      </w:r>
      <w:r w:rsidRPr="00E97662">
        <w:rPr>
          <w:rStyle w:val="Emphasis"/>
          <w:highlight w:val="yellow"/>
        </w:rPr>
        <w:t>But</w:t>
      </w:r>
      <w:r w:rsidRPr="00E97662">
        <w:rPr>
          <w:szCs w:val="16"/>
        </w:rPr>
        <w:t xml:space="preserve"> </w:t>
      </w:r>
      <w:r w:rsidRPr="00E97662">
        <w:rPr>
          <w:rStyle w:val="11111AAAAStyleUnderline"/>
        </w:rPr>
        <w:t xml:space="preserve">the rhinoceros is </w:t>
      </w:r>
      <w:r w:rsidRPr="00E97662">
        <w:rPr>
          <w:rStyle w:val="11111AAAAStyleUnderline"/>
          <w:highlight w:val="yellow"/>
        </w:rPr>
        <w:t>real</w:t>
      </w:r>
      <w:r w:rsidRPr="00E97662">
        <w:rPr>
          <w:szCs w:val="16"/>
        </w:rPr>
        <w:t xml:space="preserve">. It exists. And </w:t>
      </w:r>
      <w:r w:rsidRPr="00E97662">
        <w:rPr>
          <w:rStyle w:val="Emphasis"/>
        </w:rPr>
        <w:t xml:space="preserve">it is </w:t>
      </w:r>
      <w:r w:rsidRPr="00E97662">
        <w:rPr>
          <w:rStyle w:val="Emphasis"/>
          <w:highlight w:val="yellow"/>
        </w:rPr>
        <w:t>formidable</w:t>
      </w:r>
      <w:r w:rsidRPr="00E97662">
        <w:rPr>
          <w:szCs w:val="16"/>
        </w:rPr>
        <w:t>.</w:t>
      </w:r>
    </w:p>
    <w:p w14:paraId="678FD5BD" w14:textId="77777777" w:rsidR="002527F5" w:rsidRPr="00E97662" w:rsidRDefault="002527F5" w:rsidP="002527F5">
      <w:pPr>
        <w:rPr>
          <w:szCs w:val="16"/>
        </w:rPr>
      </w:pPr>
      <w:r w:rsidRPr="00E97662">
        <w:rPr>
          <w:rStyle w:val="Emphasis"/>
          <w:highlight w:val="yellow"/>
        </w:rPr>
        <w:t>Most political visions are unicorns</w:t>
      </w:r>
      <w:r w:rsidRPr="00E97662">
        <w:rPr>
          <w:szCs w:val="16"/>
        </w:rPr>
        <w:t xml:space="preserve">, </w:t>
      </w:r>
      <w:r w:rsidRPr="00E97662">
        <w:rPr>
          <w:rStyle w:val="11111AAAAStyleUnderline"/>
        </w:rPr>
        <w:t xml:space="preserve">perfect </w:t>
      </w:r>
      <w:r w:rsidRPr="00E97662">
        <w:rPr>
          <w:rStyle w:val="11111AAAAStyleUnderline"/>
          <w:highlight w:val="yellow"/>
        </w:rPr>
        <w:t xml:space="preserve">imaginary creatures we </w:t>
      </w:r>
      <w:r w:rsidRPr="00E97662">
        <w:rPr>
          <w:rStyle w:val="Emphasis"/>
          <w:highlight w:val="yellow"/>
        </w:rPr>
        <w:t>chase</w:t>
      </w:r>
      <w:r w:rsidRPr="00E97662">
        <w:rPr>
          <w:rStyle w:val="11111AAAAStyleUnderline"/>
          <w:highlight w:val="yellow"/>
        </w:rPr>
        <w:t xml:space="preserve"> and will </w:t>
      </w:r>
      <w:r w:rsidRPr="00E97662">
        <w:rPr>
          <w:rStyle w:val="Emphasis"/>
          <w:highlight w:val="yellow"/>
        </w:rPr>
        <w:t>never find</w:t>
      </w:r>
      <w:r w:rsidRPr="00E97662">
        <w:rPr>
          <w:szCs w:val="16"/>
        </w:rPr>
        <w:t xml:space="preserve">. </w:t>
      </w:r>
      <w:r w:rsidRPr="00E97662">
        <w:rPr>
          <w:rStyle w:val="11111AAAAStyleUnderline"/>
          <w:highlight w:val="yellow"/>
        </w:rPr>
        <w:t>Liberalism</w:t>
      </w:r>
      <w:r w:rsidRPr="00E97662">
        <w:rPr>
          <w:rStyle w:val="11111AAAAStyleUnderline"/>
        </w:rPr>
        <w:t xml:space="preserve"> is a rhinoceros</w:t>
      </w:r>
      <w:r w:rsidRPr="00E97662">
        <w:rPr>
          <w:szCs w:val="16"/>
        </w:rPr>
        <w:t xml:space="preserve">. It’s hard to love. It’s funny to look at. </w:t>
      </w:r>
      <w:r w:rsidRPr="00E97662">
        <w:rPr>
          <w:rStyle w:val="11111AAAAStyleUnderline"/>
        </w:rPr>
        <w:t xml:space="preserve">It </w:t>
      </w:r>
      <w:r w:rsidRPr="00E97662">
        <w:rPr>
          <w:rStyle w:val="11111AAAAStyleUnderline"/>
          <w:highlight w:val="yellow"/>
        </w:rPr>
        <w:t>isn’t pretty but</w:t>
      </w:r>
      <w:r w:rsidRPr="00E97662">
        <w:rPr>
          <w:rStyle w:val="11111AAAAStyleUnderline"/>
        </w:rPr>
        <w:t xml:space="preserve"> it’s a </w:t>
      </w:r>
      <w:r w:rsidRPr="00E97662">
        <w:rPr>
          <w:rStyle w:val="Emphasis"/>
          <w:highlight w:val="yellow"/>
        </w:rPr>
        <w:t>completely successful</w:t>
      </w:r>
      <w:r w:rsidRPr="00E97662">
        <w:rPr>
          <w:rStyle w:val="11111AAAAStyleUnderline"/>
        </w:rPr>
        <w:t xml:space="preserve"> animal</w:t>
      </w:r>
      <w:r w:rsidRPr="00E97662">
        <w:rPr>
          <w:szCs w:val="16"/>
        </w:rPr>
        <w:t>. A rhino can overturn an SUV and—go to YouTube!—run it right over, horn out.</w:t>
      </w:r>
    </w:p>
    <w:p w14:paraId="1407A34E" w14:textId="77777777" w:rsidR="002527F5" w:rsidRPr="00E97662" w:rsidRDefault="002527F5" w:rsidP="002527F5">
      <w:pPr>
        <w:rPr>
          <w:szCs w:val="16"/>
        </w:rPr>
      </w:pPr>
      <w:r w:rsidRPr="00E97662">
        <w:rPr>
          <w:szCs w:val="16"/>
        </w:rPr>
        <w:t xml:space="preserve">“So, </w:t>
      </w:r>
      <w:r w:rsidRPr="00E97662">
        <w:rPr>
          <w:rStyle w:val="11111AAAAStyleUnderline"/>
        </w:rPr>
        <w:t xml:space="preserve">the </w:t>
      </w:r>
      <w:r w:rsidRPr="00E97662">
        <w:rPr>
          <w:rStyle w:val="11111AAAAStyleUnderline"/>
          <w:highlight w:val="yellow"/>
        </w:rPr>
        <w:t>critical liberal words are</w:t>
      </w:r>
      <w:r w:rsidRPr="00E97662">
        <w:rPr>
          <w:rStyle w:val="11111AAAAStyleUnderline"/>
        </w:rPr>
        <w:t xml:space="preserve"> not </w:t>
      </w:r>
      <w:r w:rsidRPr="00E97662">
        <w:rPr>
          <w:rStyle w:val="11111AAAAStyleUnderline"/>
          <w:highlight w:val="yellow"/>
        </w:rPr>
        <w:t>liberty</w:t>
      </w:r>
      <w:r w:rsidRPr="00E97662">
        <w:rPr>
          <w:rStyle w:val="11111AAAAStyleUnderline"/>
        </w:rPr>
        <w:t xml:space="preserve"> and </w:t>
      </w:r>
      <w:r w:rsidRPr="00E97662">
        <w:rPr>
          <w:rStyle w:val="11111AAAAStyleUnderline"/>
          <w:highlight w:val="yellow"/>
        </w:rPr>
        <w:t>democracy</w:t>
      </w:r>
      <w:r w:rsidRPr="00E97662">
        <w:rPr>
          <w:rStyle w:val="11111AAAAStyleUnderline"/>
        </w:rPr>
        <w:t xml:space="preserve"> alone</w:t>
      </w:r>
      <w:r w:rsidRPr="00E97662">
        <w:rPr>
          <w:szCs w:val="16"/>
        </w:rPr>
        <w:t>—vital though they are—</w:t>
      </w:r>
      <w:r w:rsidRPr="00E97662">
        <w:rPr>
          <w:rStyle w:val="11111AAAAStyleUnderline"/>
        </w:rPr>
        <w:t xml:space="preserve">but also </w:t>
      </w:r>
      <w:r w:rsidRPr="00E97662">
        <w:rPr>
          <w:rStyle w:val="11111AAAAStyleUnderline"/>
          <w:highlight w:val="yellow"/>
        </w:rPr>
        <w:t>humanity</w:t>
      </w:r>
      <w:r w:rsidRPr="00E97662">
        <w:rPr>
          <w:rStyle w:val="11111AAAAStyleUnderline"/>
        </w:rPr>
        <w:t xml:space="preserve"> and </w:t>
      </w:r>
      <w:r w:rsidRPr="00E97662">
        <w:rPr>
          <w:rStyle w:val="11111AAAAStyleUnderline"/>
          <w:highlight w:val="yellow"/>
        </w:rPr>
        <w:t>reform</w:t>
      </w:r>
      <w:r w:rsidRPr="00E97662">
        <w:rPr>
          <w:rStyle w:val="11111AAAAStyleUnderline"/>
        </w:rPr>
        <w:t xml:space="preserve">, tolerance and </w:t>
      </w:r>
      <w:r w:rsidRPr="00E97662">
        <w:rPr>
          <w:rStyle w:val="11111AAAAStyleUnderline"/>
          <w:highlight w:val="yellow"/>
        </w:rPr>
        <w:t>pluralism</w:t>
      </w:r>
      <w:r w:rsidRPr="00E97662">
        <w:rPr>
          <w:rStyle w:val="11111AAAAStyleUnderline"/>
        </w:rPr>
        <w:t>, self-realization and autonomy</w:t>
      </w:r>
      <w:r w:rsidRPr="00E97662">
        <w:rPr>
          <w:szCs w:val="16"/>
        </w:rPr>
        <w:t xml:space="preserve">, the vocabulary of passionate connection and self-chosen community. These are hardly uncontroversial or simple concepts, either. But </w:t>
      </w:r>
      <w:r w:rsidRPr="00E97662">
        <w:rPr>
          <w:rStyle w:val="11111AAAAStyleUnderline"/>
          <w:highlight w:val="yellow"/>
        </w:rPr>
        <w:t>they point to</w:t>
      </w:r>
      <w:r w:rsidRPr="00E97662">
        <w:rPr>
          <w:rStyle w:val="11111AAAAStyleUnderline"/>
        </w:rPr>
        <w:t xml:space="preserve"> a range of </w:t>
      </w:r>
      <w:r w:rsidRPr="00E97662">
        <w:rPr>
          <w:rStyle w:val="11111AAAAStyleUnderline"/>
          <w:highlight w:val="yellow"/>
        </w:rPr>
        <w:t>specific</w:t>
      </w:r>
      <w:r w:rsidRPr="00E97662">
        <w:rPr>
          <w:rStyle w:val="11111AAAAStyleUnderline"/>
        </w:rPr>
        <w:t xml:space="preserve"> public ambitions and </w:t>
      </w:r>
      <w:r w:rsidRPr="00E97662">
        <w:rPr>
          <w:rStyle w:val="11111AAAAStyleUnderline"/>
          <w:highlight w:val="yellow"/>
        </w:rPr>
        <w:t>policies</w:t>
      </w:r>
      <w:r w:rsidRPr="00E97662">
        <w:rPr>
          <w:szCs w:val="16"/>
        </w:rPr>
        <w:t xml:space="preserve">—the </w:t>
      </w:r>
      <w:r w:rsidRPr="00E97662">
        <w:rPr>
          <w:rStyle w:val="Emphasis"/>
          <w:highlight w:val="yellow"/>
        </w:rPr>
        <w:t>humane reform of prisons</w:t>
      </w:r>
      <w:r w:rsidRPr="00E97662">
        <w:rPr>
          <w:szCs w:val="16"/>
        </w:rPr>
        <w:t xml:space="preserve">, of punishments, of </w:t>
      </w:r>
      <w:r w:rsidRPr="00E97662">
        <w:rPr>
          <w:rStyle w:val="Emphasis"/>
          <w:highlight w:val="yellow"/>
        </w:rPr>
        <w:t>making luncheonettes open to all</w:t>
      </w:r>
      <w:r w:rsidRPr="00E97662">
        <w:rPr>
          <w:szCs w:val="16"/>
        </w:rPr>
        <w:t xml:space="preserve"> and leaving decisions about how many children to have to the woman who has to have them—</w:t>
      </w:r>
      <w:r w:rsidRPr="00E97662">
        <w:rPr>
          <w:rStyle w:val="11111AAAAStyleUnderline"/>
        </w:rPr>
        <w:t>that</w:t>
      </w:r>
      <w:r w:rsidRPr="00E97662">
        <w:rPr>
          <w:szCs w:val="16"/>
        </w:rPr>
        <w:t xml:space="preserve"> all </w:t>
      </w:r>
      <w:r w:rsidRPr="00E97662">
        <w:rPr>
          <w:rStyle w:val="11111AAAAStyleUnderline"/>
        </w:rPr>
        <w:t>have as their end eliminating cruelty and sadism</w:t>
      </w:r>
      <w:r w:rsidRPr="00E97662">
        <w:rPr>
          <w:szCs w:val="16"/>
        </w:rPr>
        <w:t xml:space="preserve"> and needless suffering from the world.</w:t>
      </w:r>
    </w:p>
    <w:p w14:paraId="0410B38B" w14:textId="77777777" w:rsidR="002527F5" w:rsidRPr="00E97662" w:rsidRDefault="002527F5" w:rsidP="002527F5">
      <w:pPr>
        <w:rPr>
          <w:szCs w:val="16"/>
        </w:rPr>
      </w:pPr>
      <w:r w:rsidRPr="00E97662">
        <w:rPr>
          <w:rStyle w:val="11111AAAAStyleUnderline"/>
        </w:rPr>
        <w:t>Liberalism ends in the center not because that’s where liberals</w:t>
      </w:r>
      <w:r w:rsidRPr="00E97662">
        <w:rPr>
          <w:szCs w:val="16"/>
        </w:rPr>
        <w:t xml:space="preserve"> always </w:t>
      </w:r>
      <w:r w:rsidRPr="00E97662">
        <w:rPr>
          <w:rStyle w:val="11111AAAAStyleUnderline"/>
        </w:rPr>
        <w:t>think the sanity is, but because they recognize that</w:t>
      </w:r>
      <w:r w:rsidRPr="00E97662">
        <w:rPr>
          <w:szCs w:val="16"/>
        </w:rPr>
        <w:t xml:space="preserve"> </w:t>
      </w:r>
      <w:r w:rsidRPr="00E97662">
        <w:rPr>
          <w:rStyle w:val="11111AAAAStyleUnderline"/>
        </w:rPr>
        <w:t>there are so many selves</w:t>
      </w:r>
      <w:r w:rsidRPr="00E97662">
        <w:rPr>
          <w:szCs w:val="16"/>
        </w:rPr>
        <w:t xml:space="preserve"> in a society </w:t>
      </w:r>
      <w:r w:rsidRPr="00E97662">
        <w:rPr>
          <w:rStyle w:val="11111AAAAStyleUnderline"/>
        </w:rPr>
        <w:t>that must be accommodated that you can’t expect them to congregate</w:t>
      </w:r>
      <w:r w:rsidRPr="00E97662">
        <w:rPr>
          <w:szCs w:val="16"/>
        </w:rPr>
        <w:t xml:space="preserve"> in a single neighborhood at one end or another of the city. The meeting place, the piazza, in an Italian village, is placed in the center of the town because everyone can get there. The ancient Greeks thought of this meeting place as the “agora,” which meant the market but meant more broadly the place where citizens met for unplanned meetings. Tyrants of all kinds, Persian and Spartan, feared the agora in the most literal way, and tried to eliminate it from their cities.</w:t>
      </w:r>
    </w:p>
    <w:p w14:paraId="0FC4848F" w14:textId="77777777" w:rsidR="002527F5" w:rsidRPr="00E97662" w:rsidRDefault="002527F5" w:rsidP="002527F5">
      <w:pPr>
        <w:rPr>
          <w:szCs w:val="16"/>
        </w:rPr>
      </w:pPr>
      <w:r w:rsidRPr="00E97662">
        <w:rPr>
          <w:szCs w:val="16"/>
        </w:rPr>
        <w:t>We can follow the standard, orthodox histories of liberalism in dating it back to the seventeenth century, and we can certainly see its outlines in the eighteenth-century Enlightenment. But it’s in the 1860s, precisely in John and Harriet’s wake, that recognizably modern liberalism, as a practice and fulfilled temperament, is established. It happens in a stunningly short time frame, from 1859 to 1872: through the American Civil War to just past the establishment of the Third Republic in Paris. In that period, there appeared the two foundational documents of modern liberal humanism, Darwin’s On the Origin of Species and Mill’s On Liberty. Darwin’s was a new articulation of the history of life and humanity’s place within it, implicit but obvious, and Mill’s was the articulation of a new understanding about the nature of authority and the individual’s claims against it.</w:t>
      </w:r>
    </w:p>
    <w:p w14:paraId="011E2A1C" w14:textId="77777777" w:rsidR="002527F5" w:rsidRPr="00E97662" w:rsidRDefault="002527F5" w:rsidP="002527F5">
      <w:pPr>
        <w:rPr>
          <w:szCs w:val="16"/>
        </w:rPr>
      </w:pPr>
      <w:r w:rsidRPr="00E97662">
        <w:rPr>
          <w:szCs w:val="16"/>
        </w:rPr>
        <w:t xml:space="preserve">“On the political front, </w:t>
      </w:r>
      <w:r w:rsidRPr="00E97662">
        <w:rPr>
          <w:rStyle w:val="11111AAAAStyleUnderline"/>
        </w:rPr>
        <w:t xml:space="preserve">the long decade of modern liberalism’s birth witnessed the </w:t>
      </w:r>
      <w:r w:rsidRPr="00E97662">
        <w:rPr>
          <w:rStyle w:val="11111AAAAStyleUnderline"/>
          <w:highlight w:val="yellow"/>
        </w:rPr>
        <w:t>enfranchisement of</w:t>
      </w:r>
      <w:r w:rsidRPr="00E97662">
        <w:rPr>
          <w:rStyle w:val="11111AAAAStyleUnderline"/>
        </w:rPr>
        <w:t xml:space="preserve"> most of </w:t>
      </w:r>
      <w:r w:rsidRPr="00E97662">
        <w:rPr>
          <w:rStyle w:val="11111AAAAStyleUnderline"/>
          <w:highlight w:val="yellow"/>
        </w:rPr>
        <w:t>the</w:t>
      </w:r>
      <w:r w:rsidRPr="00E97662">
        <w:rPr>
          <w:rStyle w:val="11111AAAAStyleUnderline"/>
        </w:rPr>
        <w:t xml:space="preserve"> British </w:t>
      </w:r>
      <w:r w:rsidRPr="00E97662">
        <w:rPr>
          <w:rStyle w:val="11111AAAAStyleUnderline"/>
          <w:highlight w:val="yellow"/>
        </w:rPr>
        <w:t>working classes</w:t>
      </w:r>
      <w:r w:rsidRPr="00E97662">
        <w:rPr>
          <w:szCs w:val="16"/>
        </w:rPr>
        <w:t xml:space="preserve">, the </w:t>
      </w:r>
      <w:r w:rsidRPr="00E97662">
        <w:rPr>
          <w:rStyle w:val="11111AAAAStyleUnderline"/>
        </w:rPr>
        <w:t>formal founding of the British Liberal Party</w:t>
      </w:r>
      <w:r w:rsidRPr="00E97662">
        <w:rPr>
          <w:szCs w:val="16"/>
        </w:rPr>
        <w:t xml:space="preserve"> (headquartered in the London Reform Club, no less), the </w:t>
      </w:r>
      <w:r w:rsidRPr="00E97662">
        <w:rPr>
          <w:rStyle w:val="11111AAAAStyleUnderline"/>
        </w:rPr>
        <w:t xml:space="preserve">absolute </w:t>
      </w:r>
      <w:r w:rsidRPr="00E97662">
        <w:rPr>
          <w:rStyle w:val="11111AAAAStyleUnderline"/>
          <w:highlight w:val="yellow"/>
        </w:rPr>
        <w:t>victory of</w:t>
      </w:r>
      <w:r w:rsidRPr="00E97662">
        <w:rPr>
          <w:rStyle w:val="11111AAAAStyleUnderline"/>
        </w:rPr>
        <w:t xml:space="preserve"> the </w:t>
      </w:r>
      <w:r w:rsidRPr="00E97662">
        <w:rPr>
          <w:rStyle w:val="11111AAAAStyleUnderline"/>
          <w:highlight w:val="yellow"/>
        </w:rPr>
        <w:t>antislavery</w:t>
      </w:r>
      <w:r w:rsidRPr="00E97662">
        <w:rPr>
          <w:szCs w:val="16"/>
        </w:rPr>
        <w:t xml:space="preserve"> (and single-nation) </w:t>
      </w:r>
      <w:r w:rsidRPr="00E97662">
        <w:rPr>
          <w:rStyle w:val="11111AAAAStyleUnderline"/>
        </w:rPr>
        <w:t>side in the</w:t>
      </w:r>
      <w:r w:rsidRPr="00E97662">
        <w:rPr>
          <w:szCs w:val="16"/>
        </w:rPr>
        <w:t xml:space="preserve"> American </w:t>
      </w:r>
      <w:r w:rsidRPr="00E97662">
        <w:rPr>
          <w:rStyle w:val="11111AAAAStyleUnderline"/>
        </w:rPr>
        <w:t>Civil War,</w:t>
      </w:r>
      <w:r w:rsidRPr="00E97662">
        <w:rPr>
          <w:szCs w:val="16"/>
        </w:rPr>
        <w:t xml:space="preserve"> and the founding, after the disaster of the French commune, of the French Republic in the form in which, with the interruption of the German occupation, it has essentially persisted since. (And let us not forget, in 1867, the establishment of the Canadian confederation and of a still unprecedented, in its survival and tensile strength, bilingual and binational nation.) All these events are linked: it was the victory of the Union that helped prod the democratization of Britain, and the vindication of republicanism in the United States and Britain that played a large role in re-moralizing the French republicans. (It was the same period that saw, as well, the emergence of liberalism’s great opponents: authoritarian nationalism, with Bismarck’s unification of Germany in 1871, and radical socialism, with the first meeting of the Workingmen’s Association, under the influence of Karl Marx, in London in 1864.)</w:t>
      </w:r>
    </w:p>
    <w:p w14:paraId="7D422492" w14:textId="77777777" w:rsidR="002527F5" w:rsidRPr="00E97662" w:rsidRDefault="002527F5" w:rsidP="002527F5">
      <w:pPr>
        <w:rPr>
          <w:szCs w:val="16"/>
        </w:rPr>
      </w:pPr>
      <w:r w:rsidRPr="00E97662">
        <w:rPr>
          <w:szCs w:val="16"/>
        </w:rPr>
        <w:t>“The greatest monument of modern liberalism began precisely in that hour, too, as a gift from nascent French republicanism to triumphant American republicanism. We have allowed the Statue of Liberty to be subsumed into the narrative of American immigration, and understandably so given that for many millions of American ancestors this French thing was the first American thing they saw. But it was first imagined, in that pivot year of 1865, as a tribute to the shining light of the republican ideal at a time when it still seemed impossible in France. It was an imaginary dream figure celebrating the vindication of liberty in America with an eye to its eventual vindication in France: you’ve married her; we will, too, some day. She is a figure of that crucial long decade, in which modern liberalism is mostly forged.</w:t>
      </w:r>
    </w:p>
    <w:p w14:paraId="6D820247" w14:textId="77777777" w:rsidR="002527F5" w:rsidRPr="00E97662" w:rsidRDefault="002527F5" w:rsidP="002527F5">
      <w:pPr>
        <w:rPr>
          <w:szCs w:val="16"/>
        </w:rPr>
      </w:pPr>
      <w:r w:rsidRPr="00E97662">
        <w:rPr>
          <w:szCs w:val="16"/>
        </w:rPr>
        <w:t>“The hallucinatory photographs of the statue rising in a small Parisian atelier remind us of its binational nature—and also of its impossible conception. It ought to be, like the dream of liberal democracy itself, left in the large dustbin of unrealized projects, like Tatlin’s later Monument to the Third International. It isn’t. It’s there. It shines. Britain, France, and America in that short decade became, or were on their way to becoming, liberal democracies in ways they had not been before.</w:t>
      </w:r>
    </w:p>
    <w:p w14:paraId="2F9E524F" w14:textId="77777777" w:rsidR="002527F5" w:rsidRPr="00E97662" w:rsidRDefault="002527F5" w:rsidP="002527F5">
      <w:pPr>
        <w:rPr>
          <w:szCs w:val="16"/>
        </w:rPr>
      </w:pPr>
      <w:r w:rsidRPr="00E97662">
        <w:rPr>
          <w:szCs w:val="16"/>
        </w:rPr>
        <w:t>The dreams of liberalism, of republicanism, of far-reaching reform were very imperfectly realized. The world is an imperfect place, and liberals are imperfect actors within it. But new social practices rose, like the statue, against a background in which it was quite possible to imagine, in 1859, that none of it could happen—that slave power would win in North America, that reaction would triumph in Britain, and that an empire or monarchy was the likeliest future for France. Instead, one got liberal reformist regimes, which, for all their failings and faults, under William Ewart Gladstone and Ulysses S. Grant and Léon Gambetta, established governments that we can recognize as like our own and societies that look like ours, from Christmas cards and department stores to the first serious stirrings of women’s rights.</w:t>
      </w:r>
    </w:p>
    <w:p w14:paraId="67C8658E" w14:textId="77777777" w:rsidR="002527F5" w:rsidRPr="00E97662" w:rsidRDefault="002527F5" w:rsidP="002527F5">
      <w:pPr>
        <w:rPr>
          <w:szCs w:val="16"/>
        </w:rPr>
      </w:pPr>
      <w:r w:rsidRPr="00E97662">
        <w:rPr>
          <w:szCs w:val="16"/>
        </w:rPr>
        <w:t>The liberalism that began then isn’t at all like the rules on the back of a board game. It tends to hold implicit and explicit ideas about community, reform, violence, sexual roles, and more. Liberalism, in the specific sense that I wanted to explain to my daughter, is an attempt to realize liberty, not merely to invoke it or make it the subject of an incantation.</w:t>
      </w:r>
    </w:p>
    <w:p w14:paraId="0DECF605" w14:textId="77777777" w:rsidR="002527F5" w:rsidRPr="00E97662" w:rsidRDefault="002527F5" w:rsidP="002527F5">
      <w:pPr>
        <w:rPr>
          <w:szCs w:val="16"/>
        </w:rPr>
      </w:pPr>
      <w:r w:rsidRPr="00E97662">
        <w:rPr>
          <w:szCs w:val="16"/>
        </w:rPr>
        <w:t>For liberals use the word liberty the way the word love is used by songwriters—it’s what the song leads to but not all the song can be. Merely being in favor of liberty is like being in favor of love—everyone is, and nothing is solved by it, as John and Harriet were wise enough to know. It’s the other words around it that make the key word matter. Tony Bennett said once that you should always pay special attention when Frank Sinatra sings the word love. But that’s because love is not the only word he sings.</w:t>
      </w:r>
    </w:p>
    <w:p w14:paraId="56A6D3D7" w14:textId="77777777" w:rsidR="002527F5" w:rsidRPr="00E97662" w:rsidRDefault="002527F5" w:rsidP="002527F5">
      <w:pPr>
        <w:rPr>
          <w:szCs w:val="16"/>
        </w:rPr>
      </w:pPr>
      <w:r w:rsidRPr="00E97662">
        <w:rPr>
          <w:szCs w:val="16"/>
        </w:rPr>
        <w:t xml:space="preserve">“That’s the heart of what I wanted to tell you, Olivia. That </w:t>
      </w:r>
      <w:r w:rsidRPr="00E97662">
        <w:rPr>
          <w:rStyle w:val="11111AAAAStyleUnderline"/>
        </w:rPr>
        <w:t>the search for radical change by humane measures, far from</w:t>
      </w:r>
      <w:r w:rsidRPr="00E97662">
        <w:rPr>
          <w:szCs w:val="16"/>
        </w:rPr>
        <w:t xml:space="preserve"> producing </w:t>
      </w:r>
      <w:r w:rsidRPr="00E97662">
        <w:rPr>
          <w:rStyle w:val="11111AAAAStyleUnderline"/>
        </w:rPr>
        <w:t>a dry, atomizing</w:t>
      </w:r>
      <w:r w:rsidRPr="00E97662">
        <w:rPr>
          <w:szCs w:val="16"/>
        </w:rPr>
        <w:t xml:space="preserve">, and emotion-less </w:t>
      </w:r>
      <w:r w:rsidRPr="00E97662">
        <w:rPr>
          <w:rStyle w:val="11111AAAAStyleUnderline"/>
        </w:rPr>
        <w:t>doctrine in which all social relations are reduced to the status of a contract</w:t>
      </w:r>
      <w:r w:rsidRPr="00E97662">
        <w:rPr>
          <w:szCs w:val="16"/>
        </w:rPr>
        <w:t xml:space="preserve">, </w:t>
      </w:r>
      <w:r w:rsidRPr="00E97662">
        <w:rPr>
          <w:rStyle w:val="11111AAAAStyleUnderline"/>
        </w:rPr>
        <w:t xml:space="preserve">makes </w:t>
      </w:r>
      <w:r w:rsidRPr="00E97662">
        <w:rPr>
          <w:rStyle w:val="Emphasis"/>
        </w:rPr>
        <w:t>liberalism one of the great moral adventures in human history</w:t>
      </w:r>
      <w:r w:rsidRPr="00E97662">
        <w:rPr>
          <w:szCs w:val="16"/>
        </w:rPr>
        <w:t>. Far from being fatuously materialistic, merely gross, and profit driven, the rise and triumph of liberal ideas is the most singular spiritual episode in all of human history. There was little like it in human history before—the ancients did imagine a world without divinity but nothing like the moral scope of the emancipation from cruelty of slaves and women.</w:t>
      </w:r>
    </w:p>
    <w:p w14:paraId="5919B785" w14:textId="77777777" w:rsidR="002527F5" w:rsidRPr="00E97662" w:rsidRDefault="002527F5" w:rsidP="002527F5">
      <w:pPr>
        <w:rPr>
          <w:szCs w:val="16"/>
        </w:rPr>
      </w:pPr>
      <w:r w:rsidRPr="00E97662">
        <w:rPr>
          <w:rStyle w:val="11111AAAAStyleUnderline"/>
        </w:rPr>
        <w:t>Liberalism is a fact-first philosophy with a feelings-first history</w:t>
      </w:r>
      <w:r w:rsidRPr="00E97662">
        <w:rPr>
          <w:szCs w:val="16"/>
        </w:rPr>
        <w:t xml:space="preserve">. Liberal humanism is a whole, in which </w:t>
      </w:r>
      <w:r w:rsidRPr="00E97662">
        <w:rPr>
          <w:rStyle w:val="Emphasis"/>
        </w:rPr>
        <w:t xml:space="preserve">the </w:t>
      </w:r>
      <w:r w:rsidRPr="00E97662">
        <w:rPr>
          <w:rStyle w:val="Emphasis"/>
          <w:highlight w:val="yellow"/>
        </w:rPr>
        <w:t>humanism</w:t>
      </w:r>
      <w:r w:rsidRPr="00E97662">
        <w:rPr>
          <w:rStyle w:val="Emphasis"/>
        </w:rPr>
        <w:t xml:space="preserve"> </w:t>
      </w:r>
      <w:r w:rsidRPr="00E97662">
        <w:rPr>
          <w:rStyle w:val="Emphasis"/>
          <w:highlight w:val="yellow"/>
        </w:rPr>
        <w:t>always precedes</w:t>
      </w:r>
      <w:r w:rsidRPr="00E97662">
        <w:rPr>
          <w:rStyle w:val="Emphasis"/>
        </w:rPr>
        <w:t xml:space="preserve"> the </w:t>
      </w:r>
      <w:r w:rsidRPr="00E97662">
        <w:rPr>
          <w:rStyle w:val="Emphasis"/>
          <w:highlight w:val="yellow"/>
        </w:rPr>
        <w:t>liberalism</w:t>
      </w:r>
      <w:r w:rsidRPr="00E97662">
        <w:rPr>
          <w:szCs w:val="16"/>
        </w:rPr>
        <w:t xml:space="preserve">. Powerful new feelings about a compassionate connection to other people, about community, have always been informally shared before they are crystallized into law. Social contacts precede the social contract. Understanding the emotional underpinnings of liberalism is essential to understanding its political project. Its history is merely material in the same way that the action of great novels is merely material. The model liberal person is less like lonely, account-mad Robinson Crusoe and a lot closer to Elizabeth Bennet in Pride and Prejudice, living every day within an inescapable family structure and specific social ground but trying to negotiate a new role for herself through intelligence and argument and wit. Lizzy Bennet recognizes that the ground of the social arrangement is not going to be completely remade by a single marriage, but she is willing to stand up to Lady Catherine de Bourgh and against the whole aristocratic order, in defense of her own pursuit of happiness. </w:t>
      </w:r>
      <w:r w:rsidRPr="00E97662">
        <w:rPr>
          <w:rStyle w:val="11111AAAAStyleUnderline"/>
        </w:rPr>
        <w:t xml:space="preserve">Liberalism is realistic about the </w:t>
      </w:r>
      <w:r w:rsidRPr="00E97662">
        <w:rPr>
          <w:rStyle w:val="Emphasis"/>
        </w:rPr>
        <w:t>huge task of remaking worlds</w:t>
      </w:r>
      <w:r w:rsidRPr="00E97662">
        <w:rPr>
          <w:szCs w:val="16"/>
        </w:rPr>
        <w:t xml:space="preserve">. But it is </w:t>
      </w:r>
      <w:r w:rsidRPr="00E97662">
        <w:rPr>
          <w:rStyle w:val="11111AAAAStyleUnderline"/>
        </w:rPr>
        <w:t xml:space="preserve">romantic about the possibility of making marginally </w:t>
      </w:r>
      <w:r w:rsidRPr="00E97662">
        <w:rPr>
          <w:rStyle w:val="Emphasis"/>
        </w:rPr>
        <w:t>happier endings for as many as possible</w:t>
      </w:r>
      <w:r w:rsidRPr="00E97662">
        <w:rPr>
          <w:szCs w:val="16"/>
        </w:rPr>
        <w:t xml:space="preserve"> within this one.</w:t>
      </w:r>
    </w:p>
    <w:p w14:paraId="4AA2500B" w14:textId="77777777" w:rsidR="002527F5" w:rsidRPr="00E97662" w:rsidRDefault="002527F5" w:rsidP="002527F5">
      <w:pPr>
        <w:rPr>
          <w:szCs w:val="16"/>
        </w:rPr>
      </w:pPr>
    </w:p>
    <w:p w14:paraId="4FE590F5" w14:textId="54301F89" w:rsidR="002527F5" w:rsidRDefault="00513B7A" w:rsidP="00513B7A">
      <w:pPr>
        <w:pStyle w:val="Heading1"/>
      </w:pPr>
      <w:r>
        <w:t>1NR</w:t>
      </w:r>
    </w:p>
    <w:p w14:paraId="2F86219E" w14:textId="77777777" w:rsidR="00513B7A" w:rsidRDefault="00513B7A" w:rsidP="00513B7A"/>
    <w:p w14:paraId="0A1A62DB" w14:textId="77777777" w:rsidR="00513B7A" w:rsidRDefault="00513B7A" w:rsidP="00513B7A">
      <w:pPr>
        <w:pStyle w:val="Heading4"/>
      </w:pPr>
      <w:r>
        <w:t>Redhack also got cracked down on—proves failure to adhere to organized tactics gets cracked down on</w:t>
      </w:r>
    </w:p>
    <w:p w14:paraId="314F22DB" w14:textId="77777777" w:rsidR="00513B7A" w:rsidRDefault="00513B7A" w:rsidP="00513B7A">
      <w:r>
        <w:rPr>
          <w:rStyle w:val="Style13ptBold"/>
        </w:rPr>
        <w:t>Hacker news 12</w:t>
      </w:r>
      <w:r>
        <w:t xml:space="preserve"> (Hacker News is a ; 10-8-2012; "Hacker group RedHack faces up to 24 years in prison for terrorist crimes"; ; doα: 2-1-2026) https://thehackernews.com/2012/10/hacker-group-redhack-faces-up-to-24.html</w:t>
      </w:r>
    </w:p>
    <w:p w14:paraId="43F90759" w14:textId="77777777" w:rsidR="00513B7A" w:rsidRDefault="00513B7A" w:rsidP="00513B7A"/>
    <w:p w14:paraId="439BA85D" w14:textId="77777777" w:rsidR="00513B7A" w:rsidRDefault="00513B7A" w:rsidP="00513B7A">
      <w:r>
        <w:t xml:space="preserve">As part of an </w:t>
      </w:r>
      <w:r w:rsidRPr="007A419B">
        <w:rPr>
          <w:rStyle w:val="11111AAAAStyleUnderline"/>
          <w:highlight w:val="yellow"/>
        </w:rPr>
        <w:t>investigation</w:t>
      </w:r>
      <w:r w:rsidRPr="007A419B">
        <w:rPr>
          <w:rStyle w:val="11111AAAAStyleUnderline"/>
        </w:rPr>
        <w:t xml:space="preserve"> launched by Başsavcıvekilliği in Ankara on March 20 </w:t>
      </w:r>
      <w:r w:rsidRPr="007A419B">
        <w:rPr>
          <w:rStyle w:val="11111AAAAStyleUnderline"/>
          <w:highlight w:val="yellow"/>
        </w:rPr>
        <w:t>arrested seven people</w:t>
      </w:r>
      <w:r>
        <w:t>, including college students. 13 of the indictment prepared by the prosecutor's office in Ankara Was adopted by the High Criminal Court.</w:t>
      </w:r>
    </w:p>
    <w:p w14:paraId="4596D91E" w14:textId="77777777" w:rsidR="00513B7A" w:rsidRDefault="00513B7A" w:rsidP="00513B7A">
      <w:r>
        <w:t xml:space="preserve">Court has </w:t>
      </w:r>
      <w:r w:rsidRPr="007A419B">
        <w:rPr>
          <w:rStyle w:val="11111AAAAStyleUnderline"/>
          <w:highlight w:val="yellow"/>
        </w:rPr>
        <w:t xml:space="preserve">accepted an indictment against </w:t>
      </w:r>
      <w:r w:rsidRPr="007A419B">
        <w:rPr>
          <w:rStyle w:val="Emphasis"/>
          <w:highlight w:val="yellow"/>
        </w:rPr>
        <w:t>RedHack</w:t>
      </w:r>
      <w:r w:rsidRPr="007A419B">
        <w:rPr>
          <w:rStyle w:val="11111AAAAStyleUnderline"/>
        </w:rPr>
        <w:t xml:space="preserve">, a Turkish hacker group, </w:t>
      </w:r>
      <w:r w:rsidRPr="007A419B">
        <w:rPr>
          <w:rStyle w:val="11111AAAAStyleUnderline"/>
          <w:highlight w:val="yellow"/>
        </w:rPr>
        <w:t>seeking prison sentences of</w:t>
      </w:r>
      <w:r w:rsidRPr="007A419B">
        <w:rPr>
          <w:rStyle w:val="11111AAAAStyleUnderline"/>
        </w:rPr>
        <w:t xml:space="preserve"> 8.5 to </w:t>
      </w:r>
      <w:r w:rsidRPr="007A419B">
        <w:rPr>
          <w:rStyle w:val="11111AAAAStyleUnderline"/>
          <w:highlight w:val="yellow"/>
        </w:rPr>
        <w:t>24 years</w:t>
      </w:r>
      <w:r>
        <w:t xml:space="preserve"> for its members as "members of a terrorist group."</w:t>
      </w:r>
    </w:p>
    <w:p w14:paraId="47142BDD" w14:textId="77777777" w:rsidR="00513B7A" w:rsidRDefault="00513B7A" w:rsidP="00513B7A">
      <w:r>
        <w:t>The suspects include three held under arrest - Duygu Kerimoğlu, Alaattin Karagenç and Uğur Cihan Oktulmuş, under arrest for the past seven months. The suspects stand accused of membership in an armed terrorist organization, illegally obtaining confidential documents and personal information and accessing information systems without permission.</w:t>
      </w:r>
    </w:p>
    <w:p w14:paraId="1693A801" w14:textId="77777777" w:rsidR="00513B7A" w:rsidRPr="007A419B" w:rsidRDefault="00513B7A" w:rsidP="00513B7A"/>
    <w:p w14:paraId="538A027C" w14:textId="77777777" w:rsidR="00513B7A" w:rsidRDefault="00513B7A" w:rsidP="00513B7A">
      <w:pPr>
        <w:pStyle w:val="Heading4"/>
      </w:pPr>
      <w:r>
        <w:t xml:space="preserve">Redhack example proves capitalists just evolve and retaliate in response absent basebuilding. I mean there are entire programs and websites dedicated to helping tech companies out. Here’s an example—it’s the first few things you find when you type in “redhack”. </w:t>
      </w:r>
    </w:p>
    <w:p w14:paraId="708E340C" w14:textId="77777777" w:rsidR="00513B7A" w:rsidRDefault="00513B7A" w:rsidP="00513B7A">
      <w:r>
        <w:rPr>
          <w:rStyle w:val="Style13ptBold"/>
        </w:rPr>
        <w:t>Radware ‘26</w:t>
      </w:r>
      <w:r>
        <w:t xml:space="preserve"> [Radware. "RedHack: Major Attacks, Tactics, and Defensive Measures [2025]", https://www.radware.com/cyberpedia/redhack/, published 2026, accessed 2-1-2026]</w:t>
      </w:r>
    </w:p>
    <w:p w14:paraId="1A6FAADF" w14:textId="77777777" w:rsidR="00513B7A" w:rsidRDefault="00513B7A" w:rsidP="00513B7A"/>
    <w:p w14:paraId="48FADFE3" w14:textId="77777777" w:rsidR="00513B7A" w:rsidRPr="00057050" w:rsidRDefault="00513B7A" w:rsidP="00513B7A">
      <w:pPr>
        <w:rPr>
          <w:rStyle w:val="Emphasis"/>
        </w:rPr>
      </w:pPr>
      <w:r w:rsidRPr="00057050">
        <w:rPr>
          <w:rStyle w:val="Emphasis"/>
          <w:highlight w:val="yellow"/>
        </w:rPr>
        <w:t>Best Practices for Defending Against Hacktivist Threats</w:t>
      </w:r>
    </w:p>
    <w:p w14:paraId="5B6BEE1E" w14:textId="77777777" w:rsidR="00513B7A" w:rsidRDefault="00513B7A" w:rsidP="00513B7A">
      <w:r>
        <w:t>Here are some of the ways that organizations can better defend themselves against threats from hacktivist groups like RedHack.</w:t>
      </w:r>
    </w:p>
    <w:p w14:paraId="569AC8E4" w14:textId="77777777" w:rsidR="00513B7A" w:rsidRDefault="00513B7A" w:rsidP="00513B7A">
      <w:r>
        <w:t xml:space="preserve">1. </w:t>
      </w:r>
      <w:r w:rsidRPr="00057050">
        <w:rPr>
          <w:rStyle w:val="Emphasis"/>
          <w:highlight w:val="yellow"/>
        </w:rPr>
        <w:t>Proactive Threat Intelligence Gathering</w:t>
      </w:r>
    </w:p>
    <w:p w14:paraId="0B19C46C" w14:textId="77777777" w:rsidR="00513B7A" w:rsidRDefault="00513B7A" w:rsidP="00513B7A">
      <w:r>
        <w:t>Proactive threat intelligence is crucial for anticipating hacktivist activity. Organizations should develop or source real-time intelligence feeds focused on hacktivist forums, social channels, and public data leaks. Monitoring dark web chatter and hacktivist announcements allows security teams to identify emerging threats, such as planned attacks or data breaches, before execution.</w:t>
      </w:r>
    </w:p>
    <w:p w14:paraId="769124CB" w14:textId="77777777" w:rsidR="00513B7A" w:rsidRDefault="00513B7A" w:rsidP="00513B7A">
      <w:r w:rsidRPr="00057050">
        <w:rPr>
          <w:rStyle w:val="Emphasis"/>
          <w:highlight w:val="yellow"/>
        </w:rPr>
        <w:t>Collaboration with governmental and private cyber intelligence services</w:t>
      </w:r>
      <w:r>
        <w:t xml:space="preserve"> can expand threat visibility. Automated tools capable of analyzing open-source intelligence (OSINT) and correlating indicators of compromise (IOCs) with internal event logs offer an early warning system. Integrating this intelligence into incident response planning enables organizations to respond quickly when they appear on a hacktivist radar.</w:t>
      </w:r>
    </w:p>
    <w:p w14:paraId="393D7D7A" w14:textId="77777777" w:rsidR="00513B7A" w:rsidRPr="00057050" w:rsidRDefault="00513B7A" w:rsidP="00513B7A">
      <w:pPr>
        <w:rPr>
          <w:rStyle w:val="Emphasis"/>
        </w:rPr>
      </w:pPr>
      <w:r>
        <w:t xml:space="preserve">2. </w:t>
      </w:r>
      <w:r w:rsidRPr="00057050">
        <w:rPr>
          <w:rStyle w:val="Emphasis"/>
          <w:highlight w:val="yellow"/>
        </w:rPr>
        <w:t>Strengthening Identity and Access Management</w:t>
      </w:r>
    </w:p>
    <w:p w14:paraId="0703835F" w14:textId="77777777" w:rsidR="00513B7A" w:rsidRDefault="00513B7A" w:rsidP="00513B7A">
      <w:r>
        <w:t>Identity and access management (IAM) is a primary defense against both external and insider-based attacks. Organizations should enforce multi-factor authentication (MFA) for all user and administrative accounts, especially those with access to sensitive data or critical systems. Periodic audits of credentials and access rights minimize risk from outdated or unused accounts that could be leveraged by attackers.</w:t>
      </w:r>
    </w:p>
    <w:p w14:paraId="2CD38305" w14:textId="77777777" w:rsidR="00513B7A" w:rsidRDefault="00513B7A" w:rsidP="00513B7A">
      <w:r>
        <w:t>Effective IAM also requires tight role-based access control (RBAC), ensuring individuals only have permissions necessary for their function. This limits the blast radius in case of credential compromise. Monitoring for unusual authentication activities, such as anomalous login attempts or privilege escalation, helps detect and contain breaches early, hindering hacktivist lateral movement within networks.</w:t>
      </w:r>
    </w:p>
    <w:p w14:paraId="49561070" w14:textId="77777777" w:rsidR="00513B7A" w:rsidRDefault="00513B7A" w:rsidP="00513B7A">
      <w:r>
        <w:t>3. Monitoring for Data Exfiltration and Leaks</w:t>
      </w:r>
    </w:p>
    <w:p w14:paraId="05C16651" w14:textId="77777777" w:rsidR="00513B7A" w:rsidRDefault="00513B7A" w:rsidP="00513B7A">
      <w:r>
        <w:t>Continuous monitoring for unauthorized data transfer is key to early detection of hack-and-dump tactics. Deploy data loss prevention (DLP) tools at major network egress points to alert when sensitive information is accessed or transmitted unusually. Integrate DLP systems with security information and event management (SIEM) platforms for correlation and wider context analysis.</w:t>
      </w:r>
    </w:p>
    <w:p w14:paraId="677EEBCB" w14:textId="77777777" w:rsidR="00513B7A" w:rsidRDefault="00513B7A" w:rsidP="00513B7A">
      <w:r>
        <w:t xml:space="preserve">Organizations should also </w:t>
      </w:r>
      <w:r w:rsidRPr="00057050">
        <w:rPr>
          <w:rStyle w:val="Emphasis"/>
          <w:highlight w:val="yellow"/>
        </w:rPr>
        <w:t>track third-party platforms</w:t>
      </w:r>
      <w:r>
        <w:t>, including paste sites and underground forums, for mentions of leaked data or proprietary information. Investing in digital risk protection services helps uncover data exposures quickly, allowing an organization to initiate takedown requests and inform affected users before broader distribution occurs.</w:t>
      </w:r>
    </w:p>
    <w:p w14:paraId="0B28B7B2" w14:textId="77777777" w:rsidR="00513B7A" w:rsidRDefault="00513B7A" w:rsidP="00513B7A">
      <w:r>
        <w:t>4. Building Resilience Through Red Teaming</w:t>
      </w:r>
    </w:p>
    <w:p w14:paraId="341BDF30" w14:textId="77777777" w:rsidR="00513B7A" w:rsidRDefault="00513B7A" w:rsidP="00513B7A">
      <w:r w:rsidRPr="00057050">
        <w:rPr>
          <w:rStyle w:val="Emphasis"/>
          <w:highlight w:val="yellow"/>
        </w:rPr>
        <w:t>Red teaming simulates real-world attacks to uncover vulnerabilities</w:t>
      </w:r>
      <w:r>
        <w:t xml:space="preserve"> before adversaries exploit them. These exercises should replicate the tactics of hacktivist groups like RedHack, including phishing, web exploitation, and social engineering. The findings guide action to remediate exposed weaknesses in network, application, and human defenses.</w:t>
      </w:r>
    </w:p>
    <w:p w14:paraId="56154C3B" w14:textId="77777777" w:rsidR="00513B7A" w:rsidRPr="00513B7A" w:rsidRDefault="00513B7A" w:rsidP="00513B7A"/>
    <w:sectPr w:rsidR="00513B7A" w:rsidRPr="00513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54"/>
    <w:rsid w:val="00081905"/>
    <w:rsid w:val="002527F5"/>
    <w:rsid w:val="00300763"/>
    <w:rsid w:val="00513B7A"/>
    <w:rsid w:val="005E01F6"/>
    <w:rsid w:val="005E354E"/>
    <w:rsid w:val="007B3328"/>
    <w:rsid w:val="0081559F"/>
    <w:rsid w:val="00A62300"/>
    <w:rsid w:val="00AC0854"/>
    <w:rsid w:val="00CB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AE35"/>
  <w15:chartTrackingRefBased/>
  <w15:docId w15:val="{635F5924-C405-4DCB-83D4-8F21F55E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3B7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513B7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513B7A"/>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w:basedOn w:val="Normal"/>
    <w:next w:val="Normal"/>
    <w:link w:val="Heading3Char"/>
    <w:uiPriority w:val="2"/>
    <w:qFormat/>
    <w:rsid w:val="00513B7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t"/>
    <w:basedOn w:val="Normal"/>
    <w:next w:val="Normal"/>
    <w:link w:val="Heading4Char"/>
    <w:uiPriority w:val="3"/>
    <w:qFormat/>
    <w:rsid w:val="00513B7A"/>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13B7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C08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8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8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8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3B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B7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513B7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13B7A"/>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13B7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513B7A"/>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513B7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AC0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854"/>
    <w:rPr>
      <w:rFonts w:eastAsiaTheme="majorEastAsia" w:cstheme="majorBidi"/>
      <w:color w:val="272727" w:themeColor="text1" w:themeTint="D8"/>
    </w:rPr>
  </w:style>
  <w:style w:type="paragraph" w:styleId="Title">
    <w:name w:val="Title"/>
    <w:basedOn w:val="Normal"/>
    <w:next w:val="Normal"/>
    <w:link w:val="TitleChar"/>
    <w:uiPriority w:val="10"/>
    <w:qFormat/>
    <w:rsid w:val="00AC08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854"/>
    <w:pPr>
      <w:spacing w:before="160"/>
      <w:jc w:val="center"/>
    </w:pPr>
    <w:rPr>
      <w:i/>
      <w:iCs/>
      <w:color w:val="404040" w:themeColor="text1" w:themeTint="BF"/>
    </w:rPr>
  </w:style>
  <w:style w:type="character" w:customStyle="1" w:styleId="QuoteChar">
    <w:name w:val="Quote Char"/>
    <w:basedOn w:val="DefaultParagraphFont"/>
    <w:link w:val="Quote"/>
    <w:uiPriority w:val="29"/>
    <w:rsid w:val="00AC0854"/>
    <w:rPr>
      <w:i/>
      <w:iCs/>
      <w:color w:val="404040" w:themeColor="text1" w:themeTint="BF"/>
    </w:rPr>
  </w:style>
  <w:style w:type="paragraph" w:styleId="ListParagraph">
    <w:name w:val="List Paragraph"/>
    <w:aliases w:val="6 font,Colorful List - Accent 11,List Paragraph1,List Paragraph2"/>
    <w:basedOn w:val="Normal"/>
    <w:uiPriority w:val="34"/>
    <w:qFormat/>
    <w:rsid w:val="00AC0854"/>
    <w:pPr>
      <w:ind w:left="720"/>
      <w:contextualSpacing/>
    </w:pPr>
  </w:style>
  <w:style w:type="character" w:styleId="IntenseEmphasis">
    <w:name w:val="Intense Emphasis"/>
    <w:basedOn w:val="DefaultParagraphFont"/>
    <w:uiPriority w:val="21"/>
    <w:qFormat/>
    <w:rsid w:val="00AC0854"/>
    <w:rPr>
      <w:i/>
      <w:iCs/>
      <w:color w:val="0F4761" w:themeColor="accent1" w:themeShade="BF"/>
    </w:rPr>
  </w:style>
  <w:style w:type="paragraph" w:styleId="IntenseQuote">
    <w:name w:val="Intense Quote"/>
    <w:basedOn w:val="Normal"/>
    <w:next w:val="Normal"/>
    <w:link w:val="IntenseQuoteChar"/>
    <w:uiPriority w:val="30"/>
    <w:qFormat/>
    <w:rsid w:val="00AC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854"/>
    <w:rPr>
      <w:i/>
      <w:iCs/>
      <w:color w:val="0F4761" w:themeColor="accent1" w:themeShade="BF"/>
    </w:rPr>
  </w:style>
  <w:style w:type="character" w:styleId="IntenseReference">
    <w:name w:val="Intense Reference"/>
    <w:basedOn w:val="DefaultParagraphFont"/>
    <w:uiPriority w:val="32"/>
    <w:qFormat/>
    <w:rsid w:val="00AC085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13B7A"/>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513B7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3B7A"/>
    <w:rPr>
      <w:b/>
      <w:bCs/>
      <w:sz w:val="22"/>
      <w:u w:val="single"/>
    </w:rPr>
  </w:style>
  <w:style w:type="character" w:customStyle="1" w:styleId="11111AAAAStyleUnderline">
    <w:name w:val="11111AAAAStyle Underline"/>
    <w:aliases w:val="Underline,Style Underline,Style Bold Underline,Intense Emphasis1,apple-style-span + 6 pt,Bold,Kern at 16 pt,Intense Emphasis11,Style,Intense Emphasis2,Intense Emphasis111,Intense Emphasis3,Intense Emphasis1111,Intense Emphasis4"/>
    <w:basedOn w:val="DefaultParagraphFont"/>
    <w:uiPriority w:val="7"/>
    <w:qFormat/>
    <w:rsid w:val="00513B7A"/>
    <w:rPr>
      <w:b/>
      <w:sz w:val="20"/>
      <w:u w:val="single"/>
    </w:rPr>
  </w:style>
  <w:style w:type="character" w:styleId="Strong">
    <w:name w:val="Strong"/>
    <w:basedOn w:val="DefaultParagraphFont"/>
    <w:uiPriority w:val="22"/>
    <w:qFormat/>
    <w:rsid w:val="00513B7A"/>
    <w:rPr>
      <w:b/>
      <w:bCs/>
    </w:rPr>
  </w:style>
  <w:style w:type="character" w:styleId="BookTitle">
    <w:name w:val="Book Title"/>
    <w:basedOn w:val="DefaultParagraphFont"/>
    <w:uiPriority w:val="33"/>
    <w:qFormat/>
    <w:rsid w:val="00513B7A"/>
    <w:rPr>
      <w:b/>
      <w:bCs/>
      <w:i/>
      <w:iCs/>
      <w:spacing w:val="5"/>
    </w:rPr>
  </w:style>
  <w:style w:type="numbering" w:styleId="111111">
    <w:name w:val="Outline List 2"/>
    <w:basedOn w:val="NoList"/>
    <w:uiPriority w:val="99"/>
    <w:semiHidden/>
    <w:unhideWhenUsed/>
    <w:rsid w:val="00513B7A"/>
  </w:style>
  <w:style w:type="paragraph" w:styleId="Header">
    <w:name w:val="header"/>
    <w:basedOn w:val="Normal"/>
    <w:link w:val="HeaderChar"/>
    <w:uiPriority w:val="99"/>
    <w:semiHidden/>
    <w:rsid w:val="00513B7A"/>
    <w:pPr>
      <w:tabs>
        <w:tab w:val="center" w:pos="4680"/>
        <w:tab w:val="right" w:pos="9360"/>
      </w:tabs>
    </w:pPr>
  </w:style>
  <w:style w:type="character" w:customStyle="1" w:styleId="HeaderChar">
    <w:name w:val="Header Char"/>
    <w:basedOn w:val="DefaultParagraphFont"/>
    <w:link w:val="Header"/>
    <w:uiPriority w:val="99"/>
    <w:semiHidden/>
    <w:rsid w:val="00513B7A"/>
    <w:rPr>
      <w:rFonts w:ascii="Arial" w:hAnsi="Arial" w:cs="Arial"/>
      <w:kern w:val="0"/>
      <w:sz w:val="16"/>
      <w:szCs w:val="22"/>
      <w14:ligatures w14:val="none"/>
    </w:rPr>
  </w:style>
  <w:style w:type="paragraph" w:styleId="Footer">
    <w:name w:val="footer"/>
    <w:basedOn w:val="Normal"/>
    <w:link w:val="FooterChar"/>
    <w:uiPriority w:val="99"/>
    <w:semiHidden/>
    <w:rsid w:val="00513B7A"/>
    <w:pPr>
      <w:tabs>
        <w:tab w:val="center" w:pos="4680"/>
        <w:tab w:val="right" w:pos="9360"/>
      </w:tabs>
    </w:pPr>
  </w:style>
  <w:style w:type="character" w:customStyle="1" w:styleId="FooterChar">
    <w:name w:val="Footer Char"/>
    <w:basedOn w:val="DefaultParagraphFont"/>
    <w:link w:val="Footer"/>
    <w:uiPriority w:val="99"/>
    <w:semiHidden/>
    <w:rsid w:val="00513B7A"/>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513B7A"/>
    <w:pPr>
      <w:spacing w:after="120"/>
    </w:pPr>
  </w:style>
  <w:style w:type="character" w:customStyle="1" w:styleId="BodyTextChar">
    <w:name w:val="Body Text Char"/>
    <w:basedOn w:val="DefaultParagraphFont"/>
    <w:link w:val="BodyText"/>
    <w:uiPriority w:val="99"/>
    <w:semiHidden/>
    <w:rsid w:val="00513B7A"/>
    <w:rPr>
      <w:rFonts w:ascii="Arial" w:hAnsi="Arial" w:cs="Arial"/>
      <w:kern w:val="0"/>
      <w:sz w:val="16"/>
      <w:szCs w:val="22"/>
      <w14:ligatures w14:val="none"/>
    </w:rPr>
  </w:style>
  <w:style w:type="paragraph" w:styleId="NoSpacing">
    <w:name w:val="No Spacing"/>
    <w:link w:val="NoSpacingChar"/>
    <w:uiPriority w:val="99"/>
    <w:unhideWhenUsed/>
    <w:qFormat/>
    <w:rsid w:val="00513B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13B7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513B7A"/>
    <w:rPr>
      <w:color w:val="467886" w:themeColor="hyperlink"/>
      <w:u w:val="single"/>
    </w:rPr>
  </w:style>
  <w:style w:type="character" w:styleId="UnresolvedMention">
    <w:name w:val="Unresolved Mention"/>
    <w:basedOn w:val="DefaultParagraphFont"/>
    <w:uiPriority w:val="99"/>
    <w:semiHidden/>
    <w:unhideWhenUsed/>
    <w:rsid w:val="00513B7A"/>
    <w:rPr>
      <w:color w:val="605E5C"/>
      <w:shd w:val="clear" w:color="auto" w:fill="E1DFDD"/>
    </w:rPr>
  </w:style>
  <w:style w:type="character" w:customStyle="1" w:styleId="Boxes">
    <w:name w:val="Boxes"/>
    <w:basedOn w:val="Emphasis"/>
    <w:qFormat/>
    <w:rsid w:val="00513B7A"/>
    <w:rPr>
      <w:rFonts w:ascii="Arial" w:hAnsi="Arial" w:cs="Calibri"/>
      <w:b/>
      <w:i w:val="0"/>
      <w:iCs/>
      <w:sz w:val="20"/>
      <w:u w:val="single"/>
      <w:bdr w:val="single" w:sz="8" w:space="0" w:color="auto"/>
    </w:rPr>
  </w:style>
  <w:style w:type="paragraph" w:customStyle="1" w:styleId="Emphasis1">
    <w:name w:val="Emphasis1"/>
    <w:basedOn w:val="Normal"/>
    <w:link w:val="Emphasis"/>
    <w:autoRedefine/>
    <w:uiPriority w:val="8"/>
    <w:qFormat/>
    <w:rsid w:val="00A62300"/>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A623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autoRedefine/>
    <w:uiPriority w:val="8"/>
    <w:qFormat/>
    <w:rsid w:val="00A62300"/>
    <w:pPr>
      <w:pBdr>
        <w:top w:val="single" w:sz="12" w:space="0" w:color="auto"/>
        <w:left w:val="single" w:sz="12" w:space="0" w:color="auto"/>
        <w:bottom w:val="single" w:sz="12" w:space="0" w:color="auto"/>
        <w:right w:val="single" w:sz="12" w:space="0" w:color="auto"/>
      </w:pBdr>
    </w:pPr>
    <w:rPr>
      <w:b/>
      <w:iCs/>
      <w:sz w:val="20"/>
      <w:u w:val="single"/>
      <w:bdr w:val="single" w:sz="12" w:space="0" w:color="auto"/>
    </w:rPr>
  </w:style>
  <w:style w:type="character" w:customStyle="1" w:styleId="AAAunderline">
    <w:name w:val="AAAunderline"/>
    <w:qFormat/>
    <w:rsid w:val="0081559F"/>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5459228/" TargetMode="External"/><Relationship Id="rId3" Type="http://schemas.openxmlformats.org/officeDocument/2006/relationships/settings" Target="settings.xml"/><Relationship Id="rId7" Type="http://schemas.openxmlformats.org/officeDocument/2006/relationships/hyperlink" Target="https://socialchangenyu.com/wp-content/uploads/2022/09/3-Margolis-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s/V9haV" TargetMode="External"/><Relationship Id="rId5" Type="http://schemas.openxmlformats.org/officeDocument/2006/relationships/hyperlink" Target="https://www.fao.org/world-banana-forum/projects/good-practices/collective-bargaining/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27188</Words>
  <Characters>154972</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7</cp:revision>
  <dcterms:created xsi:type="dcterms:W3CDTF">2026-02-01T13:17:00Z</dcterms:created>
  <dcterms:modified xsi:type="dcterms:W3CDTF">2026-02-01T15:39:00Z</dcterms:modified>
</cp:coreProperties>
</file>