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C67A" w14:textId="5E477C50" w:rsidR="00DD0987" w:rsidRDefault="00DD0987" w:rsidP="00DD0987">
      <w:pPr>
        <w:pStyle w:val="Heading3"/>
      </w:pPr>
      <w:r>
        <w:t>1</w:t>
      </w:r>
    </w:p>
    <w:p w14:paraId="4EA81002" w14:textId="77777777" w:rsidR="00DD0987" w:rsidRDefault="00DD0987" w:rsidP="00DD0987"/>
    <w:p w14:paraId="207B06D4" w14:textId="77777777" w:rsidR="00DD0987" w:rsidRDefault="00DD0987" w:rsidP="00DD0987">
      <w:pPr>
        <w:pStyle w:val="Heading4"/>
      </w:pPr>
      <w:r>
        <w:t xml:space="preserve">Interp—Collective bargaining can only occur with </w:t>
      </w:r>
      <w:r w:rsidRPr="0015717F">
        <w:rPr>
          <w:u w:val="single"/>
        </w:rPr>
        <w:t>trade unions</w:t>
      </w:r>
    </w:p>
    <w:p w14:paraId="2AC1AE49" w14:textId="77777777" w:rsidR="00DD0987" w:rsidRDefault="00DD0987" w:rsidP="00DD0987">
      <w:r>
        <w:rPr>
          <w:rStyle w:val="Style13ptBold"/>
        </w:rPr>
        <w:t>TUC N.D.</w:t>
      </w:r>
      <w:r>
        <w:t xml:space="preserve"> (</w:t>
      </w:r>
      <w:r w:rsidRPr="00231F3D">
        <w:t>the Trades Union Congress, the UK's national trade union center</w:t>
      </w:r>
      <w:r>
        <w:t>; No Date; "Collective bargaining"; doα: 9-2-2025) https://www.tuc.org.uk/workplace-guidance/organising-and-bargaining/collective-bargaining</w:t>
      </w:r>
    </w:p>
    <w:p w14:paraId="6347F3FE" w14:textId="77777777" w:rsidR="00DD0987" w:rsidRDefault="00DD0987" w:rsidP="00DD0987"/>
    <w:p w14:paraId="5A68506E" w14:textId="77777777" w:rsidR="00DD0987" w:rsidRDefault="00DD0987" w:rsidP="00DD0987">
      <w:r>
        <w:t>We can all achieve more together than we can alone. When working people band together, they’re much more likely to get decent wages and be treated well at work.</w:t>
      </w:r>
    </w:p>
    <w:p w14:paraId="6EE28125" w14:textId="77777777" w:rsidR="00DD0987" w:rsidRDefault="00DD0987" w:rsidP="00DD0987">
      <w:r w:rsidRPr="007D6711">
        <w:rPr>
          <w:rStyle w:val="AAAunderline"/>
          <w:highlight w:val="yellow"/>
        </w:rPr>
        <w:t>Collec</w:t>
      </w:r>
      <w:r w:rsidRPr="0015717F">
        <w:rPr>
          <w:rStyle w:val="AAAunderline"/>
          <w:highlight w:val="yellow"/>
        </w:rPr>
        <w:t xml:space="preserve">tive </w:t>
      </w:r>
      <w:r w:rsidRPr="0015717F">
        <w:rPr>
          <w:rStyle w:val="11111AAAAStyleUnderline"/>
          <w:highlight w:val="yellow"/>
        </w:rPr>
        <w:t xml:space="preserve">bargaining </w:t>
      </w:r>
      <w:r w:rsidRPr="0015717F">
        <w:rPr>
          <w:rStyle w:val="AAAunderline"/>
          <w:highlight w:val="yellow"/>
        </w:rPr>
        <w:t>is t</w:t>
      </w:r>
      <w:r w:rsidRPr="007D6711">
        <w:rPr>
          <w:rStyle w:val="AAAunderline"/>
          <w:highlight w:val="yellow"/>
        </w:rPr>
        <w:t>he</w:t>
      </w:r>
      <w:r w:rsidRPr="00C14D6E">
        <w:rPr>
          <w:rStyle w:val="11111AAAAStyleUnderline"/>
        </w:rPr>
        <w:t xml:space="preserve"> official </w:t>
      </w:r>
      <w:r w:rsidRPr="007D6711">
        <w:rPr>
          <w:rStyle w:val="AAAunderline"/>
          <w:highlight w:val="yellow"/>
        </w:rPr>
        <w:t xml:space="preserve">process by which </w:t>
      </w:r>
      <w:r w:rsidRPr="0015717F">
        <w:rPr>
          <w:rStyle w:val="Emphasis"/>
          <w:highlight w:val="yellow"/>
        </w:rPr>
        <w:t>trade unions</w:t>
      </w:r>
      <w:r w:rsidRPr="007D6711">
        <w:rPr>
          <w:rStyle w:val="AAAunderline"/>
          <w:highlight w:val="yellow"/>
        </w:rPr>
        <w:t xml:space="preserve"> negotiate</w:t>
      </w:r>
      <w:r>
        <w:t xml:space="preserve"> with employers, on behalf of their members.</w:t>
      </w:r>
    </w:p>
    <w:p w14:paraId="02816BF2" w14:textId="77777777" w:rsidR="00DD0987" w:rsidRDefault="00DD0987" w:rsidP="00DD0987">
      <w:r>
        <w:t>Collective bargaining is only possible where an employer recognises a trade union and between them they decide on the scope of negotiations.</w:t>
      </w:r>
    </w:p>
    <w:p w14:paraId="3A16CE00" w14:textId="77777777" w:rsidR="00DD0987" w:rsidRDefault="00DD0987" w:rsidP="00DD0987">
      <w:r>
        <w:t>Most collective bargaining arrangements in the UK are voluntary. Good employers recognise the benefits that come from voluntary union recognition, such as being able to negotiate wages and other terms and conditions collectively for large groups of workers at the same time.</w:t>
      </w:r>
    </w:p>
    <w:p w14:paraId="17E99A7D" w14:textId="77777777" w:rsidR="00DD0987" w:rsidRDefault="00DD0987" w:rsidP="00DD0987">
      <w:r>
        <w:t>But the law also allows unions to make even hostile employers recognise them, if enough workers become union members and support union recognition. This is known as ‘statutory recognition’.</w:t>
      </w:r>
    </w:p>
    <w:p w14:paraId="77D878A3" w14:textId="77777777" w:rsidR="00DD0987" w:rsidRDefault="00DD0987" w:rsidP="00DD0987"/>
    <w:p w14:paraId="4698ED24" w14:textId="77777777" w:rsidR="00DD0987" w:rsidRDefault="00DD0987" w:rsidP="00DD0987">
      <w:pPr>
        <w:pStyle w:val="Heading4"/>
      </w:pPr>
      <w:r>
        <w:t xml:space="preserve">Violation—trade unions </w:t>
      </w:r>
      <w:r w:rsidRPr="004653B4">
        <w:rPr>
          <w:u w:val="single"/>
        </w:rPr>
        <w:t>exclude</w:t>
      </w:r>
      <w:r>
        <w:t xml:space="preserve"> public unions </w:t>
      </w:r>
    </w:p>
    <w:p w14:paraId="73CE5584" w14:textId="77777777" w:rsidR="00DD0987" w:rsidRDefault="00DD0987" w:rsidP="00DD0987">
      <w:r w:rsidRPr="000910CB">
        <w:rPr>
          <w:rStyle w:val="Style13ptBold"/>
        </w:rPr>
        <w:t xml:space="preserve">Grzegorzek </w:t>
      </w:r>
      <w:r>
        <w:rPr>
          <w:rStyle w:val="Style13ptBold"/>
        </w:rPr>
        <w:t>24</w:t>
      </w:r>
      <w:r>
        <w:t xml:space="preserve"> (Jerry Grzegorzek is Editor-in-Chief at SuperBusinessManager.com; 9-11-2024; "Trade Union Recognition and Collective Bargaining"; Medium; doα: 9-2-2025) https://medium.com/@JerryGrzegorzek/trade-union-recognition-and-collective-bargaining-e948595fb3de</w:t>
      </w:r>
    </w:p>
    <w:p w14:paraId="4DB3A82E" w14:textId="77777777" w:rsidR="00DD0987" w:rsidRDefault="00DD0987" w:rsidP="00DD0987"/>
    <w:p w14:paraId="0047D70A" w14:textId="77777777" w:rsidR="00DD0987" w:rsidRDefault="00DD0987" w:rsidP="00DD0987">
      <w:r w:rsidRPr="00696D0C">
        <w:t>Trade union</w:t>
      </w:r>
      <w:r>
        <w:t xml:space="preserve"> recognition is not a legal requirement in many countries around the world. And, many companies prefer to negotiate paying higher wages or making other improvements to terms of employment with individual workers instead of a trade union.</w:t>
      </w:r>
    </w:p>
    <w:p w14:paraId="5F114471" w14:textId="77777777" w:rsidR="00DD0987" w:rsidRDefault="00DD0987" w:rsidP="00DD0987">
      <w:r>
        <w:t xml:space="preserve">However, recognizing </w:t>
      </w:r>
      <w:r w:rsidRPr="00696D0C">
        <w:t>trade unions</w:t>
      </w:r>
      <w:r>
        <w:t xml:space="preserve"> for the purpose of collective bargaining and dealing with them instead of a single worker has many benefits to employers.</w:t>
      </w:r>
    </w:p>
    <w:p w14:paraId="347B8A87" w14:textId="77777777" w:rsidR="00DD0987" w:rsidRDefault="00DD0987" w:rsidP="00DD0987">
      <w:r>
        <w:t>What is trade union recognition?</w:t>
      </w:r>
    </w:p>
    <w:p w14:paraId="027E3F5A" w14:textId="77777777" w:rsidR="00DD0987" w:rsidRDefault="00DD0987" w:rsidP="00DD0987">
      <w:r w:rsidRPr="007D6711">
        <w:rPr>
          <w:rStyle w:val="AAAunderline"/>
          <w:highlight w:val="yellow"/>
        </w:rPr>
        <w:t>Trade union recognition happens when a</w:t>
      </w:r>
      <w:r>
        <w:t>n employer (</w:t>
      </w:r>
      <w:r w:rsidRPr="00B23E93">
        <w:rPr>
          <w:rStyle w:val="Emphasis"/>
          <w:highlight w:val="yellow"/>
        </w:rPr>
        <w:t>business</w:t>
      </w:r>
      <w:r>
        <w:t xml:space="preserve"> organization) formally </w:t>
      </w:r>
      <w:r w:rsidRPr="007D6711">
        <w:rPr>
          <w:rStyle w:val="AAAunderline"/>
          <w:highlight w:val="yellow"/>
        </w:rPr>
        <w:t xml:space="preserve">agrees to carry out </w:t>
      </w:r>
      <w:r w:rsidRPr="00B23E93">
        <w:rPr>
          <w:rStyle w:val="Emphasis"/>
          <w:highlight w:val="yellow"/>
        </w:rPr>
        <w:t>negotiations</w:t>
      </w:r>
      <w:r>
        <w:t xml:space="preserve"> regarding payment, terms of employment and working conditions </w:t>
      </w:r>
      <w:r w:rsidRPr="007D6711">
        <w:rPr>
          <w:rStyle w:val="AAAunderline"/>
          <w:highlight w:val="yellow"/>
        </w:rPr>
        <w:t xml:space="preserve">with a </w:t>
      </w:r>
      <w:r w:rsidRPr="00B23E93">
        <w:rPr>
          <w:rStyle w:val="Emphasis"/>
          <w:highlight w:val="yellow"/>
        </w:rPr>
        <w:t>trade union</w:t>
      </w:r>
      <w:r>
        <w:t xml:space="preserve"> instead of negotiating with each individual worker.</w:t>
      </w:r>
    </w:p>
    <w:p w14:paraId="40511F29" w14:textId="77777777" w:rsidR="00DD0987" w:rsidRDefault="00DD0987" w:rsidP="00DD0987">
      <w:r>
        <w:t>Trade union recognition is the legal process for employer recognition of the union, if there is no voluntary agreement reached with the workers.</w:t>
      </w:r>
    </w:p>
    <w:p w14:paraId="03253BF8" w14:textId="77777777" w:rsidR="00DD0987" w:rsidRDefault="00DD0987" w:rsidP="00DD0987"/>
    <w:p w14:paraId="467A5BEE" w14:textId="77777777" w:rsidR="00DD0987" w:rsidRPr="004D7909" w:rsidRDefault="00DD0987" w:rsidP="00DD0987">
      <w:pPr>
        <w:pStyle w:val="Heading4"/>
      </w:pPr>
      <w:r>
        <w:t>Voter for limits and ground—aff eviscerates limits allowing affs about non-workers like prisoners or tenant unions and erases ground predicated on private sector actions</w:t>
      </w:r>
    </w:p>
    <w:p w14:paraId="5F259433" w14:textId="77777777" w:rsidR="00DD0987" w:rsidRDefault="00DD0987" w:rsidP="00DD0987"/>
    <w:p w14:paraId="08CC0D50" w14:textId="77777777" w:rsidR="00DD0987" w:rsidRPr="00867DA1" w:rsidRDefault="00DD0987" w:rsidP="00DD0987">
      <w:pPr>
        <w:pStyle w:val="Heading3"/>
      </w:pPr>
      <w:r>
        <w:t>2</w:t>
      </w:r>
    </w:p>
    <w:p w14:paraId="17276E43" w14:textId="77777777" w:rsidR="00DD0987" w:rsidRDefault="00DD0987" w:rsidP="00DD0987"/>
    <w:p w14:paraId="5EBDBCA8" w14:textId="77777777" w:rsidR="00DD0987" w:rsidRPr="007D1BA6" w:rsidRDefault="00DD0987" w:rsidP="00DD0987">
      <w:pPr>
        <w:pStyle w:val="Heading4"/>
      </w:pPr>
      <w:r w:rsidRPr="007D1BA6">
        <w:t>The United States federal government should:</w:t>
      </w:r>
    </w:p>
    <w:p w14:paraId="560B5347" w14:textId="77777777" w:rsidR="00DD0987" w:rsidRPr="00E91B6E" w:rsidRDefault="00DD0987" w:rsidP="00DD0987">
      <w:r>
        <w:t>***</w:t>
      </w:r>
    </w:p>
    <w:p w14:paraId="0B86C109" w14:textId="77777777" w:rsidR="00DD0987" w:rsidRDefault="00DD0987" w:rsidP="00DD0987">
      <w:pPr>
        <w:pStyle w:val="Heading4"/>
      </w:pPr>
      <w:r>
        <w:t>- find that the Constitution prohibits altering House voting districts from their state on January 1st, 2026 until 2030;</w:t>
      </w:r>
    </w:p>
    <w:p w14:paraId="4BA81B82" w14:textId="77777777" w:rsidR="00DD0987" w:rsidRPr="00591D60" w:rsidRDefault="00DD0987" w:rsidP="00DD0987">
      <w:r>
        <w:t>***</w:t>
      </w:r>
    </w:p>
    <w:p w14:paraId="0B342EA2" w14:textId="77777777" w:rsidR="00DD0987" w:rsidRDefault="00DD0987" w:rsidP="00DD0987">
      <w:pPr>
        <w:pStyle w:val="Heading4"/>
      </w:pPr>
      <w:r>
        <w:t>Adopt a covert and internally binding policy, with extreme punishment for leaks, to:</w:t>
      </w:r>
    </w:p>
    <w:p w14:paraId="6BEDBF9C" w14:textId="77777777" w:rsidR="00DD0987" w:rsidRDefault="00DD0987" w:rsidP="00DD0987">
      <w:pPr>
        <w:pStyle w:val="Heading4"/>
      </w:pPr>
      <w:r>
        <w:t xml:space="preserve">- faithfully certify the 2026 midterm elections; </w:t>
      </w:r>
    </w:p>
    <w:p w14:paraId="1ADCBDCF" w14:textId="77777777" w:rsidR="00DD0987" w:rsidRDefault="00DD0987" w:rsidP="00DD0987">
      <w:pPr>
        <w:pStyle w:val="Heading4"/>
      </w:pPr>
      <w:r>
        <w:t>- not delay or suspend elections, deploy the National Guard domestically, or change election procedures until 2030;</w:t>
      </w:r>
    </w:p>
    <w:p w14:paraId="216A64AD" w14:textId="77777777" w:rsidR="00DD0987" w:rsidRPr="00591D60" w:rsidRDefault="00DD0987" w:rsidP="00DD0987">
      <w:r>
        <w:t>***</w:t>
      </w:r>
    </w:p>
    <w:p w14:paraId="09A4F65A" w14:textId="77777777" w:rsidR="00DD0987" w:rsidRDefault="00DD0987" w:rsidP="00DD0987">
      <w:pPr>
        <w:pStyle w:val="Heading4"/>
      </w:pPr>
      <w:r>
        <w:t>- not narrow the Voting Rights Act.</w:t>
      </w:r>
    </w:p>
    <w:p w14:paraId="23D86F37" w14:textId="77777777" w:rsidR="00DD0987" w:rsidRDefault="00DD0987" w:rsidP="00DD0987"/>
    <w:p w14:paraId="412F5132" w14:textId="77777777" w:rsidR="00DD0987" w:rsidRDefault="00DD0987" w:rsidP="00DD0987">
      <w:pPr>
        <w:pStyle w:val="Heading4"/>
      </w:pPr>
      <w:r>
        <w:t>Dems Winning now—chart inserted</w:t>
      </w:r>
    </w:p>
    <w:p w14:paraId="4F4AB831" w14:textId="77777777" w:rsidR="00DD0987" w:rsidRDefault="00DD0987" w:rsidP="00DD0987">
      <w:r>
        <w:rPr>
          <w:rStyle w:val="Style13ptBold"/>
        </w:rPr>
        <w:t>Lott 1—31</w:t>
      </w:r>
      <w:r>
        <w:t xml:space="preserve"> (Maxim Lott is a supervising producer at the John Stossel show, founder of ElectionBettingOdds.com, This source cites odds from: Betfair, Smarkets, PredictIt, Polymarket, Kalshi ; Last updated: jan 31, 2026; "Election Betting Odds"; Election Betting Odds by Maxim Lott and John Stossel; doα: 1-31-2026) </w:t>
      </w:r>
      <w:hyperlink r:id="rId5" w:history="1">
        <w:r w:rsidRPr="00856195">
          <w:rPr>
            <w:rStyle w:val="Hyperlink"/>
          </w:rPr>
          <w:t>https://electionbettingodds.com/House-Control-2026.html</w:t>
        </w:r>
      </w:hyperlink>
    </w:p>
    <w:p w14:paraId="0088FF27" w14:textId="77777777" w:rsidR="00DD0987" w:rsidRDefault="00DD0987" w:rsidP="00DD0987"/>
    <w:p w14:paraId="22B13C5C" w14:textId="77777777" w:rsidR="00DD0987" w:rsidRPr="009A6392" w:rsidRDefault="00DD0987" w:rsidP="00DD0987">
      <w:r w:rsidRPr="009F7BBB">
        <w:rPr>
          <w:noProof/>
        </w:rPr>
        <w:drawing>
          <wp:inline distT="0" distB="0" distL="0" distR="0" wp14:anchorId="71586520" wp14:editId="672C71A9">
            <wp:extent cx="5212883" cy="5228383"/>
            <wp:effectExtent l="0" t="0" r="6985" b="0"/>
            <wp:docPr id="19655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0099" name=""/>
                    <pic:cNvPicPr/>
                  </pic:nvPicPr>
                  <pic:blipFill>
                    <a:blip r:embed="rId6"/>
                    <a:stretch>
                      <a:fillRect/>
                    </a:stretch>
                  </pic:blipFill>
                  <pic:spPr>
                    <a:xfrm>
                      <a:off x="0" y="0"/>
                      <a:ext cx="5221875" cy="5237402"/>
                    </a:xfrm>
                    <a:prstGeom prst="rect">
                      <a:avLst/>
                    </a:prstGeom>
                  </pic:spPr>
                </pic:pic>
              </a:graphicData>
            </a:graphic>
          </wp:inline>
        </w:drawing>
      </w:r>
      <w:r w:rsidRPr="009F7BBB">
        <w:rPr>
          <w:noProof/>
        </w:rPr>
        <w:t xml:space="preserve"> </w:t>
      </w:r>
      <w:r w:rsidRPr="005A345B">
        <w:rPr>
          <w:noProof/>
        </w:rPr>
        <w:drawing>
          <wp:inline distT="0" distB="0" distL="0" distR="0" wp14:anchorId="2F11561C" wp14:editId="4721315C">
            <wp:extent cx="6858000" cy="4144645"/>
            <wp:effectExtent l="0" t="0" r="0" b="8255"/>
            <wp:docPr id="5851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1609" name=""/>
                    <pic:cNvPicPr/>
                  </pic:nvPicPr>
                  <pic:blipFill>
                    <a:blip r:embed="rId7"/>
                    <a:stretch>
                      <a:fillRect/>
                    </a:stretch>
                  </pic:blipFill>
                  <pic:spPr>
                    <a:xfrm>
                      <a:off x="0" y="0"/>
                      <a:ext cx="6858000" cy="4144645"/>
                    </a:xfrm>
                    <a:prstGeom prst="rect">
                      <a:avLst/>
                    </a:prstGeom>
                  </pic:spPr>
                </pic:pic>
              </a:graphicData>
            </a:graphic>
          </wp:inline>
        </w:drawing>
      </w:r>
      <w:r w:rsidRPr="00BD27C0">
        <w:rPr>
          <w:noProof/>
        </w:rPr>
        <w:t xml:space="preserve"> </w:t>
      </w:r>
      <w:r w:rsidRPr="00130E9F">
        <w:t xml:space="preserve"> </w:t>
      </w:r>
    </w:p>
    <w:p w14:paraId="046549F4" w14:textId="77777777" w:rsidR="00DD0987" w:rsidRDefault="00DD0987" w:rsidP="00DD0987"/>
    <w:p w14:paraId="3CD2BAEB" w14:textId="77777777" w:rsidR="00DD0987" w:rsidRDefault="00DD0987" w:rsidP="00DD0987">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7B599E13" w14:textId="77777777" w:rsidR="00DD0987" w:rsidRDefault="00DD0987" w:rsidP="00DD0987">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38123930" w14:textId="77777777" w:rsidR="00DD0987" w:rsidRPr="004733A5" w:rsidRDefault="00DD0987" w:rsidP="00DD0987"/>
    <w:p w14:paraId="2E28AAB3" w14:textId="77777777" w:rsidR="00DD0987" w:rsidRPr="00496DF3" w:rsidRDefault="00DD0987" w:rsidP="00DD0987">
      <w:r w:rsidRPr="00496DF3">
        <w:t xml:space="preserve">While it’s still early, </w:t>
      </w:r>
      <w:r w:rsidRPr="00C73757">
        <w:rPr>
          <w:rStyle w:val="11111AAAAStyleUnderline"/>
        </w:rPr>
        <w:t xml:space="preserve">Democratic strategists said they hope </w:t>
      </w:r>
      <w:r w:rsidRPr="00C73757">
        <w:rPr>
          <w:rStyle w:val="11111AAAAStyleUnderline"/>
          <w:highlight w:val="yellow"/>
        </w:rPr>
        <w:t xml:space="preserve">fired federal workers could be </w:t>
      </w:r>
      <w:r w:rsidRPr="004733A5">
        <w:rPr>
          <w:rStyle w:val="Emphasis"/>
          <w:highlight w:val="yellow"/>
        </w:rPr>
        <w:t>potent recruits</w:t>
      </w:r>
      <w:r w:rsidRPr="00C73757">
        <w:rPr>
          <w:rStyle w:val="11111AAAAStyleUnderline"/>
          <w:highlight w:val="yellow"/>
        </w:rPr>
        <w:t xml:space="preserve"> for</w:t>
      </w:r>
      <w:r w:rsidRPr="00C73757">
        <w:rPr>
          <w:rStyle w:val="11111AAAA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C73757">
        <w:rPr>
          <w:rStyle w:val="11111AAAAStyleUnderline"/>
          <w:highlight w:val="yellow"/>
        </w:rPr>
        <w:t xml:space="preserve">and serve as </w:t>
      </w:r>
      <w:r w:rsidRPr="004733A5">
        <w:rPr>
          <w:rStyle w:val="Emphasis"/>
          <w:highlight w:val="yellow"/>
        </w:rPr>
        <w:t>powerful communicators</w:t>
      </w:r>
      <w:r w:rsidRPr="00496DF3">
        <w:t xml:space="preserve"> </w:t>
      </w:r>
      <w:r w:rsidRPr="00C73757">
        <w:rPr>
          <w:rStyle w:val="11111AAAAStyleUnderline"/>
          <w:highlight w:val="yellow"/>
        </w:rPr>
        <w:t>on what the cuts</w:t>
      </w:r>
      <w:r w:rsidRPr="00496DF3">
        <w:t xml:space="preserve"> from Musk’s Department of Government Efficiency </w:t>
      </w:r>
      <w:r w:rsidRPr="00C73757">
        <w:rPr>
          <w:rStyle w:val="11111AAAAStyleUnderline"/>
          <w:highlight w:val="yellow"/>
        </w:rPr>
        <w:t>means for voters.</w:t>
      </w:r>
    </w:p>
    <w:p w14:paraId="69295AB5" w14:textId="77777777" w:rsidR="00DD0987" w:rsidRPr="00496DF3" w:rsidRDefault="00DD0987" w:rsidP="00DD0987">
      <w:r w:rsidRPr="00496DF3">
        <w:t xml:space="preserve">“I expect </w:t>
      </w:r>
      <w:r w:rsidRPr="00C73757">
        <w:rPr>
          <w:rStyle w:val="11111AAAAStyleUnderline"/>
          <w:highlight w:val="yellow"/>
        </w:rPr>
        <w:t>we will see</w:t>
      </w:r>
      <w:r w:rsidRPr="00C73757">
        <w:rPr>
          <w:rStyle w:val="11111AAAAStyleUnderline"/>
        </w:rPr>
        <w:t xml:space="preserve"> </w:t>
      </w:r>
      <w:r w:rsidRPr="00496DF3">
        <w:t xml:space="preserve">some </w:t>
      </w:r>
      <w:r w:rsidRPr="00C73757">
        <w:rPr>
          <w:rStyle w:val="11111AAAAStyleUnderline"/>
          <w:highlight w:val="yellow"/>
        </w:rPr>
        <w:t>candidates</w:t>
      </w:r>
      <w:r w:rsidRPr="00496DF3">
        <w:t xml:space="preserve"> this year and next year </w:t>
      </w:r>
      <w:r w:rsidRPr="00C73757">
        <w:rPr>
          <w:rStyle w:val="11111AAAAStyleUnderline"/>
          <w:highlight w:val="yellow"/>
        </w:rPr>
        <w:t>who will talk about how</w:t>
      </w:r>
      <w:r w:rsidRPr="00C73757">
        <w:rPr>
          <w:rStyle w:val="11111AAAAStyleUnderline"/>
        </w:rPr>
        <w:t xml:space="preserve"> Donald </w:t>
      </w:r>
      <w:r w:rsidRPr="00C73757">
        <w:rPr>
          <w:rStyle w:val="11111AAAAStyleUnderline"/>
          <w:highlight w:val="yellow"/>
        </w:rPr>
        <w:t>Trump</w:t>
      </w:r>
      <w:r w:rsidRPr="00C73757">
        <w:rPr>
          <w:rStyle w:val="11111AAAAStyleUnderline"/>
        </w:rPr>
        <w:t xml:space="preserve"> and Elon Musk </w:t>
      </w:r>
      <w:r w:rsidRPr="00C73757">
        <w:rPr>
          <w:rStyle w:val="11111AAAAStyleUnderline"/>
          <w:highlight w:val="yellow"/>
        </w:rPr>
        <w:t>fired them while</w:t>
      </w:r>
      <w:r w:rsidRPr="00C73757">
        <w:rPr>
          <w:rStyle w:val="11111AAAAStyleUnderline"/>
        </w:rPr>
        <w:t xml:space="preserve"> they were </w:t>
      </w:r>
      <w:r w:rsidRPr="00496DF3">
        <w:rPr>
          <w:rStyle w:val="Emphasis"/>
        </w:rPr>
        <w:t>working</w:t>
      </w:r>
      <w:r w:rsidRPr="00C73757">
        <w:rPr>
          <w:rStyle w:val="11111AAAA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7289CF1B" w14:textId="77777777" w:rsidR="00DD0987" w:rsidRPr="00496DF3" w:rsidRDefault="00DD0987" w:rsidP="00DD0987">
      <w:r w:rsidRPr="00496DF3">
        <w:t>“</w:t>
      </w:r>
      <w:r w:rsidRPr="00C73757">
        <w:rPr>
          <w:rStyle w:val="11111AAAAStyleUnderline"/>
          <w:highlight w:val="yellow"/>
        </w:rPr>
        <w:t xml:space="preserve">It’s a pretty </w:t>
      </w:r>
      <w:r w:rsidRPr="004733A5">
        <w:rPr>
          <w:rStyle w:val="Emphasis"/>
          <w:highlight w:val="yellow"/>
        </w:rPr>
        <w:t>compelling</w:t>
      </w:r>
      <w:r w:rsidRPr="00C73757">
        <w:rPr>
          <w:rStyle w:val="11111AAAAStyleUnderline"/>
          <w:highlight w:val="yellow"/>
        </w:rPr>
        <w:t xml:space="preserve"> campaign </w:t>
      </w:r>
      <w:r w:rsidRPr="004733A5">
        <w:rPr>
          <w:rStyle w:val="Emphasis"/>
          <w:highlight w:val="yellow"/>
        </w:rPr>
        <w:t>message</w:t>
      </w:r>
      <w:r w:rsidRPr="00496DF3">
        <w:t>,” she added.</w:t>
      </w:r>
    </w:p>
    <w:p w14:paraId="2BDB3A97" w14:textId="77777777" w:rsidR="00DD0987" w:rsidRPr="00496DF3" w:rsidRDefault="00DD0987" w:rsidP="00DD0987">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4638F65" w14:textId="77777777" w:rsidR="00DD0987" w:rsidRPr="00496DF3" w:rsidRDefault="00DD0987" w:rsidP="00DD0987">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A80D5AE" w14:textId="77777777" w:rsidR="00DD0987" w:rsidRPr="00496DF3" w:rsidRDefault="00DD0987" w:rsidP="00DD0987">
      <w:r w:rsidRPr="00496DF3">
        <w:t xml:space="preserve">Now, </w:t>
      </w:r>
      <w:r w:rsidRPr="00C73757">
        <w:rPr>
          <w:rStyle w:val="11111AAAAStyleUnderline"/>
        </w:rPr>
        <w:t xml:space="preserve">Democratic groups hope that former </w:t>
      </w:r>
      <w:r w:rsidRPr="00C73757">
        <w:rPr>
          <w:rStyle w:val="11111AAAAStyleUnderline"/>
          <w:highlight w:val="yellow"/>
        </w:rPr>
        <w:t>federal workers</w:t>
      </w:r>
      <w:r w:rsidRPr="00C73757">
        <w:rPr>
          <w:rStyle w:val="11111AAAAStyleUnderline"/>
        </w:rPr>
        <w:t xml:space="preserve"> will be </w:t>
      </w:r>
      <w:r w:rsidRPr="00C73757">
        <w:rPr>
          <w:rStyle w:val="11111AAAAStyleUnderline"/>
          <w:highlight w:val="yellow"/>
        </w:rPr>
        <w:t>among</w:t>
      </w:r>
      <w:r w:rsidRPr="00C73757">
        <w:rPr>
          <w:rStyle w:val="11111AAAAStyleUnderline"/>
        </w:rPr>
        <w:t xml:space="preserve"> a </w:t>
      </w:r>
      <w:r w:rsidRPr="00C73757">
        <w:rPr>
          <w:rStyle w:val="11111AAAAStyleUnderline"/>
          <w:highlight w:val="yellow"/>
        </w:rPr>
        <w:t>coalition of non-</w:t>
      </w:r>
      <w:r w:rsidRPr="004733A5">
        <w:rPr>
          <w:rStyle w:val="Emphasis"/>
          <w:highlight w:val="yellow"/>
        </w:rPr>
        <w:t>traditional candidates</w:t>
      </w:r>
      <w:r w:rsidRPr="00C73757">
        <w:rPr>
          <w:rStyle w:val="11111AAAAStyleUnderline"/>
        </w:rPr>
        <w:t xml:space="preserve"> </w:t>
      </w:r>
      <w:r w:rsidRPr="00C73757">
        <w:rPr>
          <w:rStyle w:val="11111AAAAStyleUnderline"/>
          <w:highlight w:val="yellow"/>
        </w:rPr>
        <w:t>who</w:t>
      </w:r>
      <w:r w:rsidRPr="00C73757">
        <w:rPr>
          <w:rStyle w:val="11111AAAAStyleUnderline"/>
        </w:rPr>
        <w:t xml:space="preserve"> they </w:t>
      </w:r>
      <w:r w:rsidRPr="00496DF3">
        <w:rPr>
          <w:rStyle w:val="Emphasis"/>
        </w:rPr>
        <w:t>plan</w:t>
      </w:r>
      <w:r w:rsidRPr="00C73757">
        <w:rPr>
          <w:rStyle w:val="11111AAAA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4B9252B2" w14:textId="77777777" w:rsidR="00DD0987" w:rsidRPr="00496DF3" w:rsidRDefault="00DD0987" w:rsidP="00DD0987">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77B5260" w14:textId="77777777" w:rsidR="00DD0987" w:rsidRPr="00496DF3" w:rsidRDefault="00DD0987" w:rsidP="00DD0987">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114134D" w14:textId="77777777" w:rsidR="00DD0987" w:rsidRPr="00496DF3" w:rsidRDefault="00DD0987" w:rsidP="00DD0987">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A35566D" w14:textId="77777777" w:rsidR="00DD0987" w:rsidRPr="00C73757" w:rsidRDefault="00DD0987" w:rsidP="00DD0987">
      <w:pPr>
        <w:rPr>
          <w:rStyle w:val="11111AAAAStyleUnderline"/>
        </w:rPr>
      </w:pPr>
      <w:r w:rsidRPr="004733A5">
        <w:rPr>
          <w:rStyle w:val="Emphasis"/>
          <w:highlight w:val="yellow"/>
        </w:rPr>
        <w:t>Democrats</w:t>
      </w:r>
      <w:r w:rsidRPr="00496DF3">
        <w:t xml:space="preserve"> </w:t>
      </w:r>
      <w:r w:rsidRPr="00C73757">
        <w:rPr>
          <w:rStyle w:val="11111AAAAStyleUnderline"/>
        </w:rPr>
        <w:t xml:space="preserve">are moving to </w:t>
      </w:r>
      <w:r w:rsidRPr="004733A5">
        <w:rPr>
          <w:rStyle w:val="Emphasis"/>
          <w:highlight w:val="yellow"/>
        </w:rPr>
        <w:t>harness</w:t>
      </w:r>
      <w:r w:rsidRPr="00C73757">
        <w:rPr>
          <w:rStyle w:val="11111AAAA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C73757">
        <w:rPr>
          <w:rStyle w:val="11111AAAAStyleUnderline"/>
          <w:highlight w:val="yellow"/>
        </w:rPr>
        <w:t>is</w:t>
      </w:r>
      <w:r w:rsidRPr="00C73757">
        <w:rPr>
          <w:rStyle w:val="11111AAAAStyleUnderline"/>
        </w:rPr>
        <w:t xml:space="preserve"> probably going to be a </w:t>
      </w:r>
      <w:r w:rsidRPr="004733A5">
        <w:rPr>
          <w:rStyle w:val="Emphasis"/>
          <w:highlight w:val="yellow"/>
        </w:rPr>
        <w:t>major</w:t>
      </w:r>
      <w:r w:rsidRPr="00C73757">
        <w:rPr>
          <w:rStyle w:val="11111AAAAStyleUnderline"/>
          <w:highlight w:val="yellow"/>
        </w:rPr>
        <w:t xml:space="preserve"> </w:t>
      </w:r>
      <w:r w:rsidRPr="004733A5">
        <w:rPr>
          <w:rStyle w:val="Emphasis"/>
          <w:highlight w:val="yellow"/>
        </w:rPr>
        <w:t>feature</w:t>
      </w:r>
      <w:r w:rsidRPr="00C73757">
        <w:rPr>
          <w:rStyle w:val="11111AAAAStyleUnderline"/>
          <w:highlight w:val="yellow"/>
        </w:rPr>
        <w:t xml:space="preserve"> in</w:t>
      </w:r>
      <w:r w:rsidRPr="00C73757">
        <w:rPr>
          <w:rStyle w:val="11111AAAAStyleUnderline"/>
        </w:rPr>
        <w:t xml:space="preserve"> this </w:t>
      </w:r>
      <w:r w:rsidRPr="004733A5">
        <w:rPr>
          <w:rStyle w:val="Emphasis"/>
          <w:highlight w:val="yellow"/>
        </w:rPr>
        <w:t>election</w:t>
      </w:r>
      <w:r w:rsidRPr="00C73757">
        <w:rPr>
          <w:rStyle w:val="11111AAAA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one</w:t>
      </w:r>
      <w:r w:rsidRPr="00C73757">
        <w:rPr>
          <w:rStyle w:val="11111AAAAStyleUnderline"/>
        </w:rPr>
        <w:t>.”</w:t>
      </w:r>
    </w:p>
    <w:p w14:paraId="4B416B30" w14:textId="77777777" w:rsidR="00DD0987" w:rsidRPr="00496DF3" w:rsidRDefault="00DD0987" w:rsidP="00DD0987">
      <w:r w:rsidRPr="00496DF3">
        <w:t>Musk and Trump, for their part, aren’t backing down. Appearing alongside Trump in a Fox News interview last week, Musk called the criticism of DOGE an “antibody reaction from those who are receiving the wasteful and fraudulent money.”</w:t>
      </w:r>
    </w:p>
    <w:p w14:paraId="27B9F73E" w14:textId="77777777" w:rsidR="00DD0987" w:rsidRPr="00496DF3" w:rsidRDefault="00DD0987" w:rsidP="00DD0987">
      <w:r w:rsidRPr="00496DF3">
        <w:t xml:space="preserve">The White House did not respond to an emailed request for comment. But </w:t>
      </w:r>
      <w:r w:rsidRPr="00C73757">
        <w:rPr>
          <w:rStyle w:val="11111AAAAStyleUnderline"/>
        </w:rPr>
        <w:t>when asked</w:t>
      </w:r>
      <w:r w:rsidRPr="00496DF3">
        <w:t xml:space="preserve"> by reporters </w:t>
      </w:r>
      <w:r w:rsidRPr="00C73757">
        <w:rPr>
          <w:rStyle w:val="11111AAAAStyleUnderline"/>
        </w:rPr>
        <w:t xml:space="preserve">about constituent reaction to the “chainsaw approach” to </w:t>
      </w:r>
      <w:r w:rsidRPr="00496DF3">
        <w:rPr>
          <w:rStyle w:val="Emphasis"/>
        </w:rPr>
        <w:t>federal job cuts</w:t>
      </w:r>
      <w:r w:rsidRPr="00496DF3">
        <w:t xml:space="preserve">, White House Press Secretary Karoline </w:t>
      </w:r>
      <w:r w:rsidRPr="00C73757">
        <w:rPr>
          <w:rStyle w:val="11111AAAAStyleUnderline"/>
        </w:rPr>
        <w:t>Leavitt</w:t>
      </w:r>
      <w:r w:rsidRPr="00496DF3">
        <w:t xml:space="preserve"> </w:t>
      </w:r>
      <w:r w:rsidRPr="00C73757">
        <w:rPr>
          <w:rStyle w:val="11111AAAAStyleUnderline"/>
        </w:rPr>
        <w:t>said there was “</w:t>
      </w:r>
      <w:r w:rsidRPr="00496DF3">
        <w:rPr>
          <w:rStyle w:val="Emphasis"/>
        </w:rPr>
        <w:t>overwhelming support</w:t>
      </w:r>
      <w:r w:rsidRPr="00C73757">
        <w:rPr>
          <w:rStyle w:val="11111AAAAStyleUnderline"/>
        </w:rPr>
        <w:t>” for it.</w:t>
      </w:r>
      <w:r w:rsidRPr="00496DF3">
        <w:t xml:space="preserve"> “</w:t>
      </w:r>
      <w:r w:rsidRPr="00C73757">
        <w:rPr>
          <w:rStyle w:val="11111AAAAStyleUnderline"/>
        </w:rPr>
        <w:t xml:space="preserve">There should be no secret about the fact that this administration is committed to cutting </w:t>
      </w:r>
      <w:r w:rsidRPr="00496DF3">
        <w:t xml:space="preserve">waste, </w:t>
      </w:r>
      <w:r w:rsidRPr="00C73757">
        <w:rPr>
          <w:rStyle w:val="11111AAAAStyleUnderline"/>
        </w:rPr>
        <w:t>fraud</w:t>
      </w:r>
      <w:r w:rsidRPr="00496DF3">
        <w:t xml:space="preserve"> and abuse,” she said. “</w:t>
      </w:r>
      <w:r w:rsidRPr="00C73757">
        <w:rPr>
          <w:rStyle w:val="11111AAAAStyleUnderline"/>
        </w:rPr>
        <w:t>The president campaigned on that promis</w:t>
      </w:r>
      <w:r w:rsidRPr="00496DF3">
        <w:t>e, Americans elected him on that promise and he’s actually delivering on it.”</w:t>
      </w:r>
    </w:p>
    <w:p w14:paraId="244EC118" w14:textId="77777777" w:rsidR="00DD0987" w:rsidRPr="00C73757" w:rsidRDefault="00DD0987" w:rsidP="00DD0987">
      <w:pPr>
        <w:rPr>
          <w:rStyle w:val="11111AAAAStyleUnderline"/>
        </w:rPr>
      </w:pPr>
      <w:r w:rsidRPr="00C73757">
        <w:rPr>
          <w:rStyle w:val="11111AAAAStyleUnderline"/>
        </w:rPr>
        <w:t xml:space="preserve">The </w:t>
      </w:r>
      <w:r w:rsidRPr="004733A5">
        <w:rPr>
          <w:rStyle w:val="Emphasis"/>
          <w:highlight w:val="yellow"/>
        </w:rPr>
        <w:t>anger from voters</w:t>
      </w:r>
      <w:r w:rsidRPr="00C73757">
        <w:rPr>
          <w:rStyle w:val="11111AAAA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C73757">
        <w:rPr>
          <w:rStyle w:val="11111AAAAStyleUnderline"/>
          <w:highlight w:val="yellow"/>
        </w:rPr>
        <w:t xml:space="preserve">, who have </w:t>
      </w:r>
      <w:r w:rsidRPr="004733A5">
        <w:rPr>
          <w:rStyle w:val="Emphasis"/>
          <w:highlight w:val="yellow"/>
        </w:rPr>
        <w:t>struggled</w:t>
      </w:r>
      <w:r w:rsidRPr="00C73757">
        <w:rPr>
          <w:rStyle w:val="11111AAAAStyleUnderline"/>
          <w:highlight w:val="yellow"/>
        </w:rPr>
        <w:t xml:space="preserve"> to form a </w:t>
      </w:r>
      <w:r w:rsidRPr="004733A5">
        <w:rPr>
          <w:rStyle w:val="Emphasis"/>
          <w:highlight w:val="yellow"/>
        </w:rPr>
        <w:t>coherent message</w:t>
      </w:r>
      <w:r w:rsidRPr="00C73757">
        <w:rPr>
          <w:rStyle w:val="11111AAAAStyleUnderline"/>
        </w:rPr>
        <w:t xml:space="preserve"> against </w:t>
      </w:r>
      <w:r w:rsidRPr="00496DF3">
        <w:rPr>
          <w:rStyle w:val="Emphasis"/>
        </w:rPr>
        <w:t>Trump</w:t>
      </w:r>
      <w:r w:rsidRPr="00C73757">
        <w:rPr>
          <w:rStyle w:val="11111AAAAStyleUnderline"/>
        </w:rPr>
        <w:t xml:space="preserve"> in his </w:t>
      </w:r>
      <w:r w:rsidRPr="00496DF3">
        <w:rPr>
          <w:rStyle w:val="Emphasis"/>
        </w:rPr>
        <w:t>second administration</w:t>
      </w:r>
      <w:r w:rsidRPr="00C73757">
        <w:rPr>
          <w:rStyle w:val="11111AAAAStyleUnderline"/>
        </w:rPr>
        <w:t>.</w:t>
      </w:r>
    </w:p>
    <w:p w14:paraId="7C5278B4" w14:textId="77777777" w:rsidR="00DD0987" w:rsidRPr="00496DF3" w:rsidRDefault="00DD0987" w:rsidP="00DD0987">
      <w:r w:rsidRPr="00496DF3">
        <w:t>“</w:t>
      </w:r>
      <w:r w:rsidRPr="00C73757">
        <w:rPr>
          <w:rStyle w:val="11111AAAAStyleUnderline"/>
        </w:rPr>
        <w:t xml:space="preserve">When </w:t>
      </w:r>
      <w:r w:rsidRPr="00C73757">
        <w:rPr>
          <w:rStyle w:val="11111AAAAStyleUnderline"/>
          <w:highlight w:val="yellow"/>
        </w:rPr>
        <w:t xml:space="preserve">it’s </w:t>
      </w:r>
      <w:r w:rsidRPr="004733A5">
        <w:rPr>
          <w:rStyle w:val="Emphasis"/>
          <w:highlight w:val="yellow"/>
        </w:rPr>
        <w:t>organic</w:t>
      </w:r>
      <w:r w:rsidRPr="00C73757">
        <w:rPr>
          <w:rStyle w:val="11111AAAAStyleUnderline"/>
        </w:rPr>
        <w:t xml:space="preserve">, when it’s </w:t>
      </w:r>
      <w:r w:rsidRPr="004733A5">
        <w:rPr>
          <w:rStyle w:val="Emphasis"/>
          <w:highlight w:val="yellow"/>
        </w:rPr>
        <w:t>grassroots anger</w:t>
      </w:r>
      <w:r w:rsidRPr="00C73757">
        <w:rPr>
          <w:rStyle w:val="11111AAAAStyleUnderline"/>
        </w:rPr>
        <w:t>, then it doesn’t need to be bottled and sold by a political party</w:t>
      </w:r>
      <w:r w:rsidRPr="00496DF3">
        <w:t>,” said Tim Hogan, a Democratic consultant.</w:t>
      </w:r>
    </w:p>
    <w:p w14:paraId="02ED7A12" w14:textId="77777777" w:rsidR="00DD0987" w:rsidRPr="00496DF3" w:rsidRDefault="00DD0987" w:rsidP="00DD0987">
      <w:r w:rsidRPr="00496DF3">
        <w:t>“</w:t>
      </w:r>
      <w:r w:rsidRPr="00C73757">
        <w:rPr>
          <w:rStyle w:val="11111AAAAStyleUnderline"/>
          <w:highlight w:val="yellow"/>
        </w:rPr>
        <w:t>Democrats</w:t>
      </w:r>
      <w:r w:rsidRPr="00C73757">
        <w:rPr>
          <w:rStyle w:val="11111AAAAStyleUnderline"/>
        </w:rPr>
        <w:t xml:space="preserve"> just </w:t>
      </w:r>
      <w:r w:rsidRPr="00C73757">
        <w:rPr>
          <w:rStyle w:val="11111AAAAStyleUnderline"/>
          <w:highlight w:val="yellow"/>
        </w:rPr>
        <w:t>need to</w:t>
      </w:r>
      <w:r w:rsidRPr="00C73757">
        <w:rPr>
          <w:rStyle w:val="11111AAAAStyleUnderline"/>
        </w:rPr>
        <w:t xml:space="preserve"> </w:t>
      </w:r>
      <w:r w:rsidRPr="00496DF3">
        <w:rPr>
          <w:rStyle w:val="Emphasis"/>
        </w:rPr>
        <w:t>point</w:t>
      </w:r>
      <w:r w:rsidRPr="00C73757">
        <w:rPr>
          <w:rStyle w:val="11111AAAAStyleUnderline"/>
        </w:rPr>
        <w:t xml:space="preserve"> to that zeitgeist and </w:t>
      </w:r>
      <w:r w:rsidRPr="00C73757">
        <w:rPr>
          <w:rStyle w:val="11111AAAAStyleUnderline"/>
          <w:highlight w:val="yellow"/>
        </w:rPr>
        <w:t xml:space="preserve">show </w:t>
      </w:r>
      <w:r w:rsidRPr="004733A5">
        <w:rPr>
          <w:rStyle w:val="Emphasis"/>
          <w:highlight w:val="yellow"/>
        </w:rPr>
        <w:t>disenchanted voters</w:t>
      </w:r>
      <w:r w:rsidRPr="00C73757">
        <w:rPr>
          <w:rStyle w:val="11111AAAAStyleUnderline"/>
        </w:rPr>
        <w:t xml:space="preserve"> that people </w:t>
      </w:r>
      <w:r w:rsidRPr="00496DF3">
        <w:rPr>
          <w:rStyle w:val="Emphasis"/>
        </w:rPr>
        <w:t>refuse</w:t>
      </w:r>
      <w:r w:rsidRPr="00C73757">
        <w:rPr>
          <w:rStyle w:val="11111AAAAStyleUnderline"/>
        </w:rPr>
        <w:t xml:space="preserve"> to be </w:t>
      </w:r>
      <w:r w:rsidRPr="00496DF3">
        <w:rPr>
          <w:rStyle w:val="Emphasis"/>
        </w:rPr>
        <w:t>steamrolled</w:t>
      </w:r>
      <w:r w:rsidRPr="00C73757">
        <w:rPr>
          <w:rStyle w:val="11111AAAAStyleUnderline"/>
        </w:rPr>
        <w:t xml:space="preserve"> by this </w:t>
      </w:r>
      <w:r w:rsidRPr="00496DF3">
        <w:rPr>
          <w:rStyle w:val="Emphasis"/>
        </w:rPr>
        <w:t>administration</w:t>
      </w:r>
      <w:r w:rsidRPr="00496DF3">
        <w:t>,” Hogan said.</w:t>
      </w:r>
    </w:p>
    <w:p w14:paraId="6B70AE92" w14:textId="77777777" w:rsidR="00DD0987" w:rsidRPr="00496DF3" w:rsidRDefault="00DD0987" w:rsidP="00DD0987">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C73757">
        <w:rPr>
          <w:rStyle w:val="11111AAAAStyleUnderline"/>
          <w:highlight w:val="yellow"/>
        </w:rPr>
        <w:t>found</w:t>
      </w:r>
      <w:r w:rsidRPr="00C73757">
        <w:rPr>
          <w:rStyle w:val="11111AAAAStyleUnderline"/>
        </w:rPr>
        <w:t xml:space="preserve"> a majority of </w:t>
      </w:r>
      <w:r w:rsidRPr="004733A5">
        <w:rPr>
          <w:rStyle w:val="Emphasis"/>
          <w:highlight w:val="yellow"/>
        </w:rPr>
        <w:t>voters</w:t>
      </w:r>
      <w:r w:rsidRPr="00C73757">
        <w:rPr>
          <w:rStyle w:val="11111AAAAStyleUnderline"/>
          <w:highlight w:val="yellow"/>
        </w:rPr>
        <w:t xml:space="preserve"> in </w:t>
      </w:r>
      <w:r w:rsidRPr="004733A5">
        <w:rPr>
          <w:rStyle w:val="Emphasis"/>
          <w:sz w:val="28"/>
          <w:highlight w:val="yellow"/>
        </w:rPr>
        <w:t>battleground districts</w:t>
      </w:r>
      <w:r w:rsidRPr="00C73757">
        <w:rPr>
          <w:rStyle w:val="11111AAAAStyleUnderline"/>
        </w:rPr>
        <w:t xml:space="preserve"> 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5CE6136C" w14:textId="77777777" w:rsidR="00DD0987" w:rsidRPr="00496DF3" w:rsidRDefault="00DD0987" w:rsidP="00DD0987">
      <w:r w:rsidRPr="00496DF3">
        <w:t xml:space="preserve">That’s why some </w:t>
      </w:r>
      <w:r w:rsidRPr="00C73757">
        <w:rPr>
          <w:rStyle w:val="11111AAAAStyleUnderline"/>
        </w:rPr>
        <w:t>Democrats</w:t>
      </w:r>
      <w:r w:rsidRPr="00496DF3">
        <w:t xml:space="preserve"> </w:t>
      </w:r>
      <w:r w:rsidRPr="00C73757">
        <w:rPr>
          <w:rStyle w:val="11111AAAAStyleUnderline"/>
          <w:highlight w:val="yellow"/>
        </w:rPr>
        <w:t>see</w:t>
      </w:r>
      <w:r w:rsidRPr="00C73757">
        <w:rPr>
          <w:rStyle w:val="11111AAAAStyleUnderline"/>
        </w:rPr>
        <w:t xml:space="preserve"> the “</w:t>
      </w:r>
      <w:r w:rsidRPr="00C73757">
        <w:rPr>
          <w:rStyle w:val="11111AAAAStyleUnderline"/>
          <w:highlight w:val="yellow"/>
        </w:rPr>
        <w:t xml:space="preserve">real-life stories” of </w:t>
      </w:r>
      <w:r w:rsidRPr="004733A5">
        <w:rPr>
          <w:rStyle w:val="Emphasis"/>
          <w:highlight w:val="yellow"/>
        </w:rPr>
        <w:t>federal workers</w:t>
      </w:r>
      <w:r w:rsidRPr="00C73757">
        <w:rPr>
          <w:rStyle w:val="11111AAAAStyleUnderline"/>
        </w:rPr>
        <w:t xml:space="preserve"> </w:t>
      </w:r>
      <w:r w:rsidRPr="00496DF3">
        <w:t xml:space="preserve">and what the DOGE cuts mean </w:t>
      </w:r>
      <w:r w:rsidRPr="00C73757">
        <w:rPr>
          <w:rStyle w:val="11111AAAA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C73757">
        <w:rPr>
          <w:rStyle w:val="11111AAAAStyleUnderline"/>
        </w:rPr>
        <w:t xml:space="preserve">you’re able to put a face to a story, then people have much stronger feelings on it when they </w:t>
      </w:r>
      <w:r w:rsidRPr="00C73757">
        <w:rPr>
          <w:rStyle w:val="11111AAAAStyleUnderline"/>
          <w:highlight w:val="yellow"/>
        </w:rPr>
        <w:t>realize</w:t>
      </w:r>
      <w:r w:rsidRPr="00C73757">
        <w:rPr>
          <w:rStyle w:val="11111AAAAStyleUnderline"/>
        </w:rPr>
        <w:t xml:space="preserve"> it’s their </w:t>
      </w:r>
      <w:r w:rsidRPr="004733A5">
        <w:rPr>
          <w:rStyle w:val="Emphasis"/>
          <w:highlight w:val="yellow"/>
        </w:rPr>
        <w:t>friends</w:t>
      </w:r>
      <w:r w:rsidRPr="00C73757">
        <w:rPr>
          <w:rStyle w:val="11111AAAAStyleUnderline"/>
          <w:highlight w:val="yellow"/>
        </w:rPr>
        <w:t xml:space="preserve"> and</w:t>
      </w:r>
      <w:r w:rsidRPr="00C73757">
        <w:rPr>
          <w:rStyle w:val="11111AAAAStyleUnderline"/>
        </w:rPr>
        <w:t xml:space="preserve"> </w:t>
      </w:r>
      <w:r w:rsidRPr="004733A5">
        <w:rPr>
          <w:rStyle w:val="Emphasis"/>
          <w:highlight w:val="yellow"/>
        </w:rPr>
        <w:t>neighbors being fired</w:t>
      </w:r>
      <w:r w:rsidRPr="00496DF3">
        <w:t>,” said C.J. Warnke, communications director for House Majority PAC, the Democratic super PAC closely aligned with House leadership. “We need to amplify these stories and make these cuts real for people.”</w:t>
      </w:r>
    </w:p>
    <w:p w14:paraId="0183F4DF" w14:textId="77777777" w:rsidR="00DD0987" w:rsidRPr="00496DF3" w:rsidRDefault="00DD0987" w:rsidP="00DD0987">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E55D24C" w14:textId="77777777" w:rsidR="00DD0987" w:rsidRPr="00090990" w:rsidRDefault="00DD0987" w:rsidP="00DD0987">
      <w:pPr>
        <w:rPr>
          <w:u w:val="single"/>
        </w:rPr>
      </w:pPr>
      <w:r w:rsidRPr="00496DF3">
        <w:t xml:space="preserve">Ezra Levin, co-founder of Indivisible, said that </w:t>
      </w:r>
      <w:r w:rsidRPr="004733A5">
        <w:rPr>
          <w:rStyle w:val="Emphasis"/>
          <w:highlight w:val="yellow"/>
        </w:rPr>
        <w:t>Democrats</w:t>
      </w:r>
      <w:r w:rsidRPr="00496DF3">
        <w:t xml:space="preserve"> “</w:t>
      </w:r>
      <w:r w:rsidRPr="00C73757">
        <w:rPr>
          <w:rStyle w:val="11111AAAAStyleUnderline"/>
          <w:highlight w:val="yellow"/>
        </w:rPr>
        <w:t xml:space="preserve">didn’t have juice </w:t>
      </w:r>
      <w:r w:rsidRPr="004733A5">
        <w:rPr>
          <w:rStyle w:val="Emphasis"/>
          <w:highlight w:val="yellow"/>
        </w:rPr>
        <w:t>before the OMB freeze</w:t>
      </w:r>
      <w:r w:rsidRPr="00496DF3">
        <w:rPr>
          <w:rStyle w:val="Emphasis"/>
        </w:rPr>
        <w:t>,</w:t>
      </w:r>
      <w:r w:rsidRPr="00496DF3">
        <w:t xml:space="preserve">” </w:t>
      </w:r>
      <w:r w:rsidRPr="00C73757">
        <w:rPr>
          <w:rStyle w:val="11111AAAAStyleUnderline"/>
        </w:rPr>
        <w:t>referring to the federal freeze Trump’s White House implemented then rescinded last month</w:t>
      </w:r>
      <w:r w:rsidRPr="00496DF3">
        <w:t>. “</w:t>
      </w:r>
      <w:r w:rsidRPr="00C73757">
        <w:rPr>
          <w:rStyle w:val="11111AAAAStyleUnderline"/>
          <w:highlight w:val="yellow"/>
        </w:rPr>
        <w:t xml:space="preserve">That was the </w:t>
      </w:r>
      <w:r w:rsidRPr="004733A5">
        <w:rPr>
          <w:rStyle w:val="Emphasis"/>
          <w:highlight w:val="yellow"/>
        </w:rPr>
        <w:t>flashpoint</w:t>
      </w:r>
      <w:r w:rsidRPr="00C73757">
        <w:rPr>
          <w:rStyle w:val="11111AAAAStyleUnderline"/>
        </w:rPr>
        <w:t xml:space="preserve"> when it </w:t>
      </w:r>
      <w:r w:rsidRPr="00496DF3">
        <w:rPr>
          <w:rStyle w:val="Emphasis"/>
        </w:rPr>
        <w:t>started to go mainstream</w:t>
      </w:r>
      <w:r w:rsidRPr="00C73757">
        <w:rPr>
          <w:rStyle w:val="11111AAAAStyleUnderline"/>
        </w:rPr>
        <w:t xml:space="preserve"> and it’s </w:t>
      </w:r>
      <w:r w:rsidRPr="00496DF3">
        <w:rPr>
          <w:rStyle w:val="Emphasis"/>
        </w:rPr>
        <w:t>been picking up ever since</w:t>
      </w:r>
      <w:r w:rsidRPr="00C73757">
        <w:rPr>
          <w:rStyle w:val="11111AAAAStyleUnderline"/>
        </w:rPr>
        <w:t xml:space="preserve"> </w:t>
      </w:r>
      <w:r w:rsidRPr="00496DF3">
        <w:rPr>
          <w:rStyle w:val="Emphasis"/>
        </w:rPr>
        <w:t>then</w:t>
      </w:r>
      <w:r w:rsidRPr="00C73757">
        <w:rPr>
          <w:rStyle w:val="11111AAAAStyleUnderline"/>
        </w:rPr>
        <w:t>.”</w:t>
      </w:r>
    </w:p>
    <w:p w14:paraId="7D718BCB" w14:textId="77777777" w:rsidR="00DD0987" w:rsidRDefault="00DD0987" w:rsidP="00DD0987"/>
    <w:p w14:paraId="080CDC6B" w14:textId="77777777" w:rsidR="00DD0987" w:rsidRDefault="00DD0987" w:rsidP="00DD0987">
      <w:pPr>
        <w:pStyle w:val="Heading4"/>
      </w:pPr>
      <w:r w:rsidRPr="007D1BA6">
        <w:t>Democratic win constrains nuclear testing via amendments to the NDAA</w:t>
      </w:r>
    </w:p>
    <w:p w14:paraId="7070971C" w14:textId="77777777" w:rsidR="00DD0987" w:rsidRDefault="00DD0987" w:rsidP="00DD0987">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2A620DC0" w14:textId="77777777" w:rsidR="00DD0987" w:rsidRDefault="00DD0987" w:rsidP="00DD0987">
      <w:hyperlink r:id="rId8" w:history="1">
        <w:r w:rsidRPr="00CD5A8B">
          <w:rPr>
            <w:rStyle w:val="Hyperlink"/>
          </w:rPr>
          <w:t>https://thebulletin.org/2025/02/why-it-would-be-a-bad-idea-for-the-trump-administration-to-conduct-a-rapid-nuclear-test</w:t>
        </w:r>
      </w:hyperlink>
    </w:p>
    <w:p w14:paraId="0EB64CE7" w14:textId="77777777" w:rsidR="00DD0987" w:rsidRPr="00301A02" w:rsidRDefault="00DD0987" w:rsidP="00DD0987"/>
    <w:p w14:paraId="02B0FEB5" w14:textId="77777777" w:rsidR="00DD0987" w:rsidRPr="007D1BA6" w:rsidRDefault="00DD0987" w:rsidP="00DD0987">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B280F7D" w14:textId="77777777" w:rsidR="00DD0987" w:rsidRPr="00C73757" w:rsidRDefault="00DD0987" w:rsidP="00DD0987">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C73757">
        <w:rPr>
          <w:rStyle w:val="11111AAAAStyleUnderline"/>
          <w:highlight w:val="yellow"/>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D1BA6">
        <w:rPr>
          <w:rStyle w:val="Emphasis"/>
          <w:highlight w:val="yellow"/>
        </w:rPr>
        <w:t>This</w:t>
      </w:r>
      <w:r w:rsidRPr="007D1BA6">
        <w:rPr>
          <w:highlight w:val="yellow"/>
        </w:rPr>
        <w:t xml:space="preserve"> </w:t>
      </w:r>
      <w:r w:rsidRPr="00C73757">
        <w:rPr>
          <w:rStyle w:val="11111AAAAStyleUnderline"/>
          <w:highlight w:val="yellow"/>
        </w:rPr>
        <w:t>would give</w:t>
      </w:r>
      <w:r w:rsidRPr="00C73757">
        <w:rPr>
          <w:rStyle w:val="11111AAAAStyleUnderline"/>
        </w:rPr>
        <w:t xml:space="preserve"> </w:t>
      </w:r>
      <w:r w:rsidRPr="007D1BA6">
        <w:rPr>
          <w:rStyle w:val="Emphasis"/>
          <w:highlight w:val="yellow"/>
        </w:rPr>
        <w:t>Democrats</w:t>
      </w:r>
      <w:r w:rsidRPr="00C73757">
        <w:rPr>
          <w:rStyle w:val="11111AAAAStyleUnderline"/>
          <w:highlight w:val="yellow"/>
        </w:rPr>
        <w:t xml:space="preserve"> the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D1BA6">
        <w:rPr>
          <w:rStyle w:val="Emphasis"/>
          <w:highlight w:val="yellow"/>
        </w:rPr>
        <w:t>nuclear testing</w:t>
      </w:r>
      <w:r w:rsidRPr="00C73757">
        <w:rPr>
          <w:rStyle w:val="11111AAAAStyleUnderline"/>
          <w:highlight w:val="yellow"/>
        </w:rPr>
        <w:t>.</w:t>
      </w:r>
    </w:p>
    <w:p w14:paraId="2AE70EEC" w14:textId="77777777" w:rsidR="00DD0987" w:rsidRPr="00C73757" w:rsidRDefault="00DD0987" w:rsidP="00DD0987">
      <w:pPr>
        <w:rPr>
          <w:rStyle w:val="11111AAAAStyleUnderline"/>
        </w:rPr>
      </w:pPr>
    </w:p>
    <w:p w14:paraId="7D343C69" w14:textId="77777777" w:rsidR="00DD0987" w:rsidRPr="007D1BA6" w:rsidRDefault="00DD0987" w:rsidP="00DD0987">
      <w:pPr>
        <w:pStyle w:val="Heading4"/>
      </w:pPr>
      <w:r w:rsidRPr="007D1BA6">
        <w:t>US testing causes development of H-bombs—extinction.</w:t>
      </w:r>
    </w:p>
    <w:p w14:paraId="57FE8FB0" w14:textId="77777777" w:rsidR="00DD0987" w:rsidRPr="007D1BA6" w:rsidRDefault="00DD0987" w:rsidP="00DD0987">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5BDB4367" w14:textId="77777777" w:rsidR="00DD0987" w:rsidRPr="007D1BA6" w:rsidRDefault="00DD0987" w:rsidP="00DD0987"/>
    <w:p w14:paraId="05B5B8EA" w14:textId="77777777" w:rsidR="00DD0987" w:rsidRPr="007D1BA6" w:rsidRDefault="00DD0987" w:rsidP="00DD0987">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27838B1A" w14:textId="77777777" w:rsidR="00DD0987" w:rsidRPr="007D1BA6" w:rsidRDefault="00DD0987" w:rsidP="00DD0987">
      <w:r w:rsidRPr="007D1BA6">
        <w:t>The CTBT, opened for signing in 1996, obliges states:</w:t>
      </w:r>
    </w:p>
    <w:p w14:paraId="7C7C30B8" w14:textId="77777777" w:rsidR="00DD0987" w:rsidRPr="007D1BA6" w:rsidRDefault="00DD0987" w:rsidP="00DD0987">
      <w:r w:rsidRPr="007D1BA6">
        <w:t>1. Not to carry out any nuclear weapon test explosion or any other nuclear explosion, and to prohibit and prevent any such nuclear explosion at any place under its jurisdiction or control.</w:t>
      </w:r>
    </w:p>
    <w:p w14:paraId="4365FF99" w14:textId="77777777" w:rsidR="00DD0987" w:rsidRPr="007D1BA6" w:rsidRDefault="00DD0987" w:rsidP="00DD0987">
      <w:r w:rsidRPr="007D1BA6">
        <w:t>2. To refrain from causing, encouraging, or in any way participating in the carrying out of any nuclear weapon test explosion or any other nuclear explosion.</w:t>
      </w:r>
    </w:p>
    <w:p w14:paraId="3B0B7B0E" w14:textId="77777777" w:rsidR="00DD0987" w:rsidRPr="007D1BA6" w:rsidRDefault="00DD0987" w:rsidP="00DD0987">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427CA632" w14:textId="77777777" w:rsidR="00DD0987" w:rsidRPr="007D1BA6" w:rsidRDefault="00DD0987" w:rsidP="00DD0987">
      <w:bookmarkStart w:id="0" w:name="_Hlk154709566"/>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4300AB66" w14:textId="77777777" w:rsidR="00DD0987" w:rsidRPr="00C73757" w:rsidRDefault="00DD0987" w:rsidP="00DD0987">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nuclear 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C73757">
        <w:rPr>
          <w:rStyle w:val="11111AAAAStyleUnderline"/>
          <w:highlight w:val="yellow"/>
        </w:rPr>
        <w:t>moratorium on testing has prevented</w:t>
      </w:r>
      <w:r w:rsidRPr="007D1BA6">
        <w:t xml:space="preserve"> them from deploying.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bookmarkEnd w:id="0"/>
    <w:p w14:paraId="0BBC3CBA" w14:textId="77777777" w:rsidR="00DD0987" w:rsidRPr="007D1BA6" w:rsidRDefault="00DD0987" w:rsidP="00DD0987">
      <w:r w:rsidRPr="007D1BA6">
        <w:t>He added: Obviously, no nation on earth should possess this power. Rather than inviting its spread, the U.S. and Russia should neither maintain nor ‘modernize’ but dismantle their own Doomsday Machines.</w:t>
      </w:r>
    </w:p>
    <w:p w14:paraId="4F7268C9" w14:textId="77777777" w:rsidR="00DD0987" w:rsidRPr="007D1BA6" w:rsidRDefault="00DD0987" w:rsidP="00DD0987">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732AD037" w14:textId="77777777" w:rsidR="00DD0987" w:rsidRPr="007D1BA6" w:rsidRDefault="00DD0987" w:rsidP="00DD0987">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4C82CF15" w14:textId="77777777" w:rsidR="00DD0987" w:rsidRPr="007D1BA6" w:rsidRDefault="00DD0987" w:rsidP="00DD0987">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514F3145" w14:textId="77777777" w:rsidR="00DD0987" w:rsidRPr="007D1BA6" w:rsidRDefault="00DD0987" w:rsidP="00DD0987">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6621F955" w14:textId="77777777" w:rsidR="00DD0987" w:rsidRPr="007D1BA6" w:rsidRDefault="00DD0987" w:rsidP="00DD0987">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406726D8" w14:textId="77777777" w:rsidR="00DD0987" w:rsidRPr="007D1BA6" w:rsidRDefault="00DD0987" w:rsidP="00DD0987">
      <w:r w:rsidRPr="007D1BA6">
        <w:t>Meanwhile, 37 nations have ratified the Treaty.</w:t>
      </w:r>
    </w:p>
    <w:p w14:paraId="5049F4B3" w14:textId="77777777" w:rsidR="00DD0987" w:rsidRPr="007D1BA6" w:rsidRDefault="00DD0987" w:rsidP="00DD0987">
      <w:r w:rsidRPr="007D1BA6">
        <w:t>As a result of the Covid-19 pandemic, Abolition 2000 took the unprecedented step of holding its AGM online, allowing participants from some 40 countries to join.</w:t>
      </w:r>
    </w:p>
    <w:p w14:paraId="403D54C3" w14:textId="77777777" w:rsidR="00DD0987" w:rsidRPr="00C73757" w:rsidRDefault="00DD0987" w:rsidP="00DD0987">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0BE99F99" w14:textId="77777777" w:rsidR="00DD0987" w:rsidRPr="007D1BA6" w:rsidRDefault="00DD0987" w:rsidP="00DD0987">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1C9C737F" w14:textId="77777777" w:rsidR="00DD0987" w:rsidRPr="007D1BA6" w:rsidRDefault="00DD0987" w:rsidP="00DD0987">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39078A7B" w14:textId="77777777" w:rsidR="00DD0987" w:rsidRPr="00D75411" w:rsidRDefault="00DD0987" w:rsidP="00DD0987"/>
    <w:p w14:paraId="23C220DA" w14:textId="77777777" w:rsidR="00DD0987" w:rsidRDefault="00DD0987" w:rsidP="00DD0987">
      <w:pPr>
        <w:pStyle w:val="Heading3"/>
      </w:pPr>
      <w:r>
        <w:t>3</w:t>
      </w:r>
    </w:p>
    <w:p w14:paraId="6973027D" w14:textId="77777777" w:rsidR="00DD0987" w:rsidRDefault="00DD0987" w:rsidP="00DD0987"/>
    <w:p w14:paraId="7C33778F" w14:textId="77777777" w:rsidR="00DD0987" w:rsidRPr="00996894" w:rsidRDefault="00DD0987" w:rsidP="00DD0987">
      <w:r>
        <w:t>T Substantial:</w:t>
      </w:r>
    </w:p>
    <w:p w14:paraId="5D7E9658" w14:textId="77777777" w:rsidR="00DD0987" w:rsidRDefault="00DD0987" w:rsidP="00DD0987">
      <w:pPr>
        <w:pStyle w:val="Heading4"/>
        <w:tabs>
          <w:tab w:val="right" w:pos="5790"/>
        </w:tabs>
      </w:pPr>
      <w:r>
        <w:t xml:space="preserve">“Substantial” must be </w:t>
      </w:r>
      <w:r>
        <w:rPr>
          <w:u w:val="single"/>
        </w:rPr>
        <w:t>over</w:t>
      </w:r>
      <w:r>
        <w:t xml:space="preserve"> 2%</w:t>
      </w:r>
    </w:p>
    <w:p w14:paraId="5C5A8F4D" w14:textId="77777777" w:rsidR="00DD0987" w:rsidRPr="00A43D99" w:rsidRDefault="00DD0987" w:rsidP="00DD0987">
      <w:r w:rsidRPr="00A43D99">
        <w:t>—1/48=2.0833%</w:t>
      </w:r>
      <w:r w:rsidRPr="00A43D99">
        <w:tab/>
      </w:r>
    </w:p>
    <w:p w14:paraId="193854F1" w14:textId="77777777" w:rsidR="00DD0987" w:rsidRPr="007E15A3" w:rsidRDefault="00DD0987" w:rsidP="00DD0987">
      <w:pPr>
        <w:rPr>
          <w:rStyle w:val="11111AAAAStyleUnderline"/>
        </w:rPr>
      </w:pPr>
      <w:r w:rsidRPr="00765FC0">
        <w:rPr>
          <w:rStyle w:val="Style13ptBold"/>
        </w:rPr>
        <w:t>Words &amp; Phrases 60</w:t>
      </w:r>
    </w:p>
    <w:p w14:paraId="211F5E78" w14:textId="77777777" w:rsidR="00DD0987" w:rsidRPr="00865022" w:rsidRDefault="00DD0987" w:rsidP="00DD0987">
      <w:pPr>
        <w:rPr>
          <w:rStyle w:val="11111AAAAStyleUnderline"/>
        </w:rPr>
      </w:pPr>
      <w:r w:rsidRPr="002856F3">
        <w:rPr>
          <w:rStyle w:val="11111AAAAStyleUnderline"/>
          <w:highlight w:val="yellow"/>
        </w:rPr>
        <w:t>'Substantial" means</w:t>
      </w:r>
      <w:r w:rsidRPr="007E15A3">
        <w:rPr>
          <w:rStyle w:val="11111AAAAStyleUnderline"/>
        </w:rPr>
        <w:t xml:space="preserve"> "of real</w:t>
      </w:r>
      <w:r w:rsidRPr="006B3C8A">
        <w:t xml:space="preserve"> worth and </w:t>
      </w:r>
      <w:r w:rsidRPr="007E15A3">
        <w:rPr>
          <w:rStyle w:val="11111AAAAStyleUnderline"/>
        </w:rPr>
        <w:t>importance</w:t>
      </w:r>
      <w:r w:rsidRPr="006B3C8A">
        <w:t xml:space="preserve">; of considerable value; valuable." </w:t>
      </w:r>
      <w:r w:rsidRPr="007E15A3">
        <w:rPr>
          <w:rStyle w:val="11111AAAAStyleUnderline"/>
        </w:rPr>
        <w:t xml:space="preserve">Bequest to charitable institution, making </w:t>
      </w:r>
      <w:r w:rsidRPr="002856F3">
        <w:rPr>
          <w:rStyle w:val="Emphasis"/>
          <w:highlight w:val="yellow"/>
        </w:rPr>
        <w:t>1/48</w:t>
      </w:r>
      <w:r w:rsidRPr="007E15A3">
        <w:rPr>
          <w:rStyle w:val="11111AAAAStyleUnderline"/>
        </w:rPr>
        <w:t xml:space="preserve"> of expenditures</w:t>
      </w:r>
      <w:r w:rsidRPr="006B3C8A">
        <w:t xml:space="preserve"> in state, held exempt from taxation; </w:t>
      </w:r>
      <w:r w:rsidRPr="00762872">
        <w:rPr>
          <w:rStyle w:val="11111AAAAStyleUnderline"/>
        </w:rPr>
        <w:t xml:space="preserve">such expenditures constituting </w:t>
      </w:r>
      <w:r w:rsidRPr="00762872">
        <w:rPr>
          <w:rStyle w:val="Emphasis"/>
        </w:rPr>
        <w:t>"substantial"</w:t>
      </w:r>
      <w:r w:rsidRPr="00762872">
        <w:t xml:space="preserve"> part</w:t>
      </w:r>
      <w:r w:rsidRPr="006B3C8A">
        <w:t xml:space="preserve"> of its </w:t>
      </w:r>
      <w:r w:rsidRPr="007E15A3">
        <w:rPr>
          <w:rStyle w:val="11111AAAAStyleUnderline"/>
        </w:rPr>
        <w:t>activities</w:t>
      </w:r>
      <w:r w:rsidRPr="006B3C8A">
        <w:t xml:space="preserve">. </w:t>
      </w:r>
      <w:r w:rsidRPr="00865022">
        <w:rPr>
          <w:rStyle w:val="11111AAAAStyleUnderline"/>
        </w:rPr>
        <w:t>Tax Commission of Ohio v. American Humane Education Soc., 181 N.E. 557, 42 Ohio App. 4.</w:t>
      </w:r>
    </w:p>
    <w:p w14:paraId="4B77EEEB" w14:textId="77777777" w:rsidR="00DD0987" w:rsidRDefault="00DD0987" w:rsidP="00DD0987"/>
    <w:p w14:paraId="53159898" w14:textId="77777777" w:rsidR="00DD0987" w:rsidRDefault="00DD0987" w:rsidP="00DD0987">
      <w:pPr>
        <w:pStyle w:val="Heading4"/>
      </w:pPr>
      <w:r>
        <w:t>Violation: the plan affects 1.3%.</w:t>
      </w:r>
    </w:p>
    <w:p w14:paraId="7E8BD648" w14:textId="77777777" w:rsidR="00DD0987" w:rsidRDefault="00DD0987" w:rsidP="00DD0987">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11111AAAAStyleUnderline"/>
        </w:rPr>
        <w:t>Mass</w:t>
      </w:r>
      <w:r w:rsidRPr="008D1D52">
        <w:rPr>
          <w:rStyle w:val="11111AAAAStyleUnderline"/>
        </w:rPr>
        <w:t xml:space="preserve"> layoffs of federal workers</w:t>
      </w:r>
      <w:r>
        <w:t xml:space="preserve"> could damage families and local economies — but </w:t>
      </w:r>
      <w:r w:rsidRPr="008D1D52">
        <w:rPr>
          <w:rStyle w:val="11111AAAAStyleUnderline"/>
        </w:rPr>
        <w:t>may not dent the overall economy</w:t>
      </w:r>
      <w:r>
        <w:t xml:space="preserve">", CNN, 2-25-2025, </w:t>
      </w:r>
      <w:hyperlink r:id="rId9" w:history="1">
        <w:r w:rsidRPr="00FB6B8F">
          <w:rPr>
            <w:rStyle w:val="Hyperlink"/>
          </w:rPr>
          <w:t>https://www.cnn.com/2025/02/25/business/federal-jobs-mass-layoffs-economy</w:t>
        </w:r>
      </w:hyperlink>
      <w:r>
        <w:t>] *[language modifications]</w:t>
      </w:r>
    </w:p>
    <w:p w14:paraId="55A88AE8" w14:textId="77777777" w:rsidR="00DD0987" w:rsidRDefault="00DD0987" w:rsidP="00DD0987"/>
    <w:p w14:paraId="3DE5BEC6" w14:textId="77777777" w:rsidR="00DD0987" w:rsidRPr="00517793" w:rsidRDefault="00DD0987" w:rsidP="00DD0987">
      <w:r w:rsidRPr="009D5DB4">
        <w:t xml:space="preserve">That’s in part because </w:t>
      </w:r>
      <w:r w:rsidRPr="009D5DB4">
        <w:rPr>
          <w:rStyle w:val="11111AAAAStyleUnderline"/>
        </w:rPr>
        <w:t xml:space="preserve">the federal layoffs are expected to affect a </w:t>
      </w:r>
      <w:r w:rsidRPr="009D5DB4">
        <w:rPr>
          <w:rStyle w:val="Emphasis"/>
        </w:rPr>
        <w:t>small fraction</w:t>
      </w:r>
      <w:r w:rsidRPr="009D5DB4">
        <w:rPr>
          <w:rStyle w:val="11111AAAAStyleUnderline"/>
        </w:rPr>
        <w:t xml:space="preserve"> of the </w:t>
      </w:r>
      <w:r w:rsidRPr="009D5DB4">
        <w:rPr>
          <w:rStyle w:val="Emphasis"/>
        </w:rPr>
        <w:t>much</w:t>
      </w:r>
      <w:r w:rsidRPr="004158EC">
        <w:rPr>
          <w:rStyle w:val="Emphasis"/>
        </w:rPr>
        <w:t xml:space="preserve"> larger</w:t>
      </w:r>
      <w:r w:rsidRPr="004158EC">
        <w:rPr>
          <w:rStyle w:val="11111AAAAStyleUnderline"/>
        </w:rPr>
        <w:t xml:space="preserve"> US labor</w:t>
      </w:r>
      <w:r w:rsidRPr="008D1D52">
        <w:rPr>
          <w:rStyle w:val="11111AAAAStyleUnderline"/>
        </w:rPr>
        <w:t xml:space="preserve"> force</w:t>
      </w:r>
      <w:r w:rsidRPr="004158EC">
        <w:rPr>
          <w:rStyle w:val="11111AAAAStyleUnderline"/>
        </w:rPr>
        <w:t xml:space="preserve">. The </w:t>
      </w:r>
      <w:r w:rsidRPr="002856F3">
        <w:rPr>
          <w:rStyle w:val="11111AAAAStyleUnderline"/>
          <w:highlight w:val="yellow"/>
        </w:rPr>
        <w:t>fed</w:t>
      </w:r>
      <w:r w:rsidRPr="00762872">
        <w:rPr>
          <w:rStyle w:val="11111AAAAStyleUnderline"/>
        </w:rPr>
        <w:t xml:space="preserve">eral civilian </w:t>
      </w:r>
      <w:r w:rsidRPr="002856F3">
        <w:rPr>
          <w:rStyle w:val="11111AAAAStyleUnderline"/>
          <w:highlight w:val="yellow"/>
        </w:rPr>
        <w:t>workforce</w:t>
      </w:r>
      <w:r w:rsidRPr="001F64A7">
        <w:t xml:space="preserve">, which excludes military personnel and employees of the CIA and other military agencies, </w:t>
      </w:r>
      <w:r w:rsidRPr="002856F3">
        <w:rPr>
          <w:rStyle w:val="11111AAAA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11111AAAAStyleUnderline"/>
          <w:highlight w:val="yellow"/>
        </w:rPr>
        <w:t xml:space="preserve"> of</w:t>
      </w:r>
      <w:r w:rsidRPr="008D1D52">
        <w:rPr>
          <w:rStyle w:val="11111AAAAStyleUnderline"/>
        </w:rPr>
        <w:t xml:space="preserve"> the </w:t>
      </w:r>
      <w:r w:rsidRPr="002856F3">
        <w:rPr>
          <w:rStyle w:val="11111AAAAStyleUnderline"/>
          <w:highlight w:val="yellow"/>
        </w:rPr>
        <w:t xml:space="preserve">total </w:t>
      </w:r>
      <w:r w:rsidRPr="00762872">
        <w:rPr>
          <w:rStyle w:val="11111AAAAStyleUnderline"/>
        </w:rPr>
        <w:t xml:space="preserve">civilian </w:t>
      </w:r>
      <w:r w:rsidRPr="00762872">
        <w:rPr>
          <w:rStyle w:val="11111AAAAStyleUnderline"/>
          <w:highlight w:val="yellow"/>
        </w:rPr>
        <w:t>labor force of 170</w:t>
      </w:r>
      <w:r w:rsidRPr="00762872">
        <w:t xml:space="preserve">.7 </w:t>
      </w:r>
      <w:r w:rsidRPr="002856F3">
        <w:rPr>
          <w:rStyle w:val="11111AAAAStyleUnderline"/>
          <w:highlight w:val="yellow"/>
        </w:rPr>
        <w:t>million</w:t>
      </w:r>
      <w:r w:rsidRPr="009D5DB4">
        <w:t>.</w:t>
      </w:r>
    </w:p>
    <w:p w14:paraId="31D47943" w14:textId="77777777" w:rsidR="00DD0987" w:rsidRDefault="00DD0987" w:rsidP="00DD0987"/>
    <w:p w14:paraId="3F3CD62F" w14:textId="77777777" w:rsidR="00DD0987" w:rsidRPr="00762872" w:rsidRDefault="00DD0987" w:rsidP="00DD0987"/>
    <w:p w14:paraId="1BF1908F" w14:textId="77777777" w:rsidR="00DD0987" w:rsidRDefault="00DD0987" w:rsidP="00DD0987">
      <w:pPr>
        <w:pStyle w:val="Heading4"/>
        <w:rPr>
          <w:rFonts w:eastAsia="SimSun"/>
        </w:rPr>
      </w:pPr>
      <w:r w:rsidRPr="00025DB3">
        <w:rPr>
          <w:rFonts w:eastAsia="SimSun"/>
          <w:u w:val="single"/>
        </w:rPr>
        <w:t>Vote neg</w:t>
      </w:r>
      <w:r w:rsidRPr="00025DB3">
        <w:rPr>
          <w:rFonts w:eastAsia="SimSun"/>
        </w:rPr>
        <w:t xml:space="preserve"> </w:t>
      </w:r>
    </w:p>
    <w:p w14:paraId="1D437C5E" w14:textId="77777777" w:rsidR="00DD0987" w:rsidRDefault="00DD0987" w:rsidP="00DD0987">
      <w:pPr>
        <w:pStyle w:val="Heading4"/>
        <w:rPr>
          <w:rFonts w:eastAsia="SimSun"/>
        </w:rPr>
      </w:pPr>
      <w:r>
        <w:rPr>
          <w:rFonts w:eastAsia="SimSun"/>
        </w:rPr>
        <w:t xml:space="preserve">1. </w:t>
      </w:r>
      <w:r w:rsidRPr="00E80839">
        <w:rPr>
          <w:rFonts w:eastAsia="SimSun"/>
          <w:u w:val="single"/>
        </w:rPr>
        <w:t>Limits</w:t>
      </w:r>
      <w:r>
        <w:rPr>
          <w:rFonts w:eastAsia="SimSun"/>
        </w:rPr>
        <w:t>—T</w:t>
      </w:r>
      <w:r w:rsidRPr="00025DB3">
        <w:rPr>
          <w:rFonts w:eastAsia="SimSun"/>
        </w:rPr>
        <w:t>he</w:t>
      </w:r>
      <w:r>
        <w:rPr>
          <w:rFonts w:eastAsia="SimSun"/>
        </w:rPr>
        <w:t>y</w:t>
      </w:r>
      <w:r w:rsidRPr="00025DB3">
        <w:rPr>
          <w:rFonts w:eastAsia="SimSun"/>
        </w:rPr>
        <w:t xml:space="preserve"> </w:t>
      </w:r>
      <w:r>
        <w:rPr>
          <w:rFonts w:eastAsia="SimSun"/>
        </w:rPr>
        <w:t>create</w:t>
      </w:r>
      <w:r w:rsidRPr="00025DB3">
        <w:rPr>
          <w:rFonts w:eastAsia="SimSun"/>
        </w:rPr>
        <w:t xml:space="preserve"> </w:t>
      </w:r>
      <w:r>
        <w:rPr>
          <w:rFonts w:eastAsia="SimSun"/>
        </w:rPr>
        <w:t>hundreds of tiny “CBRs to 20 people” AFFs that dodge clash and destroy NEG research burden, making debate impossible.</w:t>
      </w:r>
    </w:p>
    <w:p w14:paraId="4106E163" w14:textId="77777777" w:rsidR="00DD0987" w:rsidRPr="004F466F" w:rsidRDefault="00DD0987" w:rsidP="00DD0987">
      <w:pPr>
        <w:pStyle w:val="Heading4"/>
        <w:rPr>
          <w:rFonts w:eastAsia="SimSun"/>
        </w:rPr>
      </w:pPr>
      <w:r>
        <w:rPr>
          <w:rFonts w:eastAsia="SimSun"/>
        </w:rPr>
        <w:t xml:space="preserve">2. </w:t>
      </w:r>
      <w:r w:rsidRPr="00E80839">
        <w:rPr>
          <w:rFonts w:eastAsia="SimSun"/>
          <w:u w:val="single"/>
        </w:rPr>
        <w:t>Ground</w:t>
      </w:r>
      <w:r>
        <w:rPr>
          <w:rFonts w:eastAsia="SimSun"/>
        </w:rPr>
        <w:t>—wrecks any and all link ground which assumes large change to labor</w:t>
      </w:r>
    </w:p>
    <w:p w14:paraId="4001787E" w14:textId="77777777" w:rsidR="00DD0987" w:rsidRDefault="00DD0987" w:rsidP="00DD0987"/>
    <w:p w14:paraId="13785856" w14:textId="77777777" w:rsidR="00DD0987" w:rsidRDefault="00DD0987" w:rsidP="00DD0987">
      <w:pPr>
        <w:pStyle w:val="Heading4"/>
      </w:pPr>
      <w:r>
        <w:t>Neg impacts outweigh: we’re forced to react to an indefensible status quo and they get 2AR persuasion.</w:t>
      </w:r>
    </w:p>
    <w:p w14:paraId="0AE19790" w14:textId="77777777" w:rsidR="00DD0987" w:rsidRPr="00A43D99" w:rsidRDefault="00DD0987" w:rsidP="00DD0987"/>
    <w:p w14:paraId="7D8B67A1" w14:textId="52BDD5CA" w:rsidR="00DD0987" w:rsidRDefault="0000101D" w:rsidP="00DD0987">
      <w:pPr>
        <w:pStyle w:val="Heading3"/>
      </w:pPr>
      <w:r>
        <w:t>4</w:t>
      </w:r>
    </w:p>
    <w:p w14:paraId="68139069" w14:textId="77777777" w:rsidR="00DD0987" w:rsidRDefault="00DD0987" w:rsidP="00DD0987"/>
    <w:p w14:paraId="390999D8" w14:textId="572F3495" w:rsidR="00DD0987" w:rsidRDefault="00DD0987" w:rsidP="00DD0987">
      <w:pPr>
        <w:pStyle w:val="Heading4"/>
      </w:pPr>
      <w:r>
        <w:t xml:space="preserve">The United States Federal government </w:t>
      </w:r>
    </w:p>
    <w:p w14:paraId="36769FD2" w14:textId="77777777" w:rsidR="00DD0987" w:rsidRPr="00C97F29" w:rsidRDefault="00DD0987" w:rsidP="00DD0987"/>
    <w:p w14:paraId="5197EEF9" w14:textId="77777777" w:rsidR="00DD0987" w:rsidRPr="00AF1D49" w:rsidRDefault="00DD0987" w:rsidP="00DD0987">
      <w:pPr>
        <w:pStyle w:val="Heading4"/>
        <w:rPr>
          <w:rFonts w:cs="Arial"/>
        </w:rPr>
      </w:pPr>
      <w:r w:rsidRPr="00AF1D49">
        <w:rPr>
          <w:rFonts w:cs="Arial"/>
        </w:rPr>
        <w:t xml:space="preserve">Invest in Research, development and deployment of a diverse set of geoengineering technologies </w:t>
      </w:r>
    </w:p>
    <w:p w14:paraId="3EE8CE9D" w14:textId="77777777" w:rsidR="00DD0987" w:rsidRDefault="00DD0987" w:rsidP="00DD0987"/>
    <w:p w14:paraId="48912EF9" w14:textId="4D33FB63" w:rsidR="00DD0987" w:rsidRDefault="00DD0987" w:rsidP="00DD0987">
      <w:pPr>
        <w:pStyle w:val="Heading4"/>
      </w:pPr>
      <w:r>
        <w:t>Substantially increase funding for The International Atomic Energy Agency directed towards preventing terrorists from acquiring nuclear weapons</w:t>
      </w:r>
    </w:p>
    <w:p w14:paraId="269D2D00" w14:textId="3AE4BFE5" w:rsidR="00DD0987" w:rsidRDefault="00DD0987" w:rsidP="00DD0987">
      <w:pPr>
        <w:pStyle w:val="Heading4"/>
      </w:pPr>
      <w:r>
        <w:t xml:space="preserve">Rejoin WHO </w:t>
      </w:r>
    </w:p>
    <w:p w14:paraId="1B663820" w14:textId="4E257879" w:rsidR="00DD0987" w:rsidRDefault="00DD0987" w:rsidP="00DD0987">
      <w:pPr>
        <w:pStyle w:val="Heading4"/>
      </w:pPr>
      <w:r>
        <w:t xml:space="preserve">Increase funding staffing and disease research at the FDA </w:t>
      </w:r>
      <w:r w:rsidR="0000101D">
        <w:t>and CDC</w:t>
      </w:r>
    </w:p>
    <w:p w14:paraId="02BF9A3C" w14:textId="77777777" w:rsidR="00DD0987" w:rsidRDefault="00DD0987" w:rsidP="00DD0987"/>
    <w:p w14:paraId="2C6C3119" w14:textId="105220A4" w:rsidR="00DD0987" w:rsidRDefault="00DD0987" w:rsidP="00DD0987">
      <w:pPr>
        <w:pStyle w:val="Heading4"/>
      </w:pPr>
      <w:r>
        <w:t xml:space="preserve">Substantially strengthen the grid with focus on increasing resilience and failsafes </w:t>
      </w:r>
    </w:p>
    <w:p w14:paraId="576E7567" w14:textId="77777777" w:rsidR="00DD0987" w:rsidRPr="00DD0987" w:rsidRDefault="00DD0987" w:rsidP="00DD0987"/>
    <w:p w14:paraId="6A554BB5" w14:textId="7F31AD82" w:rsidR="00DD0987" w:rsidRDefault="00DD0987" w:rsidP="00DD0987">
      <w:pPr>
        <w:pStyle w:val="Heading4"/>
      </w:pPr>
      <w:r>
        <w:t xml:space="preserve">Revert schedule F </w:t>
      </w:r>
    </w:p>
    <w:p w14:paraId="70029581" w14:textId="77777777" w:rsidR="0000101D" w:rsidRPr="0000101D" w:rsidRDefault="0000101D" w:rsidP="0000101D"/>
    <w:p w14:paraId="7F0CF9BA" w14:textId="690F8B2E" w:rsidR="0000101D" w:rsidRDefault="00DD0987" w:rsidP="0000101D">
      <w:pPr>
        <w:pStyle w:val="Heading4"/>
      </w:pPr>
      <w:r>
        <w:t xml:space="preserve">Rule unitary executive theory is wrong </w:t>
      </w:r>
      <w:r w:rsidR="0000101D">
        <w:t xml:space="preserve">in court </w:t>
      </w:r>
    </w:p>
    <w:p w14:paraId="26A35BC9" w14:textId="77777777" w:rsidR="0000101D" w:rsidRPr="00D82CFD" w:rsidRDefault="0000101D" w:rsidP="00DD0987"/>
    <w:p w14:paraId="044B31DC" w14:textId="36B61E29" w:rsidR="00DD0987" w:rsidRPr="00327891" w:rsidRDefault="00DD0987" w:rsidP="00DD0987">
      <w:pPr>
        <w:pStyle w:val="Heading4"/>
        <w:rPr>
          <w:rStyle w:val="Style13ptBold"/>
          <w:rFonts w:cs="Arial"/>
          <w:sz w:val="24"/>
          <w:u w:val="none"/>
        </w:rPr>
      </w:pPr>
      <w:r>
        <w:rPr>
          <w:rFonts w:cs="Arial"/>
        </w:rPr>
        <w:t xml:space="preserve">Plank 1 </w:t>
      </w:r>
      <w:r w:rsidRPr="00AF1D49">
        <w:rPr>
          <w:rFonts w:cs="Arial"/>
        </w:rPr>
        <w:t xml:space="preserve">is the </w:t>
      </w:r>
      <w:r w:rsidRPr="00AF1D49">
        <w:rPr>
          <w:rFonts w:cs="Arial"/>
          <w:u w:val="single"/>
        </w:rPr>
        <w:t>only way</w:t>
      </w:r>
      <w:r w:rsidRPr="00AF1D49">
        <w:rPr>
          <w:rFonts w:cs="Arial"/>
        </w:rPr>
        <w:t xml:space="preserve"> to solve warming </w:t>
      </w:r>
    </w:p>
    <w:p w14:paraId="53C469B6" w14:textId="77777777" w:rsidR="00DD0987" w:rsidRDefault="00DD0987" w:rsidP="00DD0987">
      <w:r w:rsidRPr="00327891">
        <w:rPr>
          <w:rStyle w:val="Style13ptBold"/>
        </w:rPr>
        <w:t xml:space="preserve">Conca </w:t>
      </w:r>
      <w:r>
        <w:rPr>
          <w:rStyle w:val="Style13ptBold"/>
        </w:rPr>
        <w:t>19</w:t>
      </w:r>
      <w:r>
        <w:t xml:space="preserve"> (James Conca had been a scientist in Earth and Environmental Studies for 33 years and has consulted for the EPA/State environmental agencies; 9-10-2019; "Why Solar Geoengineering May Be Our Only Hope To Reverse Global Warming"; Forbes; doα: 3-6-2025) https://www.forbes.com/sites/jamesconca/2019/09/10/solar-geoengineering-we-better-do-it-or-well-burn/?sh=5f7cadb818ad</w:t>
      </w:r>
    </w:p>
    <w:p w14:paraId="31184C13" w14:textId="77777777" w:rsidR="00DD0987" w:rsidRPr="00D82CFD" w:rsidRDefault="00DD0987" w:rsidP="00DD0987"/>
    <w:p w14:paraId="0C2B5065" w14:textId="77777777" w:rsidR="00DD0987" w:rsidRPr="00AF1D49" w:rsidRDefault="00DD0987" w:rsidP="00DD0987">
      <w:pPr>
        <w:rPr>
          <w:rStyle w:val="11111AAAAStyleUnderline"/>
        </w:rPr>
      </w:pPr>
      <w:r w:rsidRPr="00AF1D49">
        <w:rPr>
          <w:rStyle w:val="11111AAAAStyleUnderline"/>
        </w:rPr>
        <w:t xml:space="preserve">Solar </w:t>
      </w:r>
      <w:r w:rsidRPr="00AF1D49">
        <w:rPr>
          <w:rStyle w:val="Emphasis"/>
          <w:highlight w:val="yellow"/>
        </w:rPr>
        <w:t>geoengineering</w:t>
      </w:r>
      <w:r w:rsidRPr="00AF1D49">
        <w:rPr>
          <w:rStyle w:val="11111AAAAStyleUnderline"/>
        </w:rPr>
        <w:t xml:space="preserve"> is the process by which humans deliberately </w:t>
      </w:r>
      <w:r w:rsidRPr="00AF1D49">
        <w:rPr>
          <w:rStyle w:val="11111AAAAStyleUnderline"/>
          <w:highlight w:val="yellow"/>
        </w:rPr>
        <w:t>reduce</w:t>
      </w:r>
      <w:r w:rsidRPr="00AF1D49">
        <w:rPr>
          <w:rStyle w:val="11111AAAAStyleUnderline"/>
        </w:rPr>
        <w:t xml:space="preserve"> the </w:t>
      </w:r>
      <w:r w:rsidRPr="00AF1D49">
        <w:rPr>
          <w:rStyle w:val="11111AAAAStyleUnderline"/>
          <w:highlight w:val="yellow"/>
        </w:rPr>
        <w:t>effect of</w:t>
      </w:r>
      <w:r w:rsidRPr="00AF1D49">
        <w:rPr>
          <w:rStyle w:val="11111AAAAStyleUnderline"/>
        </w:rPr>
        <w:t xml:space="preserve"> heat-trapping </w:t>
      </w:r>
      <w:r w:rsidRPr="00AF1D49">
        <w:rPr>
          <w:rStyle w:val="Emphasis"/>
          <w:highlight w:val="yellow"/>
        </w:rPr>
        <w:t>g</w:t>
      </w:r>
      <w:r w:rsidRPr="00D82CFD">
        <w:t>reen</w:t>
      </w:r>
      <w:r w:rsidRPr="00AF1D49">
        <w:rPr>
          <w:rStyle w:val="Emphasis"/>
          <w:highlight w:val="yellow"/>
        </w:rPr>
        <w:t>h</w:t>
      </w:r>
      <w:r w:rsidRPr="00D82CFD">
        <w:t xml:space="preserve">ouses </w:t>
      </w:r>
      <w:r w:rsidRPr="00AF1D49">
        <w:rPr>
          <w:rStyle w:val="Emphasis"/>
          <w:highlight w:val="yellow"/>
        </w:rPr>
        <w:t>g</w:t>
      </w:r>
      <w:r w:rsidRPr="00D82CFD">
        <w:t>ase</w:t>
      </w:r>
      <w:r w:rsidRPr="00AF1D49">
        <w:rPr>
          <w:rStyle w:val="Emphasis"/>
          <w:highlight w:val="yellow"/>
        </w:rPr>
        <w:t>s</w:t>
      </w:r>
      <w:r w:rsidRPr="00AF1D49">
        <w:rPr>
          <w:rStyle w:val="11111AAAAStyleUnderline"/>
        </w:rPr>
        <w:t xml:space="preserve"> </w:t>
      </w:r>
      <w:r w:rsidRPr="00AF1D49">
        <w:rPr>
          <w:rStyle w:val="11111AAAAStyleUnderline"/>
          <w:highlight w:val="yellow"/>
        </w:rPr>
        <w:t>by</w:t>
      </w:r>
      <w:r w:rsidRPr="00AF1D49">
        <w:rPr>
          <w:rStyle w:val="11111AAAAStyleUnderline"/>
        </w:rPr>
        <w:t xml:space="preserve"> </w:t>
      </w:r>
      <w:r w:rsidRPr="00AF1D49">
        <w:rPr>
          <w:rStyle w:val="Emphasis"/>
          <w:highlight w:val="yellow"/>
        </w:rPr>
        <w:t>reflecting</w:t>
      </w:r>
      <w:r w:rsidRPr="00AF1D49">
        <w:rPr>
          <w:rStyle w:val="11111AAAAStyleUnderline"/>
        </w:rPr>
        <w:t xml:space="preserve"> a small fraction of </w:t>
      </w:r>
      <w:r w:rsidRPr="00AF1D49">
        <w:rPr>
          <w:rStyle w:val="Emphasis"/>
          <w:highlight w:val="yellow"/>
        </w:rPr>
        <w:t>sunlight</w:t>
      </w:r>
      <w:r w:rsidRPr="00AF1D49">
        <w:rPr>
          <w:rStyle w:val="11111AAAAStyleUnderline"/>
        </w:rPr>
        <w:t xml:space="preserve"> back into space.</w:t>
      </w:r>
    </w:p>
    <w:p w14:paraId="74B7DDD9" w14:textId="77777777" w:rsidR="00DD0987" w:rsidRPr="00D82CFD" w:rsidRDefault="00DD0987" w:rsidP="00DD0987">
      <w:r w:rsidRPr="00D82CFD">
        <w:t>It sounds strange, but it isn’t as odd, or as difficult, as it might seem. And we know that it works because it happens every time a huge volcano erupts. And we’ve been studying those for over 100 years.</w:t>
      </w:r>
    </w:p>
    <w:p w14:paraId="4CC6BFA6" w14:textId="77777777" w:rsidR="00DD0987" w:rsidRPr="00D82CFD" w:rsidRDefault="00DD0987" w:rsidP="00DD0987">
      <w:r w:rsidRPr="00D82CFD">
        <w:t>Some serious scientific mojo has been applied to this idea at universities around the world. Harvard’s Solar Geoengineering Research Program is a research initiative devoted entirely to the science, technology and public policy of solar geoengineering.</w:t>
      </w:r>
    </w:p>
    <w:p w14:paraId="7FB319D8" w14:textId="77777777" w:rsidR="00DD0987" w:rsidRPr="00D82CFD" w:rsidRDefault="00DD0987" w:rsidP="00DD0987">
      <w:r w:rsidRPr="00D82CFD">
        <w:t>But too few scientists, and too little funding, has been applied to this solution. Which is sad since it doesn’t need much.</w:t>
      </w:r>
    </w:p>
    <w:p w14:paraId="14F36BCE" w14:textId="77777777" w:rsidR="00DD0987" w:rsidRPr="00D82CFD" w:rsidRDefault="00DD0987" w:rsidP="00DD0987">
      <w:r w:rsidRPr="00AF1D49">
        <w:rPr>
          <w:rStyle w:val="11111AAAAStyleUnderline"/>
        </w:rPr>
        <w:t xml:space="preserve">There are several technologies for this approach, including </w:t>
      </w:r>
      <w:r w:rsidRPr="00AF1D49">
        <w:rPr>
          <w:rStyle w:val="Emphasis"/>
          <w:highlight w:val="yellow"/>
        </w:rPr>
        <w:t>injection</w:t>
      </w:r>
      <w:r w:rsidRPr="00AF1D49">
        <w:rPr>
          <w:rStyle w:val="11111AAAAStyleUnderline"/>
          <w:highlight w:val="yellow"/>
        </w:rPr>
        <w:t xml:space="preserve"> of aerosols</w:t>
      </w:r>
      <w:r w:rsidRPr="00D82CFD">
        <w:t xml:space="preserve"> (fine droplets or particulates as fine as powder) </w:t>
      </w:r>
      <w:r w:rsidRPr="00AF1D49">
        <w:rPr>
          <w:rStyle w:val="11111AAAAStyleUnderline"/>
        </w:rPr>
        <w:t>i</w:t>
      </w:r>
      <w:r w:rsidRPr="00D82CFD">
        <w:t xml:space="preserve">nto the stratosphere, where they would scatter some sunlight back to space, thus cooling the planet by </w:t>
      </w:r>
      <w:r w:rsidRPr="00AF1D49">
        <w:rPr>
          <w:rStyle w:val="11111AAAAStyleUnderline"/>
          <w:highlight w:val="yellow"/>
        </w:rPr>
        <w:t>reducing</w:t>
      </w:r>
      <w:r w:rsidRPr="00AF1D49">
        <w:rPr>
          <w:rStyle w:val="11111AAAAStyleUnderline"/>
        </w:rPr>
        <w:t xml:space="preserve"> the amount of </w:t>
      </w:r>
      <w:r w:rsidRPr="00AF1D49">
        <w:rPr>
          <w:rStyle w:val="Emphasis"/>
          <w:highlight w:val="yellow"/>
        </w:rPr>
        <w:t>heat</w:t>
      </w:r>
      <w:r w:rsidRPr="00AF1D49">
        <w:rPr>
          <w:rStyle w:val="11111AAAAStyleUnderline"/>
          <w:highlight w:val="yellow"/>
        </w:rPr>
        <w:t xml:space="preserve"> that enters</w:t>
      </w:r>
      <w:r w:rsidRPr="00AF1D49">
        <w:rPr>
          <w:rStyle w:val="11111AAAAStyleUnderline"/>
        </w:rPr>
        <w:t xml:space="preserve"> the lower </w:t>
      </w:r>
      <w:r w:rsidRPr="00AF1D49">
        <w:rPr>
          <w:rStyle w:val="11111AAAAStyleUnderline"/>
          <w:highlight w:val="yellow"/>
        </w:rPr>
        <w:t>atmosphere</w:t>
      </w:r>
      <w:r w:rsidRPr="00D82CFD">
        <w:t xml:space="preserve"> (see figure).</w:t>
      </w:r>
    </w:p>
    <w:p w14:paraId="597B8CE2" w14:textId="77777777" w:rsidR="00DD0987" w:rsidRPr="00D82CFD" w:rsidRDefault="00DD0987" w:rsidP="00DD0987">
      <w:r w:rsidRPr="00AF1D49">
        <w:rPr>
          <w:rStyle w:val="11111AAAAStyleUnderline"/>
        </w:rPr>
        <w:t xml:space="preserve">Marine </w:t>
      </w:r>
      <w:r w:rsidRPr="00AF1D49">
        <w:rPr>
          <w:rStyle w:val="Emphasis"/>
          <w:highlight w:val="yellow"/>
        </w:rPr>
        <w:t>cloud brightening</w:t>
      </w:r>
      <w:r w:rsidRPr="00AF1D49">
        <w:rPr>
          <w:rStyle w:val="11111AAAAStyleUnderline"/>
        </w:rPr>
        <w:t xml:space="preserve"> is another way to reflect solar radiation back into space.</w:t>
      </w:r>
      <w:r w:rsidRPr="00D82CFD">
        <w:t xml:space="preserve"> This would use automated ships to spray droplets of seawater into the atmosphere above the ocean where they evaporate to form an elevated concentration of sea-salt aerosols which seed higher concentrations of cloud droplets in clouds over the ocean, increasing their reflectivity (see figure).</w:t>
      </w:r>
    </w:p>
    <w:p w14:paraId="73D8AC24" w14:textId="77777777" w:rsidR="00DD0987" w:rsidRPr="00D82CFD" w:rsidRDefault="00DD0987" w:rsidP="00DD0987">
      <w:r w:rsidRPr="00D82CFD">
        <w:t>Geoengineering has several ways to directly affect global warming: 1) put aerosols of fine particles, droplets or gasses into the stratosphere, or where clouds are forming, to increase the amount of heat radiated back into space and help cool a warming world, 2)</w:t>
      </w:r>
      <w:r w:rsidRPr="00AF1D49">
        <w:rPr>
          <w:rStyle w:val="11111AAAAStyleUnderline"/>
        </w:rPr>
        <w:t xml:space="preserve"> </w:t>
      </w:r>
      <w:r w:rsidRPr="00AF1D49">
        <w:rPr>
          <w:rStyle w:val="11111AAAAStyleUnderline"/>
          <w:highlight w:val="yellow"/>
        </w:rPr>
        <w:t xml:space="preserve">take CO2 </w:t>
      </w:r>
      <w:r w:rsidRPr="00AF1D49">
        <w:rPr>
          <w:rStyle w:val="Emphasis"/>
          <w:highlight w:val="yellow"/>
        </w:rPr>
        <w:t>out</w:t>
      </w:r>
      <w:r w:rsidRPr="00AF1D49">
        <w:rPr>
          <w:rStyle w:val="11111AAAAStyleUnderline"/>
        </w:rPr>
        <w:t xml:space="preserve"> of the atmosphere or from burning fossil fuels and put it back in the Earth, 3) </w:t>
      </w:r>
      <w:r w:rsidRPr="00AF1D49">
        <w:rPr>
          <w:rStyle w:val="Emphasis"/>
          <w:highlight w:val="yellow"/>
        </w:rPr>
        <w:t>reforest</w:t>
      </w:r>
      <w:r w:rsidRPr="00AF1D49">
        <w:rPr>
          <w:rStyle w:val="11111AAAAStyleUnderline"/>
        </w:rPr>
        <w:t xml:space="preserve"> large areas of </w:t>
      </w:r>
      <w:r w:rsidRPr="00AF1D49">
        <w:rPr>
          <w:rStyle w:val="11111AAAAStyleUnderline"/>
          <w:highlight w:val="yellow"/>
        </w:rPr>
        <w:t>the world</w:t>
      </w:r>
      <w:r w:rsidRPr="00AF1D49">
        <w:rPr>
          <w:rStyle w:val="11111AAAAStyleUnderline"/>
        </w:rPr>
        <w:t xml:space="preserve"> to store carbon.</w:t>
      </w:r>
    </w:p>
    <w:p w14:paraId="5A50CC73" w14:textId="77777777" w:rsidR="00DD0987" w:rsidRPr="00D82CFD" w:rsidRDefault="00DD0987" w:rsidP="00DD0987">
      <w:r w:rsidRPr="00D82CFD">
        <w:t>According to one the fields long-time researchers, Dr. David Keith at Harvard, solar</w:t>
      </w:r>
      <w:r w:rsidRPr="00AF1D49">
        <w:rPr>
          <w:rStyle w:val="11111AAAAStyleUnderline"/>
        </w:rPr>
        <w:t xml:space="preserve"> geoengineering could </w:t>
      </w:r>
      <w:r w:rsidRPr="00AF1D49">
        <w:rPr>
          <w:rStyle w:val="11111AAAAStyleUnderline"/>
          <w:highlight w:val="yellow"/>
        </w:rPr>
        <w:t>limit</w:t>
      </w:r>
      <w:r w:rsidRPr="00AF1D49">
        <w:rPr>
          <w:rStyle w:val="11111AAAAStyleUnderline"/>
        </w:rPr>
        <w:t xml:space="preserve"> global </w:t>
      </w:r>
      <w:r w:rsidRPr="00AF1D49">
        <w:rPr>
          <w:rStyle w:val="11111AAAAStyleUnderline"/>
          <w:highlight w:val="yellow"/>
        </w:rPr>
        <w:t>warming</w:t>
      </w:r>
      <w:r w:rsidRPr="00AF1D49">
        <w:rPr>
          <w:rStyle w:val="11111AAAAStyleUnderline"/>
        </w:rPr>
        <w:t xml:space="preserve">’s predicted side </w:t>
      </w:r>
      <w:r w:rsidRPr="00AF1D49">
        <w:rPr>
          <w:rStyle w:val="11111AAAAStyleUnderline"/>
          <w:highlight w:val="yellow"/>
        </w:rPr>
        <w:t>effects</w:t>
      </w:r>
      <w:r w:rsidRPr="00AF1D49">
        <w:rPr>
          <w:rStyle w:val="11111AAAAStyleUnderline"/>
        </w:rPr>
        <w:t xml:space="preserve"> such as sea level rise and changes in precipitation and other weather patterns.</w:t>
      </w:r>
      <w:r w:rsidRPr="00D82CFD">
        <w:t xml:space="preserve"> Because these changes would have their most powerful impact on the world’s most vulnerable people, who lack the resources to move or adapt, Keith finds a strong ethical case for research into solar geoengineering.</w:t>
      </w:r>
    </w:p>
    <w:p w14:paraId="68C03CDA" w14:textId="77777777" w:rsidR="00DD0987" w:rsidRPr="00D82CFD" w:rsidRDefault="00DD0987" w:rsidP="00DD0987">
      <w:r w:rsidRPr="00D82CFD">
        <w:t>Besides, we’ve been geoengineering the atmosphere for over a century - in the wrong direction – by injecting huge amounts of CO2 and other greenhouse gasses into the atmosphere.</w:t>
      </w:r>
    </w:p>
    <w:p w14:paraId="31EB78AC" w14:textId="77777777" w:rsidR="00DD0987" w:rsidRPr="00D82CFD" w:rsidRDefault="00DD0987" w:rsidP="00DD0987">
      <w:r w:rsidRPr="00D82CFD">
        <w:t>Let’s face it. As a species, we just have not risen to the occasion of fighting the planetary crisis of global warming. And by all measures we’re not going to. Global emissions are continuing to rise. Oil and gas keep getting cheaper and easier to find, and coal is the easiest energy source to emplace in a poor country with little infrastructure.</w:t>
      </w:r>
    </w:p>
    <w:p w14:paraId="31813387" w14:textId="77777777" w:rsidR="00DD0987" w:rsidRPr="00D82CFD" w:rsidRDefault="00DD0987" w:rsidP="00DD0987">
      <w:r w:rsidRPr="00D82CFD">
        <w:t>To bring this home, all you have to do is see how climate scientists are seeking psychiatric help for the depression, anxiety and PTSD that happens when you see a train wreck coming but no one seems to want to do anything about it - and you’re on the train.</w:t>
      </w:r>
    </w:p>
    <w:p w14:paraId="44A2A21A" w14:textId="77777777" w:rsidR="00DD0987" w:rsidRPr="00D82CFD" w:rsidRDefault="00DD0987" w:rsidP="00DD0987">
      <w:r w:rsidRPr="00D82CFD">
        <w:t>And America seems to have gone on a carbon binge. We’re producing more oil, gas and coal than any other country, and more than ever before. Along with trying to repeal over 80 environmental rules going back to the Nixon Administration, the Trump Administration has moved to eliminate federal curbs on methane emissions from oil and gas operations.</w:t>
      </w:r>
    </w:p>
    <w:p w14:paraId="2E31940A" w14:textId="77777777" w:rsidR="00DD0987" w:rsidRPr="00D82CFD" w:rsidRDefault="00DD0987" w:rsidP="00DD0987">
      <w:r w:rsidRPr="00D82CFD">
        <w:t>Even the oil companies don’t want this.</w:t>
      </w:r>
    </w:p>
    <w:p w14:paraId="3F09203F" w14:textId="77777777" w:rsidR="00DD0987" w:rsidRPr="00D82CFD" w:rsidRDefault="00DD0987" w:rsidP="00DD0987">
      <w:r w:rsidRPr="00D82CFD">
        <w:t>Prior to the United States pulling out of the Paris climate accords, there was growing skepticism that the world could, or would, decrease its total greenhouse gas emissions by 2040 enough to actually prevent the worst of global warming.</w:t>
      </w:r>
    </w:p>
    <w:p w14:paraId="5C26D7D8" w14:textId="77777777" w:rsidR="00DD0987" w:rsidRPr="00D82CFD" w:rsidRDefault="00DD0987" w:rsidP="00DD0987">
      <w:r w:rsidRPr="00AF1D49">
        <w:rPr>
          <w:rStyle w:val="Emphasis"/>
          <w:highlight w:val="yellow"/>
        </w:rPr>
        <w:t>All</w:t>
      </w:r>
      <w:r w:rsidRPr="00D82CFD">
        <w:t xml:space="preserve"> </w:t>
      </w:r>
      <w:r w:rsidRPr="00AF1D49">
        <w:rPr>
          <w:rStyle w:val="11111AAAAStyleUnderline"/>
          <w:highlight w:val="yellow"/>
        </w:rPr>
        <w:t xml:space="preserve">climate </w:t>
      </w:r>
      <w:r w:rsidRPr="00AF1D49">
        <w:rPr>
          <w:rStyle w:val="Emphasis"/>
          <w:highlight w:val="yellow"/>
        </w:rPr>
        <w:t>models</w:t>
      </w:r>
      <w:r w:rsidRPr="00AF1D49">
        <w:rPr>
          <w:rStyle w:val="11111AAAAStyleUnderline"/>
          <w:highlight w:val="yellow"/>
        </w:rPr>
        <w:t xml:space="preserve"> show</w:t>
      </w:r>
      <w:r w:rsidRPr="00D82CFD">
        <w:t xml:space="preserve"> that the next 20 years is critical. The best we can do is keep warming to 3 to 4°F, and that only if we get global emissions to zero by 2040. If we don’t, temperatures rise by 6 to 8°F. That’s because CO2 has a half-life in the atmosphere between 30 and 300 years, depending on the various chemical mechanisms that naturally remove CO2 from the atmosphere.</w:t>
      </w:r>
    </w:p>
    <w:p w14:paraId="593353D5" w14:textId="77777777" w:rsidR="00DD0987" w:rsidRPr="00D82CFD" w:rsidRDefault="00DD0987" w:rsidP="00DD0987">
      <w:r w:rsidRPr="00D82CFD">
        <w:t>And that’s just the half-life.</w:t>
      </w:r>
    </w:p>
    <w:p w14:paraId="2123EE78" w14:textId="77777777" w:rsidR="00DD0987" w:rsidRPr="00AF1D49" w:rsidRDefault="00DD0987" w:rsidP="00DD0987">
      <w:pPr>
        <w:rPr>
          <w:rStyle w:val="Emphasis"/>
        </w:rPr>
      </w:pPr>
      <w:r w:rsidRPr="00D82CFD">
        <w:t xml:space="preserve">We have to start reducing emission now by almost 10% per year until 2040 when anthropogenic emissions will have to be zero. </w:t>
      </w:r>
      <w:r w:rsidRPr="00AF1D49">
        <w:rPr>
          <w:rStyle w:val="11111AAAAStyleUnderline"/>
        </w:rPr>
        <w:t xml:space="preserve">We are extremely unlikely to meet this target - </w:t>
      </w:r>
      <w:r w:rsidRPr="00AF1D49">
        <w:rPr>
          <w:rStyle w:val="11111AAAAStyleUnderline"/>
          <w:highlight w:val="yellow"/>
        </w:rPr>
        <w:t>global emission</w:t>
      </w:r>
      <w:r w:rsidRPr="00AF1D49">
        <w:rPr>
          <w:rStyle w:val="11111AAAAStyleUnderline"/>
        </w:rPr>
        <w:t xml:space="preserve">s are still </w:t>
      </w:r>
      <w:r w:rsidRPr="00AF1D49">
        <w:rPr>
          <w:rStyle w:val="Emphasis"/>
          <w:highlight w:val="yellow"/>
        </w:rPr>
        <w:t>grow</w:t>
      </w:r>
      <w:r w:rsidRPr="00AF1D49">
        <w:rPr>
          <w:rStyle w:val="11111AAAAStyleUnderline"/>
        </w:rPr>
        <w:t xml:space="preserve">ing and it looks like </w:t>
      </w:r>
      <w:r w:rsidRPr="00327891">
        <w:rPr>
          <w:rStyle w:val="11111AAAAStyleUnderline"/>
        </w:rPr>
        <w:t xml:space="preserve">we </w:t>
      </w:r>
      <w:r w:rsidRPr="00327891">
        <w:t xml:space="preserve">will not even start declining for at least 10 more years. At that time we </w:t>
      </w:r>
      <w:r w:rsidRPr="00327891">
        <w:rPr>
          <w:rStyle w:val="11111AAAAStyleUnderline"/>
        </w:rPr>
        <w:t xml:space="preserve">would have to reduce emissions by </w:t>
      </w:r>
      <w:r w:rsidRPr="00327891">
        <w:rPr>
          <w:rStyle w:val="Emphasis"/>
        </w:rPr>
        <w:t>20% per year.</w:t>
      </w:r>
    </w:p>
    <w:p w14:paraId="7A802E22" w14:textId="77777777" w:rsidR="00DD0987" w:rsidRPr="00D82CFD" w:rsidRDefault="00DD0987" w:rsidP="00DD0987">
      <w:r w:rsidRPr="00AF1D49">
        <w:rPr>
          <w:rStyle w:val="11111AAAAStyleUnderline"/>
        </w:rPr>
        <w:t xml:space="preserve">Let me state that clearly – </w:t>
      </w:r>
      <w:r w:rsidRPr="00AF1D49">
        <w:rPr>
          <w:rStyle w:val="11111AAAAStyleUnderline"/>
          <w:highlight w:val="yellow"/>
        </w:rPr>
        <w:t xml:space="preserve">there is </w:t>
      </w:r>
      <w:r w:rsidRPr="00AF1D49">
        <w:rPr>
          <w:rStyle w:val="Emphasis"/>
          <w:sz w:val="28"/>
          <w:szCs w:val="28"/>
          <w:highlight w:val="yellow"/>
        </w:rPr>
        <w:t>no way</w:t>
      </w:r>
      <w:r w:rsidRPr="00AF1D49">
        <w:rPr>
          <w:rStyle w:val="11111AAAAStyleUnderline"/>
          <w:highlight w:val="yellow"/>
        </w:rPr>
        <w:t xml:space="preserve"> to reduce</w:t>
      </w:r>
      <w:r w:rsidRPr="00AF1D49">
        <w:rPr>
          <w:rStyle w:val="11111AAAAStyleUnderline"/>
        </w:rPr>
        <w:t xml:space="preserve"> carbon </w:t>
      </w:r>
      <w:r w:rsidRPr="00AF1D49">
        <w:rPr>
          <w:rStyle w:val="11111AAAAStyleUnderline"/>
          <w:highlight w:val="yellow"/>
        </w:rPr>
        <w:t>emissions</w:t>
      </w:r>
      <w:r w:rsidRPr="00AF1D49">
        <w:rPr>
          <w:rStyle w:val="11111AAAAStyleUnderline"/>
        </w:rPr>
        <w:t xml:space="preserve"> in the next 20 years </w:t>
      </w:r>
      <w:r w:rsidRPr="00AF1D49">
        <w:rPr>
          <w:rStyle w:val="11111AAAAStyleUnderline"/>
          <w:highlight w:val="yellow"/>
        </w:rPr>
        <w:t>sufficient to mitigate</w:t>
      </w:r>
      <w:r w:rsidRPr="00AF1D49">
        <w:rPr>
          <w:rStyle w:val="11111AAAAStyleUnderline"/>
        </w:rPr>
        <w:t xml:space="preserve"> the worst effects of </w:t>
      </w:r>
      <w:r w:rsidRPr="00AF1D49">
        <w:rPr>
          <w:rStyle w:val="11111AAAAStyleUnderline"/>
          <w:highlight w:val="yellow"/>
        </w:rPr>
        <w:t>climate change.</w:t>
      </w:r>
    </w:p>
    <w:p w14:paraId="2276C591" w14:textId="77777777" w:rsidR="00DD0987" w:rsidRPr="00D82CFD" w:rsidRDefault="00DD0987" w:rsidP="00DD0987">
      <w:r w:rsidRPr="00D82CFD">
        <w:t>This is sobering indeed. But don’t get too bummed because it’s not the end. Many scientists have wondered how to either remove GHGs from the atmosphere or mitigate the effects some other way. Indeed, an entire scientific discipline has evolved around this issue and some great work has been done.</w:t>
      </w:r>
    </w:p>
    <w:p w14:paraId="4185FEDA" w14:textId="77777777" w:rsidR="00DD0987" w:rsidRPr="00D82CFD" w:rsidRDefault="00DD0987" w:rsidP="00DD0987">
      <w:r w:rsidRPr="00D82CFD">
        <w:t>Removing GHGs is really difficult and really expensive. Much more expensive than preventing them from entering in the first place. So if we refuse to spend the amount of money and effort needed to reduce emissions, we certainly wouldn’t spend even more trying to get them back out. But we still need to try.</w:t>
      </w:r>
    </w:p>
    <w:p w14:paraId="4C8ECD5B" w14:textId="77777777" w:rsidR="00DD0987" w:rsidRPr="00D82CFD" w:rsidRDefault="00DD0987" w:rsidP="00DD0987">
      <w:r w:rsidRPr="00D82CFD">
        <w:t>Solar geoengineering involves putting aerosols of fine particles, droplets or gasses into the stratosphere, or where clouds are forming, to increase the amount of heat radiated back into space and help cool a warming world. It’s well-known and well-studied, and probably the only solution we have to global warming in the short-term while we get our act together on cutting emissions.</w:t>
      </w:r>
    </w:p>
    <w:p w14:paraId="1D6905EF" w14:textId="77777777" w:rsidR="00DD0987" w:rsidRPr="00D82CFD" w:rsidRDefault="00DD0987" w:rsidP="00DD0987">
      <w:r w:rsidRPr="00D82CFD">
        <w:t>The other strategy is to mitigate the effects of warming by directly cooling the planet. Cooling occurs naturally when millions of tons of particles such as soot from huge fires, particulates and gasses from large volcanic eruptions, or excessive amounts of ice crystals, enter the atmosphere and either block incoming solar rays or reflect them back into space.</w:t>
      </w:r>
    </w:p>
    <w:p w14:paraId="61156E8D" w14:textId="77777777" w:rsidR="00DD0987" w:rsidRPr="00D82CFD" w:rsidRDefault="00DD0987" w:rsidP="00DD0987">
      <w:r w:rsidRPr="00D82CFD">
        <w:t xml:space="preserve">Enter Solar </w:t>
      </w:r>
      <w:r w:rsidRPr="00AF1D49">
        <w:rPr>
          <w:rStyle w:val="Emphasis"/>
          <w:highlight w:val="yellow"/>
        </w:rPr>
        <w:t>Geoengineering</w:t>
      </w:r>
      <w:r w:rsidRPr="00D82CFD">
        <w:t>.</w:t>
      </w:r>
    </w:p>
    <w:p w14:paraId="0E3EF111" w14:textId="77777777" w:rsidR="00DD0987" w:rsidRPr="00D82CFD" w:rsidRDefault="00DD0987" w:rsidP="00DD0987">
      <w:r w:rsidRPr="00D82CFD">
        <w:t>Solar geoengineering should not replace reducing emissions (mitigation), coping with a changing climate (adaptation), or carbon dioxide removal and sequestration. Solar geoengineering does not change the CO2 concentrations in the atmosphere, it treats a symptom - heat.</w:t>
      </w:r>
    </w:p>
    <w:p w14:paraId="1FB2C47D" w14:textId="77777777" w:rsidR="00DD0987" w:rsidRPr="00D82CFD" w:rsidRDefault="00DD0987" w:rsidP="00DD0987">
      <w:r w:rsidRPr="00D82CFD">
        <w:t>It’s like putting some serious sunblock on Planet Earth, giving us time to figure out how to lower our carbon emissions to near-zero.</w:t>
      </w:r>
    </w:p>
    <w:p w14:paraId="2828A270" w14:textId="77777777" w:rsidR="00DD0987" w:rsidRPr="00D82CFD" w:rsidRDefault="00DD0987" w:rsidP="00DD0987">
      <w:r w:rsidRPr="00D82CFD">
        <w:t>Changing the Earth’s albedo, or reflectivity, is what these strategies target. Lower albedos capture and hold solar radiation, higher albedos reflect it back.</w:t>
      </w:r>
    </w:p>
    <w:p w14:paraId="39EC70EA" w14:textId="77777777" w:rsidR="00DD0987" w:rsidRPr="00D82CFD" w:rsidRDefault="00DD0987" w:rsidP="00DD0987">
      <w:r w:rsidRPr="00D82CFD">
        <w:t>Speaking as a geologist, we have seen the cooling effects of big fires and big volcanoes in the geologic record going back many millions of years, so we know it works, and how it works. When the huge volcano Krakatoa erupted in 1883, the billions of tons of particulates thrown into the stratosphere dropped global temperatures about two degrees. But as the particulates came out of the atmosphere over the next few years, the effect went away.</w:t>
      </w:r>
    </w:p>
    <w:p w14:paraId="3EB48CC3" w14:textId="77777777" w:rsidR="00DD0987" w:rsidRPr="00D82CFD" w:rsidRDefault="00DD0987" w:rsidP="00DD0987">
      <w:r w:rsidRPr="00D82CFD">
        <w:t>Shortly after the Pinatubo eruption (see figure above), a NASA Space Shuttle photographed these layers of sulfate particles in the atmosphere, similar to how a more controlled solar geoengineering would appear.</w:t>
      </w:r>
    </w:p>
    <w:p w14:paraId="2F88E0D2" w14:textId="77777777" w:rsidR="00DD0987" w:rsidRPr="00D82CFD" w:rsidRDefault="00DD0987" w:rsidP="00DD0987">
      <w:r w:rsidRPr="00D82CFD">
        <w:t>But these natural processes are uncontrolled and in many cases cause very big adverse environmental changes themselves. Of course, the particulates and gases coming out of a volcano are not the ones we would choose in solar geoengineering.</w:t>
      </w:r>
    </w:p>
    <w:p w14:paraId="312592CF" w14:textId="77777777" w:rsidR="00DD0987" w:rsidRPr="00AF1D49" w:rsidRDefault="00DD0987" w:rsidP="00DD0987">
      <w:pPr>
        <w:rPr>
          <w:rStyle w:val="11111AAAAStyleUnderline"/>
        </w:rPr>
      </w:pPr>
      <w:r w:rsidRPr="00D82CFD">
        <w:t>And that’s the whole point of research, says Dr. Tom Ackerman at the University of Washington Department of Atmospheric Sciences. Because we have studied large volcanic eruptions like Krakatoa, Tambora and Pinatubo, there aren’t any real basic science unknowns. We know that stratospheric aerosols can achieve cooling that offsets half of the warming from a doubling of CO2 concentrations.</w:t>
      </w:r>
    </w:p>
    <w:p w14:paraId="097DE3B9" w14:textId="77777777" w:rsidR="00DD0987" w:rsidRPr="00D82CFD" w:rsidRDefault="00DD0987" w:rsidP="00DD0987">
      <w:r w:rsidRPr="00D82CFD">
        <w:t>It’s just figuring out how to do it effectively without causing other problems.</w:t>
      </w:r>
    </w:p>
    <w:p w14:paraId="3D95DF7D" w14:textId="77777777" w:rsidR="00DD0987" w:rsidRPr="00D82CFD" w:rsidRDefault="00DD0987" w:rsidP="00DD0987">
      <w:r w:rsidRPr="00D82CFD">
        <w:t xml:space="preserve">By choosing where to release the aerosols, </w:t>
      </w:r>
      <w:r w:rsidRPr="00AF1D49">
        <w:rPr>
          <w:rStyle w:val="11111AAAAStyleUnderline"/>
        </w:rPr>
        <w:t xml:space="preserve">a uniform global aerosol layer could be created. Its thickness could be varied as needed - </w:t>
      </w:r>
      <w:r w:rsidRPr="00D82CFD">
        <w:t>thicker at high latitudes or in one hemisphere or the other - in order to craft a desired outcome. Within certain limits.</w:t>
      </w:r>
    </w:p>
    <w:p w14:paraId="39AB897D" w14:textId="77777777" w:rsidR="00DD0987" w:rsidRPr="00AF1D49" w:rsidRDefault="00DD0987" w:rsidP="00DD0987">
      <w:pPr>
        <w:rPr>
          <w:rStyle w:val="11111AAAAStyleUnderline"/>
        </w:rPr>
      </w:pPr>
      <w:r w:rsidRPr="00D82CFD">
        <w:t xml:space="preserve">As Keith describes, solar </w:t>
      </w:r>
      <w:r w:rsidRPr="00AF1D49">
        <w:rPr>
          <w:rStyle w:val="11111AAAAStyleUnderline"/>
        </w:rPr>
        <w:t xml:space="preserve">geoengineering has three essential characteristics: it </w:t>
      </w:r>
      <w:r w:rsidRPr="00AF1D49">
        <w:rPr>
          <w:rStyle w:val="11111AAAAStyleUnderline"/>
          <w:highlight w:val="yellow"/>
        </w:rPr>
        <w:t>is</w:t>
      </w:r>
      <w:r w:rsidRPr="00AF1D49">
        <w:rPr>
          <w:rStyle w:val="11111AAAAStyleUnderline"/>
        </w:rPr>
        <w:t xml:space="preserve"> cheap, </w:t>
      </w:r>
      <w:r w:rsidRPr="00AF1D49">
        <w:rPr>
          <w:rStyle w:val="11111AAAAStyleUnderline"/>
          <w:highlight w:val="yellow"/>
        </w:rPr>
        <w:t>fast and</w:t>
      </w:r>
      <w:r w:rsidRPr="00D82CFD">
        <w:t xml:space="preserve"> imperfect. Long-established estimates show that solar geoengineering is </w:t>
      </w:r>
      <w:r w:rsidRPr="00AF1D49">
        <w:rPr>
          <w:rStyle w:val="11111AAAAStyleUnderline"/>
        </w:rPr>
        <w:t xml:space="preserve">at least </w:t>
      </w:r>
      <w:r w:rsidRPr="00AF1D49">
        <w:rPr>
          <w:rStyle w:val="Emphasis"/>
          <w:highlight w:val="yellow"/>
        </w:rPr>
        <w:t>100 times cheaper</w:t>
      </w:r>
      <w:r w:rsidRPr="00AF1D49">
        <w:rPr>
          <w:rStyle w:val="11111AAAAStyleUnderline"/>
        </w:rPr>
        <w:t xml:space="preserve"> than cutting emissions in offsetting the expected global temperature rise through 2100.</w:t>
      </w:r>
    </w:p>
    <w:p w14:paraId="04C65A67" w14:textId="77777777" w:rsidR="00DD0987" w:rsidRPr="00D82CFD" w:rsidRDefault="00DD0987" w:rsidP="00DD0987">
      <w:r w:rsidRPr="00AF1D49">
        <w:rPr>
          <w:rStyle w:val="11111AAAAStyleUnderline"/>
        </w:rPr>
        <w:t>A few grams of particles in the stratosphere can offset the radiative forcing of a metric ton of atmospheric carbon dioxide</w:t>
      </w:r>
      <w:r w:rsidRPr="00D82CFD">
        <w:t xml:space="preserve">. At about US$1,000 a metric ton for aerosol delivery, that adds up to maybe a billion dollars per year, </w:t>
      </w:r>
      <w:r w:rsidRPr="00AF1D49">
        <w:rPr>
          <w:rStyle w:val="11111AAAAStyleUnderline"/>
        </w:rPr>
        <w:t xml:space="preserve">not the </w:t>
      </w:r>
      <w:r w:rsidRPr="00AF1D49">
        <w:rPr>
          <w:rStyle w:val="Emphasis"/>
        </w:rPr>
        <w:t>trillions</w:t>
      </w:r>
      <w:r w:rsidRPr="00AF1D49">
        <w:rPr>
          <w:rStyle w:val="11111AAAAStyleUnderline"/>
        </w:rPr>
        <w:t xml:space="preserve"> of dollars it will take to replace all </w:t>
      </w:r>
      <w:r w:rsidRPr="00AF1D49">
        <w:rPr>
          <w:rStyle w:val="Emphasis"/>
        </w:rPr>
        <w:t>fossil fuels</w:t>
      </w:r>
      <w:r w:rsidRPr="00D82CFD">
        <w:t xml:space="preserve"> with hydro, nuclear and renewables.</w:t>
      </w:r>
    </w:p>
    <w:p w14:paraId="4886DAAA" w14:textId="77777777" w:rsidR="00DD0987" w:rsidRPr="00D82CFD" w:rsidRDefault="00DD0987" w:rsidP="00DD0987">
      <w:r w:rsidRPr="00D82CFD">
        <w:t>And $50 to $100 million a year for about 10 years is all it would take to do the research needed to figure out how to do this right. That’s barely the cost of a single fighter jet, not much for saving the planet and half the species on it.</w:t>
      </w:r>
    </w:p>
    <w:p w14:paraId="787F7CE7" w14:textId="77777777" w:rsidR="00DD0987" w:rsidRPr="00D82CFD" w:rsidRDefault="00DD0987" w:rsidP="00DD0987">
      <w:r w:rsidRPr="00D82CFD">
        <w:t>Not to fund this research program is like being too cheap to buy sunblock, knowing skin cancer runs in your family.</w:t>
      </w:r>
    </w:p>
    <w:p w14:paraId="4DE79F41" w14:textId="77777777" w:rsidR="00DD0987" w:rsidRPr="00D82CFD" w:rsidRDefault="00DD0987" w:rsidP="00DD0987">
      <w:r w:rsidRPr="00D82CFD">
        <w:t>This research will answer a lot of things, even the ethics questions of whether we should do it at all. But if you don’t do the research in the next ten years, you may not be able to implement this correctly when you realize we need to do this fast. And others may do it anyway, without the care we might show.</w:t>
      </w:r>
    </w:p>
    <w:p w14:paraId="49D56BD6" w14:textId="77777777" w:rsidR="00DD0987" w:rsidRPr="00D82CFD" w:rsidRDefault="00DD0987" w:rsidP="00DD0987">
      <w:r w:rsidRPr="00D82CFD">
        <w:t>The Chinese have specifically said they will do exactly this if things get too out of hand with global warming. And they have a robust research program already underway.</w:t>
      </w:r>
    </w:p>
    <w:p w14:paraId="1B96C7D0" w14:textId="77777777" w:rsidR="00DD0987" w:rsidRPr="00D82CFD" w:rsidRDefault="00DD0987" w:rsidP="00DD0987">
      <w:r w:rsidRPr="00D82CFD">
        <w:t>Atmospheric test chambers like this one at Harvard, have been used to study the effects of solar geoengineering by determining mechanisms, efficiencies, amounts of materials to be used, types of particles and possible adverse effects.</w:t>
      </w:r>
    </w:p>
    <w:p w14:paraId="027C2C97" w14:textId="77777777" w:rsidR="00DD0987" w:rsidRPr="00D82CFD" w:rsidRDefault="00DD0987" w:rsidP="00DD0987">
      <w:r w:rsidRPr="00D82CFD">
        <w:t>As Joseph Lassiter of Harvard calculates, “Assuming humanity continued to make a net addition of CO2 into the atmosphere every year for a decade, and some of the sulfate aerosol shield would dissipate every year, continuous injections of greater amounts of sulfates would be needed each year in order to maintain the concentration required to manage the earth’s temperature.”</w:t>
      </w:r>
    </w:p>
    <w:p w14:paraId="70C74EE8" w14:textId="77777777" w:rsidR="00DD0987" w:rsidRPr="00D82CFD" w:rsidRDefault="00DD0987" w:rsidP="00DD0987">
      <w:r w:rsidRPr="00D82CFD">
        <w:t xml:space="preserve">For example, in the first year </w:t>
      </w:r>
      <w:r w:rsidRPr="00AF1D49">
        <w:rPr>
          <w:rStyle w:val="11111AAAAStyleUnderline"/>
        </w:rPr>
        <w:t>it would take about 25,000 metric tons of sulfates dispensed by 1 or 2 aircraft to offset about 50% of that year’s increase in warming.</w:t>
      </w:r>
      <w:r w:rsidRPr="00D82CFD">
        <w:t xml:space="preserve"> In order to maintain the 50% reduction, in year two, about 50,000 tons of sulfates would need to be dispensed and so on each year into the future. After 10 years this number would reach over a million metric tons of sulfates dispensed by 100 aircraft.</w:t>
      </w:r>
    </w:p>
    <w:p w14:paraId="292B0103" w14:textId="77777777" w:rsidR="00DD0987" w:rsidRPr="00D82CFD" w:rsidRDefault="00DD0987" w:rsidP="00DD0987">
      <w:r w:rsidRPr="00D82CFD">
        <w:t>This is still not much. And we should finally start decreasing carbon emissions after 2030, decreasing over the next few decades until we no longer need solar geoengineering.</w:t>
      </w:r>
    </w:p>
    <w:p w14:paraId="71D29BB1" w14:textId="77777777" w:rsidR="00DD0987" w:rsidRPr="00D82CFD" w:rsidRDefault="00DD0987" w:rsidP="00DD0987">
      <w:r w:rsidRPr="00D82CFD">
        <w:t>Let’s be clear - solar geoengineering is not to be done, or even considered, as a replacement for cutting carbon emissions. It’s just to buy us the several decades we need to actually cut emissions to near zero without frying the planet.</w:t>
      </w:r>
    </w:p>
    <w:p w14:paraId="37ABB9B5" w14:textId="77777777" w:rsidR="00DD0987" w:rsidRPr="00D82CFD" w:rsidRDefault="00DD0987" w:rsidP="00DD0987">
      <w:r w:rsidRPr="00D82CFD">
        <w:t>This is because solar geoengineering cannot eliminate all of the damages caused by green-house gas-driven warming, even if it tried to restore global average temperatures to pre-industrial levels. Compared to the warming caused by GHGs - which trap long wave radiation - climate variables such as temperature and precipitation respond differently to cooling caused by solar geoengineering which reflects short wave radiation.</w:t>
      </w:r>
    </w:p>
    <w:p w14:paraId="52001784" w14:textId="77777777" w:rsidR="00DD0987" w:rsidRPr="00D82CFD" w:rsidRDefault="00DD0987" w:rsidP="00DD0987">
      <w:r w:rsidRPr="00D82CFD">
        <w:t>For example, if temperatures were restored to pre-industrial levels by solar geoengineering, the water cycle would be weaker than it was in the 1700s.</w:t>
      </w:r>
    </w:p>
    <w:p w14:paraId="6892F6B9" w14:textId="77777777" w:rsidR="00DD0987" w:rsidRPr="00D82CFD" w:rsidRDefault="00DD0987" w:rsidP="00DD0987">
      <w:r w:rsidRPr="00D82CFD">
        <w:t>An important point to remember about solar geoengineering is that it inherently self-limiting. You have to keep doing it continuously until we get a handle on emissions. If you stop, the effect goes away in a year or two as the aerosols come out of the atmosphere, just like happens a few years after every huge volcanic eruption.</w:t>
      </w:r>
    </w:p>
    <w:p w14:paraId="690FF3E4" w14:textId="77777777" w:rsidR="00DD0987" w:rsidRPr="00D82CFD" w:rsidRDefault="00DD0987" w:rsidP="00DD0987">
      <w:r w:rsidRPr="00D82CFD">
        <w:t xml:space="preserve">But this turns out to be a good thing. Solar </w:t>
      </w:r>
      <w:r w:rsidRPr="00327891">
        <w:rPr>
          <w:rStyle w:val="11111AAAAStyleUnderline"/>
        </w:rPr>
        <w:t xml:space="preserve">geoengineering </w:t>
      </w:r>
      <w:r w:rsidRPr="00AF1D49">
        <w:rPr>
          <w:rStyle w:val="11111AAAAStyleUnderline"/>
          <w:highlight w:val="yellow"/>
        </w:rPr>
        <w:t xml:space="preserve">can be adjusted </w:t>
      </w:r>
      <w:r w:rsidRPr="00AF1D49">
        <w:rPr>
          <w:rStyle w:val="Emphasis"/>
          <w:highlight w:val="yellow"/>
        </w:rPr>
        <w:t>easily</w:t>
      </w:r>
      <w:r w:rsidRPr="00AF1D49">
        <w:rPr>
          <w:rStyle w:val="11111AAAAStyleUnderline"/>
          <w:highlight w:val="yellow"/>
        </w:rPr>
        <w:t xml:space="preserve"> and</w:t>
      </w:r>
      <w:r w:rsidRPr="00AF1D49">
        <w:rPr>
          <w:rStyle w:val="11111AAAAStyleUnderline"/>
        </w:rPr>
        <w:t xml:space="preserve"> relatively </w:t>
      </w:r>
      <w:r w:rsidRPr="00AF1D49">
        <w:rPr>
          <w:rStyle w:val="Emphasis"/>
          <w:highlight w:val="yellow"/>
        </w:rPr>
        <w:t>quickly</w:t>
      </w:r>
      <w:r w:rsidRPr="00AF1D49">
        <w:rPr>
          <w:rStyle w:val="11111AAAAStyleUnderline"/>
        </w:rPr>
        <w:t xml:space="preserve">, </w:t>
      </w:r>
      <w:r w:rsidRPr="00AF1D49">
        <w:rPr>
          <w:rStyle w:val="11111AAAAStyleUnderline"/>
          <w:highlight w:val="yellow"/>
        </w:rPr>
        <w:t>even reversed,</w:t>
      </w:r>
      <w:r w:rsidRPr="00AF1D49">
        <w:rPr>
          <w:rStyle w:val="11111AAAAStyleUnderline"/>
        </w:rPr>
        <w:t xml:space="preserve"> if you don’t like the effects.</w:t>
      </w:r>
      <w:r w:rsidRPr="00D82CFD">
        <w:t xml:space="preserve"> We wouldn’t have to accept even a few degrees temperature increase, we could keep it the way we want it, even cool off a bit back to where we were 100 years ago.</w:t>
      </w:r>
    </w:p>
    <w:p w14:paraId="240C661E" w14:textId="77777777" w:rsidR="00DD0987" w:rsidRDefault="00DD0987" w:rsidP="00DD0987">
      <w:r w:rsidRPr="00D82CFD">
        <w:t xml:space="preserve">As Keith puts </w:t>
      </w:r>
      <w:r w:rsidRPr="00AF1D49">
        <w:rPr>
          <w:rStyle w:val="11111AAAAStyleUnderline"/>
          <w:highlight w:val="yellow"/>
        </w:rPr>
        <w:t>it</w:t>
      </w:r>
      <w:r w:rsidRPr="00D82CFD">
        <w:t xml:space="preserve">, “Because the warming impact of carbon is more or less forever [on biological lifetimes], all that we can achieve this century by cutting emissions is to stop making the problem worse. Solar </w:t>
      </w:r>
      <w:r w:rsidRPr="00AF1D49">
        <w:rPr>
          <w:rStyle w:val="11111AAAAStyleUnderline"/>
        </w:rPr>
        <w:t xml:space="preserve">geoengineering allows a more optimistic outcome. In combination with technologies to remove carbon that is already in the atmosphere, it would allow humanity to aim to </w:t>
      </w:r>
      <w:r w:rsidRPr="00AF1D49">
        <w:rPr>
          <w:rStyle w:val="Emphasis"/>
          <w:highlight w:val="yellow"/>
        </w:rPr>
        <w:t>restore</w:t>
      </w:r>
      <w:r w:rsidRPr="00AF1D49">
        <w:rPr>
          <w:rStyle w:val="11111AAAAStyleUnderline"/>
        </w:rPr>
        <w:t xml:space="preserve"> the </w:t>
      </w:r>
      <w:r w:rsidRPr="00AF1D49">
        <w:rPr>
          <w:rStyle w:val="11111AAAAStyleUnderline"/>
          <w:highlight w:val="yellow"/>
        </w:rPr>
        <w:t>preindustrial climate</w:t>
      </w:r>
      <w:r w:rsidRPr="00D82CFD">
        <w:t xml:space="preserve"> over two human lifetimes.”</w:t>
      </w:r>
    </w:p>
    <w:p w14:paraId="0AB66325" w14:textId="77777777" w:rsidR="00DD0987" w:rsidRDefault="00DD0987" w:rsidP="00DD0987"/>
    <w:p w14:paraId="7E217B13" w14:textId="52AE8F76" w:rsidR="00DD0987" w:rsidRPr="00B22C9E" w:rsidRDefault="0000101D" w:rsidP="0000101D">
      <w:pPr>
        <w:pStyle w:val="Heading4"/>
      </w:pPr>
      <w:r>
        <w:t>Entire 2</w:t>
      </w:r>
      <w:r w:rsidRPr="0000101D">
        <w:rPr>
          <w:vertAlign w:val="superscript"/>
        </w:rPr>
        <w:t>nd</w:t>
      </w:r>
      <w:r>
        <w:t xml:space="preserve"> advantage is solved by reverting schedule F and undoing unitary executive, that’s what they are a criticism of </w:t>
      </w:r>
    </w:p>
    <w:p w14:paraId="25495CF6" w14:textId="00833658" w:rsidR="00DD0987" w:rsidRDefault="0000101D" w:rsidP="00DD0987">
      <w:pPr>
        <w:pStyle w:val="Heading3"/>
      </w:pPr>
      <w:r>
        <w:t>5</w:t>
      </w:r>
    </w:p>
    <w:p w14:paraId="4543036A" w14:textId="77777777" w:rsidR="00DD0987" w:rsidRDefault="00DD0987" w:rsidP="00DD0987"/>
    <w:p w14:paraId="36E6E57B" w14:textId="77777777" w:rsidR="00DD0987" w:rsidRDefault="00DD0987" w:rsidP="00DD0987">
      <w:pPr>
        <w:pStyle w:val="Heading4"/>
        <w:rPr>
          <w:szCs w:val="24"/>
        </w:rPr>
      </w:pPr>
      <w:r>
        <w:rPr>
          <w:szCs w:val="24"/>
        </w:rPr>
        <w:t xml:space="preserve">Tariffs are being decided on now with Barrett being the key vote—she’ll rule against tariffs now </w:t>
      </w:r>
    </w:p>
    <w:p w14:paraId="52FE6FB5" w14:textId="77777777" w:rsidR="00DD0987" w:rsidRDefault="00DD0987" w:rsidP="00DD0987">
      <w:r w:rsidRPr="00312E99">
        <w:rPr>
          <w:rStyle w:val="Style13ptBold"/>
        </w:rPr>
        <w:t>Gerstein 25</w:t>
      </w:r>
      <w:r>
        <w:t xml:space="preserve"> (Josh Gerstein is POLITICO’s Senior Legal Affairs Reporter; 11-5-2025; "The tariff case puts the Supreme Court’s conservatives in a bind"; POLITICO; doα: 12-22-2025) https://www.politico.com/news/2025/11/05/donald-trump-tariffs-case-supreme-court-arguments-00635882</w:t>
      </w:r>
    </w:p>
    <w:p w14:paraId="06104C4C" w14:textId="77777777" w:rsidR="00DD0987" w:rsidRDefault="00DD0987" w:rsidP="00DD0987"/>
    <w:p w14:paraId="3A4BB569" w14:textId="77777777" w:rsidR="00DD0987" w:rsidRPr="00312E99" w:rsidRDefault="00DD0987" w:rsidP="00DD0987">
      <w:pPr>
        <w:rPr>
          <w:rStyle w:val="11111AAAAStyleUnderline"/>
        </w:rPr>
      </w:pPr>
      <w:r>
        <w:t xml:space="preserve">The looming Supreme </w:t>
      </w:r>
      <w:r w:rsidRPr="00CF3B0F">
        <w:rPr>
          <w:rStyle w:val="11111AAAAStyleUnderline"/>
        </w:rPr>
        <w:t>Court showdown over</w:t>
      </w:r>
      <w:r w:rsidRPr="00312E99">
        <w:rPr>
          <w:rStyle w:val="11111AAAAStyleUnderline"/>
        </w:rPr>
        <w:t xml:space="preserve"> President Donald Trump’s </w:t>
      </w:r>
      <w:r w:rsidRPr="00312E99">
        <w:rPr>
          <w:rStyle w:val="11111AAAAStyleUnderline"/>
          <w:highlight w:val="yellow"/>
        </w:rPr>
        <w:t>tariffs</w:t>
      </w:r>
      <w:r w:rsidRPr="00CF3B0F">
        <w:rPr>
          <w:rStyle w:val="11111AAAAStyleUnderline"/>
        </w:rPr>
        <w:t xml:space="preserve"> amounts to an </w:t>
      </w:r>
      <w:r w:rsidRPr="0076044D">
        <w:rPr>
          <w:rStyle w:val="11111AAAAStyleUnderline"/>
        </w:rPr>
        <w:t xml:space="preserve">epic </w:t>
      </w:r>
      <w:r w:rsidRPr="0076044D">
        <w:rPr>
          <w:rStyle w:val="Emphasis"/>
          <w:highlight w:val="yellow"/>
        </w:rPr>
        <w:t>clash</w:t>
      </w:r>
      <w:r w:rsidRPr="00312E99">
        <w:rPr>
          <w:rStyle w:val="11111AAAAStyleUnderline"/>
          <w:highlight w:val="yellow"/>
        </w:rPr>
        <w:t xml:space="preserve"> </w:t>
      </w:r>
      <w:r w:rsidRPr="00CF3B0F">
        <w:rPr>
          <w:rStyle w:val="11111AAAAStyleUnderline"/>
          <w:highlight w:val="yellow"/>
        </w:rPr>
        <w:t>between two</w:t>
      </w:r>
      <w:r w:rsidRPr="00312E99">
        <w:rPr>
          <w:rStyle w:val="11111AAAAStyleUnderline"/>
        </w:rPr>
        <w:t xml:space="preserve"> of the most </w:t>
      </w:r>
      <w:r w:rsidRPr="00CF3B0F">
        <w:rPr>
          <w:rStyle w:val="Emphasis"/>
        </w:rPr>
        <w:t xml:space="preserve">deeply </w:t>
      </w:r>
      <w:r w:rsidRPr="0028362C">
        <w:rPr>
          <w:rStyle w:val="Emphasis"/>
        </w:rPr>
        <w:t>ingrained</w:t>
      </w:r>
      <w:r w:rsidRPr="0028362C">
        <w:rPr>
          <w:rStyle w:val="11111AAAAStyleUnderline"/>
        </w:rPr>
        <w:t xml:space="preserve"> tenets of </w:t>
      </w:r>
      <w:r w:rsidRPr="00312E99">
        <w:rPr>
          <w:rStyle w:val="11111AAAAStyleUnderline"/>
          <w:highlight w:val="yellow"/>
        </w:rPr>
        <w:t xml:space="preserve">the </w:t>
      </w:r>
      <w:r w:rsidRPr="0076044D">
        <w:rPr>
          <w:rStyle w:val="Emphasis"/>
          <w:highlight w:val="yellow"/>
        </w:rPr>
        <w:t>conservative</w:t>
      </w:r>
      <w:r w:rsidRPr="00312E99">
        <w:rPr>
          <w:rStyle w:val="11111AAAAStyleUnderline"/>
          <w:highlight w:val="yellow"/>
        </w:rPr>
        <w:t xml:space="preserve"> </w:t>
      </w:r>
      <w:r w:rsidRPr="0076044D">
        <w:rPr>
          <w:rStyle w:val="Emphasis"/>
          <w:highlight w:val="yellow"/>
        </w:rPr>
        <w:t>legal movement</w:t>
      </w:r>
      <w:r w:rsidRPr="00312E99">
        <w:rPr>
          <w:rStyle w:val="11111AAAAStyleUnderline"/>
          <w:highlight w:val="yellow"/>
        </w:rPr>
        <w:t>.</w:t>
      </w:r>
    </w:p>
    <w:p w14:paraId="057B40A9" w14:textId="77777777" w:rsidR="00DD0987" w:rsidRPr="0076044D" w:rsidRDefault="00DD0987" w:rsidP="00DD0987">
      <w:r>
        <w:t xml:space="preserve">The first is that presidents need and are entitled to extreme deference on matters of national security and foreign policy. That precept suggests the six </w:t>
      </w:r>
      <w:r w:rsidRPr="0076044D">
        <w:rPr>
          <w:rStyle w:val="11111AAAAStyleUnderline"/>
        </w:rPr>
        <w:t>conservative justices may be willing to uphold Trump’s unprecedented move</w:t>
      </w:r>
      <w:r w:rsidRPr="0076044D">
        <w:t xml:space="preserve"> to bypass Congress and unilaterally impose sweeping global tariffs.</w:t>
      </w:r>
    </w:p>
    <w:p w14:paraId="646C39C2" w14:textId="77777777" w:rsidR="00DD0987" w:rsidRDefault="00DD0987" w:rsidP="00DD0987">
      <w:r w:rsidRPr="0076044D">
        <w:rPr>
          <w:rStyle w:val="11111AAAAStyleUnderline"/>
        </w:rPr>
        <w:t>On the other hand, an indisputable hallmark of the Roberts court is a deep mistrust for government</w:t>
      </w:r>
      <w:r w:rsidRPr="00312E99">
        <w:rPr>
          <w:rStyle w:val="11111AAAAStyleUnderline"/>
        </w:rPr>
        <w:t xml:space="preserve"> meddling in the free market</w:t>
      </w:r>
      <w:r>
        <w:t>. That ideological predilection, which has fueled a slew of pro-business, anti-regulatory rulings, could prompt the court’s conservatives to view Trump’s tariffs more skeptically than they view many of his other, non-economic policies.</w:t>
      </w:r>
    </w:p>
    <w:p w14:paraId="26F0A151" w14:textId="77777777" w:rsidR="00DD0987" w:rsidRPr="00312E99" w:rsidRDefault="00DD0987" w:rsidP="00DD0987">
      <w:pPr>
        <w:rPr>
          <w:rStyle w:val="11111AAAAStyleUnderline"/>
        </w:rPr>
      </w:pPr>
      <w:r>
        <w:t xml:space="preserve">“I think that </w:t>
      </w:r>
      <w:r w:rsidRPr="00CF3B0F">
        <w:rPr>
          <w:rStyle w:val="11111AAAAStyleUnderline"/>
        </w:rPr>
        <w:t>some</w:t>
      </w:r>
      <w:r w:rsidRPr="00312E99">
        <w:rPr>
          <w:rStyle w:val="11111AAAAStyleUnderline"/>
        </w:rPr>
        <w:t xml:space="preserve"> of the </w:t>
      </w:r>
      <w:r w:rsidRPr="00312E99">
        <w:rPr>
          <w:rStyle w:val="11111AAAAStyleUnderline"/>
          <w:highlight w:val="yellow"/>
        </w:rPr>
        <w:t>justices</w:t>
      </w:r>
      <w:r w:rsidRPr="00312E99">
        <w:rPr>
          <w:rStyle w:val="11111AAAAStyleUnderline"/>
        </w:rPr>
        <w:t xml:space="preserve"> that matter </w:t>
      </w:r>
      <w:r w:rsidRPr="00312E99">
        <w:rPr>
          <w:rStyle w:val="11111AAAAStyleUnderline"/>
          <w:highlight w:val="yellow"/>
        </w:rPr>
        <w:t>are going to feel</w:t>
      </w:r>
      <w:r w:rsidRPr="00CF3B0F">
        <w:rPr>
          <w:rStyle w:val="11111AAAAStyleUnderline"/>
        </w:rPr>
        <w:t xml:space="preserve"> a bit </w:t>
      </w:r>
      <w:r w:rsidRPr="0076044D">
        <w:rPr>
          <w:rStyle w:val="Emphasis"/>
          <w:highlight w:val="yellow"/>
        </w:rPr>
        <w:t>torn</w:t>
      </w:r>
      <w:r>
        <w:t xml:space="preserve">,” said Jonathan Adler, a professor at William and Mary Law School. “What’s interesting here is that this case </w:t>
      </w:r>
      <w:r w:rsidRPr="00312E99">
        <w:rPr>
          <w:rStyle w:val="11111AAAAStyleUnderline"/>
          <w:highlight w:val="yellow"/>
        </w:rPr>
        <w:t>requires</w:t>
      </w:r>
      <w:r w:rsidRPr="00312E99">
        <w:rPr>
          <w:rStyle w:val="11111AAAAStyleUnderline"/>
        </w:rPr>
        <w:t xml:space="preserve"> some of the </w:t>
      </w:r>
      <w:r w:rsidRPr="00CF3B0F">
        <w:rPr>
          <w:rStyle w:val="11111AAAAStyleUnderline"/>
        </w:rPr>
        <w:t xml:space="preserve">conservative justices to </w:t>
      </w:r>
      <w:r w:rsidRPr="00CF3B0F">
        <w:rPr>
          <w:rStyle w:val="Emphasis"/>
        </w:rPr>
        <w:t>confront</w:t>
      </w:r>
      <w:r w:rsidRPr="00312E99">
        <w:rPr>
          <w:rStyle w:val="11111AAAAStyleUnderline"/>
        </w:rPr>
        <w:t xml:space="preserve"> a </w:t>
      </w:r>
      <w:r w:rsidRPr="0076044D">
        <w:rPr>
          <w:rStyle w:val="Emphasis"/>
          <w:highlight w:val="yellow"/>
        </w:rPr>
        <w:t>conflict</w:t>
      </w:r>
      <w:r w:rsidRPr="00312E99">
        <w:rPr>
          <w:rStyle w:val="11111AAAAStyleUnderline"/>
          <w:highlight w:val="yellow"/>
        </w:rPr>
        <w:t xml:space="preserve"> between</w:t>
      </w:r>
      <w:r w:rsidRPr="00312E99">
        <w:rPr>
          <w:rStyle w:val="11111AAAAStyleUnderline"/>
        </w:rPr>
        <w:t xml:space="preserve"> different strands of </w:t>
      </w:r>
      <w:r w:rsidRPr="00312E99">
        <w:rPr>
          <w:rStyle w:val="11111AAAAStyleUnderline"/>
          <w:highlight w:val="yellow"/>
        </w:rPr>
        <w:t xml:space="preserve">their </w:t>
      </w:r>
      <w:r w:rsidRPr="00CF3B0F">
        <w:rPr>
          <w:rStyle w:val="11111AAAAStyleUnderline"/>
          <w:highlight w:val="yellow"/>
        </w:rPr>
        <w:t>own jurisprudence</w:t>
      </w:r>
      <w:r w:rsidRPr="00312E99">
        <w:rPr>
          <w:rStyle w:val="11111AAAAStyleUnderline"/>
        </w:rPr>
        <w:t>.</w:t>
      </w:r>
      <w:r w:rsidRPr="00CF3B0F">
        <w:t>”</w:t>
      </w:r>
    </w:p>
    <w:p w14:paraId="78697218" w14:textId="77777777" w:rsidR="00DD0987" w:rsidRDefault="00DD0987" w:rsidP="00DD0987">
      <w:r>
        <w:t>In the case set for oral arguments Wednesday, Trump is asking the justices to overturn lower-court decisions that declared many of the tariffs — the centerpiece of Trump’s economic agenda — an illegal overreach. The lower courts found that a 1977 law, the International Emergency Economic Powers Act, did not authorize the president to impose such broad tariffs.</w:t>
      </w:r>
    </w:p>
    <w:p w14:paraId="004B027A" w14:textId="77777777" w:rsidR="00DD0987" w:rsidRDefault="00DD0987" w:rsidP="00DD0987">
      <w:r>
        <w:t>Foreign relations and the Kavanaugh factor</w:t>
      </w:r>
    </w:p>
    <w:p w14:paraId="58AAAA42" w14:textId="77777777" w:rsidR="00DD0987" w:rsidRDefault="00DD0987" w:rsidP="00DD0987">
      <w:r>
        <w:t>Lurking just below the surface in the case is a key dynamic: Should Trump’s tariffs be treated as a garden-variety economic policy, or are they a core part of the president’s management of international relations and national security?</w:t>
      </w:r>
    </w:p>
    <w:p w14:paraId="265278B3" w14:textId="77777777" w:rsidR="00DD0987" w:rsidRDefault="00DD0987" w:rsidP="00DD0987">
      <w:r>
        <w:t>“How this case comes out will depend in large part on what the frame or the lens on it is,” said Vikram Amar, a law professor at the University of California at Davis. “Is this a case about unbridled, unauthorized — at least not explicitly authorized — broad executive authority, or is this a case about presidential ability to discharge foreign affairs and national security responsibilities?”</w:t>
      </w:r>
    </w:p>
    <w:p w14:paraId="44ED4145" w14:textId="77777777" w:rsidR="00DD0987" w:rsidRDefault="00DD0987" w:rsidP="00DD0987">
      <w:r>
        <w:t>That question could be most acute for Justice Brett Kavanaugh, whose public appearances frequently include an account of his searing experiences working in President George W. Bush’s White House after 9/11.</w:t>
      </w:r>
    </w:p>
    <w:p w14:paraId="5CEDD087" w14:textId="77777777" w:rsidR="00DD0987" w:rsidRDefault="00DD0987" w:rsidP="00DD0987">
      <w:r>
        <w:t>Kavanaugh is often the high court’s most outspoken voice for the president’s need for flexibility and dexterity in response to international challenges. But he is also highly skeptical of government power in the economic realm.</w:t>
      </w:r>
    </w:p>
    <w:p w14:paraId="2A65AA6E" w14:textId="77777777" w:rsidR="00DD0987" w:rsidRDefault="00DD0987" w:rsidP="00DD0987">
      <w:r>
        <w:t>A year before Trump nominated him to the Supreme Court, Kavanaugh declared his fealty to the conservative theory known as the “major questions doctrine” — the notion that courts should block executive branch actions of widespread impact when their legal basis is ambiguous.</w:t>
      </w:r>
    </w:p>
    <w:p w14:paraId="1947FA35" w14:textId="77777777" w:rsidR="00DD0987" w:rsidRDefault="00DD0987" w:rsidP="00DD0987">
      <w:r>
        <w:t>Staking out his position in a case involving net neutrality rules, Kavanaugh said he saw the doctrine applying to “a narrow class of cases involving major agency rules of great economic and political significance.”</w:t>
      </w:r>
    </w:p>
    <w:p w14:paraId="7956783A" w14:textId="77777777" w:rsidR="00DD0987" w:rsidRDefault="00DD0987" w:rsidP="00DD0987">
      <w:r>
        <w:t>“If an agency wants to exercise expansive regulatory authority over some major social or economic activity … an ambiguous grant of statutory authority is not enough,” Kavanaugh wrote. “Congress must clearly authorize an agency to take such a major regulatory action.”</w:t>
      </w:r>
    </w:p>
    <w:p w14:paraId="054F3306" w14:textId="77777777" w:rsidR="00DD0987" w:rsidRDefault="00DD0987" w:rsidP="00DD0987">
      <w:r>
        <w:t>Under this sort of test, the widespread tariffs Trump implemented would be on shaky legal ground because the 1977 law at issue, known as IEEPA, does not expressly empower the president to enact tariffs.</w:t>
      </w:r>
    </w:p>
    <w:p w14:paraId="4A651AA9" w14:textId="77777777" w:rsidR="00DD0987" w:rsidRDefault="00DD0987" w:rsidP="00DD0987">
      <w:r>
        <w:t>However, just four months ago, Kavanaugh emphasized that the court’s skepticism about legally dubious executive branch actions has an important limit.</w:t>
      </w:r>
    </w:p>
    <w:p w14:paraId="23BCA90D" w14:textId="77777777" w:rsidR="00DD0987" w:rsidRDefault="00DD0987" w:rsidP="00DD0987">
      <w:r>
        <w:t>“The major questions canon has not been applied by this Court in the national security or foreign policy contexts. … The canon does not translate to those contexts because of the nature of Presidential decision-making in response to ever-changing national security threats and diplomatic challenges,” he wrote in a solo concurring opinion in a case about funding to improve internet and phone service for low-income and rural Americans.</w:t>
      </w:r>
    </w:p>
    <w:p w14:paraId="17AE2188" w14:textId="77777777" w:rsidR="00DD0987" w:rsidRDefault="00DD0987" w:rsidP="00DD0987">
      <w:r>
        <w:t>Trump claims tariff power</w:t>
      </w:r>
    </w:p>
    <w:p w14:paraId="0E490EAA" w14:textId="77777777" w:rsidR="00DD0987" w:rsidRDefault="00DD0987" w:rsidP="00DD0987">
      <w:r>
        <w:t>Trump announced his sweeping, worldwide “Liberation Day” tariffs in April, hitting nearly every country in the world with a minimum 10 percent tariff and including rates reaching 50 percent on some nations. The president claimed the authority to impose the tariffs under IEEPA, which Congress passed to try to rein in broader powers granted by a predecessor statute.</w:t>
      </w:r>
    </w:p>
    <w:p w14:paraId="23C44256" w14:textId="77777777" w:rsidR="00DD0987" w:rsidRDefault="00DD0987" w:rsidP="00DD0987">
      <w:r>
        <w:t>IEEPA gives the president the right to “regulate … importation” of items from foreign countries during a presidentially declared national emergency. It’s fairly clear that in such an emergency the president has the power to put an embargo on foreign individuals or particular foreign countries.</w:t>
      </w:r>
    </w:p>
    <w:p w14:paraId="3B31A805" w14:textId="77777777" w:rsidR="00DD0987" w:rsidRDefault="00DD0987" w:rsidP="00DD0987">
      <w:r>
        <w:t>The administration contends that broader power to regulate and prohibit imports implies the related power to impose import taxes better known as tariffs, but opponents of Trump’s move say Congress knew how to confer that power on the president if it wanted to do so.</w:t>
      </w:r>
    </w:p>
    <w:p w14:paraId="7B07AC4B" w14:textId="77777777" w:rsidR="00DD0987" w:rsidRDefault="00DD0987" w:rsidP="00DD0987">
      <w:r>
        <w:t>“Nowhere does it say tariffs, taxes, duties,” noted Elizabeth Goitein, who studies emergency powers at New York University’s Brennan Center.</w:t>
      </w:r>
    </w:p>
    <w:p w14:paraId="7069A956" w14:textId="77777777" w:rsidR="00DD0987" w:rsidRDefault="00DD0987" w:rsidP="00DD0987">
      <w:r>
        <w:t>A federal appeals court ruled, 7-4, in August that Trump’s broad tariffs exceeded his authority under IEEPA. However, the Federal Circuit’s majority stopped short of saying the law could never be used to impose more targeted tariffs.</w:t>
      </w:r>
    </w:p>
    <w:p w14:paraId="20923E42" w14:textId="77777777" w:rsidR="00DD0987" w:rsidRDefault="00DD0987" w:rsidP="00DD0987">
      <w:r>
        <w:t>Watching the court’s center</w:t>
      </w:r>
    </w:p>
    <w:p w14:paraId="256B20C0" w14:textId="77777777" w:rsidR="00DD0987" w:rsidRDefault="00DD0987" w:rsidP="00DD0987">
      <w:r>
        <w:t xml:space="preserve">Many experts consider </w:t>
      </w:r>
      <w:r w:rsidRPr="00312E99">
        <w:rPr>
          <w:rStyle w:val="Emphasis"/>
          <w:highlight w:val="yellow"/>
        </w:rPr>
        <w:t>Kavanaugh</w:t>
      </w:r>
      <w:r>
        <w:t xml:space="preserve"> likely to lean </w:t>
      </w:r>
      <w:r w:rsidRPr="003C6D5E">
        <w:t>toward blessing</w:t>
      </w:r>
      <w:r>
        <w:t xml:space="preserve"> the </w:t>
      </w:r>
      <w:r w:rsidRPr="003C6D5E">
        <w:t>tariffs</w:t>
      </w:r>
      <w:r>
        <w:t xml:space="preserve">, although his vote isn’t a sure thing. Justices Clarence </w:t>
      </w:r>
      <w:r w:rsidRPr="00312E99">
        <w:rPr>
          <w:rStyle w:val="Emphasis"/>
          <w:highlight w:val="yellow"/>
        </w:rPr>
        <w:t>Thomas</w:t>
      </w:r>
      <w:r>
        <w:t xml:space="preserve">, Samuel </w:t>
      </w:r>
      <w:r w:rsidRPr="00312E99">
        <w:rPr>
          <w:rStyle w:val="Emphasis"/>
          <w:highlight w:val="yellow"/>
        </w:rPr>
        <w:t>Alito</w:t>
      </w:r>
      <w:r>
        <w:t xml:space="preserve"> and Neil </w:t>
      </w:r>
      <w:r w:rsidRPr="00312E99">
        <w:rPr>
          <w:rStyle w:val="Emphasis"/>
          <w:highlight w:val="yellow"/>
        </w:rPr>
        <w:t>Gorsuch</w:t>
      </w:r>
      <w:r>
        <w:t xml:space="preserve"> are thought by court watchers to be even more </w:t>
      </w:r>
      <w:r w:rsidRPr="00312E99">
        <w:rPr>
          <w:rStyle w:val="11111AAAAStyleUnderline"/>
          <w:highlight w:val="yellow"/>
        </w:rPr>
        <w:t xml:space="preserve">likely to </w:t>
      </w:r>
      <w:r w:rsidRPr="00312E99">
        <w:rPr>
          <w:rStyle w:val="Emphasis"/>
          <w:highlight w:val="yellow"/>
        </w:rPr>
        <w:t>uphold</w:t>
      </w:r>
      <w:r w:rsidRPr="00312E99">
        <w:rPr>
          <w:rStyle w:val="11111AAAAStyleUnderline"/>
        </w:rPr>
        <w:t xml:space="preserve"> the </w:t>
      </w:r>
      <w:r w:rsidRPr="00312E99">
        <w:rPr>
          <w:rStyle w:val="11111AAAAStyleUnderline"/>
          <w:highlight w:val="yellow"/>
        </w:rPr>
        <w:t>tariffs</w:t>
      </w:r>
      <w:r>
        <w:t xml:space="preserve">. Assuming the three liberal justices vote against the administration, that leaves Chief </w:t>
      </w:r>
      <w:r w:rsidRPr="003C6D5E">
        <w:t>Justice</w:t>
      </w:r>
      <w:r>
        <w:t xml:space="preserve"> </w:t>
      </w:r>
      <w:r w:rsidRPr="003C6D5E">
        <w:t>John</w:t>
      </w:r>
      <w:r>
        <w:t xml:space="preserve"> Roberts and Justice Amy Coney </w:t>
      </w:r>
      <w:r w:rsidRPr="00312E99">
        <w:rPr>
          <w:rStyle w:val="Emphasis"/>
          <w:highlight w:val="yellow"/>
        </w:rPr>
        <w:t>Barrett</w:t>
      </w:r>
      <w:r w:rsidRPr="00312E99">
        <w:rPr>
          <w:rStyle w:val="11111AAAAStyleUnderline"/>
          <w:highlight w:val="yellow"/>
        </w:rPr>
        <w:t xml:space="preserve"> </w:t>
      </w:r>
      <w:r w:rsidRPr="00312E99">
        <w:rPr>
          <w:rStyle w:val="Emphasis"/>
          <w:highlight w:val="yellow"/>
        </w:rPr>
        <w:t>in play</w:t>
      </w:r>
      <w:r>
        <w:t>, although under that scenario both Roberts and Barrett would have to join the liberals to assemble enough votes to strike down the tariffs.</w:t>
      </w:r>
    </w:p>
    <w:p w14:paraId="19D43720" w14:textId="77777777" w:rsidR="00DD0987" w:rsidRDefault="00DD0987" w:rsidP="00DD0987">
      <w:r>
        <w:t>“</w:t>
      </w:r>
      <w:r w:rsidRPr="00CF3B0F">
        <w:rPr>
          <w:rStyle w:val="11111AAAAStyleUnderline"/>
        </w:rPr>
        <w:t xml:space="preserve">The center of the court is going to be </w:t>
      </w:r>
      <w:r w:rsidRPr="00CF3B0F">
        <w:rPr>
          <w:rStyle w:val="Emphasis"/>
        </w:rPr>
        <w:t>especially interesting</w:t>
      </w:r>
      <w:r w:rsidRPr="00CF3B0F">
        <w:rPr>
          <w:rStyle w:val="11111AAAAStyleUnderline"/>
        </w:rPr>
        <w:t xml:space="preserve"> to watch</w:t>
      </w:r>
      <w:r>
        <w:t>,” Roman Martinez, a former law clerk to Kavanaugh and Roberts, said during a discussion at Georgetown Law.</w:t>
      </w:r>
    </w:p>
    <w:p w14:paraId="7D538423" w14:textId="77777777" w:rsidR="00DD0987" w:rsidRDefault="00DD0987" w:rsidP="00DD0987">
      <w:r>
        <w:t>“I think this case will probably split the conservatives,” said Cary Coglianese, a University of Pennsylvania law school professor who specializes in administrative law and regulatory processes.</w:t>
      </w:r>
    </w:p>
    <w:p w14:paraId="080137CB" w14:textId="77777777" w:rsidR="00DD0987" w:rsidRDefault="00DD0987" w:rsidP="00DD0987">
      <w:r>
        <w:t>Among the liberal justices, the Trump administration’s strongest prospect for support in the tariffs cases may be Obama appointee Elena Kagan. Like Kavanaugh, she saw presidential decision-making up close in White House jobs, although hers were under President Bill Clinton. That seemed to show deference to the president’s need for flexibility, although she joined the court’s liberal wing in dissent six months later when the court issued a final, 5-4 ruling upholding the travel ban.</w:t>
      </w:r>
    </w:p>
    <w:p w14:paraId="31C60AA3" w14:textId="77777777" w:rsidR="00DD0987" w:rsidRDefault="00DD0987" w:rsidP="00DD0987">
      <w:r>
        <w:t>‘The stakes in this case could not be higher’</w:t>
      </w:r>
    </w:p>
    <w:p w14:paraId="1592E948" w14:textId="77777777" w:rsidR="00DD0987" w:rsidRPr="00312E99" w:rsidRDefault="00DD0987" w:rsidP="00DD0987">
      <w:pPr>
        <w:rPr>
          <w:rStyle w:val="11111AAAAStyleUnderline"/>
        </w:rPr>
      </w:pPr>
      <w:r>
        <w:t xml:space="preserve">Some court watchers say the </w:t>
      </w:r>
      <w:r w:rsidRPr="00312E99">
        <w:rPr>
          <w:rStyle w:val="11111AAAAStyleUnderline"/>
          <w:highlight w:val="yellow"/>
        </w:rPr>
        <w:t>conservative justices</w:t>
      </w:r>
      <w:r w:rsidRPr="00312E99">
        <w:rPr>
          <w:rStyle w:val="11111AAAAStyleUnderline"/>
        </w:rPr>
        <w:t xml:space="preserve">, including Trump’s three high court appointees, </w:t>
      </w:r>
      <w:r w:rsidRPr="00312E99">
        <w:rPr>
          <w:rStyle w:val="11111AAAAStyleUnderline"/>
          <w:highlight w:val="yellow"/>
        </w:rPr>
        <w:t xml:space="preserve">could be </w:t>
      </w:r>
      <w:r w:rsidRPr="00CF3B0F">
        <w:rPr>
          <w:rStyle w:val="Emphasis"/>
          <w:highlight w:val="yellow"/>
        </w:rPr>
        <w:t>hesitant</w:t>
      </w:r>
      <w:r w:rsidRPr="00312E99">
        <w:rPr>
          <w:rStyle w:val="11111AAAAStyleUnderline"/>
          <w:highlight w:val="yellow"/>
        </w:rPr>
        <w:t xml:space="preserve"> to </w:t>
      </w:r>
      <w:r w:rsidRPr="00CF3B0F">
        <w:rPr>
          <w:rStyle w:val="11111AAAAStyleUnderline"/>
          <w:highlight w:val="yellow"/>
        </w:rPr>
        <w:t>rule a</w:t>
      </w:r>
      <w:r w:rsidRPr="00312E99">
        <w:rPr>
          <w:rStyle w:val="11111AAAAStyleUnderline"/>
          <w:highlight w:val="yellow"/>
        </w:rPr>
        <w:t xml:space="preserve">gainst Trump on an issue </w:t>
      </w:r>
      <w:r w:rsidRPr="00CF3B0F">
        <w:rPr>
          <w:rStyle w:val="Emphasis"/>
          <w:highlight w:val="yellow"/>
        </w:rPr>
        <w:t>so central</w:t>
      </w:r>
      <w:r w:rsidRPr="00312E99">
        <w:rPr>
          <w:rStyle w:val="11111AAAAStyleUnderline"/>
          <w:highlight w:val="yellow"/>
        </w:rPr>
        <w:t xml:space="preserve"> to his</w:t>
      </w:r>
      <w:r w:rsidRPr="00312E99">
        <w:rPr>
          <w:rStyle w:val="11111AAAAStyleUnderline"/>
        </w:rPr>
        <w:t xml:space="preserve"> policy </w:t>
      </w:r>
      <w:r w:rsidRPr="00CF3B0F">
        <w:rPr>
          <w:rStyle w:val="Emphasis"/>
          <w:highlight w:val="yellow"/>
        </w:rPr>
        <w:t>agenda</w:t>
      </w:r>
      <w:r w:rsidRPr="00312E99">
        <w:rPr>
          <w:rStyle w:val="11111AAAAStyleUnderline"/>
        </w:rPr>
        <w:t>.</w:t>
      </w:r>
      <w:r>
        <w:t xml:space="preserve"> Just as many saw politics at work in the Supreme Court’s 2012 decision to leave a key part of President Barack Obama’s signature health care law in place, the </w:t>
      </w:r>
      <w:r w:rsidRPr="00312E99">
        <w:rPr>
          <w:rStyle w:val="11111AAAAStyleUnderline"/>
          <w:highlight w:val="yellow"/>
        </w:rPr>
        <w:t xml:space="preserve">justices might decide </w:t>
      </w:r>
      <w:r w:rsidRPr="00312E99">
        <w:rPr>
          <w:rStyle w:val="Emphasis"/>
          <w:highlight w:val="yellow"/>
        </w:rPr>
        <w:t>not</w:t>
      </w:r>
      <w:r w:rsidRPr="00312E99">
        <w:rPr>
          <w:rStyle w:val="11111AAAAStyleUnderline"/>
          <w:highlight w:val="yellow"/>
        </w:rPr>
        <w:t xml:space="preserve"> to </w:t>
      </w:r>
      <w:r w:rsidRPr="00312E99">
        <w:rPr>
          <w:rStyle w:val="Emphasis"/>
          <w:highlight w:val="yellow"/>
        </w:rPr>
        <w:t>provoke</w:t>
      </w:r>
      <w:r w:rsidRPr="00312E99">
        <w:rPr>
          <w:rStyle w:val="11111AAAAStyleUnderline"/>
        </w:rPr>
        <w:t xml:space="preserve"> the </w:t>
      </w:r>
      <w:r w:rsidRPr="00312E99">
        <w:rPr>
          <w:rStyle w:val="Emphasis"/>
          <w:highlight w:val="yellow"/>
        </w:rPr>
        <w:t>political fury</w:t>
      </w:r>
      <w:r w:rsidRPr="00312E99">
        <w:rPr>
          <w:rStyle w:val="11111AAAAStyleUnderline"/>
          <w:highlight w:val="yellow"/>
        </w:rPr>
        <w:t xml:space="preserve"> that would be </w:t>
      </w:r>
      <w:r w:rsidRPr="00312E99">
        <w:rPr>
          <w:rStyle w:val="Emphasis"/>
          <w:highlight w:val="yellow"/>
        </w:rPr>
        <w:t>unleashed</w:t>
      </w:r>
      <w:r w:rsidRPr="00312E99">
        <w:rPr>
          <w:rStyle w:val="11111AAAAStyleUnderline"/>
        </w:rPr>
        <w:t xml:space="preserve"> by striking down the tariffs.</w:t>
      </w:r>
    </w:p>
    <w:p w14:paraId="400C2F5F" w14:textId="77777777" w:rsidR="00DD0987" w:rsidRDefault="00DD0987" w:rsidP="00DD0987">
      <w:r>
        <w:t>“</w:t>
      </w:r>
      <w:r w:rsidRPr="00CF3B0F">
        <w:rPr>
          <w:rStyle w:val="11111AAAAStyleUnderline"/>
        </w:rPr>
        <w:t xml:space="preserve">This, along with ICE and immigration … is the </w:t>
      </w:r>
      <w:r w:rsidRPr="00CF3B0F">
        <w:rPr>
          <w:rStyle w:val="Emphasis"/>
        </w:rPr>
        <w:t>paramount</w:t>
      </w:r>
      <w:r w:rsidRPr="00CF3B0F">
        <w:rPr>
          <w:rStyle w:val="11111AAAAStyleUnderline"/>
        </w:rPr>
        <w:t xml:space="preserve"> domestic policy initiative</w:t>
      </w:r>
      <w:r w:rsidRPr="00312E99">
        <w:rPr>
          <w:rStyle w:val="11111AAAAStyleUnderline"/>
        </w:rPr>
        <w:t xml:space="preserve"> of this president</w:t>
      </w:r>
      <w:r>
        <w:t xml:space="preserve">,” said Donald Verrilli, who served as solicitor general under Obama. “One way of thinking about this is that the </w:t>
      </w:r>
      <w:r w:rsidRPr="00312E99">
        <w:rPr>
          <w:rStyle w:val="11111AAAAStyleUnderline"/>
        </w:rPr>
        <w:t>justices who are going to determine the outcome of this case feel like they need a really pretty strong case on the legal merits</w:t>
      </w:r>
      <w:r>
        <w:t xml:space="preserve"> before they’re going to decide to cross swords with the president.”</w:t>
      </w:r>
    </w:p>
    <w:p w14:paraId="2E821C8A" w14:textId="77777777" w:rsidR="00DD0987" w:rsidRDefault="00DD0987" w:rsidP="00DD0987">
      <w:r>
        <w:t>The tariffs case also comes to the court amid an extraordinary winning streak for Trump and his policies. Since January, Trump has brought an unprecedented number of emergency appeals to the justices and has prevailed in more than 20 of them, freeing his hand to gut foreign aid, fire leaders of federal agencies, and strip hundreds of thousands of immigrants of deportation protections.</w:t>
      </w:r>
    </w:p>
    <w:p w14:paraId="508DA97B" w14:textId="77777777" w:rsidR="00DD0987" w:rsidRDefault="00DD0987" w:rsidP="00DD0987">
      <w:r w:rsidRPr="00312E99">
        <w:rPr>
          <w:rStyle w:val="11111AAAAStyleUnderline"/>
        </w:rPr>
        <w:t>Trump and his administration have sought to keep that streak going by painting a potential defeat for his tariff policy as so cataclysmic</w:t>
      </w:r>
      <w:r>
        <w:t xml:space="preserve"> that the justices would be ill-advised to take that risk.</w:t>
      </w:r>
    </w:p>
    <w:p w14:paraId="65ABBB3C" w14:textId="77777777" w:rsidR="00DD0987" w:rsidRDefault="00DD0987" w:rsidP="00DD0987">
      <w:r>
        <w:t>Trump warned on the eve of the arguments that the case “is, literally, LIFE OR DEATH for our Country.”</w:t>
      </w:r>
    </w:p>
    <w:p w14:paraId="083AC7B0" w14:textId="77777777" w:rsidR="00DD0987" w:rsidRDefault="00DD0987" w:rsidP="00DD0987">
      <w:r>
        <w:t>Trump’s lawyers have also pushed the rhetorical envelope. The Trump administration’s formal plea to the high court to take up the tariff case turned heads in the legal community by including language so hyperbolic that it seemed designed to remind the justices of the intense retort they are certain to receive from Trump if they rule against him.</w:t>
      </w:r>
    </w:p>
    <w:p w14:paraId="520B6B13" w14:textId="77777777" w:rsidR="00DD0987" w:rsidRDefault="00DD0987" w:rsidP="00DD0987"/>
    <w:p w14:paraId="1B17A453" w14:textId="77777777" w:rsidR="00DD0987" w:rsidRDefault="00DD0987" w:rsidP="00DD0987">
      <w:r>
        <w:t>“The stakes in this case could not be higher,” Solicitor General D. John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7507D79F" w14:textId="77777777" w:rsidR="00DD0987" w:rsidRDefault="00DD0987" w:rsidP="00DD0987">
      <w:r>
        <w:t>The Wall Street Journal effect</w:t>
      </w:r>
    </w:p>
    <w:p w14:paraId="48E7D5F0" w14:textId="77777777" w:rsidR="00DD0987" w:rsidRDefault="00DD0987" w:rsidP="00DD0987">
      <w:r>
        <w:t>That sort of apocalyptic verbiage is a rarity in Justice Department filings with the high court. While the justices will likely be reluctant to mount a direct challenge to those sorts of presidential predictions, the administration’s sky-is-falling claims could actually prompt some of the court’s conservatives to give Trump less running room, lawyers who practice before the court said.</w:t>
      </w:r>
    </w:p>
    <w:p w14:paraId="010736AD" w14:textId="77777777" w:rsidR="00DD0987" w:rsidRDefault="00DD0987" w:rsidP="00DD0987">
      <w:r>
        <w:t xml:space="preserve">Even as the legal challenges have been playing out, </w:t>
      </w:r>
      <w:r w:rsidRPr="00312E99">
        <w:rPr>
          <w:rStyle w:val="11111AAAAStyleUnderline"/>
          <w:highlight w:val="yellow"/>
        </w:rPr>
        <w:t>Trump</w:t>
      </w:r>
      <w:r>
        <w:t xml:space="preserve"> has raised doubts about whether the tariffs his imposed are a response to bona fide emergencies or more mundane concerns. Last month, Trump declared he was imposing an additional 10 percent tariff on Canada to express his irritation at a TV advertisement the province of Ontario aired showcasing President Ronald Reagan’s opposition to tariffs.</w:t>
      </w:r>
    </w:p>
    <w:p w14:paraId="0CC94033" w14:textId="77777777" w:rsidR="00DD0987" w:rsidRDefault="00DD0987" w:rsidP="00DD0987">
      <w:r>
        <w:t xml:space="preserve">“If the justices think that these </w:t>
      </w:r>
      <w:r w:rsidRPr="00CF3B0F">
        <w:rPr>
          <w:rStyle w:val="Emphasis"/>
          <w:highlight w:val="yellow"/>
        </w:rPr>
        <w:t>assertions</w:t>
      </w:r>
      <w:r>
        <w:t xml:space="preserve"> </w:t>
      </w:r>
      <w:r w:rsidRPr="00312E99">
        <w:rPr>
          <w:rStyle w:val="11111AAAAStyleUnderline"/>
        </w:rPr>
        <w:t xml:space="preserve">are kind of pretextual, I think that </w:t>
      </w:r>
      <w:r w:rsidRPr="00CF3B0F">
        <w:rPr>
          <w:rStyle w:val="11111AAAAStyleUnderline"/>
        </w:rPr>
        <w:t xml:space="preserve">could </w:t>
      </w:r>
      <w:r w:rsidRPr="00312E99">
        <w:rPr>
          <w:rStyle w:val="11111AAAAStyleUnderline"/>
          <w:highlight w:val="yellow"/>
        </w:rPr>
        <w:t>shape</w:t>
      </w:r>
      <w:r w:rsidRPr="00312E99">
        <w:rPr>
          <w:rStyle w:val="11111AAAAStyleUnderline"/>
        </w:rPr>
        <w:t xml:space="preserve"> their </w:t>
      </w:r>
      <w:r w:rsidRPr="00312E99">
        <w:rPr>
          <w:rStyle w:val="11111AAAAStyleUnderline"/>
          <w:highlight w:val="yellow"/>
        </w:rPr>
        <w:t>thinking about</w:t>
      </w:r>
      <w:r w:rsidRPr="00312E99">
        <w:rPr>
          <w:rStyle w:val="11111AAAAStyleUnderline"/>
        </w:rPr>
        <w:t xml:space="preserve"> the other more purely </w:t>
      </w:r>
      <w:r w:rsidRPr="00CF3B0F">
        <w:rPr>
          <w:rStyle w:val="Emphasis"/>
        </w:rPr>
        <w:t>legal issues</w:t>
      </w:r>
      <w:r w:rsidRPr="00CF3B0F">
        <w:rPr>
          <w:rStyle w:val="11111AAAAStyleUnderline"/>
        </w:rPr>
        <w:t xml:space="preserve"> in </w:t>
      </w:r>
      <w:r w:rsidRPr="00312E99">
        <w:rPr>
          <w:rStyle w:val="11111AAAAStyleUnderline"/>
          <w:highlight w:val="yellow"/>
        </w:rPr>
        <w:t>the case</w:t>
      </w:r>
      <w:r>
        <w:t>,” said Martinez, who authored an amicus brief for the Chamber of Commerce opposing the tariffs. “It could … bring into sharp relief in their eyes the dangers of giving the president this broad authority to impose tariffs. So, that’s a dynamic that could play out, as well.”</w:t>
      </w:r>
    </w:p>
    <w:p w14:paraId="1FB0A498" w14:textId="77777777" w:rsidR="00DD0987" w:rsidRDefault="00DD0987" w:rsidP="00DD0987">
      <w:r>
        <w:t xml:space="preserve">Another factor undercutting the </w:t>
      </w:r>
      <w:r w:rsidRPr="00CF3B0F">
        <w:rPr>
          <w:rStyle w:val="11111AAAAStyleUnderline"/>
        </w:rPr>
        <w:t xml:space="preserve">potential </w:t>
      </w:r>
      <w:r w:rsidRPr="00CF3B0F">
        <w:rPr>
          <w:rStyle w:val="Emphasis"/>
        </w:rPr>
        <w:t>political blowback</w:t>
      </w:r>
      <w:r w:rsidRPr="00CF3B0F">
        <w:rPr>
          <w:rStyle w:val="11111AAAAStyleUnderline"/>
        </w:rPr>
        <w:t xml:space="preserve"> the court could </w:t>
      </w:r>
      <w:r w:rsidRPr="00CF3B0F">
        <w:rPr>
          <w:rStyle w:val="Emphasis"/>
        </w:rPr>
        <w:t>receive</w:t>
      </w:r>
      <w:r w:rsidRPr="00CF3B0F">
        <w:rPr>
          <w:rStyle w:val="11111AAAAStyleUnderline"/>
        </w:rPr>
        <w:t xml:space="preserve"> from </w:t>
      </w:r>
      <w:r w:rsidRPr="00CF3B0F">
        <w:rPr>
          <w:rStyle w:val="Emphasis"/>
        </w:rPr>
        <w:t>voiding</w:t>
      </w:r>
      <w:r w:rsidRPr="00CF3B0F">
        <w:rPr>
          <w:rStyle w:val="11111AAAAStyleUnderline"/>
        </w:rPr>
        <w:t xml:space="preserve"> the </w:t>
      </w:r>
      <w:r w:rsidRPr="00CF3B0F">
        <w:rPr>
          <w:rStyle w:val="Emphasis"/>
        </w:rPr>
        <w:t>Trump tariffs</w:t>
      </w:r>
      <w:r>
        <w:t>: Most of the Republican establishment is profoundly unenthusiastic about them. Even some Trump backers might quietly celebrate a court ruling preventing the kind of broad-based tariffs the president announced in April.</w:t>
      </w:r>
    </w:p>
    <w:p w14:paraId="56A725CF" w14:textId="77777777" w:rsidR="00DD0987" w:rsidRDefault="00DD0987" w:rsidP="00DD0987"/>
    <w:p w14:paraId="65625C70" w14:textId="77777777" w:rsidR="00DD0987" w:rsidRDefault="00DD0987" w:rsidP="00DD0987">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09811BF1" w14:textId="77777777" w:rsidR="00DD0987" w:rsidRPr="00EF467D" w:rsidRDefault="00DD0987" w:rsidP="00DD0987">
      <w:r w:rsidRPr="00EF467D">
        <w:rPr>
          <w:rStyle w:val="Style13ptBold"/>
        </w:rPr>
        <w:t>Vladeck 25</w:t>
      </w:r>
      <w:r>
        <w:t xml:space="preserve"> (Stephen I. Vladeck; Agnes Williams Sesquicentennial Professor of Federal Courts, Georgetown University Law Center. JD, Yale Law School; 07-10-2025; "Bonus 165: The Appeasement Thesis"; One First; doα: 12-20-2025) https://www.stevevladeck.com/p/bonus-165-the-appeasement-thesis</w:t>
      </w:r>
    </w:p>
    <w:p w14:paraId="3919AB91" w14:textId="77777777" w:rsidR="00DD0987" w:rsidRPr="00E33A93" w:rsidRDefault="00DD0987" w:rsidP="00DD0987"/>
    <w:p w14:paraId="28D7AA4D" w14:textId="77777777" w:rsidR="00DD0987" w:rsidRPr="00163D74" w:rsidRDefault="00DD0987" w:rsidP="00DD0987">
      <w:pPr>
        <w:rPr>
          <w:szCs w:val="16"/>
        </w:rPr>
      </w:pPr>
      <w:r w:rsidRPr="00163D74">
        <w:rPr>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74AD1087" w14:textId="77777777" w:rsidR="00DD0987" w:rsidRPr="00432FC5" w:rsidRDefault="00DD0987" w:rsidP="00DD0987">
      <w:pPr>
        <w:rPr>
          <w:sz w:val="28"/>
          <w:szCs w:val="28"/>
        </w:rPr>
      </w:pPr>
      <w:r w:rsidRPr="00432FC5">
        <w:t xml:space="preserve">The defense, perhaps best articulated by University of Chicago law professor Will Baude in a written exchange with me and University of Pennsylvania law professor Kate Shaw in the New York Times, is that </w:t>
      </w:r>
      <w:r w:rsidRPr="00432FC5">
        <w:rPr>
          <w:rStyle w:val="11111AAAAStyleUnderline"/>
        </w:rPr>
        <w:t xml:space="preserve">the </w:t>
      </w:r>
      <w:r w:rsidRPr="00182E2F">
        <w:rPr>
          <w:rStyle w:val="11111AAAAStyleUnderline"/>
        </w:rPr>
        <w:t>justices</w:t>
      </w:r>
      <w:r w:rsidRPr="00432FC5">
        <w:t xml:space="preserve"> in the majority in all of these cases, </w:t>
      </w:r>
      <w:r w:rsidRPr="00182E2F">
        <w:rPr>
          <w:rStyle w:val="Emphasis"/>
        </w:rPr>
        <w:t>especially</w:t>
      </w:r>
      <w:r w:rsidRPr="00432FC5">
        <w:rPr>
          <w:rStyle w:val="11111AAAAStyleUnderline"/>
        </w:rPr>
        <w:t xml:space="preserve"> the </w:t>
      </w:r>
      <w:r w:rsidRPr="00B50D60">
        <w:rPr>
          <w:rStyle w:val="11111AAAAStyleUnderline"/>
          <w:highlight w:val="yellow"/>
        </w:rPr>
        <w:t>Roberts</w:t>
      </w:r>
      <w:r w:rsidRPr="00432FC5">
        <w:rPr>
          <w:rStyle w:val="11111AAAAStyleUnderline"/>
        </w:rPr>
        <w:t>/</w:t>
      </w:r>
      <w:r w:rsidRPr="00EF467D">
        <w:rPr>
          <w:rStyle w:val="11111AAAAStyleUnderline"/>
        </w:rPr>
        <w:t>Kavanaugh</w:t>
      </w:r>
      <w:r w:rsidRPr="00432FC5">
        <w:rPr>
          <w:rStyle w:val="11111AAAAStyleUnderline"/>
        </w:rPr>
        <w:t>/</w:t>
      </w:r>
      <w:r w:rsidRPr="00B50D60">
        <w:rPr>
          <w:rStyle w:val="11111AAAAStyleUnderline"/>
          <w:highlight w:val="yellow"/>
        </w:rPr>
        <w:t>Barrett</w:t>
      </w:r>
      <w:r w:rsidRPr="00432FC5">
        <w:rPr>
          <w:rStyle w:val="11111AAAAStyleUnderline"/>
        </w:rPr>
        <w:t xml:space="preserve"> trio</w:t>
      </w:r>
      <w:r w:rsidRPr="00432FC5">
        <w:t xml:space="preserve">, </w:t>
      </w:r>
      <w:r w:rsidRPr="00182E2F">
        <w:rPr>
          <w:rStyle w:val="11111AAAAStyleUnderline"/>
        </w:rPr>
        <w:t xml:space="preserve">are </w:t>
      </w:r>
      <w:r w:rsidRPr="00B50D60">
        <w:rPr>
          <w:rStyle w:val="Emphasis"/>
          <w:highlight w:val="yellow"/>
        </w:rPr>
        <w:t>pick</w:t>
      </w:r>
      <w:r w:rsidRPr="00182E2F">
        <w:t xml:space="preserve">ing </w:t>
      </w:r>
      <w:r w:rsidRPr="00CF3B0F">
        <w:rPr>
          <w:rStyle w:val="Emphasis"/>
          <w:highlight w:val="yellow"/>
        </w:rPr>
        <w:t>their battles</w:t>
      </w:r>
      <w:r w:rsidRPr="00432FC5">
        <w:t xml:space="preserve">—that </w:t>
      </w:r>
      <w:r w:rsidRPr="00432FC5">
        <w:rPr>
          <w:rStyle w:val="11111AAAAStyleUnderline"/>
        </w:rPr>
        <w:t xml:space="preserve">they are </w:t>
      </w:r>
      <w:r w:rsidRPr="00B50D60">
        <w:rPr>
          <w:rStyle w:val="Emphasis"/>
          <w:highlight w:val="yellow"/>
        </w:rPr>
        <w:t>wary</w:t>
      </w:r>
      <w:r w:rsidRPr="00B50D60">
        <w:rPr>
          <w:rStyle w:val="11111AAAAStyleUnderline"/>
          <w:highlight w:val="yellow"/>
        </w:rPr>
        <w:t xml:space="preserve"> of</w:t>
      </w:r>
      <w:r w:rsidRPr="00432FC5">
        <w:rPr>
          <w:rStyle w:val="11111AAAAStyleUnderline"/>
        </w:rPr>
        <w:t xml:space="preserve"> the Court’s ability to </w:t>
      </w:r>
      <w:r w:rsidRPr="00432FC5">
        <w:rPr>
          <w:rStyle w:val="Emphasis"/>
        </w:rPr>
        <w:t>withstand</w:t>
      </w:r>
      <w:r w:rsidRPr="00432FC5">
        <w:rPr>
          <w:rStyle w:val="11111AAAAStyleUnderline"/>
        </w:rPr>
        <w:t xml:space="preserve"> </w:t>
      </w:r>
      <w:r w:rsidRPr="00B50D60">
        <w:rPr>
          <w:rStyle w:val="Emphasis"/>
          <w:highlight w:val="yellow"/>
        </w:rPr>
        <w:t>repeated confrontation</w:t>
      </w:r>
      <w:r w:rsidRPr="00182E2F">
        <w:t xml:space="preserve">s </w:t>
      </w:r>
      <w:r w:rsidRPr="00B50D60">
        <w:rPr>
          <w:rStyle w:val="11111AAAAStyleUnderline"/>
          <w:highlight w:val="yellow"/>
        </w:rPr>
        <w:t>with</w:t>
      </w:r>
      <w:r w:rsidRPr="00432FC5">
        <w:t xml:space="preserve"> President </w:t>
      </w:r>
      <w:r w:rsidRPr="00182E2F">
        <w:rPr>
          <w:rStyle w:val="Emphasis"/>
          <w:highlight w:val="yellow"/>
        </w:rPr>
        <w:t>Trump</w:t>
      </w:r>
      <w:r w:rsidRPr="00432FC5">
        <w:t xml:space="preserve">, </w:t>
      </w:r>
      <w:r w:rsidRPr="00432FC5">
        <w:rPr>
          <w:rStyle w:val="11111AAAAStyleUnderline"/>
        </w:rPr>
        <w:t xml:space="preserve">and so are </w:t>
      </w:r>
      <w:r w:rsidRPr="00182E2F">
        <w:rPr>
          <w:rStyle w:val="11111AAAAStyleUnderline"/>
        </w:rPr>
        <w:t>using</w:t>
      </w:r>
      <w:r w:rsidRPr="00182E2F">
        <w:t xml:space="preserve"> (mostly) </w:t>
      </w:r>
      <w:r w:rsidRPr="00182E2F">
        <w:rPr>
          <w:rStyle w:val="Emphasis"/>
        </w:rPr>
        <w:t>unexplained</w:t>
      </w:r>
      <w:r w:rsidRPr="00432FC5">
        <w:rPr>
          <w:rStyle w:val="11111AAAAStyleUnderline"/>
        </w:rPr>
        <w:t xml:space="preserve"> grants</w:t>
      </w:r>
      <w:r w:rsidRPr="00163D74">
        <w:rPr>
          <w:szCs w:val="16"/>
        </w:rPr>
        <w:t xml:space="preserve"> of</w:t>
      </w:r>
      <w:r w:rsidRPr="00182E2F">
        <w:t xml:space="preserve"> </w:t>
      </w:r>
      <w:r w:rsidRPr="00163D74">
        <w:rPr>
          <w:szCs w:val="16"/>
        </w:rPr>
        <w:t xml:space="preserve">emergency relief </w:t>
      </w:r>
      <w:r w:rsidRPr="00B50D60">
        <w:rPr>
          <w:rStyle w:val="11111AAAAStyleUnderline"/>
          <w:highlight w:val="yellow"/>
        </w:rPr>
        <w:t xml:space="preserve">as a way of </w:t>
      </w:r>
      <w:r w:rsidRPr="00B50D60">
        <w:rPr>
          <w:rStyle w:val="Emphasis"/>
          <w:highlight w:val="yellow"/>
        </w:rPr>
        <w:t>lowering</w:t>
      </w:r>
      <w:r w:rsidRPr="00432FC5">
        <w:rPr>
          <w:rStyle w:val="11111AAAAStyleUnderline"/>
        </w:rPr>
        <w:t xml:space="preserve"> the </w:t>
      </w:r>
      <w:r w:rsidRPr="00B50D60">
        <w:rPr>
          <w:rStyle w:val="Emphasis"/>
          <w:highlight w:val="yellow"/>
        </w:rPr>
        <w:t>interbranch temperature</w:t>
      </w:r>
      <w:r w:rsidRPr="00432FC5">
        <w:t xml:space="preserve">. On this theory, </w:t>
      </w:r>
      <w:r w:rsidRPr="00C102D6">
        <w:rPr>
          <w:rStyle w:val="11111AAAAStyleUnderline"/>
        </w:rPr>
        <w:t xml:space="preserve">by letting the President carry on with much of what he is doing </w:t>
      </w:r>
      <w:r w:rsidRPr="00C102D6">
        <w:rPr>
          <w:rStyle w:val="Emphasis"/>
        </w:rPr>
        <w:t>without</w:t>
      </w:r>
      <w:r w:rsidRPr="00C102D6">
        <w:t xml:space="preserve"> (in most cases) </w:t>
      </w:r>
      <w:r w:rsidRPr="00C102D6">
        <w:rPr>
          <w:rStyle w:val="11111AAAAStyleUnderline"/>
        </w:rPr>
        <w:t xml:space="preserve">committing to </w:t>
      </w:r>
      <w:r w:rsidRPr="00C102D6">
        <w:rPr>
          <w:rStyle w:val="Emphasis"/>
        </w:rPr>
        <w:t>substantive</w:t>
      </w:r>
      <w:r w:rsidRPr="00C102D6">
        <w:rPr>
          <w:rStyle w:val="11111AAAAStyleUnderline"/>
        </w:rPr>
        <w:t xml:space="preserve"> </w:t>
      </w:r>
      <w:r w:rsidRPr="00C102D6">
        <w:rPr>
          <w:rStyle w:val="Emphasis"/>
        </w:rPr>
        <w:t>endorsements</w:t>
      </w:r>
      <w:r w:rsidRPr="00C102D6">
        <w:rPr>
          <w:rStyle w:val="11111AAAAStyleUnderline"/>
        </w:rPr>
        <w:t xml:space="preserve"> of the executive branch’s behavior</w:t>
      </w:r>
      <w:r w:rsidRPr="00C102D6">
        <w:t>,</w:t>
      </w:r>
      <w:r w:rsidRPr="00432FC5">
        <w:t xml:space="preserve"> </w:t>
      </w:r>
      <w:r w:rsidRPr="003E7528">
        <w:rPr>
          <w:rStyle w:val="11111AAAAStyleUnderline"/>
          <w:sz w:val="28"/>
          <w:szCs w:val="28"/>
        </w:rPr>
        <w:t xml:space="preserve">the </w:t>
      </w:r>
      <w:r w:rsidRPr="00B50D60">
        <w:rPr>
          <w:rStyle w:val="11111AAAAStyleUnderline"/>
          <w:sz w:val="28"/>
          <w:szCs w:val="28"/>
          <w:highlight w:val="yellow"/>
        </w:rPr>
        <w:t xml:space="preserve">justices </w:t>
      </w:r>
      <w:r w:rsidRPr="00B50D60">
        <w:rPr>
          <w:rStyle w:val="Emphasis"/>
          <w:sz w:val="28"/>
          <w:szCs w:val="28"/>
          <w:highlight w:val="yellow"/>
        </w:rPr>
        <w:t>preserve</w:t>
      </w:r>
      <w:r w:rsidRPr="003E7528">
        <w:rPr>
          <w:rStyle w:val="11111AAAAStyleUnderline"/>
          <w:sz w:val="28"/>
          <w:szCs w:val="28"/>
        </w:rPr>
        <w:t xml:space="preserve"> their </w:t>
      </w:r>
      <w:r w:rsidRPr="00B50D60">
        <w:rPr>
          <w:rStyle w:val="Emphasis"/>
          <w:sz w:val="28"/>
          <w:szCs w:val="28"/>
          <w:highlight w:val="yellow"/>
        </w:rPr>
        <w:t>capital</w:t>
      </w:r>
      <w:r w:rsidRPr="00B50D60">
        <w:rPr>
          <w:rStyle w:val="11111AAAAStyleUnderline"/>
          <w:sz w:val="28"/>
          <w:szCs w:val="28"/>
          <w:highlight w:val="yellow"/>
        </w:rPr>
        <w:t xml:space="preserve"> to</w:t>
      </w:r>
      <w:r w:rsidRPr="00432FC5">
        <w:rPr>
          <w:rStyle w:val="11111AAAAStyleUnderline"/>
          <w:sz w:val="28"/>
          <w:szCs w:val="28"/>
        </w:rPr>
        <w:t xml:space="preserve"> </w:t>
      </w:r>
      <w:r w:rsidRPr="00B50D60">
        <w:rPr>
          <w:rStyle w:val="Emphasis"/>
          <w:sz w:val="28"/>
          <w:szCs w:val="28"/>
          <w:highlight w:val="yellow"/>
        </w:rPr>
        <w:t>repudiate</w:t>
      </w:r>
      <w:r w:rsidRPr="00432FC5">
        <w:rPr>
          <w:rStyle w:val="11111AAAAStyleUnderline"/>
          <w:sz w:val="28"/>
          <w:szCs w:val="28"/>
        </w:rPr>
        <w:t xml:space="preserve"> the </w:t>
      </w:r>
      <w:r w:rsidRPr="00B50D60">
        <w:rPr>
          <w:rStyle w:val="11111AAAAStyleUnderline"/>
          <w:sz w:val="28"/>
          <w:szCs w:val="28"/>
          <w:highlight w:val="yellow"/>
        </w:rPr>
        <w:t>actions on</w:t>
      </w:r>
      <w:r w:rsidRPr="00432FC5">
        <w:rPr>
          <w:rStyle w:val="11111AAAAStyleUnderline"/>
          <w:sz w:val="28"/>
          <w:szCs w:val="28"/>
        </w:rPr>
        <w:t xml:space="preserve"> the </w:t>
      </w:r>
      <w:r w:rsidRPr="00B50D60">
        <w:rPr>
          <w:rStyle w:val="Emphasis"/>
          <w:sz w:val="28"/>
          <w:szCs w:val="28"/>
          <w:highlight w:val="yellow"/>
        </w:rPr>
        <w:t>merits</w:t>
      </w:r>
      <w:r w:rsidRPr="00B50D60">
        <w:rPr>
          <w:rStyle w:val="11111AAAAStyleUnderline"/>
          <w:sz w:val="28"/>
          <w:szCs w:val="28"/>
          <w:highlight w:val="yellow"/>
        </w:rPr>
        <w:t xml:space="preserve"> </w:t>
      </w:r>
      <w:r w:rsidRPr="00B50D60">
        <w:rPr>
          <w:rStyle w:val="Emphasis"/>
          <w:sz w:val="28"/>
          <w:szCs w:val="28"/>
          <w:highlight w:val="yellow"/>
        </w:rPr>
        <w:t>if</w:t>
      </w:r>
      <w:r w:rsidRPr="00B50D60">
        <w:rPr>
          <w:rStyle w:val="11111AAAAStyleUnderline"/>
          <w:sz w:val="28"/>
          <w:szCs w:val="28"/>
          <w:highlight w:val="yellow"/>
        </w:rPr>
        <w:t xml:space="preserve"> and </w:t>
      </w:r>
      <w:r w:rsidRPr="00B50D60">
        <w:rPr>
          <w:rStyle w:val="Emphasis"/>
          <w:sz w:val="28"/>
          <w:szCs w:val="28"/>
          <w:highlight w:val="yellow"/>
        </w:rPr>
        <w:t>when</w:t>
      </w:r>
      <w:r w:rsidRPr="00B50D60">
        <w:rPr>
          <w:rStyle w:val="11111AAAAStyleUnderline"/>
          <w:sz w:val="28"/>
          <w:szCs w:val="28"/>
          <w:highlight w:val="yellow"/>
        </w:rPr>
        <w:t xml:space="preserve"> they have </w:t>
      </w:r>
      <w:r w:rsidRPr="00B50D60">
        <w:rPr>
          <w:rStyle w:val="Emphasis"/>
          <w:sz w:val="28"/>
          <w:szCs w:val="28"/>
          <w:highlight w:val="yellow"/>
        </w:rPr>
        <w:t>no choice</w:t>
      </w:r>
      <w:r w:rsidRPr="003E7528">
        <w:rPr>
          <w:rStyle w:val="11111AAAAStyleUnderline"/>
        </w:rPr>
        <w:t xml:space="preserve"> but to rule up or down on their substantive validity.</w:t>
      </w:r>
    </w:p>
    <w:p w14:paraId="2E6012F7" w14:textId="77777777" w:rsidR="00DD0987" w:rsidRPr="0028362C" w:rsidRDefault="00DD0987" w:rsidP="00DD0987">
      <w:r w:rsidRPr="00432FC5">
        <w:t xml:space="preserve">In essence, this a thesis of appeasement—that </w:t>
      </w:r>
      <w:r w:rsidRPr="00432FC5">
        <w:rPr>
          <w:rStyle w:val="11111AAAAStyleUnderline"/>
        </w:rPr>
        <w:t>the Court is letting the President win these “</w:t>
      </w:r>
      <w:r w:rsidRPr="00B50D60">
        <w:rPr>
          <w:rStyle w:val="Emphasis"/>
          <w:highlight w:val="yellow"/>
        </w:rPr>
        <w:t>small” fights</w:t>
      </w:r>
      <w:r w:rsidRPr="00432FC5">
        <w:rPr>
          <w:rStyle w:val="11111AAAAStyleUnderline"/>
        </w:rPr>
        <w:t xml:space="preserve"> in the hope that it </w:t>
      </w:r>
      <w:r w:rsidRPr="00B50D60">
        <w:rPr>
          <w:rStyle w:val="11111AAAAStyleUnderline"/>
          <w:highlight w:val="yellow"/>
        </w:rPr>
        <w:t>will</w:t>
      </w:r>
      <w:r w:rsidRPr="00432FC5">
        <w:rPr>
          <w:rStyle w:val="11111AAAAStyleUnderline"/>
        </w:rPr>
        <w:t xml:space="preserve"> either </w:t>
      </w:r>
      <w:r w:rsidRPr="00B50D60">
        <w:rPr>
          <w:rStyle w:val="Emphasis"/>
          <w:highlight w:val="yellow"/>
        </w:rPr>
        <w:t>moot</w:t>
      </w:r>
      <w:r w:rsidRPr="00432FC5">
        <w:rPr>
          <w:rStyle w:val="11111AAAAStyleUnderline"/>
        </w:rPr>
        <w:t xml:space="preserve"> the </w:t>
      </w:r>
      <w:r w:rsidRPr="00B50D60">
        <w:rPr>
          <w:rStyle w:val="11111AAAAStyleUnderline"/>
          <w:highlight w:val="yellow"/>
        </w:rPr>
        <w:t xml:space="preserve">need for </w:t>
      </w:r>
      <w:r w:rsidRPr="00B50D60">
        <w:rPr>
          <w:rStyle w:val="Emphasis"/>
          <w:highlight w:val="yellow"/>
        </w:rPr>
        <w:t>big fights</w:t>
      </w:r>
      <w:r w:rsidRPr="00B50D60">
        <w:rPr>
          <w:rStyle w:val="11111AAAAStyleUnderline"/>
          <w:highlight w:val="yellow"/>
        </w:rPr>
        <w:t xml:space="preserve"> down the road or</w:t>
      </w:r>
      <w:r w:rsidRPr="00432FC5">
        <w:rPr>
          <w:rStyle w:val="11111AAAAStyleUnderline"/>
        </w:rPr>
        <w:t xml:space="preserve">, at the very least, </w:t>
      </w:r>
      <w:r w:rsidRPr="00B50D60">
        <w:rPr>
          <w:rStyle w:val="Emphasis"/>
          <w:highlight w:val="yellow"/>
        </w:rPr>
        <w:t>arm</w:t>
      </w:r>
      <w:r w:rsidRPr="00B50D60">
        <w:rPr>
          <w:rStyle w:val="11111AAAAStyleUnderline"/>
          <w:highlight w:val="yellow"/>
        </w:rPr>
        <w:t xml:space="preserve"> the </w:t>
      </w:r>
      <w:r w:rsidRPr="003E7528">
        <w:rPr>
          <w:rStyle w:val="11111AAAAStyleUnderline"/>
          <w:highlight w:val="yellow"/>
        </w:rPr>
        <w:t xml:space="preserve">Court with a </w:t>
      </w:r>
      <w:r w:rsidRPr="003E7528">
        <w:rPr>
          <w:rStyle w:val="Emphasis"/>
          <w:highlight w:val="yellow"/>
        </w:rPr>
        <w:t xml:space="preserve">larger </w:t>
      </w:r>
      <w:r w:rsidRPr="00B50D60">
        <w:rPr>
          <w:rStyle w:val="Emphasis"/>
          <w:highlight w:val="yellow"/>
        </w:rPr>
        <w:t>reservoir</w:t>
      </w:r>
      <w:r w:rsidRPr="00B50D60">
        <w:rPr>
          <w:rStyle w:val="11111AAAAStyleUnderline"/>
          <w:highlight w:val="yellow"/>
        </w:rPr>
        <w:t xml:space="preserve"> of</w:t>
      </w:r>
      <w:r w:rsidRPr="00432FC5">
        <w:t xml:space="preserve"> goodwill and </w:t>
      </w:r>
      <w:r w:rsidRPr="00B50D60">
        <w:rPr>
          <w:rStyle w:val="Emphasis"/>
          <w:highlight w:val="yellow"/>
        </w:rPr>
        <w:t>capital</w:t>
      </w:r>
      <w:r w:rsidRPr="00432FC5">
        <w:rPr>
          <w:rStyle w:val="11111AAAAStyleUnderline"/>
        </w:rPr>
        <w:t xml:space="preserve"> to spend when those </w:t>
      </w:r>
      <w:r w:rsidRPr="00432FC5">
        <w:rPr>
          <w:rStyle w:val="Emphasis"/>
        </w:rPr>
        <w:t>big fights</w:t>
      </w:r>
      <w:r w:rsidRPr="00432FC5">
        <w:rPr>
          <w:rStyle w:val="11111AAAAStyleUnderline"/>
        </w:rPr>
        <w:t xml:space="preserve"> come</w:t>
      </w:r>
      <w:r w:rsidRPr="00432FC5">
        <w:t xml:space="preserve">. Indeed, </w:t>
      </w:r>
      <w:r w:rsidRPr="00145E60">
        <w:rPr>
          <w:rStyle w:val="11111AAAAStyleUnderline"/>
        </w:rPr>
        <w:t xml:space="preserve">one can find examples </w:t>
      </w:r>
      <w:r w:rsidRPr="00145E60">
        <w:rPr>
          <w:rStyle w:val="Emphasis"/>
        </w:rPr>
        <w:t>throughout</w:t>
      </w:r>
      <w:r w:rsidRPr="00145E60">
        <w:rPr>
          <w:rStyle w:val="11111AAAAStyleUnderline"/>
        </w:rPr>
        <w:t xml:space="preserve"> the Court’s </w:t>
      </w:r>
      <w:r w:rsidRPr="00145E60">
        <w:rPr>
          <w:rStyle w:val="Emphasis"/>
        </w:rPr>
        <w:t>history</w:t>
      </w:r>
      <w:r w:rsidRPr="00432FC5">
        <w:rPr>
          <w:rStyle w:val="11111AAAAStyleUnderline"/>
        </w:rPr>
        <w:t xml:space="preserve"> of similar behavior</w:t>
      </w:r>
      <w:r w:rsidRPr="00432FC5">
        <w:t>—</w:t>
      </w:r>
      <w:r w:rsidRPr="00432FC5">
        <w:rPr>
          <w:rStyle w:val="11111AAAAStyleUnderline"/>
        </w:rPr>
        <w:t xml:space="preserve">where, faced with a case presenting a choice between two equally </w:t>
      </w:r>
      <w:r w:rsidRPr="00432FC5">
        <w:rPr>
          <w:rStyle w:val="Emphasis"/>
        </w:rPr>
        <w:t>unattractive</w:t>
      </w:r>
      <w:r w:rsidRPr="00432FC5">
        <w:rPr>
          <w:rStyle w:val="11111AAAAStyleUnderline"/>
        </w:rPr>
        <w:t xml:space="preserve"> </w:t>
      </w:r>
      <w:r w:rsidRPr="00432FC5">
        <w:rPr>
          <w:rStyle w:val="Emphasis"/>
        </w:rPr>
        <w:t>institutional outcomes</w:t>
      </w:r>
      <w:r w:rsidRPr="00432FC5">
        <w:t xml:space="preserve">, </w:t>
      </w:r>
      <w:r w:rsidRPr="00432FC5">
        <w:rPr>
          <w:rStyle w:val="11111AAAAStyleUnderline"/>
        </w:rPr>
        <w:t xml:space="preserve">the justices </w:t>
      </w:r>
      <w:r w:rsidRPr="00432FC5">
        <w:rPr>
          <w:rStyle w:val="Emphasis"/>
        </w:rPr>
        <w:t>simply punted</w:t>
      </w:r>
      <w:r w:rsidRPr="00432FC5">
        <w:t xml:space="preserve">. (Ex parte McCardle is an especially revealing case in point.) Like Joshua says to Matthew Broderick’s character in WarGames about Tic-Tac-Toe (and “Global Thermonuclear War”), </w:t>
      </w:r>
      <w:r w:rsidRPr="00432FC5">
        <w:rPr>
          <w:rStyle w:val="11111AAAAStyleUnderline"/>
        </w:rPr>
        <w:t xml:space="preserve">sometimes, the </w:t>
      </w:r>
      <w:r w:rsidRPr="00432FC5">
        <w:rPr>
          <w:rStyle w:val="Emphasis"/>
        </w:rPr>
        <w:t>only</w:t>
      </w:r>
      <w:r w:rsidRPr="00432FC5">
        <w:rPr>
          <w:rStyle w:val="11111AAAAStyleUnderline"/>
        </w:rPr>
        <w:t xml:space="preserve"> winning move is “</w:t>
      </w:r>
      <w:r w:rsidRPr="00432FC5">
        <w:rPr>
          <w:rStyle w:val="Emphasis"/>
        </w:rPr>
        <w:t>not to play</w:t>
      </w:r>
      <w:r w:rsidRPr="00432FC5">
        <w:rPr>
          <w:rStyle w:val="11111AAAAStyleUnderline"/>
        </w:rPr>
        <w:t>.</w:t>
      </w:r>
      <w:r w:rsidRPr="000C4EE9">
        <w:t>”</w:t>
      </w:r>
    </w:p>
    <w:p w14:paraId="36C45464" w14:textId="77777777" w:rsidR="00DD0987" w:rsidRDefault="00DD0987" w:rsidP="00DD0987">
      <w:pPr>
        <w:pStyle w:val="Heading4"/>
      </w:pPr>
      <w:r>
        <w:t>Tariffs cause decline</w:t>
      </w:r>
    </w:p>
    <w:p w14:paraId="24E63ED2" w14:textId="77777777" w:rsidR="00DD0987" w:rsidRDefault="00DD0987" w:rsidP="00DD0987">
      <w:r w:rsidRPr="0051235C">
        <w:rPr>
          <w:rStyle w:val="Style13ptBold"/>
        </w:rPr>
        <w:t>Yoeli 25</w:t>
      </w:r>
      <w:r>
        <w:t xml:space="preserve"> (Max Yoeli is a senior research fellow in the US and North America Programme at Chatham House; 2-10-2025; "Trump’s tariff policy undermines his own agenda and the foundations of US economic power"; Chatham House – International Affairs Think Tank; doα: 1-1-2026) https://www.chathamhouse.org/2025/03/trumps-tariff-policy-undermines-his-own-agenda-and-foundations-us-economic-power</w:t>
      </w:r>
    </w:p>
    <w:p w14:paraId="3004C480" w14:textId="77777777" w:rsidR="00DD0987" w:rsidRDefault="00DD0987" w:rsidP="00DD0987"/>
    <w:p w14:paraId="41F31D8B" w14:textId="77777777" w:rsidR="00DD0987" w:rsidRDefault="00DD0987" w:rsidP="00DD0987">
      <w:r>
        <w:t xml:space="preserve">Since returning to the White House, President Donald </w:t>
      </w:r>
      <w:r w:rsidRPr="0051235C">
        <w:rPr>
          <w:rStyle w:val="11111AAAAStyleUnderline"/>
          <w:highlight w:val="yellow"/>
        </w:rPr>
        <w:t>Trump</w:t>
      </w:r>
      <w:r w:rsidRPr="0051235C">
        <w:rPr>
          <w:rStyle w:val="11111AAAAStyleUnderline"/>
        </w:rPr>
        <w:t xml:space="preserve"> has wielded </w:t>
      </w:r>
      <w:r w:rsidRPr="0051235C">
        <w:rPr>
          <w:rStyle w:val="11111AAAAStyleUnderline"/>
          <w:highlight w:val="yellow"/>
        </w:rPr>
        <w:t>tariffs</w:t>
      </w:r>
      <w:r>
        <w:t xml:space="preserve"> </w:t>
      </w:r>
      <w:r w:rsidRPr="00432F89">
        <w:t>with</w:t>
      </w:r>
      <w:r>
        <w:t xml:space="preserve"> </w:t>
      </w:r>
      <w:r w:rsidRPr="00432F89">
        <w:t>unprecedented</w:t>
      </w:r>
      <w:r>
        <w:t xml:space="preserve"> breadth and aggression. Guided by his conviction that, ‘tariffs are about making America rich again’, he has transformed trade policy into a blunt economic weapon. But his approach is </w:t>
      </w:r>
      <w:r w:rsidRPr="00432F89">
        <w:t>impeding</w:t>
      </w:r>
      <w:r>
        <w:t xml:space="preserve"> the administration’s stated priorities and </w:t>
      </w:r>
      <w:r w:rsidRPr="0051235C">
        <w:rPr>
          <w:rStyle w:val="11111AAAAStyleUnderline"/>
          <w:highlight w:val="yellow"/>
        </w:rPr>
        <w:t xml:space="preserve">undermining US </w:t>
      </w:r>
      <w:r w:rsidRPr="0076044D">
        <w:rPr>
          <w:rStyle w:val="Emphasis"/>
          <w:highlight w:val="yellow"/>
        </w:rPr>
        <w:t>econ</w:t>
      </w:r>
      <w:r w:rsidRPr="0051235C">
        <w:rPr>
          <w:rStyle w:val="11111AAAAStyleUnderline"/>
        </w:rPr>
        <w:t xml:space="preserve">omic dynamism </w:t>
      </w:r>
      <w:r w:rsidRPr="0076044D">
        <w:rPr>
          <w:rStyle w:val="11111AAAAStyleUnderline"/>
        </w:rPr>
        <w:t>and security</w:t>
      </w:r>
      <w:r w:rsidRPr="0076044D">
        <w:rPr>
          <w:rStyle w:val="11111AAAAStyleUnderline"/>
          <w:highlight w:val="yellow"/>
        </w:rPr>
        <w:t>.</w:t>
      </w:r>
      <w:r>
        <w:t xml:space="preserve"> </w:t>
      </w:r>
    </w:p>
    <w:p w14:paraId="26C13C6F" w14:textId="77777777" w:rsidR="00DD0987" w:rsidRDefault="00DD0987" w:rsidP="00DD0987">
      <w:r>
        <w:t xml:space="preserve">With new domestic facilities requiring years to become operational, interim </w:t>
      </w:r>
      <w:r w:rsidRPr="00432F89">
        <w:t>tariffs</w:t>
      </w:r>
      <w:r>
        <w:t xml:space="preserve"> on imported chips would harm US firms during a critical period.</w:t>
      </w:r>
    </w:p>
    <w:p w14:paraId="5E38271E" w14:textId="77777777" w:rsidR="00DD0987" w:rsidRPr="0051235C" w:rsidRDefault="00DD0987" w:rsidP="00DD0987">
      <w:pPr>
        <w:rPr>
          <w:rStyle w:val="11111AAAAStyleUnderline"/>
        </w:rPr>
      </w:pPr>
      <w:r>
        <w:t xml:space="preserve">Economists broadly agree that Trump’s </w:t>
      </w:r>
      <w:r w:rsidRPr="0051235C">
        <w:rPr>
          <w:rStyle w:val="11111AAAAStyleUnderline"/>
          <w:highlight w:val="yellow"/>
        </w:rPr>
        <w:t>tariffs</w:t>
      </w:r>
      <w:r>
        <w:t xml:space="preserve"> – taxes on imports paid by US businesses and consumers – will </w:t>
      </w:r>
      <w:r w:rsidRPr="0051235C">
        <w:rPr>
          <w:rStyle w:val="11111AAAAStyleUnderline"/>
          <w:highlight w:val="yellow"/>
        </w:rPr>
        <w:t xml:space="preserve">lead to </w:t>
      </w:r>
      <w:r w:rsidRPr="0051235C">
        <w:rPr>
          <w:rStyle w:val="Emphasis"/>
        </w:rPr>
        <w:t>higher prices</w:t>
      </w:r>
      <w:r w:rsidRPr="0051235C">
        <w:rPr>
          <w:rStyle w:val="11111AAAAStyleUnderline"/>
        </w:rPr>
        <w:t xml:space="preserve"> and </w:t>
      </w:r>
      <w:r w:rsidRPr="0051235C">
        <w:rPr>
          <w:rStyle w:val="Emphasis"/>
          <w:highlight w:val="yellow"/>
        </w:rPr>
        <w:t>slower growth</w:t>
      </w:r>
      <w:r w:rsidRPr="0051235C">
        <w:rPr>
          <w:rStyle w:val="11111AAAAStyleUnderline"/>
        </w:rPr>
        <w:t xml:space="preserve">. </w:t>
      </w:r>
      <w:r w:rsidRPr="0051235C">
        <w:rPr>
          <w:rStyle w:val="11111AAAAStyleUnderline"/>
          <w:highlight w:val="yellow"/>
        </w:rPr>
        <w:t>Sharp consequences are</w:t>
      </w:r>
      <w:r w:rsidRPr="0051235C">
        <w:rPr>
          <w:rStyle w:val="11111AAAAStyleUnderline"/>
        </w:rPr>
        <w:t xml:space="preserve"> already </w:t>
      </w:r>
      <w:r w:rsidRPr="0051235C">
        <w:rPr>
          <w:rStyle w:val="11111AAAAStyleUnderline"/>
          <w:highlight w:val="yellow"/>
        </w:rPr>
        <w:t>visible as</w:t>
      </w:r>
      <w:r w:rsidRPr="00E61906">
        <w:rPr>
          <w:rStyle w:val="11111AAAAStyleUnderline"/>
        </w:rPr>
        <w:t xml:space="preserve"> </w:t>
      </w:r>
      <w:r w:rsidRPr="0051235C">
        <w:rPr>
          <w:rStyle w:val="11111AAAAStyleUnderline"/>
        </w:rPr>
        <w:t>investors</w:t>
      </w:r>
      <w:r w:rsidRPr="0051235C">
        <w:t xml:space="preserve"> begin to </w:t>
      </w:r>
      <w:r w:rsidRPr="0051235C">
        <w:rPr>
          <w:rStyle w:val="11111AAAAStyleUnderline"/>
        </w:rPr>
        <w:t xml:space="preserve">question US economic exceptionalism. </w:t>
      </w:r>
      <w:r w:rsidRPr="0051235C">
        <w:rPr>
          <w:rStyle w:val="11111AAAAStyleUnderline"/>
          <w:highlight w:val="yellow"/>
        </w:rPr>
        <w:t xml:space="preserve">Equity markets have </w:t>
      </w:r>
      <w:r w:rsidRPr="0051235C">
        <w:rPr>
          <w:rStyle w:val="Emphasis"/>
          <w:highlight w:val="yellow"/>
        </w:rPr>
        <w:t>dropped</w:t>
      </w:r>
      <w:r w:rsidRPr="0051235C">
        <w:rPr>
          <w:rStyle w:val="11111AAAAStyleUnderline"/>
        </w:rPr>
        <w:t xml:space="preserve"> in a rapid correction, consumer and </w:t>
      </w:r>
      <w:r w:rsidRPr="00E61906">
        <w:rPr>
          <w:rStyle w:val="11111AAAAStyleUnderline"/>
          <w:highlight w:val="yellow"/>
        </w:rPr>
        <w:t>business confidence</w:t>
      </w:r>
      <w:r w:rsidRPr="00264C4D">
        <w:rPr>
          <w:rStyle w:val="11111AAAAStyleUnderline"/>
        </w:rPr>
        <w:t xml:space="preserve"> have </w:t>
      </w:r>
      <w:r w:rsidRPr="0051235C">
        <w:rPr>
          <w:rStyle w:val="Emphasis"/>
          <w:highlight w:val="yellow"/>
        </w:rPr>
        <w:t>plummeted</w:t>
      </w:r>
      <w:r w:rsidRPr="0051235C">
        <w:rPr>
          <w:rStyle w:val="11111AAAAStyleUnderline"/>
        </w:rPr>
        <w:t xml:space="preserve">, and </w:t>
      </w:r>
      <w:r w:rsidRPr="0051235C">
        <w:rPr>
          <w:rStyle w:val="11111AAAAStyleUnderline"/>
          <w:highlight w:val="yellow"/>
        </w:rPr>
        <w:t>analysts</w:t>
      </w:r>
      <w:r w:rsidRPr="0051235C">
        <w:rPr>
          <w:rStyle w:val="11111AAAAStyleUnderline"/>
        </w:rPr>
        <w:t xml:space="preserve"> have </w:t>
      </w:r>
      <w:r w:rsidRPr="0051235C">
        <w:rPr>
          <w:rStyle w:val="Emphasis"/>
          <w:highlight w:val="yellow"/>
        </w:rPr>
        <w:t>cut growth forecasts</w:t>
      </w:r>
      <w:r w:rsidRPr="0051235C">
        <w:rPr>
          <w:rStyle w:val="11111AAAAStyleUnderline"/>
          <w:highlight w:val="yellow"/>
        </w:rPr>
        <w:t>.</w:t>
      </w:r>
    </w:p>
    <w:p w14:paraId="2B419DF7" w14:textId="77777777" w:rsidR="00DD0987" w:rsidRDefault="00DD0987" w:rsidP="00DD0987">
      <w:r>
        <w:t xml:space="preserve">The president promises that trillions in revenue and unprecedented job creation will make ‘a little disturbance’ worthwhile. Yet, tariff policy is undercutting both his stated economic priorities and America’s economic strengths. </w:t>
      </w:r>
    </w:p>
    <w:p w14:paraId="0F55CE12" w14:textId="77777777" w:rsidR="00DD0987" w:rsidRDefault="00DD0987" w:rsidP="00DD0987">
      <w:r>
        <w:t xml:space="preserve">Undermining domestic priorities </w:t>
      </w:r>
    </w:p>
    <w:p w14:paraId="69CF4B00" w14:textId="77777777" w:rsidR="00DD0987" w:rsidRDefault="00DD0987" w:rsidP="00DD0987">
      <w:r>
        <w:t xml:space="preserve">President Trump’s election campaign promised to lower prices and revive manufacturing. Yet his maximalist embrace of </w:t>
      </w:r>
      <w:r w:rsidRPr="0051235C">
        <w:rPr>
          <w:rStyle w:val="11111AAAAStyleUnderline"/>
          <w:highlight w:val="yellow"/>
        </w:rPr>
        <w:t>tariffs</w:t>
      </w:r>
      <w:r w:rsidRPr="0051235C">
        <w:rPr>
          <w:rStyle w:val="11111AAAAStyleUnderline"/>
        </w:rPr>
        <w:t xml:space="preserve"> undermines both efforts</w:t>
      </w:r>
      <w:r>
        <w:t xml:space="preserve">. Tariffs are contributing to </w:t>
      </w:r>
      <w:r w:rsidRPr="0051235C">
        <w:rPr>
          <w:rStyle w:val="Emphasis"/>
          <w:highlight w:val="yellow"/>
        </w:rPr>
        <w:t>elevated</w:t>
      </w:r>
      <w:r w:rsidRPr="0051235C">
        <w:rPr>
          <w:rStyle w:val="11111AAAAStyleUnderline"/>
        </w:rPr>
        <w:t xml:space="preserve"> prices, and </w:t>
      </w:r>
      <w:r w:rsidRPr="0051235C">
        <w:rPr>
          <w:rStyle w:val="11111AAAAStyleUnderline"/>
          <w:highlight w:val="yellow"/>
        </w:rPr>
        <w:t>long-term inflation expectations</w:t>
      </w:r>
      <w:r w:rsidRPr="0051235C">
        <w:rPr>
          <w:rStyle w:val="11111AAAAStyleUnderline"/>
        </w:rPr>
        <w:t xml:space="preserve"> have spiked to a three-decade high</w:t>
      </w:r>
      <w:r>
        <w:t xml:space="preserve">. Major retailers warn of higher prices ahead, which will hit lower-income Americans hardest – a group of voters that swung significantly toward Trump in the 2024 election. </w:t>
      </w:r>
    </w:p>
    <w:p w14:paraId="507D1D42" w14:textId="77777777" w:rsidR="00DD0987" w:rsidRDefault="00DD0987" w:rsidP="00DD0987">
      <w:r>
        <w:t>Related work</w:t>
      </w:r>
    </w:p>
    <w:p w14:paraId="6AD85A25" w14:textId="77777777" w:rsidR="00DD0987" w:rsidRDefault="00DD0987" w:rsidP="00DD0987">
      <w:r>
        <w:t>The economics of the new Monroe Doctrine</w:t>
      </w:r>
    </w:p>
    <w:p w14:paraId="0907303C" w14:textId="77777777" w:rsidR="00DD0987" w:rsidRDefault="00DD0987" w:rsidP="00DD0987">
      <w:r>
        <w:t xml:space="preserve">With trade policy uncertainty soaring to an all-time high, US policy has become a leading source of risk. </w:t>
      </w:r>
    </w:p>
    <w:p w14:paraId="73D22BC2" w14:textId="77777777" w:rsidR="00DD0987" w:rsidRDefault="00DD0987" w:rsidP="00DD0987">
      <w:r>
        <w:t>The administration’s global levies on steel and aluminium exemplify how tariffs undermine manufacturing revival. Trump’s similar 2018 tariffs created just 1,000 steel jobs while costing 75,000 jobs in steel-using industries.</w:t>
      </w:r>
    </w:p>
    <w:p w14:paraId="60E5B9FF" w14:textId="77777777" w:rsidR="00DD0987" w:rsidRDefault="00DD0987" w:rsidP="00DD0987">
      <w:r>
        <w:t xml:space="preserve">The new, more comprehensive tariffs may boost US steel producers, supporting 80,000 jobs. But they threaten a portion of 12 million jobs in industries that use steel and aluminium, portending turbulence rather than renaissance for US manufacturing. </w:t>
      </w:r>
    </w:p>
    <w:p w14:paraId="681D43AD" w14:textId="77777777" w:rsidR="00DD0987" w:rsidRDefault="00DD0987" w:rsidP="00DD0987">
      <w:r w:rsidRPr="0051235C">
        <w:rPr>
          <w:rStyle w:val="Emphasis"/>
          <w:highlight w:val="yellow"/>
        </w:rPr>
        <w:t>Hampering</w:t>
      </w:r>
      <w:r w:rsidRPr="0051235C">
        <w:rPr>
          <w:rStyle w:val="11111AAAAStyleUnderline"/>
          <w:highlight w:val="yellow"/>
        </w:rPr>
        <w:t xml:space="preserve"> </w:t>
      </w:r>
      <w:r w:rsidRPr="0051235C">
        <w:rPr>
          <w:rStyle w:val="Emphasis"/>
          <w:highlight w:val="yellow"/>
        </w:rPr>
        <w:t>competitiveness</w:t>
      </w:r>
      <w:r>
        <w:t xml:space="preserve"> in strategic industries </w:t>
      </w:r>
    </w:p>
    <w:p w14:paraId="45BA2E19" w14:textId="77777777" w:rsidR="00DD0987" w:rsidRPr="0051235C" w:rsidRDefault="00DD0987" w:rsidP="00DD0987">
      <w:pPr>
        <w:rPr>
          <w:rStyle w:val="11111AAAAStyleUnderline"/>
        </w:rPr>
      </w:pPr>
      <w:r>
        <w:t xml:space="preserve">Targeted tariffs could support strategic US industries as part of a nuanced industrial policy. But the Trump administration’s heavy-handed approach instead undermines competitiveness in areas vital </w:t>
      </w:r>
      <w:r w:rsidRPr="0051235C">
        <w:rPr>
          <w:rStyle w:val="11111AAAAStyleUnderline"/>
          <w:highlight w:val="yellow"/>
        </w:rPr>
        <w:t>for</w:t>
      </w:r>
      <w:r w:rsidRPr="0051235C">
        <w:rPr>
          <w:rStyle w:val="11111AAAAStyleUnderline"/>
        </w:rPr>
        <w:t xml:space="preserve"> future </w:t>
      </w:r>
      <w:r w:rsidRPr="0051235C">
        <w:rPr>
          <w:rStyle w:val="11111AAAAStyleUnderline"/>
          <w:highlight w:val="yellow"/>
        </w:rPr>
        <w:t>econ</w:t>
      </w:r>
      <w:r w:rsidRPr="0051235C">
        <w:rPr>
          <w:rStyle w:val="11111AAAAStyleUnderline"/>
        </w:rPr>
        <w:t xml:space="preserve">omic </w:t>
      </w:r>
      <w:r w:rsidRPr="0051235C">
        <w:rPr>
          <w:rStyle w:val="11111AAAAStyleUnderline"/>
          <w:highlight w:val="yellow"/>
        </w:rPr>
        <w:t>leadership</w:t>
      </w:r>
      <w:r w:rsidRPr="0051235C">
        <w:rPr>
          <w:rStyle w:val="11111AAAAStyleUnderline"/>
        </w:rPr>
        <w:t>.</w:t>
      </w:r>
    </w:p>
    <w:p w14:paraId="12873E4A" w14:textId="77777777" w:rsidR="00DD0987" w:rsidRDefault="00DD0987" w:rsidP="00DD0987">
      <w:r>
        <w:t xml:space="preserve">Consider artificial intelligence, a strategic priority with massive economic and security implications. While Trump has vowed to make the US ‘the AI superpower’ and celebrated private sector investment, his tariffs hamper these ambitions by increasing data centre construction costs and deepening equipment shortages. </w:t>
      </w:r>
    </w:p>
    <w:p w14:paraId="696D621D" w14:textId="77777777" w:rsidR="00DD0987" w:rsidRDefault="00DD0987" w:rsidP="00DD0987">
      <w:r>
        <w:t xml:space="preserve">Proposed </w:t>
      </w:r>
      <w:r w:rsidRPr="0051235C">
        <w:rPr>
          <w:rStyle w:val="11111AAAAStyleUnderline"/>
          <w:highlight w:val="yellow"/>
        </w:rPr>
        <w:t>tariffs</w:t>
      </w:r>
      <w:r w:rsidRPr="0051235C">
        <w:rPr>
          <w:rStyle w:val="11111AAAAStyleUnderline"/>
        </w:rPr>
        <w:t xml:space="preserve"> on semiconductors or withdrawal of Biden-era chip subsidies could </w:t>
      </w:r>
      <w:r w:rsidRPr="0051235C">
        <w:rPr>
          <w:rStyle w:val="11111AAAAStyleUnderline"/>
          <w:highlight w:val="yellow"/>
        </w:rPr>
        <w:t>create</w:t>
      </w:r>
      <w:r w:rsidRPr="0051235C">
        <w:rPr>
          <w:rStyle w:val="11111AAAAStyleUnderline"/>
        </w:rPr>
        <w:t xml:space="preserve"> a further </w:t>
      </w:r>
      <w:r w:rsidRPr="0051235C">
        <w:rPr>
          <w:rStyle w:val="Emphasis"/>
          <w:highlight w:val="yellow"/>
        </w:rPr>
        <w:t>drag</w:t>
      </w:r>
      <w:r w:rsidRPr="0051235C">
        <w:rPr>
          <w:rStyle w:val="11111AAAAStyleUnderline"/>
          <w:highlight w:val="yellow"/>
        </w:rPr>
        <w:t xml:space="preserve"> on </w:t>
      </w:r>
      <w:r w:rsidRPr="0051235C">
        <w:rPr>
          <w:rStyle w:val="Emphasis"/>
          <w:highlight w:val="yellow"/>
        </w:rPr>
        <w:t>innovation</w:t>
      </w:r>
      <w:r>
        <w:t xml:space="preserve">, despite expanded US investment from a top Taiwanese chipmaker. With new domestic facilities requiring years to become operational, interim tariffs on imported chips would harm US firms during a critical period of global technology competition. </w:t>
      </w:r>
    </w:p>
    <w:p w14:paraId="2459EC72" w14:textId="77777777" w:rsidR="00DD0987" w:rsidRDefault="00DD0987" w:rsidP="00DD0987">
      <w:r>
        <w:t xml:space="preserve">The pattern extends beyond high-tech industries. Restoring US capacity in shipbuilding, a sector China dominates, is an administration priority. But tariffs on steel, a primary input for the industry, would inhibit the competitiveness the administration hopes to restore. </w:t>
      </w:r>
    </w:p>
    <w:p w14:paraId="28D09932" w14:textId="77777777" w:rsidR="00DD0987" w:rsidRDefault="00DD0987" w:rsidP="00DD0987">
      <w:r>
        <w:t xml:space="preserve">Eroding international influence </w:t>
      </w:r>
    </w:p>
    <w:p w14:paraId="6591ED73" w14:textId="77777777" w:rsidR="00DD0987" w:rsidRDefault="00DD0987" w:rsidP="00DD0987">
      <w:r w:rsidRPr="0051235C">
        <w:rPr>
          <w:rStyle w:val="11111AAAAStyleUnderline"/>
        </w:rPr>
        <w:t>Internationally, tariffs are damaging US economic power</w:t>
      </w:r>
      <w:r>
        <w:t xml:space="preserve"> and security. While some applications – including against China – were widely expected, their broader use as a tool of first resort is pushing traditional partners away, forcing them to seek alternate arrangements. By doing so, the administration’s aggressive trade tactics risk accelerating what it seeks to avoid: the decline of American economic power and prosperity. </w:t>
      </w:r>
    </w:p>
    <w:p w14:paraId="2A4F5043" w14:textId="77777777" w:rsidR="00DD0987" w:rsidRDefault="00DD0987" w:rsidP="00DD0987">
      <w:r>
        <w:t xml:space="preserve">The US remains the world’s most desirable consumer market. But, comprising only 13 per cent of global imports, it is not irreplaceable. Frustrated by the lack of new market access following domestic political shifts in the US, </w:t>
      </w:r>
      <w:r w:rsidRPr="0051235C">
        <w:rPr>
          <w:rStyle w:val="11111AAAAStyleUnderline"/>
          <w:highlight w:val="yellow"/>
        </w:rPr>
        <w:t>trading partners</w:t>
      </w:r>
      <w:r w:rsidRPr="0051235C">
        <w:rPr>
          <w:rStyle w:val="11111AAAAStyleUnderline"/>
        </w:rPr>
        <w:t xml:space="preserve"> had already begun to </w:t>
      </w:r>
      <w:r w:rsidRPr="0051235C">
        <w:rPr>
          <w:rStyle w:val="11111AAAAStyleUnderline"/>
          <w:highlight w:val="yellow"/>
        </w:rPr>
        <w:t xml:space="preserve">cultivate </w:t>
      </w:r>
      <w:r w:rsidRPr="0051235C">
        <w:rPr>
          <w:rStyle w:val="Emphasis"/>
          <w:highlight w:val="yellow"/>
        </w:rPr>
        <w:t>alternatives</w:t>
      </w:r>
      <w:r w:rsidRPr="0051235C">
        <w:rPr>
          <w:rStyle w:val="11111AAAAStyleUnderline"/>
        </w:rPr>
        <w:t xml:space="preserve">. Aggressive US trade policy is now accelerating matters, pushing trading partners to </w:t>
      </w:r>
      <w:r w:rsidRPr="0051235C">
        <w:rPr>
          <w:rStyle w:val="11111AAAAStyleUnderline"/>
          <w:highlight w:val="yellow"/>
        </w:rPr>
        <w:t>plan</w:t>
      </w:r>
      <w:r w:rsidRPr="0051235C">
        <w:rPr>
          <w:rStyle w:val="11111AAAAStyleUnderline"/>
        </w:rPr>
        <w:t xml:space="preserve"> for </w:t>
      </w:r>
      <w:r w:rsidRPr="0051235C">
        <w:rPr>
          <w:rStyle w:val="Emphasis"/>
          <w:highlight w:val="yellow"/>
        </w:rPr>
        <w:t>retaliation</w:t>
      </w:r>
      <w:r>
        <w:t xml:space="preserve">, seek exemptions, and strike alternative partnerships. </w:t>
      </w:r>
    </w:p>
    <w:p w14:paraId="3FC6DB01" w14:textId="77777777" w:rsidR="00DD0987" w:rsidRDefault="00DD0987" w:rsidP="00DD0987"/>
    <w:p w14:paraId="4ACC85D6" w14:textId="77777777" w:rsidR="00DD0987" w:rsidRPr="00083EBA" w:rsidRDefault="00DD0987" w:rsidP="00DD0987">
      <w:pPr>
        <w:pStyle w:val="Heading4"/>
        <w:rPr>
          <w:rStyle w:val="Style13ptBold"/>
        </w:rPr>
      </w:pPr>
      <w:r w:rsidRPr="00083EBA">
        <w:t xml:space="preserve">Decline triggers </w:t>
      </w:r>
      <w:r w:rsidRPr="00083EBA">
        <w:rPr>
          <w:u w:val="single"/>
        </w:rPr>
        <w:t>cascading</w:t>
      </w:r>
      <w:r w:rsidRPr="00083EBA">
        <w:t xml:space="preserve"> global </w:t>
      </w:r>
      <w:r w:rsidRPr="00083EBA">
        <w:rPr>
          <w:u w:val="single"/>
        </w:rPr>
        <w:t>warfare</w:t>
      </w:r>
      <w:r w:rsidRPr="00083EBA">
        <w:rPr>
          <w:b w:val="0"/>
          <w:bCs/>
        </w:rPr>
        <w:t>—trade wars, resource wars, hotspots, you name it!</w:t>
      </w:r>
    </w:p>
    <w:p w14:paraId="23373FBB" w14:textId="77777777" w:rsidR="00DD0987" w:rsidRPr="00083EBA" w:rsidRDefault="00DD0987" w:rsidP="00DD0987">
      <w:pPr>
        <w:rPr>
          <w:rStyle w:val="Style13ptBold"/>
        </w:rPr>
      </w:pPr>
      <w:r w:rsidRPr="00083EBA">
        <w:rPr>
          <w:rStyle w:val="Style13ptBold"/>
        </w:rPr>
        <w:t>Weidokal ’24</w:t>
      </w:r>
      <w:r w:rsidRPr="00083EBA">
        <w:t xml:space="preserve"> [Micheal Weidokal MBA in International Strategy and Economics @ University of South Carolina and the Economics University of Vienna; founder of International Strategic Analysis, former Visiting Professor @ Baldwin Wallace University. “The Coming Decline: A World Without Economic Growth”, International Strategic Analysis, https://www.isa-world.com/news/?tx_ttnews%5BbackPid%5D=1&amp;tx_ttnews%5Btt_news%5D=651&amp;cHash=6a72dae454513a380df6d304aa3bbb86, published 2024, accessed 9-27-2024]</w:t>
      </w:r>
    </w:p>
    <w:p w14:paraId="1994AC5F" w14:textId="77777777" w:rsidR="00DD0987" w:rsidRPr="00083EBA" w:rsidRDefault="00DD0987" w:rsidP="00DD0987">
      <w:pPr>
        <w:rPr>
          <w:rStyle w:val="Style13ptBold"/>
        </w:rPr>
      </w:pPr>
    </w:p>
    <w:p w14:paraId="77A57E44" w14:textId="77777777" w:rsidR="00DD0987" w:rsidRPr="00083EBA" w:rsidRDefault="00DD0987" w:rsidP="00DD0987">
      <w:pPr>
        <w:rPr>
          <w:rStyle w:val="Style13ptBold"/>
        </w:rPr>
      </w:pPr>
      <w:r w:rsidRPr="00CE6FEA">
        <w:t>As we look ahead, one cannot help but wonder if this threat of long-term</w:t>
      </w:r>
      <w:r w:rsidRPr="00083EBA">
        <w:rPr>
          <w:rStyle w:val="11111AAAAStyleUnderline"/>
        </w:rPr>
        <w:t xml:space="preserve"> </w:t>
      </w:r>
      <w:r w:rsidRPr="00083EBA">
        <w:rPr>
          <w:rStyle w:val="11111AAAAStyleUnderline"/>
          <w:highlight w:val="yellow"/>
        </w:rPr>
        <w:t>econ</w:t>
      </w:r>
      <w:r w:rsidRPr="00083EBA">
        <w:rPr>
          <w:rStyle w:val="11111AAAAStyleUnderline"/>
        </w:rPr>
        <w:t xml:space="preserve">omic stagnation and </w:t>
      </w:r>
      <w:r w:rsidRPr="00083EBA">
        <w:rPr>
          <w:rStyle w:val="11111AAAAStyleUnderline"/>
          <w:highlight w:val="yellow"/>
        </w:rPr>
        <w:t>decline will</w:t>
      </w:r>
      <w:r w:rsidRPr="00CE6FEA">
        <w:t xml:space="preserve"> not </w:t>
      </w:r>
      <w:r w:rsidRPr="00083EBA">
        <w:rPr>
          <w:rStyle w:val="11111AAAAStyleUnderline"/>
          <w:highlight w:val="yellow"/>
        </w:rPr>
        <w:t>be</w:t>
      </w:r>
      <w:r w:rsidRPr="00083EBA">
        <w:rPr>
          <w:rStyle w:val="11111AAAAStyleUnderline"/>
        </w:rPr>
        <w:t xml:space="preserve"> the </w:t>
      </w:r>
      <w:r w:rsidRPr="00083EBA">
        <w:rPr>
          <w:rStyle w:val="Emphasis"/>
          <w:highlight w:val="yellow"/>
        </w:rPr>
        <w:t>catalyst</w:t>
      </w:r>
      <w:r w:rsidRPr="00083EBA">
        <w:rPr>
          <w:rStyle w:val="11111AAAAStyleUnderline"/>
          <w:highlight w:val="yellow"/>
        </w:rPr>
        <w:t xml:space="preserve"> for </w:t>
      </w:r>
      <w:r w:rsidRPr="00083EBA">
        <w:rPr>
          <w:rStyle w:val="Emphasis"/>
          <w:highlight w:val="yellow"/>
        </w:rPr>
        <w:t>major conflicts</w:t>
      </w:r>
      <w:r w:rsidRPr="00083EBA">
        <w:t xml:space="preserve"> in the future. For one, such </w:t>
      </w:r>
      <w:r w:rsidRPr="00083EBA">
        <w:rPr>
          <w:rStyle w:val="11111AAAAStyleUnderline"/>
        </w:rPr>
        <w:t xml:space="preserve">economic troubles could </w:t>
      </w:r>
      <w:r w:rsidRPr="00083EBA">
        <w:rPr>
          <w:rStyle w:val="11111AAAAStyleUnderline"/>
          <w:highlight w:val="yellow"/>
        </w:rPr>
        <w:t>fuel</w:t>
      </w:r>
      <w:r w:rsidRPr="00083EBA">
        <w:t xml:space="preserve"> </w:t>
      </w:r>
      <w:r w:rsidRPr="00083EBA">
        <w:rPr>
          <w:rStyle w:val="11111AAAAStyleUnderline"/>
        </w:rPr>
        <w:t xml:space="preserve">political </w:t>
      </w:r>
      <w:r w:rsidRPr="00083EBA">
        <w:rPr>
          <w:rStyle w:val="11111AAAAStyleUnderline"/>
          <w:highlight w:val="yellow"/>
        </w:rPr>
        <w:t>radicalism</w:t>
      </w:r>
      <w:r w:rsidRPr="00083EBA">
        <w:rPr>
          <w:rStyle w:val="11111AAAAStyleUnderline"/>
        </w:rPr>
        <w:t xml:space="preserve">, as it did in the 1920s and 1930s. At the same time, rising levels of </w:t>
      </w:r>
      <w:r w:rsidRPr="00083EBA">
        <w:rPr>
          <w:rStyle w:val="Emphasis"/>
          <w:highlight w:val="yellow"/>
        </w:rPr>
        <w:t>protectionism</w:t>
      </w:r>
      <w:r w:rsidRPr="00083EBA">
        <w:rPr>
          <w:rStyle w:val="11111AAAAStyleUnderline"/>
        </w:rPr>
        <w:t xml:space="preserve"> and nationalism could </w:t>
      </w:r>
      <w:r w:rsidRPr="00083EBA">
        <w:rPr>
          <w:rStyle w:val="11111AAAAStyleUnderline"/>
          <w:highlight w:val="yellow"/>
        </w:rPr>
        <w:t>lead to</w:t>
      </w:r>
      <w:r w:rsidRPr="00083EBA">
        <w:rPr>
          <w:rStyle w:val="11111AAAAStyleUnderline"/>
        </w:rPr>
        <w:t xml:space="preserve"> far </w:t>
      </w:r>
      <w:r w:rsidRPr="00083EBA">
        <w:rPr>
          <w:rStyle w:val="11111AAAAStyleUnderline"/>
          <w:highlight w:val="yellow"/>
        </w:rPr>
        <w:t xml:space="preserve">worse </w:t>
      </w:r>
      <w:r w:rsidRPr="00083EBA">
        <w:rPr>
          <w:rStyle w:val="Emphasis"/>
          <w:highlight w:val="yellow"/>
        </w:rPr>
        <w:t>trade</w:t>
      </w:r>
      <w:r w:rsidRPr="00083EBA">
        <w:rPr>
          <w:rStyle w:val="11111AAAAStyleUnderline"/>
          <w:highlight w:val="yellow"/>
        </w:rPr>
        <w:t xml:space="preserve"> disputes</w:t>
      </w:r>
      <w:r w:rsidRPr="00083EBA">
        <w:rPr>
          <w:rStyle w:val="11111AAAAStyleUnderline"/>
        </w:rPr>
        <w:t xml:space="preserve"> than we have seen in recent years, something that could also </w:t>
      </w:r>
      <w:r w:rsidRPr="00083EBA">
        <w:rPr>
          <w:rStyle w:val="11111AAAAStyleUnderline"/>
          <w:highlight w:val="yellow"/>
        </w:rPr>
        <w:t>turn</w:t>
      </w:r>
      <w:r w:rsidRPr="00083EBA">
        <w:rPr>
          <w:rStyle w:val="11111AAAAStyleUnderline"/>
        </w:rPr>
        <w:t xml:space="preserve"> an economic dispute </w:t>
      </w:r>
      <w:r w:rsidRPr="00083EBA">
        <w:rPr>
          <w:rStyle w:val="11111AAAAStyleUnderline"/>
          <w:highlight w:val="yellow"/>
        </w:rPr>
        <w:t>into</w:t>
      </w:r>
      <w:r w:rsidRPr="00083EBA">
        <w:rPr>
          <w:rStyle w:val="11111AAAAStyleUnderline"/>
        </w:rPr>
        <w:t xml:space="preserve"> a </w:t>
      </w:r>
      <w:r w:rsidRPr="00083EBA">
        <w:rPr>
          <w:rStyle w:val="11111AAAAStyleUnderline"/>
          <w:highlight w:val="yellow"/>
        </w:rPr>
        <w:t xml:space="preserve">military </w:t>
      </w:r>
      <w:r w:rsidRPr="00083EBA">
        <w:rPr>
          <w:rStyle w:val="Emphasis"/>
          <w:highlight w:val="yellow"/>
        </w:rPr>
        <w:t>conflict</w:t>
      </w:r>
      <w:r w:rsidRPr="00083EBA">
        <w:t xml:space="preserve">. Finally, the </w:t>
      </w:r>
      <w:r w:rsidRPr="00083EBA">
        <w:rPr>
          <w:rStyle w:val="11111AAAAStyleUnderline"/>
          <w:highlight w:val="yellow"/>
        </w:rPr>
        <w:t>battle for control of</w:t>
      </w:r>
      <w:r w:rsidRPr="00083EBA">
        <w:rPr>
          <w:rStyle w:val="11111AAAAStyleUnderline"/>
        </w:rPr>
        <w:t xml:space="preserve"> strategic resources such as </w:t>
      </w:r>
      <w:r w:rsidRPr="00083EBA">
        <w:rPr>
          <w:rStyle w:val="Emphasis"/>
          <w:highlight w:val="yellow"/>
        </w:rPr>
        <w:t>oil</w:t>
      </w:r>
      <w:r w:rsidRPr="00083EBA">
        <w:rPr>
          <w:rStyle w:val="11111AAAAStyleUnderline"/>
          <w:highlight w:val="yellow"/>
        </w:rPr>
        <w:t>, water, land</w:t>
      </w:r>
      <w:r w:rsidRPr="00616C3B">
        <w:rPr>
          <w:rStyle w:val="11111AAAAStyleUnderline"/>
        </w:rPr>
        <w:t xml:space="preserve"> or </w:t>
      </w:r>
      <w:r w:rsidRPr="00083EBA">
        <w:rPr>
          <w:rStyle w:val="Emphasis"/>
          <w:highlight w:val="yellow"/>
        </w:rPr>
        <w:t>r</w:t>
      </w:r>
      <w:r w:rsidRPr="00083EBA">
        <w:t>ar</w:t>
      </w:r>
      <w:r w:rsidRPr="00083EBA">
        <w:rPr>
          <w:rStyle w:val="Emphasis"/>
          <w:highlight w:val="yellow"/>
        </w:rPr>
        <w:t>e</w:t>
      </w:r>
      <w:r w:rsidRPr="00083EBA">
        <w:t>-</w:t>
      </w:r>
      <w:r w:rsidRPr="00083EBA">
        <w:rPr>
          <w:rStyle w:val="Emphasis"/>
          <w:highlight w:val="yellow"/>
        </w:rPr>
        <w:t>e</w:t>
      </w:r>
      <w:r w:rsidRPr="00083EBA">
        <w:t>arth element</w:t>
      </w:r>
      <w:r w:rsidRPr="00083EBA">
        <w:rPr>
          <w:rStyle w:val="Emphasis"/>
          <w:highlight w:val="yellow"/>
        </w:rPr>
        <w:t>s</w:t>
      </w:r>
      <w:r w:rsidRPr="00083EBA">
        <w:t xml:space="preserve"> </w:t>
      </w:r>
      <w:r w:rsidRPr="00083EBA">
        <w:rPr>
          <w:rStyle w:val="11111AAAAStyleUnderline"/>
        </w:rPr>
        <w:t xml:space="preserve">could </w:t>
      </w:r>
      <w:r w:rsidRPr="00616C3B">
        <w:rPr>
          <w:rStyle w:val="11111AAAAStyleUnderline"/>
        </w:rPr>
        <w:t>intensify as</w:t>
      </w:r>
      <w:r w:rsidRPr="00083EBA">
        <w:t xml:space="preserve"> economic </w:t>
      </w:r>
      <w:r w:rsidRPr="00616C3B">
        <w:rPr>
          <w:rStyle w:val="Emphasis"/>
          <w:highlight w:val="yellow"/>
        </w:rPr>
        <w:t>growth slows</w:t>
      </w:r>
      <w:r w:rsidRPr="00616C3B">
        <w:rPr>
          <w:rStyle w:val="11111AAAAStyleUnderline"/>
          <w:highlight w:val="yellow"/>
        </w:rPr>
        <w:t>,</w:t>
      </w:r>
      <w:r w:rsidRPr="00083EBA">
        <w:rPr>
          <w:rStyle w:val="11111AAAAStyleUnderline"/>
        </w:rPr>
        <w:t xml:space="preserve"> resulting in conflicts over</w:t>
      </w:r>
      <w:r w:rsidRPr="00083EBA">
        <w:t xml:space="preserve"> the control of these </w:t>
      </w:r>
      <w:r w:rsidRPr="00083EBA">
        <w:rPr>
          <w:rStyle w:val="11111AAAAStyleUnderline"/>
        </w:rPr>
        <w:t>resources</w:t>
      </w:r>
      <w:r w:rsidRPr="00083EBA">
        <w:t>.</w:t>
      </w:r>
    </w:p>
    <w:p w14:paraId="22E9FB07" w14:textId="77777777" w:rsidR="00DD0987" w:rsidRPr="00083EBA" w:rsidRDefault="00DD0987" w:rsidP="00DD0987">
      <w:pPr>
        <w:rPr>
          <w:rStyle w:val="Style13ptBold"/>
        </w:rPr>
      </w:pPr>
      <w:r w:rsidRPr="00083EBA">
        <w:rPr>
          <w:rStyle w:val="11111AAAAStyleUnderline"/>
        </w:rPr>
        <w:t>There are many examples of</w:t>
      </w:r>
      <w:r w:rsidRPr="00083EBA">
        <w:t xml:space="preserve"> potential </w:t>
      </w:r>
      <w:r w:rsidRPr="00083EBA">
        <w:rPr>
          <w:rStyle w:val="11111AAAAStyleUnderline"/>
        </w:rPr>
        <w:t xml:space="preserve">conflicts between large economic powers that could </w:t>
      </w:r>
      <w:r w:rsidRPr="00616C3B">
        <w:rPr>
          <w:rStyle w:val="11111AAAAStyleUnderline"/>
        </w:rPr>
        <w:t>erupt</w:t>
      </w:r>
      <w:r w:rsidRPr="00616C3B">
        <w:t xml:space="preserve"> in the years and decades ahead, </w:t>
      </w:r>
      <w:r w:rsidRPr="00616C3B">
        <w:rPr>
          <w:rStyle w:val="11111AAAAStyleUnderline"/>
        </w:rPr>
        <w:t>particularly if</w:t>
      </w:r>
      <w:r w:rsidRPr="00616C3B">
        <w:t xml:space="preserve"> economic </w:t>
      </w:r>
      <w:r w:rsidRPr="00616C3B">
        <w:rPr>
          <w:rStyle w:val="11111AAAAStyleUnderline"/>
        </w:rPr>
        <w:t xml:space="preserve">growth </w:t>
      </w:r>
      <w:r w:rsidRPr="00616C3B">
        <w:rPr>
          <w:rStyle w:val="Emphasis"/>
        </w:rPr>
        <w:t>continues</w:t>
      </w:r>
      <w:r w:rsidRPr="00616C3B">
        <w:rPr>
          <w:rStyle w:val="11111AAAAStyleUnderline"/>
        </w:rPr>
        <w:t xml:space="preserve"> to slow</w:t>
      </w:r>
      <w:r w:rsidRPr="00083EBA">
        <w:t xml:space="preserve"> over the longer-term. For example, tensions between the world’s two superpowers, </w:t>
      </w:r>
      <w:r w:rsidRPr="00083EBA">
        <w:rPr>
          <w:rStyle w:val="11111AAAAStyleUnderline"/>
        </w:rPr>
        <w:t xml:space="preserve">the </w:t>
      </w:r>
      <w:r w:rsidRPr="00616C3B">
        <w:rPr>
          <w:rStyle w:val="Emphasis"/>
        </w:rPr>
        <w:t>U</w:t>
      </w:r>
      <w:r w:rsidRPr="00616C3B">
        <w:t xml:space="preserve">nited </w:t>
      </w:r>
      <w:r w:rsidRPr="00616C3B">
        <w:rPr>
          <w:rStyle w:val="Emphasis"/>
        </w:rPr>
        <w:t>S</w:t>
      </w:r>
      <w:r w:rsidRPr="00616C3B">
        <w:t xml:space="preserve">tates </w:t>
      </w:r>
      <w:r w:rsidRPr="00616C3B">
        <w:rPr>
          <w:rStyle w:val="11111AAAAStyleUnderline"/>
        </w:rPr>
        <w:t xml:space="preserve">and </w:t>
      </w:r>
      <w:r w:rsidRPr="00616C3B">
        <w:rPr>
          <w:rStyle w:val="Emphasis"/>
        </w:rPr>
        <w:t>China</w:t>
      </w:r>
      <w:r w:rsidRPr="00083EBA">
        <w:t xml:space="preserve">, </w:t>
      </w:r>
      <w:r w:rsidRPr="00083EBA">
        <w:rPr>
          <w:rStyle w:val="11111AAAAStyleUnderline"/>
        </w:rPr>
        <w:t>have risen</w:t>
      </w:r>
      <w:r w:rsidRPr="00083EBA">
        <w:t xml:space="preserve"> steadily in recent years, due in part to US concerns about China’s rising economic and military power. As </w:t>
      </w:r>
      <w:r w:rsidRPr="00083EBA">
        <w:rPr>
          <w:rStyle w:val="11111AAAAStyleUnderline"/>
        </w:rPr>
        <w:t xml:space="preserve">there are a large number of </w:t>
      </w:r>
      <w:r w:rsidRPr="00083EBA">
        <w:rPr>
          <w:rStyle w:val="Emphasis"/>
          <w:highlight w:val="yellow"/>
        </w:rPr>
        <w:t>flashpoints</w:t>
      </w:r>
      <w:r w:rsidRPr="00083EBA">
        <w:rPr>
          <w:rStyle w:val="11111AAAAStyleUnderline"/>
        </w:rPr>
        <w:t xml:space="preserve"> that could </w:t>
      </w:r>
      <w:r w:rsidRPr="00083EBA">
        <w:rPr>
          <w:rStyle w:val="11111AAAAStyleUnderline"/>
          <w:highlight w:val="yellow"/>
        </w:rPr>
        <w:t>bring</w:t>
      </w:r>
      <w:r w:rsidRPr="00616C3B">
        <w:rPr>
          <w:rStyle w:val="11111AAAAStyleUnderline"/>
        </w:rPr>
        <w:t xml:space="preserve"> these two</w:t>
      </w:r>
      <w:r w:rsidRPr="00083EBA">
        <w:t xml:space="preserve"> giant </w:t>
      </w:r>
      <w:r w:rsidRPr="00083EBA">
        <w:rPr>
          <w:rStyle w:val="11111AAAAStyleUnderline"/>
        </w:rPr>
        <w:t xml:space="preserve">powers </w:t>
      </w:r>
      <w:r w:rsidRPr="00083EBA">
        <w:rPr>
          <w:rStyle w:val="Emphasis"/>
          <w:highlight w:val="yellow"/>
        </w:rPr>
        <w:t>in</w:t>
      </w:r>
      <w:r w:rsidRPr="00083EBA">
        <w:t>to conflict (</w:t>
      </w:r>
      <w:r w:rsidRPr="00083EBA">
        <w:rPr>
          <w:rStyle w:val="Emphasis"/>
          <w:highlight w:val="yellow"/>
        </w:rPr>
        <w:t>Taiwan</w:t>
      </w:r>
      <w:r w:rsidRPr="00083EBA">
        <w:t xml:space="preserve">, </w:t>
      </w:r>
      <w:r w:rsidRPr="00083EBA">
        <w:rPr>
          <w:rStyle w:val="Emphasis"/>
          <w:highlight w:val="yellow"/>
        </w:rPr>
        <w:t>No</w:t>
      </w:r>
      <w:r w:rsidRPr="00083EBA">
        <w:t xml:space="preserve">rth </w:t>
      </w:r>
      <w:r w:rsidRPr="00083EBA">
        <w:rPr>
          <w:rStyle w:val="Emphasis"/>
          <w:highlight w:val="yellow"/>
        </w:rPr>
        <w:t>Ko</w:t>
      </w:r>
      <w:r w:rsidRPr="00083EBA">
        <w:t xml:space="preserve">rea, </w:t>
      </w:r>
      <w:r w:rsidRPr="00083EBA">
        <w:rPr>
          <w:rStyle w:val="Emphasis"/>
          <w:highlight w:val="yellow"/>
        </w:rPr>
        <w:t>S</w:t>
      </w:r>
      <w:r w:rsidRPr="00083EBA">
        <w:t xml:space="preserve">outh </w:t>
      </w:r>
      <w:r w:rsidRPr="00083EBA">
        <w:rPr>
          <w:rStyle w:val="Emphasis"/>
          <w:highlight w:val="yellow"/>
        </w:rPr>
        <w:t>C</w:t>
      </w:r>
      <w:r w:rsidRPr="00083EBA">
        <w:t xml:space="preserve">hina </w:t>
      </w:r>
      <w:r w:rsidRPr="00083EBA">
        <w:rPr>
          <w:rStyle w:val="Emphasis"/>
          <w:highlight w:val="yellow"/>
        </w:rPr>
        <w:t>S</w:t>
      </w:r>
      <w:r w:rsidRPr="00083EBA">
        <w:t xml:space="preserve">ea, etc.), </w:t>
      </w:r>
      <w:r w:rsidRPr="00083EBA">
        <w:rPr>
          <w:rStyle w:val="11111AAAAStyleUnderline"/>
        </w:rPr>
        <w:t xml:space="preserve">the </w:t>
      </w:r>
      <w:r w:rsidRPr="00616C3B">
        <w:rPr>
          <w:rStyle w:val="11111AAAAStyleUnderline"/>
        </w:rPr>
        <w:t xml:space="preserve">likelihood of a superpower </w:t>
      </w:r>
      <w:r w:rsidRPr="00616C3B">
        <w:rPr>
          <w:rStyle w:val="Emphasis"/>
        </w:rPr>
        <w:t>conflict</w:t>
      </w:r>
      <w:r w:rsidRPr="00616C3B">
        <w:rPr>
          <w:rStyle w:val="11111AAAAStyleUnderline"/>
        </w:rPr>
        <w:t xml:space="preserve"> is</w:t>
      </w:r>
      <w:r w:rsidRPr="00616C3B">
        <w:t xml:space="preserve"> now </w:t>
      </w:r>
      <w:r w:rsidRPr="00616C3B">
        <w:rPr>
          <w:rStyle w:val="Emphasis"/>
        </w:rPr>
        <w:t>greater</w:t>
      </w:r>
      <w:r w:rsidRPr="00616C3B">
        <w:t xml:space="preserve"> than</w:t>
      </w:r>
      <w:r w:rsidRPr="00083EBA">
        <w:t xml:space="preserve"> it has been at any time since the early 1980s.</w:t>
      </w:r>
    </w:p>
    <w:p w14:paraId="7B26EF0B" w14:textId="78127126" w:rsidR="0000101D" w:rsidRPr="00DA6DB3" w:rsidRDefault="00DD0987" w:rsidP="0000101D">
      <w:pPr>
        <w:rPr>
          <w:b/>
          <w:bCs/>
          <w:sz w:val="22"/>
          <w:u w:val="single"/>
        </w:rPr>
      </w:pPr>
      <w:r w:rsidRPr="00083EBA">
        <w:rPr>
          <w:rStyle w:val="11111AAAAStyleUnderline"/>
        </w:rPr>
        <w:t xml:space="preserve">This is </w:t>
      </w:r>
      <w:r w:rsidRPr="00616C3B">
        <w:rPr>
          <w:rStyle w:val="11111AAAAStyleUnderline"/>
        </w:rPr>
        <w:t xml:space="preserve">not the only </w:t>
      </w:r>
      <w:r w:rsidRPr="00616C3B">
        <w:rPr>
          <w:rStyle w:val="Emphasis"/>
        </w:rPr>
        <w:t>potential</w:t>
      </w:r>
      <w:r w:rsidRPr="00083EBA">
        <w:rPr>
          <w:rStyle w:val="11111AAAAStyleUnderline"/>
        </w:rPr>
        <w:t xml:space="preserve"> great power conflict that the world faces today. For example, </w:t>
      </w:r>
      <w:r w:rsidRPr="00944642">
        <w:rPr>
          <w:rStyle w:val="11111AAAAStyleUnderline"/>
        </w:rPr>
        <w:t xml:space="preserve">tensions </w:t>
      </w:r>
      <w:r w:rsidRPr="00944642">
        <w:rPr>
          <w:rStyle w:val="Emphasis"/>
        </w:rPr>
        <w:t>between</w:t>
      </w:r>
      <w:r w:rsidRPr="00944642">
        <w:rPr>
          <w:rStyle w:val="11111AAAAStyleUnderline"/>
        </w:rPr>
        <w:t xml:space="preserve"> the </w:t>
      </w:r>
      <w:r w:rsidRPr="00083EBA">
        <w:rPr>
          <w:rStyle w:val="Emphasis"/>
          <w:highlight w:val="yellow"/>
        </w:rPr>
        <w:t>U</w:t>
      </w:r>
      <w:r w:rsidRPr="00083EBA">
        <w:t xml:space="preserve">nited </w:t>
      </w:r>
      <w:r w:rsidRPr="00083EBA">
        <w:rPr>
          <w:rStyle w:val="Emphasis"/>
          <w:highlight w:val="yellow"/>
        </w:rPr>
        <w:t>S</w:t>
      </w:r>
      <w:r w:rsidRPr="00083EBA">
        <w:t xml:space="preserve">tates </w:t>
      </w:r>
      <w:r w:rsidRPr="00083EBA">
        <w:rPr>
          <w:rStyle w:val="11111AAAAStyleUnderline"/>
          <w:highlight w:val="yellow"/>
        </w:rPr>
        <w:t xml:space="preserve">and </w:t>
      </w:r>
      <w:r w:rsidRPr="00083EBA">
        <w:rPr>
          <w:rStyle w:val="Emphasis"/>
          <w:highlight w:val="yellow"/>
        </w:rPr>
        <w:t>Russia</w:t>
      </w:r>
      <w:r w:rsidRPr="00083EBA">
        <w:rPr>
          <w:rStyle w:val="11111AAAAStyleUnderline"/>
        </w:rPr>
        <w:t xml:space="preserve"> have</w:t>
      </w:r>
      <w:r w:rsidRPr="00083EBA">
        <w:t xml:space="preserve"> </w:t>
      </w:r>
      <w:r w:rsidRPr="00083EBA">
        <w:rPr>
          <w:rStyle w:val="11111AAAAStyleUnderline"/>
        </w:rPr>
        <w:t xml:space="preserve">also been </w:t>
      </w:r>
      <w:r w:rsidRPr="00944642">
        <w:rPr>
          <w:rStyle w:val="Emphasis"/>
        </w:rPr>
        <w:t>rising</w:t>
      </w:r>
      <w:r w:rsidRPr="00083EBA">
        <w:t xml:space="preserve"> as the latter seeks to regain some of the geopolitical importance and influence that it lost in the wake of the dissolution of the Soviet Union. </w:t>
      </w:r>
      <w:r w:rsidRPr="00083EBA">
        <w:rPr>
          <w:rStyle w:val="11111AAAAStyleUnderline"/>
        </w:rPr>
        <w:t xml:space="preserve">The growing </w:t>
      </w:r>
      <w:r w:rsidRPr="00005AD4">
        <w:rPr>
          <w:rStyle w:val="11111AAAAStyleUnderline"/>
        </w:rPr>
        <w:t xml:space="preserve">rivalry between </w:t>
      </w:r>
      <w:r w:rsidRPr="00083EBA">
        <w:rPr>
          <w:rStyle w:val="Emphasis"/>
          <w:highlight w:val="yellow"/>
        </w:rPr>
        <w:t>China</w:t>
      </w:r>
      <w:r w:rsidRPr="00083EBA">
        <w:rPr>
          <w:rStyle w:val="11111AAAAStyleUnderline"/>
          <w:highlight w:val="yellow"/>
        </w:rPr>
        <w:t xml:space="preserve"> and </w:t>
      </w:r>
      <w:r w:rsidRPr="00083EBA">
        <w:rPr>
          <w:rStyle w:val="Emphasis"/>
          <w:highlight w:val="yellow"/>
        </w:rPr>
        <w:t>India</w:t>
      </w:r>
      <w:r w:rsidRPr="00083EBA">
        <w:rPr>
          <w:rStyle w:val="11111AAAAStyleUnderline"/>
        </w:rPr>
        <w:t xml:space="preserve"> is another flashpoint that has the </w:t>
      </w:r>
      <w:r w:rsidRPr="00005AD4">
        <w:rPr>
          <w:rStyle w:val="11111AAAAStyleUnderline"/>
        </w:rPr>
        <w:t xml:space="preserve">potential to </w:t>
      </w:r>
      <w:r w:rsidRPr="00005AD4">
        <w:rPr>
          <w:rStyle w:val="Emphasis"/>
        </w:rPr>
        <w:t>erupt</w:t>
      </w:r>
      <w:r w:rsidRPr="00083EBA">
        <w:t xml:space="preserve"> into a </w:t>
      </w:r>
      <w:r w:rsidRPr="00005AD4">
        <w:rPr>
          <w:rStyle w:val="11111AAAAStyleUnderline"/>
          <w:highlight w:val="yellow"/>
        </w:rPr>
        <w:t>conflict</w:t>
      </w:r>
      <w:r w:rsidRPr="00005AD4">
        <w:rPr>
          <w:rStyle w:val="11111AAAAStyleUnderline"/>
        </w:rPr>
        <w:t xml:space="preserve"> between two major economic powers</w:t>
      </w:r>
      <w:r w:rsidRPr="00083EBA">
        <w:t xml:space="preserve">, particularly in light of the numerous border disputes between those two Asian giants. In fact, there are a </w:t>
      </w:r>
      <w:r w:rsidRPr="00005AD4">
        <w:rPr>
          <w:rStyle w:val="11111AAAAStyleUnderline"/>
        </w:rPr>
        <w:t>number of potential conflicts involving two or more major economies</w:t>
      </w:r>
      <w:r w:rsidRPr="00083EBA">
        <w:t xml:space="preserve"> that </w:t>
      </w:r>
      <w:r w:rsidRPr="00005AD4">
        <w:rPr>
          <w:rStyle w:val="11111AAAAStyleUnderline"/>
          <w:highlight w:val="yellow"/>
        </w:rPr>
        <w:t xml:space="preserve">could </w:t>
      </w:r>
      <w:r w:rsidRPr="00005AD4">
        <w:rPr>
          <w:rStyle w:val="Emphasis"/>
          <w:highlight w:val="yellow"/>
        </w:rPr>
        <w:t>erupt</w:t>
      </w:r>
      <w:r w:rsidRPr="00083EBA">
        <w:t xml:space="preserve"> in the near-future, any of which would not only be </w:t>
      </w:r>
      <w:r w:rsidRPr="00005AD4">
        <w:rPr>
          <w:rStyle w:val="11111AAAAStyleUnderline"/>
          <w:highlight w:val="yellow"/>
        </w:rPr>
        <w:t xml:space="preserve">influenced by </w:t>
      </w:r>
      <w:r w:rsidRPr="00005AD4">
        <w:rPr>
          <w:rStyle w:val="Emphasis"/>
          <w:highlight w:val="yellow"/>
        </w:rPr>
        <w:t>economic factors</w:t>
      </w:r>
      <w:r w:rsidRPr="00083EBA">
        <w:t>, but would also have a major impact on the economies of the combatants, as well as on the global economy as a whole.</w:t>
      </w:r>
    </w:p>
    <w:p w14:paraId="3CE8892B" w14:textId="77777777" w:rsidR="0000101D" w:rsidRDefault="0000101D" w:rsidP="0000101D"/>
    <w:p w14:paraId="33075D2B" w14:textId="30570CF7" w:rsidR="00D16453" w:rsidRDefault="00D16453" w:rsidP="00D16453">
      <w:pPr>
        <w:pStyle w:val="Heading3"/>
      </w:pPr>
      <w:r>
        <w:t>6</w:t>
      </w:r>
    </w:p>
    <w:p w14:paraId="3C8E05ED" w14:textId="77777777" w:rsidR="00D16453" w:rsidRPr="0095460D" w:rsidRDefault="00D16453" w:rsidP="00D16453"/>
    <w:p w14:paraId="2F861DA1" w14:textId="77777777" w:rsidR="00D16453" w:rsidRPr="005C6E70" w:rsidRDefault="00D16453" w:rsidP="00D16453">
      <w:pPr>
        <w:pStyle w:val="Heading4"/>
        <w:rPr>
          <w:rFonts w:cs="Arial"/>
        </w:rPr>
      </w:pPr>
      <w:r>
        <w:t xml:space="preserve">Right to bargain </w:t>
      </w:r>
      <w:r>
        <w:rPr>
          <w:u w:val="single"/>
        </w:rPr>
        <w:t>W</w:t>
      </w:r>
      <w:r w:rsidRPr="005C6E70">
        <w:rPr>
          <w:u w:val="single"/>
        </w:rPr>
        <w:t>recks</w:t>
      </w:r>
      <w:r>
        <w:t xml:space="preserve"> Exec Flex and </w:t>
      </w:r>
      <w:r>
        <w:rPr>
          <w:rFonts w:cs="Arial"/>
          <w:u w:val="single"/>
        </w:rPr>
        <w:t>Dismantles</w:t>
      </w:r>
      <w:r w:rsidRPr="0084015E">
        <w:rPr>
          <w:rFonts w:cs="Arial"/>
        </w:rPr>
        <w:t xml:space="preserve"> Article II powers. </w:t>
      </w:r>
    </w:p>
    <w:p w14:paraId="472B7CBC" w14:textId="77777777" w:rsidR="00D16453" w:rsidRDefault="00D16453" w:rsidP="00D16453">
      <w:r w:rsidRPr="00CF37F2">
        <w:rPr>
          <w:rStyle w:val="Style13ptBold"/>
        </w:rPr>
        <w:t>Macdonald 25</w:t>
      </w:r>
      <w:r>
        <w:t xml:space="preserve"> (Alexander T. Macdonald J.D., Shareholder &amp; Co-Chair of the Workplace Policy Institute, Littler Mendelson P.C; 2-24-2025; "Does Collective Bargaining Violate Article II? How the Unitary Executive Theory Could Transform the Federal Workforce"; Federalist Society; doα: 10-31-2025) https://fedsoc.org/commentary/fedsoc-blog/does-collective-bargaining-violate-article-ii-how-the-unitary-executive-theory-could-transform-the-federal-workforce</w:t>
      </w:r>
    </w:p>
    <w:p w14:paraId="6A5D0A91" w14:textId="77777777" w:rsidR="00D16453" w:rsidRDefault="00D16453" w:rsidP="00D16453">
      <w:r>
        <w:t xml:space="preserve">**edited for language </w:t>
      </w:r>
    </w:p>
    <w:p w14:paraId="0E6B4774" w14:textId="77777777" w:rsidR="00D16453" w:rsidRPr="00CF37F2" w:rsidRDefault="00D16453" w:rsidP="00D16453"/>
    <w:p w14:paraId="44A0DA66" w14:textId="77777777" w:rsidR="00D16453" w:rsidRPr="0084015E" w:rsidRDefault="00D16453" w:rsidP="00D16453">
      <w:pPr>
        <w:rPr>
          <w:rStyle w:val="11111AAAAStyleUnderline"/>
        </w:rPr>
      </w:pPr>
      <w:r w:rsidRPr="0084015E">
        <w:t xml:space="preserve">But to some, the idea of “Trump-proofing” the executive branch was a contradiction in terms. In recent years, </w:t>
      </w:r>
      <w:r w:rsidRPr="0084015E">
        <w:rPr>
          <w:rStyle w:val="11111AAAAStyleUnderline"/>
        </w:rPr>
        <w:t xml:space="preserve">a growing number of judges and scholars have coalesced around </w:t>
      </w:r>
      <w:r w:rsidRPr="008E00A9">
        <w:rPr>
          <w:rStyle w:val="11111AAAAStyleUnderline"/>
        </w:rPr>
        <w:t xml:space="preserve">the </w:t>
      </w:r>
      <w:r w:rsidRPr="008E00A9">
        <w:t>“</w:t>
      </w:r>
      <w:r w:rsidRPr="008E00A9">
        <w:rPr>
          <w:rStyle w:val="Emphasis"/>
          <w:highlight w:val="yellow"/>
        </w:rPr>
        <w:t>unitary executive</w:t>
      </w:r>
      <w:r w:rsidRPr="0084015E">
        <w:rPr>
          <w:rStyle w:val="11111AAAAStyleUnderline"/>
        </w:rPr>
        <w:t xml:space="preserve">” </w:t>
      </w:r>
      <w:r w:rsidRPr="0084015E">
        <w:rPr>
          <w:rStyle w:val="Emphasis"/>
        </w:rPr>
        <w:t>theory</w:t>
      </w:r>
      <w:r w:rsidRPr="0084015E">
        <w:rPr>
          <w:rStyle w:val="11111AAAAStyleUnderline"/>
        </w:rPr>
        <w:t xml:space="preserve">—the idea that all </w:t>
      </w:r>
      <w:r w:rsidRPr="0084015E">
        <w:rPr>
          <w:rStyle w:val="Emphasis"/>
        </w:rPr>
        <w:t>executive power lies with the</w:t>
      </w:r>
      <w:r w:rsidRPr="0084015E">
        <w:rPr>
          <w:rStyle w:val="11111AAAAStyleUnderline"/>
        </w:rPr>
        <w:t xml:space="preserve"> </w:t>
      </w:r>
      <w:r w:rsidRPr="0084015E">
        <w:rPr>
          <w:rStyle w:val="Emphasis"/>
        </w:rPr>
        <w:t>president</w:t>
      </w:r>
      <w:r w:rsidRPr="0084015E">
        <w:rPr>
          <w:rStyle w:val="11111AAAAStyleUnderline"/>
        </w:rPr>
        <w:t>.</w:t>
      </w:r>
      <w:r w:rsidRPr="0084015E">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84015E">
        <w:rPr>
          <w:rStyle w:val="11111AAAAStyleUnderline"/>
        </w:rPr>
        <w:t xml:space="preserve">The president is, for all intents and purposes, the </w:t>
      </w:r>
      <w:r w:rsidRPr="0084015E">
        <w:rPr>
          <w:rStyle w:val="Emphasis"/>
        </w:rPr>
        <w:t>executive</w:t>
      </w:r>
      <w:r w:rsidRPr="0084015E">
        <w:rPr>
          <w:rStyle w:val="11111AAAAStyleUnderline"/>
        </w:rPr>
        <w:t xml:space="preserve"> branch </w:t>
      </w:r>
      <w:r w:rsidRPr="0084015E">
        <w:rPr>
          <w:rStyle w:val="Emphasis"/>
        </w:rPr>
        <w:t>personified</w:t>
      </w:r>
      <w:r w:rsidRPr="0084015E">
        <w:rPr>
          <w:rStyle w:val="11111AAAAStyleUnderline"/>
        </w:rPr>
        <w:t>.</w:t>
      </w:r>
    </w:p>
    <w:p w14:paraId="69E749CD" w14:textId="77777777" w:rsidR="00D16453" w:rsidRPr="0084015E" w:rsidRDefault="00D16453" w:rsidP="00D16453">
      <w:pPr>
        <w:rPr>
          <w:rStyle w:val="11111AAAAStyleUnderline"/>
        </w:rPr>
      </w:pPr>
      <w:r w:rsidRPr="0084015E">
        <w:t>Given that theory’s growing popularity, it was no surprise that some objected to the last-minute union agreement. But taken to its logical conclusion</w:t>
      </w:r>
      <w:r w:rsidRPr="0084015E">
        <w:rPr>
          <w:rStyle w:val="11111AAAAStyleUnderline"/>
        </w:rPr>
        <w:t>,</w:t>
      </w:r>
      <w:r w:rsidRPr="0084015E">
        <w:t xml:space="preserve"> </w:t>
      </w:r>
      <w:r w:rsidRPr="0084015E">
        <w:rPr>
          <w:rStyle w:val="11111AAAAStyleUnderline"/>
        </w:rPr>
        <w:t xml:space="preserve">the theory </w:t>
      </w:r>
      <w:r w:rsidRPr="008E00A9">
        <w:rPr>
          <w:rStyle w:val="11111AAAAStyleUnderline"/>
        </w:rPr>
        <w:t>would</w:t>
      </w:r>
      <w:r w:rsidRPr="0084015E">
        <w:rPr>
          <w:rStyle w:val="11111AAAAStyleUnderline"/>
        </w:rPr>
        <w:t xml:space="preserve"> </w:t>
      </w:r>
      <w:r w:rsidRPr="0084015E">
        <w:rPr>
          <w:rStyle w:val="Emphasis"/>
        </w:rPr>
        <w:t>affect more</w:t>
      </w:r>
      <w:r w:rsidRPr="0084015E">
        <w:rPr>
          <w:rStyle w:val="11111AAAAStyleUnderline"/>
        </w:rPr>
        <w:t xml:space="preserve"> than just </w:t>
      </w:r>
      <w:r w:rsidRPr="0084015E">
        <w:rPr>
          <w:rStyle w:val="Emphasis"/>
        </w:rPr>
        <w:t>one agreement</w:t>
      </w:r>
      <w:r w:rsidRPr="0084015E">
        <w:rPr>
          <w:rStyle w:val="11111AAAAStyleUnderline"/>
        </w:rPr>
        <w:t xml:space="preserve">; it would </w:t>
      </w:r>
      <w:r w:rsidRPr="0084015E">
        <w:rPr>
          <w:rStyle w:val="Emphasis"/>
          <w:highlight w:val="yellow"/>
        </w:rPr>
        <w:t>undermine</w:t>
      </w:r>
      <w:r w:rsidRPr="0084015E">
        <w:rPr>
          <w:rStyle w:val="11111AAAAStyleUnderline"/>
        </w:rPr>
        <w:t xml:space="preserve"> </w:t>
      </w:r>
      <w:r w:rsidRPr="008E00A9">
        <w:rPr>
          <w:rStyle w:val="11111AAAAStyleUnderline"/>
          <w:highlight w:val="yellow"/>
        </w:rPr>
        <w:t xml:space="preserve">the </w:t>
      </w:r>
      <w:r w:rsidRPr="008E00A9">
        <w:rPr>
          <w:rStyle w:val="Emphasis"/>
          <w:highlight w:val="yellow"/>
        </w:rPr>
        <w:t xml:space="preserve">very idea </w:t>
      </w:r>
      <w:r w:rsidRPr="0084015E">
        <w:rPr>
          <w:rStyle w:val="Emphasis"/>
          <w:highlight w:val="yellow"/>
        </w:rPr>
        <w:t>of collective bargaining</w:t>
      </w:r>
      <w:r w:rsidRPr="0084015E">
        <w:rPr>
          <w:rStyle w:val="11111AAAAStyleUnderline"/>
        </w:rPr>
        <w:t xml:space="preserve"> </w:t>
      </w:r>
      <w:r w:rsidRPr="0084015E">
        <w:rPr>
          <w:rStyle w:val="11111AAAAStyleUnderline"/>
          <w:highlight w:val="yellow"/>
        </w:rPr>
        <w:t xml:space="preserve">in the </w:t>
      </w:r>
      <w:r w:rsidRPr="0084015E">
        <w:rPr>
          <w:rStyle w:val="Emphasis"/>
          <w:highlight w:val="yellow"/>
        </w:rPr>
        <w:t>exec</w:t>
      </w:r>
      <w:r w:rsidRPr="008E00A9">
        <w:rPr>
          <w:rStyle w:val="Emphasis"/>
        </w:rPr>
        <w:t>utive branch</w:t>
      </w:r>
      <w:r w:rsidRPr="008E00A9">
        <w:rPr>
          <w:rStyle w:val="11111AAAAStyleUnderline"/>
          <w:highlight w:val="yellow"/>
        </w:rPr>
        <w:t>.</w:t>
      </w:r>
      <w:r w:rsidRPr="0084015E">
        <w:rPr>
          <w:rStyle w:val="11111AAAAStyleUnderline"/>
        </w:rPr>
        <w:t xml:space="preserve"> </w:t>
      </w:r>
      <w:r w:rsidRPr="0084015E">
        <w:rPr>
          <w:rStyle w:val="Emphasis"/>
        </w:rPr>
        <w:t xml:space="preserve">Collective </w:t>
      </w:r>
      <w:r w:rsidRPr="0084015E">
        <w:rPr>
          <w:rStyle w:val="Emphasis"/>
          <w:highlight w:val="yellow"/>
        </w:rPr>
        <w:t>bargaining</w:t>
      </w:r>
      <w:r w:rsidRPr="0084015E">
        <w:rPr>
          <w:rStyle w:val="11111AAAAStyleUnderline"/>
          <w:highlight w:val="yellow"/>
        </w:rPr>
        <w:t xml:space="preserve"> is</w:t>
      </w:r>
      <w:r w:rsidRPr="0084015E">
        <w:rPr>
          <w:rStyle w:val="11111AAAAStyleUnderline"/>
        </w:rPr>
        <w:t xml:space="preserve"> </w:t>
      </w:r>
      <w:r w:rsidRPr="0084015E">
        <w:rPr>
          <w:rStyle w:val="Emphasis"/>
        </w:rPr>
        <w:t>ultimately</w:t>
      </w:r>
      <w:r w:rsidRPr="0084015E">
        <w:rPr>
          <w:rStyle w:val="11111AAAAStyleUnderline"/>
        </w:rPr>
        <w:t xml:space="preserve"> </w:t>
      </w:r>
      <w:r w:rsidRPr="008E00A9">
        <w:rPr>
          <w:rStyle w:val="11111AAAAStyleUnderline"/>
          <w:highlight w:val="yellow"/>
        </w:rPr>
        <w:t xml:space="preserve">about </w:t>
      </w:r>
      <w:r w:rsidRPr="008E00A9">
        <w:rPr>
          <w:rStyle w:val="Emphasis"/>
          <w:highlight w:val="yellow"/>
        </w:rPr>
        <w:t>c</w:t>
      </w:r>
      <w:r w:rsidRPr="0084015E">
        <w:rPr>
          <w:rStyle w:val="Emphasis"/>
          <w:highlight w:val="yellow"/>
        </w:rPr>
        <w:t>ontrol</w:t>
      </w:r>
      <w:r w:rsidRPr="0084015E">
        <w:t xml:space="preserve">; </w:t>
      </w:r>
      <w:r w:rsidRPr="0084015E">
        <w:rPr>
          <w:rStyle w:val="11111AAAAStyleUnderline"/>
        </w:rPr>
        <w:t>it is designed to rebalance power between management and labor</w:t>
      </w:r>
      <w:r w:rsidRPr="0084015E">
        <w:t xml:space="preserve">. </w:t>
      </w:r>
      <w:r w:rsidRPr="0084015E">
        <w:rPr>
          <w:rStyle w:val="11111AAAAStyleUnderline"/>
        </w:rPr>
        <w:t xml:space="preserve">And </w:t>
      </w:r>
      <w:r w:rsidRPr="0084015E">
        <w:rPr>
          <w:rStyle w:val="11111AAAAStyleUnderline"/>
          <w:highlight w:val="yellow"/>
        </w:rPr>
        <w:t xml:space="preserve">when all </w:t>
      </w:r>
      <w:r w:rsidRPr="008E00A9">
        <w:rPr>
          <w:rStyle w:val="11111AAAAStyleUnderline"/>
          <w:highlight w:val="yellow"/>
        </w:rPr>
        <w:t xml:space="preserve">power is </w:t>
      </w:r>
      <w:r w:rsidRPr="008E00A9">
        <w:rPr>
          <w:rStyle w:val="Emphasis"/>
          <w:highlight w:val="yellow"/>
        </w:rPr>
        <w:t>constitutionally</w:t>
      </w:r>
      <w:r w:rsidRPr="008E00A9">
        <w:rPr>
          <w:rStyle w:val="11111AAAAStyleUnderline"/>
          <w:highlight w:val="yellow"/>
        </w:rPr>
        <w:t xml:space="preserve"> </w:t>
      </w:r>
      <w:r w:rsidRPr="008E00A9">
        <w:rPr>
          <w:rStyle w:val="Emphasis"/>
          <w:highlight w:val="yellow"/>
        </w:rPr>
        <w:t>vested</w:t>
      </w:r>
      <w:r w:rsidRPr="008E00A9">
        <w:rPr>
          <w:rStyle w:val="11111AAAAStyleUnderline"/>
          <w:highlight w:val="yellow"/>
        </w:rPr>
        <w:t xml:space="preserve"> in </w:t>
      </w:r>
      <w:r w:rsidRPr="008E00A9">
        <w:rPr>
          <w:rStyle w:val="Emphasis"/>
          <w:highlight w:val="yellow"/>
        </w:rPr>
        <w:t>management</w:t>
      </w:r>
      <w:r w:rsidRPr="0084015E">
        <w:rPr>
          <w:rStyle w:val="11111AAAAStyleUnderline"/>
        </w:rPr>
        <w:t>—here, the president—</w:t>
      </w:r>
      <w:r w:rsidRPr="008E00A9">
        <w:rPr>
          <w:rStyle w:val="Emphasis"/>
          <w:sz w:val="24"/>
          <w:szCs w:val="24"/>
          <w:highlight w:val="yellow"/>
        </w:rPr>
        <w:t>any</w:t>
      </w:r>
      <w:r w:rsidRPr="0084015E">
        <w:rPr>
          <w:highlight w:val="yellow"/>
        </w:rPr>
        <w:t xml:space="preserve"> </w:t>
      </w:r>
      <w:r w:rsidRPr="0084015E">
        <w:rPr>
          <w:rStyle w:val="Emphasis"/>
          <w:highlight w:val="yellow"/>
        </w:rPr>
        <w:t>rebalancing is</w:t>
      </w:r>
      <w:r w:rsidRPr="0084015E">
        <w:rPr>
          <w:highlight w:val="yellow"/>
        </w:rPr>
        <w:t xml:space="preserve"> </w:t>
      </w:r>
      <w:r w:rsidRPr="008E00A9">
        <w:rPr>
          <w:rStyle w:val="Emphasis"/>
          <w:sz w:val="24"/>
          <w:szCs w:val="24"/>
          <w:highlight w:val="yellow"/>
        </w:rPr>
        <w:t>constitutionally suspect</w:t>
      </w:r>
      <w:r w:rsidRPr="0084015E">
        <w:rPr>
          <w:rStyle w:val="11111AAAAStyleUnderline"/>
          <w:highlight w:val="yellow"/>
        </w:rPr>
        <w:t>.</w:t>
      </w:r>
    </w:p>
    <w:p w14:paraId="69073A00" w14:textId="77777777" w:rsidR="00D16453" w:rsidRPr="0084015E" w:rsidRDefault="00D16453" w:rsidP="00D16453">
      <w:pPr>
        <w:rPr>
          <w:rStyle w:val="11111AAAAStyleUnderline"/>
        </w:rPr>
      </w:pPr>
      <w:r w:rsidRPr="0084015E">
        <w:t xml:space="preserve">This tension isn’t new. It has been around for decades—at least as long as executive employees have had a statutory right to bargain. But </w:t>
      </w:r>
      <w:r w:rsidRPr="0084015E">
        <w:rPr>
          <w:rStyle w:val="11111AAAAStyleUnderline"/>
        </w:rPr>
        <w:t xml:space="preserve">the </w:t>
      </w:r>
      <w:r w:rsidRPr="0084015E">
        <w:rPr>
          <w:rStyle w:val="Emphasis"/>
        </w:rPr>
        <w:t>new administration</w:t>
      </w:r>
      <w:r w:rsidRPr="0084015E">
        <w:rPr>
          <w:rStyle w:val="11111AAAAStyleUnderline"/>
        </w:rPr>
        <w:t xml:space="preserve"> has </w:t>
      </w:r>
      <w:r w:rsidRPr="0084015E">
        <w:t xml:space="preserve">shown itself willing to challenge settled ideas. It </w:t>
      </w:r>
      <w:r w:rsidRPr="0084015E">
        <w:rPr>
          <w:rStyle w:val="11111AAAAStyleUnderline"/>
        </w:rPr>
        <w:t>has already thrown off many external brakes,</w:t>
      </w:r>
      <w:r w:rsidRPr="0084015E">
        <w:t xml:space="preserve"> </w:t>
      </w:r>
      <w:r w:rsidRPr="0084015E">
        <w:rPr>
          <w:rStyle w:val="11111AAAAStyleUnderline"/>
        </w:rPr>
        <w:t xml:space="preserve">often citing the </w:t>
      </w:r>
      <w:r w:rsidRPr="0084015E">
        <w:rPr>
          <w:rStyle w:val="Emphasis"/>
        </w:rPr>
        <w:t>unitary executive theory</w:t>
      </w:r>
      <w:r w:rsidRPr="0084015E">
        <w:t xml:space="preserve">. </w:t>
      </w:r>
      <w:r w:rsidRPr="0084015E">
        <w:rPr>
          <w:rStyle w:val="Emphasis"/>
        </w:rPr>
        <w:t>Collective bargaining</w:t>
      </w:r>
      <w:r w:rsidRPr="0084015E">
        <w:rPr>
          <w:rStyle w:val="11111AAAAStyleUnderline"/>
        </w:rPr>
        <w:t xml:space="preserve"> could very well be next.</w:t>
      </w:r>
    </w:p>
    <w:p w14:paraId="55490DDB" w14:textId="77777777" w:rsidR="00D16453" w:rsidRPr="0084015E" w:rsidRDefault="00D16453" w:rsidP="00D16453">
      <w:r w:rsidRPr="0084015E">
        <w:t>Tying the President’s Hands</w:t>
      </w:r>
    </w:p>
    <w:p w14:paraId="6EA56E10" w14:textId="77777777" w:rsidR="00D16453" w:rsidRPr="0084015E" w:rsidRDefault="00D16453" w:rsidP="00D16453">
      <w:pPr>
        <w:rPr>
          <w:rStyle w:val="Emphasis"/>
        </w:rPr>
      </w:pPr>
      <w:r w:rsidRPr="0084015E">
        <w:rPr>
          <w:rStyle w:val="11111AAAAStyleUnderline"/>
        </w:rPr>
        <w:t xml:space="preserve">The </w:t>
      </w:r>
      <w:r w:rsidRPr="0084015E">
        <w:rPr>
          <w:rStyle w:val="Emphasis"/>
          <w:highlight w:val="yellow"/>
        </w:rPr>
        <w:t>unitary-executive</w:t>
      </w:r>
      <w:r w:rsidRPr="0084015E">
        <w:rPr>
          <w:rStyle w:val="Emphasis"/>
        </w:rPr>
        <w:t xml:space="preserve"> theory</w:t>
      </w:r>
      <w:r w:rsidRPr="0084015E">
        <w:rPr>
          <w:rStyle w:val="11111AAAAStyleUnderline"/>
        </w:rPr>
        <w:t xml:space="preserve"> isn’t new</w:t>
      </w:r>
      <w:r w:rsidRPr="0084015E">
        <w:t xml:space="preserve">. It </w:t>
      </w:r>
      <w:r w:rsidRPr="0084015E">
        <w:rPr>
          <w:rStyle w:val="Emphasis"/>
          <w:highlight w:val="yellow"/>
        </w:rPr>
        <w:t>stems from Article II</w:t>
      </w:r>
      <w:r w:rsidRPr="0084015E">
        <w:t xml:space="preserve">, section 1 of the U.S. Constitution. Section 1 says that “the executive Power shall be vested in a President of the United States of America.” By using the definite article—“the”—section 1 </w:t>
      </w:r>
      <w:r w:rsidRPr="0084015E">
        <w:rPr>
          <w:rStyle w:val="11111AAAAStyleUnderline"/>
        </w:rPr>
        <w:t xml:space="preserve">suggests </w:t>
      </w:r>
      <w:r w:rsidRPr="0084015E">
        <w:rPr>
          <w:rStyle w:val="11111AAAAStyleUnderline"/>
          <w:highlight w:val="yellow"/>
        </w:rPr>
        <w:t>that</w:t>
      </w:r>
      <w:r w:rsidRPr="0084015E">
        <w:rPr>
          <w:rStyle w:val="11111AAAAStyleUnderline"/>
        </w:rPr>
        <w:t xml:space="preserve"> executive </w:t>
      </w:r>
      <w:r w:rsidRPr="0084015E">
        <w:rPr>
          <w:rStyle w:val="11111AAAAStyleUnderline"/>
          <w:highlight w:val="yellow"/>
        </w:rPr>
        <w:t>power</w:t>
      </w:r>
      <w:r w:rsidRPr="0084015E">
        <w:rPr>
          <w:rStyle w:val="11111AAAAStyleUnderline"/>
        </w:rPr>
        <w:t xml:space="preserve"> is a </w:t>
      </w:r>
      <w:r w:rsidRPr="0084015E">
        <w:rPr>
          <w:rStyle w:val="Emphasis"/>
        </w:rPr>
        <w:t>single thing</w:t>
      </w:r>
      <w:r w:rsidRPr="0084015E">
        <w:t xml:space="preserve">. Whatever executive power is, there’s only one of it. And </w:t>
      </w:r>
      <w:r w:rsidRPr="0084015E">
        <w:rPr>
          <w:rStyle w:val="11111AAAAStyleUnderline"/>
        </w:rPr>
        <w:t xml:space="preserve">that one, indivisible thing </w:t>
      </w:r>
      <w:r w:rsidRPr="0084015E">
        <w:rPr>
          <w:rStyle w:val="11111AAAAStyleUnderline"/>
          <w:highlight w:val="yellow"/>
        </w:rPr>
        <w:t xml:space="preserve">is </w:t>
      </w:r>
      <w:r w:rsidRPr="0084015E">
        <w:rPr>
          <w:rStyle w:val="Emphasis"/>
          <w:highlight w:val="yellow"/>
        </w:rPr>
        <w:t>vested</w:t>
      </w:r>
      <w:r w:rsidRPr="0084015E">
        <w:rPr>
          <w:rStyle w:val="11111AAAAStyleUnderline"/>
          <w:highlight w:val="yellow"/>
        </w:rPr>
        <w:t xml:space="preserve"> </w:t>
      </w:r>
      <w:r w:rsidRPr="008E00A9">
        <w:rPr>
          <w:rStyle w:val="11111AAAAStyleUnderline"/>
          <w:highlight w:val="yellow"/>
        </w:rPr>
        <w:t xml:space="preserve">in the </w:t>
      </w:r>
      <w:r w:rsidRPr="008E00A9">
        <w:rPr>
          <w:rStyle w:val="Emphasis"/>
          <w:highlight w:val="yellow"/>
        </w:rPr>
        <w:t>pres</w:t>
      </w:r>
      <w:r w:rsidRPr="008E00A9">
        <w:rPr>
          <w:rStyle w:val="Emphasis"/>
        </w:rPr>
        <w:t xml:space="preserve">ident </w:t>
      </w:r>
      <w:r w:rsidRPr="0084015E">
        <w:rPr>
          <w:rStyle w:val="Emphasis"/>
          <w:highlight w:val="yellow"/>
        </w:rPr>
        <w:t>alone.</w:t>
      </w:r>
    </w:p>
    <w:p w14:paraId="5B7C3E0B" w14:textId="77777777" w:rsidR="00D16453" w:rsidRPr="0084015E" w:rsidRDefault="00D16453" w:rsidP="00D16453">
      <w:r w:rsidRPr="0084015E">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8650AEE" w14:textId="77777777" w:rsidR="00D16453" w:rsidRPr="0084015E" w:rsidRDefault="00D16453" w:rsidP="00D16453">
      <w:r w:rsidRPr="0084015E">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7612B9E" w14:textId="77777777" w:rsidR="00D16453" w:rsidRPr="0084015E" w:rsidRDefault="00D16453" w:rsidP="00D16453">
      <w:pPr>
        <w:rPr>
          <w:rStyle w:val="11111AAAAStyleUnderline"/>
        </w:rPr>
      </w:pPr>
      <w:r w:rsidRPr="0084015E">
        <w:t xml:space="preserve">That theory had obvious implications for federal personnel policy. </w:t>
      </w:r>
      <w:r w:rsidRPr="0084015E">
        <w:rPr>
          <w:rStyle w:val="11111AAAAStyleUnderline"/>
        </w:rPr>
        <w:t xml:space="preserve">If </w:t>
      </w:r>
      <w:r w:rsidRPr="0084015E">
        <w:rPr>
          <w:rStyle w:val="11111AAAAStyleUnderline"/>
          <w:highlight w:val="yellow"/>
        </w:rPr>
        <w:t>the pres</w:t>
      </w:r>
      <w:r w:rsidRPr="008E00A9">
        <w:rPr>
          <w:rStyle w:val="11111AAAAStyleUnderline"/>
        </w:rPr>
        <w:t>ident</w:t>
      </w:r>
      <w:r w:rsidRPr="0084015E">
        <w:rPr>
          <w:rStyle w:val="11111AAAAStyleUnderline"/>
        </w:rPr>
        <w:t xml:space="preserve"> had </w:t>
      </w:r>
      <w:r w:rsidRPr="0084015E">
        <w:rPr>
          <w:rStyle w:val="Emphasis"/>
        </w:rPr>
        <w:t>exclusive power</w:t>
      </w:r>
      <w:r w:rsidRPr="0084015E">
        <w:rPr>
          <w:rStyle w:val="11111AAAAStyleUnderline"/>
        </w:rPr>
        <w:t xml:space="preserve"> over the </w:t>
      </w:r>
      <w:r w:rsidRPr="0084015E">
        <w:rPr>
          <w:rStyle w:val="Emphasis"/>
        </w:rPr>
        <w:t>executive branch</w:t>
      </w:r>
      <w:r w:rsidRPr="0084015E">
        <w:rPr>
          <w:rStyle w:val="11111AAAAStyleUnderline"/>
        </w:rPr>
        <w:t xml:space="preserve">, it followed that he </w:t>
      </w:r>
      <w:r w:rsidRPr="0084015E">
        <w:rPr>
          <w:rStyle w:val="11111AAAAStyleUnderline"/>
          <w:highlight w:val="yellow"/>
        </w:rPr>
        <w:t xml:space="preserve">had exclusive power over </w:t>
      </w:r>
      <w:r w:rsidRPr="008E00A9">
        <w:rPr>
          <w:rStyle w:val="Emphasis"/>
        </w:rPr>
        <w:t xml:space="preserve">executive </w:t>
      </w:r>
      <w:r w:rsidRPr="0084015E">
        <w:rPr>
          <w:rStyle w:val="Emphasis"/>
          <w:highlight w:val="yellow"/>
        </w:rPr>
        <w:t>officials</w:t>
      </w:r>
      <w:r w:rsidRPr="008E00A9">
        <w:t>.</w:t>
      </w:r>
      <w:r w:rsidRPr="0084015E">
        <w:t xml:space="preserve"> </w:t>
      </w:r>
      <w:r w:rsidRPr="0084015E">
        <w:rPr>
          <w:rStyle w:val="11111AAAAStyleUnderline"/>
        </w:rPr>
        <w:t xml:space="preserve">He had </w:t>
      </w:r>
      <w:r w:rsidRPr="0084015E">
        <w:rPr>
          <w:rStyle w:val="11111AAAAStyleUnderline"/>
          <w:highlight w:val="yellow"/>
        </w:rPr>
        <w:t>to</w:t>
      </w:r>
      <w:r w:rsidRPr="0084015E">
        <w:rPr>
          <w:rStyle w:val="11111AAAAStyleUnderline"/>
        </w:rPr>
        <w:t xml:space="preserve"> be able to </w:t>
      </w:r>
      <w:r w:rsidRPr="0084015E">
        <w:rPr>
          <w:rStyle w:val="Emphasis"/>
          <w:highlight w:val="yellow"/>
        </w:rPr>
        <w:t>give</w:t>
      </w:r>
      <w:r w:rsidRPr="0084015E">
        <w:rPr>
          <w:rStyle w:val="Emphasis"/>
        </w:rPr>
        <w:t xml:space="preserve"> those officials</w:t>
      </w:r>
      <w:r w:rsidRPr="0084015E">
        <w:rPr>
          <w:rStyle w:val="11111AAAAStyleUnderline"/>
        </w:rPr>
        <w:t xml:space="preserve"> </w:t>
      </w:r>
      <w:r w:rsidRPr="0084015E">
        <w:rPr>
          <w:rStyle w:val="11111AAAAStyleUnderline"/>
          <w:highlight w:val="yellow"/>
        </w:rPr>
        <w:t>orders</w:t>
      </w:r>
      <w:r w:rsidRPr="0084015E">
        <w:rPr>
          <w:rStyle w:val="11111AAAAStyleUnderline"/>
        </w:rPr>
        <w:t xml:space="preserve"> to </w:t>
      </w:r>
      <w:r w:rsidRPr="0084015E">
        <w:rPr>
          <w:rStyle w:val="Emphasis"/>
        </w:rPr>
        <w:t>carry</w:t>
      </w:r>
      <w:r w:rsidRPr="0084015E">
        <w:rPr>
          <w:rStyle w:val="11111AAAAStyleUnderline"/>
        </w:rPr>
        <w:t xml:space="preserve"> out his </w:t>
      </w:r>
      <w:r w:rsidRPr="0084015E">
        <w:rPr>
          <w:rStyle w:val="Emphasis"/>
        </w:rPr>
        <w:t>policies</w:t>
      </w:r>
      <w:r w:rsidRPr="0084015E">
        <w:rPr>
          <w:rStyle w:val="11111AAAAStyleUnderline"/>
        </w:rPr>
        <w:t xml:space="preserve">. </w:t>
      </w:r>
      <w:r w:rsidRPr="0084015E">
        <w:rPr>
          <w:rStyle w:val="11111AAAAStyleUnderline"/>
          <w:highlight w:val="yellow"/>
        </w:rPr>
        <w:t>And</w:t>
      </w:r>
      <w:r w:rsidRPr="0084015E">
        <w:rPr>
          <w:rStyle w:val="11111AAAAStyleUnderline"/>
        </w:rPr>
        <w:t xml:space="preserve"> if </w:t>
      </w:r>
      <w:r w:rsidRPr="0084015E">
        <w:rPr>
          <w:rStyle w:val="Emphasis"/>
        </w:rPr>
        <w:t>necessary</w:t>
      </w:r>
      <w:r w:rsidRPr="0084015E">
        <w:rPr>
          <w:rStyle w:val="11111AAAAStyleUnderline"/>
        </w:rPr>
        <w:t xml:space="preserve">, he had to be able to </w:t>
      </w:r>
      <w:r w:rsidRPr="0084015E">
        <w:rPr>
          <w:rStyle w:val="Emphasis"/>
          <w:highlight w:val="yellow"/>
        </w:rPr>
        <w:t>remove them</w:t>
      </w:r>
      <w:r w:rsidRPr="0084015E">
        <w:rPr>
          <w:rStyle w:val="Emphasis"/>
        </w:rPr>
        <w:t xml:space="preserve"> from office</w:t>
      </w:r>
      <w:r w:rsidRPr="0084015E">
        <w:rPr>
          <w:rStyle w:val="11111AAAAStyleUnderline"/>
        </w:rPr>
        <w:t>.</w:t>
      </w:r>
    </w:p>
    <w:p w14:paraId="15D34077" w14:textId="77777777" w:rsidR="00D16453" w:rsidRPr="0084015E" w:rsidRDefault="00D16453" w:rsidP="00D16453">
      <w:pPr>
        <w:rPr>
          <w:rStyle w:val="11111AAAAStyleUnderline"/>
        </w:rPr>
      </w:pPr>
      <w:r w:rsidRPr="0084015E">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84015E">
        <w:rPr>
          <w:rStyle w:val="11111AAAAStyleUnderline"/>
        </w:rPr>
        <w:t xml:space="preserve">So at least in most cases, </w:t>
      </w:r>
      <w:r w:rsidRPr="008E00A9">
        <w:rPr>
          <w:strike/>
        </w:rPr>
        <w:t>he has</w:t>
      </w:r>
      <w:r w:rsidRPr="008E00A9">
        <w:t xml:space="preserve"> </w:t>
      </w:r>
      <w:r w:rsidRPr="008E00A9">
        <w:rPr>
          <w:rStyle w:val="11111AAAAStyleUnderline"/>
          <w:highlight w:val="yellow"/>
        </w:rPr>
        <w:t>[They have]</w:t>
      </w:r>
      <w:r w:rsidRPr="008E00A9">
        <w:rPr>
          <w:rStyle w:val="11111AAAAStyleUnderline"/>
        </w:rPr>
        <w:t xml:space="preserve"> </w:t>
      </w:r>
      <w:r w:rsidRPr="008E00A9">
        <w:rPr>
          <w:rStyle w:val="Emphasis"/>
          <w:highlight w:val="yellow"/>
        </w:rPr>
        <w:t xml:space="preserve"> to be able</w:t>
      </w:r>
      <w:r w:rsidRPr="008E00A9">
        <w:rPr>
          <w:rStyle w:val="11111AAAAStyleUnderline"/>
          <w:highlight w:val="yellow"/>
        </w:rPr>
        <w:t xml:space="preserve"> to </w:t>
      </w:r>
      <w:r w:rsidRPr="008E00A9">
        <w:rPr>
          <w:rStyle w:val="Emphasis"/>
          <w:highlight w:val="yellow"/>
        </w:rPr>
        <w:t xml:space="preserve">fire </w:t>
      </w:r>
      <w:r w:rsidRPr="008E00A9">
        <w:rPr>
          <w:rStyle w:val="Emphasis"/>
        </w:rPr>
        <w:t xml:space="preserve">agency heads </w:t>
      </w:r>
      <w:r w:rsidRPr="0084015E">
        <w:rPr>
          <w:rStyle w:val="Emphasis"/>
          <w:highlight w:val="yellow"/>
        </w:rPr>
        <w:t>at will</w:t>
      </w:r>
      <w:r w:rsidRPr="0084015E">
        <w:rPr>
          <w:rStyle w:val="11111AAAAStyleUnderline"/>
          <w:highlight w:val="yellow"/>
        </w:rPr>
        <w:t>.</w:t>
      </w:r>
      <w:r w:rsidRPr="0084015E">
        <w:rPr>
          <w:rStyle w:val="11111AAAAStyleUnderline"/>
        </w:rPr>
        <w:t xml:space="preserve"> </w:t>
      </w:r>
    </w:p>
    <w:p w14:paraId="645CD691" w14:textId="77777777" w:rsidR="00D16453" w:rsidRPr="0084015E" w:rsidRDefault="00D16453" w:rsidP="00D16453">
      <w:pPr>
        <w:rPr>
          <w:rStyle w:val="11111AAAAStyleUnderline"/>
        </w:rPr>
      </w:pPr>
      <w:r w:rsidRPr="0084015E">
        <w:rPr>
          <w:rStyle w:val="11111AAAAStyleUnderline"/>
        </w:rPr>
        <w:t xml:space="preserve">But that logic applies to more than just agency heads; </w:t>
      </w:r>
      <w:r w:rsidRPr="008E00A9">
        <w:rPr>
          <w:rStyle w:val="11111AAAAStyleUnderline"/>
        </w:rPr>
        <w:t xml:space="preserve">it applies to </w:t>
      </w:r>
      <w:r w:rsidRPr="008E00A9">
        <w:rPr>
          <w:rStyle w:val="11111AAAAStyleUnderline"/>
          <w:highlight w:val="yellow"/>
        </w:rPr>
        <w:t xml:space="preserve">the </w:t>
      </w:r>
      <w:r w:rsidRPr="008E00A9">
        <w:rPr>
          <w:rStyle w:val="Emphasis"/>
          <w:highlight w:val="yellow"/>
        </w:rPr>
        <w:t>entire</w:t>
      </w:r>
      <w:r w:rsidRPr="0084015E">
        <w:rPr>
          <w:rStyle w:val="Emphasis"/>
        </w:rPr>
        <w:t xml:space="preserve"> executive </w:t>
      </w:r>
      <w:r w:rsidRPr="0084015E">
        <w:rPr>
          <w:rStyle w:val="Emphasis"/>
          <w:highlight w:val="yellow"/>
        </w:rPr>
        <w:t>workforce</w:t>
      </w:r>
      <w:r w:rsidRPr="0084015E">
        <w:rPr>
          <w:rStyle w:val="11111AAAAStyleUnderline"/>
        </w:rPr>
        <w:t>.</w:t>
      </w:r>
      <w:r w:rsidRPr="0084015E">
        <w:t xml:space="preserve"> </w:t>
      </w:r>
      <w:r w:rsidRPr="0084015E">
        <w:rPr>
          <w:rStyle w:val="11111AAAAStyleUnderline"/>
        </w:rPr>
        <w:t>After all, it’s not agency heads who carry out the president’s policies day to day</w:t>
      </w:r>
      <w:r w:rsidRPr="0084015E">
        <w:t xml:space="preserve">. Agency heads don’t issue citations, approve patents, or dole out benefits. </w:t>
      </w:r>
      <w:r w:rsidRPr="0084015E">
        <w:rPr>
          <w:rStyle w:val="11111AAAAStyleUnderline"/>
        </w:rPr>
        <w:t xml:space="preserve">That work is done by </w:t>
      </w:r>
      <w:r w:rsidRPr="0084015E">
        <w:rPr>
          <w:rStyle w:val="Emphasis"/>
        </w:rPr>
        <w:t xml:space="preserve">front-line </w:t>
      </w:r>
      <w:r w:rsidRPr="008E00A9">
        <w:rPr>
          <w:rStyle w:val="Emphasis"/>
          <w:highlight w:val="yellow"/>
        </w:rPr>
        <w:t>employees</w:t>
      </w:r>
      <w:r w:rsidRPr="0084015E">
        <w:t xml:space="preserve">. </w:t>
      </w:r>
      <w:r w:rsidRPr="008E00A9">
        <w:rPr>
          <w:rStyle w:val="11111AAAAStyleUnderline"/>
        </w:rPr>
        <w:t xml:space="preserve">Those employees effectively </w:t>
      </w:r>
      <w:r w:rsidRPr="008E00A9">
        <w:rPr>
          <w:rStyle w:val="Emphasis"/>
        </w:rPr>
        <w:t>run</w:t>
      </w:r>
      <w:r w:rsidRPr="008E00A9">
        <w:rPr>
          <w:rStyle w:val="11111AAAAStyleUnderline"/>
        </w:rPr>
        <w:t xml:space="preserve"> the </w:t>
      </w:r>
      <w:r w:rsidRPr="008E00A9">
        <w:rPr>
          <w:rStyle w:val="Emphasis"/>
        </w:rPr>
        <w:t>executive branch</w:t>
      </w:r>
      <w:r w:rsidRPr="008E00A9">
        <w:t xml:space="preserve">. And today, </w:t>
      </w:r>
      <w:r w:rsidRPr="008E00A9">
        <w:rPr>
          <w:rStyle w:val="11111AAAAStyleUnderline"/>
        </w:rPr>
        <w:t>many</w:t>
      </w:r>
      <w:r w:rsidRPr="0084015E">
        <w:rPr>
          <w:rStyle w:val="11111AAAAStyleUnderline"/>
        </w:rPr>
        <w:t xml:space="preserve"> of them </w:t>
      </w:r>
      <w:r w:rsidRPr="0084015E">
        <w:rPr>
          <w:rStyle w:val="11111AAAAStyleUnderline"/>
          <w:highlight w:val="yellow"/>
        </w:rPr>
        <w:t>enjoy a</w:t>
      </w:r>
      <w:r w:rsidRPr="0084015E">
        <w:rPr>
          <w:rStyle w:val="11111AAAAStyleUnderline"/>
        </w:rPr>
        <w:t xml:space="preserve"> similar </w:t>
      </w:r>
      <w:r w:rsidRPr="008E00A9">
        <w:rPr>
          <w:rStyle w:val="11111AAAAStyleUnderline"/>
          <w:highlight w:val="yellow"/>
        </w:rPr>
        <w:t>buffer against</w:t>
      </w:r>
      <w:r w:rsidRPr="0084015E">
        <w:rPr>
          <w:rStyle w:val="11111AAAAStyleUnderline"/>
        </w:rPr>
        <w:t xml:space="preserve"> presidential </w:t>
      </w:r>
      <w:r w:rsidRPr="008E00A9">
        <w:rPr>
          <w:rStyle w:val="11111AAAAStyleUnderline"/>
          <w:highlight w:val="yellow"/>
        </w:rPr>
        <w:t>control</w:t>
      </w:r>
      <w:r w:rsidRPr="0084015E">
        <w:rPr>
          <w:rStyle w:val="11111AAAAStyleUnderline"/>
        </w:rPr>
        <w:t xml:space="preserve">: </w:t>
      </w:r>
      <w:r w:rsidRPr="0084015E">
        <w:rPr>
          <w:rStyle w:val="Emphasis"/>
        </w:rPr>
        <w:t>collective-bargaining agreements</w:t>
      </w:r>
      <w:r w:rsidRPr="0084015E">
        <w:rPr>
          <w:rStyle w:val="11111AAAAStyleUnderline"/>
        </w:rPr>
        <w:t>.</w:t>
      </w:r>
    </w:p>
    <w:p w14:paraId="58A06180" w14:textId="77777777" w:rsidR="00D16453" w:rsidRPr="0084015E" w:rsidRDefault="00D16453" w:rsidP="00D16453">
      <w:r w:rsidRPr="0084015E">
        <w:t>Bargaining for Power</w:t>
      </w:r>
    </w:p>
    <w:p w14:paraId="1BC949C3" w14:textId="77777777" w:rsidR="00D16453" w:rsidRPr="0084015E" w:rsidRDefault="00D16453" w:rsidP="00D16453">
      <w:r w:rsidRPr="0084015E">
        <w:rPr>
          <w:rStyle w:val="Emphasis"/>
        </w:rPr>
        <w:t>Collective bargaining</w:t>
      </w:r>
      <w:r w:rsidRPr="0084015E">
        <w:rPr>
          <w:rStyle w:val="11111AAAAStyleUnderline"/>
        </w:rPr>
        <w:t xml:space="preserve"> in the </w:t>
      </w:r>
      <w:r w:rsidRPr="0084015E">
        <w:rPr>
          <w:rStyle w:val="Emphasis"/>
        </w:rPr>
        <w:t>executive branch</w:t>
      </w:r>
      <w:r w:rsidRPr="0084015E">
        <w:rPr>
          <w:rStyle w:val="11111AAAAStyleUnderline"/>
        </w:rPr>
        <w:t xml:space="preserve"> is </w:t>
      </w:r>
      <w:r w:rsidRPr="0084015E">
        <w:rPr>
          <w:rStyle w:val="Emphasis"/>
        </w:rPr>
        <w:t>relatively new</w:t>
      </w:r>
      <w:r w:rsidRPr="0084015E">
        <w:rPr>
          <w:rStyle w:val="11111AAAAStyleUnderline"/>
        </w:rPr>
        <w:t>.</w:t>
      </w:r>
      <w:r w:rsidRPr="0084015E">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141F84A6" w14:textId="77777777" w:rsidR="00D16453" w:rsidRPr="0084015E" w:rsidRDefault="00D16453" w:rsidP="00D16453">
      <w:r w:rsidRPr="0084015E">
        <w:rPr>
          <w:rStyle w:val="11111AAAAStyleUnderline"/>
        </w:rPr>
        <w:t>For the next decade and a half, collective bargaining remained the product of executive policy</w:t>
      </w:r>
      <w:r w:rsidRPr="0084015E">
        <w:t xml:space="preserve">. Though bargaining rights were extended and strengthened by later presidents, they still depended on presidential consent. But in the late 1970s, </w:t>
      </w:r>
      <w:r w:rsidRPr="0084015E">
        <w:rPr>
          <w:rStyle w:val="11111AAAAStyleUnderline"/>
        </w:rPr>
        <w:t>Congress</w:t>
      </w:r>
      <w:r w:rsidRPr="0084015E">
        <w:t xml:space="preserve"> </w:t>
      </w:r>
      <w:r w:rsidRPr="0084015E">
        <w:rPr>
          <w:rStyle w:val="11111AAAAStyleUnderline"/>
        </w:rPr>
        <w:t xml:space="preserve">locked in collective </w:t>
      </w:r>
      <w:r w:rsidRPr="0084015E">
        <w:rPr>
          <w:rStyle w:val="Emphasis"/>
        </w:rPr>
        <w:t>bargaining</w:t>
      </w:r>
      <w:r w:rsidRPr="0084015E">
        <w:rPr>
          <w:rStyle w:val="11111AAAAStyleUnderline"/>
        </w:rPr>
        <w:t xml:space="preserve"> by </w:t>
      </w:r>
      <w:r w:rsidRPr="0084015E">
        <w:rPr>
          <w:rStyle w:val="Emphasis"/>
        </w:rPr>
        <w:t>statute</w:t>
      </w:r>
      <w:r w:rsidRPr="0084015E">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1830A0BC" w14:textId="77777777" w:rsidR="00D16453" w:rsidRPr="0084015E" w:rsidRDefault="00D16453" w:rsidP="00D16453">
      <w:r w:rsidRPr="0084015E">
        <w:t>Throwing Off the Chains</w:t>
      </w:r>
    </w:p>
    <w:p w14:paraId="1C930A44" w14:textId="77777777" w:rsidR="00D16453" w:rsidRPr="008E00A9" w:rsidRDefault="00D16453" w:rsidP="00D16453">
      <w:pPr>
        <w:rPr>
          <w:rStyle w:val="11111AAAAStyleUnderline"/>
        </w:rPr>
      </w:pPr>
      <w:r w:rsidRPr="0084015E">
        <w:rPr>
          <w:rStyle w:val="11111AAAAStyleUnderline"/>
        </w:rPr>
        <w:t xml:space="preserve">That division of power sits uneasily beside the </w:t>
      </w:r>
      <w:r w:rsidRPr="008E00A9">
        <w:rPr>
          <w:rStyle w:val="11111AAAAStyleUnderline"/>
          <w:highlight w:val="yellow"/>
        </w:rPr>
        <w:t>u</w:t>
      </w:r>
      <w:r w:rsidRPr="0084015E">
        <w:rPr>
          <w:rStyle w:val="11111AAAAStyleUnderline"/>
        </w:rPr>
        <w:t>nitary-</w:t>
      </w:r>
      <w:r w:rsidRPr="008E00A9">
        <w:rPr>
          <w:rStyle w:val="11111AAAAStyleUnderline"/>
          <w:highlight w:val="yellow"/>
        </w:rPr>
        <w:t>e</w:t>
      </w:r>
      <w:r w:rsidRPr="0084015E">
        <w:rPr>
          <w:rStyle w:val="11111AAAAStyleUnderline"/>
        </w:rPr>
        <w:t xml:space="preserve">xecutive </w:t>
      </w:r>
      <w:r w:rsidRPr="008E00A9">
        <w:rPr>
          <w:rStyle w:val="11111AAAAStyleUnderline"/>
          <w:highlight w:val="yellow"/>
        </w:rPr>
        <w:t>t</w:t>
      </w:r>
      <w:r w:rsidRPr="0084015E">
        <w:rPr>
          <w:rStyle w:val="11111AAAAStyleUnderline"/>
        </w:rPr>
        <w:t>heory</w:t>
      </w:r>
      <w:r w:rsidRPr="0084015E">
        <w:t xml:space="preserve">. The theory is sometimes </w:t>
      </w:r>
      <w:r w:rsidRPr="008E00A9">
        <w:rPr>
          <w:highlight w:val="yellow"/>
        </w:rPr>
        <w:t>misunderstood as being only about</w:t>
      </w:r>
      <w:r w:rsidRPr="0084015E">
        <w:t xml:space="preserve"> the </w:t>
      </w:r>
      <w:r w:rsidRPr="008E00A9">
        <w:rPr>
          <w:highlight w:val="yellow"/>
        </w:rPr>
        <w:t>power to remove</w:t>
      </w:r>
      <w:r w:rsidRPr="0084015E">
        <w:t xml:space="preserve"> federal officials. That’s probably because removal is the theory’s most litigated aspect. But in fact, </w:t>
      </w:r>
      <w:r w:rsidRPr="0084015E">
        <w:rPr>
          <w:rStyle w:val="11111AAAAStyleUnderline"/>
        </w:rPr>
        <w:t xml:space="preserve">removal </w:t>
      </w:r>
      <w:r w:rsidRPr="008E00A9">
        <w:rPr>
          <w:rStyle w:val="11111AAAAStyleUnderline"/>
          <w:highlight w:val="yellow"/>
        </w:rPr>
        <w:t>is</w:t>
      </w:r>
      <w:r w:rsidRPr="0084015E">
        <w:rPr>
          <w:rStyle w:val="11111AAAAStyleUnderline"/>
        </w:rPr>
        <w:t xml:space="preserve"> only one application of the broader principl</w:t>
      </w:r>
      <w:r w:rsidRPr="0084015E">
        <w:t xml:space="preserve">e. </w:t>
      </w:r>
      <w:r w:rsidRPr="0084015E">
        <w:rPr>
          <w:rStyle w:val="11111AAAAStyleUnderline"/>
        </w:rPr>
        <w:t xml:space="preserve">The principle </w:t>
      </w:r>
      <w:r w:rsidRPr="008E00A9">
        <w:rPr>
          <w:rStyle w:val="11111AAAAStyleUnderline"/>
        </w:rPr>
        <w:t>isn’t</w:t>
      </w:r>
      <w:r w:rsidRPr="0084015E">
        <w:rPr>
          <w:rStyle w:val="11111AAAAStyleUnderline"/>
        </w:rPr>
        <w:t xml:space="preserve"> about </w:t>
      </w:r>
      <w:r w:rsidRPr="0084015E">
        <w:rPr>
          <w:rStyle w:val="Emphasis"/>
        </w:rPr>
        <w:t>firing</w:t>
      </w:r>
      <w:r w:rsidRPr="0084015E">
        <w:rPr>
          <w:rStyle w:val="11111AAAAStyleUnderline"/>
        </w:rPr>
        <w:t xml:space="preserve"> </w:t>
      </w:r>
      <w:r w:rsidRPr="0084015E">
        <w:rPr>
          <w:rStyle w:val="Emphasis"/>
        </w:rPr>
        <w:t>executive officials</w:t>
      </w:r>
      <w:r w:rsidRPr="0084015E">
        <w:rPr>
          <w:rStyle w:val="11111AAAAStyleUnderline"/>
        </w:rPr>
        <w:t xml:space="preserve">; </w:t>
      </w:r>
      <w:r w:rsidRPr="008E00A9">
        <w:rPr>
          <w:rStyle w:val="11111AAAAStyleUnderline"/>
          <w:highlight w:val="yellow"/>
        </w:rPr>
        <w:t xml:space="preserve">it’s about </w:t>
      </w:r>
      <w:r w:rsidRPr="008E00A9">
        <w:rPr>
          <w:rStyle w:val="Emphasis"/>
          <w:highlight w:val="yellow"/>
        </w:rPr>
        <w:t>controlling the exec</w:t>
      </w:r>
      <w:r w:rsidRPr="008E00A9">
        <w:rPr>
          <w:rStyle w:val="Emphasis"/>
        </w:rPr>
        <w:t>utive</w:t>
      </w:r>
      <w:r w:rsidRPr="0084015E">
        <w:rPr>
          <w:rStyle w:val="Emphasis"/>
        </w:rPr>
        <w:t xml:space="preserve"> branch</w:t>
      </w:r>
      <w:r w:rsidRPr="0084015E">
        <w:rPr>
          <w:rStyle w:val="11111AAAAStyleUnderline"/>
        </w:rPr>
        <w:t>.</w:t>
      </w:r>
      <w:r w:rsidRPr="0084015E">
        <w:t xml:space="preserve"> </w:t>
      </w:r>
      <w:r w:rsidRPr="0084015E">
        <w:rPr>
          <w:rStyle w:val="11111AAAAStyleUnderline"/>
        </w:rPr>
        <w:t xml:space="preserve">And collective </w:t>
      </w:r>
      <w:r w:rsidRPr="0084015E">
        <w:rPr>
          <w:rStyle w:val="Emphasis"/>
        </w:rPr>
        <w:t>bargaining limits executive control</w:t>
      </w:r>
      <w:r w:rsidRPr="0084015E">
        <w:rPr>
          <w:rStyle w:val="11111AAAAStyleUnderline"/>
        </w:rPr>
        <w:t xml:space="preserve"> just as much as </w:t>
      </w:r>
      <w:r w:rsidRPr="0084015E">
        <w:rPr>
          <w:rStyle w:val="Emphasis"/>
        </w:rPr>
        <w:t>any limit</w:t>
      </w:r>
      <w:r w:rsidRPr="0084015E">
        <w:rPr>
          <w:rStyle w:val="11111AAAAStyleUnderline"/>
        </w:rPr>
        <w:t xml:space="preserve"> on </w:t>
      </w:r>
      <w:r w:rsidRPr="0084015E">
        <w:rPr>
          <w:rStyle w:val="Emphasis"/>
        </w:rPr>
        <w:t>removal</w:t>
      </w:r>
      <w:r w:rsidRPr="0084015E">
        <w:t xml:space="preserve">. Among other things, </w:t>
      </w:r>
      <w:r w:rsidRPr="008E00A9">
        <w:rPr>
          <w:rStyle w:val="11111AAAAStyleUnderline"/>
        </w:rPr>
        <w:t xml:space="preserve">collective </w:t>
      </w:r>
      <w:r w:rsidRPr="00F40933">
        <w:rPr>
          <w:rStyle w:val="11111AAAAStyleUnderline"/>
          <w:highlight w:val="yellow"/>
        </w:rPr>
        <w:t xml:space="preserve">bargaining prevents </w:t>
      </w:r>
      <w:r w:rsidRPr="008E00A9">
        <w:rPr>
          <w:rStyle w:val="11111AAAAStyleUnderline"/>
        </w:rPr>
        <w:t xml:space="preserve">the </w:t>
      </w:r>
      <w:r w:rsidRPr="008E00A9">
        <w:rPr>
          <w:rStyle w:val="Emphasis"/>
        </w:rPr>
        <w:t>president</w:t>
      </w:r>
      <w:r w:rsidRPr="008E00A9">
        <w:rPr>
          <w:rStyle w:val="11111AAAAStyleUnderline"/>
        </w:rPr>
        <w:t xml:space="preserve"> from </w:t>
      </w:r>
      <w:r w:rsidRPr="008E00A9">
        <w:rPr>
          <w:rStyle w:val="Emphasis"/>
          <w:highlight w:val="yellow"/>
        </w:rPr>
        <w:t>unilaterally</w:t>
      </w:r>
      <w:r w:rsidRPr="008E00A9">
        <w:rPr>
          <w:rStyle w:val="11111AAAAStyleUnderline"/>
        </w:rPr>
        <w:t xml:space="preserve"> </w:t>
      </w:r>
      <w:r w:rsidRPr="00F40933">
        <w:rPr>
          <w:rStyle w:val="Emphasis"/>
          <w:highlight w:val="yellow"/>
        </w:rPr>
        <w:t>implementing</w:t>
      </w:r>
      <w:r w:rsidRPr="0084015E">
        <w:rPr>
          <w:rStyle w:val="11111AAAAStyleUnderline"/>
        </w:rPr>
        <w:t xml:space="preserve"> his preferred </w:t>
      </w:r>
      <w:r w:rsidRPr="0084015E">
        <w:rPr>
          <w:rStyle w:val="Emphasis"/>
          <w:highlight w:val="yellow"/>
        </w:rPr>
        <w:t>management</w:t>
      </w:r>
      <w:r w:rsidRPr="0084015E">
        <w:rPr>
          <w:rStyle w:val="Emphasis"/>
        </w:rPr>
        <w:t xml:space="preserve"> strategies</w:t>
      </w:r>
      <w:r w:rsidRPr="0084015E">
        <w:t xml:space="preserve">. He can’t just order employees back into the office full time. Nor can he implement other efficiency-promoting measures. Instead, he </w:t>
      </w:r>
      <w:r w:rsidRPr="008E00A9">
        <w:rPr>
          <w:rStyle w:val="11111AAAAStyleUnderline"/>
          <w:highlight w:val="yellow"/>
        </w:rPr>
        <w:t xml:space="preserve">must </w:t>
      </w:r>
      <w:r w:rsidRPr="008E00A9">
        <w:rPr>
          <w:rStyle w:val="Emphasis"/>
          <w:highlight w:val="yellow"/>
        </w:rPr>
        <w:t>negotiate</w:t>
      </w:r>
      <w:r w:rsidRPr="008E00A9">
        <w:rPr>
          <w:rStyle w:val="11111AAAAStyleUnderline"/>
        </w:rPr>
        <w:t xml:space="preserve"> these </w:t>
      </w:r>
      <w:r w:rsidRPr="008E00A9">
        <w:rPr>
          <w:rStyle w:val="11111AAAAStyleUnderline"/>
          <w:highlight w:val="yellow"/>
        </w:rPr>
        <w:t>measures</w:t>
      </w:r>
      <w:r w:rsidRPr="008E00A9">
        <w:rPr>
          <w:rStyle w:val="11111AAAAStyleUnderline"/>
        </w:rPr>
        <w:t xml:space="preserve">—a process </w:t>
      </w:r>
      <w:r w:rsidRPr="008E00A9">
        <w:rPr>
          <w:rStyle w:val="11111AAAAStyleUnderline"/>
          <w:highlight w:val="yellow"/>
        </w:rPr>
        <w:t>that</w:t>
      </w:r>
      <w:r w:rsidRPr="008E00A9">
        <w:rPr>
          <w:rStyle w:val="11111AAAAStyleUnderline"/>
        </w:rPr>
        <w:t xml:space="preserve"> can </w:t>
      </w:r>
      <w:r w:rsidRPr="008E00A9">
        <w:rPr>
          <w:rStyle w:val="11111AAAAStyleUnderline"/>
          <w:highlight w:val="yellow"/>
        </w:rPr>
        <w:t xml:space="preserve">take </w:t>
      </w:r>
      <w:r w:rsidRPr="008E00A9">
        <w:rPr>
          <w:rStyle w:val="Emphasis"/>
          <w:highlight w:val="yellow"/>
        </w:rPr>
        <w:t>years</w:t>
      </w:r>
      <w:r w:rsidRPr="0084015E">
        <w:t xml:space="preserve"> </w:t>
      </w:r>
      <w:r w:rsidRPr="008E00A9">
        <w:rPr>
          <w:rStyle w:val="11111AAAAStyleUnderline"/>
        </w:rPr>
        <w:t>and cost millions of taxpayer dollars.</w:t>
      </w:r>
    </w:p>
    <w:p w14:paraId="4FFD8E7F" w14:textId="77777777" w:rsidR="00D16453" w:rsidRPr="0084015E" w:rsidRDefault="00D16453" w:rsidP="00D16453">
      <w:pPr>
        <w:rPr>
          <w:rStyle w:val="11111AAAAStyleUnderline"/>
        </w:rPr>
      </w:pPr>
      <w:r w:rsidRPr="0084015E">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84015E">
        <w:rPr>
          <w:rStyle w:val="11111AAAAStyleUnderline"/>
          <w:highlight w:val="yellow"/>
        </w:rPr>
        <w:t>Each</w:t>
      </w:r>
      <w:r w:rsidRPr="0084015E">
        <w:t xml:space="preserve"> </w:t>
      </w:r>
      <w:r w:rsidRPr="0084015E">
        <w:rPr>
          <w:rStyle w:val="11111AAAAStyleUnderline"/>
        </w:rPr>
        <w:t xml:space="preserve">of those </w:t>
      </w:r>
      <w:r w:rsidRPr="0084015E">
        <w:rPr>
          <w:rStyle w:val="11111AAAAStyleUnderline"/>
          <w:highlight w:val="yellow"/>
        </w:rPr>
        <w:t>contract</w:t>
      </w:r>
      <w:r w:rsidRPr="0084015E">
        <w:rPr>
          <w:rStyle w:val="11111AAAAStyleUnderline"/>
        </w:rPr>
        <w:t>s limits the</w:t>
      </w:r>
      <w:r w:rsidRPr="0084015E">
        <w:t xml:space="preserve"> </w:t>
      </w:r>
      <w:r w:rsidRPr="0084015E">
        <w:rPr>
          <w:rStyle w:val="11111AAAAStyleUnderline"/>
        </w:rPr>
        <w:t>president’s discretion</w:t>
      </w:r>
      <w:r w:rsidRPr="0084015E">
        <w:t xml:space="preserve"> in the same way. They may not have been signed three days before the turnover, but </w:t>
      </w:r>
      <w:r w:rsidRPr="0084015E">
        <w:rPr>
          <w:rStyle w:val="11111AAAAStyleUnderline"/>
        </w:rPr>
        <w:t>they</w:t>
      </w:r>
      <w:r w:rsidRPr="0084015E">
        <w:t xml:space="preserve"> still </w:t>
      </w:r>
      <w:r w:rsidRPr="008E00A9">
        <w:rPr>
          <w:rStyle w:val="Emphasis"/>
          <w:sz w:val="24"/>
          <w:szCs w:val="24"/>
          <w:highlight w:val="yellow"/>
        </w:rPr>
        <w:t>tie the president’s hands</w:t>
      </w:r>
      <w:r w:rsidRPr="0084015E">
        <w:t xml:space="preserve">. </w:t>
      </w:r>
      <w:r w:rsidRPr="0084015E">
        <w:rPr>
          <w:rStyle w:val="11111AAAAStyleUnderline"/>
          <w:highlight w:val="yellow"/>
        </w:rPr>
        <w:t>They</w:t>
      </w:r>
      <w:r w:rsidRPr="0084015E">
        <w:rPr>
          <w:rStyle w:val="11111AAAAStyleUnderline"/>
        </w:rPr>
        <w:t xml:space="preserve"> are a </w:t>
      </w:r>
      <w:r w:rsidRPr="0084015E">
        <w:rPr>
          <w:rStyle w:val="11111AAAAStyleUnderline"/>
          <w:highlight w:val="yellow"/>
        </w:rPr>
        <w:t>check</w:t>
      </w:r>
      <w:r w:rsidRPr="0084015E">
        <w:rPr>
          <w:rStyle w:val="11111AAAAStyleUnderline"/>
        </w:rPr>
        <w:t xml:space="preserve"> on his control over </w:t>
      </w:r>
      <w:r w:rsidRPr="008E00A9">
        <w:rPr>
          <w:rStyle w:val="11111AAAAStyleUnderline"/>
        </w:rPr>
        <w:t xml:space="preserve">the </w:t>
      </w:r>
      <w:r w:rsidRPr="008E00A9">
        <w:rPr>
          <w:rStyle w:val="Emphasis"/>
        </w:rPr>
        <w:t>executive branch</w:t>
      </w:r>
      <w:r w:rsidRPr="0084015E">
        <w:rPr>
          <w:rStyle w:val="11111AAAAStyleUnderline"/>
        </w:rPr>
        <w:t>—</w:t>
      </w:r>
      <w:r w:rsidRPr="00F40933">
        <w:rPr>
          <w:rStyle w:val="11111AAAAStyleUnderline"/>
        </w:rPr>
        <w:t xml:space="preserve">a </w:t>
      </w:r>
      <w:r w:rsidRPr="00F40933">
        <w:rPr>
          <w:rStyle w:val="Emphasis"/>
        </w:rPr>
        <w:t xml:space="preserve">check </w:t>
      </w:r>
      <w:r w:rsidRPr="0084015E">
        <w:rPr>
          <w:rStyle w:val="Emphasis"/>
          <w:highlight w:val="yellow"/>
        </w:rPr>
        <w:t>imposed by Congress</w:t>
      </w:r>
      <w:r w:rsidRPr="0084015E">
        <w:rPr>
          <w:rStyle w:val="11111AAAAStyleUnderline"/>
          <w:highlight w:val="yellow"/>
        </w:rPr>
        <w:t>.</w:t>
      </w:r>
    </w:p>
    <w:p w14:paraId="4D507607" w14:textId="77777777" w:rsidR="00D16453" w:rsidRPr="0084015E" w:rsidRDefault="00D16453" w:rsidP="00D16453">
      <w:pPr>
        <w:rPr>
          <w:rStyle w:val="Emphasis"/>
        </w:rPr>
      </w:pPr>
      <w:r w:rsidRPr="0084015E">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84015E">
        <w:rPr>
          <w:rStyle w:val="11111AAAAStyleUnderline"/>
          <w:highlight w:val="yellow"/>
        </w:rPr>
        <w:t>every c</w:t>
      </w:r>
      <w:r w:rsidRPr="008E00A9">
        <w:t>ollective-</w:t>
      </w:r>
      <w:r w:rsidRPr="0084015E">
        <w:rPr>
          <w:rStyle w:val="11111AAAAStyleUnderline"/>
          <w:highlight w:val="yellow"/>
        </w:rPr>
        <w:t>b</w:t>
      </w:r>
      <w:r w:rsidRPr="008E00A9">
        <w:t xml:space="preserve">argaining </w:t>
      </w:r>
      <w:r w:rsidRPr="0084015E">
        <w:rPr>
          <w:rStyle w:val="11111AAAAStyleUnderline"/>
          <w:highlight w:val="yellow"/>
        </w:rPr>
        <w:t>a</w:t>
      </w:r>
      <w:r w:rsidRPr="008E00A9">
        <w:t>greement</w:t>
      </w:r>
      <w:r w:rsidRPr="0084015E">
        <w:t xml:space="preserve"> in the executive branch. </w:t>
      </w:r>
      <w:r w:rsidRPr="0084015E">
        <w:rPr>
          <w:rStyle w:val="11111AAAAStyleUnderline"/>
        </w:rPr>
        <w:t xml:space="preserve">Each one of those agreements </w:t>
      </w:r>
      <w:r w:rsidRPr="0084015E">
        <w:rPr>
          <w:rStyle w:val="11111AAAAStyleUnderline"/>
          <w:highlight w:val="yellow"/>
        </w:rPr>
        <w:t>is</w:t>
      </w:r>
      <w:r w:rsidRPr="0084015E">
        <w:rPr>
          <w:rStyle w:val="11111AAAAStyleUnderline"/>
        </w:rPr>
        <w:t xml:space="preserve"> the </w:t>
      </w:r>
      <w:r w:rsidRPr="0084015E">
        <w:rPr>
          <w:rStyle w:val="Emphasis"/>
        </w:rPr>
        <w:t>product</w:t>
      </w:r>
      <w:r w:rsidRPr="0084015E">
        <w:rPr>
          <w:rStyle w:val="11111AAAAStyleUnderline"/>
        </w:rPr>
        <w:t xml:space="preserve"> of </w:t>
      </w:r>
      <w:r w:rsidRPr="0084015E">
        <w:rPr>
          <w:rStyle w:val="11111AAAAStyleUnderline"/>
          <w:highlight w:val="yellow"/>
        </w:rPr>
        <w:t>a</w:t>
      </w:r>
      <w:r w:rsidRPr="008E00A9">
        <w:rPr>
          <w:rStyle w:val="11111AAAAStyleUnderline"/>
        </w:rPr>
        <w:t xml:space="preserve">n </w:t>
      </w:r>
      <w:r w:rsidRPr="008E00A9">
        <w:rPr>
          <w:rStyle w:val="Emphasis"/>
          <w:sz w:val="24"/>
          <w:szCs w:val="28"/>
        </w:rPr>
        <w:t xml:space="preserve">external </w:t>
      </w:r>
      <w:r w:rsidRPr="0084015E">
        <w:rPr>
          <w:rStyle w:val="Emphasis"/>
          <w:sz w:val="24"/>
          <w:szCs w:val="28"/>
          <w:highlight w:val="yellow"/>
        </w:rPr>
        <w:t>brake</w:t>
      </w:r>
      <w:r w:rsidRPr="0084015E">
        <w:rPr>
          <w:highlight w:val="yellow"/>
        </w:rPr>
        <w:t xml:space="preserve"> </w:t>
      </w:r>
      <w:r w:rsidRPr="0084015E">
        <w:rPr>
          <w:rStyle w:val="11111AAAAStyleUnderline"/>
          <w:highlight w:val="yellow"/>
        </w:rPr>
        <w:t xml:space="preserve">on </w:t>
      </w:r>
      <w:r w:rsidRPr="008E00A9">
        <w:rPr>
          <w:rStyle w:val="11111AAAAStyleUnderline"/>
        </w:rPr>
        <w:t xml:space="preserve">the </w:t>
      </w:r>
      <w:r w:rsidRPr="0084015E">
        <w:rPr>
          <w:rStyle w:val="Emphasis"/>
          <w:sz w:val="24"/>
          <w:szCs w:val="28"/>
          <w:highlight w:val="yellow"/>
        </w:rPr>
        <w:t>president’s control</w:t>
      </w:r>
      <w:r w:rsidRPr="0084015E">
        <w:t xml:space="preserve">. </w:t>
      </w:r>
      <w:r w:rsidRPr="0084015E">
        <w:rPr>
          <w:rStyle w:val="11111AAAAStyleUnderline"/>
        </w:rPr>
        <w:t xml:space="preserve">So each one of them raises the same questions about the </w:t>
      </w:r>
      <w:r w:rsidRPr="0084015E">
        <w:rPr>
          <w:rStyle w:val="Emphasis"/>
        </w:rPr>
        <w:t>president’s “unitary” authority.</w:t>
      </w:r>
    </w:p>
    <w:p w14:paraId="22CCC6DB" w14:textId="77777777" w:rsidR="00D16453" w:rsidRPr="0084015E" w:rsidRDefault="00D16453" w:rsidP="00D16453">
      <w:r w:rsidRPr="0084015E">
        <w:t>This administration has shown itself willing to test the limits on external controls. One suspects that collective bargaining could be next on its list.</w:t>
      </w:r>
    </w:p>
    <w:p w14:paraId="24F59102" w14:textId="77777777" w:rsidR="00D16453" w:rsidRPr="0084015E" w:rsidRDefault="00D16453" w:rsidP="00D16453">
      <w:pPr>
        <w:rPr>
          <w:rStyle w:val="Style13ptBold"/>
        </w:rPr>
      </w:pPr>
    </w:p>
    <w:p w14:paraId="7BC8BE35" w14:textId="77777777" w:rsidR="00D16453" w:rsidRDefault="00D16453" w:rsidP="00D16453">
      <w:pPr>
        <w:pStyle w:val="Heading4"/>
        <w:rPr>
          <w:rFonts w:cs="Arial"/>
        </w:rPr>
      </w:pPr>
      <w:r>
        <w:rPr>
          <w:rFonts w:cs="Arial"/>
          <w:u w:val="single"/>
        </w:rPr>
        <w:t>Flex</w:t>
      </w:r>
      <w:r w:rsidRPr="0084015E">
        <w:rPr>
          <w:rFonts w:cs="Arial"/>
        </w:rPr>
        <w:t xml:space="preserve"> solves </w:t>
      </w:r>
      <w:r>
        <w:rPr>
          <w:rFonts w:cs="Arial"/>
          <w:u w:val="single"/>
        </w:rPr>
        <w:t>T</w:t>
      </w:r>
      <w:r w:rsidRPr="0084015E">
        <w:rPr>
          <w:rFonts w:cs="Arial"/>
          <w:u w:val="single"/>
        </w:rPr>
        <w:t>error</w:t>
      </w:r>
      <w:r w:rsidRPr="0084015E">
        <w:rPr>
          <w:rFonts w:cs="Arial"/>
        </w:rPr>
        <w:t xml:space="preserve">, </w:t>
      </w:r>
      <w:r>
        <w:rPr>
          <w:rFonts w:cs="Arial"/>
          <w:u w:val="single"/>
        </w:rPr>
        <w:t>P</w:t>
      </w:r>
      <w:r w:rsidRPr="0084015E">
        <w:rPr>
          <w:rFonts w:cs="Arial"/>
          <w:u w:val="single"/>
        </w:rPr>
        <w:t>rolif</w:t>
      </w:r>
      <w:r w:rsidRPr="0084015E">
        <w:rPr>
          <w:rFonts w:cs="Arial"/>
        </w:rPr>
        <w:t xml:space="preserve">, </w:t>
      </w:r>
      <w:r>
        <w:rPr>
          <w:rFonts w:cs="Arial"/>
          <w:u w:val="single"/>
        </w:rPr>
        <w:t>R</w:t>
      </w:r>
      <w:r w:rsidRPr="0084015E">
        <w:rPr>
          <w:rFonts w:cs="Arial"/>
          <w:u w:val="single"/>
        </w:rPr>
        <w:t>ogue nations</w:t>
      </w:r>
      <w:r w:rsidRPr="0084015E">
        <w:rPr>
          <w:rFonts w:cs="Arial"/>
        </w:rPr>
        <w:t xml:space="preserve">, and </w:t>
      </w:r>
      <w:r w:rsidRPr="0084015E">
        <w:rPr>
          <w:rFonts w:cs="Arial"/>
          <w:u w:val="single"/>
        </w:rPr>
        <w:t>great power war</w:t>
      </w:r>
      <w:r w:rsidRPr="0084015E">
        <w:rPr>
          <w:rFonts w:cs="Arial"/>
        </w:rPr>
        <w:t>.</w:t>
      </w:r>
    </w:p>
    <w:p w14:paraId="5F35F834" w14:textId="77777777" w:rsidR="00D16453" w:rsidRDefault="00D16453" w:rsidP="00D16453">
      <w:r>
        <w:rPr>
          <w:rStyle w:val="Style13ptBold"/>
        </w:rPr>
        <w:t>Yoo</w:t>
      </w:r>
      <w:r w:rsidRPr="00CF37F2">
        <w:rPr>
          <w:rStyle w:val="Style13ptBold"/>
        </w:rPr>
        <w:t xml:space="preserve"> 24</w:t>
      </w:r>
      <w:r>
        <w:t xml:space="preserve"> (John Yoo JD, Distinguished Visiting Professor, School of Civic Leadership, University of Texas at Austin; Emanuel S. Heller Professor of Law, University of California at Berkeley School of Law; Nonresident Senior Fellow, American Enterprise Institute; 11-14-2024; "Presidential Power In War And Peace"; Hoover Institution; doα: 10-31-2025) https://www.hoover.org/research/presidential-power-war-and-peace</w:t>
      </w:r>
    </w:p>
    <w:p w14:paraId="347FD3F5" w14:textId="77777777" w:rsidR="00D16453" w:rsidRPr="00CF37F2" w:rsidRDefault="00D16453" w:rsidP="00D16453"/>
    <w:p w14:paraId="26F33B84" w14:textId="77777777" w:rsidR="00D16453" w:rsidRPr="005C6E70" w:rsidRDefault="00D16453" w:rsidP="00D16453">
      <w:pPr>
        <w:rPr>
          <w:rStyle w:val="11111AAAAStyleUnderline"/>
        </w:rPr>
      </w:pPr>
      <w:r w:rsidRPr="0084015E">
        <w:t xml:space="preserve">The writings of Machiavelli, Hobbes, Locke, and Blackstone may have influenced them, but, more importantly, the Framers had learned the lessons of history. They understood that </w:t>
      </w:r>
      <w:r w:rsidRPr="0084015E">
        <w:rPr>
          <w:rStyle w:val="11111AAAAStyleUnderline"/>
          <w:highlight w:val="yellow"/>
        </w:rPr>
        <w:t xml:space="preserve">foreign affairs are </w:t>
      </w:r>
      <w:r w:rsidRPr="0084015E">
        <w:rPr>
          <w:rStyle w:val="Emphasis"/>
          <w:highlight w:val="yellow"/>
        </w:rPr>
        <w:t>unpredictable</w:t>
      </w:r>
      <w:r w:rsidRPr="0084015E">
        <w:rPr>
          <w:rStyle w:val="11111AAAAStyleUnderline"/>
          <w:highlight w:val="yellow"/>
        </w:rPr>
        <w:t xml:space="preserve"> and</w:t>
      </w:r>
      <w:r w:rsidRPr="0084015E">
        <w:rPr>
          <w:rStyle w:val="11111AAAAStyleUnderline"/>
        </w:rPr>
        <w:t xml:space="preserve"> involve the </w:t>
      </w:r>
      <w:r w:rsidRPr="0084015E">
        <w:rPr>
          <w:rStyle w:val="Emphasis"/>
        </w:rPr>
        <w:t>highest</w:t>
      </w:r>
      <w:r w:rsidRPr="0084015E">
        <w:rPr>
          <w:rStyle w:val="11111AAAAStyleUnderline"/>
        </w:rPr>
        <w:t xml:space="preserve"> of </w:t>
      </w:r>
      <w:r w:rsidRPr="0084015E">
        <w:rPr>
          <w:rStyle w:val="Emphasis"/>
        </w:rPr>
        <w:t>stakes</w:t>
      </w:r>
      <w:r w:rsidRPr="0084015E">
        <w:t xml:space="preserve">, making them unsuitable to regulation by pre-existing legislation. </w:t>
      </w:r>
      <w:r w:rsidRPr="0084015E">
        <w:rPr>
          <w:rStyle w:val="11111AAAAStyleUnderline"/>
        </w:rPr>
        <w:t xml:space="preserve">Foreign affairs can </w:t>
      </w:r>
      <w:r w:rsidRPr="0084015E">
        <w:rPr>
          <w:rStyle w:val="11111AAAAStyleUnderline"/>
          <w:highlight w:val="yellow"/>
        </w:rPr>
        <w:t xml:space="preserve">demand </w:t>
      </w:r>
      <w:r w:rsidRPr="0084015E">
        <w:rPr>
          <w:rStyle w:val="Emphasis"/>
          <w:highlight w:val="yellow"/>
        </w:rPr>
        <w:t>swift</w:t>
      </w:r>
      <w:r w:rsidRPr="0084015E">
        <w:rPr>
          <w:rStyle w:val="11111AAAAStyleUnderline"/>
        </w:rPr>
        <w:t xml:space="preserve">, </w:t>
      </w:r>
      <w:r w:rsidRPr="00CF37F2">
        <w:rPr>
          <w:rStyle w:val="Emphasis"/>
          <w:highlight w:val="yellow"/>
        </w:rPr>
        <w:t>decisive action</w:t>
      </w:r>
      <w:r w:rsidRPr="0084015E">
        <w:t xml:space="preserve">, sometimes under pressured or emergency circumstances, that is </w:t>
      </w:r>
      <w:r w:rsidRPr="0084015E">
        <w:rPr>
          <w:rStyle w:val="11111AAAAStyleUnderline"/>
          <w:highlight w:val="yellow"/>
        </w:rPr>
        <w:t>best carried out by</w:t>
      </w:r>
      <w:r w:rsidRPr="0084015E">
        <w:rPr>
          <w:rStyle w:val="11111AAAAStyleUnderline"/>
        </w:rPr>
        <w:t xml:space="preserve"> a branch</w:t>
      </w:r>
      <w:r w:rsidRPr="0084015E">
        <w:t xml:space="preserve"> of government </w:t>
      </w:r>
      <w:r w:rsidRPr="0084015E">
        <w:rPr>
          <w:rStyle w:val="11111AAAAStyleUnderline"/>
        </w:rPr>
        <w:t xml:space="preserve">that does </w:t>
      </w:r>
      <w:r w:rsidRPr="0084015E">
        <w:rPr>
          <w:rStyle w:val="11111AAAAStyleUnderline"/>
          <w:highlight w:val="yellow"/>
        </w:rPr>
        <w:t>no</w:t>
      </w:r>
      <w:r w:rsidRPr="00CF37F2">
        <w:t xml:space="preserve">t </w:t>
      </w:r>
      <w:r w:rsidRPr="0084015E">
        <w:rPr>
          <w:rStyle w:val="11111AAAAStyleUnderline"/>
        </w:rPr>
        <w:t xml:space="preserve">suffer from multiple </w:t>
      </w:r>
      <w:r w:rsidRPr="0084015E">
        <w:rPr>
          <w:rStyle w:val="Emphasis"/>
        </w:rPr>
        <w:t>vetoes</w:t>
      </w:r>
      <w:r w:rsidRPr="0084015E">
        <w:rPr>
          <w:rStyle w:val="11111AAAAStyleUnderline"/>
        </w:rPr>
        <w:t xml:space="preserve"> or </w:t>
      </w:r>
      <w:r w:rsidRPr="0084015E">
        <w:rPr>
          <w:rStyle w:val="Emphasis"/>
          <w:highlight w:val="yellow"/>
        </w:rPr>
        <w:t>disagreements</w:t>
      </w:r>
      <w:r w:rsidRPr="0084015E">
        <w:t xml:space="preserve">. </w:t>
      </w:r>
      <w:r w:rsidRPr="005C6E70">
        <w:rPr>
          <w:rStyle w:val="11111AAAAStyleUnderline"/>
          <w:highlight w:val="yellow"/>
        </w:rPr>
        <w:t>Legislatures</w:t>
      </w:r>
      <w:r w:rsidRPr="005C6E70">
        <w:rPr>
          <w:rStyle w:val="11111AAAAStyleUnderline"/>
        </w:rPr>
        <w:t xml:space="preserve"> are </w:t>
      </w:r>
      <w:r w:rsidRPr="005C6E70">
        <w:rPr>
          <w:rStyle w:val="11111AAAAStyleUnderline"/>
          <w:highlight w:val="yellow"/>
        </w:rPr>
        <w:t xml:space="preserve">too </w:t>
      </w:r>
      <w:r w:rsidRPr="005C6E70">
        <w:rPr>
          <w:rStyle w:val="Emphasis"/>
          <w:highlight w:val="yellow"/>
        </w:rPr>
        <w:t>large</w:t>
      </w:r>
      <w:r w:rsidRPr="005C6E70">
        <w:rPr>
          <w:rStyle w:val="11111AAAAStyleUnderline"/>
          <w:highlight w:val="yellow"/>
        </w:rPr>
        <w:t xml:space="preserve"> and </w:t>
      </w:r>
      <w:r w:rsidRPr="005C6E70">
        <w:rPr>
          <w:rStyle w:val="Emphasis"/>
          <w:highlight w:val="yellow"/>
        </w:rPr>
        <w:t>unwieldy</w:t>
      </w:r>
      <w:r w:rsidRPr="005C6E70">
        <w:rPr>
          <w:rStyle w:val="11111AAAAStyleUnderline"/>
          <w:highlight w:val="yellow"/>
        </w:rPr>
        <w:t xml:space="preserve"> to take</w:t>
      </w:r>
      <w:r w:rsidRPr="005C6E70">
        <w:rPr>
          <w:rStyle w:val="11111AAAAStyleUnderline"/>
        </w:rPr>
        <w:t xml:space="preserve"> the </w:t>
      </w:r>
      <w:r w:rsidRPr="005C6E70">
        <w:rPr>
          <w:rStyle w:val="Emphasis"/>
          <w:highlight w:val="yellow"/>
        </w:rPr>
        <w:t>swift</w:t>
      </w:r>
      <w:r w:rsidRPr="005C6E70">
        <w:rPr>
          <w:rStyle w:val="11111AAAAStyleUnderline"/>
        </w:rPr>
        <w:t xml:space="preserve"> and </w:t>
      </w:r>
      <w:r w:rsidRPr="005C6E70">
        <w:rPr>
          <w:rStyle w:val="Emphasis"/>
          <w:highlight w:val="yellow"/>
        </w:rPr>
        <w:t>decisive</w:t>
      </w:r>
      <w:r w:rsidRPr="005C6E70">
        <w:rPr>
          <w:rStyle w:val="11111AAAAStyleUnderline"/>
          <w:highlight w:val="yellow"/>
        </w:rPr>
        <w:t xml:space="preserve"> actions required</w:t>
      </w:r>
      <w:r w:rsidRPr="005C6E70">
        <w:rPr>
          <w:rStyle w:val="11111AAAAStyleUnderline"/>
        </w:rPr>
        <w:t xml:space="preserve"> to defend the nation or conduct war.</w:t>
      </w:r>
      <w:r w:rsidRPr="0084015E">
        <w:t xml:space="preserve"> Our Framers replaced the Articles of Confederation, which had failed in part because it had no </w:t>
      </w:r>
      <w:r w:rsidRPr="005C6E70">
        <w:rPr>
          <w:rStyle w:val="Emphasis"/>
          <w:highlight w:val="yellow"/>
        </w:rPr>
        <w:t>unified executive</w:t>
      </w:r>
      <w:r w:rsidRPr="0084015E">
        <w:t xml:space="preserve">, </w:t>
      </w:r>
      <w:r w:rsidRPr="005C6E70">
        <w:rPr>
          <w:rStyle w:val="11111AAAAStyleUnderline"/>
        </w:rPr>
        <w:t xml:space="preserve">with the Constitution’s single president for </w:t>
      </w:r>
      <w:r w:rsidRPr="005C6E70">
        <w:rPr>
          <w:rStyle w:val="11111AAAAStyleUnderline"/>
          <w:highlight w:val="yellow"/>
        </w:rPr>
        <w:t>precise</w:t>
      </w:r>
      <w:r w:rsidRPr="005C6E70">
        <w:rPr>
          <w:rStyle w:val="11111AAAAStyleUnderline"/>
        </w:rPr>
        <w:t xml:space="preserve">ly this reason. </w:t>
      </w:r>
      <w:r w:rsidRPr="0084015E">
        <w:t xml:space="preserve">Even when it has access to the same intelligence as the executive branch, </w:t>
      </w:r>
      <w:r w:rsidRPr="005C6E70">
        <w:rPr>
          <w:rStyle w:val="11111AAAAStyleUnderline"/>
        </w:rPr>
        <w:t>Congress’s loose, decentralized structure would [destroy]</w:t>
      </w:r>
      <w:r w:rsidRPr="005C6E70">
        <w:rPr>
          <w:strike/>
        </w:rPr>
        <w:t>paralyze</w:t>
      </w:r>
      <w:r w:rsidRPr="0084015E">
        <w:t xml:space="preserve"> </w:t>
      </w:r>
      <w:r w:rsidRPr="005C6E70">
        <w:rPr>
          <w:rStyle w:val="11111AAAAStyleUnderline"/>
        </w:rPr>
        <w:t>American policy while foreign threats grow.</w:t>
      </w:r>
    </w:p>
    <w:p w14:paraId="5C3F04CD" w14:textId="77777777" w:rsidR="00D16453" w:rsidRPr="0084015E" w:rsidRDefault="00D16453" w:rsidP="00D16453">
      <w:pPr>
        <w:rPr>
          <w:rStyle w:val="11111AAAAStyleUnderline"/>
        </w:rPr>
      </w:pPr>
      <w:r w:rsidRPr="0084015E">
        <w:t xml:space="preserve">Congress has no political incentive to mount and see through its own wartime policy. Members of </w:t>
      </w:r>
      <w:r w:rsidRPr="005C6E70">
        <w:rPr>
          <w:rStyle w:val="11111AAAAStyleUnderline"/>
          <w:highlight w:val="yellow"/>
        </w:rPr>
        <w:t>Congress</w:t>
      </w:r>
      <w:r w:rsidRPr="005C6E70">
        <w:rPr>
          <w:rStyle w:val="11111AAAAStyleUnderline"/>
        </w:rPr>
        <w:t xml:space="preserve">, who are interested in keeping their seats at the next election, </w:t>
      </w:r>
      <w:r w:rsidRPr="005C6E70">
        <w:rPr>
          <w:rStyle w:val="11111AAAAStyleUnderline"/>
          <w:highlight w:val="yellow"/>
        </w:rPr>
        <w:t>do not</w:t>
      </w:r>
      <w:r w:rsidRPr="005C6E70">
        <w:rPr>
          <w:rStyle w:val="11111AAAAStyleUnderline"/>
        </w:rPr>
        <w:t xml:space="preserve"> want to </w:t>
      </w:r>
      <w:r w:rsidRPr="005C6E70">
        <w:rPr>
          <w:rStyle w:val="11111AAAAStyleUnderline"/>
          <w:highlight w:val="yellow"/>
        </w:rPr>
        <w:t>take stands</w:t>
      </w:r>
      <w:r w:rsidRPr="0084015E">
        <w:t xml:space="preserve"> on controversial issues where the future is uncertain. They will avoid like the plague any vote that will anger large segments of the electorate. </w:t>
      </w:r>
      <w:r w:rsidRPr="0084015E">
        <w:rPr>
          <w:rStyle w:val="11111AAAAStyleUnderline"/>
        </w:rPr>
        <w:t xml:space="preserve">They prefer that the </w:t>
      </w:r>
      <w:r w:rsidRPr="0084015E">
        <w:rPr>
          <w:rStyle w:val="Emphasis"/>
        </w:rPr>
        <w:t>president</w:t>
      </w:r>
      <w:r w:rsidRPr="0084015E">
        <w:rPr>
          <w:rStyle w:val="11111AAAAStyleUnderline"/>
        </w:rPr>
        <w:t xml:space="preserve"> take the </w:t>
      </w:r>
      <w:r w:rsidRPr="0084015E">
        <w:rPr>
          <w:rStyle w:val="Emphasis"/>
        </w:rPr>
        <w:t>political risks</w:t>
      </w:r>
      <w:r w:rsidRPr="0084015E">
        <w:rPr>
          <w:rStyle w:val="11111AAAAStyleUnderline"/>
        </w:rPr>
        <w:t xml:space="preserve"> and be </w:t>
      </w:r>
      <w:r w:rsidRPr="0084015E">
        <w:rPr>
          <w:rStyle w:val="Emphasis"/>
        </w:rPr>
        <w:t>held accountable</w:t>
      </w:r>
      <w:r w:rsidRPr="0084015E">
        <w:rPr>
          <w:rStyle w:val="11111AAAAStyleUnderline"/>
        </w:rPr>
        <w:t xml:space="preserve"> for failure.</w:t>
      </w:r>
    </w:p>
    <w:p w14:paraId="78A8221B" w14:textId="77777777" w:rsidR="00D16453" w:rsidRPr="0084015E" w:rsidRDefault="00D16453" w:rsidP="00D16453">
      <w:pPr>
        <w:rPr>
          <w:szCs w:val="8"/>
        </w:rPr>
      </w:pPr>
      <w:r w:rsidRPr="0084015E">
        <w:rPr>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5316CC1" w14:textId="77777777" w:rsidR="00D16453" w:rsidRPr="0084015E" w:rsidRDefault="00D16453" w:rsidP="00D16453">
      <w:pPr>
        <w:rPr>
          <w:szCs w:val="8"/>
        </w:rPr>
      </w:pPr>
      <w:r w:rsidRPr="0084015E">
        <w:rPr>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4260733" w14:textId="77777777" w:rsidR="00D16453" w:rsidRPr="005C6E70" w:rsidRDefault="00D16453" w:rsidP="00D16453">
      <w:pPr>
        <w:rPr>
          <w:rStyle w:val="11111AAAAStyleUnderline"/>
        </w:rPr>
      </w:pPr>
      <w:r w:rsidRPr="0084015E">
        <w:rPr>
          <w:szCs w:val="8"/>
        </w:rPr>
        <w:t xml:space="preserve">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w:t>
      </w:r>
      <w:r w:rsidRPr="005C6E70">
        <w:rPr>
          <w:rStyle w:val="11111AAAAStyleUnderline"/>
        </w:rPr>
        <w:t xml:space="preserve">the </w:t>
      </w:r>
      <w:r w:rsidRPr="005C6E70">
        <w:rPr>
          <w:rStyle w:val="11111AAAAStyleUnderline"/>
          <w:highlight w:val="yellow"/>
        </w:rPr>
        <w:t xml:space="preserve">more </w:t>
      </w:r>
      <w:r w:rsidRPr="005C6E70">
        <w:rPr>
          <w:rStyle w:val="Emphasis"/>
          <w:highlight w:val="yellow"/>
        </w:rPr>
        <w:t>dire threat</w:t>
      </w:r>
      <w:r w:rsidRPr="005C6E70">
        <w:rPr>
          <w:rStyle w:val="11111AAAAStyleUnderline"/>
          <w:highlight w:val="yellow"/>
        </w:rPr>
        <w:t xml:space="preserve"> to</w:t>
      </w:r>
      <w:r w:rsidRPr="005C6E70">
        <w:rPr>
          <w:rStyle w:val="11111AAAAStyleUnderline"/>
        </w:rPr>
        <w:t xml:space="preserve"> our </w:t>
      </w:r>
      <w:r w:rsidRPr="005C6E70">
        <w:rPr>
          <w:rStyle w:val="11111AAAAStyleUnderline"/>
          <w:highlight w:val="yellow"/>
        </w:rPr>
        <w:t>national security</w:t>
      </w:r>
      <w:r w:rsidRPr="005C6E70">
        <w:rPr>
          <w:rStyle w:val="11111AAAAStyleUnderline"/>
        </w:rPr>
        <w:t xml:space="preserve"> may </w:t>
      </w:r>
      <w:r w:rsidRPr="005C6E70">
        <w:rPr>
          <w:rStyle w:val="11111AAAAStyleUnderline"/>
          <w:highlight w:val="yellow"/>
        </w:rPr>
        <w:t>come from</w:t>
      </w:r>
      <w:r w:rsidRPr="005C6E70">
        <w:rPr>
          <w:rStyle w:val="11111AAAAStyleUnderline"/>
        </w:rPr>
        <w:t xml:space="preserve"> passivity and </w:t>
      </w:r>
      <w:r w:rsidRPr="005C6E70">
        <w:rPr>
          <w:rStyle w:val="Emphasis"/>
          <w:highlight w:val="yellow"/>
        </w:rPr>
        <w:t>inaction</w:t>
      </w:r>
      <w:r w:rsidRPr="005C6E70">
        <w:rPr>
          <w:rStyle w:val="11111AAAAStyleUnderline"/>
        </w:rPr>
        <w:t xml:space="preserve">, rather than from activity and </w:t>
      </w:r>
      <w:r w:rsidRPr="005C6E70">
        <w:rPr>
          <w:rStyle w:val="Emphasis"/>
        </w:rPr>
        <w:t>aggressiveness</w:t>
      </w:r>
      <w:r w:rsidRPr="005C6E70">
        <w:rPr>
          <w:rStyle w:val="11111AAAAStyleUnderline"/>
        </w:rPr>
        <w:t>.</w:t>
      </w:r>
    </w:p>
    <w:p w14:paraId="31EEF643" w14:textId="77777777" w:rsidR="00D16453" w:rsidRPr="0084015E" w:rsidRDefault="00D16453" w:rsidP="00D16453">
      <w:pPr>
        <w:rPr>
          <w:szCs w:val="8"/>
        </w:rPr>
      </w:pPr>
      <w:r w:rsidRPr="0084015E">
        <w:rPr>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376A2DCD" w14:textId="77777777" w:rsidR="00D16453" w:rsidRPr="0084015E" w:rsidRDefault="00D16453" w:rsidP="00D16453">
      <w:pPr>
        <w:rPr>
          <w:szCs w:val="8"/>
        </w:rPr>
      </w:pPr>
      <w:r w:rsidRPr="0084015E">
        <w:rPr>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F6BD38E" w14:textId="77777777" w:rsidR="00D16453" w:rsidRPr="0084015E" w:rsidRDefault="00D16453" w:rsidP="00D16453">
      <w:pPr>
        <w:rPr>
          <w:szCs w:val="8"/>
        </w:rPr>
      </w:pPr>
      <w:r w:rsidRPr="0084015E">
        <w:rPr>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69FF6BB" w14:textId="77777777" w:rsidR="00D16453" w:rsidRPr="0084015E" w:rsidRDefault="00D16453" w:rsidP="00D16453">
      <w:pPr>
        <w:rPr>
          <w:szCs w:val="8"/>
        </w:rPr>
      </w:pPr>
      <w:r w:rsidRPr="0084015E">
        <w:rPr>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21C93F6C" w14:textId="77777777" w:rsidR="00D16453" w:rsidRPr="0084015E" w:rsidRDefault="00D16453" w:rsidP="00D16453">
      <w:pPr>
        <w:rPr>
          <w:szCs w:val="8"/>
        </w:rPr>
      </w:pPr>
      <w:r w:rsidRPr="0084015E">
        <w:rPr>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4092E3C2" w14:textId="77777777" w:rsidR="00D16453" w:rsidRPr="0084015E" w:rsidRDefault="00D16453" w:rsidP="00D16453">
      <w:pPr>
        <w:rPr>
          <w:szCs w:val="8"/>
        </w:rPr>
      </w:pPr>
      <w:r w:rsidRPr="0084015E">
        <w:rPr>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5E3854EE" w14:textId="77777777" w:rsidR="00D16453" w:rsidRPr="0084015E" w:rsidRDefault="00D16453" w:rsidP="00D16453">
      <w:pPr>
        <w:rPr>
          <w:szCs w:val="8"/>
        </w:rPr>
      </w:pPr>
      <w:r w:rsidRPr="0084015E">
        <w:rPr>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21F04EE" w14:textId="77777777" w:rsidR="00D16453" w:rsidRPr="0084015E" w:rsidRDefault="00D16453" w:rsidP="00D16453">
      <w:r w:rsidRPr="0084015E">
        <w:rPr>
          <w:rStyle w:val="11111AAAAStyleUnderline"/>
        </w:rPr>
        <w:t xml:space="preserve">A </w:t>
      </w:r>
      <w:r w:rsidRPr="0084015E">
        <w:rPr>
          <w:rStyle w:val="Emphasis"/>
        </w:rPr>
        <w:t>radical change</w:t>
      </w:r>
      <w:r w:rsidRPr="0084015E">
        <w:rPr>
          <w:rStyle w:val="11111AAAAStyleUnderline"/>
        </w:rPr>
        <w:t xml:space="preserve"> in the system</w:t>
      </w:r>
      <w:r w:rsidRPr="0084015E">
        <w:t xml:space="preserve"> for making war might appease critics of presidential power. But it </w:t>
      </w:r>
      <w:r w:rsidRPr="0084015E">
        <w:rPr>
          <w:rStyle w:val="11111AAAAStyleUnderline"/>
        </w:rPr>
        <w:t>could</w:t>
      </w:r>
      <w:r w:rsidRPr="0084015E">
        <w:t xml:space="preserve"> also </w:t>
      </w:r>
      <w:r w:rsidRPr="0084015E">
        <w:rPr>
          <w:rStyle w:val="Emphasis"/>
        </w:rPr>
        <w:t>seriously threaten</w:t>
      </w:r>
      <w:r w:rsidRPr="0084015E">
        <w:rPr>
          <w:rStyle w:val="11111AAAAStyleUnderline"/>
        </w:rPr>
        <w:t xml:space="preserve"> American </w:t>
      </w:r>
      <w:r w:rsidRPr="0084015E">
        <w:rPr>
          <w:rStyle w:val="Emphasis"/>
        </w:rPr>
        <w:t>national security</w:t>
      </w:r>
      <w:r w:rsidRPr="0084015E">
        <w:rPr>
          <w:rStyle w:val="11111AAAAStyleUnderline"/>
        </w:rPr>
        <w:t xml:space="preserve">. In order to </w:t>
      </w:r>
      <w:r w:rsidRPr="0084015E">
        <w:rPr>
          <w:rStyle w:val="Emphasis"/>
        </w:rPr>
        <w:t>forestall</w:t>
      </w:r>
      <w:r w:rsidRPr="0084015E">
        <w:rPr>
          <w:rStyle w:val="11111AAAAStyleUnderline"/>
        </w:rPr>
        <w:t xml:space="preserve"> another </w:t>
      </w:r>
      <w:r w:rsidRPr="0084015E">
        <w:rPr>
          <w:rStyle w:val="Emphasis"/>
        </w:rPr>
        <w:t>9/11 attack</w:t>
      </w:r>
      <w:r w:rsidRPr="0084015E">
        <w:rPr>
          <w:rStyle w:val="11111AAAAStyleUnderline"/>
        </w:rPr>
        <w:t xml:space="preserve">, or </w:t>
      </w:r>
      <w:r w:rsidRPr="005C6E70">
        <w:rPr>
          <w:rStyle w:val="11111AAAAStyleUnderline"/>
        </w:rPr>
        <w:t xml:space="preserve">to take advantage of a window of opportunity to </w:t>
      </w:r>
      <w:r w:rsidRPr="005C6E70">
        <w:rPr>
          <w:rStyle w:val="Emphasis"/>
        </w:rPr>
        <w:t>strike terrorists</w:t>
      </w:r>
      <w:r w:rsidRPr="005C6E70">
        <w:rPr>
          <w:rStyle w:val="11111AAAAStyleUnderline"/>
        </w:rPr>
        <w:t xml:space="preserve"> or </w:t>
      </w:r>
      <w:r w:rsidRPr="005C6E70">
        <w:rPr>
          <w:rStyle w:val="Emphasis"/>
        </w:rPr>
        <w:t>rogue nations</w:t>
      </w:r>
      <w:r w:rsidRPr="0084015E">
        <w:rPr>
          <w:rStyle w:val="11111AAAAStyleUnderline"/>
        </w:rPr>
        <w:t xml:space="preserve">, the </w:t>
      </w:r>
      <w:r w:rsidRPr="0084015E">
        <w:rPr>
          <w:rStyle w:val="11111AAAAStyleUnderline"/>
          <w:highlight w:val="yellow"/>
        </w:rPr>
        <w:t>exec</w:t>
      </w:r>
      <w:r w:rsidRPr="0084015E">
        <w:rPr>
          <w:rStyle w:val="11111AAAAStyleUnderline"/>
        </w:rPr>
        <w:t xml:space="preserve">utive branch </w:t>
      </w:r>
      <w:r w:rsidRPr="0084015E">
        <w:rPr>
          <w:rStyle w:val="11111AAAAStyleUnderline"/>
          <w:highlight w:val="yellow"/>
        </w:rPr>
        <w:t xml:space="preserve">needs </w:t>
      </w:r>
      <w:r w:rsidRPr="0084015E">
        <w:rPr>
          <w:rStyle w:val="Emphasis"/>
          <w:highlight w:val="yellow"/>
        </w:rPr>
        <w:t>flex</w:t>
      </w:r>
      <w:r w:rsidRPr="0084015E">
        <w:rPr>
          <w:rStyle w:val="Emphasis"/>
        </w:rPr>
        <w:t>ibility</w:t>
      </w:r>
      <w:r w:rsidRPr="0084015E">
        <w:rPr>
          <w:rStyle w:val="11111AAAAStyleUnderline"/>
        </w:rPr>
        <w:t>. It is not hard to think of situations where congressional consent cannot be obtained in time to act. Time for</w:t>
      </w:r>
      <w:r w:rsidRPr="0084015E">
        <w:t xml:space="preserve"> congressional </w:t>
      </w:r>
      <w:r w:rsidRPr="0084015E">
        <w:rPr>
          <w:rStyle w:val="Emphasis"/>
        </w:rPr>
        <w:t>deliberation</w:t>
      </w:r>
      <w:r w:rsidRPr="0084015E">
        <w:rPr>
          <w:rStyle w:val="11111AAAAStyleUnderline"/>
        </w:rPr>
        <w:t xml:space="preserve">, which can lead to </w:t>
      </w:r>
      <w:r w:rsidRPr="0084015E">
        <w:rPr>
          <w:rStyle w:val="Emphasis"/>
        </w:rPr>
        <w:t>passivity</w:t>
      </w:r>
      <w:r w:rsidRPr="0084015E">
        <w:rPr>
          <w:rStyle w:val="11111AAAAStyleUnderline"/>
        </w:rPr>
        <w:t xml:space="preserve"> and </w:t>
      </w:r>
      <w:r w:rsidRPr="0084015E">
        <w:rPr>
          <w:rStyle w:val="Emphasis"/>
        </w:rPr>
        <w:t>inaction</w:t>
      </w:r>
      <w:r w:rsidRPr="0084015E">
        <w:rPr>
          <w:rStyle w:val="11111AAAAStyleUnderline"/>
        </w:rPr>
        <w:t xml:space="preserve">, will come at the </w:t>
      </w:r>
      <w:r w:rsidRPr="0084015E">
        <w:rPr>
          <w:rStyle w:val="Emphasis"/>
        </w:rPr>
        <w:t xml:space="preserve">price of </w:t>
      </w:r>
      <w:r w:rsidRPr="005C6E70">
        <w:rPr>
          <w:rStyle w:val="Emphasis"/>
          <w:highlight w:val="yellow"/>
        </w:rPr>
        <w:t>speed</w:t>
      </w:r>
      <w:r w:rsidRPr="005C6E70">
        <w:rPr>
          <w:rStyle w:val="11111AAAAStyleUnderline"/>
          <w:highlight w:val="yellow"/>
        </w:rPr>
        <w:t xml:space="preserve"> and secrecy</w:t>
      </w:r>
      <w:r w:rsidRPr="0084015E">
        <w:t>.</w:t>
      </w:r>
    </w:p>
    <w:p w14:paraId="6B0CE976" w14:textId="77777777" w:rsidR="00D16453" w:rsidRPr="0084015E" w:rsidRDefault="00D16453" w:rsidP="00D16453">
      <w:r w:rsidRPr="0084015E">
        <w:rPr>
          <w:rStyle w:val="11111AAAAStyleUnderline"/>
        </w:rPr>
        <w:t xml:space="preserve">The Constitution creates a presidency that can </w:t>
      </w:r>
      <w:r w:rsidRPr="0084015E">
        <w:rPr>
          <w:rStyle w:val="Emphasis"/>
        </w:rPr>
        <w:t>respond forcefully</w:t>
      </w:r>
      <w:r w:rsidRPr="0084015E">
        <w:rPr>
          <w:rStyle w:val="11111AAAAStyleUnderline"/>
        </w:rPr>
        <w:t xml:space="preserve"> to prevent </w:t>
      </w:r>
      <w:r w:rsidRPr="0084015E">
        <w:t xml:space="preserve">serious threats </w:t>
      </w:r>
      <w:r w:rsidRPr="0084015E">
        <w:rPr>
          <w:rStyle w:val="11111AAAAStyleUnderline"/>
        </w:rPr>
        <w:t xml:space="preserve">to our </w:t>
      </w:r>
      <w:r w:rsidRPr="0084015E">
        <w:rPr>
          <w:rStyle w:val="Emphasis"/>
        </w:rPr>
        <w:t>national security</w:t>
      </w:r>
      <w:r w:rsidRPr="0084015E">
        <w:rPr>
          <w:rStyle w:val="11111AAAAStyleUnderline"/>
        </w:rPr>
        <w:t xml:space="preserve">. Presidents can </w:t>
      </w:r>
      <w:r w:rsidRPr="005C6E70">
        <w:rPr>
          <w:rStyle w:val="11111AAAAStyleUnderline"/>
          <w:highlight w:val="yellow"/>
        </w:rPr>
        <w:t>seize</w:t>
      </w:r>
      <w:r w:rsidRPr="0084015E">
        <w:rPr>
          <w:rStyle w:val="11111AAAAStyleUnderline"/>
        </w:rPr>
        <w:t xml:space="preserve"> the </w:t>
      </w:r>
      <w:r w:rsidRPr="005C6E70">
        <w:rPr>
          <w:rStyle w:val="11111AAAAStyleUnderline"/>
          <w:highlight w:val="yellow"/>
        </w:rPr>
        <w:t>initiative</w:t>
      </w:r>
      <w:r w:rsidRPr="0084015E">
        <w:rPr>
          <w:rStyle w:val="11111AAAAStyleUnderline"/>
        </w:rPr>
        <w:t xml:space="preserve"> while Congress can check them with its power of the purse</w:t>
      </w:r>
      <w:r w:rsidRPr="0084015E">
        <w:t xml:space="preserve">. Instead of imposing a legalistic process, the Framers left war </w:t>
      </w:r>
      <w:r w:rsidRPr="005C6E70">
        <w:rPr>
          <w:rStyle w:val="11111AAAAStyleUnderline"/>
          <w:highlight w:val="yellow"/>
        </w:rPr>
        <w:t>to</w:t>
      </w:r>
      <w:r w:rsidRPr="0084015E">
        <w:t xml:space="preserve"> politics. </w:t>
      </w:r>
      <w:r w:rsidRPr="0084015E">
        <w:rPr>
          <w:rStyle w:val="11111AAAAStyleUnderline"/>
        </w:rPr>
        <w:t xml:space="preserve">As we </w:t>
      </w:r>
      <w:r w:rsidRPr="005C6E70">
        <w:rPr>
          <w:rStyle w:val="11111AAAAStyleUnderline"/>
          <w:highlight w:val="yellow"/>
        </w:rPr>
        <w:t>confront</w:t>
      </w:r>
      <w:r w:rsidRPr="0084015E">
        <w:rPr>
          <w:rStyle w:val="11111AAAAStyleUnderline"/>
        </w:rPr>
        <w:t xml:space="preserve"> the </w:t>
      </w:r>
      <w:r w:rsidRPr="0084015E">
        <w:rPr>
          <w:rStyle w:val="Emphasis"/>
        </w:rPr>
        <w:t xml:space="preserve">new </w:t>
      </w:r>
      <w:r w:rsidRPr="0084015E">
        <w:rPr>
          <w:rStyle w:val="Emphasis"/>
          <w:highlight w:val="yellow"/>
        </w:rPr>
        <w:t>challenges</w:t>
      </w:r>
      <w:r w:rsidRPr="0084015E">
        <w:rPr>
          <w:rStyle w:val="11111AAAAStyleUnderline"/>
          <w:highlight w:val="yellow"/>
        </w:rPr>
        <w:t xml:space="preserve"> posed</w:t>
      </w:r>
      <w:r w:rsidRPr="0084015E">
        <w:rPr>
          <w:rStyle w:val="11111AAAAStyleUnderline"/>
        </w:rPr>
        <w:t xml:space="preserve"> not just </w:t>
      </w:r>
      <w:r w:rsidRPr="0084015E">
        <w:rPr>
          <w:rStyle w:val="11111AAAAStyleUnderline"/>
          <w:highlight w:val="yellow"/>
        </w:rPr>
        <w:t xml:space="preserve">by </w:t>
      </w:r>
      <w:r w:rsidRPr="0084015E">
        <w:rPr>
          <w:rStyle w:val="Emphasis"/>
          <w:highlight w:val="yellow"/>
        </w:rPr>
        <w:t>terrorism</w:t>
      </w:r>
      <w:r w:rsidRPr="0084015E">
        <w:rPr>
          <w:rStyle w:val="11111AAAAStyleUnderline"/>
          <w:highlight w:val="yellow"/>
        </w:rPr>
        <w:t xml:space="preserve">, </w:t>
      </w:r>
      <w:r w:rsidRPr="0084015E">
        <w:rPr>
          <w:rStyle w:val="Emphasis"/>
          <w:highlight w:val="yellow"/>
        </w:rPr>
        <w:t>rogue nations</w:t>
      </w:r>
      <w:r w:rsidRPr="005C6E70">
        <w:rPr>
          <w:rStyle w:val="11111AAAAStyleUnderline"/>
          <w:highlight w:val="yellow"/>
        </w:rPr>
        <w:t>,</w:t>
      </w:r>
      <w:r w:rsidRPr="005C6E70">
        <w:rPr>
          <w:rStyle w:val="11111AAAAStyleUnderline"/>
        </w:rPr>
        <w:t xml:space="preserve"> and </w:t>
      </w:r>
      <w:r w:rsidRPr="005C6E70">
        <w:rPr>
          <w:rStyle w:val="11111AAAAStyleUnderline"/>
          <w:highlight w:val="yellow"/>
        </w:rPr>
        <w:t>WMD</w:t>
      </w:r>
      <w:r w:rsidRPr="005C6E70">
        <w:rPr>
          <w:highlight w:val="yellow"/>
        </w:rPr>
        <w:t xml:space="preserve"> </w:t>
      </w:r>
      <w:r w:rsidRPr="005C6E70">
        <w:rPr>
          <w:rStyle w:val="Emphasis"/>
          <w:highlight w:val="yellow"/>
        </w:rPr>
        <w:t>prolif</w:t>
      </w:r>
      <w:r w:rsidRPr="005C6E70">
        <w:t>eration</w:t>
      </w:r>
      <w:r w:rsidRPr="0084015E">
        <w:t xml:space="preserve">, </w:t>
      </w:r>
      <w:r w:rsidRPr="0084015E">
        <w:rPr>
          <w:rStyle w:val="11111AAAAStyleUnderline"/>
        </w:rPr>
        <w:t xml:space="preserve">but the return of </w:t>
      </w:r>
      <w:r w:rsidRPr="0084015E">
        <w:rPr>
          <w:rStyle w:val="Emphasis"/>
          <w:highlight w:val="yellow"/>
        </w:rPr>
        <w:t>great power rivalry</w:t>
      </w:r>
      <w:r w:rsidRPr="0084015E">
        <w:rPr>
          <w:rStyle w:val="11111AAAAStyleUnderline"/>
        </w:rPr>
        <w:t xml:space="preserve">, the president must take the </w:t>
      </w:r>
      <w:r w:rsidRPr="0084015E">
        <w:rPr>
          <w:rStyle w:val="Emphasis"/>
        </w:rPr>
        <w:t>initiative</w:t>
      </w:r>
      <w:r w:rsidRPr="0084015E">
        <w:rPr>
          <w:rStyle w:val="11111AAAAStyleUnderline"/>
        </w:rPr>
        <w:t xml:space="preserve"> to </w:t>
      </w:r>
      <w:r w:rsidRPr="0084015E">
        <w:rPr>
          <w:rStyle w:val="Emphasis"/>
        </w:rPr>
        <w:t>protect</w:t>
      </w:r>
      <w:r w:rsidRPr="0084015E">
        <w:rPr>
          <w:rStyle w:val="11111AAAAStyleUnderline"/>
        </w:rPr>
        <w:t xml:space="preserve"> the nation’s </w:t>
      </w:r>
      <w:r w:rsidRPr="0084015E">
        <w:rPr>
          <w:rStyle w:val="Emphasis"/>
        </w:rPr>
        <w:t>security</w:t>
      </w:r>
      <w:r w:rsidRPr="0084015E">
        <w:t xml:space="preserve">, ideally with the support of Congress, </w:t>
      </w:r>
      <w:r w:rsidRPr="0084015E">
        <w:rPr>
          <w:rStyle w:val="11111AAAAStyleUnderline"/>
        </w:rPr>
        <w:t xml:space="preserve">but </w:t>
      </w:r>
      <w:r w:rsidRPr="0084015E">
        <w:rPr>
          <w:rStyle w:val="Emphasis"/>
        </w:rPr>
        <w:t>alone</w:t>
      </w:r>
      <w:r w:rsidRPr="0084015E">
        <w:t xml:space="preserve"> </w:t>
      </w:r>
      <w:r w:rsidRPr="0084015E">
        <w:rPr>
          <w:rStyle w:val="11111AAAAStyleUnderline"/>
        </w:rPr>
        <w:t xml:space="preserve">if </w:t>
      </w:r>
      <w:r w:rsidRPr="0084015E">
        <w:rPr>
          <w:rStyle w:val="Emphasis"/>
        </w:rPr>
        <w:t>necessary</w:t>
      </w:r>
      <w:r w:rsidRPr="0084015E">
        <w:t>.</w:t>
      </w:r>
    </w:p>
    <w:p w14:paraId="69654D40" w14:textId="77777777" w:rsidR="00D16453" w:rsidRPr="0084015E" w:rsidRDefault="00D16453" w:rsidP="00D16453"/>
    <w:p w14:paraId="6E5173FA" w14:textId="77777777" w:rsidR="00D16453" w:rsidRDefault="00D16453" w:rsidP="00D16453"/>
    <w:p w14:paraId="40CE5D11" w14:textId="0AD3B684" w:rsidR="00DD0987" w:rsidRDefault="00DD0987" w:rsidP="00DD0987">
      <w:pPr>
        <w:pStyle w:val="Heading2"/>
      </w:pPr>
      <w:r>
        <w:t>1</w:t>
      </w:r>
    </w:p>
    <w:p w14:paraId="626D23FB" w14:textId="77777777" w:rsidR="00DD0987" w:rsidRDefault="00DD0987" w:rsidP="00DD0987"/>
    <w:p w14:paraId="7A6A64F1" w14:textId="77777777" w:rsidR="00DD0987" w:rsidRPr="008B16DB" w:rsidRDefault="00DD0987" w:rsidP="00DD0987">
      <w:pPr>
        <w:pStyle w:val="Heading3"/>
        <w:rPr>
          <w:rFonts w:cs="Arial"/>
        </w:rPr>
      </w:pPr>
      <w:r w:rsidRPr="008B16DB">
        <w:rPr>
          <w:rFonts w:cs="Arial"/>
        </w:rPr>
        <w:t>Nuke Terror D: 1NC</w:t>
      </w:r>
    </w:p>
    <w:p w14:paraId="5EAF6A09" w14:textId="77777777" w:rsidR="00DD0987" w:rsidRPr="008B16DB" w:rsidRDefault="00DD0987" w:rsidP="00DD0987"/>
    <w:p w14:paraId="0A83B81C" w14:textId="77777777" w:rsidR="00DD0987" w:rsidRPr="008B16DB" w:rsidRDefault="00DD0987" w:rsidP="00DD0987">
      <w:pPr>
        <w:pStyle w:val="Heading4"/>
        <w:rPr>
          <w:rFonts w:cs="Arial"/>
        </w:rPr>
      </w:pPr>
      <w:r w:rsidRPr="008B16DB">
        <w:rPr>
          <w:rFonts w:cs="Arial"/>
        </w:rPr>
        <w:t xml:space="preserve">No terror acquisition---means or motive. </w:t>
      </w:r>
    </w:p>
    <w:p w14:paraId="7A3ABFAB" w14:textId="77777777" w:rsidR="00DD0987" w:rsidRPr="008B16DB" w:rsidRDefault="00DD0987" w:rsidP="00DD0987">
      <w:r w:rsidRPr="008B16DB">
        <w:t xml:space="preserve">John </w:t>
      </w:r>
      <w:r w:rsidRPr="008B16DB">
        <w:rPr>
          <w:rStyle w:val="Style13ptBold"/>
        </w:rPr>
        <w:t>Mueller 18</w:t>
      </w:r>
      <w:r w:rsidRPr="008B16DB">
        <w:t xml:space="preserve">, Adjunct Professor of Political Science and Woody Hayes Senior Research Scientist at Ohio State University, November/December, "Nuclear Weapons Don’t Matter," Foreign Affairs, </w:t>
      </w:r>
      <w:hyperlink r:id="rId10" w:history="1">
        <w:r w:rsidRPr="008B16DB">
          <w:rPr>
            <w:rStyle w:val="Hyperlink"/>
          </w:rPr>
          <w:t>https://www.foreignaffairs.com/articles/2018-10-15/nuclear-weapons-dont-matter</w:t>
        </w:r>
      </w:hyperlink>
    </w:p>
    <w:p w14:paraId="3AD7F77C" w14:textId="77777777" w:rsidR="00DD0987" w:rsidRPr="008B16DB" w:rsidRDefault="00DD0987" w:rsidP="00DD0987"/>
    <w:p w14:paraId="0A3E2D56" w14:textId="77777777" w:rsidR="00DD0987" w:rsidRPr="008B16DB" w:rsidRDefault="00DD0987" w:rsidP="00DD0987">
      <w:pPr>
        <w:rPr>
          <w:rStyle w:val="11111AAAAStyleUnderline"/>
        </w:rPr>
      </w:pPr>
      <w:r w:rsidRPr="008B16DB">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8B16DB">
        <w:rPr>
          <w:rStyle w:val="Emphasis"/>
          <w:highlight w:val="yellow"/>
        </w:rPr>
        <w:t>terror</w:t>
      </w:r>
      <w:r w:rsidRPr="008B16DB">
        <w:rPr>
          <w:rStyle w:val="11111AAAAStyleUnderline"/>
        </w:rPr>
        <w:t xml:space="preserve">ist </w:t>
      </w:r>
      <w:r w:rsidRPr="008B16DB">
        <w:rPr>
          <w:rStyle w:val="11111AAAAStyleUnderline"/>
          <w:highlight w:val="yellow"/>
        </w:rPr>
        <w:t>groups have</w:t>
      </w:r>
      <w:r w:rsidRPr="008B16DB">
        <w:rPr>
          <w:rStyle w:val="11111AAAAStyleUnderline"/>
        </w:rPr>
        <w:t xml:space="preserve"> exhibited only a </w:t>
      </w:r>
      <w:r w:rsidRPr="008B16DB">
        <w:rPr>
          <w:rStyle w:val="11111AAAAStyleUnderline"/>
          <w:highlight w:val="yellow"/>
        </w:rPr>
        <w:t xml:space="preserve">limited </w:t>
      </w:r>
      <w:r w:rsidRPr="008B16DB">
        <w:rPr>
          <w:rStyle w:val="Emphasis"/>
          <w:highlight w:val="yellow"/>
        </w:rPr>
        <w:t>desire</w:t>
      </w:r>
      <w:r w:rsidRPr="008B16DB">
        <w:rPr>
          <w:rStyle w:val="11111AAAAStyleUnderline"/>
          <w:highlight w:val="yellow"/>
        </w:rPr>
        <w:t xml:space="preserve"> to go nuclear and even </w:t>
      </w:r>
      <w:r w:rsidRPr="008B16DB">
        <w:rPr>
          <w:rStyle w:val="Emphasis"/>
          <w:highlight w:val="yellow"/>
        </w:rPr>
        <w:t>less progress</w:t>
      </w:r>
      <w:r w:rsidRPr="008B16DB">
        <w:rPr>
          <w:rStyle w:val="11111AAAAStyleUnderline"/>
        </w:rPr>
        <w:t xml:space="preserve"> in doing so. </w:t>
      </w:r>
      <w:r w:rsidRPr="008B16DB">
        <w:rPr>
          <w:sz w:val="14"/>
        </w:rPr>
        <w:t xml:space="preserve">Why? Probably because </w:t>
      </w:r>
      <w:r w:rsidRPr="008B16DB">
        <w:rPr>
          <w:rStyle w:val="11111AAAAStyleUnderline"/>
        </w:rPr>
        <w:t>developing one’s own bomb from scratch requires a series of risky actions, all of which have to go right for the scheme to work</w:t>
      </w:r>
      <w:r w:rsidRPr="008B16DB">
        <w:rPr>
          <w:sz w:val="14"/>
        </w:rPr>
        <w:t xml:space="preserve">. </w:t>
      </w:r>
      <w:r w:rsidRPr="008B16DB">
        <w:rPr>
          <w:rStyle w:val="11111AAAAStyleUnderline"/>
        </w:rPr>
        <w:t xml:space="preserve">This </w:t>
      </w:r>
      <w:r w:rsidRPr="008B16DB">
        <w:rPr>
          <w:rStyle w:val="11111AAAAStyleUnderline"/>
          <w:highlight w:val="yellow"/>
        </w:rPr>
        <w:t>includes trusting</w:t>
      </w:r>
      <w:r w:rsidRPr="008B16DB">
        <w:rPr>
          <w:sz w:val="14"/>
        </w:rPr>
        <w:t xml:space="preserve"> foreign </w:t>
      </w:r>
      <w:r w:rsidRPr="008B16DB">
        <w:rPr>
          <w:rStyle w:val="Emphasis"/>
          <w:highlight w:val="yellow"/>
        </w:rPr>
        <w:t>collaborators</w:t>
      </w:r>
      <w:r w:rsidRPr="008B16DB">
        <w:rPr>
          <w:sz w:val="14"/>
        </w:rPr>
        <w:t xml:space="preserve"> </w:t>
      </w:r>
      <w:r w:rsidRPr="008B16DB">
        <w:rPr>
          <w:rStyle w:val="11111AAAAStyleUnderline"/>
        </w:rPr>
        <w:t xml:space="preserve">and other criminals; acquiring and </w:t>
      </w:r>
      <w:r w:rsidRPr="008B16DB">
        <w:rPr>
          <w:rStyle w:val="11111AAAAStyleUnderline"/>
          <w:highlight w:val="yellow"/>
        </w:rPr>
        <w:t>transporting</w:t>
      </w:r>
      <w:r w:rsidRPr="008B16DB">
        <w:rPr>
          <w:rStyle w:val="11111AAAAStyleUnderline"/>
        </w:rPr>
        <w:t xml:space="preserve"> highly </w:t>
      </w:r>
      <w:r w:rsidRPr="008B16DB">
        <w:rPr>
          <w:rStyle w:val="Emphasis"/>
          <w:highlight w:val="yellow"/>
        </w:rPr>
        <w:t>guarded</w:t>
      </w:r>
      <w:r w:rsidRPr="008B16DB">
        <w:rPr>
          <w:rStyle w:val="11111AAAAStyleUnderline"/>
        </w:rPr>
        <w:t xml:space="preserve"> fissile </w:t>
      </w:r>
      <w:r w:rsidRPr="008B16DB">
        <w:rPr>
          <w:rStyle w:val="Emphasis"/>
          <w:highlight w:val="yellow"/>
        </w:rPr>
        <w:t>material</w:t>
      </w:r>
      <w:r w:rsidRPr="008B16DB">
        <w:rPr>
          <w:rStyle w:val="11111AAAAStyleUnderline"/>
        </w:rPr>
        <w:t xml:space="preserve">; establishing </w:t>
      </w:r>
      <w:r w:rsidRPr="008B16DB">
        <w:rPr>
          <w:rStyle w:val="11111AAAAStyleUnderline"/>
          <w:highlight w:val="yellow"/>
        </w:rPr>
        <w:t>a sophisticated</w:t>
      </w:r>
      <w:r w:rsidRPr="008B16DB">
        <w:rPr>
          <w:rStyle w:val="11111AAAAStyleUnderline"/>
        </w:rPr>
        <w:t xml:space="preserve">, professional machine </w:t>
      </w:r>
      <w:r w:rsidRPr="008B16DB">
        <w:rPr>
          <w:rStyle w:val="Emphasis"/>
          <w:highlight w:val="yellow"/>
        </w:rPr>
        <w:t>shop</w:t>
      </w:r>
      <w:r w:rsidRPr="008B16DB">
        <w:rPr>
          <w:rStyle w:val="11111AAAAStyleUnderline"/>
          <w:highlight w:val="yellow"/>
        </w:rPr>
        <w:t xml:space="preserve">; and </w:t>
      </w:r>
      <w:r w:rsidRPr="008B16DB">
        <w:rPr>
          <w:rStyle w:val="Emphasis"/>
          <w:highlight w:val="yellow"/>
        </w:rPr>
        <w:t>moving</w:t>
      </w:r>
      <w:r w:rsidRPr="008B16DB">
        <w:rPr>
          <w:rStyle w:val="11111AAAAStyleUnderline"/>
        </w:rPr>
        <w:t xml:space="preserve"> a cumbersome, untested weapon into position </w:t>
      </w:r>
      <w:r w:rsidRPr="008B16DB">
        <w:rPr>
          <w:rStyle w:val="11111AAAAStyleUnderline"/>
          <w:highlight w:val="yellow"/>
        </w:rPr>
        <w:t>for detonation</w:t>
      </w:r>
      <w:r w:rsidRPr="008B16DB">
        <w:rPr>
          <w:rStyle w:val="Emphasis"/>
        </w:rPr>
        <w:t xml:space="preserve">. And </w:t>
      </w:r>
      <w:r w:rsidRPr="008B16DB">
        <w:rPr>
          <w:rStyle w:val="Emphasis"/>
          <w:highlight w:val="yellow"/>
        </w:rPr>
        <w:t>all</w:t>
      </w:r>
      <w:r w:rsidRPr="008B16DB">
        <w:rPr>
          <w:rStyle w:val="Emphasis"/>
        </w:rPr>
        <w:t xml:space="preserve"> of this has to be done </w:t>
      </w:r>
      <w:r w:rsidRPr="008B16DB">
        <w:rPr>
          <w:rStyle w:val="Emphasis"/>
          <w:highlight w:val="yellow"/>
        </w:rPr>
        <w:t>while hiding from a vast global surveillance net</w:t>
      </w:r>
      <w:r w:rsidRPr="008B16DB">
        <w:rPr>
          <w:rStyle w:val="Emphasis"/>
        </w:rPr>
        <w:t xml:space="preserve"> looking for and trying to disrupt such activities</w:t>
      </w:r>
      <w:r w:rsidRPr="008B16DB">
        <w:rPr>
          <w:sz w:val="14"/>
        </w:rPr>
        <w:t xml:space="preserve">. </w:t>
      </w:r>
      <w:r w:rsidRPr="008B16DB">
        <w:rPr>
          <w:rStyle w:val="11111AAAAStyleUnderline"/>
        </w:rPr>
        <w:t xml:space="preserve">Terrorists are </w:t>
      </w:r>
      <w:r w:rsidRPr="008B16DB">
        <w:rPr>
          <w:rStyle w:val="11111AAAAStyleUnderline"/>
          <w:highlight w:val="yellow"/>
        </w:rPr>
        <w:t>unlikely to get a bomb</w:t>
      </w:r>
      <w:r w:rsidRPr="008B16DB">
        <w:rPr>
          <w:rStyle w:val="11111AAAAStyleUnderline"/>
        </w:rPr>
        <w:t xml:space="preserve"> from a generous, like-minded nuclear patron, </w:t>
      </w:r>
      <w:r w:rsidRPr="008B16DB">
        <w:rPr>
          <w:rStyle w:val="11111AAAAStyleUnderline"/>
          <w:highlight w:val="yellow"/>
        </w:rPr>
        <w:t>because no country wants to</w:t>
      </w:r>
      <w:r w:rsidRPr="008B16DB">
        <w:rPr>
          <w:rStyle w:val="11111AAAAStyleUnderline"/>
        </w:rPr>
        <w:t xml:space="preserve"> run the risk of </w:t>
      </w:r>
      <w:r w:rsidRPr="008B16DB">
        <w:rPr>
          <w:rStyle w:val="Emphasis"/>
          <w:highlight w:val="yellow"/>
        </w:rPr>
        <w:t>be</w:t>
      </w:r>
      <w:r w:rsidRPr="008B16DB">
        <w:rPr>
          <w:rStyle w:val="11111AAAAStyleUnderline"/>
        </w:rPr>
        <w:t xml:space="preserve">ing </w:t>
      </w:r>
      <w:r w:rsidRPr="008B16DB">
        <w:rPr>
          <w:rStyle w:val="Emphasis"/>
          <w:highlight w:val="yellow"/>
        </w:rPr>
        <w:t>blamed</w:t>
      </w:r>
      <w:r w:rsidRPr="008B16DB">
        <w:rPr>
          <w:rStyle w:val="11111AAAAStyleUnderline"/>
        </w:rPr>
        <w:t xml:space="preserve"> (and punished) for a terrorist’s nuclear crimes. </w:t>
      </w:r>
      <w:r w:rsidRPr="008B16DB">
        <w:rPr>
          <w:rStyle w:val="Emphasis"/>
          <w:highlight w:val="yellow"/>
        </w:rPr>
        <w:t>Nor</w:t>
      </w:r>
      <w:r w:rsidRPr="008B16DB">
        <w:rPr>
          <w:rStyle w:val="11111AAAAStyleUnderline"/>
          <w:highlight w:val="yellow"/>
        </w:rPr>
        <w:t xml:space="preserve"> are they</w:t>
      </w:r>
      <w:r w:rsidRPr="008B16DB">
        <w:rPr>
          <w:rStyle w:val="11111AAAAStyleUnderline"/>
        </w:rPr>
        <w:t xml:space="preserve"> likely to be </w:t>
      </w:r>
      <w:r w:rsidRPr="008B16DB">
        <w:rPr>
          <w:rStyle w:val="11111AAAAStyleUnderline"/>
          <w:highlight w:val="yellow"/>
        </w:rPr>
        <w:t xml:space="preserve">able to </w:t>
      </w:r>
      <w:r w:rsidRPr="008B16DB">
        <w:rPr>
          <w:rStyle w:val="Emphasis"/>
          <w:highlight w:val="yellow"/>
        </w:rPr>
        <w:t>steal</w:t>
      </w:r>
      <w:r w:rsidRPr="008B16DB">
        <w:rPr>
          <w:rStyle w:val="11111AAAAStyleUnderline"/>
        </w:rPr>
        <w:t xml:space="preserve"> one.</w:t>
      </w:r>
      <w:r w:rsidRPr="008B16DB">
        <w:rPr>
          <w:sz w:val="14"/>
        </w:rPr>
        <w:t xml:space="preserve"> Notes Stephen Younger, the former head of nuclear weapons research and development at Los Alamos National Laboratory: “</w:t>
      </w:r>
      <w:r w:rsidRPr="008B16DB">
        <w:rPr>
          <w:rStyle w:val="11111AAAAStyleUnderline"/>
          <w:highlight w:val="yellow"/>
        </w:rPr>
        <w:t>All</w:t>
      </w:r>
      <w:r w:rsidRPr="008B16DB">
        <w:rPr>
          <w:rStyle w:val="11111AAAAStyleUnderline"/>
        </w:rPr>
        <w:t xml:space="preserve"> nuclear nations </w:t>
      </w:r>
      <w:r w:rsidRPr="008B16DB">
        <w:rPr>
          <w:rStyle w:val="11111AAAAStyleUnderline"/>
          <w:highlight w:val="yellow"/>
        </w:rPr>
        <w:t>take</w:t>
      </w:r>
      <w:r w:rsidRPr="008B16DB">
        <w:rPr>
          <w:rStyle w:val="11111AAAAStyleUnderline"/>
        </w:rPr>
        <w:t xml:space="preserve"> the </w:t>
      </w:r>
      <w:r w:rsidRPr="008B16DB">
        <w:rPr>
          <w:rStyle w:val="11111AAAAStyleUnderline"/>
          <w:highlight w:val="yellow"/>
        </w:rPr>
        <w:t>security</w:t>
      </w:r>
      <w:r w:rsidRPr="008B16DB">
        <w:rPr>
          <w:rStyle w:val="11111AAAAStyleUnderline"/>
        </w:rPr>
        <w:t xml:space="preserve"> of their weapons very </w:t>
      </w:r>
      <w:r w:rsidRPr="008B16DB">
        <w:rPr>
          <w:rStyle w:val="11111AAAAStyleUnderline"/>
          <w:highlight w:val="yellow"/>
        </w:rPr>
        <w:t>seriously</w:t>
      </w:r>
      <w:r w:rsidRPr="008B16DB">
        <w:rPr>
          <w:rStyle w:val="11111AAAAStyleUnderline"/>
        </w:rPr>
        <w:t xml:space="preserve">.” The grand mistake of the Cold War was to infer desperate intent from apparent capacity. For the war on terrorism, it has been to infer desperate capacity from apparent intent. </w:t>
      </w:r>
    </w:p>
    <w:p w14:paraId="0E5DF531" w14:textId="77777777" w:rsidR="00DD0987" w:rsidRPr="008B16DB" w:rsidRDefault="00DD0987" w:rsidP="00DD0987"/>
    <w:p w14:paraId="25D7BF57" w14:textId="77777777" w:rsidR="00DD0987" w:rsidRDefault="00DD0987" w:rsidP="00DD0987">
      <w:pPr>
        <w:pStyle w:val="Heading3"/>
        <w:rPr>
          <w:rFonts w:cs="Arial"/>
        </w:rPr>
      </w:pPr>
      <w:r>
        <w:rPr>
          <w:rFonts w:cs="Arial"/>
        </w:rPr>
        <w:t>Disease D: 1NC</w:t>
      </w:r>
    </w:p>
    <w:p w14:paraId="60D43908" w14:textId="77777777" w:rsidR="00DD0987" w:rsidRPr="003C4E34" w:rsidRDefault="00DD0987" w:rsidP="00DD0987"/>
    <w:p w14:paraId="489CCC3C" w14:textId="77777777" w:rsidR="00DD0987" w:rsidRPr="003C4E34" w:rsidRDefault="00DD0987" w:rsidP="00DD0987">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4253FBF4" w14:textId="77777777" w:rsidR="00DD0987" w:rsidRDefault="00DD0987" w:rsidP="00DD0987">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1" w:history="1">
        <w:r w:rsidRPr="00907A8A">
          <w:rPr>
            <w:rStyle w:val="Hyperlink"/>
          </w:rPr>
          <w:t>https://www.rand.org/pubs/research_reports/RRA3034-1.html</w:t>
        </w:r>
      </w:hyperlink>
    </w:p>
    <w:p w14:paraId="2AF59788" w14:textId="77777777" w:rsidR="00DD0987" w:rsidRPr="003C4E34" w:rsidRDefault="00DD0987" w:rsidP="00DD0987"/>
    <w:p w14:paraId="2AC318B8" w14:textId="77777777" w:rsidR="00DD0987" w:rsidRPr="00A41009" w:rsidRDefault="00DD0987" w:rsidP="00DD0987">
      <w:pPr>
        <w:rPr>
          <w:szCs w:val="16"/>
        </w:rPr>
      </w:pPr>
      <w:r w:rsidRPr="00A41009">
        <w:rPr>
          <w:szCs w:val="16"/>
        </w:rPr>
        <w:t xml:space="preserve">Requirement 1. Multiple Pathogens Are Likely Required Because </w:t>
      </w:r>
      <w:r w:rsidRPr="00A41009">
        <w:rPr>
          <w:rStyle w:val="11111AAAAStyleUnderline"/>
          <w:highlight w:val="yellow"/>
        </w:rPr>
        <w:t>a</w:t>
      </w:r>
      <w:r w:rsidRPr="00A41009">
        <w:rPr>
          <w:szCs w:val="16"/>
        </w:rPr>
        <w:t xml:space="preserve"> Single </w:t>
      </w:r>
      <w:r w:rsidRPr="00A41009">
        <w:rPr>
          <w:rStyle w:val="11111AAAA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11111AAAAStyleUnderline"/>
          <w:highlight w:val="yellow"/>
        </w:rPr>
        <w:t xml:space="preserve">Be an </w:t>
      </w:r>
      <w:r w:rsidRPr="00A41009">
        <w:rPr>
          <w:rStyle w:val="Emphasis"/>
          <w:highlight w:val="yellow"/>
        </w:rPr>
        <w:t>Extinction Threat</w:t>
      </w:r>
      <w:r w:rsidRPr="00A41009">
        <w:rPr>
          <w:szCs w:val="16"/>
        </w:rPr>
        <w:t xml:space="preserve"> </w:t>
      </w:r>
    </w:p>
    <w:p w14:paraId="19981C4B" w14:textId="77777777" w:rsidR="00DD0987" w:rsidRPr="00A41009" w:rsidRDefault="00DD0987" w:rsidP="00DD0987">
      <w:r w:rsidRPr="00A41009">
        <w:t xml:space="preserve">To support this assertion, we look first to historical pandemics. Natural </w:t>
      </w:r>
      <w:r w:rsidRPr="00A41009">
        <w:rPr>
          <w:rStyle w:val="11111AAAA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11111AAAA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11111AAAAStyleUnderline"/>
        </w:rPr>
        <w:t xml:space="preserve"> of pathogens causing</w:t>
      </w:r>
      <w:r w:rsidRPr="00A41009">
        <w:t xml:space="preserve"> the complete </w:t>
      </w:r>
      <w:r w:rsidRPr="00A41009">
        <w:rPr>
          <w:rStyle w:val="Emphasis"/>
        </w:rPr>
        <w:t>extinction</w:t>
      </w:r>
      <w:r w:rsidRPr="00A41009">
        <w:rPr>
          <w:rStyle w:val="11111AAAAStyleUnderline"/>
        </w:rPr>
        <w:t xml:space="preserve"> of a </w:t>
      </w:r>
      <w:r w:rsidRPr="00A41009">
        <w:rPr>
          <w:rStyle w:val="Emphasis"/>
        </w:rPr>
        <w:t>mammal</w:t>
      </w:r>
      <w:r w:rsidRPr="00A41009">
        <w:t>ian species (Wyatt et al., 2008).</w:t>
      </w:r>
    </w:p>
    <w:p w14:paraId="7B822DBA" w14:textId="77777777" w:rsidR="00DD0987" w:rsidRPr="00A41009" w:rsidRDefault="00DD0987" w:rsidP="00DD0987">
      <w:r w:rsidRPr="00A41009">
        <w:t xml:space="preserve">A greater threat would likely come from novel pathogens, including both modified natural pathogens or completely de novo pathogens, designed for high transmissibility and high lethality. However, </w:t>
      </w:r>
      <w:r w:rsidRPr="00A41009">
        <w:rPr>
          <w:rStyle w:val="11111AAAAStyleUnderline"/>
        </w:rPr>
        <w:t>even pathogens designed to cause</w:t>
      </w:r>
      <w:r w:rsidRPr="00A41009">
        <w:t xml:space="preserve"> these </w:t>
      </w:r>
      <w:r w:rsidRPr="00A41009">
        <w:rPr>
          <w:rStyle w:val="11111AAAAStyleUnderline"/>
          <w:highlight w:val="yellow"/>
        </w:rPr>
        <w:t xml:space="preserve">effects might be </w:t>
      </w:r>
      <w:r w:rsidRPr="00A41009">
        <w:rPr>
          <w:rStyle w:val="Emphasis"/>
          <w:highlight w:val="yellow"/>
        </w:rPr>
        <w:t>limited</w:t>
      </w:r>
      <w:r w:rsidRPr="00A41009">
        <w:rPr>
          <w:rStyle w:val="11111AAAAStyleUnderline"/>
          <w:highlight w:val="yellow"/>
        </w:rPr>
        <w:t xml:space="preserve"> by</w:t>
      </w:r>
      <w:r w:rsidRPr="00A41009">
        <w:rPr>
          <w:rStyle w:val="11111AAAA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11111AAAA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11111AAAAStyleUnderline"/>
        </w:rPr>
        <w:t xml:space="preserve">subpopulations might possess </w:t>
      </w:r>
      <w:r w:rsidRPr="00A41009">
        <w:rPr>
          <w:rStyle w:val="Emphasis"/>
          <w:highlight w:val="yellow"/>
        </w:rPr>
        <w:t>genetic traits</w:t>
      </w:r>
      <w:r w:rsidRPr="00A41009">
        <w:rPr>
          <w:rStyle w:val="11111AAAAStyleUnderline"/>
        </w:rPr>
        <w:t xml:space="preserve"> that </w:t>
      </w:r>
      <w:r w:rsidRPr="00A41009">
        <w:rPr>
          <w:rStyle w:val="11111AAAAStyleUnderline"/>
          <w:highlight w:val="yellow"/>
        </w:rPr>
        <w:t xml:space="preserve">confer </w:t>
      </w:r>
      <w:r w:rsidRPr="00A41009">
        <w:rPr>
          <w:rStyle w:val="Emphasis"/>
          <w:highlight w:val="yellow"/>
        </w:rPr>
        <w:t>resistance</w:t>
      </w:r>
      <w:r w:rsidRPr="00A41009">
        <w:rPr>
          <w:rStyle w:val="11111AAAAStyleUnderline"/>
          <w:highlight w:val="yellow"/>
        </w:rPr>
        <w:t xml:space="preserve"> or </w:t>
      </w:r>
      <w:r w:rsidRPr="00A41009">
        <w:rPr>
          <w:rStyle w:val="Emphasis"/>
          <w:highlight w:val="yellow"/>
        </w:rPr>
        <w:t>immunity</w:t>
      </w:r>
      <w:r w:rsidRPr="00A41009">
        <w:t xml:space="preserve"> to certain pathogens. </w:t>
      </w:r>
      <w:r w:rsidRPr="00A41009">
        <w:rPr>
          <w:rStyle w:val="11111AAAA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4C213986" w14:textId="77777777" w:rsidR="00DD0987" w:rsidRPr="00A41009" w:rsidRDefault="00DD0987" w:rsidP="00DD0987">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1A89462" w14:textId="77777777" w:rsidR="00DD0987" w:rsidRPr="00A41009" w:rsidRDefault="00DD0987" w:rsidP="00DD0987">
      <w:r w:rsidRPr="00A41009">
        <w:t xml:space="preserve">Relatedly, </w:t>
      </w:r>
      <w:r w:rsidRPr="00A41009">
        <w:rPr>
          <w:rStyle w:val="11111AAAAStyleUnderline"/>
        </w:rPr>
        <w:t>the infection dose</w:t>
      </w:r>
      <w:r w:rsidRPr="00A41009">
        <w:t>—</w:t>
      </w:r>
      <w:r w:rsidRPr="00A41009">
        <w:rPr>
          <w:rStyle w:val="11111AAAAStyleUnderline"/>
        </w:rPr>
        <w:t>the amount of a pathogen</w:t>
      </w:r>
      <w:r w:rsidRPr="00A41009">
        <w:t xml:space="preserve"> that </w:t>
      </w:r>
      <w:r w:rsidRPr="00A41009">
        <w:rPr>
          <w:rStyle w:val="11111AAAAStyleUnderline"/>
        </w:rPr>
        <w:t>an individual is exposed to</w:t>
      </w:r>
      <w:r w:rsidRPr="00A41009">
        <w:t>—</w:t>
      </w:r>
      <w:r w:rsidRPr="00A41009">
        <w:rPr>
          <w:rStyle w:val="11111AAAA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11111AAAAStyleUnderline"/>
        </w:rPr>
        <w:t xml:space="preserve">it is </w:t>
      </w:r>
      <w:r w:rsidRPr="00A41009">
        <w:rPr>
          <w:rStyle w:val="Emphasis"/>
        </w:rPr>
        <w:t>unlikely</w:t>
      </w:r>
      <w:r w:rsidRPr="00A41009">
        <w:t xml:space="preserve"> that </w:t>
      </w:r>
      <w:r w:rsidRPr="00A41009">
        <w:rPr>
          <w:rStyle w:val="Emphasis"/>
        </w:rPr>
        <w:t>even</w:t>
      </w:r>
      <w:r w:rsidRPr="00A41009">
        <w:rPr>
          <w:rStyle w:val="11111AAAAStyleUnderline"/>
        </w:rPr>
        <w:t xml:space="preserve"> a carefully </w:t>
      </w:r>
      <w:r w:rsidRPr="00A41009">
        <w:rPr>
          <w:rStyle w:val="Emphasis"/>
        </w:rPr>
        <w:t>engineered</w:t>
      </w:r>
      <w:r w:rsidRPr="00A41009">
        <w:rPr>
          <w:rStyle w:val="11111AAAAStyleUnderline"/>
        </w:rPr>
        <w:t xml:space="preserve"> </w:t>
      </w:r>
      <w:r w:rsidRPr="00A41009">
        <w:rPr>
          <w:rStyle w:val="Emphasis"/>
        </w:rPr>
        <w:t>pathogen</w:t>
      </w:r>
      <w:r w:rsidRPr="00A41009">
        <w:rPr>
          <w:rStyle w:val="11111AAAAStyleUnderline"/>
        </w:rPr>
        <w:t xml:space="preserve"> would be </w:t>
      </w:r>
      <w:r w:rsidRPr="00A41009">
        <w:rPr>
          <w:rStyle w:val="Emphasis"/>
        </w:rPr>
        <w:t>100 percent lethal</w:t>
      </w:r>
      <w:r w:rsidRPr="00A41009">
        <w:rPr>
          <w:rStyle w:val="11111AAAAStyleUnderline"/>
        </w:rPr>
        <w:t xml:space="preserve"> for all humans, as</w:t>
      </w:r>
      <w:r w:rsidRPr="00A41009">
        <w:t xml:space="preserve"> certain individuals or </w:t>
      </w:r>
      <w:r w:rsidRPr="00A41009">
        <w:rPr>
          <w:rStyle w:val="11111AAAAStyleUnderline"/>
          <w:highlight w:val="yellow"/>
        </w:rPr>
        <w:t>populations</w:t>
      </w:r>
      <w:r w:rsidRPr="00A41009">
        <w:t xml:space="preserve"> might </w:t>
      </w:r>
      <w:r w:rsidRPr="00A41009">
        <w:rPr>
          <w:rStyle w:val="11111AAAAStyleUnderline"/>
          <w:highlight w:val="yellow"/>
        </w:rPr>
        <w:t>possess traits that</w:t>
      </w:r>
      <w:r w:rsidRPr="00A41009">
        <w:rPr>
          <w:rStyle w:val="11111AAAAStyleUnderline"/>
        </w:rPr>
        <w:t xml:space="preserve"> allow them to </w:t>
      </w:r>
      <w:r w:rsidRPr="00A41009">
        <w:rPr>
          <w:rStyle w:val="Emphasis"/>
          <w:highlight w:val="yellow"/>
        </w:rPr>
        <w:t>fight the disease</w:t>
      </w:r>
      <w:r w:rsidRPr="00A41009">
        <w:rPr>
          <w:rStyle w:val="11111AAAA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11111AAAAStyleUnderline"/>
        </w:rPr>
        <w:t>exposure to even highly lethal viruses, such as rabies, is not always fatal</w:t>
      </w:r>
      <w:r w:rsidRPr="00A41009">
        <w:t xml:space="preserve"> (Gold et al., 2020).</w:t>
      </w:r>
    </w:p>
    <w:p w14:paraId="2B51511D" w14:textId="77777777" w:rsidR="00DD0987" w:rsidRPr="00A41009" w:rsidRDefault="00DD0987" w:rsidP="00DD0987">
      <w:r w:rsidRPr="00A41009">
        <w:t xml:space="preserve">The postinfection survival of some individuals leads to several important consequences. First, </w:t>
      </w:r>
      <w:r w:rsidRPr="00A41009">
        <w:rPr>
          <w:rStyle w:val="Emphasis"/>
        </w:rPr>
        <w:t>some populations</w:t>
      </w:r>
      <w:r w:rsidRPr="00A41009">
        <w:rPr>
          <w:rStyle w:val="11111AAAAStyleUnderline"/>
        </w:rPr>
        <w:t xml:space="preserve"> will </w:t>
      </w:r>
      <w:r w:rsidRPr="00A41009">
        <w:rPr>
          <w:rStyle w:val="Emphasis"/>
        </w:rPr>
        <w:t>emerge with immunity</w:t>
      </w:r>
      <w:r w:rsidRPr="00A41009">
        <w:t xml:space="preserve">; </w:t>
      </w:r>
      <w:r w:rsidRPr="00A41009">
        <w:rPr>
          <w:rStyle w:val="11111AAAA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11111AAAAStyleUnderline"/>
        </w:rPr>
        <w:t xml:space="preserve"> the </w:t>
      </w:r>
      <w:r w:rsidRPr="00A41009">
        <w:rPr>
          <w:rStyle w:val="Emphasis"/>
        </w:rPr>
        <w:t>severity</w:t>
      </w:r>
      <w:r w:rsidRPr="00A41009">
        <w:rPr>
          <w:rStyle w:val="11111AAAAStyleUnderline"/>
        </w:rPr>
        <w:t xml:space="preserve"> of disease on </w:t>
      </w:r>
      <w:r w:rsidRPr="00A41009">
        <w:rPr>
          <w:rStyle w:val="Emphasis"/>
        </w:rPr>
        <w:t>reinfection</w:t>
      </w:r>
      <w:r w:rsidRPr="00A41009">
        <w:t xml:space="preserve">. Second, over generations, </w:t>
      </w:r>
      <w:r w:rsidRPr="00A41009">
        <w:rPr>
          <w:rStyle w:val="11111AAAA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11111AAAAStyleUnderline"/>
        </w:rPr>
        <w:t>subpopulations with increased immunity</w:t>
      </w:r>
      <w:r w:rsidRPr="00A41009">
        <w:t xml:space="preserve"> within a larger population can </w:t>
      </w:r>
      <w:r w:rsidRPr="00A41009">
        <w:rPr>
          <w:rStyle w:val="11111AAAAStyleUnderline"/>
        </w:rPr>
        <w:t>alter disease dynamics</w:t>
      </w:r>
      <w:r w:rsidRPr="00A41009">
        <w:t xml:space="preserve">, thereby </w:t>
      </w:r>
      <w:r w:rsidRPr="00A41009">
        <w:rPr>
          <w:rStyle w:val="11111AAAA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69A19362" w14:textId="77777777" w:rsidR="00DD0987" w:rsidRPr="00A41009" w:rsidRDefault="00DD0987" w:rsidP="00DD0987">
      <w:r w:rsidRPr="00A41009">
        <w:t xml:space="preserve">Finally, </w:t>
      </w:r>
      <w:r w:rsidRPr="00A41009">
        <w:rPr>
          <w:rStyle w:val="Emphasis"/>
          <w:highlight w:val="yellow"/>
        </w:rPr>
        <w:t>even if</w:t>
      </w:r>
      <w:r w:rsidRPr="00A41009">
        <w:rPr>
          <w:rStyle w:val="11111AAAAStyleUnderline"/>
        </w:rPr>
        <w:t xml:space="preserve"> a single pathogen could be </w:t>
      </w:r>
      <w:r w:rsidRPr="00A41009">
        <w:rPr>
          <w:rStyle w:val="Emphasis"/>
        </w:rPr>
        <w:t>designed</w:t>
      </w:r>
      <w:r w:rsidRPr="00A41009">
        <w:rPr>
          <w:rStyle w:val="11111AAAAStyleUnderline"/>
        </w:rPr>
        <w:t xml:space="preserve"> to be consistently </w:t>
      </w:r>
      <w:r w:rsidRPr="00A41009">
        <w:rPr>
          <w:rStyle w:val="Emphasis"/>
          <w:highlight w:val="yellow"/>
        </w:rPr>
        <w:t>highly lethal</w:t>
      </w:r>
      <w:r w:rsidRPr="00A41009">
        <w:rPr>
          <w:rStyle w:val="11111AAAAStyleUnderline"/>
        </w:rPr>
        <w:t xml:space="preserve"> after </w:t>
      </w:r>
      <w:r w:rsidRPr="00A41009">
        <w:rPr>
          <w:rStyle w:val="Emphasis"/>
        </w:rPr>
        <w:t>many replications</w:t>
      </w:r>
      <w:r w:rsidRPr="00A41009">
        <w:t xml:space="preserve">, we assert that </w:t>
      </w:r>
      <w:r w:rsidRPr="00A41009">
        <w:rPr>
          <w:rStyle w:val="Emphasis"/>
          <w:highlight w:val="yellow"/>
        </w:rPr>
        <w:t>sufficient</w:t>
      </w:r>
      <w:r w:rsidRPr="00A41009">
        <w:t xml:space="preserve"> numbers of </w:t>
      </w:r>
      <w:r w:rsidRPr="00A41009">
        <w:rPr>
          <w:rStyle w:val="Emphasis"/>
          <w:highlight w:val="yellow"/>
        </w:rPr>
        <w:t>humans</w:t>
      </w:r>
      <w:r w:rsidRPr="00A41009">
        <w:rPr>
          <w:highlight w:val="yellow"/>
        </w:rPr>
        <w:t xml:space="preserve"> </w:t>
      </w:r>
      <w:r w:rsidRPr="00A41009">
        <w:rPr>
          <w:rStyle w:val="11111AAAAStyleUnderline"/>
          <w:highlight w:val="yellow"/>
        </w:rPr>
        <w:t>would</w:t>
      </w:r>
      <w:r w:rsidRPr="00A41009">
        <w:t xml:space="preserve"> likely </w:t>
      </w:r>
      <w:r w:rsidRPr="00A41009">
        <w:rPr>
          <w:rStyle w:val="Emphasis"/>
          <w:highlight w:val="yellow"/>
        </w:rPr>
        <w:t>survive</w:t>
      </w:r>
      <w:r w:rsidRPr="00A41009">
        <w:rPr>
          <w:rStyle w:val="11111AAAA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6A00C3C" w14:textId="77777777" w:rsidR="00DD0987" w:rsidRPr="00A41009" w:rsidRDefault="00DD0987" w:rsidP="00DD0987">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11111AAAAStyleUnderline"/>
        </w:rPr>
        <w:t xml:space="preserve">Allow a Pathogen to </w:t>
      </w:r>
      <w:r w:rsidRPr="00A41009">
        <w:rPr>
          <w:rStyle w:val="Emphasis"/>
        </w:rPr>
        <w:t>Mutate</w:t>
      </w:r>
      <w:r w:rsidRPr="00A41009">
        <w:rPr>
          <w:rStyle w:val="11111AAAAStyleUnderline"/>
        </w:rPr>
        <w:t xml:space="preserve"> to Become </w:t>
      </w:r>
      <w:r w:rsidRPr="00A41009">
        <w:rPr>
          <w:rStyle w:val="Emphasis"/>
        </w:rPr>
        <w:t>Less Lethal</w:t>
      </w:r>
      <w:r w:rsidRPr="00A41009">
        <w:rPr>
          <w:rStyle w:val="11111AAAAStyleUnderline"/>
        </w:rPr>
        <w:t xml:space="preserve"> over Time</w:t>
      </w:r>
      <w:r w:rsidRPr="00A41009">
        <w:t xml:space="preserve"> </w:t>
      </w:r>
    </w:p>
    <w:p w14:paraId="750260BD" w14:textId="77777777" w:rsidR="00DD0987" w:rsidRPr="00A41009" w:rsidRDefault="00DD0987" w:rsidP="00DD0987">
      <w:r w:rsidRPr="00A41009">
        <w:t xml:space="preserve">For transmissible pathogens, </w:t>
      </w:r>
      <w:r w:rsidRPr="00A41009">
        <w:rPr>
          <w:rStyle w:val="Emphasis"/>
        </w:rPr>
        <w:t>evolutionary pressures</w:t>
      </w:r>
      <w:r w:rsidRPr="00A41009">
        <w:t xml:space="preserve"> and host-pathogen interactions </w:t>
      </w:r>
      <w:r w:rsidRPr="00A41009">
        <w:rPr>
          <w:rStyle w:val="11111AAAAStyleUnderline"/>
        </w:rPr>
        <w:t xml:space="preserve">result in </w:t>
      </w:r>
      <w:r w:rsidRPr="00A41009">
        <w:rPr>
          <w:rStyle w:val="Emphasis"/>
        </w:rPr>
        <w:t>altered</w:t>
      </w:r>
      <w:r w:rsidRPr="00A41009">
        <w:rPr>
          <w:rStyle w:val="11111AAAA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746381B" w14:textId="77777777" w:rsidR="00DD0987" w:rsidRPr="00A41009" w:rsidRDefault="00DD0987" w:rsidP="00DD0987">
      <w:r w:rsidRPr="00A41009">
        <w:t xml:space="preserve">In one well-cited evolutionary biology study, </w:t>
      </w:r>
      <w:r w:rsidRPr="00A41009">
        <w:rPr>
          <w:rStyle w:val="11111AAAAStyleUnderline"/>
        </w:rPr>
        <w:t>researchers traced the</w:t>
      </w:r>
      <w:r w:rsidRPr="00A41009">
        <w:t xml:space="preserve"> evolution of the </w:t>
      </w:r>
      <w:r w:rsidRPr="00A41009">
        <w:rPr>
          <w:rStyle w:val="Emphasis"/>
        </w:rPr>
        <w:t>myxoma</w:t>
      </w:r>
      <w:r w:rsidRPr="00A41009">
        <w:rPr>
          <w:rStyle w:val="11111AAAAStyleUnderline"/>
        </w:rPr>
        <w:t xml:space="preserve"> virus</w:t>
      </w:r>
      <w:r w:rsidRPr="00A41009">
        <w:t xml:space="preserve">, which was introduced to Australia in 1950 to control the invasive rabbit population (Kerr et al., 2012). </w:t>
      </w:r>
      <w:r w:rsidRPr="00A41009">
        <w:rPr>
          <w:rStyle w:val="11111AAAAStyleUnderline"/>
        </w:rPr>
        <w:t>The original virus was highly lethal</w:t>
      </w:r>
      <w:r w:rsidRPr="00A41009">
        <w:t xml:space="preserve"> with a 99.8 percent fatality rate. However, once released, </w:t>
      </w:r>
      <w:r w:rsidRPr="00A41009">
        <w:rPr>
          <w:rStyle w:val="11111AAAAStyleUnderline"/>
        </w:rPr>
        <w:t xml:space="preserve">the virus quickly mutated, and, within two years, the landscape was </w:t>
      </w:r>
      <w:r w:rsidRPr="00A41009">
        <w:rPr>
          <w:rStyle w:val="Emphasis"/>
        </w:rPr>
        <w:t>dominated</w:t>
      </w:r>
      <w:r w:rsidRPr="00A41009">
        <w:rPr>
          <w:rStyle w:val="11111AAAA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11111AAAAStyleUnderline"/>
        </w:rPr>
        <w:t xml:space="preserve"> resulted in the emergence of</w:t>
      </w:r>
      <w:r w:rsidRPr="00A41009">
        <w:t xml:space="preserve"> rabbit </w:t>
      </w:r>
      <w:r w:rsidRPr="00A41009">
        <w:rPr>
          <w:rStyle w:val="Emphasis"/>
        </w:rPr>
        <w:t>resistance</w:t>
      </w:r>
      <w:r w:rsidRPr="00A41009">
        <w:rPr>
          <w:rStyle w:val="11111AAAA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11111AAAAStyleUnderline"/>
        </w:rPr>
        <w:t xml:space="preserve">this experiment was </w:t>
      </w:r>
      <w:r w:rsidRPr="00A41009">
        <w:rPr>
          <w:rStyle w:val="Emphasis"/>
        </w:rPr>
        <w:t>independently repeated</w:t>
      </w:r>
      <w:r w:rsidRPr="00A41009">
        <w:t xml:space="preserve"> in France in 1952 </w:t>
      </w:r>
      <w:r w:rsidRPr="00A41009">
        <w:rPr>
          <w:rStyle w:val="11111AAAAStyleUnderline"/>
        </w:rPr>
        <w:t>with similar results</w:t>
      </w:r>
      <w:r w:rsidRPr="00A41009">
        <w:t xml:space="preserve">: </w:t>
      </w:r>
      <w:r w:rsidRPr="00A41009">
        <w:rPr>
          <w:rStyle w:val="11111AAAA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11111AAAA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BE350FA" w14:textId="77777777" w:rsidR="00DD0987" w:rsidRPr="00A41009" w:rsidRDefault="00DD0987" w:rsidP="00DD0987">
      <w:r w:rsidRPr="00A41009">
        <w:t xml:space="preserve">Both </w:t>
      </w:r>
      <w:r w:rsidRPr="00A41009">
        <w:rPr>
          <w:rStyle w:val="Emphasis"/>
        </w:rPr>
        <w:t>theory</w:t>
      </w:r>
      <w:r w:rsidRPr="00A41009">
        <w:rPr>
          <w:rStyle w:val="11111AAAAStyleUnderline"/>
        </w:rPr>
        <w:t xml:space="preserve"> and </w:t>
      </w:r>
      <w:r w:rsidRPr="00A41009">
        <w:rPr>
          <w:rStyle w:val="Emphasis"/>
        </w:rPr>
        <w:t>historical examples</w:t>
      </w:r>
      <w:r w:rsidRPr="00A41009">
        <w:t xml:space="preserve"> of virus evolution </w:t>
      </w:r>
      <w:r w:rsidRPr="00A41009">
        <w:rPr>
          <w:rStyle w:val="11111AAAAStyleUnderline"/>
        </w:rPr>
        <w:t>indicate</w:t>
      </w:r>
      <w:r w:rsidRPr="00A41009">
        <w:t xml:space="preserve"> that </w:t>
      </w:r>
      <w:r w:rsidRPr="00A41009">
        <w:rPr>
          <w:rStyle w:val="Emphasis"/>
        </w:rPr>
        <w:t>highly lethal viruses</w:t>
      </w:r>
      <w:r w:rsidRPr="00A41009">
        <w:rPr>
          <w:rStyle w:val="11111AAAAStyleUnderline"/>
        </w:rPr>
        <w:t xml:space="preserve"> will</w:t>
      </w:r>
      <w:r w:rsidRPr="00A41009">
        <w:t xml:space="preserve"> often </w:t>
      </w:r>
      <w:r w:rsidRPr="00A41009">
        <w:rPr>
          <w:rStyle w:val="Emphasis"/>
        </w:rPr>
        <w:t>evolve</w:t>
      </w:r>
      <w:r w:rsidRPr="00A41009">
        <w:rPr>
          <w:rStyle w:val="11111AAAAStyleUnderline"/>
        </w:rPr>
        <w:t xml:space="preserve"> to </w:t>
      </w:r>
      <w:r w:rsidRPr="00A41009">
        <w:rPr>
          <w:rStyle w:val="Emphasis"/>
        </w:rPr>
        <w:t>decreased virulence</w:t>
      </w:r>
      <w:r w:rsidRPr="00A41009">
        <w:t xml:space="preserve"> over time, </w:t>
      </w:r>
      <w:r w:rsidRPr="00A41009">
        <w:rPr>
          <w:rStyle w:val="11111AAAAStyleUnderline"/>
        </w:rPr>
        <w:t>resulting in lower mortality</w:t>
      </w:r>
      <w:r w:rsidRPr="00A41009">
        <w:t xml:space="preserve"> (Geoghegan and Holmes, 2018). This makes intuitive sense because </w:t>
      </w:r>
      <w:r w:rsidRPr="00A41009">
        <w:rPr>
          <w:rStyle w:val="11111AAAAStyleUnderline"/>
        </w:rPr>
        <w:t xml:space="preserve">very </w:t>
      </w:r>
      <w:r w:rsidRPr="00A41009">
        <w:rPr>
          <w:rStyle w:val="Emphasis"/>
          <w:highlight w:val="yellow"/>
        </w:rPr>
        <w:t>lethal pathogens</w:t>
      </w:r>
      <w:r w:rsidRPr="00A41009">
        <w:rPr>
          <w:rStyle w:val="11111AAAAStyleUnderline"/>
        </w:rPr>
        <w:t xml:space="preserve"> will </w:t>
      </w:r>
      <w:r w:rsidRPr="00A41009">
        <w:rPr>
          <w:rStyle w:val="Emphasis"/>
        </w:rPr>
        <w:t>quickly sicken</w:t>
      </w:r>
      <w:r w:rsidRPr="00A41009">
        <w:rPr>
          <w:rStyle w:val="11111AAAA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11111AAAAStyleUnderline"/>
        </w:rPr>
        <w:t xml:space="preserve"> that allow hosts to survive longer </w:t>
      </w:r>
      <w:r w:rsidRPr="00A41009">
        <w:rPr>
          <w:rStyle w:val="11111AAAAStyleUnderline"/>
          <w:highlight w:val="yellow"/>
        </w:rPr>
        <w:t xml:space="preserve">have </w:t>
      </w:r>
      <w:r w:rsidRPr="00A41009">
        <w:rPr>
          <w:rStyle w:val="Emphasis"/>
          <w:highlight w:val="yellow"/>
        </w:rPr>
        <w:t>more chances</w:t>
      </w:r>
      <w:r w:rsidRPr="00A41009">
        <w:rPr>
          <w:rStyle w:val="11111AAAAStyleUnderline"/>
          <w:highlight w:val="yellow"/>
        </w:rPr>
        <w:t xml:space="preserve"> of </w:t>
      </w:r>
      <w:r w:rsidRPr="00A41009">
        <w:rPr>
          <w:rStyle w:val="Emphasis"/>
          <w:highlight w:val="yellow"/>
        </w:rPr>
        <w:t>spreading</w:t>
      </w:r>
      <w:r w:rsidRPr="00A41009">
        <w:t xml:space="preserve"> among a population, </w:t>
      </w:r>
      <w:r w:rsidRPr="00A41009">
        <w:rPr>
          <w:rStyle w:val="11111AAAA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11111AAAAStyleUnderline"/>
        </w:rPr>
        <w:t xml:space="preserve"> infections have a </w:t>
      </w:r>
      <w:r w:rsidRPr="00A41009">
        <w:rPr>
          <w:rStyle w:val="Emphasis"/>
        </w:rPr>
        <w:t>greater</w:t>
      </w:r>
      <w:r w:rsidRPr="00A41009">
        <w:rPr>
          <w:rStyle w:val="11111AAAAStyleUnderline"/>
        </w:rPr>
        <w:t xml:space="preserve"> chance of establishing </w:t>
      </w:r>
      <w:r w:rsidRPr="00A41009">
        <w:rPr>
          <w:rStyle w:val="Emphasis"/>
        </w:rPr>
        <w:t>transmission</w:t>
      </w:r>
      <w:r w:rsidRPr="00A41009">
        <w:rPr>
          <w:rStyle w:val="11111AAAAStyleUnderline"/>
        </w:rPr>
        <w:t xml:space="preserve"> in human hosts, which might diminish the ability of pathogens to completely wipe out a human population, </w:t>
      </w:r>
      <w:r w:rsidRPr="00A41009">
        <w:rPr>
          <w:rStyle w:val="Emphasis"/>
          <w:highlight w:val="yellow"/>
        </w:rPr>
        <w:t>even</w:t>
      </w:r>
      <w:r w:rsidRPr="00A41009">
        <w:rPr>
          <w:rStyle w:val="11111AAAAStyleUnderline"/>
          <w:highlight w:val="yellow"/>
        </w:rPr>
        <w:t xml:space="preserve"> where a </w:t>
      </w:r>
      <w:r w:rsidRPr="00A41009">
        <w:rPr>
          <w:rStyle w:val="Emphasis"/>
          <w:highlight w:val="yellow"/>
        </w:rPr>
        <w:t>reservoir</w:t>
      </w:r>
      <w:r w:rsidRPr="00A41009">
        <w:rPr>
          <w:rStyle w:val="11111AAAAStyleUnderline"/>
        </w:rPr>
        <w:t xml:space="preserve"> species </w:t>
      </w:r>
      <w:r w:rsidRPr="00A41009">
        <w:rPr>
          <w:rStyle w:val="Emphasis"/>
          <w:highlight w:val="yellow"/>
        </w:rPr>
        <w:t>exists</w:t>
      </w:r>
      <w:r w:rsidRPr="00A41009">
        <w:t xml:space="preserve"> (Geoghegan and Holmes, 2018; Geoghegan et al., 2016).</w:t>
      </w:r>
    </w:p>
    <w:p w14:paraId="3AA679B0" w14:textId="77777777" w:rsidR="00DD0987" w:rsidRPr="00A41009" w:rsidRDefault="00DD0987" w:rsidP="00DD0987">
      <w:pPr>
        <w:rPr>
          <w:rStyle w:val="11111AAAAStyleUnderline"/>
        </w:rPr>
      </w:pPr>
      <w:r w:rsidRPr="00A41009">
        <w:t xml:space="preserve">Requirement 3. </w:t>
      </w:r>
      <w:r w:rsidRPr="00A41009">
        <w:rPr>
          <w:rStyle w:val="11111AAAA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11111AAAAStyleUnderline"/>
        </w:rPr>
        <w:t xml:space="preserve">Because </w:t>
      </w:r>
      <w:r w:rsidRPr="00A41009">
        <w:rPr>
          <w:rStyle w:val="Emphasis"/>
        </w:rPr>
        <w:t>Natural</w:t>
      </w:r>
      <w:r w:rsidRPr="00A41009">
        <w:rPr>
          <w:rStyle w:val="11111AAAAStyleUnderline"/>
        </w:rPr>
        <w:t xml:space="preserve"> and </w:t>
      </w:r>
      <w:r w:rsidRPr="00A41009">
        <w:rPr>
          <w:rStyle w:val="Emphasis"/>
        </w:rPr>
        <w:t>Artificial Isolation</w:t>
      </w:r>
      <w:r w:rsidRPr="00A41009">
        <w:rPr>
          <w:rStyle w:val="11111AAAA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11111AAAAStyleUnderline"/>
        </w:rPr>
        <w:t xml:space="preserve"> from Infection</w:t>
      </w:r>
    </w:p>
    <w:p w14:paraId="1F9719E0" w14:textId="77777777" w:rsidR="00DD0987" w:rsidRPr="00A41009" w:rsidRDefault="00DD0987" w:rsidP="00DD0987">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11111AAAA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11111AAAAStyleUnderline"/>
          <w:highlight w:val="yellow"/>
        </w:rPr>
        <w:t>it must reach</w:t>
      </w:r>
      <w:r w:rsidRPr="00A41009">
        <w:rPr>
          <w:rStyle w:val="11111AAAA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11111AAAA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11111AAAAStyleUnderline"/>
        </w:rPr>
        <w:t>those that are</w:t>
      </w:r>
      <w:r w:rsidRPr="00A41009">
        <w:t xml:space="preserve"> naturally or artificially </w:t>
      </w:r>
      <w:r w:rsidRPr="00A41009">
        <w:rPr>
          <w:rStyle w:val="Emphasis"/>
        </w:rPr>
        <w:t>isolated</w:t>
      </w:r>
      <w:r w:rsidRPr="00A41009">
        <w:t>.</w:t>
      </w:r>
    </w:p>
    <w:p w14:paraId="02C85E0D" w14:textId="77777777" w:rsidR="00DD0987" w:rsidRPr="00A41009" w:rsidRDefault="00DD0987" w:rsidP="00DD0987">
      <w:r w:rsidRPr="00A41009">
        <w:rPr>
          <w:rStyle w:val="11111AAAAStyleUnderline"/>
        </w:rPr>
        <w:t xml:space="preserve">There still exist </w:t>
      </w:r>
      <w:r w:rsidRPr="00A41009">
        <w:rPr>
          <w:rStyle w:val="Emphasis"/>
          <w:highlight w:val="yellow"/>
        </w:rPr>
        <w:t>uncontacted tribes</w:t>
      </w:r>
      <w:r w:rsidRPr="00A41009">
        <w:t xml:space="preserve">, </w:t>
      </w:r>
      <w:r w:rsidRPr="00A41009">
        <w:rPr>
          <w:rStyle w:val="11111AAAAStyleUnderline"/>
          <w:highlight w:val="yellow"/>
        </w:rPr>
        <w:t>and</w:t>
      </w:r>
      <w:r w:rsidRPr="00A41009">
        <w:rPr>
          <w:rStyle w:val="11111AAAAStyleUnderline"/>
        </w:rPr>
        <w:t xml:space="preserve"> </w:t>
      </w:r>
      <w:r w:rsidRPr="00A41009">
        <w:rPr>
          <w:rStyle w:val="Emphasis"/>
          <w:highlight w:val="yellow"/>
        </w:rPr>
        <w:t>many regions</w:t>
      </w:r>
      <w:r w:rsidRPr="00A41009">
        <w:rPr>
          <w:rStyle w:val="11111AAAAStyleUnderline"/>
        </w:rPr>
        <w:t xml:space="preserve"> and communities </w:t>
      </w:r>
      <w:r w:rsidRPr="00A41009">
        <w:rPr>
          <w:rStyle w:val="Emphasis"/>
          <w:highlight w:val="yellow"/>
        </w:rPr>
        <w:t>remain</w:t>
      </w:r>
      <w:r w:rsidRPr="00A41009">
        <w:rPr>
          <w:rStyle w:val="11111AAAAStyleUnderline"/>
        </w:rPr>
        <w:t xml:space="preserve"> relatively </w:t>
      </w:r>
      <w:r w:rsidRPr="00A41009">
        <w:rPr>
          <w:rStyle w:val="Emphasis"/>
          <w:highlight w:val="yellow"/>
        </w:rPr>
        <w:t>isolated</w:t>
      </w:r>
      <w:r w:rsidRPr="00A41009">
        <w:t xml:space="preserve">. </w:t>
      </w:r>
      <w:r w:rsidRPr="00A41009">
        <w:rPr>
          <w:rStyle w:val="11111AAAAStyleUnderline"/>
        </w:rPr>
        <w:t>As a highly lethal pandemic spreads</w:t>
      </w:r>
      <w:r w:rsidRPr="00A41009">
        <w:t xml:space="preserve">, it is likely that </w:t>
      </w:r>
      <w:r w:rsidRPr="00A41009">
        <w:rPr>
          <w:rStyle w:val="11111AAAAStyleUnderline"/>
          <w:highlight w:val="yellow"/>
        </w:rPr>
        <w:t>human</w:t>
      </w:r>
      <w:r w:rsidRPr="00A41009">
        <w:t xml:space="preserve"> communitie</w:t>
      </w:r>
      <w:r w:rsidRPr="00A41009">
        <w:rPr>
          <w:rStyle w:val="11111AAAAStyleUnderline"/>
          <w:highlight w:val="yellow"/>
        </w:rPr>
        <w:t>s</w:t>
      </w:r>
      <w:r w:rsidRPr="00A41009">
        <w:t xml:space="preserve"> </w:t>
      </w:r>
      <w:r w:rsidRPr="00A41009">
        <w:rPr>
          <w:rStyle w:val="11111AAAAStyleUnderline"/>
          <w:highlight w:val="yellow"/>
        </w:rPr>
        <w:t>would</w:t>
      </w:r>
      <w:r w:rsidRPr="00A41009">
        <w:rPr>
          <w:rStyle w:val="11111AAAAStyleUnderline"/>
        </w:rPr>
        <w:t xml:space="preserve"> </w:t>
      </w:r>
      <w:r w:rsidRPr="00A41009">
        <w:rPr>
          <w:rStyle w:val="Emphasis"/>
        </w:rPr>
        <w:t>take steps</w:t>
      </w:r>
      <w:r w:rsidRPr="00A41009">
        <w:rPr>
          <w:rStyle w:val="11111AAAA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11111AAAAStyleUnderline"/>
        </w:rPr>
        <w:t>have</w:t>
      </w:r>
      <w:r w:rsidRPr="00A41009">
        <w:t xml:space="preserve"> even </w:t>
      </w:r>
      <w:r w:rsidRPr="00A41009">
        <w:rPr>
          <w:rStyle w:val="11111AAAAStyleUnderline"/>
        </w:rPr>
        <w:t>been suggested as</w:t>
      </w:r>
      <w:r w:rsidRPr="00A41009">
        <w:t xml:space="preserve"> potential </w:t>
      </w:r>
      <w:r w:rsidRPr="00A41009">
        <w:rPr>
          <w:rStyle w:val="Emphasis"/>
        </w:rPr>
        <w:t>refuges</w:t>
      </w:r>
      <w:r w:rsidRPr="00A41009">
        <w:t xml:space="preserve"> </w:t>
      </w:r>
      <w:r w:rsidRPr="00A41009">
        <w:rPr>
          <w:rStyle w:val="11111AAAAStyleUnderline"/>
        </w:rPr>
        <w:t xml:space="preserve">from </w:t>
      </w:r>
      <w:r w:rsidRPr="00A41009">
        <w:rPr>
          <w:rStyle w:val="Emphasis"/>
        </w:rPr>
        <w:t>pandemics</w:t>
      </w:r>
      <w:r w:rsidRPr="00A41009">
        <w:rPr>
          <w:rStyle w:val="11111AAAA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BCCCAA0" w14:textId="77777777" w:rsidR="00DD0987" w:rsidRPr="00A41009" w:rsidRDefault="00DD0987" w:rsidP="00DD0987"/>
    <w:p w14:paraId="6B6E7B9F" w14:textId="77777777" w:rsidR="00DD0987" w:rsidRPr="000266B4" w:rsidRDefault="00DD0987" w:rsidP="00DD0987">
      <w:pPr>
        <w:pStyle w:val="Heading4"/>
        <w:rPr>
          <w:rFonts w:cs="Arial"/>
        </w:rPr>
      </w:pPr>
      <w:r w:rsidRPr="000266B4">
        <w:rPr>
          <w:rFonts w:cs="Arial"/>
        </w:rPr>
        <w:t xml:space="preserve">Grid resilient. </w:t>
      </w:r>
    </w:p>
    <w:p w14:paraId="08897B40" w14:textId="77777777" w:rsidR="00DD0987" w:rsidRPr="000266B4" w:rsidRDefault="00DD0987" w:rsidP="00DD0987">
      <w:r w:rsidRPr="000266B4">
        <w:rPr>
          <w:rStyle w:val="Style13ptBold"/>
        </w:rPr>
        <w:t>Niiler 19</w:t>
      </w:r>
      <w:r w:rsidRPr="000266B4">
        <w:t xml:space="preserve">, citing a study by the Electric Power Research Institute. (Eric, 4-30-2019, "The Grid Might Survive an Electromagnetic Pulse Just Fine", </w:t>
      </w:r>
      <w:r w:rsidRPr="000266B4">
        <w:rPr>
          <w:i/>
          <w:iCs/>
        </w:rPr>
        <w:t>Wired</w:t>
      </w:r>
      <w:r w:rsidRPr="000266B4">
        <w:t xml:space="preserve">, </w:t>
      </w:r>
      <w:hyperlink r:id="rId12" w:history="1">
        <w:r w:rsidRPr="000266B4">
          <w:rPr>
            <w:rStyle w:val="Hyperlink"/>
          </w:rPr>
          <w:t>https://www.wired.com/story/the-grid-might-survive-an-electromagnetic-pulse-just-fine/</w:t>
        </w:r>
      </w:hyperlink>
      <w:r w:rsidRPr="000266B4">
        <w:t>)</w:t>
      </w:r>
    </w:p>
    <w:p w14:paraId="1D49FCBA" w14:textId="77777777" w:rsidR="00DD0987" w:rsidRPr="000266B4" w:rsidRDefault="00DD0987" w:rsidP="00DD0987"/>
    <w:p w14:paraId="3A712112" w14:textId="77777777" w:rsidR="00DD0987" w:rsidRPr="000266B4" w:rsidRDefault="00DD0987" w:rsidP="00DD0987">
      <w:r w:rsidRPr="000266B4">
        <w:t xml:space="preserve">The study, by </w:t>
      </w:r>
      <w:r w:rsidRPr="000266B4">
        <w:rPr>
          <w:rStyle w:val="11111AAAAStyleUnderline"/>
        </w:rPr>
        <w:t>the Electric Power Research Institute</w:t>
      </w:r>
      <w:r w:rsidRPr="000266B4">
        <w:t xml:space="preserve">, a utility-funded research organization, </w:t>
      </w:r>
      <w:r w:rsidRPr="000266B4">
        <w:rPr>
          <w:rStyle w:val="11111AAAAStyleUnderline"/>
        </w:rPr>
        <w:t xml:space="preserve">finds that </w:t>
      </w:r>
      <w:r w:rsidRPr="000266B4">
        <w:rPr>
          <w:rStyle w:val="Emphasis"/>
          <w:highlight w:val="yellow"/>
        </w:rPr>
        <w:t>existing tech</w:t>
      </w:r>
      <w:r w:rsidRPr="000266B4">
        <w:rPr>
          <w:rStyle w:val="Emphasis"/>
        </w:rPr>
        <w:t>nology</w:t>
      </w:r>
      <w:r w:rsidRPr="000266B4">
        <w:rPr>
          <w:rStyle w:val="11111AAAAStyleUnderline"/>
        </w:rPr>
        <w:t xml:space="preserve"> can </w:t>
      </w:r>
      <w:r w:rsidRPr="000266B4">
        <w:rPr>
          <w:rStyle w:val="Emphasis"/>
          <w:highlight w:val="yellow"/>
        </w:rPr>
        <w:t>protect</w:t>
      </w:r>
      <w:r w:rsidRPr="000266B4">
        <w:rPr>
          <w:rStyle w:val="11111AAAAStyleUnderline"/>
        </w:rPr>
        <w:t xml:space="preserve"> various components of </w:t>
      </w:r>
      <w:r w:rsidRPr="000266B4">
        <w:rPr>
          <w:rStyle w:val="11111AAAAStyleUnderline"/>
          <w:highlight w:val="yellow"/>
        </w:rPr>
        <w:t>the</w:t>
      </w:r>
      <w:r w:rsidRPr="000266B4">
        <w:rPr>
          <w:rStyle w:val="11111AAAAStyleUnderline"/>
        </w:rPr>
        <w:t xml:space="preserve"> electric </w:t>
      </w:r>
      <w:r w:rsidRPr="000266B4">
        <w:rPr>
          <w:rStyle w:val="11111AAAAStyleUnderline"/>
          <w:highlight w:val="yellow"/>
        </w:rPr>
        <w:t xml:space="preserve">grid to </w:t>
      </w:r>
      <w:r w:rsidRPr="000266B4">
        <w:rPr>
          <w:rStyle w:val="Emphasis"/>
          <w:highlight w:val="yellow"/>
        </w:rPr>
        <w:t>buffer</w:t>
      </w:r>
      <w:r w:rsidRPr="000266B4">
        <w:rPr>
          <w:rStyle w:val="11111AAAAStyleUnderline"/>
          <w:highlight w:val="yellow"/>
        </w:rPr>
        <w:t xml:space="preserve"> it from</w:t>
      </w:r>
      <w:r w:rsidRPr="000266B4">
        <w:rPr>
          <w:rStyle w:val="11111AAAAStyleUnderline"/>
        </w:rPr>
        <w:t xml:space="preserve"> the effects of </w:t>
      </w:r>
      <w:r w:rsidRPr="000266B4">
        <w:rPr>
          <w:rStyle w:val="Emphasis"/>
          <w:highlight w:val="yellow"/>
        </w:rPr>
        <w:t>solar flares</w:t>
      </w:r>
      <w:r w:rsidRPr="000266B4">
        <w:rPr>
          <w:rStyle w:val="11111AAAAStyleUnderline"/>
        </w:rPr>
        <w:t xml:space="preserve">, </w:t>
      </w:r>
      <w:r w:rsidRPr="000266B4">
        <w:rPr>
          <w:rStyle w:val="Emphasis"/>
          <w:highlight w:val="yellow"/>
        </w:rPr>
        <w:t>lightning</w:t>
      </w:r>
      <w:r w:rsidRPr="000266B4">
        <w:rPr>
          <w:rStyle w:val="Emphasis"/>
        </w:rPr>
        <w:t xml:space="preserve"> strikes</w:t>
      </w:r>
      <w:r w:rsidRPr="000266B4">
        <w:rPr>
          <w:rStyle w:val="11111AAAAStyleUnderline"/>
        </w:rPr>
        <w:t xml:space="preserve">, </w:t>
      </w:r>
      <w:r w:rsidRPr="000266B4">
        <w:rPr>
          <w:rStyle w:val="11111AAAAStyleUnderline"/>
          <w:highlight w:val="yellow"/>
        </w:rPr>
        <w:t xml:space="preserve">and an </w:t>
      </w:r>
      <w:r w:rsidRPr="000266B4">
        <w:rPr>
          <w:rStyle w:val="Emphasis"/>
          <w:highlight w:val="yellow"/>
        </w:rPr>
        <w:t>EMP</w:t>
      </w:r>
      <w:r w:rsidRPr="000266B4">
        <w:rPr>
          <w:rStyle w:val="11111AAAAStyleUnderline"/>
        </w:rPr>
        <w:t xml:space="preserve"> from a nuclear blast</w:t>
      </w:r>
      <w:r w:rsidRPr="000266B4">
        <w:t xml:space="preserve"> </w:t>
      </w:r>
      <w:r w:rsidRPr="000266B4">
        <w:rPr>
          <w:rStyle w:val="Emphasis"/>
        </w:rPr>
        <w:t>all at the same time</w:t>
      </w:r>
      <w:r w:rsidRPr="000266B4">
        <w:t>: a three-for-one surge protector. “</w:t>
      </w:r>
      <w:r w:rsidRPr="000266B4">
        <w:rPr>
          <w:rStyle w:val="11111AAAAStyleUnderline"/>
          <w:highlight w:val="yellow"/>
        </w:rPr>
        <w:t xml:space="preserve">We have a </w:t>
      </w:r>
      <w:r w:rsidRPr="000266B4">
        <w:rPr>
          <w:rStyle w:val="Emphasis"/>
          <w:highlight w:val="yellow"/>
        </w:rPr>
        <w:t>strong technical basis</w:t>
      </w:r>
      <w:r w:rsidRPr="000266B4">
        <w:t xml:space="preserve"> </w:t>
      </w:r>
      <w:r w:rsidRPr="000266B4">
        <w:rPr>
          <w:rStyle w:val="11111AAAAStyleUnderline"/>
        </w:rPr>
        <w:t>for what the impacts</w:t>
      </w:r>
      <w:r w:rsidRPr="000266B4">
        <w:t xml:space="preserve"> [of an EMP] </w:t>
      </w:r>
      <w:r w:rsidRPr="000266B4">
        <w:rPr>
          <w:rStyle w:val="11111AAAAStyleUnderline"/>
        </w:rPr>
        <w:t>might be</w:t>
      </w:r>
      <w:r w:rsidRPr="000266B4">
        <w:t>,” says Randy Horton, EPRI project manager and author of the report being released today. “That is one thing that didn’t exist before.”</w:t>
      </w:r>
    </w:p>
    <w:p w14:paraId="210E7D8B" w14:textId="77777777" w:rsidR="00DD0987" w:rsidRPr="000266B4" w:rsidRDefault="00DD0987" w:rsidP="00DD0987">
      <w:pPr>
        <w:rPr>
          <w:rStyle w:val="11111AAAAStyleUnderline"/>
        </w:rPr>
      </w:pPr>
      <w:r w:rsidRPr="000266B4">
        <w:t xml:space="preserve">Horton says that </w:t>
      </w:r>
      <w:r w:rsidRPr="000266B4">
        <w:rPr>
          <w:rStyle w:val="11111AAAAStyleUnderline"/>
        </w:rPr>
        <w:t xml:space="preserve">EPRI </w:t>
      </w:r>
      <w:r w:rsidRPr="000266B4">
        <w:rPr>
          <w:rStyle w:val="11111AAAAStyleUnderline"/>
          <w:highlight w:val="yellow"/>
        </w:rPr>
        <w:t>technicians</w:t>
      </w:r>
      <w:r w:rsidRPr="000266B4">
        <w:rPr>
          <w:rStyle w:val="11111AAAAStyleUnderline"/>
        </w:rPr>
        <w:t xml:space="preserve"> </w:t>
      </w:r>
      <w:r w:rsidRPr="000266B4">
        <w:rPr>
          <w:rStyle w:val="11111AAAAStyleUnderline"/>
          <w:highlight w:val="yellow"/>
        </w:rPr>
        <w:t>worked</w:t>
      </w:r>
      <w:r w:rsidRPr="000266B4">
        <w:rPr>
          <w:rStyle w:val="11111AAAAStyleUnderline"/>
        </w:rPr>
        <w:t xml:space="preserve"> </w:t>
      </w:r>
      <w:r w:rsidRPr="000266B4">
        <w:rPr>
          <w:rStyle w:val="11111AAAAStyleUnderline"/>
          <w:highlight w:val="yellow"/>
        </w:rPr>
        <w:t>with</w:t>
      </w:r>
      <w:r w:rsidRPr="000266B4">
        <w:rPr>
          <w:rStyle w:val="11111AAAAStyleUnderline"/>
        </w:rPr>
        <w:t xml:space="preserve"> experts at </w:t>
      </w:r>
      <w:r w:rsidRPr="000266B4">
        <w:rPr>
          <w:rStyle w:val="11111AAAAStyleUnderline"/>
          <w:highlight w:val="yellow"/>
        </w:rPr>
        <w:t xml:space="preserve">the </w:t>
      </w:r>
      <w:r w:rsidRPr="000266B4">
        <w:rPr>
          <w:rStyle w:val="Emphasis"/>
          <w:highlight w:val="yellow"/>
        </w:rPr>
        <w:t>D</w:t>
      </w:r>
      <w:r w:rsidRPr="000266B4">
        <w:rPr>
          <w:rStyle w:val="Emphasis"/>
        </w:rPr>
        <w:t xml:space="preserve">epartment </w:t>
      </w:r>
      <w:r w:rsidRPr="000266B4">
        <w:rPr>
          <w:rStyle w:val="Emphasis"/>
          <w:highlight w:val="yellow"/>
        </w:rPr>
        <w:t>o</w:t>
      </w:r>
      <w:r w:rsidRPr="000266B4">
        <w:rPr>
          <w:rStyle w:val="Emphasis"/>
        </w:rPr>
        <w:t xml:space="preserve">f </w:t>
      </w:r>
      <w:r w:rsidRPr="000266B4">
        <w:rPr>
          <w:rStyle w:val="Emphasis"/>
          <w:highlight w:val="yellow"/>
        </w:rPr>
        <w:t>E</w:t>
      </w:r>
      <w:r w:rsidRPr="000266B4">
        <w:rPr>
          <w:rStyle w:val="Emphasis"/>
        </w:rPr>
        <w:t>nergy labs</w:t>
      </w:r>
      <w:r w:rsidRPr="000266B4">
        <w:t xml:space="preserve"> at Los Alamos and Sandia </w:t>
      </w:r>
      <w:r w:rsidRPr="000266B4">
        <w:rPr>
          <w:rStyle w:val="11111AAAAStyleUnderline"/>
        </w:rPr>
        <w:t>to simulate some effects of an EMP</w:t>
      </w:r>
      <w:r w:rsidRPr="000266B4">
        <w:t xml:space="preserve"> on substations and distribution systems. </w:t>
      </w:r>
      <w:r w:rsidRPr="000266B4">
        <w:rPr>
          <w:rStyle w:val="11111AAAAStyleUnderline"/>
          <w:highlight w:val="yellow"/>
        </w:rPr>
        <w:t>They</w:t>
      </w:r>
      <w:r w:rsidRPr="000266B4">
        <w:rPr>
          <w:rStyle w:val="11111AAAAStyleUnderline"/>
        </w:rPr>
        <w:t xml:space="preserve"> also </w:t>
      </w:r>
      <w:r w:rsidRPr="000266B4">
        <w:rPr>
          <w:rStyle w:val="11111AAAAStyleUnderline"/>
          <w:highlight w:val="yellow"/>
        </w:rPr>
        <w:t xml:space="preserve">did </w:t>
      </w:r>
      <w:r w:rsidRPr="000266B4">
        <w:rPr>
          <w:rStyle w:val="Emphasis"/>
          <w:highlight w:val="yellow"/>
        </w:rPr>
        <w:t>real-world testing</w:t>
      </w:r>
      <w:r w:rsidRPr="000266B4">
        <w:rPr>
          <w:rStyle w:val="Emphasis"/>
        </w:rPr>
        <w:t xml:space="preserve"> of electrical equipment</w:t>
      </w:r>
      <w:r w:rsidRPr="000266B4">
        <w:t xml:space="preserve"> at an EPRI laboratory in Charlotte, North Carolina. </w:t>
      </w:r>
      <w:r w:rsidRPr="000266B4">
        <w:rPr>
          <w:rStyle w:val="11111AAAAStyleUnderline"/>
        </w:rPr>
        <w:t xml:space="preserve">The study, which took </w:t>
      </w:r>
      <w:r w:rsidRPr="000266B4">
        <w:rPr>
          <w:rStyle w:val="Emphasis"/>
        </w:rPr>
        <w:t>three years</w:t>
      </w:r>
      <w:r w:rsidRPr="000266B4">
        <w:rPr>
          <w:rStyle w:val="11111AAAAStyleUnderline"/>
        </w:rPr>
        <w:t xml:space="preserve"> to complete, looks at the effects of three kinds of energy spawned by a nuclear detonation.</w:t>
      </w:r>
    </w:p>
    <w:p w14:paraId="43F2F458" w14:textId="77777777" w:rsidR="00DD0987" w:rsidRPr="000266B4" w:rsidRDefault="00DD0987" w:rsidP="00DD0987">
      <w:r w:rsidRPr="000266B4">
        <w:t>The first high-energy wave occurs in just a few nanoseconds and is called an E1. The second wave, called an E2, lasts up to a second and can fry electric systems the way a lightning strike does, unless they are properly grounded. Effects of an E2 wave on the grid are expected to be minimal. The third kind of wave can last for tens of seconds and is similar to what utility operators might expect from a low-frequency, long-duration solar flare or geomagnetic storm. The report says that the combination of an E1 and E3 would cause the most damage over the widest area.</w:t>
      </w:r>
    </w:p>
    <w:p w14:paraId="5A94AC4F" w14:textId="77777777" w:rsidR="00DD0987" w:rsidRPr="000266B4" w:rsidRDefault="00DD0987" w:rsidP="00DD0987">
      <w:r w:rsidRPr="000266B4">
        <w:t xml:space="preserve">Horton says </w:t>
      </w:r>
      <w:r w:rsidRPr="000266B4">
        <w:rPr>
          <w:rStyle w:val="11111AAAAStyleUnderline"/>
          <w:highlight w:val="yellow"/>
        </w:rPr>
        <w:t>simulations</w:t>
      </w:r>
      <w:r w:rsidRPr="000266B4">
        <w:t xml:space="preserve"> and testing by EPRI </w:t>
      </w:r>
      <w:r w:rsidRPr="000266B4">
        <w:rPr>
          <w:rStyle w:val="Emphasis"/>
          <w:highlight w:val="yellow"/>
        </w:rPr>
        <w:t>contradict</w:t>
      </w:r>
      <w:r w:rsidRPr="000266B4">
        <w:rPr>
          <w:rStyle w:val="Emphasis"/>
        </w:rPr>
        <w:t>s</w:t>
      </w:r>
      <w:r w:rsidRPr="000266B4">
        <w:t xml:space="preserve"> </w:t>
      </w:r>
      <w:r w:rsidRPr="000266B4">
        <w:rPr>
          <w:rStyle w:val="11111AAAAStyleUnderline"/>
        </w:rPr>
        <w:t xml:space="preserve">earlier </w:t>
      </w:r>
      <w:r w:rsidRPr="000266B4">
        <w:rPr>
          <w:rStyle w:val="11111AAAAStyleUnderline"/>
          <w:highlight w:val="yellow"/>
        </w:rPr>
        <w:t>findings</w:t>
      </w:r>
      <w:r w:rsidRPr="000266B4">
        <w:rPr>
          <w:rStyle w:val="11111AAAAStyleUnderline"/>
        </w:rPr>
        <w:t xml:space="preserve"> that </w:t>
      </w:r>
      <w:r w:rsidRPr="000266B4">
        <w:rPr>
          <w:rStyle w:val="11111AAAAStyleUnderline"/>
          <w:highlight w:val="yellow"/>
        </w:rPr>
        <w:t xml:space="preserve">an EMP would </w:t>
      </w:r>
      <w:r w:rsidRPr="000266B4">
        <w:rPr>
          <w:rStyle w:val="Emphasis"/>
          <w:highlight w:val="yellow"/>
        </w:rPr>
        <w:t>wipe out the</w:t>
      </w:r>
      <w:r w:rsidRPr="000266B4">
        <w:rPr>
          <w:rStyle w:val="Emphasis"/>
        </w:rPr>
        <w:t xml:space="preserve"> US </w:t>
      </w:r>
      <w:r w:rsidRPr="000266B4">
        <w:rPr>
          <w:rStyle w:val="Emphasis"/>
          <w:highlight w:val="yellow"/>
        </w:rPr>
        <w:t>grid</w:t>
      </w:r>
      <w:r w:rsidRPr="000266B4">
        <w:t>. “</w:t>
      </w:r>
      <w:r w:rsidRPr="000266B4">
        <w:rPr>
          <w:rStyle w:val="11111AAAAStyleUnderline"/>
          <w:highlight w:val="yellow"/>
        </w:rPr>
        <w:t xml:space="preserve">You could have a </w:t>
      </w:r>
      <w:r w:rsidRPr="000266B4">
        <w:rPr>
          <w:rStyle w:val="Emphasis"/>
          <w:highlight w:val="yellow"/>
        </w:rPr>
        <w:t>regional</w:t>
      </w:r>
      <w:r w:rsidRPr="000266B4">
        <w:rPr>
          <w:rStyle w:val="Emphasis"/>
        </w:rPr>
        <w:t xml:space="preserve"> voltage </w:t>
      </w:r>
      <w:r w:rsidRPr="000266B4">
        <w:rPr>
          <w:rStyle w:val="Emphasis"/>
          <w:highlight w:val="yellow"/>
        </w:rPr>
        <w:t>collapse</w:t>
      </w:r>
      <w:r w:rsidRPr="000266B4">
        <w:rPr>
          <w:rStyle w:val="11111AAAAStyleUnderline"/>
        </w:rPr>
        <w:t xml:space="preserve">, </w:t>
      </w:r>
      <w:r w:rsidRPr="000266B4">
        <w:rPr>
          <w:rStyle w:val="11111AAAAStyleUnderline"/>
          <w:highlight w:val="yellow"/>
        </w:rPr>
        <w:t xml:space="preserve">but you </w:t>
      </w:r>
      <w:r w:rsidRPr="000266B4">
        <w:rPr>
          <w:rStyle w:val="Emphasis"/>
          <w:highlight w:val="yellow"/>
        </w:rPr>
        <w:t>wouldn’t damage</w:t>
      </w:r>
      <w:r w:rsidRPr="000266B4">
        <w:rPr>
          <w:rStyle w:val="11111AAAAStyleUnderline"/>
          <w:highlight w:val="yellow"/>
        </w:rPr>
        <w:t xml:space="preserve"> a </w:t>
      </w:r>
      <w:r w:rsidRPr="000266B4">
        <w:rPr>
          <w:rStyle w:val="Emphasis"/>
          <w:highlight w:val="yellow"/>
        </w:rPr>
        <w:t>large number</w:t>
      </w:r>
      <w:r w:rsidRPr="000266B4">
        <w:rPr>
          <w:rStyle w:val="Emphasis"/>
        </w:rPr>
        <w:t xml:space="preserve"> of bulk power transformers immediately</w:t>
      </w:r>
      <w:r w:rsidRPr="000266B4">
        <w:rPr>
          <w:rStyle w:val="11111AAAAStyleUnderline"/>
        </w:rPr>
        <w:t>,” Horton</w:t>
      </w:r>
      <w:r w:rsidRPr="000266B4">
        <w:t xml:space="preserve"> says. “That was the difference in our finding. </w:t>
      </w:r>
      <w:r w:rsidRPr="000266B4">
        <w:rPr>
          <w:rStyle w:val="11111AAAAStyleUnderline"/>
        </w:rPr>
        <w:t xml:space="preserve">There were some studies that said you could damage hundreds of transformers. We just </w:t>
      </w:r>
      <w:r w:rsidRPr="000266B4">
        <w:rPr>
          <w:rStyle w:val="Emphasis"/>
        </w:rPr>
        <w:t>didn’t find it</w:t>
      </w:r>
      <w:r w:rsidRPr="000266B4">
        <w:t>.”</w:t>
      </w:r>
    </w:p>
    <w:p w14:paraId="14A33276" w14:textId="77777777" w:rsidR="00DD0987" w:rsidRPr="000266B4" w:rsidRDefault="00DD0987" w:rsidP="00DD0987"/>
    <w:p w14:paraId="4FE31E24" w14:textId="77777777" w:rsidR="00DD0987" w:rsidRPr="00F711F5" w:rsidRDefault="00DD0987" w:rsidP="00DD0987">
      <w:pPr>
        <w:pStyle w:val="Heading3"/>
      </w:pPr>
      <w:r w:rsidRPr="00F711F5">
        <w:t xml:space="preserve">D: </w:t>
      </w:r>
      <w:r>
        <w:t xml:space="preserve">Econ </w:t>
      </w:r>
      <w:r w:rsidRPr="00F711F5">
        <w:t>War—1NC</w:t>
      </w:r>
    </w:p>
    <w:p w14:paraId="57083CBE" w14:textId="77777777" w:rsidR="00DD0987" w:rsidRPr="00F711F5" w:rsidRDefault="00DD0987" w:rsidP="00DD0987"/>
    <w:p w14:paraId="720F33EA" w14:textId="77777777" w:rsidR="00DD0987" w:rsidRPr="00F73B8E" w:rsidRDefault="00DD0987" w:rsidP="00DD0987">
      <w:pPr>
        <w:pStyle w:val="Heading4"/>
      </w:pPr>
      <w:r w:rsidRPr="00F73B8E">
        <w:t>No war from decline.</w:t>
      </w:r>
    </w:p>
    <w:p w14:paraId="4C47919E" w14:textId="77777777" w:rsidR="00DD0987" w:rsidRPr="00F711F5" w:rsidRDefault="00DD0987" w:rsidP="00DD0987">
      <w:r w:rsidRPr="00F711F5">
        <w:rPr>
          <w:rStyle w:val="Style13ptBold"/>
        </w:rPr>
        <w:t xml:space="preserve">Walt ’20 </w:t>
      </w:r>
      <w:r w:rsidRPr="00F711F5">
        <w:t xml:space="preserve">[Stephen; May 13; Professor of International Relations at Harvard University; " Will a Global Depression Trigger Another World War?" </w:t>
      </w:r>
      <w:hyperlink r:id="rId13" w:history="1">
        <w:r w:rsidRPr="00F711F5">
          <w:rPr>
            <w:rStyle w:val="Hyperlink"/>
          </w:rPr>
          <w:t>https://foreignpolicy.com/2020/05/13/coronavirus-pandemic-depression-economy-world-war/</w:t>
        </w:r>
      </w:hyperlink>
      <w:r w:rsidRPr="00F711F5">
        <w:t>]</w:t>
      </w:r>
    </w:p>
    <w:p w14:paraId="70AA2CBE" w14:textId="77777777" w:rsidR="00DD0987" w:rsidRPr="00F711F5" w:rsidRDefault="00DD0987" w:rsidP="00DD0987"/>
    <w:p w14:paraId="4B8366C4" w14:textId="77777777" w:rsidR="00DD0987" w:rsidRPr="00F711F5" w:rsidRDefault="00DD0987" w:rsidP="00DD0987">
      <w:pPr>
        <w:rPr>
          <w:b/>
          <w:bCs/>
          <w:sz w:val="20"/>
          <w:szCs w:val="20"/>
          <w:u w:val="single"/>
        </w:rPr>
      </w:pPr>
      <w:r w:rsidRPr="00F711F5">
        <w:t xml:space="preserve">On balance, however, </w:t>
      </w:r>
      <w:r w:rsidRPr="00F711F5">
        <w:rPr>
          <w:rStyle w:val="11111AAAAStyleUnderline"/>
          <w:highlight w:val="yellow"/>
        </w:rPr>
        <w:t>I do not think</w:t>
      </w:r>
      <w:r w:rsidRPr="00F711F5">
        <w:t xml:space="preserve"> that even the extraordinary </w:t>
      </w:r>
      <w:r w:rsidRPr="00F711F5">
        <w:rPr>
          <w:rStyle w:val="11111AAAAStyleUnderline"/>
          <w:highlight w:val="yellow"/>
        </w:rPr>
        <w:t>econ</w:t>
      </w:r>
      <w:r w:rsidRPr="00F711F5">
        <w:rPr>
          <w:rStyle w:val="11111AAAAStyleUnderline"/>
        </w:rPr>
        <w:t>omic conditions</w:t>
      </w:r>
      <w:r w:rsidRPr="00F711F5">
        <w:t xml:space="preserve"> we are witnessing today </w:t>
      </w:r>
      <w:r w:rsidRPr="00F711F5">
        <w:rPr>
          <w:rStyle w:val="11111AAAAStyleUnderline"/>
        </w:rPr>
        <w:t>are going to</w:t>
      </w:r>
      <w:r w:rsidRPr="00F711F5">
        <w:t xml:space="preserve"> have much </w:t>
      </w:r>
      <w:r w:rsidRPr="00F711F5">
        <w:rPr>
          <w:rStyle w:val="11111AAAAStyleUnderline"/>
          <w:highlight w:val="yellow"/>
        </w:rPr>
        <w:t>impact</w:t>
      </w:r>
      <w:r w:rsidRPr="00F711F5">
        <w:t xml:space="preserve"> on </w:t>
      </w:r>
      <w:r w:rsidRPr="00F711F5">
        <w:rPr>
          <w:rStyle w:val="Emphasis"/>
        </w:rPr>
        <w:t xml:space="preserve">the likelihood of </w:t>
      </w:r>
      <w:r w:rsidRPr="00F711F5">
        <w:rPr>
          <w:rStyle w:val="Emphasis"/>
          <w:highlight w:val="yellow"/>
        </w:rPr>
        <w:t>war</w:t>
      </w:r>
      <w:r w:rsidRPr="00F711F5">
        <w:t xml:space="preserve">. Why? </w:t>
      </w:r>
      <w:r w:rsidRPr="00F711F5">
        <w:rPr>
          <w:rStyle w:val="11111AAAAStyleUnderline"/>
        </w:rPr>
        <w:t>First</w:t>
      </w:r>
      <w:r w:rsidRPr="00F711F5">
        <w:t xml:space="preserve"> of all, </w:t>
      </w:r>
      <w:r w:rsidRPr="00F711F5">
        <w:rPr>
          <w:rStyle w:val="11111AAAAStyleUnderline"/>
          <w:highlight w:val="yellow"/>
        </w:rPr>
        <w:t>if depressions</w:t>
      </w:r>
      <w:r w:rsidRPr="00F711F5">
        <w:t xml:space="preserve"> were a powerful </w:t>
      </w:r>
      <w:r w:rsidRPr="00F711F5">
        <w:rPr>
          <w:rStyle w:val="11111AAAAStyleUnderline"/>
          <w:highlight w:val="yellow"/>
        </w:rPr>
        <w:t>cause</w:t>
      </w:r>
      <w:r w:rsidRPr="00F711F5">
        <w:t xml:space="preserve"> of </w:t>
      </w:r>
      <w:r w:rsidRPr="00F711F5">
        <w:rPr>
          <w:rStyle w:val="11111AAAAStyleUnderline"/>
          <w:highlight w:val="yellow"/>
        </w:rPr>
        <w:t>war, there would be</w:t>
      </w:r>
      <w:r w:rsidRPr="00F711F5">
        <w:rPr>
          <w:rStyle w:val="11111AAAAStyleUnderline"/>
        </w:rPr>
        <w:t xml:space="preserve"> </w:t>
      </w:r>
      <w:r w:rsidRPr="00F711F5">
        <w:rPr>
          <w:rStyle w:val="Emphasis"/>
        </w:rPr>
        <w:t xml:space="preserve">a lot </w:t>
      </w:r>
      <w:r w:rsidRPr="00F711F5">
        <w:rPr>
          <w:rStyle w:val="Emphasis"/>
          <w:highlight w:val="yellow"/>
        </w:rPr>
        <w:t>more</w:t>
      </w:r>
      <w:r w:rsidRPr="00F711F5">
        <w:rPr>
          <w:rStyle w:val="Emphasis"/>
        </w:rPr>
        <w:t xml:space="preserve"> of the latter</w:t>
      </w:r>
      <w:r w:rsidRPr="00F711F5">
        <w:t xml:space="preserve">. To take one example, </w:t>
      </w:r>
      <w:r w:rsidRPr="00F711F5">
        <w:rPr>
          <w:rStyle w:val="11111AAAAStyleUnderline"/>
        </w:rPr>
        <w:t xml:space="preserve">the </w:t>
      </w:r>
      <w:r w:rsidRPr="00F711F5">
        <w:rPr>
          <w:rStyle w:val="11111AAAAStyleUnderline"/>
          <w:highlight w:val="yellow"/>
        </w:rPr>
        <w:t>U</w:t>
      </w:r>
      <w:r w:rsidRPr="00F711F5">
        <w:t xml:space="preserve">nited </w:t>
      </w:r>
      <w:r w:rsidRPr="00F711F5">
        <w:rPr>
          <w:rStyle w:val="11111AAAAStyleUnderline"/>
          <w:highlight w:val="yellow"/>
        </w:rPr>
        <w:t>S</w:t>
      </w:r>
      <w:r w:rsidRPr="00F711F5">
        <w:t xml:space="preserve">tates has </w:t>
      </w:r>
      <w:r w:rsidRPr="00F711F5">
        <w:rPr>
          <w:rStyle w:val="11111AAAAStyleUnderline"/>
          <w:highlight w:val="yellow"/>
        </w:rPr>
        <w:t xml:space="preserve">suffered </w:t>
      </w:r>
      <w:r w:rsidRPr="00F711F5">
        <w:rPr>
          <w:rStyle w:val="Emphasis"/>
          <w:highlight w:val="yellow"/>
        </w:rPr>
        <w:t>40</w:t>
      </w:r>
      <w:r w:rsidRPr="00F711F5">
        <w:rPr>
          <w:rStyle w:val="Emphasis"/>
        </w:rPr>
        <w:t xml:space="preserve"> or more recessions</w:t>
      </w:r>
      <w:r w:rsidRPr="00F711F5">
        <w:t xml:space="preserve"> since the country was founded, </w:t>
      </w:r>
      <w:r w:rsidRPr="00F711F5">
        <w:rPr>
          <w:rStyle w:val="11111AAAAStyleUnderline"/>
          <w:highlight w:val="yellow"/>
        </w:rPr>
        <w:t>yet</w:t>
      </w:r>
      <w:r w:rsidRPr="00F711F5">
        <w:t xml:space="preserve"> it has </w:t>
      </w:r>
      <w:r w:rsidRPr="00F711F5">
        <w:rPr>
          <w:rStyle w:val="11111AAAAStyleUnderline"/>
        </w:rPr>
        <w:t xml:space="preserve">fought </w:t>
      </w:r>
      <w:r w:rsidRPr="00F711F5">
        <w:rPr>
          <w:rStyle w:val="Emphasis"/>
        </w:rPr>
        <w:t xml:space="preserve">perhaps </w:t>
      </w:r>
      <w:r w:rsidRPr="00F711F5">
        <w:rPr>
          <w:rStyle w:val="Emphasis"/>
          <w:highlight w:val="yellow"/>
        </w:rPr>
        <w:t>20</w:t>
      </w:r>
      <w:r w:rsidRPr="00F711F5">
        <w:rPr>
          <w:rStyle w:val="Emphasis"/>
        </w:rPr>
        <w:t xml:space="preserve"> interstate </w:t>
      </w:r>
      <w:r w:rsidRPr="00F711F5">
        <w:rPr>
          <w:rStyle w:val="Emphasis"/>
          <w:highlight w:val="yellow"/>
        </w:rPr>
        <w:t>wars</w:t>
      </w:r>
      <w:r w:rsidRPr="00F711F5">
        <w:rPr>
          <w:rStyle w:val="11111AAAAStyleUnderline"/>
          <w:highlight w:val="yellow"/>
        </w:rPr>
        <w:t>, most</w:t>
      </w:r>
      <w:r w:rsidRPr="00F711F5">
        <w:rPr>
          <w:rStyle w:val="11111AAAAStyleUnderline"/>
        </w:rPr>
        <w:t xml:space="preserve"> of them </w:t>
      </w:r>
      <w:r w:rsidRPr="00F711F5">
        <w:rPr>
          <w:rStyle w:val="Emphasis"/>
          <w:highlight w:val="yellow"/>
        </w:rPr>
        <w:t>unrelated</w:t>
      </w:r>
      <w:r w:rsidRPr="00F711F5">
        <w:rPr>
          <w:rStyle w:val="11111AAAAStyleUnderline"/>
          <w:highlight w:val="yellow"/>
        </w:rPr>
        <w:t xml:space="preserve"> to</w:t>
      </w:r>
      <w:r w:rsidRPr="00F711F5">
        <w:t xml:space="preserve"> the state of </w:t>
      </w:r>
      <w:r w:rsidRPr="00F711F5">
        <w:rPr>
          <w:rStyle w:val="11111AAAAStyleUnderline"/>
        </w:rPr>
        <w:t xml:space="preserve">the </w:t>
      </w:r>
      <w:r w:rsidRPr="00F711F5">
        <w:rPr>
          <w:rStyle w:val="11111AAAAStyleUnderline"/>
          <w:highlight w:val="yellow"/>
        </w:rPr>
        <w:t>econ</w:t>
      </w:r>
      <w:r w:rsidRPr="00F711F5">
        <w:rPr>
          <w:rStyle w:val="11111AAAAStyleUnderline"/>
        </w:rPr>
        <w:t>omy</w:t>
      </w:r>
      <w:r w:rsidRPr="00F711F5">
        <w:t>. To paraphrase the economist Paul Samuelson’s famous quip about the stock market, if recessions were a powerful cause of war, they would have predicted “nine out of the last five (or fewer).”</w:t>
      </w:r>
    </w:p>
    <w:p w14:paraId="0B0A3CDB" w14:textId="77777777" w:rsidR="00DD0987" w:rsidRPr="00F711F5" w:rsidRDefault="00DD0987" w:rsidP="00DD0987">
      <w:r w:rsidRPr="00F711F5">
        <w:rPr>
          <w:rStyle w:val="11111AAAAStyleUnderline"/>
        </w:rPr>
        <w:t>Second, states do not start wars unless they believe they will win a quick and relatively cheap victory</w:t>
      </w:r>
      <w:r w:rsidRPr="00F711F5">
        <w:t xml:space="preserve">. As John Mearsheimer showed in his classic book Conventional Deterrence, </w:t>
      </w:r>
      <w:r w:rsidRPr="00F711F5">
        <w:rPr>
          <w:rStyle w:val="11111AAAAStyleUnderline"/>
        </w:rPr>
        <w:t xml:space="preserve">national leaders </w:t>
      </w:r>
      <w:r w:rsidRPr="00F711F5">
        <w:rPr>
          <w:rStyle w:val="Emphasis"/>
        </w:rPr>
        <w:t>avoid war</w:t>
      </w:r>
      <w:r w:rsidRPr="00F711F5">
        <w:rPr>
          <w:rStyle w:val="11111AAAAStyleUnderline"/>
        </w:rPr>
        <w:t xml:space="preserve"> when</w:t>
      </w:r>
      <w:r w:rsidRPr="00F711F5">
        <w:t xml:space="preserve"> they are </w:t>
      </w:r>
      <w:r w:rsidRPr="00F711F5">
        <w:rPr>
          <w:rStyle w:val="11111AAAAStyleUnderline"/>
        </w:rPr>
        <w:t xml:space="preserve">convinced it will be </w:t>
      </w:r>
      <w:r w:rsidRPr="00F711F5">
        <w:rPr>
          <w:rStyle w:val="Emphasis"/>
        </w:rPr>
        <w:t>long</w:t>
      </w:r>
      <w:r w:rsidRPr="00F711F5">
        <w:rPr>
          <w:rStyle w:val="11111AAAAStyleUnderline"/>
        </w:rPr>
        <w:t xml:space="preserve">, </w:t>
      </w:r>
      <w:r w:rsidRPr="00F711F5">
        <w:rPr>
          <w:rStyle w:val="Emphasis"/>
        </w:rPr>
        <w:t>bloody</w:t>
      </w:r>
      <w:r w:rsidRPr="00F711F5">
        <w:rPr>
          <w:rStyle w:val="11111AAAAStyleUnderline"/>
        </w:rPr>
        <w:t xml:space="preserve">, </w:t>
      </w:r>
      <w:r w:rsidRPr="00F711F5">
        <w:rPr>
          <w:rStyle w:val="Emphasis"/>
        </w:rPr>
        <w:t>costly</w:t>
      </w:r>
      <w:r w:rsidRPr="00F711F5">
        <w:rPr>
          <w:rStyle w:val="11111AAAAStyleUnderline"/>
        </w:rPr>
        <w:t xml:space="preserve">, and </w:t>
      </w:r>
      <w:r w:rsidRPr="00F711F5">
        <w:rPr>
          <w:rStyle w:val="Emphasis"/>
        </w:rPr>
        <w:t>uncertain</w:t>
      </w:r>
      <w:r w:rsidRPr="00F711F5">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2CD5442" w14:textId="77777777" w:rsidR="00DD0987" w:rsidRPr="00F711F5" w:rsidRDefault="00DD0987" w:rsidP="00DD0987">
      <w:r w:rsidRPr="00F711F5">
        <w:rPr>
          <w:rStyle w:val="11111AAAAStyleUnderline"/>
        </w:rPr>
        <w:t>The fact</w:t>
      </w:r>
      <w:r w:rsidRPr="00F711F5">
        <w:t xml:space="preserve"> that each of these </w:t>
      </w:r>
      <w:r w:rsidRPr="00F711F5">
        <w:rPr>
          <w:rStyle w:val="11111AAAAStyleUnderline"/>
        </w:rPr>
        <w:t>leaders miscalculated</w:t>
      </w:r>
      <w:r w:rsidRPr="00F711F5">
        <w:t xml:space="preserve"> badly </w:t>
      </w:r>
      <w:r w:rsidRPr="00F711F5">
        <w:rPr>
          <w:rStyle w:val="11111AAAAStyleUnderline"/>
        </w:rPr>
        <w:t xml:space="preserve">does not alter the main point: </w:t>
      </w:r>
      <w:r w:rsidRPr="00F711F5">
        <w:rPr>
          <w:rStyle w:val="11111AAAAStyleUnderline"/>
          <w:highlight w:val="yellow"/>
        </w:rPr>
        <w:t>No matter</w:t>
      </w:r>
      <w:r w:rsidRPr="00F711F5">
        <w:t xml:space="preserve"> what a </w:t>
      </w:r>
      <w:r w:rsidRPr="00F711F5">
        <w:rPr>
          <w:rStyle w:val="11111AAAAStyleUnderline"/>
        </w:rPr>
        <w:t xml:space="preserve">country’s economic </w:t>
      </w:r>
      <w:r w:rsidRPr="00F711F5">
        <w:rPr>
          <w:rStyle w:val="11111AAAAStyleUnderline"/>
          <w:highlight w:val="yellow"/>
        </w:rPr>
        <w:t>condition</w:t>
      </w:r>
      <w:r w:rsidRPr="00F711F5">
        <w:t xml:space="preserve"> might be, </w:t>
      </w:r>
      <w:r w:rsidRPr="00F711F5">
        <w:rPr>
          <w:rStyle w:val="11111AAAAStyleUnderline"/>
        </w:rPr>
        <w:t xml:space="preserve">its </w:t>
      </w:r>
      <w:r w:rsidRPr="00F711F5">
        <w:rPr>
          <w:rStyle w:val="11111AAAAStyleUnderline"/>
          <w:highlight w:val="yellow"/>
        </w:rPr>
        <w:t xml:space="preserve">leaders will </w:t>
      </w:r>
      <w:r w:rsidRPr="00F711F5">
        <w:rPr>
          <w:rStyle w:val="Emphasis"/>
          <w:highlight w:val="yellow"/>
        </w:rPr>
        <w:t>not</w:t>
      </w:r>
      <w:r w:rsidRPr="00F711F5">
        <w:rPr>
          <w:rStyle w:val="11111AAAAStyleUnderline"/>
          <w:highlight w:val="yellow"/>
        </w:rPr>
        <w:t xml:space="preserve"> go to</w:t>
      </w:r>
      <w:r w:rsidRPr="00F711F5">
        <w:rPr>
          <w:rStyle w:val="11111AAAAStyleUnderline"/>
        </w:rPr>
        <w:t xml:space="preserve"> </w:t>
      </w:r>
      <w:r w:rsidRPr="00F711F5">
        <w:rPr>
          <w:rStyle w:val="11111AAAAStyleUnderline"/>
          <w:highlight w:val="yellow"/>
        </w:rPr>
        <w:t>war unless</w:t>
      </w:r>
      <w:r w:rsidRPr="00F711F5">
        <w:rPr>
          <w:rStyle w:val="11111AAAAStyleUnderline"/>
        </w:rPr>
        <w:t xml:space="preserve"> they</w:t>
      </w:r>
      <w:r w:rsidRPr="00F711F5">
        <w:t xml:space="preserve"> think they </w:t>
      </w:r>
      <w:r w:rsidRPr="00F711F5">
        <w:rPr>
          <w:rStyle w:val="11111AAAAStyleUnderline"/>
        </w:rPr>
        <w:t>can</w:t>
      </w:r>
      <w:r w:rsidRPr="00F711F5">
        <w:t xml:space="preserve"> do so </w:t>
      </w:r>
      <w:r w:rsidRPr="00F711F5">
        <w:rPr>
          <w:rStyle w:val="Emphasis"/>
          <w:highlight w:val="yellow"/>
        </w:rPr>
        <w:t>quickly</w:t>
      </w:r>
      <w:r w:rsidRPr="00F711F5">
        <w:rPr>
          <w:rStyle w:val="11111AAAAStyleUnderline"/>
          <w:highlight w:val="yellow"/>
        </w:rPr>
        <w:t xml:space="preserve">, </w:t>
      </w:r>
      <w:r w:rsidRPr="00F711F5">
        <w:rPr>
          <w:rStyle w:val="Emphasis"/>
          <w:highlight w:val="yellow"/>
        </w:rPr>
        <w:t>cheaply</w:t>
      </w:r>
      <w:r w:rsidRPr="00F711F5">
        <w:rPr>
          <w:rStyle w:val="11111AAAAStyleUnderline"/>
          <w:highlight w:val="yellow"/>
        </w:rPr>
        <w:t>, and with</w:t>
      </w:r>
      <w:r w:rsidRPr="00F711F5">
        <w:rPr>
          <w:rStyle w:val="11111AAAAStyleUnderline"/>
        </w:rPr>
        <w:t xml:space="preserve"> </w:t>
      </w:r>
      <w:r w:rsidRPr="00F711F5">
        <w:rPr>
          <w:rStyle w:val="Emphasis"/>
        </w:rPr>
        <w:t xml:space="preserve">a reasonable probability of </w:t>
      </w:r>
      <w:r w:rsidRPr="00F711F5">
        <w:rPr>
          <w:rStyle w:val="Emphasis"/>
          <w:highlight w:val="yellow"/>
        </w:rPr>
        <w:t>success</w:t>
      </w:r>
      <w:r w:rsidRPr="00F711F5">
        <w:t>.</w:t>
      </w:r>
    </w:p>
    <w:p w14:paraId="3A263262" w14:textId="77777777" w:rsidR="00DD0987" w:rsidRPr="00F711F5" w:rsidRDefault="00DD0987" w:rsidP="00DD0987">
      <w:r w:rsidRPr="00F711F5">
        <w:rPr>
          <w:rStyle w:val="11111AAAAStyleUnderline"/>
        </w:rPr>
        <w:t>Third</w:t>
      </w:r>
      <w:r w:rsidRPr="00F711F5">
        <w:t xml:space="preserve">, and most important, </w:t>
      </w:r>
      <w:r w:rsidRPr="00F711F5">
        <w:rPr>
          <w:rStyle w:val="11111AAAAStyleUnderline"/>
        </w:rPr>
        <w:t>the</w:t>
      </w:r>
      <w:r w:rsidRPr="00F711F5">
        <w:t xml:space="preserve"> primary </w:t>
      </w:r>
      <w:r w:rsidRPr="00F711F5">
        <w:rPr>
          <w:rStyle w:val="11111AAAAStyleUnderline"/>
          <w:highlight w:val="yellow"/>
        </w:rPr>
        <w:t>motivation for</w:t>
      </w:r>
      <w:r w:rsidRPr="00F711F5">
        <w:t xml:space="preserve"> most wars </w:t>
      </w:r>
      <w:r w:rsidRPr="00F711F5">
        <w:rPr>
          <w:rStyle w:val="11111AAAAStyleUnderline"/>
          <w:highlight w:val="yellow"/>
        </w:rPr>
        <w:t>is</w:t>
      </w:r>
      <w:r w:rsidRPr="00F711F5">
        <w:t xml:space="preserve"> the desire for </w:t>
      </w:r>
      <w:r w:rsidRPr="00F711F5">
        <w:rPr>
          <w:rStyle w:val="Emphasis"/>
          <w:highlight w:val="yellow"/>
        </w:rPr>
        <w:t>security, not</w:t>
      </w:r>
      <w:r w:rsidRPr="00F711F5">
        <w:rPr>
          <w:rStyle w:val="Emphasis"/>
        </w:rPr>
        <w:t xml:space="preserve"> economic </w:t>
      </w:r>
      <w:r w:rsidRPr="00F711F5">
        <w:rPr>
          <w:rStyle w:val="Emphasis"/>
          <w:highlight w:val="yellow"/>
        </w:rPr>
        <w:t>gain</w:t>
      </w:r>
      <w:r w:rsidRPr="00F711F5">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F711F5">
        <w:rPr>
          <w:rStyle w:val="11111AAAAStyleUnderline"/>
        </w:rPr>
        <w:t>“every war between Great Powers</w:t>
      </w:r>
      <w:r w:rsidRPr="00F711F5">
        <w:t xml:space="preserve"> [between 1848 and 1918] … </w:t>
      </w:r>
      <w:r w:rsidRPr="00F711F5">
        <w:rPr>
          <w:rStyle w:val="11111AAAAStyleUnderline"/>
        </w:rPr>
        <w:t xml:space="preserve">started as </w:t>
      </w:r>
      <w:r w:rsidRPr="00F711F5">
        <w:rPr>
          <w:rStyle w:val="Emphasis"/>
        </w:rPr>
        <w:t>a preventive war</w:t>
      </w:r>
      <w:r w:rsidRPr="00F711F5">
        <w:rPr>
          <w:rStyle w:val="11111AAAAStyleUnderline"/>
        </w:rPr>
        <w:t xml:space="preserve">, not as </w:t>
      </w:r>
      <w:r w:rsidRPr="00F711F5">
        <w:rPr>
          <w:rStyle w:val="Emphasis"/>
        </w:rPr>
        <w:t>a war of conquest</w:t>
      </w:r>
      <w:r w:rsidRPr="00F711F5">
        <w:rPr>
          <w:rStyle w:val="11111AAAAStyleUnderline"/>
        </w:rPr>
        <w:t>,” and that remains true of most wars</w:t>
      </w:r>
      <w:r w:rsidRPr="00F711F5">
        <w:t xml:space="preserve"> fought </w:t>
      </w:r>
      <w:r w:rsidRPr="00F711F5">
        <w:rPr>
          <w:rStyle w:val="11111AAAAStyleUnderline"/>
        </w:rPr>
        <w:t>since then</w:t>
      </w:r>
      <w:r w:rsidRPr="00F711F5">
        <w:t>.</w:t>
      </w:r>
    </w:p>
    <w:p w14:paraId="66679B3D" w14:textId="77777777" w:rsidR="00DD0987" w:rsidRPr="00F711F5" w:rsidRDefault="00DD0987" w:rsidP="00DD0987">
      <w:r w:rsidRPr="00F711F5">
        <w:t xml:space="preserve">The bottom line: </w:t>
      </w:r>
      <w:r w:rsidRPr="00F711F5">
        <w:rPr>
          <w:rStyle w:val="11111AAAAStyleUnderline"/>
        </w:rPr>
        <w:t>Economic conditions</w:t>
      </w:r>
      <w:r w:rsidRPr="00F711F5">
        <w:t xml:space="preserve"> (i.e., a </w:t>
      </w:r>
      <w:r w:rsidRPr="00F711F5">
        <w:rPr>
          <w:rStyle w:val="11111AAAAStyleUnderline"/>
          <w:highlight w:val="yellow"/>
        </w:rPr>
        <w:t>depression</w:t>
      </w:r>
      <w:r w:rsidRPr="00F711F5">
        <w:t xml:space="preserve">) may affect the broader political environment in which decisions for war or peace are made, but they </w:t>
      </w:r>
      <w:r w:rsidRPr="00F711F5">
        <w:rPr>
          <w:rStyle w:val="11111AAAAStyleUnderline"/>
          <w:highlight w:val="yellow"/>
        </w:rPr>
        <w:t>are</w:t>
      </w:r>
      <w:r w:rsidRPr="00F711F5">
        <w:rPr>
          <w:rStyle w:val="11111AAAAStyleUnderline"/>
        </w:rPr>
        <w:t xml:space="preserve"> </w:t>
      </w:r>
      <w:r w:rsidRPr="00F711F5">
        <w:rPr>
          <w:rStyle w:val="Emphasis"/>
        </w:rPr>
        <w:t xml:space="preserve">only </w:t>
      </w:r>
      <w:r w:rsidRPr="00F711F5">
        <w:rPr>
          <w:rStyle w:val="Emphasis"/>
          <w:highlight w:val="yellow"/>
        </w:rPr>
        <w:t>one</w:t>
      </w:r>
      <w:r w:rsidRPr="00F711F5">
        <w:rPr>
          <w:rStyle w:val="11111AAAAStyleUnderline"/>
          <w:highlight w:val="yellow"/>
        </w:rPr>
        <w:t xml:space="preserve"> factor </w:t>
      </w:r>
      <w:r w:rsidRPr="00F711F5">
        <w:rPr>
          <w:rStyle w:val="11111AAAAStyleUnderline"/>
        </w:rPr>
        <w:t xml:space="preserve">among </w:t>
      </w:r>
      <w:r w:rsidRPr="00F711F5">
        <w:rPr>
          <w:rStyle w:val="Emphasis"/>
        </w:rPr>
        <w:t>many</w:t>
      </w:r>
      <w:r w:rsidRPr="00F711F5">
        <w:rPr>
          <w:rStyle w:val="11111AAAAStyleUnderline"/>
        </w:rPr>
        <w:t xml:space="preserve"> </w:t>
      </w:r>
      <w:r w:rsidRPr="00F711F5">
        <w:rPr>
          <w:rStyle w:val="11111AAAAStyleUnderline"/>
          <w:highlight w:val="yellow"/>
        </w:rPr>
        <w:t>and</w:t>
      </w:r>
      <w:r w:rsidRPr="00F711F5">
        <w:rPr>
          <w:rStyle w:val="11111AAAAStyleUnderline"/>
        </w:rPr>
        <w:t xml:space="preserve"> </w:t>
      </w:r>
      <w:r w:rsidRPr="00F711F5">
        <w:rPr>
          <w:rStyle w:val="Emphasis"/>
          <w:highlight w:val="yellow"/>
        </w:rPr>
        <w:t>rarely</w:t>
      </w:r>
      <w:r w:rsidRPr="00F711F5">
        <w:rPr>
          <w:rStyle w:val="Emphasis"/>
        </w:rPr>
        <w:t xml:space="preserve"> the most </w:t>
      </w:r>
      <w:r w:rsidRPr="00F711F5">
        <w:rPr>
          <w:rStyle w:val="Emphasis"/>
          <w:highlight w:val="yellow"/>
        </w:rPr>
        <w:t>significant</w:t>
      </w:r>
      <w:r w:rsidRPr="00F711F5">
        <w:t xml:space="preserve">. Even if the COVID-19 pandemic has large, lasting, and negative effects on </w:t>
      </w:r>
      <w:r w:rsidRPr="00F711F5">
        <w:rPr>
          <w:rStyle w:val="11111AAAAStyleUnderline"/>
        </w:rPr>
        <w:t>the</w:t>
      </w:r>
      <w:r w:rsidRPr="00F711F5">
        <w:t xml:space="preserve"> world </w:t>
      </w:r>
      <w:r w:rsidRPr="00F711F5">
        <w:rPr>
          <w:rStyle w:val="11111AAAAStyleUnderline"/>
        </w:rPr>
        <w:t>economy</w:t>
      </w:r>
      <w:r w:rsidRPr="00F711F5">
        <w:t xml:space="preserve">—as seems quite likely—it </w:t>
      </w:r>
      <w:r w:rsidRPr="00F711F5">
        <w:rPr>
          <w:rStyle w:val="11111AAAAStyleUnderline"/>
        </w:rPr>
        <w:t xml:space="preserve">is </w:t>
      </w:r>
      <w:r w:rsidRPr="00F711F5">
        <w:rPr>
          <w:rStyle w:val="Emphasis"/>
        </w:rPr>
        <w:t>not likely</w:t>
      </w:r>
      <w:r w:rsidRPr="00F711F5">
        <w:rPr>
          <w:rStyle w:val="11111AAAAStyleUnderline"/>
        </w:rPr>
        <w:t xml:space="preserve"> to affect </w:t>
      </w:r>
      <w:r w:rsidRPr="00F711F5">
        <w:rPr>
          <w:rStyle w:val="Emphasis"/>
        </w:rPr>
        <w:t>the probability of war very much</w:t>
      </w:r>
      <w:r w:rsidRPr="00F711F5">
        <w:t>, especially in the short term.</w:t>
      </w:r>
    </w:p>
    <w:p w14:paraId="2FBB517F" w14:textId="77777777" w:rsidR="00DD0987" w:rsidRPr="00F711F5" w:rsidRDefault="00DD0987" w:rsidP="00DD0987"/>
    <w:p w14:paraId="7AF31F3B" w14:textId="77777777" w:rsidR="00DD0987" w:rsidRDefault="00DD0987" w:rsidP="00DD0987">
      <w:pPr>
        <w:pStyle w:val="Heading3"/>
      </w:pPr>
      <w:r>
        <w:t>Warming D: 1NC</w:t>
      </w:r>
    </w:p>
    <w:p w14:paraId="5C020B59" w14:textId="77777777" w:rsidR="00DD0987" w:rsidRDefault="00DD0987" w:rsidP="00DD0987"/>
    <w:p w14:paraId="557A4B58" w14:textId="77777777" w:rsidR="00DD0987" w:rsidRPr="00F75445" w:rsidRDefault="00DD0987" w:rsidP="00DD0987">
      <w:pPr>
        <w:pStyle w:val="Heading4"/>
        <w:rPr>
          <w:rFonts w:cs="Arial"/>
        </w:rPr>
      </w:pPr>
      <w:r w:rsidRPr="00F75445">
        <w:rPr>
          <w:rFonts w:cs="Arial"/>
        </w:rPr>
        <w:t xml:space="preserve">Warming will be </w:t>
      </w:r>
      <w:r w:rsidRPr="00F75445">
        <w:rPr>
          <w:rFonts w:cs="Arial"/>
          <w:u w:val="single"/>
        </w:rPr>
        <w:t>gradual</w:t>
      </w:r>
      <w:r w:rsidRPr="00F75445">
        <w:rPr>
          <w:rFonts w:cs="Arial"/>
        </w:rPr>
        <w:t xml:space="preserve"> and </w:t>
      </w:r>
      <w:r w:rsidRPr="00F75445">
        <w:rPr>
          <w:rFonts w:cs="Arial"/>
          <w:u w:val="single"/>
        </w:rPr>
        <w:t>inevitably mitigated</w:t>
      </w:r>
      <w:r w:rsidRPr="00F75445">
        <w:rPr>
          <w:rFonts w:cs="Arial"/>
        </w:rPr>
        <w:t xml:space="preserve">. </w:t>
      </w:r>
    </w:p>
    <w:p w14:paraId="4FA94C07" w14:textId="77777777" w:rsidR="00DD0987" w:rsidRPr="00F75445" w:rsidRDefault="00DD0987" w:rsidP="00DD0987">
      <w:r w:rsidRPr="00F75445">
        <w:rPr>
          <w:rStyle w:val="Style13ptBold"/>
        </w:rPr>
        <w:t>Wade 21</w:t>
      </w:r>
      <w:r w:rsidRPr="00F75445">
        <w:t xml:space="preserve"> [Robert Wade is a Professor of Global Political Economy at the London School of Economics, holds DPhil and MPhil in Social Anthropology from Sussex University, Master’s in Economics from Victoria University, and BA in Economics from Otago University. “What is the Harm in Forecasting Catastrophe Due to Man-Made Global Warming?” Global Policy Journal, https://www.globalpolicyjournal.com/blog/22/07/2021/what-harm-forecasting-catastrophe-due-man-made-global-warming published 2021, accessed 3-16-2025]</w:t>
      </w:r>
    </w:p>
    <w:p w14:paraId="2CD69950" w14:textId="77777777" w:rsidR="00DD0987" w:rsidRPr="00F75445" w:rsidRDefault="00DD0987" w:rsidP="00DD0987"/>
    <w:p w14:paraId="3FC453B3" w14:textId="77777777" w:rsidR="00DD0987" w:rsidRPr="00F75445" w:rsidRDefault="00DD0987" w:rsidP="00DD0987">
      <w:r w:rsidRPr="00F75445">
        <w:t>Conclusion</w:t>
      </w:r>
    </w:p>
    <w:p w14:paraId="69CBD85C" w14:textId="77777777" w:rsidR="00DD0987" w:rsidRPr="00F75445" w:rsidRDefault="00DD0987" w:rsidP="00DD0987">
      <w:r w:rsidRPr="00F75445">
        <w:t xml:space="preserve">I have argued that the </w:t>
      </w:r>
      <w:r w:rsidRPr="00F75445">
        <w:rPr>
          <w:rStyle w:val="11111AAAAStyleUnderline"/>
          <w:highlight w:val="yellow"/>
        </w:rPr>
        <w:t>“plausible” risks</w:t>
      </w:r>
      <w:r w:rsidRPr="00F75445">
        <w:rPr>
          <w:rStyle w:val="11111AAAAStyleUnderline"/>
        </w:rPr>
        <w:t xml:space="preserve"> of climate</w:t>
      </w:r>
      <w:r w:rsidRPr="00F75445">
        <w:t xml:space="preserve"> change </w:t>
      </w:r>
      <w:r w:rsidRPr="00F75445">
        <w:rPr>
          <w:rStyle w:val="11111AAAAStyleUnderline"/>
        </w:rPr>
        <w:t>are</w:t>
      </w:r>
      <w:r w:rsidRPr="00F75445">
        <w:t xml:space="preserve"> commonly </w:t>
      </w:r>
      <w:r w:rsidRPr="00F75445">
        <w:rPr>
          <w:rStyle w:val="Emphasis"/>
          <w:highlight w:val="yellow"/>
        </w:rPr>
        <w:t>exaggerated</w:t>
      </w:r>
      <w:r w:rsidRPr="00F75445">
        <w:t xml:space="preserve"> within the climate community. </w:t>
      </w:r>
      <w:r w:rsidRPr="00F75445">
        <w:rPr>
          <w:rStyle w:val="11111AAAAStyleUnderline"/>
        </w:rPr>
        <w:t>Recall</w:t>
      </w:r>
      <w:r w:rsidRPr="00F75445">
        <w:t xml:space="preserve"> for example, Christiana Figueres, 2020, “The scary thing is that after 2030 it basically doesn’t really matter what humans do”; </w:t>
      </w:r>
      <w:r w:rsidRPr="00F75445">
        <w:rPr>
          <w:rStyle w:val="Emphasis"/>
        </w:rPr>
        <w:t>Kevin Drum</w:t>
      </w:r>
      <w:r w:rsidRPr="00F75445">
        <w:t xml:space="preserve">, 2019, “[The Green New Deal] would only change the dates for planetary suicide by a decade or so”;  </w:t>
      </w:r>
      <w:r w:rsidRPr="00F75445">
        <w:rPr>
          <w:rStyle w:val="Emphasis"/>
        </w:rPr>
        <w:t>Frank Fenner</w:t>
      </w:r>
      <w:r w:rsidRPr="00F75445">
        <w:t xml:space="preserve">, 2010,  </w:t>
      </w:r>
      <w:r w:rsidRPr="00F75445">
        <w:rPr>
          <w:rStyle w:val="11111AAAAStyleUnderline"/>
        </w:rPr>
        <w:t xml:space="preserve">“We’re going to become </w:t>
      </w:r>
      <w:r w:rsidRPr="00F75445">
        <w:rPr>
          <w:rStyle w:val="Emphasis"/>
        </w:rPr>
        <w:t>extinct</w:t>
      </w:r>
      <w:r w:rsidRPr="00F75445">
        <w:t xml:space="preserve">. Whatever we do now is too late.” Many more in </w:t>
      </w:r>
      <w:r w:rsidRPr="00F75445">
        <w:rPr>
          <w:rStyle w:val="11111AAAAStyleUnderline"/>
        </w:rPr>
        <w:t xml:space="preserve">the same </w:t>
      </w:r>
      <w:r w:rsidRPr="00F75445">
        <w:rPr>
          <w:rStyle w:val="Emphasis"/>
        </w:rPr>
        <w:t>doomsday</w:t>
      </w:r>
      <w:r w:rsidRPr="00F75445">
        <w:rPr>
          <w:rStyle w:val="11111AAAAStyleUnderline"/>
        </w:rPr>
        <w:t xml:space="preserve"> vein</w:t>
      </w:r>
      <w:r w:rsidRPr="00F75445">
        <w:t>.</w:t>
      </w:r>
    </w:p>
    <w:p w14:paraId="4C38358F" w14:textId="77777777" w:rsidR="00DD0987" w:rsidRPr="00F75445" w:rsidRDefault="00DD0987" w:rsidP="00DD0987">
      <w:r w:rsidRPr="00F75445">
        <w:t xml:space="preserve">We have seen that </w:t>
      </w:r>
      <w:r w:rsidRPr="00F75445">
        <w:rPr>
          <w:rStyle w:val="11111AAAAStyleUnderline"/>
        </w:rPr>
        <w:t>the standard</w:t>
      </w:r>
      <w:r w:rsidRPr="00F75445">
        <w:t xml:space="preserve"> global </w:t>
      </w:r>
      <w:r w:rsidRPr="00F75445">
        <w:rPr>
          <w:rStyle w:val="11111AAAAStyleUnderline"/>
        </w:rPr>
        <w:t xml:space="preserve">warming </w:t>
      </w:r>
      <w:r w:rsidRPr="00F75445">
        <w:rPr>
          <w:rStyle w:val="11111AAAAStyleUnderline"/>
          <w:highlight w:val="yellow"/>
        </w:rPr>
        <w:t>models have</w:t>
      </w:r>
      <w:r w:rsidRPr="00F75445">
        <w:rPr>
          <w:rStyle w:val="11111AAAAStyleUnderline"/>
        </w:rPr>
        <w:t xml:space="preserve"> a </w:t>
      </w:r>
      <w:r w:rsidRPr="00F75445">
        <w:rPr>
          <w:rStyle w:val="Emphasis"/>
        </w:rPr>
        <w:t xml:space="preserve">powerful </w:t>
      </w:r>
      <w:r w:rsidRPr="00F75445">
        <w:rPr>
          <w:rStyle w:val="Emphasis"/>
          <w:highlight w:val="yellow"/>
        </w:rPr>
        <w:t>built-in bias</w:t>
      </w:r>
      <w:r w:rsidRPr="00F75445">
        <w:rPr>
          <w:rStyle w:val="11111AAAAStyleUnderline"/>
          <w:highlight w:val="yellow"/>
        </w:rPr>
        <w:t xml:space="preserve"> to </w:t>
      </w:r>
      <w:r w:rsidRPr="00F75445">
        <w:rPr>
          <w:rStyle w:val="Emphasis"/>
          <w:highlight w:val="yellow"/>
        </w:rPr>
        <w:t>exaggerate</w:t>
      </w:r>
      <w:r w:rsidRPr="00F75445">
        <w:rPr>
          <w:rStyle w:val="11111AAAAStyleUnderline"/>
        </w:rPr>
        <w:t xml:space="preserve"> the </w:t>
      </w:r>
      <w:r w:rsidRPr="00F75445">
        <w:rPr>
          <w:rStyle w:val="11111AAAAStyleUnderline"/>
          <w:highlight w:val="yellow"/>
        </w:rPr>
        <w:t>rate of</w:t>
      </w:r>
      <w:r w:rsidRPr="00F75445">
        <w:rPr>
          <w:rStyle w:val="11111AAAAStyleUnderline"/>
        </w:rPr>
        <w:t xml:space="preserve"> future </w:t>
      </w:r>
      <w:r w:rsidRPr="00F75445">
        <w:rPr>
          <w:rStyle w:val="Emphasis"/>
          <w:highlight w:val="yellow"/>
        </w:rPr>
        <w:t>temp</w:t>
      </w:r>
      <w:r w:rsidRPr="00F75445">
        <w:rPr>
          <w:rStyle w:val="11111AAAAStyleUnderline"/>
        </w:rPr>
        <w:t xml:space="preserve">erature </w:t>
      </w:r>
      <w:r w:rsidRPr="00F75445">
        <w:rPr>
          <w:rStyle w:val="11111AAAAStyleUnderline"/>
          <w:highlight w:val="yellow"/>
        </w:rPr>
        <w:t>rise</w:t>
      </w:r>
      <w:r w:rsidRPr="00F75445">
        <w:rPr>
          <w:rStyle w:val="11111AAAAStyleUnderline"/>
        </w:rPr>
        <w:t xml:space="preserve">, as </w:t>
      </w:r>
      <w:r w:rsidRPr="00F75445">
        <w:rPr>
          <w:rStyle w:val="11111AAAAStyleUnderline"/>
          <w:highlight w:val="yellow"/>
        </w:rPr>
        <w:t>seen in</w:t>
      </w:r>
      <w:r w:rsidRPr="00F75445">
        <w:t xml:space="preserve"> (most of) them </w:t>
      </w:r>
      <w:r w:rsidRPr="00F75445">
        <w:rPr>
          <w:rStyle w:val="Emphasis"/>
          <w:highlight w:val="yellow"/>
        </w:rPr>
        <w:t>“hindcasting”</w:t>
      </w:r>
      <w:r w:rsidRPr="00F75445">
        <w:t xml:space="preserve"> temperature </w:t>
      </w:r>
      <w:r w:rsidRPr="00F75445">
        <w:rPr>
          <w:rStyle w:val="11111AAAAStyleUnderline"/>
          <w:highlight w:val="yellow"/>
        </w:rPr>
        <w:t xml:space="preserve">rises </w:t>
      </w:r>
      <w:r w:rsidRPr="00F75445">
        <w:rPr>
          <w:rStyle w:val="Emphasis"/>
        </w:rPr>
        <w:t xml:space="preserve">several times </w:t>
      </w:r>
      <w:r w:rsidRPr="00F75445">
        <w:rPr>
          <w:rStyle w:val="Emphasis"/>
          <w:highlight w:val="yellow"/>
        </w:rPr>
        <w:t>faster</w:t>
      </w:r>
      <w:r w:rsidRPr="00F75445">
        <w:rPr>
          <w:rStyle w:val="11111AAAAStyleUnderline"/>
          <w:highlight w:val="yellow"/>
        </w:rPr>
        <w:t xml:space="preserve"> than</w:t>
      </w:r>
      <w:r w:rsidRPr="00F75445">
        <w:rPr>
          <w:rStyle w:val="11111AAAAStyleUnderline"/>
        </w:rPr>
        <w:t xml:space="preserve"> actually </w:t>
      </w:r>
      <w:r w:rsidRPr="00F75445">
        <w:rPr>
          <w:rStyle w:val="11111AAAAStyleUnderline"/>
          <w:highlight w:val="yellow"/>
        </w:rPr>
        <w:t>observed</w:t>
      </w:r>
      <w:r w:rsidRPr="00F75445">
        <w:t xml:space="preserve">. We have seen that </w:t>
      </w:r>
      <w:r w:rsidRPr="00F75445">
        <w:rPr>
          <w:rStyle w:val="11111AAAAStyleUnderline"/>
          <w:highlight w:val="yellow"/>
        </w:rPr>
        <w:t>forecasters</w:t>
      </w:r>
      <w:r w:rsidRPr="00F75445">
        <w:t xml:space="preserve"> commonly </w:t>
      </w:r>
      <w:r w:rsidRPr="00F75445">
        <w:rPr>
          <w:rStyle w:val="11111AAAAStyleUnderline"/>
          <w:highlight w:val="yellow"/>
        </w:rPr>
        <w:t>take “</w:t>
      </w:r>
      <w:r w:rsidRPr="00F75445">
        <w:rPr>
          <w:rStyle w:val="Emphasis"/>
          <w:highlight w:val="yellow"/>
        </w:rPr>
        <w:t>worst-case</w:t>
      </w:r>
      <w:r w:rsidRPr="00F75445">
        <w:rPr>
          <w:rStyle w:val="11111AAAAStyleUnderline"/>
          <w:highlight w:val="yellow"/>
        </w:rPr>
        <w:t xml:space="preserve"> scenarios” as “</w:t>
      </w:r>
      <w:r w:rsidRPr="00F75445">
        <w:rPr>
          <w:rStyle w:val="Emphasis"/>
          <w:highlight w:val="yellow"/>
        </w:rPr>
        <w:t>likely</w:t>
      </w:r>
      <w:r w:rsidRPr="00F75445">
        <w:t xml:space="preserve"> scenarios in the absence of radical action” (eg reaching net zero carbon emissions by 2050), to the point where Nature recently published a paper sub-titled, “Stop using the worst-case scenario for climate warming as the most likely outcome”. </w:t>
      </w:r>
    </w:p>
    <w:p w14:paraId="236B9D9F" w14:textId="77777777" w:rsidR="00DD0987" w:rsidRPr="00F75445" w:rsidRDefault="00DD0987" w:rsidP="00DD0987">
      <w:r w:rsidRPr="00F75445">
        <w:t xml:space="preserve">The dismaying thing is that </w:t>
      </w:r>
      <w:r w:rsidRPr="00F75445">
        <w:rPr>
          <w:rStyle w:val="11111AAAAStyleUnderline"/>
          <w:highlight w:val="yellow"/>
        </w:rPr>
        <w:t>scientists</w:t>
      </w:r>
      <w:r w:rsidRPr="00F75445">
        <w:t xml:space="preserve"> and advocates </w:t>
      </w:r>
      <w:r w:rsidRPr="00F75445">
        <w:rPr>
          <w:rStyle w:val="11111AAAAStyleUnderline"/>
        </w:rPr>
        <w:t xml:space="preserve">have been </w:t>
      </w:r>
      <w:r w:rsidRPr="00F75445">
        <w:rPr>
          <w:rStyle w:val="Emphasis"/>
          <w:highlight w:val="yellow"/>
        </w:rPr>
        <w:t>mak</w:t>
      </w:r>
      <w:r w:rsidRPr="00F75445">
        <w:rPr>
          <w:rStyle w:val="11111AAAAStyleUnderline"/>
        </w:rPr>
        <w:t xml:space="preserve">ing </w:t>
      </w:r>
      <w:r w:rsidRPr="00F75445">
        <w:rPr>
          <w:rStyle w:val="11111AAAAStyleUnderline"/>
          <w:highlight w:val="yellow"/>
        </w:rPr>
        <w:t>catastrophising</w:t>
      </w:r>
      <w:r w:rsidRPr="00F75445">
        <w:t xml:space="preserve"> global </w:t>
      </w:r>
      <w:r w:rsidRPr="00F75445">
        <w:rPr>
          <w:rStyle w:val="11111AAAAStyleUnderline"/>
        </w:rPr>
        <w:t xml:space="preserve">warming </w:t>
      </w:r>
      <w:r w:rsidRPr="00F75445">
        <w:rPr>
          <w:rStyle w:val="11111AAAAStyleUnderline"/>
          <w:highlight w:val="yellow"/>
        </w:rPr>
        <w:t>forecasts</w:t>
      </w:r>
      <w:r w:rsidRPr="00F75445">
        <w:t xml:space="preserve"> of this kind </w:t>
      </w:r>
      <w:r w:rsidRPr="00F75445">
        <w:rPr>
          <w:rStyle w:val="11111AAAAStyleUnderline"/>
          <w:highlight w:val="yellow"/>
        </w:rPr>
        <w:t xml:space="preserve">for </w:t>
      </w:r>
      <w:r w:rsidRPr="00F75445">
        <w:rPr>
          <w:rStyle w:val="Emphasis"/>
          <w:highlight w:val="yellow"/>
        </w:rPr>
        <w:t>decades</w:t>
      </w:r>
      <w:r w:rsidRPr="00F75445">
        <w:rPr>
          <w:rStyle w:val="11111AAAAStyleUnderline"/>
        </w:rPr>
        <w:t xml:space="preserve"> past</w:t>
      </w:r>
      <w:r w:rsidRPr="00F75445">
        <w:t xml:space="preserve">, normally dated some 10 to 30 years into the future. </w:t>
      </w:r>
      <w:r w:rsidRPr="00F75445">
        <w:rPr>
          <w:rStyle w:val="11111AAAAStyleUnderline"/>
        </w:rPr>
        <w:t xml:space="preserve">The </w:t>
      </w:r>
      <w:r w:rsidRPr="00F75445">
        <w:rPr>
          <w:rStyle w:val="11111AAAAStyleUnderline"/>
          <w:highlight w:val="yellow"/>
        </w:rPr>
        <w:t xml:space="preserve">due date </w:t>
      </w:r>
      <w:r w:rsidRPr="00F75445">
        <w:rPr>
          <w:rStyle w:val="Emphasis"/>
          <w:highlight w:val="yellow"/>
        </w:rPr>
        <w:t>comes without catastrophe</w:t>
      </w:r>
      <w:r w:rsidRPr="00F75445">
        <w:rPr>
          <w:rStyle w:val="11111AAAAStyleUnderline"/>
        </w:rPr>
        <w:t xml:space="preserve">, but </w:t>
      </w:r>
      <w:r w:rsidRPr="00F75445">
        <w:rPr>
          <w:rStyle w:val="Emphasis"/>
        </w:rPr>
        <w:t>never</w:t>
      </w:r>
      <w:r w:rsidRPr="00F75445">
        <w:t xml:space="preserve"> a retrospective </w:t>
      </w:r>
      <w:r w:rsidRPr="00F75445">
        <w:rPr>
          <w:rStyle w:val="11111AAAAStyleUnderline"/>
        </w:rPr>
        <w:t xml:space="preserve">holding to account. Rather, </w:t>
      </w:r>
      <w:r w:rsidRPr="00F75445">
        <w:rPr>
          <w:rStyle w:val="11111AAAAStyleUnderline"/>
          <w:highlight w:val="yellow"/>
        </w:rPr>
        <w:t xml:space="preserve">on to </w:t>
      </w:r>
      <w:r w:rsidRPr="00F75445">
        <w:rPr>
          <w:rStyle w:val="11111AAAAStyleUnderline"/>
        </w:rPr>
        <w:t xml:space="preserve">the </w:t>
      </w:r>
      <w:r w:rsidRPr="00F75445">
        <w:rPr>
          <w:rStyle w:val="Emphasis"/>
          <w:highlight w:val="yellow"/>
        </w:rPr>
        <w:t>next</w:t>
      </w:r>
      <w:r w:rsidRPr="00F75445">
        <w:t xml:space="preserve"> catastrophising </w:t>
      </w:r>
      <w:r w:rsidRPr="00F75445">
        <w:rPr>
          <w:rStyle w:val="Emphasis"/>
        </w:rPr>
        <w:t>forecast</w:t>
      </w:r>
      <w:r w:rsidRPr="00F75445">
        <w:t xml:space="preserve"> another 10 to 30 years ahead. </w:t>
      </w:r>
      <w:r w:rsidRPr="00F75445">
        <w:rPr>
          <w:rStyle w:val="11111AAAAStyleUnderline"/>
        </w:rPr>
        <w:t>Scientists-</w:t>
      </w:r>
      <w:r w:rsidRPr="00F75445">
        <w:rPr>
          <w:rStyle w:val="11111AAAAStyleUnderline"/>
          <w:highlight w:val="yellow"/>
        </w:rPr>
        <w:t>writers</w:t>
      </w:r>
      <w:r w:rsidRPr="00F75445">
        <w:rPr>
          <w:rStyle w:val="11111AAAAStyleUnderline"/>
        </w:rPr>
        <w:t xml:space="preserve">-activists </w:t>
      </w:r>
      <w:r w:rsidRPr="00F75445">
        <w:rPr>
          <w:rStyle w:val="11111AAAAStyleUnderline"/>
          <w:highlight w:val="yellow"/>
        </w:rPr>
        <w:t>know</w:t>
      </w:r>
      <w:r w:rsidRPr="00F75445">
        <w:rPr>
          <w:rStyle w:val="11111AAAAStyleUnderline"/>
        </w:rPr>
        <w:t xml:space="preserve"> the </w:t>
      </w:r>
      <w:r w:rsidRPr="00F75445">
        <w:rPr>
          <w:rStyle w:val="11111AAAAStyleUnderline"/>
          <w:highlight w:val="yellow"/>
        </w:rPr>
        <w:t>catastrophe forecasts get</w:t>
      </w:r>
      <w:r w:rsidRPr="00F75445">
        <w:t xml:space="preserve"> the attention, the </w:t>
      </w:r>
      <w:r w:rsidRPr="00F75445">
        <w:rPr>
          <w:rStyle w:val="Emphasis"/>
          <w:highlight w:val="yellow"/>
        </w:rPr>
        <w:t>clicks</w:t>
      </w:r>
      <w:r w:rsidRPr="00F75445">
        <w:t>, the research funding. We saw the exaggeration mechanism spelled out by Richard Betts of the BBC, Holman Jenkins of the Wall St Journal, and climate scientist Judith Curry.</w:t>
      </w:r>
    </w:p>
    <w:p w14:paraId="728A9B19" w14:textId="77777777" w:rsidR="00DD0987" w:rsidRPr="00F75445" w:rsidRDefault="00DD0987" w:rsidP="00DD0987">
      <w:r w:rsidRPr="00F75445">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4A6D1314" w14:textId="77777777" w:rsidR="00DD0987" w:rsidRPr="00F75445" w:rsidRDefault="00DD0987" w:rsidP="00DD0987">
      <w:pPr>
        <w:rPr>
          <w:szCs w:val="18"/>
        </w:rPr>
      </w:pPr>
      <w:r w:rsidRPr="00F75445">
        <w:rPr>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5581CFFD" w14:textId="77777777" w:rsidR="00DD0987" w:rsidRPr="00F75445" w:rsidRDefault="00DD0987" w:rsidP="00DD0987">
      <w:pPr>
        <w:rPr>
          <w:szCs w:val="18"/>
        </w:rPr>
      </w:pPr>
      <w:r w:rsidRPr="00F75445">
        <w:rPr>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70150210" w14:textId="77777777" w:rsidR="00DD0987" w:rsidRPr="00F75445" w:rsidRDefault="00DD0987" w:rsidP="00DD0987">
      <w:pPr>
        <w:rPr>
          <w:szCs w:val="18"/>
        </w:rPr>
      </w:pPr>
      <w:r w:rsidRPr="00F75445">
        <w:rPr>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70FD01E4" w14:textId="77777777" w:rsidR="00DD0987" w:rsidRPr="00F75445" w:rsidRDefault="00DD0987" w:rsidP="00DD0987">
      <w:pPr>
        <w:rPr>
          <w:szCs w:val="18"/>
        </w:rPr>
      </w:pPr>
      <w:r w:rsidRPr="00F75445">
        <w:rPr>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353E7F31" w14:textId="77777777" w:rsidR="00DD0987" w:rsidRPr="00F75445" w:rsidRDefault="00DD0987" w:rsidP="00DD0987">
      <w:pPr>
        <w:rPr>
          <w:szCs w:val="18"/>
        </w:rPr>
      </w:pPr>
      <w:r w:rsidRPr="00F75445">
        <w:rPr>
          <w:szCs w:val="18"/>
        </w:rPr>
        <w:t>What to do? (13)</w:t>
      </w:r>
    </w:p>
    <w:p w14:paraId="39A23BEA" w14:textId="77777777" w:rsidR="00DD0987" w:rsidRPr="00F75445" w:rsidRDefault="00DD0987" w:rsidP="00DD0987">
      <w:pPr>
        <w:rPr>
          <w:szCs w:val="18"/>
        </w:rPr>
      </w:pPr>
      <w:r w:rsidRPr="00F75445">
        <w:rPr>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1FE153EE" w14:textId="77777777" w:rsidR="00DD0987" w:rsidRPr="00F75445" w:rsidRDefault="00DD0987" w:rsidP="00DD0987">
      <w:pPr>
        <w:rPr>
          <w:szCs w:val="18"/>
        </w:rPr>
      </w:pPr>
      <w:r w:rsidRPr="00F75445">
        <w:rPr>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225D95B9" w14:textId="77777777" w:rsidR="00DD0987" w:rsidRPr="00F75445" w:rsidRDefault="00DD0987" w:rsidP="00DD0987">
      <w:pPr>
        <w:rPr>
          <w:szCs w:val="18"/>
        </w:rPr>
      </w:pPr>
      <w:r w:rsidRPr="00F75445">
        <w:rPr>
          <w:szCs w:val="18"/>
        </w:rPr>
        <w:t>It is particularly important that the knee-</w:t>
      </w:r>
      <w:r w:rsidRPr="00F75445">
        <w:t xml:space="preserve">jerk attribution of extreme weather events to global warming be challenged with reference to evidence. Judith Curry explained – quoted earlier -- why CCC advocates have a powerful incentive to attribute cases of extreme weather to global warming, tout court. She has recently written, </w:t>
      </w:r>
      <w:r w:rsidRPr="00F75445">
        <w:rPr>
          <w:rStyle w:val="11111AAAAStyleUnderline"/>
        </w:rPr>
        <w:t xml:space="preserve">“Apart from the reduced frequency of the coldest temperatures, the </w:t>
      </w:r>
      <w:r w:rsidRPr="00F75445">
        <w:rPr>
          <w:rStyle w:val="Emphasis"/>
        </w:rPr>
        <w:t>signal</w:t>
      </w:r>
      <w:r w:rsidRPr="00F75445">
        <w:rPr>
          <w:rStyle w:val="11111AAAAStyleUnderline"/>
        </w:rPr>
        <w:t xml:space="preserve"> of global warming in the </w:t>
      </w:r>
      <w:r w:rsidRPr="00F75445">
        <w:rPr>
          <w:rStyle w:val="Emphasis"/>
        </w:rPr>
        <w:t>statistics</w:t>
      </w:r>
      <w:r w:rsidRPr="00F75445">
        <w:t xml:space="preserve"> of extreme weather events </w:t>
      </w:r>
      <w:r w:rsidRPr="00F75445">
        <w:rPr>
          <w:rStyle w:val="11111AAAAStyleUnderline"/>
        </w:rPr>
        <w:t xml:space="preserve">remains </w:t>
      </w:r>
      <w:r w:rsidRPr="00F75445">
        <w:rPr>
          <w:rStyle w:val="Emphasis"/>
        </w:rPr>
        <w:t>much smaller</w:t>
      </w:r>
      <w:r w:rsidRPr="00F75445">
        <w:rPr>
          <w:rStyle w:val="11111AAAAStyleUnderline"/>
        </w:rPr>
        <w:t xml:space="preserve"> than that from </w:t>
      </w:r>
      <w:r w:rsidRPr="00F75445">
        <w:rPr>
          <w:rStyle w:val="Emphasis"/>
        </w:rPr>
        <w:t>natural</w:t>
      </w:r>
      <w:r w:rsidRPr="00F75445">
        <w:rPr>
          <w:rStyle w:val="11111AAAAStyleUnderline"/>
        </w:rPr>
        <w:t xml:space="preserve"> climate variability</w:t>
      </w:r>
      <w:r w:rsidRPr="00F75445">
        <w:t>, and is expected to remain so at least until the second half of the 21st century.”  She</w:t>
      </w:r>
      <w:r w:rsidRPr="00F75445">
        <w:rPr>
          <w:szCs w:val="18"/>
        </w:rPr>
        <w:t xml:space="preserve"> goes on to amplify a point made earlier about the limits of the  </w:t>
      </w:r>
      <w:r w:rsidRPr="00F75445">
        <w:rPr>
          <w:rStyle w:val="Emphasis"/>
        </w:rPr>
        <w:t xml:space="preserve">climate </w:t>
      </w:r>
      <w:r w:rsidRPr="00F75445">
        <w:rPr>
          <w:rStyle w:val="Emphasis"/>
          <w:highlight w:val="yellow"/>
        </w:rPr>
        <w:t>models</w:t>
      </w:r>
      <w:r w:rsidRPr="00F75445">
        <w:rPr>
          <w:rStyle w:val="11111AAAAStyleUnderline"/>
        </w:rPr>
        <w:t xml:space="preserve"> used </w:t>
      </w:r>
      <w:r w:rsidRPr="00F75445">
        <w:rPr>
          <w:rStyle w:val="11111AAAAStyleUnderline"/>
          <w:highlight w:val="yellow"/>
        </w:rPr>
        <w:t>for</w:t>
      </w:r>
      <w:r w:rsidRPr="00F75445">
        <w:rPr>
          <w:rStyle w:val="11111AAAAStyleUnderline"/>
        </w:rPr>
        <w:t xml:space="preserve"> the </w:t>
      </w:r>
      <w:r w:rsidRPr="00F75445">
        <w:rPr>
          <w:rStyle w:val="11111AAAAStyleUnderline"/>
          <w:highlight w:val="yellow"/>
        </w:rPr>
        <w:t>IPCC</w:t>
      </w:r>
      <w:r w:rsidRPr="00F75445">
        <w:rPr>
          <w:rStyle w:val="11111AAAAStyleUnderline"/>
        </w:rPr>
        <w:t xml:space="preserve"> assessment </w:t>
      </w:r>
      <w:r w:rsidRPr="00F75445">
        <w:rPr>
          <w:rStyle w:val="11111AAAAStyleUnderline"/>
          <w:highlight w:val="yellow"/>
        </w:rPr>
        <w:t>reports</w:t>
      </w:r>
      <w:r w:rsidRPr="00F75445">
        <w:rPr>
          <w:szCs w:val="18"/>
        </w:rPr>
        <w:t xml:space="preserve">: they </w:t>
      </w:r>
      <w:r w:rsidRPr="00F75445">
        <w:rPr>
          <w:rStyle w:val="11111AAAAStyleUnderline"/>
          <w:highlight w:val="yellow"/>
        </w:rPr>
        <w:t>are</w:t>
      </w:r>
      <w:r w:rsidRPr="00F75445">
        <w:rPr>
          <w:rStyle w:val="11111AAAAStyleUnderline"/>
        </w:rPr>
        <w:t xml:space="preserve"> driven mainly by </w:t>
      </w:r>
      <w:r w:rsidRPr="00F75445">
        <w:rPr>
          <w:rStyle w:val="Emphasis"/>
          <w:highlight w:val="yellow"/>
        </w:rPr>
        <w:t>predictions</w:t>
      </w:r>
      <w:r w:rsidRPr="00F75445">
        <w:rPr>
          <w:rStyle w:val="11111AAAAStyleUnderline"/>
        </w:rPr>
        <w:t xml:space="preserve"> of future GHG emissions. They </w:t>
      </w:r>
      <w:r w:rsidRPr="00F75445">
        <w:rPr>
          <w:rStyle w:val="11111AAAAStyleUnderline"/>
          <w:highlight w:val="yellow"/>
        </w:rPr>
        <w:t xml:space="preserve">do </w:t>
      </w:r>
      <w:r w:rsidRPr="00F75445">
        <w:rPr>
          <w:rStyle w:val="Emphasis"/>
          <w:highlight w:val="yellow"/>
        </w:rPr>
        <w:t>not</w:t>
      </w:r>
      <w:r w:rsidRPr="00F75445">
        <w:rPr>
          <w:rStyle w:val="11111AAAAStyleUnderline"/>
          <w:highlight w:val="yellow"/>
        </w:rPr>
        <w:t xml:space="preserve"> include</w:t>
      </w:r>
      <w:r w:rsidRPr="00F75445">
        <w:rPr>
          <w:rStyle w:val="11111AAAAStyleUnderline"/>
        </w:rPr>
        <w:t xml:space="preserve"> predictions of </w:t>
      </w:r>
      <w:r w:rsidRPr="00F75445">
        <w:rPr>
          <w:rStyle w:val="Emphasis"/>
          <w:highlight w:val="yellow"/>
        </w:rPr>
        <w:t>natural</w:t>
      </w:r>
      <w:r w:rsidRPr="00F75445">
        <w:rPr>
          <w:rStyle w:val="11111AAAAStyleUnderline"/>
        </w:rPr>
        <w:t xml:space="preserve"> climate </w:t>
      </w:r>
      <w:r w:rsidRPr="00F75445">
        <w:rPr>
          <w:rStyle w:val="11111AAAAStyleUnderline"/>
          <w:highlight w:val="yellow"/>
        </w:rPr>
        <w:t>variability</w:t>
      </w:r>
      <w:r w:rsidRPr="00F75445">
        <w:rPr>
          <w:rStyle w:val="11111AAAAStyleUnderline"/>
        </w:rPr>
        <w:t xml:space="preserve"> arising from solar output, volcanic eruptions or</w:t>
      </w:r>
      <w:r w:rsidRPr="00F75445">
        <w:t xml:space="preserve"> evolution of large-scale multi-decadal </w:t>
      </w:r>
      <w:r w:rsidRPr="00F75445">
        <w:rPr>
          <w:rStyle w:val="11111AAAAStyleUnderline"/>
        </w:rPr>
        <w:t xml:space="preserve">ocean circulations. They </w:t>
      </w:r>
      <w:r w:rsidRPr="00F75445">
        <w:rPr>
          <w:rStyle w:val="11111AAAAStyleUnderline"/>
          <w:highlight w:val="yellow"/>
        </w:rPr>
        <w:t xml:space="preserve">do </w:t>
      </w:r>
      <w:r w:rsidRPr="00F75445">
        <w:rPr>
          <w:rStyle w:val="11111AAAAStyleUnderline"/>
        </w:rPr>
        <w:t xml:space="preserve">a particularly </w:t>
      </w:r>
      <w:r w:rsidRPr="00F75445">
        <w:rPr>
          <w:rStyle w:val="Emphasis"/>
          <w:highlight w:val="yellow"/>
        </w:rPr>
        <w:t>poor job</w:t>
      </w:r>
      <w:r w:rsidRPr="00F75445">
        <w:rPr>
          <w:rStyle w:val="11111AAAAStyleUnderline"/>
          <w:highlight w:val="yellow"/>
        </w:rPr>
        <w:t xml:space="preserve"> of </w:t>
      </w:r>
      <w:r w:rsidRPr="00F75445">
        <w:rPr>
          <w:rStyle w:val="Emphasis"/>
          <w:highlight w:val="yellow"/>
        </w:rPr>
        <w:t>simulating</w:t>
      </w:r>
      <w:r w:rsidRPr="00F75445">
        <w:rPr>
          <w:rStyle w:val="11111AAAAStyleUnderline"/>
        </w:rPr>
        <w:t xml:space="preserve"> regional and </w:t>
      </w:r>
      <w:r w:rsidRPr="00F75445">
        <w:rPr>
          <w:rStyle w:val="11111AAAAStyleUnderline"/>
          <w:highlight w:val="yellow"/>
        </w:rPr>
        <w:t>decadal-scale</w:t>
      </w:r>
      <w:r w:rsidRPr="00F75445">
        <w:rPr>
          <w:rStyle w:val="11111AAAAStyleUnderline"/>
        </w:rPr>
        <w:t xml:space="preserve"> </w:t>
      </w:r>
      <w:r w:rsidRPr="00F75445">
        <w:rPr>
          <w:rStyle w:val="Emphasis"/>
        </w:rPr>
        <w:t xml:space="preserve">climate </w:t>
      </w:r>
      <w:r w:rsidRPr="00F75445">
        <w:rPr>
          <w:rStyle w:val="Emphasis"/>
          <w:highlight w:val="yellow"/>
        </w:rPr>
        <w:t>variability</w:t>
      </w:r>
      <w:r w:rsidRPr="00F75445">
        <w:rPr>
          <w:szCs w:val="18"/>
        </w:rPr>
        <w:t>. (15)</w:t>
      </w:r>
    </w:p>
    <w:p w14:paraId="7B459FE3" w14:textId="77777777" w:rsidR="00DD0987" w:rsidRPr="00F75445" w:rsidRDefault="00DD0987" w:rsidP="00DD0987">
      <w:pPr>
        <w:rPr>
          <w:szCs w:val="18"/>
        </w:rPr>
      </w:pPr>
      <w:r w:rsidRPr="00F75445">
        <w:rPr>
          <w:szCs w:val="18"/>
        </w:rPr>
        <w:t xml:space="preserve">Participants on both sides have to learn the art of respecting the principle of free speech while maintaining the standards of civil discourse. </w:t>
      </w:r>
    </w:p>
    <w:p w14:paraId="3913C4D2" w14:textId="77777777" w:rsidR="00DD0987" w:rsidRPr="00F75445" w:rsidRDefault="00DD0987" w:rsidP="00DD0987">
      <w:pPr>
        <w:rPr>
          <w:szCs w:val="18"/>
        </w:rPr>
      </w:pPr>
      <w:r w:rsidRPr="00F75445">
        <w:rPr>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467281C8" w14:textId="77777777" w:rsidR="00DD0987" w:rsidRPr="00F75445" w:rsidRDefault="00DD0987" w:rsidP="00DD0987">
      <w:pPr>
        <w:rPr>
          <w:szCs w:val="18"/>
        </w:rPr>
      </w:pPr>
      <w:r w:rsidRPr="00F75445">
        <w:rPr>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31E9B92A" w14:textId="77777777" w:rsidR="00DD0987" w:rsidRPr="00F75445" w:rsidRDefault="00DD0987" w:rsidP="00DD0987">
      <w:pPr>
        <w:rPr>
          <w:szCs w:val="18"/>
        </w:rPr>
      </w:pPr>
      <w:r w:rsidRPr="00F75445">
        <w:rPr>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6E713C1F" w14:textId="77777777" w:rsidR="00DD0987" w:rsidRPr="00F75445" w:rsidRDefault="00DD0987" w:rsidP="00DD0987">
      <w:pPr>
        <w:rPr>
          <w:szCs w:val="18"/>
        </w:rPr>
      </w:pPr>
      <w:r w:rsidRPr="00F75445">
        <w:rPr>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091C767D" w14:textId="77777777" w:rsidR="00DD0987" w:rsidRPr="00F75445" w:rsidRDefault="00DD0987" w:rsidP="00DD0987">
      <w:r w:rsidRPr="00F75445">
        <w:t xml:space="preserve">My “forecast” is that </w:t>
      </w:r>
      <w:r w:rsidRPr="00F75445">
        <w:rPr>
          <w:rStyle w:val="11111AAAAStyleUnderline"/>
          <w:highlight w:val="yellow"/>
        </w:rPr>
        <w:t xml:space="preserve">in </w:t>
      </w:r>
      <w:r w:rsidRPr="00F75445">
        <w:rPr>
          <w:rStyle w:val="11111AAAAStyleUnderline"/>
        </w:rPr>
        <w:t xml:space="preserve">the </w:t>
      </w:r>
      <w:r w:rsidRPr="00F75445">
        <w:rPr>
          <w:rStyle w:val="11111AAAAStyleUnderline"/>
          <w:highlight w:val="yellow"/>
        </w:rPr>
        <w:t>next</w:t>
      </w:r>
      <w:r w:rsidRPr="00F75445">
        <w:rPr>
          <w:rStyle w:val="11111AAAAStyleUnderline"/>
        </w:rPr>
        <w:t xml:space="preserve"> two to three </w:t>
      </w:r>
      <w:r w:rsidRPr="00F75445">
        <w:rPr>
          <w:rStyle w:val="Emphasis"/>
          <w:highlight w:val="yellow"/>
        </w:rPr>
        <w:t>decades</w:t>
      </w:r>
      <w:r w:rsidRPr="00F75445">
        <w:t xml:space="preserve"> to midcentury </w:t>
      </w:r>
      <w:r w:rsidRPr="00F75445">
        <w:rPr>
          <w:rStyle w:val="11111AAAAStyleUnderline"/>
        </w:rPr>
        <w:t>we will make rapid progress</w:t>
      </w:r>
      <w:r w:rsidRPr="00F75445">
        <w:t xml:space="preserve"> in scientific knowledge </w:t>
      </w:r>
      <w:r w:rsidRPr="00F75445">
        <w:rPr>
          <w:rStyle w:val="11111AAAAStyleUnderline"/>
        </w:rPr>
        <w:t>about</w:t>
      </w:r>
      <w:r w:rsidRPr="00F75445">
        <w:t xml:space="preserve"> weather and </w:t>
      </w:r>
      <w:r w:rsidRPr="00F75445">
        <w:rPr>
          <w:rStyle w:val="11111AAAAStyleUnderline"/>
        </w:rPr>
        <w:t>climate, helped by</w:t>
      </w:r>
      <w:r w:rsidRPr="00F75445">
        <w:t xml:space="preserve"> longer and more accurate </w:t>
      </w:r>
      <w:r w:rsidRPr="00F75445">
        <w:rPr>
          <w:rStyle w:val="11111AAAAStyleUnderline"/>
        </w:rPr>
        <w:t>satellite and ocean records and</w:t>
      </w:r>
      <w:r w:rsidRPr="00F75445">
        <w:t xml:space="preserve"> by a </w:t>
      </w:r>
      <w:r w:rsidRPr="00F75445">
        <w:rPr>
          <w:rStyle w:val="11111AAAAStyleUnderline"/>
        </w:rPr>
        <w:t>new</w:t>
      </w:r>
      <w:r w:rsidRPr="00F75445">
        <w:t xml:space="preserve"> generation of </w:t>
      </w:r>
      <w:r w:rsidRPr="00F75445">
        <w:rPr>
          <w:rStyle w:val="11111AAAAStyleUnderline"/>
        </w:rPr>
        <w:t>climate models</w:t>
      </w:r>
      <w:r w:rsidRPr="00F75445">
        <w:t xml:space="preserve"> that operate at one to ten kilometers scale (as distinct from the current models’ 50 kilometer scale). </w:t>
      </w:r>
      <w:r w:rsidRPr="00F75445">
        <w:rPr>
          <w:rStyle w:val="11111AAAAStyleUnderline"/>
          <w:highlight w:val="yellow"/>
        </w:rPr>
        <w:t>We will</w:t>
      </w:r>
      <w:r w:rsidRPr="00F75445">
        <w:t xml:space="preserve"> probably continue to </w:t>
      </w:r>
      <w:r w:rsidRPr="00F75445">
        <w:rPr>
          <w:rStyle w:val="11111AAAAStyleUnderline"/>
        </w:rPr>
        <w:t xml:space="preserve">make rapid progress in </w:t>
      </w:r>
      <w:r w:rsidRPr="00F75445">
        <w:rPr>
          <w:rStyle w:val="Emphasis"/>
          <w:highlight w:val="yellow"/>
        </w:rPr>
        <w:t>decoupl</w:t>
      </w:r>
      <w:r w:rsidRPr="00F75445">
        <w:rPr>
          <w:rStyle w:val="11111AAAAStyleUnderline"/>
        </w:rPr>
        <w:t xml:space="preserve">ing GHG </w:t>
      </w:r>
      <w:r w:rsidRPr="00F75445">
        <w:rPr>
          <w:rStyle w:val="11111AAAAStyleUnderline"/>
          <w:highlight w:val="yellow"/>
        </w:rPr>
        <w:t>from</w:t>
      </w:r>
      <w:r w:rsidRPr="00F75445">
        <w:rPr>
          <w:rStyle w:val="11111AAAAStyleUnderline"/>
        </w:rPr>
        <w:t xml:space="preserve"> GDP </w:t>
      </w:r>
      <w:r w:rsidRPr="00F75445">
        <w:rPr>
          <w:rStyle w:val="11111AAAAStyleUnderline"/>
          <w:highlight w:val="yellow"/>
        </w:rPr>
        <w:t>growth, with</w:t>
      </w:r>
      <w:r w:rsidRPr="00F75445">
        <w:t xml:space="preserve"> a combination of </w:t>
      </w:r>
      <w:r w:rsidRPr="00F75445">
        <w:rPr>
          <w:rStyle w:val="11111AAAAStyleUnderline"/>
          <w:highlight w:val="yellow"/>
        </w:rPr>
        <w:t xml:space="preserve">state </w:t>
      </w:r>
      <w:r w:rsidRPr="00F75445">
        <w:rPr>
          <w:rStyle w:val="Emphasis"/>
          <w:highlight w:val="yellow"/>
        </w:rPr>
        <w:t>direction-setting</w:t>
      </w:r>
      <w:r w:rsidRPr="00F75445">
        <w:rPr>
          <w:rStyle w:val="11111AAAAStyleUnderline"/>
          <w:highlight w:val="yellow"/>
        </w:rPr>
        <w:t xml:space="preserve"> and</w:t>
      </w:r>
      <w:r w:rsidRPr="00F75445">
        <w:rPr>
          <w:rStyle w:val="11111AAAAStyleUnderline"/>
        </w:rPr>
        <w:t xml:space="preserve"> </w:t>
      </w:r>
      <w:r w:rsidRPr="00F75445">
        <w:rPr>
          <w:rStyle w:val="Emphasis"/>
        </w:rPr>
        <w:t xml:space="preserve">private </w:t>
      </w:r>
      <w:r w:rsidRPr="00F75445">
        <w:rPr>
          <w:rStyle w:val="Emphasis"/>
          <w:highlight w:val="yellow"/>
        </w:rPr>
        <w:t>innovation</w:t>
      </w:r>
      <w:r w:rsidRPr="00F75445">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F75445">
        <w:rPr>
          <w:rStyle w:val="11111AAAAStyleUnderline"/>
          <w:highlight w:val="yellow"/>
        </w:rPr>
        <w:t>Transformations</w:t>
      </w:r>
      <w:r w:rsidRPr="00F75445">
        <w:t xml:space="preserve"> in these systems </w:t>
      </w:r>
      <w:r w:rsidRPr="00F75445">
        <w:rPr>
          <w:rStyle w:val="11111AAAAStyleUnderline"/>
        </w:rPr>
        <w:t xml:space="preserve">are </w:t>
      </w:r>
      <w:r w:rsidRPr="00F75445">
        <w:rPr>
          <w:rStyle w:val="Emphasis"/>
          <w:highlight w:val="yellow"/>
        </w:rPr>
        <w:t>already</w:t>
      </w:r>
      <w:r w:rsidRPr="00F75445">
        <w:rPr>
          <w:rStyle w:val="11111AAAAStyleUnderline"/>
          <w:highlight w:val="yellow"/>
        </w:rPr>
        <w:t xml:space="preserve"> underway</w:t>
      </w:r>
      <w:r w:rsidRPr="00F75445">
        <w:rPr>
          <w:rStyle w:val="11111AAAAStyleUnderline"/>
        </w:rPr>
        <w:t xml:space="preserve">, and the prospect of </w:t>
      </w:r>
      <w:r w:rsidRPr="00F75445">
        <w:rPr>
          <w:rStyle w:val="11111AAAAStyleUnderline"/>
          <w:highlight w:val="yellow"/>
        </w:rPr>
        <w:t>vast new</w:t>
      </w:r>
      <w:r w:rsidRPr="00F75445">
        <w:rPr>
          <w:rStyle w:val="11111AAAAStyleUnderline"/>
        </w:rPr>
        <w:t xml:space="preserve"> </w:t>
      </w:r>
      <w:r w:rsidRPr="00F75445">
        <w:rPr>
          <w:rStyle w:val="Emphasis"/>
        </w:rPr>
        <w:t xml:space="preserve">green </w:t>
      </w:r>
      <w:r w:rsidRPr="00F75445">
        <w:rPr>
          <w:rStyle w:val="Emphasis"/>
          <w:highlight w:val="yellow"/>
        </w:rPr>
        <w:t>investments</w:t>
      </w:r>
      <w:r w:rsidRPr="00F75445">
        <w:t xml:space="preserve">, supported and under-written by the state, </w:t>
      </w:r>
      <w:r w:rsidRPr="00F75445">
        <w:rPr>
          <w:rStyle w:val="11111AAAAStyleUnderline"/>
        </w:rPr>
        <w:t xml:space="preserve">will </w:t>
      </w:r>
      <w:r w:rsidRPr="00F75445">
        <w:rPr>
          <w:rStyle w:val="Emphasis"/>
          <w:highlight w:val="yellow"/>
        </w:rPr>
        <w:t>intensify</w:t>
      </w:r>
      <w:r w:rsidRPr="00F75445">
        <w:rPr>
          <w:rStyle w:val="11111AAAAStyleUnderline"/>
          <w:highlight w:val="yellow"/>
        </w:rPr>
        <w:t xml:space="preserve"> them</w:t>
      </w:r>
      <w:r w:rsidRPr="00F75445">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09E26E08" w14:textId="77777777" w:rsidR="0000101D" w:rsidRDefault="0000101D" w:rsidP="0000101D"/>
    <w:p w14:paraId="4EA3DDE1" w14:textId="77777777" w:rsidR="0000101D" w:rsidRPr="00262F3C" w:rsidRDefault="0000101D" w:rsidP="0000101D">
      <w:pPr>
        <w:pStyle w:val="Heading4"/>
      </w:pPr>
      <w:r w:rsidRPr="00262F3C">
        <w:t xml:space="preserve">Rapid renewable adoption </w:t>
      </w:r>
      <w:r w:rsidRPr="00262F3C">
        <w:rPr>
          <w:u w:val="single"/>
        </w:rPr>
        <w:t>outpaces cyber defense</w:t>
      </w:r>
      <w:r w:rsidRPr="00262F3C">
        <w:t xml:space="preserve">---that </w:t>
      </w:r>
      <w:r w:rsidRPr="00262F3C">
        <w:rPr>
          <w:u w:val="single"/>
        </w:rPr>
        <w:t>greenlights</w:t>
      </w:r>
      <w:r w:rsidRPr="00262F3C">
        <w:t xml:space="preserve"> a </w:t>
      </w:r>
      <w:r w:rsidRPr="00262F3C">
        <w:rPr>
          <w:u w:val="single"/>
        </w:rPr>
        <w:t>range of attacks</w:t>
      </w:r>
      <w:r w:rsidRPr="00262F3C">
        <w:t xml:space="preserve"> on the grid</w:t>
      </w:r>
    </w:p>
    <w:p w14:paraId="7F83EAAF" w14:textId="77777777" w:rsidR="0000101D" w:rsidRDefault="0000101D" w:rsidP="0000101D">
      <w:pPr>
        <w:rPr>
          <w:rStyle w:val="Style13ptBold"/>
        </w:rPr>
      </w:pPr>
      <w:r w:rsidRPr="00E02914">
        <w:rPr>
          <w:rStyle w:val="Style13ptBold"/>
        </w:rPr>
        <w:t>Asghedom '23</w:t>
      </w:r>
      <w:r w:rsidRPr="00E02914">
        <w:t xml:space="preserve"> [Asmeret; associate deputy director of the Center for Global Security Research (CGSR) at Lawrence Livermore National Laboratory, former director of Energy Security Division in DOE's Office of Intelligence and Counterintelligence, BA in political science and journalism from UNLV, MA in international economic development from American University; "Examining the Energy Transition Through the Lens of Great Power Competition," LIVERMORE PAPERS ON GLOBAL SECURITY No. 12 Lawrence Livermore National Laboratory Center for Global Security Research, https://cgsr.llnl.gov/content/assets/docs/CGSR-Livermore-Paper-12-EnergyTransition-2023.0831.pdf, published August 2023, accessed 1-13-2025]</w:t>
      </w:r>
    </w:p>
    <w:p w14:paraId="02CF35A3" w14:textId="77777777" w:rsidR="0000101D" w:rsidRPr="00E02914" w:rsidRDefault="0000101D" w:rsidP="0000101D">
      <w:pPr>
        <w:rPr>
          <w:b/>
          <w:bCs/>
          <w:sz w:val="22"/>
          <w:u w:val="single"/>
        </w:rPr>
      </w:pPr>
    </w:p>
    <w:p w14:paraId="62495DA5" w14:textId="77777777" w:rsidR="0000101D" w:rsidRPr="009A4DE4" w:rsidRDefault="0000101D" w:rsidP="0000101D">
      <w:r w:rsidRPr="009A4DE4">
        <w:t xml:space="preserve">The </w:t>
      </w:r>
      <w:r w:rsidRPr="009116F7">
        <w:rPr>
          <w:rStyle w:val="Emphasis"/>
        </w:rPr>
        <w:t>electricity sector</w:t>
      </w:r>
      <w:r w:rsidRPr="009116F7">
        <w:rPr>
          <w:rStyle w:val="11111AAAAStyleUnderline"/>
        </w:rPr>
        <w:t xml:space="preserve"> is a major target for malicious </w:t>
      </w:r>
      <w:r w:rsidRPr="009116F7">
        <w:rPr>
          <w:rStyle w:val="Emphasis"/>
        </w:rPr>
        <w:t>cyberattacks</w:t>
      </w:r>
      <w:r w:rsidRPr="009A4DE4">
        <w:t xml:space="preserve">, and the energy transition will increase the sector’s vulnerability to cyberattacks in two ways. First, </w:t>
      </w:r>
      <w:r w:rsidRPr="009116F7">
        <w:rPr>
          <w:rStyle w:val="Emphasis"/>
        </w:rPr>
        <w:t>decarbonizing</w:t>
      </w:r>
      <w:r w:rsidRPr="009116F7">
        <w:rPr>
          <w:rStyle w:val="11111AAAAStyleUnderline"/>
        </w:rPr>
        <w:t xml:space="preserve"> an economy calls for increased </w:t>
      </w:r>
      <w:r w:rsidRPr="009116F7">
        <w:rPr>
          <w:rStyle w:val="Emphasis"/>
        </w:rPr>
        <w:t>electrification</w:t>
      </w:r>
      <w:r w:rsidRPr="009A4DE4">
        <w:rPr>
          <w:rStyle w:val="11111AAAAStyleUnderline"/>
        </w:rPr>
        <w:t xml:space="preserve"> to use renewable energy</w:t>
      </w:r>
      <w:r w:rsidRPr="009A4DE4">
        <w:t xml:space="preserve"> in the transportation and heating sectors. The electricity sector already </w:t>
      </w:r>
      <w:r w:rsidRPr="009A4DE4">
        <w:rPr>
          <w:rStyle w:val="11111AAAAStyleUnderline"/>
        </w:rPr>
        <w:t xml:space="preserve">has </w:t>
      </w:r>
      <w:r w:rsidRPr="009116F7">
        <w:rPr>
          <w:rStyle w:val="11111AAAAStyleUnderline"/>
        </w:rPr>
        <w:t>critical linkages</w:t>
      </w:r>
      <w:r w:rsidRPr="009A4DE4">
        <w:t xml:space="preserve"> to various parts of a country’s economy and those linkages will expand during the energy transition. Therefore, in a future scenario in which the energy transition advances, a cyberattack that leads to an energy disruption would affect more parts of an economy, such as transportation. Secondly, the </w:t>
      </w:r>
      <w:r w:rsidRPr="009116F7">
        <w:rPr>
          <w:rStyle w:val="11111AAAAStyleUnderline"/>
          <w:highlight w:val="yellow"/>
        </w:rPr>
        <w:t>energy transiti</w:t>
      </w:r>
      <w:r w:rsidRPr="00577BAB">
        <w:rPr>
          <w:rStyle w:val="11111AAAAStyleUnderline"/>
          <w:highlight w:val="yellow"/>
        </w:rPr>
        <w:t>on</w:t>
      </w:r>
      <w:r w:rsidRPr="009A4DE4">
        <w:rPr>
          <w:rStyle w:val="11111AAAAStyleUnderline"/>
        </w:rPr>
        <w:t xml:space="preserve"> will </w:t>
      </w:r>
      <w:r w:rsidRPr="00577BAB">
        <w:rPr>
          <w:rStyle w:val="11111AAAAStyleUnderline"/>
          <w:highlight w:val="yellow"/>
        </w:rPr>
        <w:t xml:space="preserve">increase </w:t>
      </w:r>
      <w:r w:rsidRPr="00577BAB">
        <w:rPr>
          <w:rStyle w:val="Emphasis"/>
          <w:highlight w:val="yellow"/>
        </w:rPr>
        <w:t>cyber vulnerabilitie</w:t>
      </w:r>
      <w:r w:rsidRPr="009116F7">
        <w:rPr>
          <w:rStyle w:val="Emphasis"/>
          <w:highlight w:val="yellow"/>
        </w:rPr>
        <w:t>s</w:t>
      </w:r>
      <w:r w:rsidRPr="009116F7">
        <w:rPr>
          <w:rStyle w:val="11111AAAAStyleUnderline"/>
          <w:highlight w:val="yellow"/>
        </w:rPr>
        <w:t xml:space="preserve"> because</w:t>
      </w:r>
      <w:r w:rsidRPr="009A4DE4">
        <w:rPr>
          <w:rStyle w:val="11111AAAAStyleUnderline"/>
        </w:rPr>
        <w:t xml:space="preserve"> of increased </w:t>
      </w:r>
      <w:r w:rsidRPr="009116F7">
        <w:rPr>
          <w:rStyle w:val="11111AAAAStyleUnderline"/>
          <w:highlight w:val="yellow"/>
        </w:rPr>
        <w:t>digitalization and</w:t>
      </w:r>
      <w:r w:rsidRPr="009116F7">
        <w:rPr>
          <w:rStyle w:val="11111AAAAStyleUnderline"/>
        </w:rPr>
        <w:t xml:space="preserve"> reliance on “</w:t>
      </w:r>
      <w:r w:rsidRPr="00577BAB">
        <w:rPr>
          <w:rStyle w:val="Emphasis"/>
          <w:highlight w:val="yellow"/>
        </w:rPr>
        <w:t>smart</w:t>
      </w:r>
      <w:r w:rsidRPr="009116F7">
        <w:rPr>
          <w:rStyle w:val="Emphasis"/>
        </w:rPr>
        <w:t>”</w:t>
      </w:r>
      <w:r w:rsidRPr="00577BAB">
        <w:rPr>
          <w:rStyle w:val="Emphasis"/>
          <w:highlight w:val="yellow"/>
        </w:rPr>
        <w:t xml:space="preserve"> systems</w:t>
      </w:r>
      <w:r w:rsidRPr="009A4DE4">
        <w:rPr>
          <w:rStyle w:val="11111AAAAStyleUnderline"/>
        </w:rPr>
        <w:t xml:space="preserve"> to support the integration of higher shares of variable renewable</w:t>
      </w:r>
      <w:r w:rsidRPr="009A4DE4">
        <w:t xml:space="preserve"> energy onto the electrical grid. DOE, along with public and private utilities, have taken measures to increase cybersecurity</w:t>
      </w:r>
      <w:r w:rsidRPr="009116F7">
        <w:rPr>
          <w:rStyle w:val="11111AAAAStyleUnderline"/>
          <w:highlight w:val="yellow"/>
        </w:rPr>
        <w:t>.</w:t>
      </w:r>
      <w:r w:rsidRPr="009116F7">
        <w:rPr>
          <w:rStyle w:val="11111AAAAStyleUnderline"/>
        </w:rPr>
        <w:t xml:space="preserve"> </w:t>
      </w:r>
      <w:r w:rsidRPr="009A4DE4">
        <w:t xml:space="preserve">However, </w:t>
      </w:r>
      <w:r w:rsidRPr="009116F7">
        <w:rPr>
          <w:rStyle w:val="11111AAAAStyleUnderline"/>
        </w:rPr>
        <w:t xml:space="preserve">increased </w:t>
      </w:r>
      <w:r w:rsidRPr="009116F7">
        <w:rPr>
          <w:rStyle w:val="Emphasis"/>
        </w:rPr>
        <w:t>digitalization</w:t>
      </w:r>
      <w:r w:rsidRPr="009A4DE4">
        <w:rPr>
          <w:rStyle w:val="11111AAAAStyleUnderline"/>
        </w:rPr>
        <w:t xml:space="preserve">, </w:t>
      </w:r>
      <w:r w:rsidRPr="009116F7">
        <w:rPr>
          <w:rStyle w:val="11111AAAAStyleUnderline"/>
        </w:rPr>
        <w:t>improved</w:t>
      </w:r>
      <w:r w:rsidRPr="009A4DE4">
        <w:rPr>
          <w:rStyle w:val="11111AAAAStyleUnderline"/>
        </w:rPr>
        <w:t xml:space="preserve"> techniques by </w:t>
      </w:r>
      <w:r w:rsidRPr="00577BAB">
        <w:rPr>
          <w:rStyle w:val="Emphasis"/>
          <w:highlight w:val="yellow"/>
        </w:rPr>
        <w:t>hackers</w:t>
      </w:r>
      <w:r w:rsidRPr="009A4DE4">
        <w:rPr>
          <w:rStyle w:val="11111AAAAStyleUnderline"/>
        </w:rPr>
        <w:t xml:space="preserve">, and </w:t>
      </w:r>
      <w:r w:rsidRPr="00577BAB">
        <w:rPr>
          <w:rStyle w:val="11111AAAAStyleUnderline"/>
          <w:highlight w:val="yellow"/>
        </w:rPr>
        <w:t>persistent targeti</w:t>
      </w:r>
      <w:r w:rsidRPr="009116F7">
        <w:rPr>
          <w:rStyle w:val="11111AAAAStyleUnderline"/>
          <w:highlight w:val="yellow"/>
        </w:rPr>
        <w:t>ng of</w:t>
      </w:r>
      <w:r w:rsidRPr="009A4DE4">
        <w:rPr>
          <w:rStyle w:val="11111AAAAStyleUnderline"/>
        </w:rPr>
        <w:t xml:space="preserve"> the aging </w:t>
      </w:r>
      <w:r w:rsidRPr="00577BAB">
        <w:rPr>
          <w:rStyle w:val="11111AAAAStyleUnderline"/>
          <w:highlight w:val="yellow"/>
        </w:rPr>
        <w:t>U.S. grid</w:t>
      </w:r>
      <w:r w:rsidRPr="009A4DE4">
        <w:rPr>
          <w:rStyle w:val="11111AAAAStyleUnderline"/>
        </w:rPr>
        <w:t xml:space="preserve"> by adversaries has </w:t>
      </w:r>
      <w:r w:rsidRPr="00577BAB">
        <w:rPr>
          <w:rStyle w:val="11111AAAAStyleUnderline"/>
          <w:highlight w:val="yellow"/>
        </w:rPr>
        <w:t>exposed</w:t>
      </w:r>
      <w:r w:rsidRPr="009A4DE4">
        <w:rPr>
          <w:rStyle w:val="11111AAAAStyleUnderline"/>
        </w:rPr>
        <w:t xml:space="preserve"> the </w:t>
      </w:r>
      <w:r w:rsidRPr="00577BAB">
        <w:rPr>
          <w:rStyle w:val="11111AAAAStyleUnderline"/>
          <w:highlight w:val="yellow"/>
        </w:rPr>
        <w:t>existing</w:t>
      </w:r>
      <w:r w:rsidRPr="009A4DE4">
        <w:rPr>
          <w:rStyle w:val="11111AAAAStyleUnderline"/>
        </w:rPr>
        <w:t xml:space="preserve"> cyber </w:t>
      </w:r>
      <w:r w:rsidRPr="00577BAB">
        <w:rPr>
          <w:rStyle w:val="Emphasis"/>
          <w:highlight w:val="yellow"/>
        </w:rPr>
        <w:t>vulnerabilities</w:t>
      </w:r>
      <w:r w:rsidRPr="009A4DE4">
        <w:rPr>
          <w:rStyle w:val="11111AAAAStyleUnderline"/>
        </w:rPr>
        <w:t xml:space="preserve"> of the U.S. grid</w:t>
      </w:r>
      <w:r w:rsidRPr="009A4DE4">
        <w:t xml:space="preserve">. The energy transition is electricity intensive, requiring massive increases in electrification to decarbonize different parts of an economy, including power, transport, and heat. Global electricity demand would need to grow by nearly 160% by 2050, compared with 2021, to meet the global net-zero goal while also meeting growing demand in developing countries due to population and economic growth.252 The highest quality, most productive, and lowest costing renewable energy resources typically exist in remote areas. Therefore, </w:t>
      </w:r>
      <w:r w:rsidRPr="009A4DE4">
        <w:rPr>
          <w:rStyle w:val="11111AAAAStyleUnderline"/>
        </w:rPr>
        <w:t xml:space="preserve">long-distance, high-capacity </w:t>
      </w:r>
      <w:r w:rsidRPr="00577BAB">
        <w:rPr>
          <w:rStyle w:val="11111AAAAStyleUnderline"/>
          <w:highlight w:val="yellow"/>
        </w:rPr>
        <w:t xml:space="preserve">transmission lines must be </w:t>
      </w:r>
      <w:r w:rsidRPr="00577BAB">
        <w:rPr>
          <w:rStyle w:val="Emphasis"/>
          <w:highlight w:val="yellow"/>
        </w:rPr>
        <w:t>constructed</w:t>
      </w:r>
      <w:r w:rsidRPr="009A4DE4">
        <w:rPr>
          <w:rStyle w:val="11111AAAAStyleUnderline"/>
        </w:rPr>
        <w:t xml:space="preserve"> to transport the high volumes of electricity to populated areas</w:t>
      </w:r>
      <w:r w:rsidRPr="009A4DE4">
        <w:t xml:space="preserve">. Advanced digital technologies and greater system automation are required for network operators to manage the complex, variable, and distributed nature of renewable energy, such as solar and wind energy, and to keep situational awareness of resource availability and demand-side responses.253 Increased digitalization can also improve energy efficiency, save costs, and help cut outage times; however, it also </w:t>
      </w:r>
      <w:r w:rsidRPr="00577BAB">
        <w:rPr>
          <w:rStyle w:val="11111AAAAStyleUnderline"/>
          <w:highlight w:val="yellow"/>
        </w:rPr>
        <w:t>increases</w:t>
      </w:r>
      <w:r w:rsidRPr="009A4DE4">
        <w:rPr>
          <w:rStyle w:val="11111AAAAStyleUnderline"/>
        </w:rPr>
        <w:t xml:space="preserve"> cyber </w:t>
      </w:r>
      <w:r w:rsidRPr="00577BAB">
        <w:rPr>
          <w:rStyle w:val="Emphasis"/>
          <w:highlight w:val="yellow"/>
        </w:rPr>
        <w:t>vulnerabilities</w:t>
      </w:r>
      <w:r w:rsidRPr="009A4DE4">
        <w:rPr>
          <w:rStyle w:val="11111AAAAStyleUnderline"/>
        </w:rPr>
        <w:t xml:space="preserve"> in the system</w:t>
      </w:r>
      <w:r w:rsidRPr="009A4DE4">
        <w:t>. As explained in DOE’s 2018 Multiyear Plan for Energy Sector Cybersecurity, Energy owners and operators have integrated advanced digital technologies to automate and control physical functions to improve performance and adjust to a rapidly changing generation mix. This has created a larger cyberattack surface and new opportunities for malicious cyber threats.254 A 2020 IEA report on cyber resilience highlights this issue further: … the growth in</w:t>
      </w:r>
      <w:r w:rsidRPr="009116F7">
        <w:rPr>
          <w:rStyle w:val="11111AAAAStyleUnderline"/>
        </w:rPr>
        <w:t xml:space="preserve"> </w:t>
      </w:r>
      <w:r w:rsidRPr="009116F7">
        <w:rPr>
          <w:rStyle w:val="Emphasis"/>
        </w:rPr>
        <w:t>connected devices</w:t>
      </w:r>
      <w:r w:rsidRPr="009A4DE4">
        <w:t xml:space="preserve"> and distributed energy resources—such as </w:t>
      </w:r>
      <w:r w:rsidRPr="00577BAB">
        <w:rPr>
          <w:rStyle w:val="Emphasis"/>
          <w:highlight w:val="yellow"/>
        </w:rPr>
        <w:t>distributed generation</w:t>
      </w:r>
      <w:r w:rsidRPr="00577BAB">
        <w:rPr>
          <w:rStyle w:val="11111AAAAStyleUnderline"/>
          <w:highlight w:val="yellow"/>
        </w:rPr>
        <w:t xml:space="preserve">, </w:t>
      </w:r>
      <w:r w:rsidRPr="009116F7">
        <w:rPr>
          <w:rStyle w:val="Emphasis"/>
          <w:highlight w:val="yellow"/>
        </w:rPr>
        <w:t>EVs</w:t>
      </w:r>
      <w:r w:rsidRPr="00577BAB">
        <w:rPr>
          <w:rStyle w:val="11111AAAAStyleUnderline"/>
          <w:highlight w:val="yellow"/>
        </w:rPr>
        <w:t xml:space="preserve">, </w:t>
      </w:r>
      <w:r w:rsidRPr="009116F7">
        <w:rPr>
          <w:rStyle w:val="11111AAAAStyleUnderline"/>
        </w:rPr>
        <w:t>and</w:t>
      </w:r>
      <w:r w:rsidRPr="009A4DE4">
        <w:rPr>
          <w:rStyle w:val="11111AAAAStyleUnderline"/>
        </w:rPr>
        <w:t xml:space="preserve"> behind-</w:t>
      </w:r>
      <w:r w:rsidRPr="009116F7">
        <w:rPr>
          <w:rStyle w:val="11111AAAAStyleUnderline"/>
        </w:rPr>
        <w:t>themeter</w:t>
      </w:r>
      <w:r w:rsidRPr="009A4DE4">
        <w:rPr>
          <w:rStyle w:val="11111AAAAStyleUnderline"/>
        </w:rPr>
        <w:t xml:space="preserve"> </w:t>
      </w:r>
      <w:r w:rsidRPr="009116F7">
        <w:rPr>
          <w:rStyle w:val="Emphasis"/>
          <w:highlight w:val="yellow"/>
        </w:rPr>
        <w:t>storage</w:t>
      </w:r>
      <w:r w:rsidRPr="009A4DE4">
        <w:rPr>
          <w:rStyle w:val="11111AAAAStyleUnderline"/>
        </w:rPr>
        <w:t xml:space="preserve">—is </w:t>
      </w:r>
      <w:r w:rsidRPr="009116F7">
        <w:rPr>
          <w:rStyle w:val="11111AAAAStyleUnderline"/>
        </w:rPr>
        <w:t xml:space="preserve">expanding the potential </w:t>
      </w:r>
      <w:r w:rsidRPr="009116F7">
        <w:rPr>
          <w:rStyle w:val="Emphasis"/>
        </w:rPr>
        <w:t>cyberattack</w:t>
      </w:r>
      <w:r w:rsidRPr="009116F7">
        <w:rPr>
          <w:rStyle w:val="11111AAAAStyleUnderline"/>
        </w:rPr>
        <w:t xml:space="preserve"> surface</w:t>
      </w:r>
      <w:r w:rsidRPr="009A4DE4">
        <w:t xml:space="preserve"> of electricity systems.</w:t>
      </w:r>
      <w:r w:rsidRPr="009116F7">
        <w:rPr>
          <w:rStyle w:val="11111AAAAStyleUnderline"/>
        </w:rPr>
        <w:t xml:space="preserve"> </w:t>
      </w:r>
      <w:r w:rsidRPr="009116F7">
        <w:rPr>
          <w:rStyle w:val="11111AAAAStyleUnderline"/>
          <w:highlight w:val="yellow"/>
        </w:rPr>
        <w:t xml:space="preserve">Increased </w:t>
      </w:r>
      <w:r w:rsidRPr="009116F7">
        <w:rPr>
          <w:rStyle w:val="Emphasis"/>
          <w:highlight w:val="yellow"/>
        </w:rPr>
        <w:t>connectivity</w:t>
      </w:r>
      <w:r w:rsidRPr="009116F7">
        <w:rPr>
          <w:rStyle w:val="11111AAAAStyleUnderline"/>
          <w:highlight w:val="yellow"/>
        </w:rPr>
        <w:t xml:space="preserve"> and </w:t>
      </w:r>
      <w:r w:rsidRPr="009116F7">
        <w:rPr>
          <w:rStyle w:val="Emphasis"/>
          <w:highlight w:val="yellow"/>
        </w:rPr>
        <w:t>automation</w:t>
      </w:r>
      <w:r w:rsidRPr="009A4DE4">
        <w:t xml:space="preserve"> throughout the electricity system could also </w:t>
      </w:r>
      <w:r w:rsidRPr="009116F7">
        <w:rPr>
          <w:rStyle w:val="11111AAAAStyleUnderline"/>
          <w:highlight w:val="yellow"/>
        </w:rPr>
        <w:t>make them more vulnerable to</w:t>
      </w:r>
      <w:r w:rsidRPr="009116F7">
        <w:rPr>
          <w:rStyle w:val="11111AAAAStyleUnderline"/>
        </w:rPr>
        <w:t xml:space="preserve"> </w:t>
      </w:r>
      <w:r w:rsidRPr="009116F7">
        <w:rPr>
          <w:rStyle w:val="Emphasis"/>
          <w:highlight w:val="yellow"/>
        </w:rPr>
        <w:t>cyberattacks.</w:t>
      </w:r>
      <w:r w:rsidRPr="009A4DE4">
        <w:t xml:space="preserve">255 Greater automation in the electricity sector is likely occurring faster than cyber threats are understood. A 2019 report from the World Energy Council warns, “The </w:t>
      </w:r>
      <w:r w:rsidRPr="00577BAB">
        <w:rPr>
          <w:rStyle w:val="11111AAAAStyleUnderline"/>
          <w:highlight w:val="yellow"/>
        </w:rPr>
        <w:t>pace of digitalization</w:t>
      </w:r>
      <w:r w:rsidRPr="009A4DE4">
        <w:t xml:space="preserve"> in the energy sector may potentially </w:t>
      </w:r>
      <w:r w:rsidRPr="00577BAB">
        <w:rPr>
          <w:rStyle w:val="11111AAAAStyleUnderline"/>
          <w:highlight w:val="yellow"/>
        </w:rPr>
        <w:t>outpace</w:t>
      </w:r>
      <w:r w:rsidRPr="009A4DE4">
        <w:rPr>
          <w:rStyle w:val="11111AAAAStyleUnderline"/>
        </w:rPr>
        <w:t xml:space="preserve"> </w:t>
      </w:r>
      <w:r w:rsidRPr="009116F7">
        <w:rPr>
          <w:rStyle w:val="11111AAAAStyleUnderline"/>
        </w:rPr>
        <w:t xml:space="preserve">cyber </w:t>
      </w:r>
      <w:r w:rsidRPr="00577BAB">
        <w:rPr>
          <w:rStyle w:val="11111AAAAStyleUnderline"/>
          <w:highlight w:val="yellow"/>
        </w:rPr>
        <w:t>defense</w:t>
      </w:r>
      <w:r w:rsidRPr="009A4DE4">
        <w:rPr>
          <w:rStyle w:val="11111AAAAStyleUnderline"/>
        </w:rPr>
        <w:t xml:space="preserve"> and digital management capabilities, </w:t>
      </w:r>
      <w:r w:rsidRPr="00577BAB">
        <w:rPr>
          <w:rStyle w:val="11111AAAAStyleUnderline"/>
          <w:highlight w:val="yellow"/>
        </w:rPr>
        <w:t xml:space="preserve">resulting in </w:t>
      </w:r>
      <w:r w:rsidRPr="00577BAB">
        <w:rPr>
          <w:rStyle w:val="Emphasis"/>
          <w:highlight w:val="yellow"/>
        </w:rPr>
        <w:t>greater exposure</w:t>
      </w:r>
      <w:r w:rsidRPr="009A4DE4">
        <w:rPr>
          <w:rStyle w:val="11111AAAAStyleUnderline"/>
        </w:rPr>
        <w:t xml:space="preserve"> to risk</w:t>
      </w:r>
      <w:r w:rsidRPr="009A4DE4">
        <w:t xml:space="preserve">.”256 A 2022 report written by the Royal United Services Institute (RUSI) for Defence and Security Studies in the </w:t>
      </w:r>
      <w:r w:rsidRPr="009A4DE4">
        <w:rPr>
          <w:rStyle w:val="11111AAAAStyleUnderline"/>
        </w:rPr>
        <w:t xml:space="preserve">UK identified areas in which </w:t>
      </w:r>
      <w:r w:rsidRPr="00577BAB">
        <w:rPr>
          <w:rStyle w:val="11111AAAAStyleUnderline"/>
          <w:highlight w:val="yellow"/>
        </w:rPr>
        <w:t xml:space="preserve">cyber vulnerabilities </w:t>
      </w:r>
      <w:r w:rsidRPr="00577BAB">
        <w:rPr>
          <w:rStyle w:val="Emphasis"/>
          <w:highlight w:val="yellow"/>
        </w:rPr>
        <w:t>will increase</w:t>
      </w:r>
      <w:r w:rsidRPr="009A4DE4">
        <w:rPr>
          <w:rStyle w:val="11111AAAAStyleUnderline"/>
        </w:rPr>
        <w:t xml:space="preserve"> as the share of re</w:t>
      </w:r>
      <w:r w:rsidRPr="009A4DE4">
        <w:t xml:space="preserve">newable energy increases, including Supervisory Control and Data Acquisition (SCADA) systems, </w:t>
      </w:r>
      <w:r w:rsidRPr="00577BAB">
        <w:rPr>
          <w:rStyle w:val="11111AAAAStyleUnderline"/>
        </w:rPr>
        <w:t>legacy technologies, supply chains, and lithium-ion batteries</w:t>
      </w:r>
      <w:r w:rsidRPr="009A4DE4">
        <w:t xml:space="preserve">. 257 SCADA is an industrial control system meant to control processes remotely or onsite, interact directly with industrial equipment, and monitor and analyze real-time data to increase the operators’ awareness of the conditions of assets and overall operations. With renewable energy, SCADA systems monitor the amount of energy available given weather patterns. The use of SCADA systems to provide grid stability will increase as higher shares of variable renewable energy are integrated onto the grid. According to the 2022 RUSI report, “…as SCADA analyses data collected in Wi-Fienabled devices, such as smart energy meters, vulnerabilities in these devices could act as backdoors, allowing for unauthorized access to any operation that SCADA manages.” The report continues, “the wide range of different devices connected through SCADA accompanying </w:t>
      </w:r>
      <w:r w:rsidRPr="009A4DE4">
        <w:rPr>
          <w:rStyle w:val="11111AAAAStyleUnderline"/>
        </w:rPr>
        <w:t xml:space="preserve">the </w:t>
      </w:r>
      <w:r w:rsidRPr="00577BAB">
        <w:rPr>
          <w:rStyle w:val="11111AAAAStyleUnderline"/>
          <w:highlight w:val="yellow"/>
        </w:rPr>
        <w:t xml:space="preserve">shift to renewables will be </w:t>
      </w:r>
      <w:r w:rsidRPr="00577BAB">
        <w:rPr>
          <w:rStyle w:val="Emphasis"/>
          <w:highlight w:val="yellow"/>
        </w:rPr>
        <w:t>more volatile</w:t>
      </w:r>
      <w:r w:rsidRPr="00577BAB">
        <w:rPr>
          <w:rStyle w:val="11111AAAAStyleUnderline"/>
          <w:highlight w:val="yellow"/>
        </w:rPr>
        <w:t xml:space="preserve"> and </w:t>
      </w:r>
      <w:r w:rsidRPr="00577BAB">
        <w:rPr>
          <w:rStyle w:val="Emphasis"/>
          <w:highlight w:val="yellow"/>
        </w:rPr>
        <w:t>harder to control</w:t>
      </w:r>
      <w:r w:rsidRPr="009A4DE4">
        <w:t xml:space="preserve">. This will require a much wider array of automated signals going across the grid which are potentially vulnerable to cyberattacks.”258 The 2022 RUSI report also describes </w:t>
      </w:r>
      <w:r w:rsidRPr="009A4DE4">
        <w:rPr>
          <w:rStyle w:val="11111AAAAStyleUnderline"/>
        </w:rPr>
        <w:t>legacy technologies or “</w:t>
      </w:r>
      <w:r w:rsidRPr="009116F7">
        <w:rPr>
          <w:rStyle w:val="11111AAAAStyleUnderline"/>
        </w:rPr>
        <w:t>outdated</w:t>
      </w:r>
      <w:r w:rsidRPr="009A4DE4">
        <w:rPr>
          <w:rStyle w:val="11111AAAAStyleUnderline"/>
        </w:rPr>
        <w:t xml:space="preserve"> and </w:t>
      </w:r>
      <w:r w:rsidRPr="00577BAB">
        <w:rPr>
          <w:rStyle w:val="11111AAAAStyleUnderline"/>
          <w:highlight w:val="yellow"/>
        </w:rPr>
        <w:t>insecure</w:t>
      </w:r>
      <w:r w:rsidRPr="009A4DE4">
        <w:rPr>
          <w:rStyle w:val="11111AAAAStyleUnderline"/>
        </w:rPr>
        <w:t xml:space="preserve"> </w:t>
      </w:r>
      <w:r w:rsidRPr="00577BAB">
        <w:rPr>
          <w:rStyle w:val="11111AAAAStyleUnderline"/>
          <w:highlight w:val="yellow"/>
        </w:rPr>
        <w:t>grid</w:t>
      </w:r>
      <w:r w:rsidRPr="009A4DE4">
        <w:rPr>
          <w:rStyle w:val="11111AAAAStyleUnderline"/>
        </w:rPr>
        <w:t xml:space="preserve"> technology” as a cyber </w:t>
      </w:r>
      <w:r w:rsidRPr="00577BAB">
        <w:rPr>
          <w:rStyle w:val="11111AAAAStyleUnderline"/>
          <w:highlight w:val="yellow"/>
        </w:rPr>
        <w:t>risk for the</w:t>
      </w:r>
      <w:r w:rsidRPr="009A4DE4">
        <w:rPr>
          <w:rStyle w:val="11111AAAAStyleUnderline"/>
        </w:rPr>
        <w:t xml:space="preserve"> energy </w:t>
      </w:r>
      <w:r w:rsidRPr="00577BAB">
        <w:rPr>
          <w:rStyle w:val="11111AAAAStyleUnderline"/>
          <w:highlight w:val="yellow"/>
        </w:rPr>
        <w:t>transition</w:t>
      </w:r>
      <w:r w:rsidRPr="009A4DE4">
        <w:t>, as renewable generation is distributed via older infrastructure.259 Electric grids in various countries around the world are facing the challenge of having to modernize old electrical grids based on technologies developed decades ago. Even in the United States, 70% of transmission lines and 60% of the circuit breakers are at least 30 years old or more.260 Supply chains are another area of cyber risk. Electricity sector supply chains are growing and becoming more complex with increased global demand for digital and smart technologies. The growth of software and hardware components being sold by different vendors under various standards around the world poses cyber risks as little may be known about the cybersecurity of certain components. The 2022 RUSI report also highlights lithium-ion batteries as a potential entry point for cyberattacks, which are increasingly being used to store renewable energy. According to RUSI, the battery management system of lithium-ion batteries “is a point of exposure and potential vulnerability” as “weaknesses in encryption, authorization, remote access and much more can pose as potential entry points into the control layer.” H</w:t>
      </w:r>
      <w:r w:rsidRPr="009A4DE4">
        <w:rPr>
          <w:rStyle w:val="11111AAAAStyleUnderline"/>
        </w:rPr>
        <w:t>ome car chargers pose similar intrusion point vulnerabilities</w:t>
      </w:r>
      <w:r w:rsidRPr="009A4DE4">
        <w:t xml:space="preserve">. 261 Nonetheless, it is difficult to speculate the types of cyberattacks or the magnitude of energy disruptions that might occur in the future. Broadly, cyberattacks typically are done by cybercriminals for financial gain. A high volume of cybercrimes are in the form of a ransomware attack, where hackers pose a ransom in exchange for decryption, with the objective of financial gain.262 However, </w:t>
      </w:r>
      <w:r w:rsidRPr="009A4DE4">
        <w:rPr>
          <w:rStyle w:val="11111AAAAStyleUnderline"/>
        </w:rPr>
        <w:t xml:space="preserve">there is a </w:t>
      </w:r>
      <w:r w:rsidRPr="00577BAB">
        <w:rPr>
          <w:rStyle w:val="Emphasis"/>
          <w:highlight w:val="yellow"/>
        </w:rPr>
        <w:t>growing threat</w:t>
      </w:r>
      <w:r w:rsidRPr="00577BAB">
        <w:rPr>
          <w:rStyle w:val="11111AAAAStyleUnderline"/>
          <w:highlight w:val="yellow"/>
        </w:rPr>
        <w:t xml:space="preserve"> from U.S. adversaries</w:t>
      </w:r>
      <w:r w:rsidRPr="009A4DE4">
        <w:rPr>
          <w:rStyle w:val="11111AAAAStyleUnderline"/>
        </w:rPr>
        <w:t xml:space="preserve"> </w:t>
      </w:r>
      <w:r w:rsidRPr="00577BAB">
        <w:rPr>
          <w:rStyle w:val="11111AAAAStyleUnderline"/>
          <w:highlight w:val="yellow"/>
        </w:rPr>
        <w:t>and state-sponsored actors</w:t>
      </w:r>
      <w:r w:rsidRPr="009A4DE4">
        <w:rPr>
          <w:rStyle w:val="11111AAAAStyleUnderline"/>
        </w:rPr>
        <w:t xml:space="preserve"> that embark on cyber intrusions as an act of </w:t>
      </w:r>
      <w:r w:rsidRPr="00577BAB">
        <w:rPr>
          <w:rStyle w:val="11111AAAAStyleUnderline"/>
          <w:highlight w:val="yellow"/>
        </w:rPr>
        <w:t>gray zone warfare</w:t>
      </w:r>
      <w:r w:rsidRPr="009A4DE4">
        <w:t xml:space="preserve">, with the intention of stealing information, espionage, disrupting operations, or damaging infrastructure.263 In terms of statesponsored cyber threats, the </w:t>
      </w:r>
      <w:r w:rsidRPr="009A4DE4">
        <w:rPr>
          <w:rStyle w:val="11111AAAAStyleUnderline"/>
        </w:rPr>
        <w:t xml:space="preserve">countries that pose the </w:t>
      </w:r>
      <w:r w:rsidRPr="00577BAB">
        <w:rPr>
          <w:rStyle w:val="Emphasis"/>
          <w:highlight w:val="yellow"/>
        </w:rPr>
        <w:t>greatest</w:t>
      </w:r>
      <w:r w:rsidRPr="009A4DE4">
        <w:rPr>
          <w:rStyle w:val="11111AAAAStyleUnderline"/>
        </w:rPr>
        <w:t xml:space="preserve"> cyber </w:t>
      </w:r>
      <w:r w:rsidRPr="00577BAB">
        <w:rPr>
          <w:rStyle w:val="11111AAAAStyleUnderline"/>
          <w:highlight w:val="yellow"/>
        </w:rPr>
        <w:t>threat</w:t>
      </w:r>
      <w:r w:rsidRPr="009A4DE4">
        <w:rPr>
          <w:rStyle w:val="11111AAAAStyleUnderline"/>
        </w:rPr>
        <w:t xml:space="preserve"> to the United States are </w:t>
      </w:r>
      <w:r w:rsidRPr="00577BAB">
        <w:rPr>
          <w:rStyle w:val="11111AAAAStyleUnderline"/>
          <w:highlight w:val="yellow"/>
        </w:rPr>
        <w:t>Russia</w:t>
      </w:r>
      <w:r w:rsidRPr="009A4DE4">
        <w:rPr>
          <w:rStyle w:val="11111AAAAStyleUnderline"/>
        </w:rPr>
        <w:t xml:space="preserve">, </w:t>
      </w:r>
      <w:r w:rsidRPr="00577BAB">
        <w:rPr>
          <w:rStyle w:val="11111AAAAStyleUnderline"/>
          <w:highlight w:val="yellow"/>
        </w:rPr>
        <w:t>China</w:t>
      </w:r>
      <w:r w:rsidRPr="009A4DE4">
        <w:rPr>
          <w:rStyle w:val="11111AAAAStyleUnderline"/>
        </w:rPr>
        <w:t xml:space="preserve">, </w:t>
      </w:r>
      <w:r w:rsidRPr="00577BAB">
        <w:rPr>
          <w:rStyle w:val="11111AAAAStyleUnderline"/>
          <w:highlight w:val="yellow"/>
        </w:rPr>
        <w:t>Iran</w:t>
      </w:r>
      <w:r w:rsidRPr="009A4DE4">
        <w:rPr>
          <w:rStyle w:val="11111AAAAStyleUnderline"/>
        </w:rPr>
        <w:t xml:space="preserve">, and </w:t>
      </w:r>
      <w:r w:rsidRPr="00577BAB">
        <w:rPr>
          <w:rStyle w:val="Emphasis"/>
          <w:highlight w:val="yellow"/>
        </w:rPr>
        <w:t>No</w:t>
      </w:r>
      <w:r w:rsidRPr="00577BAB">
        <w:t>rth</w:t>
      </w:r>
      <w:r w:rsidRPr="009A4DE4">
        <w:rPr>
          <w:rStyle w:val="11111AAAAStyleUnderline"/>
        </w:rPr>
        <w:t xml:space="preserve"> </w:t>
      </w:r>
      <w:r w:rsidRPr="00577BAB">
        <w:rPr>
          <w:rStyle w:val="Emphasis"/>
          <w:highlight w:val="yellow"/>
        </w:rPr>
        <w:t>Ko</w:t>
      </w:r>
      <w:r w:rsidRPr="00577BAB">
        <w:t>rea</w:t>
      </w:r>
      <w:r w:rsidRPr="009A4DE4">
        <w:rPr>
          <w:rStyle w:val="11111AAAAStyleUnderline"/>
        </w:rPr>
        <w:t xml:space="preserve"> and their surrogates</w:t>
      </w:r>
      <w:r w:rsidRPr="009A4DE4">
        <w:t>, according to the 2021 Annual Threat Assessment (ATA) released by the U.S. Office of the Director of National Intelligence (ODNI).264</w:t>
      </w:r>
    </w:p>
    <w:p w14:paraId="339A5BF6" w14:textId="77777777" w:rsidR="0000101D" w:rsidRPr="009A4DE4" w:rsidRDefault="0000101D" w:rsidP="0000101D"/>
    <w:p w14:paraId="43C6AEC1" w14:textId="77777777" w:rsidR="0000101D" w:rsidRDefault="0000101D" w:rsidP="0000101D">
      <w:pPr>
        <w:pStyle w:val="Heading4"/>
        <w:rPr>
          <w:u w:val="single"/>
        </w:rPr>
      </w:pPr>
      <w:r>
        <w:t>Cyberattacks collapse critical infrastructure—</w:t>
      </w:r>
      <w:r w:rsidRPr="0034629C">
        <w:rPr>
          <w:u w:val="single"/>
        </w:rPr>
        <w:t>nuclear war</w:t>
      </w:r>
      <w:r>
        <w:t>.</w:t>
      </w:r>
    </w:p>
    <w:p w14:paraId="382AF968" w14:textId="77777777" w:rsidR="0000101D" w:rsidRPr="0095041F" w:rsidRDefault="0000101D" w:rsidP="0000101D">
      <w:r w:rsidRPr="0095041F">
        <w:rPr>
          <w:rStyle w:val="Style13ptBold"/>
        </w:rPr>
        <w:t>Klare 19</w:t>
      </w:r>
      <w:r>
        <w:t xml:space="preserve"> </w:t>
      </w:r>
      <w:r w:rsidRPr="0095041F">
        <w:t>(</w:t>
      </w:r>
      <w:r>
        <w:t xml:space="preserve">*Michael Klare: </w:t>
      </w:r>
      <w:r w:rsidRPr="0095041F">
        <w:t>Professor Emeritus</w:t>
      </w:r>
      <w:r>
        <w:t xml:space="preserve">, </w:t>
      </w:r>
      <w:r w:rsidRPr="0095041F">
        <w:t>Security Studies</w:t>
      </w:r>
      <w:r>
        <w:t xml:space="preserve">, </w:t>
      </w:r>
      <w:r w:rsidRPr="0095041F">
        <w:t>Hampshire College</w:t>
      </w:r>
      <w:r>
        <w:t xml:space="preserve">, </w:t>
      </w:r>
      <w:r w:rsidRPr="0095041F">
        <w:t>2019</w:t>
      </w:r>
      <w:r>
        <w:t>,</w:t>
      </w:r>
      <w:r w:rsidRPr="0095041F">
        <w:t xml:space="preserve"> “Cyber Battles, Nuclear Outcomes? Dangerous New Pathways to Escalation</w:t>
      </w:r>
      <w:r>
        <w:t>,”</w:t>
      </w:r>
      <w:r w:rsidRPr="0095041F">
        <w:t xml:space="preserve"> Arms Control Association</w:t>
      </w:r>
      <w:r>
        <w:t>,</w:t>
      </w:r>
      <w:r w:rsidRPr="0095041F">
        <w:t xml:space="preserve"> </w:t>
      </w:r>
      <w:hyperlink r:id="rId14" w:history="1">
        <w:r w:rsidRPr="0095041F">
          <w:rPr>
            <w:rStyle w:val="Hyperlink"/>
          </w:rPr>
          <w:t>https://www.armscontrol.org/act/2019-11/features/cyber-battles-nuclear-outcomes-dangerous-new-pathways-escalation</w:t>
        </w:r>
      </w:hyperlink>
      <w:r>
        <w:t>)</w:t>
      </w:r>
    </w:p>
    <w:p w14:paraId="63AED5B5" w14:textId="77777777" w:rsidR="0000101D" w:rsidRDefault="0000101D" w:rsidP="0000101D"/>
    <w:p w14:paraId="4549732B" w14:textId="77777777" w:rsidR="0000101D" w:rsidRPr="0095041F" w:rsidRDefault="0000101D" w:rsidP="0000101D">
      <w:r w:rsidRPr="0095041F">
        <w:t xml:space="preserve">Yet another pathway to </w:t>
      </w:r>
      <w:r w:rsidRPr="00F7487C">
        <w:rPr>
          <w:rStyle w:val="11111AAAAStyleUnderline"/>
          <w:highlight w:val="yellow"/>
        </w:rPr>
        <w:t>escalation</w:t>
      </w:r>
      <w:r w:rsidRPr="0059791E">
        <w:rPr>
          <w:rStyle w:val="11111AAAAStyleUnderline"/>
        </w:rPr>
        <w:t xml:space="preserve"> could </w:t>
      </w:r>
      <w:r w:rsidRPr="00F7487C">
        <w:rPr>
          <w:rStyle w:val="11111AAAAStyleUnderline"/>
          <w:highlight w:val="yellow"/>
        </w:rPr>
        <w:t xml:space="preserve">arise from </w:t>
      </w:r>
      <w:r w:rsidRPr="00D27562">
        <w:rPr>
          <w:rStyle w:val="Emphasis"/>
        </w:rPr>
        <w:t>a</w:t>
      </w:r>
      <w:r w:rsidRPr="002A67EE">
        <w:rPr>
          <w:rStyle w:val="Emphasis"/>
        </w:rPr>
        <w:t xml:space="preserve"> </w:t>
      </w:r>
      <w:r w:rsidRPr="00F7487C">
        <w:rPr>
          <w:rStyle w:val="Emphasis"/>
          <w:highlight w:val="yellow"/>
        </w:rPr>
        <w:t>cascading</w:t>
      </w:r>
      <w:r w:rsidRPr="002A67EE">
        <w:rPr>
          <w:rStyle w:val="Emphasis"/>
        </w:rPr>
        <w:t xml:space="preserve"> series</w:t>
      </w:r>
      <w:r w:rsidRPr="0059791E">
        <w:rPr>
          <w:rStyle w:val="11111AAAAStyleUnderline"/>
        </w:rPr>
        <w:t xml:space="preserve"> of </w:t>
      </w:r>
      <w:r w:rsidRPr="00CB3BB2">
        <w:rPr>
          <w:rStyle w:val="11111AAAAStyleUnderline"/>
          <w:highlight w:val="yellow"/>
        </w:rPr>
        <w:t xml:space="preserve">cyberstrikes </w:t>
      </w:r>
      <w:r w:rsidRPr="0095041F">
        <w:rPr>
          <w:rStyle w:val="11111AAAAStyleUnderline"/>
        </w:rPr>
        <w:t xml:space="preserve">and counterstrikes </w:t>
      </w:r>
      <w:r w:rsidRPr="00CB3BB2">
        <w:rPr>
          <w:rStyle w:val="11111AAAAStyleUnderline"/>
          <w:highlight w:val="yellow"/>
        </w:rPr>
        <w:t xml:space="preserve">against </w:t>
      </w:r>
      <w:r w:rsidRPr="00F7487C">
        <w:rPr>
          <w:rStyle w:val="Emphasis"/>
          <w:highlight w:val="yellow"/>
        </w:rPr>
        <w:t>vital</w:t>
      </w:r>
      <w:r w:rsidRPr="002A67EE">
        <w:rPr>
          <w:rStyle w:val="Emphasis"/>
        </w:rPr>
        <w:t xml:space="preserve"> national </w:t>
      </w:r>
      <w:r w:rsidRPr="00F7487C">
        <w:rPr>
          <w:rStyle w:val="Emphasis"/>
          <w:highlight w:val="yellow"/>
        </w:rPr>
        <w:t>infrastructure</w:t>
      </w:r>
      <w:r w:rsidRPr="0059791E">
        <w:rPr>
          <w:rStyle w:val="11111AAAAStyleUnderline"/>
        </w:rPr>
        <w:t xml:space="preserve"> </w:t>
      </w:r>
      <w:r w:rsidRPr="0095041F">
        <w:rPr>
          <w:rStyle w:val="11111AAAAStyleUnderline"/>
        </w:rPr>
        <w:t>rather than on military targets.</w:t>
      </w:r>
      <w:r w:rsidRPr="0095041F">
        <w:t xml:space="preserve"> </w:t>
      </w:r>
      <w:r w:rsidRPr="00942F6A">
        <w:rPr>
          <w:rStyle w:val="Emphasis"/>
        </w:rPr>
        <w:t>All major powers</w:t>
      </w:r>
      <w:r w:rsidRPr="00942F6A">
        <w:t xml:space="preserve">, along with Iran and North Korea, </w:t>
      </w:r>
      <w:r w:rsidRPr="00942F6A">
        <w:rPr>
          <w:rStyle w:val="11111AAAAStyleUnderline"/>
        </w:rPr>
        <w:t xml:space="preserve">have developed and deployed </w:t>
      </w:r>
      <w:r w:rsidRPr="00942F6A">
        <w:rPr>
          <w:rStyle w:val="11111AAAAStyleUnderline"/>
          <w:highlight w:val="yellow"/>
        </w:rPr>
        <w:t>cyberweapons</w:t>
      </w:r>
      <w:r w:rsidRPr="00942F6A">
        <w:rPr>
          <w:rStyle w:val="11111AAAAStyleUnderline"/>
        </w:rPr>
        <w:t xml:space="preserve"> designed </w:t>
      </w:r>
      <w:r w:rsidRPr="00942F6A">
        <w:rPr>
          <w:rStyle w:val="11111AAAAStyleUnderline"/>
          <w:highlight w:val="yellow"/>
        </w:rPr>
        <w:t>to disrupt</w:t>
      </w:r>
      <w:r w:rsidRPr="00942F6A">
        <w:rPr>
          <w:rStyle w:val="11111AAAAStyleUnderline"/>
        </w:rPr>
        <w:t xml:space="preserve"> and destroy major elements of an adversary’s key economic systems, such as </w:t>
      </w:r>
      <w:r w:rsidRPr="00942F6A">
        <w:rPr>
          <w:rStyle w:val="Emphasis"/>
        </w:rPr>
        <w:t xml:space="preserve">power </w:t>
      </w:r>
      <w:r w:rsidRPr="00942F6A">
        <w:rPr>
          <w:rStyle w:val="Emphasis"/>
          <w:highlight w:val="yellow"/>
        </w:rPr>
        <w:t>grids</w:t>
      </w:r>
      <w:r w:rsidRPr="00942F6A">
        <w:t xml:space="preserve">, </w:t>
      </w:r>
      <w:r w:rsidRPr="00942F6A">
        <w:rPr>
          <w:rStyle w:val="Emphasis"/>
        </w:rPr>
        <w:t>financial systems</w:t>
      </w:r>
      <w:r w:rsidRPr="00942F6A">
        <w:t xml:space="preserve">, and </w:t>
      </w:r>
      <w:r w:rsidRPr="00942F6A">
        <w:rPr>
          <w:rStyle w:val="Emphasis"/>
        </w:rPr>
        <w:t>transportation networks</w:t>
      </w:r>
      <w:r w:rsidRPr="0095041F">
        <w:t xml:space="preserve">. As noted, </w:t>
      </w:r>
      <w:r w:rsidRPr="0059791E">
        <w:rPr>
          <w:rStyle w:val="11111AAAAStyleUnderline"/>
        </w:rPr>
        <w:t>Russia has infiltrated the U.S. electrical grid</w:t>
      </w:r>
      <w:r w:rsidRPr="0095041F">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DD42079" w14:textId="77777777" w:rsidR="0000101D" w:rsidRPr="0095041F" w:rsidRDefault="0000101D" w:rsidP="0000101D">
      <w:r w:rsidRPr="0095041F">
        <w:rPr>
          <w:szCs w:val="14"/>
        </w:rPr>
        <w:t>The danger here is that</w:t>
      </w:r>
      <w:r w:rsidRPr="0059791E">
        <w:rPr>
          <w:rStyle w:val="11111AAAAStyleUnderline"/>
        </w:rPr>
        <w:t xml:space="preserve"> </w:t>
      </w:r>
      <w:r w:rsidRPr="00942F6A">
        <w:rPr>
          <w:rStyle w:val="11111AAAAStyleUnderline"/>
        </w:rPr>
        <w:t>economic attacks</w:t>
      </w:r>
      <w:r w:rsidRPr="00215E9A">
        <w:rPr>
          <w:rStyle w:val="11111AAAAStyleUnderline"/>
        </w:rPr>
        <w:t xml:space="preserve"> of this sort</w:t>
      </w:r>
      <w:r w:rsidRPr="0095041F">
        <w:t xml:space="preserve">, if undertaken during a period of tension and crisis, </w:t>
      </w:r>
      <w:r w:rsidRPr="00CC2AF1">
        <w:rPr>
          <w:rStyle w:val="11111AAAAStyleUnderline"/>
        </w:rPr>
        <w:t>could</w:t>
      </w:r>
      <w:r w:rsidRPr="0059791E">
        <w:rPr>
          <w:rStyle w:val="11111AAAAStyleUnderline"/>
        </w:rPr>
        <w:t xml:space="preserve"> </w:t>
      </w:r>
      <w:r w:rsidRPr="00F7487C">
        <w:rPr>
          <w:rStyle w:val="11111AAAAStyleUnderline"/>
          <w:highlight w:val="yellow"/>
        </w:rPr>
        <w:t>lead to</w:t>
      </w:r>
      <w:r w:rsidRPr="0059791E">
        <w:rPr>
          <w:rStyle w:val="11111AAAAStyleUnderline"/>
        </w:rPr>
        <w:t xml:space="preserve"> an escalating series of </w:t>
      </w:r>
      <w:r w:rsidRPr="00F7487C">
        <w:rPr>
          <w:rStyle w:val="Emphasis"/>
          <w:highlight w:val="yellow"/>
        </w:rPr>
        <w:t xml:space="preserve">tit-for-tat </w:t>
      </w:r>
      <w:r w:rsidRPr="00487A1D">
        <w:rPr>
          <w:rStyle w:val="Emphasis"/>
          <w:highlight w:val="yellow"/>
        </w:rPr>
        <w:t>attacks</w:t>
      </w:r>
      <w:r w:rsidRPr="00487A1D">
        <w:rPr>
          <w:rStyle w:val="11111AAAAStyleUnderline"/>
          <w:highlight w:val="yellow"/>
        </w:rPr>
        <w:t xml:space="preserve"> against</w:t>
      </w:r>
      <w:r w:rsidRPr="0059791E">
        <w:rPr>
          <w:rStyle w:val="11111AAAAStyleUnderline"/>
        </w:rPr>
        <w:t xml:space="preserve"> ever more vital elements of an adversary’s </w:t>
      </w:r>
      <w:r w:rsidRPr="00487A1D">
        <w:rPr>
          <w:rStyle w:val="11111AAAAStyleUnderline"/>
          <w:highlight w:val="yellow"/>
        </w:rPr>
        <w:t>critical infrastructure</w:t>
      </w:r>
      <w:r w:rsidRPr="0059791E">
        <w:rPr>
          <w:rStyle w:val="11111AAAAStyleUnderline"/>
        </w:rPr>
        <w:t xml:space="preserve">, </w:t>
      </w:r>
      <w:r w:rsidRPr="00942F6A">
        <w:rPr>
          <w:rStyle w:val="11111AAAAStyleUnderline"/>
          <w:highlight w:val="yellow"/>
        </w:rPr>
        <w:t>producing widespread chaos</w:t>
      </w:r>
      <w:r w:rsidRPr="0059791E">
        <w:rPr>
          <w:rStyle w:val="11111AAAAStyleUnderline"/>
        </w:rPr>
        <w:t xml:space="preserve"> and harm and</w:t>
      </w:r>
      <w:r w:rsidRPr="0095041F">
        <w:t xml:space="preserve"> eventually </w:t>
      </w:r>
      <w:r w:rsidRPr="00F7487C">
        <w:rPr>
          <w:rStyle w:val="11111AAAAStyleUnderline"/>
          <w:highlight w:val="yellow"/>
        </w:rPr>
        <w:t>leading</w:t>
      </w:r>
      <w:r w:rsidRPr="0059791E">
        <w:rPr>
          <w:rStyle w:val="11111AAAAStyleUnderline"/>
        </w:rPr>
        <w:t xml:space="preserve"> one side </w:t>
      </w:r>
      <w:r w:rsidRPr="00F7487C">
        <w:rPr>
          <w:rStyle w:val="11111AAAAStyleUnderline"/>
          <w:highlight w:val="yellow"/>
        </w:rPr>
        <w:t>to</w:t>
      </w:r>
      <w:r w:rsidRPr="0059791E">
        <w:rPr>
          <w:rStyle w:val="11111AAAAStyleUnderline"/>
        </w:rPr>
        <w:t xml:space="preserve"> initiate </w:t>
      </w:r>
      <w:r w:rsidRPr="00942F6A">
        <w:rPr>
          <w:rStyle w:val="Emphasis"/>
        </w:rPr>
        <w:t>kinetic attacks</w:t>
      </w:r>
      <w:r w:rsidRPr="0059791E">
        <w:rPr>
          <w:rStyle w:val="11111AAAAStyleUnderline"/>
        </w:rPr>
        <w:t xml:space="preserve"> on critical military targets, </w:t>
      </w:r>
      <w:r w:rsidRPr="00942F6A">
        <w:rPr>
          <w:rStyle w:val="11111AAAAStyleUnderline"/>
        </w:rPr>
        <w:t>risking</w:t>
      </w:r>
      <w:r w:rsidRPr="0059791E">
        <w:rPr>
          <w:rStyle w:val="11111AAAAStyleUnderline"/>
        </w:rPr>
        <w:t xml:space="preserve"> </w:t>
      </w:r>
      <w:r w:rsidRPr="002A67EE">
        <w:rPr>
          <w:rStyle w:val="Emphasis"/>
        </w:rPr>
        <w:t xml:space="preserve">the </w:t>
      </w:r>
      <w:r w:rsidRPr="00942F6A">
        <w:rPr>
          <w:rStyle w:val="Emphasis"/>
        </w:rPr>
        <w:t>slippery slope</w:t>
      </w:r>
      <w:r w:rsidRPr="00942F6A">
        <w:rPr>
          <w:rStyle w:val="11111AAAAStyleUnderline"/>
        </w:rPr>
        <w:t xml:space="preserve"> to </w:t>
      </w:r>
      <w:r w:rsidRPr="00F7487C">
        <w:rPr>
          <w:rStyle w:val="11111AAAAStyleUnderline"/>
          <w:highlight w:val="yellow"/>
        </w:rPr>
        <w:t>nuclear conflict</w:t>
      </w:r>
      <w:r w:rsidRPr="0059791E">
        <w:rPr>
          <w:rStyle w:val="11111AAAAStyleUnderline"/>
        </w:rPr>
        <w:t>.</w:t>
      </w:r>
      <w:r w:rsidRPr="0095041F">
        <w:t xml:space="preserve"> For example, </w:t>
      </w:r>
      <w:r w:rsidRPr="0059791E">
        <w:rPr>
          <w:rStyle w:val="11111AAAAStyleUnderline"/>
        </w:rPr>
        <w:t xml:space="preserve">a </w:t>
      </w:r>
      <w:r w:rsidRPr="00F7487C">
        <w:rPr>
          <w:rStyle w:val="11111AAAAStyleUnderline"/>
          <w:highlight w:val="yellow"/>
        </w:rPr>
        <w:t>Russian cyberattack</w:t>
      </w:r>
      <w:r w:rsidRPr="004C6E3F">
        <w:rPr>
          <w:rStyle w:val="11111AAAAStyleUnderline"/>
        </w:rPr>
        <w:t xml:space="preserve"> on the U.S. power grid</w:t>
      </w:r>
      <w:r w:rsidRPr="0059791E">
        <w:rPr>
          <w:rStyle w:val="11111AAAAStyleUnderline"/>
        </w:rPr>
        <w:t xml:space="preserve"> </w:t>
      </w:r>
      <w:r w:rsidRPr="00942F6A">
        <w:rPr>
          <w:rStyle w:val="11111AAAAStyleUnderline"/>
        </w:rPr>
        <w:t xml:space="preserve">could </w:t>
      </w:r>
      <w:r w:rsidRPr="00F7487C">
        <w:rPr>
          <w:rStyle w:val="Emphasis"/>
          <w:highlight w:val="yellow"/>
        </w:rPr>
        <w:t>trigge</w:t>
      </w:r>
      <w:r w:rsidRPr="00942F6A">
        <w:rPr>
          <w:rStyle w:val="Emphasis"/>
          <w:highlight w:val="yellow"/>
        </w:rPr>
        <w:t>r U.S. attacks</w:t>
      </w:r>
      <w:r w:rsidRPr="00942F6A">
        <w:rPr>
          <w:rStyle w:val="11111AAAAStyleUnderline"/>
        </w:rPr>
        <w:t xml:space="preserve"> on Russian</w:t>
      </w:r>
      <w:r w:rsidRPr="0059791E">
        <w:rPr>
          <w:rStyle w:val="11111AAAAStyleUnderline"/>
        </w:rPr>
        <w:t xml:space="preserve"> energy and financial </w:t>
      </w:r>
      <w:r w:rsidRPr="00942F6A">
        <w:rPr>
          <w:rStyle w:val="11111AAAAStyleUnderline"/>
        </w:rPr>
        <w:t xml:space="preserve">systems, </w:t>
      </w:r>
      <w:r w:rsidRPr="00942F6A">
        <w:rPr>
          <w:rStyle w:val="11111AAAAStyleUnderline"/>
          <w:highlight w:val="yellow"/>
        </w:rPr>
        <w:t>causing</w:t>
      </w:r>
      <w:r w:rsidRPr="0059791E">
        <w:rPr>
          <w:rStyle w:val="11111AAAAStyleUnderline"/>
        </w:rPr>
        <w:t xml:space="preserve"> widespread </w:t>
      </w:r>
      <w:r w:rsidRPr="00942F6A">
        <w:rPr>
          <w:rStyle w:val="Emphasis"/>
        </w:rPr>
        <w:t>disorder</w:t>
      </w:r>
      <w:r w:rsidRPr="0059791E">
        <w:rPr>
          <w:rStyle w:val="11111AAAAStyleUnderline"/>
        </w:rPr>
        <w:t xml:space="preserve"> in both countries </w:t>
      </w:r>
      <w:r w:rsidRPr="00942F6A">
        <w:rPr>
          <w:rStyle w:val="11111AAAAStyleUnderline"/>
        </w:rPr>
        <w:t>and</w:t>
      </w:r>
      <w:r w:rsidRPr="0059791E">
        <w:rPr>
          <w:rStyle w:val="11111AAAAStyleUnderline"/>
        </w:rPr>
        <w:t xml:space="preserve"> generating </w:t>
      </w:r>
      <w:r w:rsidRPr="00942F6A">
        <w:rPr>
          <w:rStyle w:val="11111AAAAStyleUnderline"/>
        </w:rPr>
        <w:t>an impulse for</w:t>
      </w:r>
      <w:r w:rsidRPr="0059791E">
        <w:rPr>
          <w:rStyle w:val="11111AAAAStyleUnderline"/>
        </w:rPr>
        <w:t xml:space="preserve"> even </w:t>
      </w:r>
      <w:r w:rsidRPr="004C6E3F">
        <w:rPr>
          <w:rStyle w:val="Emphasis"/>
          <w:highlight w:val="yellow"/>
        </w:rPr>
        <w:t>more devastating attacks</w:t>
      </w:r>
      <w:r w:rsidRPr="0059791E">
        <w:rPr>
          <w:rStyle w:val="11111AAAAStyleUnderline"/>
        </w:rPr>
        <w:t>.</w:t>
      </w:r>
      <w:r w:rsidRPr="0095041F">
        <w:t xml:space="preserve"> At some point, </w:t>
      </w:r>
      <w:r w:rsidRPr="0059791E">
        <w:rPr>
          <w:rStyle w:val="11111AAAAStyleUnderline"/>
        </w:rPr>
        <w:t xml:space="preserve">such attacks “could </w:t>
      </w:r>
      <w:r w:rsidRPr="00F7487C">
        <w:rPr>
          <w:rStyle w:val="11111AAAAStyleUnderline"/>
          <w:highlight w:val="yellow"/>
        </w:rPr>
        <w:t>lead to</w:t>
      </w:r>
      <w:r w:rsidRPr="0059791E">
        <w:rPr>
          <w:rStyle w:val="11111AAAAStyleUnderline"/>
        </w:rPr>
        <w:t xml:space="preserve"> major conflict and possibly </w:t>
      </w:r>
      <w:r w:rsidRPr="00F7487C">
        <w:rPr>
          <w:rStyle w:val="Emphasis"/>
          <w:highlight w:val="yellow"/>
        </w:rPr>
        <w:t>nu</w:t>
      </w:r>
      <w:r w:rsidRPr="00942F6A">
        <w:rPr>
          <w:rStyle w:val="Emphasis"/>
        </w:rPr>
        <w:t xml:space="preserve">clear </w:t>
      </w:r>
      <w:r w:rsidRPr="00F7487C">
        <w:rPr>
          <w:rStyle w:val="Emphasis"/>
          <w:highlight w:val="yellow"/>
        </w:rPr>
        <w:t>war.”</w:t>
      </w:r>
      <w:r w:rsidRPr="0095041F">
        <w:t xml:space="preserve">14 </w:t>
      </w:r>
    </w:p>
    <w:p w14:paraId="3DEE925B" w14:textId="77777777" w:rsidR="0000101D" w:rsidRPr="00330489" w:rsidRDefault="0000101D" w:rsidP="0000101D">
      <w:pPr>
        <w:rPr>
          <w:b/>
          <w:bCs/>
          <w:sz w:val="20"/>
          <w:szCs w:val="20"/>
          <w:u w:val="single"/>
        </w:rPr>
      </w:pPr>
      <w:r w:rsidRPr="0095041F">
        <w:rPr>
          <w:szCs w:val="20"/>
        </w:rPr>
        <w:t xml:space="preserve">These are by no means the only pathways to escalation resulting from the offensive use of cyberweapons. Others include </w:t>
      </w:r>
      <w:r w:rsidRPr="008241C7">
        <w:rPr>
          <w:rStyle w:val="11111AAAAStyleUnderline"/>
        </w:rPr>
        <w:t>efforts by third parties</w:t>
      </w:r>
      <w:r w:rsidRPr="0095041F">
        <w:rPr>
          <w:szCs w:val="20"/>
        </w:rPr>
        <w:t xml:space="preserve">, </w:t>
      </w:r>
      <w:r w:rsidRPr="008241C7">
        <w:rPr>
          <w:rStyle w:val="11111AAAAStyleUnderline"/>
        </w:rPr>
        <w:t xml:space="preserve">such as </w:t>
      </w:r>
      <w:r w:rsidRPr="00942F6A">
        <w:rPr>
          <w:rStyle w:val="Emphasis"/>
        </w:rPr>
        <w:t>proxy states</w:t>
      </w:r>
      <w:r w:rsidRPr="00942F6A">
        <w:rPr>
          <w:rStyle w:val="11111AAAAStyleUnderline"/>
        </w:rPr>
        <w:t xml:space="preserve"> or </w:t>
      </w:r>
      <w:r w:rsidRPr="00942F6A">
        <w:rPr>
          <w:rStyle w:val="Emphasis"/>
        </w:rPr>
        <w:t>terrorist organizations</w:t>
      </w:r>
      <w:r w:rsidRPr="00942F6A">
        <w:rPr>
          <w:szCs w:val="20"/>
        </w:rPr>
        <w:t xml:space="preserve">, to </w:t>
      </w:r>
      <w:r w:rsidRPr="00942F6A">
        <w:rPr>
          <w:rStyle w:val="11111AAAAStyleUnderline"/>
        </w:rPr>
        <w:t xml:space="preserve">provoke a </w:t>
      </w:r>
      <w:r w:rsidRPr="00942F6A">
        <w:rPr>
          <w:rStyle w:val="Emphasis"/>
        </w:rPr>
        <w:t>global nuclear crisis</w:t>
      </w:r>
      <w:r w:rsidRPr="00942F6A">
        <w:rPr>
          <w:rStyle w:val="11111AAAAStyleUnderline"/>
        </w:rPr>
        <w:t xml:space="preserve"> by causing early-warning systems to generate </w:t>
      </w:r>
      <w:r w:rsidRPr="00942F6A">
        <w:rPr>
          <w:rStyle w:val="Emphasis"/>
        </w:rPr>
        <w:t>false readings</w:t>
      </w:r>
      <w:r w:rsidRPr="00942F6A">
        <w:rPr>
          <w:szCs w:val="20"/>
        </w:rPr>
        <w:t xml:space="preserve"> (“</w:t>
      </w:r>
      <w:r w:rsidRPr="00942F6A">
        <w:rPr>
          <w:rStyle w:val="Emphasis"/>
        </w:rPr>
        <w:t>spoofing</w:t>
      </w:r>
      <w:r w:rsidRPr="00942F6A">
        <w:rPr>
          <w:szCs w:val="20"/>
        </w:rPr>
        <w:t xml:space="preserve">”) </w:t>
      </w:r>
      <w:r w:rsidRPr="00942F6A">
        <w:rPr>
          <w:rStyle w:val="11111AAAAStyleUnderline"/>
        </w:rPr>
        <w:t>of missile launches</w:t>
      </w:r>
      <w:r w:rsidRPr="00942F6A">
        <w:rPr>
          <w:szCs w:val="20"/>
        </w:rPr>
        <w:t xml:space="preserve">. Yet, they do </w:t>
      </w:r>
      <w:r w:rsidRPr="00942F6A">
        <w:rPr>
          <w:rStyle w:val="11111AAAAStyleUnderline"/>
        </w:rPr>
        <w:t>provide</w:t>
      </w:r>
      <w:r w:rsidRPr="00942F6A">
        <w:rPr>
          <w:szCs w:val="20"/>
        </w:rPr>
        <w:t xml:space="preserve"> a </w:t>
      </w:r>
      <w:r w:rsidRPr="00942F6A">
        <w:rPr>
          <w:rStyle w:val="11111AAAAStyleUnderline"/>
        </w:rPr>
        <w:t>clear indication of the severity of the threat</w:t>
      </w:r>
      <w:r w:rsidRPr="00942F6A">
        <w:rPr>
          <w:szCs w:val="20"/>
        </w:rPr>
        <w:t xml:space="preserve">. </w:t>
      </w:r>
      <w:r w:rsidRPr="00942F6A">
        <w:rPr>
          <w:rStyle w:val="11111AAAAStyleUnderline"/>
        </w:rPr>
        <w:t>As states’ reliance on cyberspace grows and cyberweapons become</w:t>
      </w:r>
      <w:r w:rsidRPr="00942F6A">
        <w:rPr>
          <w:szCs w:val="20"/>
        </w:rPr>
        <w:t xml:space="preserve"> more </w:t>
      </w:r>
      <w:r w:rsidRPr="00942F6A">
        <w:rPr>
          <w:rStyle w:val="11111AAAAStyleUnderline"/>
        </w:rPr>
        <w:t>powerful</w:t>
      </w:r>
      <w:r w:rsidRPr="00942F6A">
        <w:rPr>
          <w:szCs w:val="20"/>
        </w:rPr>
        <w:t xml:space="preserve">, the </w:t>
      </w:r>
      <w:r w:rsidRPr="00942F6A">
        <w:rPr>
          <w:rStyle w:val="Emphasis"/>
          <w:highlight w:val="yellow"/>
        </w:rPr>
        <w:t>dangers</w:t>
      </w:r>
      <w:r w:rsidRPr="00942F6A">
        <w:rPr>
          <w:rStyle w:val="11111AAAAStyleUnderline"/>
        </w:rPr>
        <w:t xml:space="preserve"> of unintended or accidental escalation</w:t>
      </w:r>
      <w:r w:rsidRPr="00942F6A">
        <w:rPr>
          <w:szCs w:val="20"/>
        </w:rPr>
        <w:t xml:space="preserve"> can only </w:t>
      </w:r>
      <w:r w:rsidRPr="00942F6A">
        <w:rPr>
          <w:rStyle w:val="11111AAAAStyleUnderline"/>
          <w:highlight w:val="yellow"/>
        </w:rPr>
        <w:t xml:space="preserve">grow more </w:t>
      </w:r>
      <w:r w:rsidRPr="00942F6A">
        <w:rPr>
          <w:rStyle w:val="Emphasis"/>
          <w:highlight w:val="yellow"/>
        </w:rPr>
        <w:t>severe</w:t>
      </w:r>
      <w:r w:rsidRPr="00942F6A">
        <w:rPr>
          <w:szCs w:val="20"/>
          <w:highlight w:val="yellow"/>
        </w:rPr>
        <w:t>.</w:t>
      </w:r>
    </w:p>
    <w:p w14:paraId="04718315" w14:textId="77777777" w:rsidR="0000101D" w:rsidRPr="00262F3C" w:rsidRDefault="0000101D" w:rsidP="0000101D"/>
    <w:p w14:paraId="74A24AAC" w14:textId="77777777" w:rsidR="00DD0987" w:rsidRDefault="00DD0987" w:rsidP="00DD0987"/>
    <w:p w14:paraId="7C31BA1C" w14:textId="77777777" w:rsidR="0000101D" w:rsidRPr="0084015E" w:rsidRDefault="0000101D" w:rsidP="0000101D">
      <w:pPr>
        <w:pStyle w:val="Heading3"/>
        <w:rPr>
          <w:rFonts w:cs="Arial"/>
        </w:rPr>
      </w:pPr>
      <w:bookmarkStart w:id="1" w:name="_Hlk214105440"/>
      <w:r>
        <w:rPr>
          <w:rFonts w:cs="Arial"/>
        </w:rPr>
        <w:t>D: Unions Don’t fight Trump—1NC</w:t>
      </w:r>
    </w:p>
    <w:p w14:paraId="1ABDD037" w14:textId="77777777" w:rsidR="0000101D" w:rsidRDefault="0000101D" w:rsidP="0000101D"/>
    <w:p w14:paraId="7EE9942F" w14:textId="77777777" w:rsidR="0000101D" w:rsidRDefault="0000101D" w:rsidP="0000101D">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61E6D6D8" w14:textId="77777777" w:rsidR="0000101D" w:rsidRDefault="0000101D" w:rsidP="0000101D">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6FCCFB66" w14:textId="77777777" w:rsidR="0000101D" w:rsidRPr="00E3525C" w:rsidRDefault="0000101D" w:rsidP="0000101D"/>
    <w:p w14:paraId="25D57D94" w14:textId="77777777" w:rsidR="0000101D" w:rsidRPr="0084015E" w:rsidRDefault="0000101D" w:rsidP="0000101D">
      <w:pPr>
        <w:rPr>
          <w:rStyle w:val="11111AAAAStyleUnderline"/>
        </w:rPr>
      </w:pPr>
      <w:r w:rsidRPr="00E3525C">
        <w:rPr>
          <w:rStyle w:val="11111AAAAStyleUnderline"/>
          <w:highlight w:val="yellow"/>
        </w:rPr>
        <w:t>Talk</w:t>
      </w:r>
      <w:r w:rsidRPr="0084015E">
        <w:rPr>
          <w:rStyle w:val="11111AAAAStyleUnderline"/>
        </w:rPr>
        <w:t xml:space="preserve">, </w:t>
      </w:r>
      <w:r w:rsidRPr="00E3525C">
        <w:rPr>
          <w:rStyle w:val="11111AAAAStyleUnderline"/>
          <w:highlight w:val="yellow"/>
        </w:rPr>
        <w:t>but No Walk</w:t>
      </w:r>
      <w:r w:rsidRPr="0084015E">
        <w:rPr>
          <w:rStyle w:val="11111AAAAStyleUnderline"/>
        </w:rPr>
        <w:t>, From Unions</w:t>
      </w:r>
    </w:p>
    <w:p w14:paraId="0A3F649F" w14:textId="77777777" w:rsidR="0000101D" w:rsidRDefault="0000101D" w:rsidP="0000101D">
      <w:r w:rsidRPr="0084015E">
        <w:rPr>
          <w:rStyle w:val="11111AAAAStyleUnderline"/>
        </w:rPr>
        <w:t>Across the labor movement</w:t>
      </w:r>
      <w:r w:rsidRPr="0084015E">
        <w:t xml:space="preserve">, some </w:t>
      </w:r>
      <w:r w:rsidRPr="0084015E">
        <w:rPr>
          <w:rStyle w:val="11111AAAAStyleUnderline"/>
        </w:rPr>
        <w:t xml:space="preserve">major </w:t>
      </w:r>
      <w:r w:rsidRPr="0084015E">
        <w:rPr>
          <w:rStyle w:val="11111AAAAStyleUnderline"/>
          <w:highlight w:val="yellow"/>
        </w:rPr>
        <w:t>unions were</w:t>
      </w:r>
      <w:r w:rsidRPr="0084015E">
        <w:rPr>
          <w:rStyle w:val="11111AAAAStyleUnderline"/>
        </w:rPr>
        <w:t xml:space="preserve"> completely </w:t>
      </w:r>
      <w:r w:rsidRPr="0084015E">
        <w:rPr>
          <w:rStyle w:val="Emphasis"/>
          <w:highlight w:val="yellow"/>
        </w:rPr>
        <w:t>silent</w:t>
      </w:r>
      <w:r w:rsidRPr="0084015E">
        <w:rPr>
          <w:rStyle w:val="11111AAAAStyleUnderline"/>
          <w:highlight w:val="yellow"/>
        </w:rPr>
        <w:t xml:space="preserve"> about Trump</w:t>
      </w:r>
      <w:r w:rsidRPr="0084015E">
        <w:rPr>
          <w:rStyle w:val="11111AAAAStyleUnderline"/>
        </w:rPr>
        <w:t>’s declaration</w:t>
      </w:r>
      <w:r w:rsidRPr="0084015E">
        <w:t xml:space="preserve">; </w:t>
      </w:r>
      <w:r w:rsidRPr="0084015E">
        <w:rPr>
          <w:rStyle w:val="11111AAAAStyleUnderline"/>
          <w:highlight w:val="yellow"/>
        </w:rPr>
        <w:t>others</w:t>
      </w:r>
      <w:r w:rsidRPr="0084015E">
        <w:t xml:space="preserve"> issued statements claiming that they were upset but </w:t>
      </w:r>
      <w:r w:rsidRPr="0084015E">
        <w:rPr>
          <w:rStyle w:val="11111AAAAStyleUnderline"/>
          <w:highlight w:val="yellow"/>
        </w:rPr>
        <w:t xml:space="preserve">managed to </w:t>
      </w:r>
      <w:r w:rsidRPr="0084015E">
        <w:rPr>
          <w:rStyle w:val="Emphasis"/>
          <w:highlight w:val="yellow"/>
        </w:rPr>
        <w:t>avoid</w:t>
      </w:r>
      <w:r w:rsidRPr="0084015E">
        <w:rPr>
          <w:rStyle w:val="11111AAAAStyleUnderline"/>
          <w:highlight w:val="yellow"/>
        </w:rPr>
        <w:t xml:space="preserve"> using the word “</w:t>
      </w:r>
      <w:r w:rsidRPr="0084015E">
        <w:rPr>
          <w:rStyle w:val="Emphasis"/>
          <w:highlight w:val="yellow"/>
        </w:rPr>
        <w:t>Trump</w:t>
      </w:r>
      <w:r w:rsidRPr="0084015E">
        <w:rPr>
          <w:rStyle w:val="11111AAAAStyleUnderline"/>
          <w:highlight w:val="yellow"/>
        </w:rPr>
        <w:t>,”</w:t>
      </w:r>
      <w:r w:rsidRPr="0084015E">
        <w:t xml:space="preserve"> presumably </w:t>
      </w:r>
      <w:r w:rsidRPr="0084015E">
        <w:rPr>
          <w:rStyle w:val="11111AAAAStyleUnderline"/>
          <w:highlight w:val="yellow"/>
        </w:rPr>
        <w:t>to give</w:t>
      </w:r>
      <w:r w:rsidRPr="0084015E">
        <w:rPr>
          <w:rStyle w:val="11111AAAAStyleUnderline"/>
        </w:rPr>
        <w:t xml:space="preserve"> them the </w:t>
      </w:r>
      <w:r w:rsidRPr="0084015E">
        <w:rPr>
          <w:rStyle w:val="11111AAAAStyleUnderline"/>
          <w:highlight w:val="yellow"/>
        </w:rPr>
        <w:t xml:space="preserve">leeway to </w:t>
      </w:r>
      <w:r w:rsidRPr="0084015E">
        <w:rPr>
          <w:rStyle w:val="Emphasis"/>
          <w:highlight w:val="yellow"/>
        </w:rPr>
        <w:t>kiss the ring</w:t>
      </w:r>
      <w:r w:rsidRPr="0084015E">
        <w:rPr>
          <w:rStyle w:val="11111AAAA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3D03D0AC" w14:textId="77777777" w:rsidR="0000101D" w:rsidRPr="0084015E" w:rsidRDefault="0000101D" w:rsidP="0000101D"/>
    <w:p w14:paraId="36AF7A1E" w14:textId="77777777" w:rsidR="0000101D" w:rsidRDefault="0000101D" w:rsidP="0000101D">
      <w:pPr>
        <w:pStyle w:val="Heading3"/>
      </w:pPr>
      <w:bookmarkStart w:id="2" w:name="_Hlk214105442"/>
      <w:bookmarkEnd w:id="1"/>
      <w:r>
        <w:t>D: Admin State Fails—1NC</w:t>
      </w:r>
    </w:p>
    <w:p w14:paraId="5E24DAF1" w14:textId="77777777" w:rsidR="0000101D" w:rsidRPr="009E1971" w:rsidRDefault="0000101D" w:rsidP="0000101D"/>
    <w:p w14:paraId="46F036E0" w14:textId="77777777" w:rsidR="0000101D" w:rsidRDefault="0000101D" w:rsidP="0000101D">
      <w:pPr>
        <w:pStyle w:val="Heading4"/>
      </w:pPr>
      <w:r>
        <w:t xml:space="preserve">Admin state </w:t>
      </w:r>
      <w:r w:rsidRPr="0021373E">
        <w:rPr>
          <w:u w:val="single"/>
        </w:rPr>
        <w:t>fails</w:t>
      </w:r>
      <w:r>
        <w:t>—‘expertise’ and ‘delay’ shortfalls are routine.</w:t>
      </w:r>
    </w:p>
    <w:p w14:paraId="08761BBA" w14:textId="77777777" w:rsidR="0000101D" w:rsidRDefault="0000101D" w:rsidP="0000101D">
      <w:r>
        <w:rPr>
          <w:rStyle w:val="Style13ptBold"/>
        </w:rPr>
        <w:t>Hamburger 23</w:t>
      </w:r>
      <w:r>
        <w:t xml:space="preserve"> (Phillip A. Hamburger J.D. from Yale Law School, Maurice and Hilda Friedman Professor of Law at Columbia University; 2023 "Administrative Harms"; Hoover Institute; doα: 10-31-2025) </w:t>
      </w:r>
      <w:hyperlink r:id="rId15" w:history="1">
        <w:r w:rsidRPr="00D15B53">
          <w:rPr>
            <w:rStyle w:val="Hyperlink"/>
          </w:rPr>
          <w:t>https://scholarship.law.columbia.edu/cgi/viewcontent.cgi?params=/context/faculty_scholarship/article/5216/&amp;path_info=Hamburger_Administrative_Harms.pdf</w:t>
        </w:r>
      </w:hyperlink>
    </w:p>
    <w:p w14:paraId="361254B6" w14:textId="77777777" w:rsidR="0000101D" w:rsidRPr="005B08C3" w:rsidRDefault="0000101D" w:rsidP="0000101D"/>
    <w:p w14:paraId="78488F0C" w14:textId="77777777" w:rsidR="0000101D" w:rsidRPr="00BB4F11" w:rsidRDefault="0000101D" w:rsidP="0000101D">
      <w:r w:rsidRPr="00BB4F11">
        <w:t xml:space="preserve">Notwithstanding its departure from the Constitution, from law, and even from rules, </w:t>
      </w:r>
      <w:r w:rsidRPr="002856F3">
        <w:rPr>
          <w:rStyle w:val="11111AAAAStyleUnderline"/>
          <w:highlight w:val="yellow"/>
        </w:rPr>
        <w:t>admin</w:t>
      </w:r>
      <w:r w:rsidRPr="00251421">
        <w:rPr>
          <w:rStyle w:val="11111AAAAStyleUnderline"/>
        </w:rPr>
        <w:t xml:space="preserve">istrative </w:t>
      </w:r>
      <w:r w:rsidRPr="005B08C3">
        <w:rPr>
          <w:rStyle w:val="11111AAAAStyleUnderline"/>
        </w:rPr>
        <w:t xml:space="preserve">power </w:t>
      </w:r>
      <w:r w:rsidRPr="005B08C3">
        <w:rPr>
          <w:rStyle w:val="Emphasis"/>
        </w:rPr>
        <w:t>claims</w:t>
      </w:r>
      <w:r w:rsidRPr="00BB4F11">
        <w:t xml:space="preserve"> to offer the distinctive advantage of </w:t>
      </w:r>
      <w:r w:rsidRPr="005B08C3">
        <w:rPr>
          <w:rStyle w:val="11111AAAAStyleUnderline"/>
        </w:rPr>
        <w:t xml:space="preserve">rational </w:t>
      </w:r>
      <w:r w:rsidRPr="002856F3">
        <w:rPr>
          <w:rStyle w:val="Emphasis"/>
          <w:highlight w:val="yellow"/>
        </w:rPr>
        <w:t>decision making</w:t>
      </w:r>
      <w:r w:rsidRPr="00BB4F11">
        <w:t xml:space="preserve">.124 Whereas government decisions once were based on hierarchical political authority, and then, in the early modern era, on egalitarian popular authority, there now allegedly is an opportunity to base power on knowledge-based rationality.125 </w:t>
      </w:r>
    </w:p>
    <w:p w14:paraId="12A4C3C3" w14:textId="77777777" w:rsidR="0000101D" w:rsidRPr="00BB4F11" w:rsidRDefault="0000101D" w:rsidP="0000101D">
      <w:r w:rsidRPr="00BB4F11">
        <w:t>But is this entirely true?</w:t>
      </w:r>
    </w:p>
    <w:p w14:paraId="55F6C1D1" w14:textId="77777777" w:rsidR="0000101D" w:rsidRPr="00BB4F11" w:rsidRDefault="0000101D" w:rsidP="0000101D">
      <w:r w:rsidRPr="00BB4F11">
        <w:rPr>
          <w:rStyle w:val="Emphasis"/>
        </w:rPr>
        <w:t>Doubts</w:t>
      </w:r>
      <w:r w:rsidRPr="00BB4F11">
        <w:t xml:space="preserve"> about the rationality of administrative power may </w:t>
      </w:r>
      <w:r w:rsidRPr="0085003C">
        <w:rPr>
          <w:rStyle w:val="11111AAAAStyleUnderline"/>
        </w:rPr>
        <w:t xml:space="preserve">initially </w:t>
      </w:r>
      <w:r w:rsidRPr="00BB4F11">
        <w:rPr>
          <w:rStyle w:val="Emphasis"/>
        </w:rPr>
        <w:t>seem</w:t>
      </w:r>
      <w:r w:rsidRPr="0085003C">
        <w:rPr>
          <w:rStyle w:val="11111AAAAStyleUnderline"/>
        </w:rPr>
        <w:t xml:space="preserve"> improbable</w:t>
      </w:r>
      <w:r w:rsidRPr="00BB4F11">
        <w:t>. Surely, you may think, agency experts are rational, knowledgeable, and even scientific. From this perspective, it is advantageous to let their rational decision making displace the bartering, log rolling, self-interest, and corruption of political decision making.</w:t>
      </w:r>
    </w:p>
    <w:p w14:paraId="76764EAE" w14:textId="77777777" w:rsidR="0000101D" w:rsidRPr="00BB4F11" w:rsidRDefault="0000101D" w:rsidP="0000101D">
      <w:r w:rsidRPr="00587AEF">
        <w:rPr>
          <w:rStyle w:val="11111AAAAStyleUnderline"/>
        </w:rPr>
        <w:t xml:space="preserve">Administrative </w:t>
      </w:r>
      <w:r w:rsidRPr="005B08C3">
        <w:rPr>
          <w:rStyle w:val="Emphasis"/>
          <w:highlight w:val="yellow"/>
        </w:rPr>
        <w:t>rationality</w:t>
      </w:r>
      <w:r w:rsidRPr="00587AEF">
        <w:rPr>
          <w:rStyle w:val="11111AAAAStyleUnderline"/>
        </w:rPr>
        <w:t xml:space="preserve">, however, </w:t>
      </w:r>
      <w:r w:rsidRPr="002856F3">
        <w:rPr>
          <w:rStyle w:val="11111AAAAStyleUnderline"/>
          <w:highlight w:val="yellow"/>
        </w:rPr>
        <w:t xml:space="preserve">is </w:t>
      </w:r>
      <w:r w:rsidRPr="002856F3">
        <w:rPr>
          <w:rStyle w:val="Emphasis"/>
          <w:highlight w:val="yellow"/>
        </w:rPr>
        <w:t>compromised</w:t>
      </w:r>
      <w:r w:rsidRPr="002856F3">
        <w:rPr>
          <w:rStyle w:val="11111AAAAStyleUnderline"/>
          <w:highlight w:val="yellow"/>
        </w:rPr>
        <w:t xml:space="preserve"> by</w:t>
      </w:r>
      <w:r w:rsidRPr="00BB4F11">
        <w:t xml:space="preserve"> a series of </w:t>
      </w:r>
      <w:r w:rsidRPr="00587AEF">
        <w:rPr>
          <w:rStyle w:val="11111AAAAStyleUnderline"/>
        </w:rPr>
        <w:t xml:space="preserve">decision-making </w:t>
      </w:r>
      <w:r w:rsidRPr="002856F3">
        <w:rPr>
          <w:rStyle w:val="Emphasis"/>
          <w:highlight w:val="yellow"/>
        </w:rPr>
        <w:t>biases</w:t>
      </w:r>
      <w:r w:rsidRPr="00631195">
        <w:t>.</w:t>
      </w:r>
      <w:r w:rsidRPr="00BB4F11">
        <w:t xml:space="preserve"> It therefore is doubtful how far one can go in thinking administrative power distinctively rational.</w:t>
      </w:r>
    </w:p>
    <w:p w14:paraId="33B56EA9" w14:textId="77777777" w:rsidR="0000101D" w:rsidRPr="00BB4F11" w:rsidRDefault="0000101D" w:rsidP="0000101D">
      <w:r w:rsidRPr="00BB4F11">
        <w:t>Confidence Bias</w:t>
      </w:r>
    </w:p>
    <w:p w14:paraId="52631033" w14:textId="77777777" w:rsidR="0000101D" w:rsidRPr="00B83924" w:rsidRDefault="0000101D" w:rsidP="0000101D">
      <w:pPr>
        <w:rPr>
          <w:rStyle w:val="Emphasis"/>
        </w:rPr>
      </w:pPr>
      <w:r w:rsidRPr="00664882">
        <w:rPr>
          <w:rStyle w:val="11111AAAAStyleUnderline"/>
        </w:rPr>
        <w:t>One</w:t>
      </w:r>
      <w:r w:rsidRPr="00BB4F11">
        <w:t xml:space="preserve"> distortion </w:t>
      </w:r>
      <w:r w:rsidRPr="00664882">
        <w:rPr>
          <w:rStyle w:val="11111AAAAStyleUnderline"/>
        </w:rPr>
        <w:t>is</w:t>
      </w:r>
      <w:r w:rsidRPr="00BB4F11">
        <w:t xml:space="preserve"> the </w:t>
      </w:r>
      <w:r w:rsidRPr="00AD5E35">
        <w:rPr>
          <w:rStyle w:val="Emphasis"/>
        </w:rPr>
        <w:t>confidence</w:t>
      </w:r>
      <w:r w:rsidRPr="00664882">
        <w:rPr>
          <w:rStyle w:val="11111AAAAStyleUnderline"/>
        </w:rPr>
        <w:t xml:space="preserve"> bias</w:t>
      </w:r>
      <w:r w:rsidRPr="00BB4F11">
        <w:t xml:space="preserve"> arising from the administrative confusion of expertise and science. Whereas bureaucratic expertise consists of known truths, cutting-edge science pursues questions about what is unknown. </w:t>
      </w:r>
      <w:r w:rsidRPr="001724C2">
        <w:rPr>
          <w:rStyle w:val="11111AAAAStyleUnderline"/>
        </w:rPr>
        <w:t>It</w:t>
      </w:r>
      <w:r w:rsidRPr="00BB4F11">
        <w:t xml:space="preserve"> therefore </w:t>
      </w:r>
      <w:r w:rsidRPr="001724C2">
        <w:rPr>
          <w:rStyle w:val="11111AAAAStyleUnderline"/>
        </w:rPr>
        <w:t xml:space="preserve">is </w:t>
      </w:r>
      <w:r w:rsidRPr="00AD5E35">
        <w:rPr>
          <w:rStyle w:val="Emphasis"/>
        </w:rPr>
        <w:t>dangerous</w:t>
      </w:r>
      <w:r w:rsidRPr="001724C2">
        <w:rPr>
          <w:rStyle w:val="11111AAAAStyleUnderline"/>
        </w:rPr>
        <w:t xml:space="preserve"> for </w:t>
      </w:r>
      <w:r w:rsidRPr="002856F3">
        <w:rPr>
          <w:rStyle w:val="11111AAAAStyleUnderline"/>
          <w:highlight w:val="yellow"/>
        </w:rPr>
        <w:t>regulatory bureaucrats</w:t>
      </w:r>
      <w:r w:rsidRPr="001724C2">
        <w:rPr>
          <w:rStyle w:val="11111AAAAStyleUnderline"/>
        </w:rPr>
        <w:t xml:space="preserve"> to </w:t>
      </w:r>
      <w:r w:rsidRPr="005B08C3">
        <w:rPr>
          <w:rStyle w:val="Emphasis"/>
        </w:rPr>
        <w:t>assume</w:t>
      </w:r>
      <w:r w:rsidRPr="00BB4F11">
        <w:t xml:space="preserve"> that </w:t>
      </w:r>
      <w:r w:rsidRPr="001724C2">
        <w:rPr>
          <w:rStyle w:val="11111AAAAStyleUnderline"/>
        </w:rPr>
        <w:t xml:space="preserve">their </w:t>
      </w:r>
      <w:r w:rsidRPr="005B08C3">
        <w:rPr>
          <w:rStyle w:val="11111AAAAStyleUnderline"/>
        </w:rPr>
        <w:t>expertise</w:t>
      </w:r>
      <w:r w:rsidRPr="001724C2">
        <w:rPr>
          <w:rStyle w:val="11111AAAAStyleUnderline"/>
        </w:rPr>
        <w:t xml:space="preserve"> rests on </w:t>
      </w:r>
      <w:r w:rsidRPr="00AD5E35">
        <w:rPr>
          <w:rStyle w:val="Emphasis"/>
        </w:rPr>
        <w:t>cutting-edge</w:t>
      </w:r>
      <w:r w:rsidRPr="001724C2">
        <w:rPr>
          <w:rStyle w:val="11111AAAAStyleUnderline"/>
        </w:rPr>
        <w:t xml:space="preserve"> science</w:t>
      </w:r>
      <w:r w:rsidRPr="00BB4F11">
        <w:t xml:space="preserve">. Their </w:t>
      </w:r>
      <w:r w:rsidRPr="008B2F4A">
        <w:rPr>
          <w:rStyle w:val="11111AAAAStyleUnderline"/>
        </w:rPr>
        <w:t>confidence</w:t>
      </w:r>
      <w:r w:rsidRPr="00BB4F11">
        <w:t xml:space="preserve"> in the scientific quality of their expertise </w:t>
      </w:r>
      <w:r w:rsidRPr="008B2F4A">
        <w:rPr>
          <w:rStyle w:val="11111AAAAStyleUnderline"/>
        </w:rPr>
        <w:t>seems to justify</w:t>
      </w:r>
      <w:r w:rsidRPr="00BB4F11">
        <w:t xml:space="preserve"> their </w:t>
      </w:r>
      <w:r w:rsidRPr="008B2F4A">
        <w:rPr>
          <w:rStyle w:val="11111AAAAStyleUnderline"/>
        </w:rPr>
        <w:t xml:space="preserve">regulatory power. But their </w:t>
      </w:r>
      <w:r w:rsidRPr="002856F3">
        <w:rPr>
          <w:rStyle w:val="Emphasis"/>
          <w:highlight w:val="yellow"/>
        </w:rPr>
        <w:t>expertise</w:t>
      </w:r>
      <w:r w:rsidRPr="002856F3">
        <w:rPr>
          <w:rStyle w:val="11111AAAAStyleUnderline"/>
          <w:highlight w:val="yellow"/>
        </w:rPr>
        <w:t xml:space="preserve"> is</w:t>
      </w:r>
      <w:r w:rsidRPr="008B2F4A">
        <w:rPr>
          <w:rStyle w:val="11111AAAAStyleUnderline"/>
        </w:rPr>
        <w:t xml:space="preserve"> often</w:t>
      </w:r>
      <w:r w:rsidRPr="00BB4F11">
        <w:t xml:space="preserve"> closer </w:t>
      </w:r>
      <w:r w:rsidRPr="00631195">
        <w:t xml:space="preserve">to </w:t>
      </w:r>
      <w:r w:rsidRPr="002856F3">
        <w:rPr>
          <w:rStyle w:val="Emphasis"/>
          <w:highlight w:val="yellow"/>
        </w:rPr>
        <w:t>out-of-date</w:t>
      </w:r>
      <w:r w:rsidRPr="00BB4F11">
        <w:t xml:space="preserve"> science than the cutting-edge version of it. Indeed, it sometimes is quite </w:t>
      </w:r>
      <w:r w:rsidRPr="005B08C3">
        <w:rPr>
          <w:rStyle w:val="Emphasis"/>
          <w:highlight w:val="yellow"/>
        </w:rPr>
        <w:t>distant</w:t>
      </w:r>
      <w:r w:rsidRPr="005B08C3">
        <w:rPr>
          <w:rStyle w:val="11111AAAAStyleUnderline"/>
          <w:highlight w:val="yellow"/>
        </w:rPr>
        <w:t xml:space="preserve"> from </w:t>
      </w:r>
      <w:r w:rsidRPr="005B08C3">
        <w:rPr>
          <w:rStyle w:val="11111AAAAStyleUnderline"/>
        </w:rPr>
        <w:t xml:space="preserve">contemporary </w:t>
      </w:r>
      <w:r w:rsidRPr="005B08C3">
        <w:rPr>
          <w:rStyle w:val="11111AAAAStyleUnderline"/>
          <w:highlight w:val="yellow"/>
        </w:rPr>
        <w:t>science</w:t>
      </w:r>
      <w:r w:rsidRPr="00BB4F11">
        <w:t xml:space="preserve">. </w:t>
      </w:r>
      <w:r w:rsidRPr="005B08C3">
        <w:rPr>
          <w:rStyle w:val="11111AAAAStyleUnderline"/>
          <w:highlight w:val="yellow"/>
        </w:rPr>
        <w:t>Bureaucrats</w:t>
      </w:r>
      <w:r w:rsidRPr="00BB4F11">
        <w:t xml:space="preserve">, however, confuse the two and thereby end </w:t>
      </w:r>
      <w:r w:rsidRPr="0090192D">
        <w:rPr>
          <w:rStyle w:val="11111AAAAStyleUnderline"/>
        </w:rPr>
        <w:t xml:space="preserve">up </w:t>
      </w:r>
      <w:r w:rsidRPr="005B08C3">
        <w:rPr>
          <w:rStyle w:val="11111AAAAStyleUnderline"/>
          <w:highlight w:val="yellow"/>
        </w:rPr>
        <w:t>regulat</w:t>
      </w:r>
      <w:r w:rsidRPr="005B08C3">
        <w:rPr>
          <w:rStyle w:val="11111AAAAStyleUnderline"/>
        </w:rPr>
        <w:t>ing</w:t>
      </w:r>
      <w:r w:rsidRPr="0090192D">
        <w:rPr>
          <w:rStyle w:val="11111AAAAStyleUnderline"/>
        </w:rPr>
        <w:t xml:space="preserve"> </w:t>
      </w:r>
      <w:r w:rsidRPr="005B08C3">
        <w:rPr>
          <w:rStyle w:val="11111AAAAStyleUnderline"/>
          <w:highlight w:val="yellow"/>
        </w:rPr>
        <w:t xml:space="preserve">with </w:t>
      </w:r>
      <w:r w:rsidRPr="005B08C3">
        <w:rPr>
          <w:rStyle w:val="Emphasis"/>
          <w:highlight w:val="yellow"/>
        </w:rPr>
        <w:t>overconfidence</w:t>
      </w:r>
      <w:r w:rsidRPr="0090192D">
        <w:rPr>
          <w:rStyle w:val="11111AAAAStyleUnderline"/>
        </w:rPr>
        <w:t xml:space="preserve"> in</w:t>
      </w:r>
      <w:r w:rsidRPr="00BB4F11">
        <w:t xml:space="preserve"> their </w:t>
      </w:r>
      <w:r w:rsidRPr="0090192D">
        <w:rPr>
          <w:rStyle w:val="11111AAAAStyleUnderline"/>
        </w:rPr>
        <w:t>expertise</w:t>
      </w:r>
      <w:r w:rsidRPr="00BB4F11">
        <w:t xml:space="preserve"> on the assumption it is scientific.126</w:t>
      </w:r>
    </w:p>
    <w:p w14:paraId="3D716751" w14:textId="77777777" w:rsidR="0000101D" w:rsidRPr="00BB4F11" w:rsidRDefault="0000101D" w:rsidP="0000101D">
      <w:r w:rsidRPr="00BB4F11">
        <w:t xml:space="preserve">This is one of the many problems with IRBs—the </w:t>
      </w:r>
      <w:r w:rsidRPr="005B08C3">
        <w:rPr>
          <w:rStyle w:val="11111AAAAStyleUnderline"/>
          <w:highlight w:val="yellow"/>
        </w:rPr>
        <w:t>gatekeepers</w:t>
      </w:r>
      <w:r w:rsidRPr="00BB4F11">
        <w:t xml:space="preserve"> to much empirical scientific and academic inquiry. For example, </w:t>
      </w:r>
      <w:r w:rsidRPr="00EA7D22">
        <w:rPr>
          <w:rStyle w:val="11111AAAAStyleUnderline"/>
        </w:rPr>
        <w:t xml:space="preserve">an </w:t>
      </w:r>
      <w:r w:rsidRPr="00EA7D22">
        <w:rPr>
          <w:rStyle w:val="Emphasis"/>
        </w:rPr>
        <w:t>IRB</w:t>
      </w:r>
      <w:r w:rsidRPr="00EA7D22">
        <w:rPr>
          <w:rStyle w:val="11111AAAAStyleUnderline"/>
        </w:rPr>
        <w:t xml:space="preserve"> member</w:t>
      </w:r>
      <w:r w:rsidRPr="00BB4F11">
        <w:t xml:space="preserve"> with traditional statistical expertise </w:t>
      </w:r>
      <w:r w:rsidRPr="00EA7D22">
        <w:rPr>
          <w:rStyle w:val="11111AAAAStyleUnderline"/>
        </w:rPr>
        <w:t xml:space="preserve">will </w:t>
      </w:r>
      <w:r w:rsidRPr="002856F3">
        <w:rPr>
          <w:rStyle w:val="11111AAAAStyleUnderline"/>
          <w:highlight w:val="yellow"/>
        </w:rPr>
        <w:t xml:space="preserve">confidently impose </w:t>
      </w:r>
      <w:r w:rsidRPr="002856F3">
        <w:rPr>
          <w:rStyle w:val="Emphasis"/>
          <w:highlight w:val="yellow"/>
        </w:rPr>
        <w:t>old</w:t>
      </w:r>
      <w:r w:rsidRPr="002856F3">
        <w:rPr>
          <w:rStyle w:val="11111AAAAStyleUnderline"/>
          <w:highlight w:val="yellow"/>
        </w:rPr>
        <w:t xml:space="preserve"> models</w:t>
      </w:r>
      <w:r w:rsidRPr="00BB4F11">
        <w:t xml:space="preserve"> of inquiry </w:t>
      </w:r>
      <w:r w:rsidRPr="00EA7D22">
        <w:rPr>
          <w:rStyle w:val="11111AAAAStyleUnderline"/>
        </w:rPr>
        <w:t>on</w:t>
      </w:r>
      <w:r w:rsidRPr="00B06DAD">
        <w:rPr>
          <w:rStyle w:val="11111AAAAStyleUnderline"/>
        </w:rPr>
        <w:t xml:space="preserve"> researchers </w:t>
      </w:r>
      <w:r w:rsidRPr="00B83924">
        <w:rPr>
          <w:rStyle w:val="Emphasis"/>
        </w:rPr>
        <w:t>experimenting</w:t>
      </w:r>
      <w:r w:rsidRPr="00B06DAD">
        <w:rPr>
          <w:rStyle w:val="11111AAAAStyleUnderline"/>
        </w:rPr>
        <w:t xml:space="preserve"> with </w:t>
      </w:r>
      <w:r w:rsidRPr="00EA7D22">
        <w:rPr>
          <w:rStyle w:val="Emphasis"/>
        </w:rPr>
        <w:t>new</w:t>
      </w:r>
      <w:r w:rsidRPr="00EA7D22">
        <w:rPr>
          <w:rStyle w:val="11111AAAAStyleUnderline"/>
        </w:rPr>
        <w:t xml:space="preserve"> methods</w:t>
      </w:r>
      <w:r w:rsidRPr="00EA7D22">
        <w:t>.</w:t>
      </w:r>
    </w:p>
    <w:p w14:paraId="429572C1" w14:textId="77777777" w:rsidR="0000101D" w:rsidRPr="00BB4F11" w:rsidRDefault="0000101D" w:rsidP="0000101D">
      <w:r w:rsidRPr="002856F3">
        <w:rPr>
          <w:rStyle w:val="Emphasis"/>
          <w:highlight w:val="yellow"/>
        </w:rPr>
        <w:t>Confusion</w:t>
      </w:r>
      <w:r w:rsidRPr="00682127">
        <w:rPr>
          <w:rStyle w:val="11111AAAAStyleUnderline"/>
        </w:rPr>
        <w:t xml:space="preserve"> between expertise and science</w:t>
      </w:r>
      <w:r w:rsidRPr="00BB4F11">
        <w:t xml:space="preserve"> also </w:t>
      </w:r>
      <w:r w:rsidRPr="002856F3">
        <w:rPr>
          <w:rStyle w:val="11111AAAAStyleUnderline"/>
          <w:highlight w:val="yellow"/>
        </w:rPr>
        <w:t>pervades</w:t>
      </w:r>
      <w:r w:rsidRPr="00682127">
        <w:rPr>
          <w:rStyle w:val="11111AAAAStyleUnderline"/>
        </w:rPr>
        <w:t xml:space="preserve"> federal </w:t>
      </w:r>
      <w:r w:rsidRPr="002856F3">
        <w:rPr>
          <w:rStyle w:val="Emphasis"/>
          <w:highlight w:val="yellow"/>
        </w:rPr>
        <w:t>agencies</w:t>
      </w:r>
      <w:r w:rsidRPr="00BB4F11">
        <w:t xml:space="preserve">. The resulting confidence bias was especially clear during the COVID-19 debacle. </w:t>
      </w:r>
      <w:r w:rsidRPr="002856F3">
        <w:rPr>
          <w:rStyle w:val="11111AAAAStyleUnderline"/>
          <w:highlight w:val="yellow"/>
        </w:rPr>
        <w:t>Experts</w:t>
      </w:r>
      <w:r w:rsidRPr="00BB4F11">
        <w:t xml:space="preserve"> in multiple agencies </w:t>
      </w:r>
      <w:r w:rsidRPr="002856F3">
        <w:rPr>
          <w:rStyle w:val="11111AAAAStyleUnderline"/>
          <w:highlight w:val="yellow"/>
        </w:rPr>
        <w:t>imposed</w:t>
      </w:r>
      <w:r w:rsidRPr="00245FAF">
        <w:rPr>
          <w:rStyle w:val="11111AAAAStyleUnderline"/>
        </w:rPr>
        <w:t xml:space="preserve"> scientifically </w:t>
      </w:r>
      <w:r w:rsidRPr="002856F3">
        <w:rPr>
          <w:rStyle w:val="Emphasis"/>
          <w:highlight w:val="yellow"/>
        </w:rPr>
        <w:t>dubious</w:t>
      </w:r>
      <w:r w:rsidRPr="002856F3">
        <w:rPr>
          <w:rStyle w:val="11111AAAAStyleUnderline"/>
          <w:highlight w:val="yellow"/>
        </w:rPr>
        <w:t xml:space="preserve"> policies</w:t>
      </w:r>
      <w:r w:rsidRPr="00631195">
        <w:rPr>
          <w:rStyle w:val="11111AAAAStyleUnderline"/>
        </w:rPr>
        <w:t xml:space="preserve"> with</w:t>
      </w:r>
      <w:r w:rsidRPr="00245FAF">
        <w:rPr>
          <w:rStyle w:val="11111AAAAStyleUnderline"/>
        </w:rPr>
        <w:t xml:space="preserve"> great self-assurance</w:t>
      </w:r>
      <w:r w:rsidRPr="00BB4F11">
        <w:t>, on the theory that they were experts and we should follow the science.</w:t>
      </w:r>
    </w:p>
    <w:p w14:paraId="7A603844" w14:textId="77777777" w:rsidR="0000101D" w:rsidRPr="00BB4F11" w:rsidRDefault="0000101D" w:rsidP="0000101D">
      <w:r w:rsidRPr="00BB4F11">
        <w:t>Specialization Bias</w:t>
      </w:r>
    </w:p>
    <w:p w14:paraId="585B86F5" w14:textId="77777777" w:rsidR="0000101D" w:rsidRPr="00BB4F11" w:rsidRDefault="0000101D" w:rsidP="0000101D">
      <w:r w:rsidRPr="00BB4F11">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11111AAAAStyleUnderline"/>
        </w:rPr>
        <w:t>Bureaucrats</w:t>
      </w:r>
      <w:r w:rsidRPr="00BB4F11">
        <w:t xml:space="preserve"> with expertise in fire hazards </w:t>
      </w:r>
      <w:r w:rsidRPr="007922D6">
        <w:rPr>
          <w:rStyle w:val="Emphasis"/>
        </w:rPr>
        <w:t>insisted</w:t>
      </w:r>
      <w:r w:rsidRPr="00BB4F11">
        <w:t xml:space="preserve"> on flame retardants in children’s pajamas, </w:t>
      </w:r>
      <w:r w:rsidRPr="00FA3240">
        <w:rPr>
          <w:rStyle w:val="11111AAAAStyleUnderline"/>
        </w:rPr>
        <w:t xml:space="preserve">without </w:t>
      </w:r>
      <w:r w:rsidRPr="007922D6">
        <w:rPr>
          <w:rStyle w:val="Emphasis"/>
        </w:rPr>
        <w:t>pausing</w:t>
      </w:r>
      <w:r w:rsidRPr="00BB4F11">
        <w:t xml:space="preserve"> to ask whether the chemicals might be toxic to children.128 Government immunologists focused on the measures necessary to limit the transmission of COVID-19, without adequately </w:t>
      </w:r>
      <w:r w:rsidRPr="001672BF">
        <w:rPr>
          <w:rStyle w:val="11111AAAAStyleUnderline"/>
        </w:rPr>
        <w:t>taking into account</w:t>
      </w:r>
      <w:r w:rsidRPr="00BB4F11">
        <w:t xml:space="preserve"> the </w:t>
      </w:r>
      <w:r w:rsidRPr="0025736B">
        <w:rPr>
          <w:rStyle w:val="Emphasis"/>
        </w:rPr>
        <w:t>costs</w:t>
      </w:r>
      <w:r w:rsidRPr="00BB4F11">
        <w:t xml:space="preserve"> of confining children and shutting down much of the economy.</w:t>
      </w:r>
    </w:p>
    <w:p w14:paraId="4A554164" w14:textId="77777777" w:rsidR="0000101D" w:rsidRPr="00BB4F11" w:rsidRDefault="0000101D" w:rsidP="0000101D">
      <w:r w:rsidRPr="00BB4F11">
        <w:t xml:space="preserve">The </w:t>
      </w:r>
      <w:r w:rsidRPr="00EA7D22">
        <w:rPr>
          <w:rStyle w:val="Emphasis"/>
        </w:rPr>
        <w:t>specialization</w:t>
      </w:r>
      <w:r w:rsidRPr="00EA7D22">
        <w:rPr>
          <w:rStyle w:val="11111AAAAStyleUnderline"/>
        </w:rPr>
        <w:t xml:space="preserve"> </w:t>
      </w:r>
      <w:r w:rsidRPr="002856F3">
        <w:rPr>
          <w:rStyle w:val="11111AAAAStyleUnderline"/>
          <w:highlight w:val="yellow"/>
        </w:rPr>
        <w:t>bias is</w:t>
      </w:r>
      <w:r w:rsidRPr="00BB4F11">
        <w:t xml:space="preserve"> complicated by a host of factors. For example, it may be </w:t>
      </w:r>
      <w:r w:rsidRPr="002856F3">
        <w:rPr>
          <w:rStyle w:val="11111AAAAStyleUnderline"/>
          <w:highlight w:val="yellow"/>
        </w:rPr>
        <w:t>encouraged by</w:t>
      </w:r>
      <w:r w:rsidRPr="00BB4F11">
        <w:t xml:space="preserve"> similarly focused </w:t>
      </w:r>
      <w:r w:rsidRPr="002856F3">
        <w:rPr>
          <w:rStyle w:val="Emphasis"/>
          <w:highlight w:val="yellow"/>
        </w:rPr>
        <w:t>special interest</w:t>
      </w:r>
      <w:r w:rsidRPr="005F2977">
        <w:rPr>
          <w:rStyle w:val="11111AAAAStyleUnderline"/>
        </w:rPr>
        <w:t xml:space="preserve"> group</w:t>
      </w:r>
      <w:r w:rsidRPr="002856F3">
        <w:rPr>
          <w:rStyle w:val="Emphasis"/>
          <w:highlight w:val="yellow"/>
        </w:rPr>
        <w:t>s</w:t>
      </w:r>
      <w:r w:rsidRPr="002856F3">
        <w:rPr>
          <w:rStyle w:val="11111AAAAStyleUnderline"/>
          <w:highlight w:val="yellow"/>
        </w:rPr>
        <w:t>, and</w:t>
      </w:r>
      <w:r w:rsidRPr="00BB4F11">
        <w:t xml:space="preserve"> it may be </w:t>
      </w:r>
      <w:r w:rsidRPr="005F2977">
        <w:rPr>
          <w:rStyle w:val="11111AAAAStyleUnderline"/>
        </w:rPr>
        <w:t>tempered by</w:t>
      </w:r>
      <w:r w:rsidRPr="00BB4F11">
        <w:t xml:space="preserve"> economic </w:t>
      </w:r>
      <w:r w:rsidRPr="006E0596">
        <w:rPr>
          <w:rStyle w:val="11111AAAAStyleUnderline"/>
        </w:rPr>
        <w:t xml:space="preserve">review at the </w:t>
      </w:r>
      <w:r w:rsidRPr="002856F3">
        <w:rPr>
          <w:rStyle w:val="Emphasis"/>
          <w:highlight w:val="yellow"/>
        </w:rPr>
        <w:t>O</w:t>
      </w:r>
      <w:r w:rsidRPr="00BB4F11">
        <w:t xml:space="preserve">ffice of </w:t>
      </w:r>
      <w:r w:rsidRPr="002856F3">
        <w:rPr>
          <w:rStyle w:val="Emphasis"/>
          <w:highlight w:val="yellow"/>
        </w:rPr>
        <w:t>I</w:t>
      </w:r>
      <w:r w:rsidRPr="00BB4F11">
        <w:t xml:space="preserve">nformation and </w:t>
      </w:r>
      <w:r w:rsidRPr="002856F3">
        <w:rPr>
          <w:rStyle w:val="Emphasis"/>
          <w:highlight w:val="yellow"/>
        </w:rPr>
        <w:t>R</w:t>
      </w:r>
      <w:r w:rsidRPr="00BB4F11">
        <w:t xml:space="preserve">egulatory </w:t>
      </w:r>
      <w:r w:rsidRPr="002856F3">
        <w:rPr>
          <w:rStyle w:val="Emphasis"/>
          <w:highlight w:val="yellow"/>
        </w:rPr>
        <w:t>A</w:t>
      </w:r>
      <w:r w:rsidRPr="00BB4F11">
        <w:t xml:space="preserve">ffairs </w:t>
      </w:r>
      <w:r w:rsidRPr="006E0596">
        <w:rPr>
          <w:rStyle w:val="11111AAAAStyleUnderline"/>
        </w:rPr>
        <w:t>and</w:t>
      </w:r>
      <w:r w:rsidRPr="00BB4F11">
        <w:t xml:space="preserve"> political review by the </w:t>
      </w:r>
      <w:r w:rsidRPr="006E0596">
        <w:rPr>
          <w:rStyle w:val="11111AAAAStyleUnderline"/>
        </w:rPr>
        <w:t>White House</w:t>
      </w:r>
      <w:r w:rsidRPr="00BB4F11">
        <w:t>.</w:t>
      </w:r>
    </w:p>
    <w:p w14:paraId="43BA71BE" w14:textId="77777777" w:rsidR="0000101D" w:rsidRPr="00BB4F11" w:rsidRDefault="0000101D" w:rsidP="0000101D">
      <w:r w:rsidRPr="00BB4F11">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2856F3">
        <w:rPr>
          <w:rStyle w:val="11111AAAAStyleUnderline"/>
          <w:highlight w:val="yellow"/>
        </w:rPr>
        <w:t xml:space="preserve">specialized </w:t>
      </w:r>
      <w:r w:rsidRPr="002856F3">
        <w:rPr>
          <w:rStyle w:val="Emphasis"/>
          <w:highlight w:val="yellow"/>
        </w:rPr>
        <w:t>agencies</w:t>
      </w:r>
      <w:r w:rsidRPr="002856F3">
        <w:rPr>
          <w:rStyle w:val="11111AAAAStyleUnderline"/>
          <w:highlight w:val="yellow"/>
        </w:rPr>
        <w:t xml:space="preserve"> are</w:t>
      </w:r>
      <w:r w:rsidRPr="00BB4F11">
        <w:t xml:space="preserve"> not experts, they </w:t>
      </w:r>
      <w:r w:rsidRPr="006E0596">
        <w:rPr>
          <w:rStyle w:val="11111AAAAStyleUnderline"/>
        </w:rPr>
        <w:t xml:space="preserve">often </w:t>
      </w:r>
      <w:r w:rsidRPr="00631195">
        <w:rPr>
          <w:rStyle w:val="11111AAAAStyleUnderline"/>
        </w:rPr>
        <w:t xml:space="preserve">are </w:t>
      </w:r>
      <w:r w:rsidRPr="002856F3">
        <w:rPr>
          <w:rStyle w:val="Emphasis"/>
          <w:highlight w:val="yellow"/>
        </w:rPr>
        <w:t>attached</w:t>
      </w:r>
      <w:r w:rsidRPr="002856F3">
        <w:rPr>
          <w:rStyle w:val="11111AAAAStyleUnderline"/>
          <w:highlight w:val="yellow"/>
        </w:rPr>
        <w:t xml:space="preserve"> to</w:t>
      </w:r>
      <w:r w:rsidRPr="00BB4F11">
        <w:t xml:space="preserve"> their agency’s </w:t>
      </w:r>
      <w:r w:rsidRPr="002856F3">
        <w:rPr>
          <w:rStyle w:val="11111AAAAStyleUnderline"/>
          <w:highlight w:val="yellow"/>
        </w:rPr>
        <w:t>specialized mission and</w:t>
      </w:r>
      <w:r w:rsidRPr="00BB4F11">
        <w:t xml:space="preserve"> therefore </w:t>
      </w:r>
      <w:r w:rsidRPr="002856F3">
        <w:rPr>
          <w:rStyle w:val="11111AAAAStyleUnderline"/>
          <w:highlight w:val="yellow"/>
        </w:rPr>
        <w:t>echo</w:t>
      </w:r>
      <w:r w:rsidRPr="00BB4F11">
        <w:t xml:space="preserve"> the </w:t>
      </w:r>
      <w:r w:rsidRPr="002856F3">
        <w:rPr>
          <w:rStyle w:val="Emphasis"/>
          <w:highlight w:val="yellow"/>
        </w:rPr>
        <w:t>bias</w:t>
      </w:r>
      <w:r w:rsidRPr="00BB4F11">
        <w:t xml:space="preserve"> of its experts. In short, expertise and expert decision making are different, and the value of the one must be distinguished from the danger of the other.</w:t>
      </w:r>
    </w:p>
    <w:p w14:paraId="62AA6CC0" w14:textId="77777777" w:rsidR="0000101D" w:rsidRPr="00BB4F11" w:rsidRDefault="0000101D" w:rsidP="0000101D">
      <w:r w:rsidRPr="00BB4F11">
        <w:t>&lt;&lt;TEXT CONDENSED, NONE OMITTED&gt;&gt;</w:t>
      </w:r>
    </w:p>
    <w:p w14:paraId="3F1ADCB7" w14:textId="77777777" w:rsidR="0000101D" w:rsidRPr="00396CD7" w:rsidRDefault="0000101D" w:rsidP="0000101D">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04921F97" w14:textId="77777777" w:rsidR="0000101D" w:rsidRPr="004B3F0D" w:rsidRDefault="0000101D" w:rsidP="0000101D">
      <w:r w:rsidRPr="004B3F0D">
        <w:t>&lt;&lt;PARAGRAPH BREAKS RESUME&gt;&gt;</w:t>
      </w:r>
    </w:p>
    <w:p w14:paraId="74D2A5CA" w14:textId="77777777" w:rsidR="0000101D" w:rsidRPr="00396CD7" w:rsidRDefault="0000101D" w:rsidP="0000101D">
      <w:r w:rsidRPr="001B4723">
        <w:rPr>
          <w:rStyle w:val="11111AAAAStyleUnderline"/>
        </w:rPr>
        <w:t xml:space="preserve">Another </w:t>
      </w:r>
      <w:r w:rsidRPr="00693C36">
        <w:rPr>
          <w:rStyle w:val="Emphasis"/>
        </w:rPr>
        <w:t>concern</w:t>
      </w:r>
      <w:r w:rsidRPr="001B4723">
        <w:rPr>
          <w:rStyle w:val="11111AAAAStyleUnderline"/>
        </w:rPr>
        <w:t xml:space="preserve"> is that without agencies</w:t>
      </w:r>
      <w:r w:rsidRPr="00396CD7">
        <w:t xml:space="preserve">, we would not enjoy the advantage of their regulatory expertise. Lacking the depth of expertise enjoyed by many agencies, </w:t>
      </w:r>
      <w:r w:rsidRPr="00693C36">
        <w:rPr>
          <w:rStyle w:val="Emphasis"/>
        </w:rPr>
        <w:t>Congress</w:t>
      </w:r>
      <w:r w:rsidRPr="00396CD7">
        <w:t xml:space="preserve"> would </w:t>
      </w:r>
      <w:r w:rsidRPr="0052591D">
        <w:rPr>
          <w:rStyle w:val="11111AAAAStyleUnderline"/>
        </w:rPr>
        <w:t xml:space="preserve">regulate in </w:t>
      </w:r>
      <w:r w:rsidRPr="00693C36">
        <w:rPr>
          <w:rStyle w:val="Emphasis"/>
        </w:rPr>
        <w:t>ignorance</w:t>
      </w:r>
      <w:r w:rsidRPr="00396CD7">
        <w:t>.</w:t>
      </w:r>
    </w:p>
    <w:p w14:paraId="502F3097" w14:textId="77777777" w:rsidR="0000101D" w:rsidRPr="00BB4F11" w:rsidRDefault="0000101D" w:rsidP="0000101D">
      <w:r w:rsidRPr="001B4723">
        <w:rPr>
          <w:rStyle w:val="11111AAAAStyleUnderline"/>
        </w:rPr>
        <w:t xml:space="preserve">The end of </w:t>
      </w:r>
      <w:r w:rsidRPr="00693C36">
        <w:rPr>
          <w:rStyle w:val="Emphasis"/>
        </w:rPr>
        <w:t>admin</w:t>
      </w:r>
      <w:r w:rsidRPr="001B4723">
        <w:rPr>
          <w:rStyle w:val="11111AAAAStyleUnderline"/>
        </w:rPr>
        <w:t xml:space="preserve">istrative </w:t>
      </w:r>
      <w:r w:rsidRPr="00693C36">
        <w:rPr>
          <w:rStyle w:val="Emphasis"/>
        </w:rPr>
        <w:t>power</w:t>
      </w:r>
      <w:r w:rsidRPr="00BB4F11">
        <w:t xml:space="preserve">, however, </w:t>
      </w:r>
      <w:r w:rsidRPr="001B4723">
        <w:rPr>
          <w:rStyle w:val="11111AAAAStyleUnderline"/>
        </w:rPr>
        <w:t xml:space="preserve">would </w:t>
      </w:r>
      <w:r w:rsidRPr="00693C36">
        <w:rPr>
          <w:rStyle w:val="Emphasis"/>
        </w:rPr>
        <w:t>not</w:t>
      </w:r>
      <w:r w:rsidRPr="00BB4F11">
        <w:t xml:space="preserve"> necessarily </w:t>
      </w:r>
      <w:r w:rsidRPr="001B4723">
        <w:rPr>
          <w:rStyle w:val="11111AAAAStyleUnderline"/>
        </w:rPr>
        <w:t>mean</w:t>
      </w:r>
      <w:r w:rsidRPr="00BB4F11">
        <w:t xml:space="preserve"> the </w:t>
      </w:r>
      <w:r w:rsidRPr="001B4723">
        <w:rPr>
          <w:rStyle w:val="11111AAAAStyleUnderline"/>
        </w:rPr>
        <w:t xml:space="preserve">end of </w:t>
      </w:r>
      <w:r w:rsidRPr="00693C36">
        <w:rPr>
          <w:rStyle w:val="Emphasis"/>
        </w:rPr>
        <w:t>agencies</w:t>
      </w:r>
      <w:r w:rsidRPr="006649DB">
        <w:t xml:space="preserve"> and their experts</w:t>
      </w:r>
      <w:r w:rsidRPr="00BB4F11">
        <w:t xml:space="preserve">. They could continue to exist and could continue to propose rules based on their expertise. </w:t>
      </w:r>
      <w:r w:rsidRPr="00B5726E">
        <w:rPr>
          <w:rStyle w:val="11111AAAAStyleUnderline"/>
        </w:rPr>
        <w:t xml:space="preserve">The </w:t>
      </w:r>
      <w:r w:rsidRPr="00693C36">
        <w:rPr>
          <w:rStyle w:val="Emphasis"/>
        </w:rPr>
        <w:t>difference</w:t>
      </w:r>
      <w:r w:rsidRPr="00B5726E">
        <w:rPr>
          <w:rStyle w:val="11111AAAAStyleUnderline"/>
        </w:rPr>
        <w:t xml:space="preserve"> is</w:t>
      </w:r>
      <w:r w:rsidRPr="00BB4F11">
        <w:t xml:space="preserve"> that </w:t>
      </w:r>
      <w:r w:rsidRPr="00B5726E">
        <w:rPr>
          <w:rStyle w:val="11111AAAAStyleUnderline"/>
        </w:rPr>
        <w:t>they would</w:t>
      </w:r>
      <w:r w:rsidRPr="00BB4F11">
        <w:t xml:space="preserve"> not issue their rules but would have to </w:t>
      </w:r>
      <w:r w:rsidRPr="00693C36">
        <w:rPr>
          <w:rStyle w:val="Emphasis"/>
        </w:rPr>
        <w:t>send</w:t>
      </w:r>
      <w:r w:rsidRPr="00B5726E">
        <w:rPr>
          <w:rStyle w:val="11111AAAAStyleUnderline"/>
        </w:rPr>
        <w:t xml:space="preserve"> them to </w:t>
      </w:r>
      <w:r w:rsidRPr="00693C36">
        <w:rPr>
          <w:rStyle w:val="Emphasis"/>
        </w:rPr>
        <w:t>Congress</w:t>
      </w:r>
      <w:r w:rsidRPr="00BB4F11">
        <w:t xml:space="preserve"> for it to enact.</w:t>
      </w:r>
    </w:p>
    <w:p w14:paraId="3D67F496" w14:textId="77777777" w:rsidR="0000101D" w:rsidRPr="00B2356C" w:rsidRDefault="0000101D" w:rsidP="0000101D">
      <w:pPr>
        <w:rPr>
          <w:rStyle w:val="11111AAAAStyleUnderline"/>
        </w:rPr>
      </w:pPr>
      <w:r w:rsidRPr="00B948C0">
        <w:rPr>
          <w:rStyle w:val="11111AAAAStyleUnderline"/>
        </w:rPr>
        <w:t xml:space="preserve">One might </w:t>
      </w:r>
      <w:r w:rsidRPr="00693C36">
        <w:rPr>
          <w:rStyle w:val="Emphasis"/>
        </w:rPr>
        <w:t>fear</w:t>
      </w:r>
      <w:r w:rsidRPr="00BB4F11">
        <w:t xml:space="preserve"> that the ultimate enactors—the members of </w:t>
      </w:r>
      <w:r w:rsidRPr="00B948C0">
        <w:rPr>
          <w:rStyle w:val="11111AAAAStyleUnderline"/>
        </w:rPr>
        <w:t>Congress</w:t>
      </w:r>
      <w:r w:rsidRPr="00BB4F11">
        <w:t>—</w:t>
      </w:r>
      <w:r w:rsidRPr="00B948C0">
        <w:rPr>
          <w:rStyle w:val="11111AAAAStyleUnderline"/>
        </w:rPr>
        <w:t xml:space="preserve">wouldn’t typically </w:t>
      </w:r>
      <w:r w:rsidRPr="00693C36">
        <w:rPr>
          <w:rStyle w:val="Emphasis"/>
        </w:rPr>
        <w:t>know enough</w:t>
      </w:r>
      <w:r w:rsidRPr="00BB4F11">
        <w:t xml:space="preserve"> to digest agency recommendations. </w:t>
      </w:r>
      <w:r w:rsidRPr="00B948C0">
        <w:rPr>
          <w:rStyle w:val="11111AAAAStyleUnderline"/>
        </w:rPr>
        <w:t xml:space="preserve">But </w:t>
      </w:r>
      <w:r w:rsidRPr="00693C36">
        <w:rPr>
          <w:rStyle w:val="Emphasis"/>
        </w:rPr>
        <w:t>heads</w:t>
      </w:r>
      <w:r w:rsidRPr="00B948C0">
        <w:rPr>
          <w:rStyle w:val="11111AAAAStyleUnderline"/>
        </w:rPr>
        <w:t xml:space="preserve"> of agencies are </w:t>
      </w:r>
      <w:r w:rsidRPr="00693C36">
        <w:rPr>
          <w:rStyle w:val="Emphasis"/>
        </w:rPr>
        <w:t>not</w:t>
      </w:r>
      <w:r w:rsidRPr="00B948C0">
        <w:rPr>
          <w:rStyle w:val="11111AAAAStyleUnderline"/>
        </w:rPr>
        <w:t xml:space="preserve"> always </w:t>
      </w:r>
      <w:r w:rsidRPr="00693C36">
        <w:rPr>
          <w:rStyle w:val="Emphasis"/>
        </w:rPr>
        <w:t>experts</w:t>
      </w:r>
      <w:r w:rsidRPr="00BB4F11">
        <w:t xml:space="preserve">, and this causes little concern. Moreover, agency expertise (as already noted) is not necessarily the best measure of </w:t>
      </w:r>
      <w:r w:rsidRPr="00EA7D22">
        <w:t>whether</w:t>
      </w:r>
      <w:r w:rsidRPr="00BB4F11">
        <w:t xml:space="preserve"> a regulation should be adopted. Expertise is different from cutting-edge science, </w:t>
      </w:r>
      <w:r w:rsidRPr="00B2356C">
        <w:rPr>
          <w:rStyle w:val="11111AAAAStyleUnderline"/>
        </w:rPr>
        <w:t xml:space="preserve">agency </w:t>
      </w:r>
      <w:r w:rsidRPr="002856F3">
        <w:rPr>
          <w:rStyle w:val="11111AAAAStyleUnderline"/>
          <w:highlight w:val="yellow"/>
        </w:rPr>
        <w:t xml:space="preserve">expertise is often </w:t>
      </w:r>
      <w:r w:rsidRPr="002856F3">
        <w:rPr>
          <w:rStyle w:val="Emphasis"/>
          <w:highlight w:val="yellow"/>
        </w:rPr>
        <w:t>below</w:t>
      </w:r>
      <w:r w:rsidRPr="00BB4F11">
        <w:t xml:space="preserve"> the scientific </w:t>
      </w:r>
      <w:r w:rsidRPr="002856F3">
        <w:rPr>
          <w:rStyle w:val="11111AAAAStyleUnderline"/>
          <w:highlight w:val="yellow"/>
        </w:rPr>
        <w:t xml:space="preserve">knowledge of </w:t>
      </w:r>
      <w:r w:rsidRPr="002856F3">
        <w:rPr>
          <w:rStyle w:val="Emphasis"/>
          <w:highlight w:val="yellow"/>
        </w:rPr>
        <w:t>industry</w:t>
      </w:r>
      <w:r w:rsidRPr="00631195">
        <w:rPr>
          <w:rStyle w:val="11111AAAAStyleUnderline"/>
        </w:rPr>
        <w:t>, and</w:t>
      </w:r>
      <w:r w:rsidRPr="00B2356C">
        <w:rPr>
          <w:rStyle w:val="11111AAAAStyleUnderline"/>
        </w:rPr>
        <w:t xml:space="preserve"> experts</w:t>
      </w:r>
      <w:r w:rsidRPr="00BB4F11">
        <w:t xml:space="preserve"> tend to </w:t>
      </w:r>
      <w:r w:rsidRPr="00631195">
        <w:rPr>
          <w:rStyle w:val="11111AAAAStyleUnderline"/>
        </w:rPr>
        <w:t>suffer from</w:t>
      </w:r>
      <w:r w:rsidRPr="00BB4F11">
        <w:t xml:space="preserve"> the </w:t>
      </w:r>
      <w:r w:rsidRPr="00631195">
        <w:rPr>
          <w:rStyle w:val="Emphasis"/>
        </w:rPr>
        <w:t>specialization</w:t>
      </w:r>
      <w:r w:rsidRPr="00B2356C">
        <w:rPr>
          <w:rStyle w:val="11111AAAAStyleUnderline"/>
        </w:rPr>
        <w:t xml:space="preserve"> bias.</w:t>
      </w:r>
    </w:p>
    <w:p w14:paraId="581EEF44" w14:textId="77777777" w:rsidR="0000101D" w:rsidRPr="00BB4F11" w:rsidRDefault="0000101D" w:rsidP="0000101D">
      <w:r w:rsidRPr="00BB4F11">
        <w:t xml:space="preserve">So, it probably would be advantageous to have agency proposals adopted by members of </w:t>
      </w:r>
      <w:r w:rsidRPr="00EA7D22">
        <w:rPr>
          <w:rStyle w:val="Emphasis"/>
        </w:rPr>
        <w:t>Congress</w:t>
      </w:r>
      <w:r w:rsidRPr="00EA7D22">
        <w:t xml:space="preserve">. Being elected, they would be more responsive to the people and their diversity. Being nonspecialists, they </w:t>
      </w:r>
      <w:r w:rsidRPr="00EA7D22">
        <w:rPr>
          <w:rStyle w:val="11111AAAAStyleUnderline"/>
        </w:rPr>
        <w:t xml:space="preserve">would be </w:t>
      </w:r>
      <w:r w:rsidRPr="00EA7D22">
        <w:rPr>
          <w:rStyle w:val="Emphasis"/>
        </w:rPr>
        <w:t>more likely</w:t>
      </w:r>
      <w:r w:rsidRPr="00EA7D22">
        <w:t xml:space="preserve"> than experts </w:t>
      </w:r>
      <w:r w:rsidRPr="00EA7D22">
        <w:rPr>
          <w:rStyle w:val="11111AAAAStyleUnderline"/>
        </w:rPr>
        <w:t xml:space="preserve">to evaluate proposed </w:t>
      </w:r>
      <w:r w:rsidRPr="00EA7D22">
        <w:rPr>
          <w:rStyle w:val="Emphasis"/>
        </w:rPr>
        <w:t>rules</w:t>
      </w:r>
      <w:r w:rsidRPr="00EA7D22">
        <w:rPr>
          <w:rStyle w:val="11111AAAAStyleUnderline"/>
        </w:rPr>
        <w:t xml:space="preserve"> for</w:t>
      </w:r>
      <w:r w:rsidRPr="00EA7D22">
        <w:t xml:space="preserve"> their </w:t>
      </w:r>
      <w:r w:rsidRPr="00EA7D22">
        <w:rPr>
          <w:rStyle w:val="11111AAAAStyleUnderline"/>
        </w:rPr>
        <w:t xml:space="preserve">advancement of the public </w:t>
      </w:r>
      <w:r w:rsidRPr="00EA7D22">
        <w:rPr>
          <w:rStyle w:val="Emphasis"/>
        </w:rPr>
        <w:t>interest</w:t>
      </w:r>
      <w:r w:rsidRPr="00BB4F11">
        <w:t>—or at least multiple interests—not just one specialized goal.</w:t>
      </w:r>
    </w:p>
    <w:p w14:paraId="35CDD633" w14:textId="77777777" w:rsidR="0000101D" w:rsidRPr="00BB4F11" w:rsidRDefault="0000101D" w:rsidP="0000101D">
      <w:r w:rsidRPr="00BB4F11">
        <w:t>In sum, there would not be much loss of agency expertise. Rather, the loss would be in expert decision making.</w:t>
      </w:r>
    </w:p>
    <w:p w14:paraId="349F3BD8" w14:textId="77777777" w:rsidR="0000101D" w:rsidRPr="00BB4F11" w:rsidRDefault="0000101D" w:rsidP="0000101D">
      <w:r w:rsidRPr="00BB4F11">
        <w:t>CONGRESSIONAL DELAYS?</w:t>
      </w:r>
    </w:p>
    <w:p w14:paraId="5BC794B9" w14:textId="77777777" w:rsidR="0000101D" w:rsidRPr="00BB4F11" w:rsidRDefault="0000101D" w:rsidP="0000101D">
      <w:r w:rsidRPr="005D19E4">
        <w:rPr>
          <w:rStyle w:val="Emphasis"/>
        </w:rPr>
        <w:t>Delay</w:t>
      </w:r>
      <w:r w:rsidRPr="00866627">
        <w:rPr>
          <w:rStyle w:val="11111AAAAStyleUnderline"/>
        </w:rPr>
        <w:t xml:space="preserve"> is another</w:t>
      </w:r>
      <w:r w:rsidRPr="00BB4F11">
        <w:t xml:space="preserve"> serious </w:t>
      </w:r>
      <w:r w:rsidRPr="00866627">
        <w:rPr>
          <w:rStyle w:val="11111AAAAStyleUnderline"/>
        </w:rPr>
        <w:t>concern</w:t>
      </w:r>
      <w:r w:rsidRPr="00BB4F11">
        <w:t>, but the most serious delays would usually be more political than procedural.</w:t>
      </w:r>
    </w:p>
    <w:p w14:paraId="12A17372" w14:textId="77777777" w:rsidR="0000101D" w:rsidRPr="00BB4F11" w:rsidRDefault="0000101D" w:rsidP="0000101D">
      <w:r w:rsidRPr="00BB4F11">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EA7D22">
        <w:rPr>
          <w:rStyle w:val="Emphasis"/>
        </w:rPr>
        <w:t>Congress</w:t>
      </w:r>
      <w:r w:rsidRPr="00EA7D22">
        <w:rPr>
          <w:rStyle w:val="11111AAAAStyleUnderline"/>
        </w:rPr>
        <w:t xml:space="preserve"> can act as </w:t>
      </w:r>
      <w:r w:rsidRPr="00EA7D22">
        <w:rPr>
          <w:rStyle w:val="Emphasis"/>
        </w:rPr>
        <w:t>quickly</w:t>
      </w:r>
      <w:r w:rsidRPr="00EA7D22">
        <w:rPr>
          <w:rStyle w:val="11111AAAAStyleUnderline"/>
        </w:rPr>
        <w:t xml:space="preserve"> as agencies when</w:t>
      </w:r>
      <w:r w:rsidRPr="00EA7D22">
        <w:t xml:space="preserve"> it is </w:t>
      </w:r>
      <w:r w:rsidRPr="00EA7D22">
        <w:rPr>
          <w:rStyle w:val="Emphasis"/>
        </w:rPr>
        <w:t>motivated</w:t>
      </w:r>
      <w:r w:rsidRPr="000D7BCE">
        <w:rPr>
          <w:rStyle w:val="11111AAAAStyleUnderline"/>
        </w:rPr>
        <w:t xml:space="preserve"> </w:t>
      </w:r>
      <w:r w:rsidRPr="00203C41">
        <w:rPr>
          <w:rStyle w:val="11111AAAAStyleUnderline"/>
        </w:rPr>
        <w:t xml:space="preserve">to do so. </w:t>
      </w:r>
      <w:r w:rsidRPr="002856F3">
        <w:rPr>
          <w:rStyle w:val="11111AAAAStyleUnderline"/>
          <w:highlight w:val="yellow"/>
        </w:rPr>
        <w:t>Agencies</w:t>
      </w:r>
      <w:r w:rsidRPr="00BB4F11">
        <w:t xml:space="preserve"> usually </w:t>
      </w:r>
      <w:r w:rsidRPr="002856F3">
        <w:rPr>
          <w:rStyle w:val="11111AAAAStyleUnderline"/>
          <w:highlight w:val="yellow"/>
        </w:rPr>
        <w:t xml:space="preserve">cannot </w:t>
      </w:r>
      <w:r w:rsidRPr="002856F3">
        <w:rPr>
          <w:rStyle w:val="Emphasis"/>
          <w:highlight w:val="yellow"/>
        </w:rPr>
        <w:t>adopt</w:t>
      </w:r>
      <w:r w:rsidRPr="002856F3">
        <w:rPr>
          <w:rStyle w:val="11111AAAAStyleUnderline"/>
          <w:highlight w:val="yellow"/>
        </w:rPr>
        <w:t xml:space="preserve"> reg</w:t>
      </w:r>
      <w:r w:rsidRPr="00631195">
        <w:rPr>
          <w:rStyle w:val="11111AAAAStyleUnderline"/>
        </w:rPr>
        <w:t>ulation</w:t>
      </w:r>
      <w:r w:rsidRPr="002856F3">
        <w:rPr>
          <w:rStyle w:val="11111AAAAStyleUnderline"/>
          <w:highlight w:val="yellow"/>
        </w:rPr>
        <w:t>s until</w:t>
      </w:r>
      <w:r w:rsidRPr="00203C41">
        <w:rPr>
          <w:rStyle w:val="11111AAAAStyleUnderline"/>
        </w:rPr>
        <w:t xml:space="preserve"> they </w:t>
      </w:r>
      <w:r w:rsidRPr="00BB4F11">
        <w:t xml:space="preserve">have </w:t>
      </w:r>
      <w:r w:rsidRPr="002856F3">
        <w:rPr>
          <w:rStyle w:val="Emphasis"/>
          <w:highlight w:val="yellow"/>
        </w:rPr>
        <w:t>published</w:t>
      </w:r>
      <w:r w:rsidRPr="00203C41">
        <w:rPr>
          <w:rStyle w:val="11111AAAAStyleUnderline"/>
        </w:rPr>
        <w:t xml:space="preserve"> them </w:t>
      </w:r>
      <w:r w:rsidRPr="00EA7D22">
        <w:rPr>
          <w:rStyle w:val="11111AAAAStyleUnderline"/>
        </w:rPr>
        <w:t>in the</w:t>
      </w:r>
      <w:r w:rsidRPr="00203C41">
        <w:rPr>
          <w:rStyle w:val="11111AAAAStyleUnderline"/>
        </w:rPr>
        <w:t xml:space="preserve"> Federal </w:t>
      </w:r>
      <w:r w:rsidRPr="00EA7D22">
        <w:rPr>
          <w:rStyle w:val="11111AAAAStyleUnderline"/>
        </w:rPr>
        <w:t>Register</w:t>
      </w:r>
      <w:r w:rsidRPr="00203C41">
        <w:rPr>
          <w:rStyle w:val="11111AAAAStyleUnderline"/>
        </w:rPr>
        <w:t xml:space="preserve"> and given</w:t>
      </w:r>
      <w:r w:rsidRPr="00BB4F11">
        <w:t xml:space="preserve"> the </w:t>
      </w:r>
      <w:r w:rsidRPr="00203C41">
        <w:rPr>
          <w:rStyle w:val="11111AAAAStyleUnderline"/>
        </w:rPr>
        <w:t>public</w:t>
      </w:r>
      <w:r w:rsidRPr="00BB4F11">
        <w:t xml:space="preserve"> at least </w:t>
      </w:r>
      <w:r w:rsidRPr="00882EDE">
        <w:rPr>
          <w:rStyle w:val="Emphasis"/>
        </w:rPr>
        <w:t>thirty days</w:t>
      </w:r>
      <w:r w:rsidRPr="00203C41">
        <w:rPr>
          <w:rStyle w:val="11111AAAAStyleUnderline"/>
        </w:rPr>
        <w:t xml:space="preserve"> to submit </w:t>
      </w:r>
      <w:r w:rsidRPr="00EA7D22">
        <w:rPr>
          <w:rStyle w:val="11111AAAAStyleUnderline"/>
        </w:rPr>
        <w:t xml:space="preserve">comments. But Congress faces </w:t>
      </w:r>
      <w:r w:rsidRPr="00EA7D22">
        <w:rPr>
          <w:rStyle w:val="Emphasis"/>
        </w:rPr>
        <w:t>no</w:t>
      </w:r>
      <w:r w:rsidRPr="00EA7D22">
        <w:t xml:space="preserve"> such </w:t>
      </w:r>
      <w:r w:rsidRPr="00EA7D22">
        <w:rPr>
          <w:rStyle w:val="11111AAAAStyleUnderline"/>
        </w:rPr>
        <w:t>formal</w:t>
      </w:r>
      <w:r w:rsidRPr="00EA7D22">
        <w:t xml:space="preserve"> time </w:t>
      </w:r>
      <w:r w:rsidRPr="00EA7D22">
        <w:rPr>
          <w:rStyle w:val="Emphasis"/>
        </w:rPr>
        <w:t>constraints</w:t>
      </w:r>
      <w:r w:rsidRPr="00EA7D22">
        <w:t>. Although it does</w:t>
      </w:r>
      <w:r w:rsidRPr="00BB4F11">
        <w:t xml:space="preserve"> not meet every day of the year, it usually meets at least some days every month, which means Congress is almost always ready to act.</w:t>
      </w:r>
    </w:p>
    <w:p w14:paraId="56D6A804" w14:textId="77777777" w:rsidR="0000101D" w:rsidRPr="00BB4F11" w:rsidRDefault="0000101D" w:rsidP="0000101D">
      <w:r w:rsidRPr="00BB4F11">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03F885DC" w14:textId="77777777" w:rsidR="0000101D" w:rsidRDefault="0000101D" w:rsidP="0000101D">
      <w:r w:rsidRPr="00BB4F11">
        <w:t xml:space="preserve">In contrast, </w:t>
      </w:r>
      <w:r w:rsidRPr="00444FAA">
        <w:rPr>
          <w:rStyle w:val="Emphasis"/>
        </w:rPr>
        <w:t>delays</w:t>
      </w:r>
      <w:r w:rsidRPr="00203C41">
        <w:rPr>
          <w:rStyle w:val="11111AAAAStyleUnderline"/>
        </w:rPr>
        <w:t xml:space="preserve"> are part of</w:t>
      </w:r>
      <w:r w:rsidRPr="00BB4F11">
        <w:t xml:space="preserve"> the </w:t>
      </w:r>
      <w:r w:rsidRPr="00444FAA">
        <w:rPr>
          <w:rStyle w:val="Emphasis"/>
        </w:rPr>
        <w:t>admin</w:t>
      </w:r>
      <w:r w:rsidRPr="00203C41">
        <w:rPr>
          <w:rStyle w:val="11111AAAAStyleUnderline"/>
        </w:rPr>
        <w:t>istrative process</w:t>
      </w:r>
      <w:r w:rsidRPr="00BB4F11">
        <w:t xml:space="preserve"> at some important agencies. </w:t>
      </w:r>
      <w:r w:rsidRPr="00EA7D22">
        <w:rPr>
          <w:rStyle w:val="11111AAAAStyleUnderline"/>
        </w:rPr>
        <w:t xml:space="preserve">Any </w:t>
      </w:r>
      <w:r w:rsidRPr="002856F3">
        <w:rPr>
          <w:rStyle w:val="Emphasis"/>
          <w:highlight w:val="yellow"/>
        </w:rPr>
        <w:t>licensing</w:t>
      </w:r>
      <w:r w:rsidRPr="00D64EB1">
        <w:rPr>
          <w:rStyle w:val="11111AAAAStyleUnderline"/>
        </w:rPr>
        <w:t xml:space="preserve"> system </w:t>
      </w:r>
      <w:r w:rsidRPr="00EA7D22">
        <w:rPr>
          <w:rStyle w:val="11111AAAAStyleUnderline"/>
        </w:rPr>
        <w:t>will</w:t>
      </w:r>
      <w:r w:rsidRPr="00BB4F11">
        <w:t xml:space="preserve"> tend to </w:t>
      </w:r>
      <w:r w:rsidRPr="002856F3">
        <w:rPr>
          <w:rStyle w:val="Emphasis"/>
          <w:highlight w:val="yellow"/>
        </w:rPr>
        <w:t>delay</w:t>
      </w:r>
      <w:r w:rsidRPr="00D64EB1">
        <w:rPr>
          <w:rStyle w:val="11111AAAAStyleUnderline"/>
        </w:rPr>
        <w:t xml:space="preserve"> the pace of</w:t>
      </w:r>
      <w:r w:rsidRPr="00BB4F11">
        <w:t xml:space="preserve"> </w:t>
      </w:r>
      <w:r w:rsidRPr="00EA7D22">
        <w:rPr>
          <w:rStyle w:val="11111AAAAStyleUnderline"/>
          <w:highlight w:val="yellow"/>
        </w:rPr>
        <w:t>scientific</w:t>
      </w:r>
      <w:r w:rsidRPr="00EA7D22">
        <w:t xml:space="preserve"> </w:t>
      </w:r>
      <w:r w:rsidRPr="00EA7D22">
        <w:rPr>
          <w:rStyle w:val="Emphasis"/>
          <w:highlight w:val="yellow"/>
        </w:rPr>
        <w:t>development</w:t>
      </w:r>
      <w:r w:rsidRPr="00BB4F11">
        <w:t xml:space="preserve">—as evident at the FDA and in the use of IRBs to regulate human subjects research. The delay is structurally embedded and overly restrictive because </w:t>
      </w:r>
      <w:r w:rsidRPr="00EA7D22">
        <w:rPr>
          <w:rStyle w:val="11111AAAAStyleUnderline"/>
        </w:rPr>
        <w:t>even</w:t>
      </w:r>
      <w:r w:rsidRPr="00BB4F11">
        <w:t xml:space="preserve"> entirely </w:t>
      </w:r>
      <w:r w:rsidRPr="002856F3">
        <w:rPr>
          <w:rStyle w:val="Emphasis"/>
          <w:highlight w:val="yellow"/>
        </w:rPr>
        <w:t>innocent</w:t>
      </w:r>
      <w:r w:rsidRPr="002856F3">
        <w:rPr>
          <w:rStyle w:val="11111AAAAStyleUnderline"/>
          <w:highlight w:val="yellow"/>
        </w:rPr>
        <w:t xml:space="preserve"> conduct </w:t>
      </w:r>
      <w:r w:rsidRPr="00EA7D22">
        <w:rPr>
          <w:rStyle w:val="11111AAAAStyleUnderline"/>
        </w:rPr>
        <w:t xml:space="preserve">must </w:t>
      </w:r>
      <w:r w:rsidRPr="002856F3">
        <w:rPr>
          <w:rStyle w:val="11111AAAAStyleUnderline"/>
          <w:highlight w:val="yellow"/>
        </w:rPr>
        <w:t xml:space="preserve">await </w:t>
      </w:r>
      <w:r w:rsidRPr="002856F3">
        <w:rPr>
          <w:rStyle w:val="Emphasis"/>
          <w:highlight w:val="yellow"/>
        </w:rPr>
        <w:t>permission</w:t>
      </w:r>
      <w:r w:rsidRPr="00286D8A">
        <w:rPr>
          <w:rStyle w:val="11111AAAAStyleUnderline"/>
        </w:rPr>
        <w:t xml:space="preserve"> or</w:t>
      </w:r>
      <w:r w:rsidRPr="00BB4F11">
        <w:t xml:space="preserve"> a </w:t>
      </w:r>
      <w:r w:rsidRPr="00286D8A">
        <w:rPr>
          <w:rStyle w:val="11111AAAAStyleUnderline"/>
        </w:rPr>
        <w:t>license</w:t>
      </w:r>
      <w:r w:rsidRPr="00BB4F11">
        <w:t>. Additional delay results from perverse incentives—the FDA, again, being an example. And these delays can be lethal. So delay is a familiar administrative problem, and it seems at least as serious as political delay in Congress.135</w:t>
      </w:r>
    </w:p>
    <w:p w14:paraId="70340BAE" w14:textId="77777777" w:rsidR="0000101D" w:rsidRDefault="0000101D" w:rsidP="0000101D"/>
    <w:p w14:paraId="17B10C59" w14:textId="77777777" w:rsidR="0000101D" w:rsidRDefault="0000101D" w:rsidP="0000101D"/>
    <w:p w14:paraId="7E3368CD" w14:textId="77777777" w:rsidR="0000101D" w:rsidRDefault="0000101D" w:rsidP="0000101D"/>
    <w:p w14:paraId="154882B3" w14:textId="77777777" w:rsidR="0000101D" w:rsidRDefault="0000101D" w:rsidP="0000101D"/>
    <w:p w14:paraId="19CADB2E" w14:textId="77777777" w:rsidR="0000101D" w:rsidRPr="00DD0987" w:rsidRDefault="0000101D" w:rsidP="0000101D"/>
    <w:bookmarkEnd w:id="2"/>
    <w:p w14:paraId="525C08F2" w14:textId="7CACE10B" w:rsidR="00DD0987" w:rsidRDefault="00DD0987" w:rsidP="00DD0987">
      <w:pPr>
        <w:pStyle w:val="Heading2"/>
      </w:pPr>
      <w:r>
        <w:t>2</w:t>
      </w:r>
    </w:p>
    <w:p w14:paraId="00773231" w14:textId="59A13395" w:rsidR="00DD0987" w:rsidRDefault="0000101D" w:rsidP="0000101D">
      <w:pPr>
        <w:pStyle w:val="Heading3"/>
      </w:pPr>
      <w:r>
        <w:t>No Trump Impact</w:t>
      </w:r>
    </w:p>
    <w:p w14:paraId="17F485C9" w14:textId="77777777" w:rsidR="00DD0987" w:rsidRPr="00DD0987" w:rsidRDefault="00DD0987" w:rsidP="00DD0987"/>
    <w:p w14:paraId="280BFE50" w14:textId="77777777" w:rsidR="0000101D" w:rsidRPr="004B2F19" w:rsidRDefault="0000101D" w:rsidP="0000101D">
      <w:pPr>
        <w:pStyle w:val="Heading4"/>
        <w:rPr>
          <w:b w:val="0"/>
          <w:bCs/>
        </w:rPr>
      </w:pPr>
      <w:r>
        <w:t xml:space="preserve">Trump foreign policy is </w:t>
      </w:r>
      <w:r w:rsidRPr="00F074D6">
        <w:rPr>
          <w:u w:val="single"/>
        </w:rPr>
        <w:t>calculated</w:t>
      </w:r>
      <w:r>
        <w:t xml:space="preserve"> and </w:t>
      </w:r>
      <w:r w:rsidRPr="00F074D6">
        <w:rPr>
          <w:u w:val="single"/>
        </w:rPr>
        <w:t>peacemaking</w:t>
      </w:r>
      <w:r>
        <w:t xml:space="preserve">, handcuffing him risks </w:t>
      </w:r>
      <w:r w:rsidRPr="00F074D6">
        <w:rPr>
          <w:u w:val="single"/>
        </w:rPr>
        <w:t>great power war</w:t>
      </w:r>
      <w:r>
        <w:rPr>
          <w:b w:val="0"/>
          <w:bCs/>
        </w:rPr>
        <w:t xml:space="preserve">—aff ev conflates asserting power with using it </w:t>
      </w:r>
    </w:p>
    <w:p w14:paraId="6F280C31" w14:textId="77777777" w:rsidR="0000101D" w:rsidRDefault="0000101D" w:rsidP="0000101D">
      <w:r w:rsidRPr="004D1AF3">
        <w:rPr>
          <w:rStyle w:val="Style13ptBold"/>
        </w:rPr>
        <w:t>Lindberg</w:t>
      </w:r>
      <w:r>
        <w:rPr>
          <w:rStyle w:val="Style13ptBold"/>
        </w:rPr>
        <w:t xml:space="preserve"> &amp; Teague</w:t>
      </w:r>
      <w:r w:rsidRPr="004D1AF3">
        <w:rPr>
          <w:rStyle w:val="Style13ptBold"/>
        </w:rPr>
        <w:t xml:space="preserve"> </w:t>
      </w:r>
      <w:r>
        <w:rPr>
          <w:rStyle w:val="Style13ptBold"/>
        </w:rPr>
        <w:t>9—</w:t>
      </w:r>
      <w:r w:rsidRPr="004D1AF3">
        <w:rPr>
          <w:rStyle w:val="Style13ptBold"/>
        </w:rPr>
        <w:t>5</w:t>
      </w:r>
      <w:r>
        <w:t xml:space="preserve"> (Tod Lindberg Senior Fellow, National Security, Hudson Institute, Corban Teague is the Senior Policy Director at The Vandenberg Coalition, Previously, he served as the Director of the Human Rights &amp; Freedom Program at the McCain Institute at Arizona State University working to counter the repressive regimes of America’s great power adversaries; 9-5-2025; "A Power-Driven Foreign Policy"; National Interest; doα: 9-25-2025) https://nationalinterest.org/feature/a-power-driven-foreign-policy</w:t>
      </w:r>
    </w:p>
    <w:p w14:paraId="6E68986D" w14:textId="77777777" w:rsidR="0000101D" w:rsidRDefault="0000101D" w:rsidP="0000101D">
      <w:r>
        <w:t xml:space="preserve">**edited for language </w:t>
      </w:r>
    </w:p>
    <w:p w14:paraId="3DAC8BB4" w14:textId="77777777" w:rsidR="0000101D" w:rsidRDefault="0000101D" w:rsidP="0000101D"/>
    <w:p w14:paraId="1F7846D8" w14:textId="77777777" w:rsidR="0000101D" w:rsidRPr="004D1AF3" w:rsidRDefault="0000101D" w:rsidP="0000101D">
      <w:r>
        <w:t>The question is no longer whether we should have a “power-based foreign policy,” but rather how we most effectively assert our power.</w:t>
      </w:r>
    </w:p>
    <w:p w14:paraId="644286C3" w14:textId="77777777" w:rsidR="0000101D" w:rsidRPr="0002056B" w:rsidRDefault="0000101D" w:rsidP="0000101D">
      <w:r w:rsidRPr="0002056B">
        <w:t xml:space="preserve">Over the past eight months, </w:t>
      </w:r>
      <w:r w:rsidRPr="0002056B">
        <w:rPr>
          <w:rStyle w:val="11111AAAAStyleUnderline"/>
        </w:rPr>
        <w:t>it has become</w:t>
      </w:r>
      <w:r w:rsidRPr="0002056B">
        <w:t xml:space="preserve"> </w:t>
      </w:r>
      <w:r w:rsidRPr="004B2F19">
        <w:rPr>
          <w:rStyle w:val="Emphasis"/>
        </w:rPr>
        <w:t>clear</w:t>
      </w:r>
      <w:r w:rsidRPr="004B2F19">
        <w:t xml:space="preserve"> </w:t>
      </w:r>
      <w:r w:rsidRPr="004B2F19">
        <w:rPr>
          <w:rStyle w:val="11111AAAAStyleUnderline"/>
        </w:rPr>
        <w:t>th</w:t>
      </w:r>
      <w:r w:rsidRPr="000A3E2B">
        <w:rPr>
          <w:rStyle w:val="11111AAAAStyleUnderline"/>
        </w:rPr>
        <w:t>at</w:t>
      </w:r>
      <w:r w:rsidRPr="0002056B">
        <w:rPr>
          <w:rStyle w:val="11111AAAAStyleUnderline"/>
        </w:rPr>
        <w:t xml:space="preserve"> </w:t>
      </w:r>
      <w:r w:rsidRPr="00263608">
        <w:rPr>
          <w:rStyle w:val="11111AAAAStyleUnderline"/>
          <w:highlight w:val="yellow"/>
        </w:rPr>
        <w:t xml:space="preserve">on </w:t>
      </w:r>
      <w:r w:rsidRPr="00263608">
        <w:rPr>
          <w:rStyle w:val="Emphasis"/>
          <w:highlight w:val="yellow"/>
        </w:rPr>
        <w:t>f</w:t>
      </w:r>
      <w:r w:rsidRPr="000A50BB">
        <w:rPr>
          <w:rStyle w:val="Emphasis"/>
          <w:highlight w:val="yellow"/>
        </w:rPr>
        <w:t>o</w:t>
      </w:r>
      <w:r w:rsidRPr="0002056B">
        <w:t xml:space="preserve">reign </w:t>
      </w:r>
      <w:r w:rsidRPr="000A50BB">
        <w:rPr>
          <w:rStyle w:val="Emphasis"/>
          <w:highlight w:val="yellow"/>
        </w:rPr>
        <w:t>po</w:t>
      </w:r>
      <w:r w:rsidRPr="0002056B">
        <w:t xml:space="preserve">licy, </w:t>
      </w:r>
      <w:r w:rsidRPr="0002056B">
        <w:rPr>
          <w:rStyle w:val="11111AAAAStyleUnderline"/>
        </w:rPr>
        <w:t xml:space="preserve">the biggest </w:t>
      </w:r>
      <w:r w:rsidRPr="00263608">
        <w:rPr>
          <w:rStyle w:val="11111AAAAStyleUnderline"/>
        </w:rPr>
        <w:t>contrast between</w:t>
      </w:r>
      <w:r w:rsidRPr="0002056B">
        <w:t xml:space="preserve"> the </w:t>
      </w:r>
      <w:r w:rsidRPr="000A50BB">
        <w:rPr>
          <w:rStyle w:val="Emphasis"/>
          <w:highlight w:val="yellow"/>
        </w:rPr>
        <w:t>Trump</w:t>
      </w:r>
      <w:r w:rsidRPr="0002056B">
        <w:t xml:space="preserve"> administration </w:t>
      </w:r>
      <w:r w:rsidRPr="004B2F19">
        <w:rPr>
          <w:rStyle w:val="11111AAAAStyleUnderline"/>
        </w:rPr>
        <w:t>and</w:t>
      </w:r>
      <w:r w:rsidRPr="0002056B">
        <w:t xml:space="preserve"> the </w:t>
      </w:r>
      <w:r w:rsidRPr="004B2F19">
        <w:rPr>
          <w:rStyle w:val="Emphasis"/>
        </w:rPr>
        <w:t>Biden</w:t>
      </w:r>
      <w:r w:rsidRPr="0002056B">
        <w:t xml:space="preserve"> administration </w:t>
      </w:r>
      <w:r w:rsidRPr="0002056B">
        <w:rPr>
          <w:rStyle w:val="11111AAAAStyleUnderline"/>
        </w:rPr>
        <w:t>is their respective attitudes toward</w:t>
      </w:r>
      <w:r w:rsidRPr="0002056B">
        <w:t xml:space="preserve"> </w:t>
      </w:r>
      <w:r w:rsidRPr="0002056B">
        <w:rPr>
          <w:rStyle w:val="Emphasis"/>
        </w:rPr>
        <w:t xml:space="preserve">American </w:t>
      </w:r>
      <w:r w:rsidRPr="00263608">
        <w:rPr>
          <w:rStyle w:val="Emphasis"/>
        </w:rPr>
        <w:t>power</w:t>
      </w:r>
      <w:r w:rsidRPr="0002056B">
        <w:t xml:space="preserve">. Note that </w:t>
      </w:r>
      <w:r w:rsidRPr="0002056B">
        <w:rPr>
          <w:rStyle w:val="11111AAAAStyleUnderline"/>
        </w:rPr>
        <w:t>the</w:t>
      </w:r>
      <w:r w:rsidRPr="0002056B">
        <w:t xml:space="preserve"> </w:t>
      </w:r>
      <w:r w:rsidRPr="0002056B">
        <w:rPr>
          <w:rStyle w:val="Emphasis"/>
        </w:rPr>
        <w:t>actual</w:t>
      </w:r>
      <w:r w:rsidRPr="0002056B">
        <w:t xml:space="preserve"> power </w:t>
      </w:r>
      <w:r w:rsidRPr="0002056B">
        <w:rPr>
          <w:rStyle w:val="Emphasis"/>
        </w:rPr>
        <w:t>capabilities</w:t>
      </w:r>
      <w:r w:rsidRPr="0002056B">
        <w:t xml:space="preserve"> </w:t>
      </w:r>
      <w:r w:rsidRPr="0002056B">
        <w:rPr>
          <w:rStyle w:val="11111AAAAStyleUnderline"/>
        </w:rPr>
        <w:t>of 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11111AAAAStyleUnderline"/>
        </w:rPr>
        <w:t>did not change</w:t>
      </w:r>
      <w:r w:rsidRPr="0002056B">
        <w:t xml:space="preserve"> with the transition. Rather, </w:t>
      </w:r>
      <w:r w:rsidRPr="0002056B">
        <w:rPr>
          <w:rStyle w:val="11111AAAAStyleUnderline"/>
        </w:rPr>
        <w:t xml:space="preserve">it </w:t>
      </w:r>
      <w:r w:rsidRPr="004B2F19">
        <w:rPr>
          <w:rStyle w:val="11111AAAAStyleUnderline"/>
        </w:rPr>
        <w:t>was</w:t>
      </w:r>
      <w:r w:rsidRPr="0002056B">
        <w:rPr>
          <w:rStyle w:val="11111AAAAStyleUnderline"/>
        </w:rPr>
        <w:t xml:space="preserve"> the</w:t>
      </w:r>
      <w:r w:rsidRPr="0002056B">
        <w:t xml:space="preserve"> </w:t>
      </w:r>
      <w:r w:rsidRPr="00263608">
        <w:rPr>
          <w:rStyle w:val="Emphasis"/>
        </w:rPr>
        <w:t>willingness</w:t>
      </w:r>
      <w:r w:rsidRPr="004B2F19">
        <w:rPr>
          <w:rStyle w:val="Emphasis"/>
        </w:rPr>
        <w:t xml:space="preserve"> </w:t>
      </w:r>
      <w:r w:rsidRPr="00263608">
        <w:rPr>
          <w:rStyle w:val="Emphasis"/>
        </w:rPr>
        <w:t>to assert</w:t>
      </w:r>
      <w:r w:rsidRPr="0002056B">
        <w:t xml:space="preserve"> American </w:t>
      </w:r>
      <w:r w:rsidRPr="000A50BB">
        <w:rPr>
          <w:rStyle w:val="11111AAAAStyleUnderline"/>
          <w:highlight w:val="yellow"/>
        </w:rPr>
        <w:t>power</w:t>
      </w:r>
      <w:r w:rsidRPr="0002056B">
        <w:rPr>
          <w:rStyle w:val="11111AAAAStyleUnderline"/>
        </w:rPr>
        <w:t xml:space="preserve"> that increased dramatically—</w:t>
      </w:r>
      <w:r w:rsidRPr="004B2F19">
        <w:rPr>
          <w:rStyle w:val="11111AAAAStyleUnderline"/>
          <w:highlight w:val="yellow"/>
        </w:rPr>
        <w:t>as was</w:t>
      </w:r>
      <w:r w:rsidRPr="004B2F19">
        <w:rPr>
          <w:highlight w:val="yellow"/>
        </w:rPr>
        <w:t xml:space="preserve"> </w:t>
      </w:r>
      <w:r w:rsidRPr="004B2F19">
        <w:rPr>
          <w:rStyle w:val="Emphasis"/>
          <w:highlight w:val="yellow"/>
        </w:rPr>
        <w:t>sorely</w:t>
      </w:r>
      <w:r w:rsidRPr="004B2F19">
        <w:rPr>
          <w:highlight w:val="yellow"/>
        </w:rPr>
        <w:t xml:space="preserve"> </w:t>
      </w:r>
      <w:r w:rsidRPr="004B2F19">
        <w:rPr>
          <w:rStyle w:val="11111AAAAStyleUnderline"/>
          <w:highlight w:val="yellow"/>
        </w:rPr>
        <w:t>needed</w:t>
      </w:r>
      <w:r w:rsidRPr="0002056B">
        <w:t>.</w:t>
      </w:r>
    </w:p>
    <w:p w14:paraId="6738CCD1" w14:textId="77777777" w:rsidR="0000101D" w:rsidRPr="0002056B" w:rsidRDefault="0000101D" w:rsidP="0000101D">
      <w:r w:rsidRPr="0002056B">
        <w:t xml:space="preserve">The </w:t>
      </w:r>
      <w:r w:rsidRPr="00263608">
        <w:rPr>
          <w:rStyle w:val="11111AAAAStyleUnderline"/>
          <w:highlight w:val="yellow"/>
        </w:rPr>
        <w:t>Biden</w:t>
      </w:r>
      <w:r w:rsidRPr="00263608">
        <w:t xml:space="preserve"> administration</w:t>
      </w:r>
      <w:r w:rsidRPr="00263608">
        <w:rPr>
          <w:rStyle w:val="11111AAAAStyleUnderline"/>
          <w:highlight w:val="yellow"/>
        </w:rPr>
        <w:t>’s</w:t>
      </w:r>
      <w:r w:rsidRPr="0002056B">
        <w:t xml:space="preserve">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9164FF0" w14:textId="77777777" w:rsidR="0000101D" w:rsidRPr="0002056B" w:rsidRDefault="0000101D" w:rsidP="0000101D">
      <w:r w:rsidRPr="0002056B">
        <w:t xml:space="preserve">Ironically, this </w:t>
      </w:r>
      <w:r w:rsidRPr="000A3E2B">
        <w:rPr>
          <w:rStyle w:val="11111AAAAStyleUnderline"/>
          <w:highlight w:val="yellow"/>
        </w:rPr>
        <w:t>aversion</w:t>
      </w:r>
      <w:r w:rsidRPr="00263608">
        <w:rPr>
          <w:rStyle w:val="11111AAAAStyleUnderline"/>
        </w:rPr>
        <w:t xml:space="preserve"> to American power resulted in a world far less hospitable to the very rules the Biden administration wanted to see followed.</w:t>
      </w:r>
      <w:r w:rsidRPr="0002056B">
        <w:t xml:space="preserve"> More alarming, it </w:t>
      </w:r>
      <w:r w:rsidRPr="000A3E2B">
        <w:rPr>
          <w:rStyle w:val="11111AAAAStyleUnderline"/>
          <w:highlight w:val="yellow"/>
        </w:rPr>
        <w:t xml:space="preserve">put American </w:t>
      </w:r>
      <w:r w:rsidRPr="00263608">
        <w:rPr>
          <w:rStyle w:val="11111AAAAStyleUnderline"/>
        </w:rPr>
        <w:t>interests</w:t>
      </w:r>
      <w:r w:rsidRPr="000A3E2B">
        <w:rPr>
          <w:rStyle w:val="11111AAAAStyleUnderline"/>
        </w:rPr>
        <w:t xml:space="preserve"> squarely </w:t>
      </w:r>
      <w:r w:rsidRPr="000A3E2B">
        <w:rPr>
          <w:rStyle w:val="11111AAAAStyleUnderline"/>
          <w:highlight w:val="yellow"/>
        </w:rPr>
        <w:t xml:space="preserve">in </w:t>
      </w:r>
      <w:r w:rsidRPr="00263608">
        <w:rPr>
          <w:rStyle w:val="Emphasis"/>
          <w:highlight w:val="yellow"/>
        </w:rPr>
        <w:t>jeopardy</w:t>
      </w:r>
      <w:r w:rsidRPr="000A3E2B">
        <w:rPr>
          <w:rStyle w:val="11111AAAAStyleUnderline"/>
        </w:rPr>
        <w:t>.</w:t>
      </w:r>
      <w:r w:rsidRPr="0002056B">
        <w:t xml:space="preserve"> The fiasco of the Afghanistan withdrawal was as flagrant a show of powerlessness as the United States has put on since the fall of Saigon, made all the more horrific by the senseless loss of 13 American servicemembers. This </w:t>
      </w:r>
      <w:r>
        <w:t>[</w:t>
      </w:r>
      <w:r w:rsidRPr="000A3E2B">
        <w:rPr>
          <w:rStyle w:val="Emphasis"/>
          <w:highlight w:val="yellow"/>
        </w:rPr>
        <w:t>cowardice</w:t>
      </w:r>
      <w:r>
        <w:t xml:space="preserve">] </w:t>
      </w:r>
      <w:r w:rsidRPr="004202B7">
        <w:rPr>
          <w:strike/>
        </w:rPr>
        <w:t>impotence</w:t>
      </w:r>
      <w:r w:rsidRPr="0002056B">
        <w:t xml:space="preserve"> </w:t>
      </w:r>
      <w:r w:rsidRPr="000A3E2B">
        <w:rPr>
          <w:rStyle w:val="11111AAAAStyleUnderline"/>
        </w:rPr>
        <w:t xml:space="preserve">undoubtedly </w:t>
      </w:r>
      <w:r w:rsidRPr="00263608">
        <w:rPr>
          <w:rStyle w:val="Emphasis"/>
          <w:highlight w:val="yellow"/>
        </w:rPr>
        <w:t>embolden</w:t>
      </w:r>
      <w:r w:rsidRPr="00263608">
        <w:t xml:space="preserve">ed Vladimir </w:t>
      </w:r>
      <w:r w:rsidRPr="000A3E2B">
        <w:rPr>
          <w:rStyle w:val="11111AAAAStyleUnderline"/>
        </w:rPr>
        <w:t>Putin in weighing</w:t>
      </w:r>
      <w:r w:rsidRPr="0002056B">
        <w:t xml:space="preserve"> his decision to invade Ukraine, after which the Biden administration’s support for Ukraine was timid, heavy on rhetoric while light on military value, for fear of </w:t>
      </w:r>
      <w:r w:rsidRPr="000A3E2B">
        <w:rPr>
          <w:rStyle w:val="11111AAAAStyleUnderline"/>
        </w:rPr>
        <w:t xml:space="preserve">Russian </w:t>
      </w:r>
      <w:r w:rsidRPr="00263608">
        <w:rPr>
          <w:rStyle w:val="Emphasis"/>
          <w:highlight w:val="yellow"/>
        </w:rPr>
        <w:t>escalation</w:t>
      </w:r>
      <w:r w:rsidRPr="000A3E2B">
        <w:rPr>
          <w:rStyle w:val="11111AAAAStyleUnderline"/>
        </w:rPr>
        <w:t>.</w:t>
      </w:r>
      <w:r w:rsidRPr="0002056B">
        <w:t xml:space="preserve"> Thus, the brutal stalemate continues today.</w:t>
      </w:r>
    </w:p>
    <w:p w14:paraId="38054DC7" w14:textId="77777777" w:rsidR="0000101D" w:rsidRPr="0002056B" w:rsidRDefault="0000101D" w:rsidP="0000101D">
      <w:r w:rsidRPr="0002056B">
        <w:t xml:space="preserve">While happy to convene “summits for democracy” and needlessly castigate allies for failing to embrace progressive policy preferences, the Biden administration appeased and coddled repressive regimes like </w:t>
      </w:r>
      <w:r w:rsidRPr="000A204A">
        <w:t>Iran and Venezuela but spurned the Iranian and Venezuelan people who were desperately fighting for their unalienable rights. And rather than recognizing China</w:t>
      </w:r>
      <w:r w:rsidRPr="0002056B">
        <w:t xml:space="preserve">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E85AFD9" w14:textId="77777777" w:rsidR="0000101D" w:rsidRPr="0002056B" w:rsidRDefault="0000101D" w:rsidP="0000101D">
      <w:r w:rsidRPr="0002056B">
        <w:t xml:space="preserve">In stark contrast, the </w:t>
      </w:r>
      <w:r w:rsidRPr="000A50BB">
        <w:rPr>
          <w:rStyle w:val="Emphasis"/>
          <w:highlight w:val="yellow"/>
        </w:rPr>
        <w:t>Trump</w:t>
      </w:r>
      <w:r w:rsidRPr="0002056B">
        <w:t xml:space="preserve"> administration </w:t>
      </w:r>
      <w:r w:rsidRPr="000A50BB">
        <w:rPr>
          <w:rStyle w:val="11111AAAAStyleUnderline"/>
          <w:highlight w:val="yellow"/>
        </w:rPr>
        <w:t>has</w:t>
      </w:r>
      <w:r w:rsidRPr="000A50BB">
        <w:rPr>
          <w:highlight w:val="yellow"/>
        </w:rPr>
        <w:t xml:space="preserve"> </w:t>
      </w:r>
      <w:r w:rsidRPr="000A50BB">
        <w:rPr>
          <w:rStyle w:val="Emphasis"/>
          <w:highlight w:val="yellow"/>
        </w:rPr>
        <w:t>little reservation</w:t>
      </w:r>
      <w:r w:rsidRPr="0002056B">
        <w:t xml:space="preserve"> </w:t>
      </w:r>
      <w:r w:rsidRPr="0002056B">
        <w:rPr>
          <w:rStyle w:val="11111AAAAStyleUnderline"/>
        </w:rPr>
        <w:t>about flexing and deploying American power</w:t>
      </w:r>
      <w:r w:rsidRPr="0002056B">
        <w:t xml:space="preserve">. </w:t>
      </w:r>
      <w:r w:rsidRPr="000A50BB">
        <w:rPr>
          <w:rStyle w:val="11111AAAAStyleUnderline"/>
          <w:highlight w:val="yellow"/>
        </w:rPr>
        <w:t>Rather than</w:t>
      </w:r>
      <w:r w:rsidRPr="0002056B">
        <w:t xml:space="preserve"> the </w:t>
      </w:r>
      <w:r w:rsidRPr="000A50BB">
        <w:rPr>
          <w:rStyle w:val="Emphasis"/>
          <w:highlight w:val="yellow"/>
        </w:rPr>
        <w:t>chaotic</w:t>
      </w:r>
      <w:r w:rsidRPr="0002056B">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w:t>
      </w:r>
      <w:r w:rsidRPr="00263608">
        <w:rPr>
          <w:rStyle w:val="Emphasis"/>
          <w:highlight w:val="yellow"/>
        </w:rPr>
        <w:t>guided</w:t>
      </w:r>
      <w:r w:rsidRPr="0002056B">
        <w:t xml:space="preserve"> missile cruiser, attack submarines, destroyers, and amphibious vessels reportedly containing a Marine expeditionary unit just off the Venezuelan coas</w:t>
      </w:r>
      <w:r w:rsidRPr="000A3E2B">
        <w:t>t</w:t>
      </w:r>
      <w:r w:rsidRPr="00263608">
        <w:rPr>
          <w:rStyle w:val="11111AAAAStyleUnderline"/>
          <w:highlight w:val="yellow"/>
        </w:rPr>
        <w:t>.</w:t>
      </w:r>
      <w:r w:rsidRPr="0002056B">
        <w:t xml:space="preserve">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11111AAAAStyleUnderline"/>
        </w:rPr>
        <w:t xml:space="preserve">Trump’s </w:t>
      </w:r>
      <w:r w:rsidRPr="000A50BB">
        <w:rPr>
          <w:rStyle w:val="11111AAAAStyleUnderline"/>
          <w:highlight w:val="yellow"/>
        </w:rPr>
        <w:t>insistence</w:t>
      </w:r>
      <w:r w:rsidRPr="0002056B">
        <w:t xml:space="preserve"> that European </w:t>
      </w:r>
      <w:r w:rsidRPr="000A3E2B">
        <w:rPr>
          <w:rStyle w:val="11111AAAAStyleUnderline"/>
          <w:highlight w:val="yellow"/>
        </w:rPr>
        <w:t>allies spend</w:t>
      </w:r>
      <w:r w:rsidRPr="00263608">
        <w:rPr>
          <w:rStyle w:val="11111AAAAStyleUnderline"/>
        </w:rPr>
        <w:t xml:space="preserve"> more</w:t>
      </w:r>
      <w:r w:rsidRPr="000A3E2B">
        <w:rPr>
          <w:rStyle w:val="11111AAAAStyleUnderline"/>
        </w:rPr>
        <w:t xml:space="preserve"> on defense </w:t>
      </w:r>
      <w:r w:rsidRPr="000A3E2B">
        <w:rPr>
          <w:rStyle w:val="Emphasis"/>
          <w:highlight w:val="yellow"/>
        </w:rPr>
        <w:t>paid off</w:t>
      </w:r>
      <w:r w:rsidRPr="0002056B">
        <w:t xml:space="preserve"> following Putin’s full-scale invasion of Ukraine in our allies’ </w:t>
      </w:r>
      <w:r w:rsidRPr="000A204A">
        <w:rPr>
          <w:rStyle w:val="Emphasis"/>
        </w:rPr>
        <w:t>realiz</w:t>
      </w:r>
      <w:r w:rsidRPr="000A204A">
        <w:t>ation</w:t>
      </w:r>
      <w:r w:rsidRPr="0002056B">
        <w:t xml:space="preserve"> </w:t>
      </w:r>
      <w:r w:rsidRPr="0002056B">
        <w:rPr>
          <w:rStyle w:val="11111AAAAStyleUnderline"/>
        </w:rPr>
        <w:t>that</w:t>
      </w:r>
      <w:r w:rsidRPr="0002056B">
        <w:t xml:space="preserve"> European </w:t>
      </w:r>
      <w:r w:rsidRPr="000A204A">
        <w:rPr>
          <w:rStyle w:val="11111AAAAStyleUnderline"/>
          <w:highlight w:val="yellow"/>
        </w:rPr>
        <w:t>security</w:t>
      </w:r>
      <w:r w:rsidRPr="000A204A">
        <w:rPr>
          <w:rStyle w:val="11111AAAAStyleUnderline"/>
        </w:rPr>
        <w:t xml:space="preserve"> must be</w:t>
      </w:r>
      <w:r w:rsidRPr="000A204A">
        <w:t xml:space="preserve"> </w:t>
      </w:r>
      <w:r w:rsidRPr="000A204A">
        <w:rPr>
          <w:rStyle w:val="Emphasis"/>
        </w:rPr>
        <w:t>the</w:t>
      </w:r>
      <w:r w:rsidRPr="000A204A">
        <w:t xml:space="preserve">ir </w:t>
      </w:r>
      <w:r w:rsidRPr="000A204A">
        <w:rPr>
          <w:rStyle w:val="Emphasis"/>
        </w:rPr>
        <w:t>primary concern</w:t>
      </w:r>
      <w:r w:rsidRPr="000A204A">
        <w:t>.</w:t>
      </w:r>
    </w:p>
    <w:p w14:paraId="29B7E888" w14:textId="77777777" w:rsidR="0000101D" w:rsidRPr="0002056B" w:rsidRDefault="0000101D" w:rsidP="0000101D">
      <w:r w:rsidRPr="0002056B">
        <w:rPr>
          <w:rStyle w:val="11111AAAAStyleUnderline"/>
        </w:rPr>
        <w:t>While</w:t>
      </w:r>
      <w:r w:rsidRPr="0002056B">
        <w:t xml:space="preserve"> </w:t>
      </w:r>
      <w:r w:rsidRPr="0002056B">
        <w:rPr>
          <w:rStyle w:val="Emphasis"/>
        </w:rPr>
        <w:t xml:space="preserve">not every </w:t>
      </w:r>
      <w:r w:rsidRPr="000A204A">
        <w:rPr>
          <w:rStyle w:val="Emphasis"/>
          <w:highlight w:val="yellow"/>
        </w:rPr>
        <w:t>flex</w:t>
      </w:r>
      <w:r w:rsidRPr="0002056B">
        <w:rPr>
          <w:rStyle w:val="Emphasis"/>
        </w:rPr>
        <w:t xml:space="preserve"> has</w:t>
      </w:r>
      <w:r w:rsidRPr="0002056B">
        <w:t xml:space="preserve"> necessarily </w:t>
      </w:r>
      <w:r w:rsidRPr="0002056B">
        <w:rPr>
          <w:rStyle w:val="Emphasis"/>
        </w:rPr>
        <w:t xml:space="preserve">been </w:t>
      </w:r>
      <w:r w:rsidRPr="000A204A">
        <w:rPr>
          <w:rStyle w:val="Emphasis"/>
          <w:highlight w:val="yellow"/>
        </w:rPr>
        <w:t>productive</w:t>
      </w:r>
      <w:r w:rsidRPr="0002056B">
        <w:t>—threatening to annex Greenland and failing to sufficiently distinguish allies from adversaries on things like tariffs come to mind—</w:t>
      </w:r>
      <w:r w:rsidRPr="000A204A">
        <w:rPr>
          <w:rStyle w:val="11111AAAAStyleUnderline"/>
          <w:highlight w:val="yellow"/>
        </w:rPr>
        <w:t>Trump</w:t>
      </w:r>
      <w:r w:rsidRPr="0002056B">
        <w:t xml:space="preserve"> </w:t>
      </w:r>
      <w:r w:rsidRPr="000A204A">
        <w:rPr>
          <w:rStyle w:val="Emphasis"/>
        </w:rPr>
        <w:t>rightly</w:t>
      </w:r>
      <w:r w:rsidRPr="000A204A">
        <w:t xml:space="preserve"> </w:t>
      </w:r>
      <w:r w:rsidRPr="000A50BB">
        <w:rPr>
          <w:rStyle w:val="11111AAAAStyleUnderline"/>
          <w:highlight w:val="yellow"/>
        </w:rPr>
        <w:t>grasps</w:t>
      </w:r>
      <w:r w:rsidRPr="0002056B">
        <w:rPr>
          <w:rStyle w:val="11111AAAAStyleUnderline"/>
        </w:rPr>
        <w:t xml:space="preserve"> that </w:t>
      </w:r>
      <w:r w:rsidRPr="000A3E2B">
        <w:rPr>
          <w:rStyle w:val="11111AAAAStyleUnderline"/>
        </w:rPr>
        <w:t>national power is the</w:t>
      </w:r>
      <w:r w:rsidRPr="000A3E2B">
        <w:t xml:space="preserve"> </w:t>
      </w:r>
      <w:r w:rsidRPr="000A3E2B">
        <w:rPr>
          <w:rStyle w:val="Emphasis"/>
        </w:rPr>
        <w:t>foundation</w:t>
      </w:r>
      <w:r w:rsidRPr="000A3E2B">
        <w:t xml:space="preserve"> </w:t>
      </w:r>
      <w:r w:rsidRPr="000A3E2B">
        <w:rPr>
          <w:rStyle w:val="11111AAAAStyleUnderline"/>
        </w:rPr>
        <w:t>upon which everything rests</w:t>
      </w:r>
      <w:r w:rsidRPr="000A3E2B">
        <w:t>.</w:t>
      </w:r>
      <w:r w:rsidRPr="0002056B">
        <w:t xml:space="preserve"> Contrary to the wishes of </w:t>
      </w:r>
      <w:r w:rsidRPr="000A204A">
        <w:t>Wilsonians</w:t>
      </w:r>
      <w:r w:rsidRPr="0002056B">
        <w:t>, international “</w:t>
      </w:r>
      <w:r w:rsidRPr="00263608">
        <w:rPr>
          <w:rStyle w:val="11111AAAAStyleUnderline"/>
          <w:highlight w:val="yellow"/>
        </w:rPr>
        <w:t>rules</w:t>
      </w:r>
      <w:r w:rsidRPr="00263608">
        <w:rPr>
          <w:rStyle w:val="11111AAAAStyleUnderline"/>
        </w:rPr>
        <w:t xml:space="preserve">” </w:t>
      </w:r>
      <w:r w:rsidRPr="00263608">
        <w:rPr>
          <w:rStyle w:val="11111AAAAStyleUnderline"/>
          <w:highlight w:val="yellow"/>
        </w:rPr>
        <w:t>and “norms</w:t>
      </w:r>
      <w:r w:rsidRPr="00263608">
        <w:rPr>
          <w:rStyle w:val="11111AAAAStyleUnderline"/>
        </w:rPr>
        <w:t xml:space="preserve">” are not self-executing but </w:t>
      </w:r>
      <w:r w:rsidRPr="00263608">
        <w:rPr>
          <w:rStyle w:val="11111AAAAStyleUnderline"/>
          <w:highlight w:val="yellow"/>
        </w:rPr>
        <w:t xml:space="preserve">require </w:t>
      </w:r>
      <w:r w:rsidRPr="00263608">
        <w:rPr>
          <w:rStyle w:val="Emphasis"/>
          <w:highlight w:val="yellow"/>
        </w:rPr>
        <w:t>power</w:t>
      </w:r>
      <w:r w:rsidRPr="00263608">
        <w:rPr>
          <w:rStyle w:val="11111AAAAStyleUnderline"/>
          <w:highlight w:val="yellow"/>
        </w:rPr>
        <w:t xml:space="preserve"> to </w:t>
      </w:r>
      <w:r w:rsidRPr="00263608">
        <w:rPr>
          <w:rStyle w:val="Emphasis"/>
          <w:highlight w:val="yellow"/>
        </w:rPr>
        <w:t>maintain</w:t>
      </w:r>
      <w:r w:rsidRPr="00263608">
        <w:rPr>
          <w:rStyle w:val="11111AAAAStyleUnderline"/>
        </w:rPr>
        <w:t>.</w:t>
      </w:r>
    </w:p>
    <w:p w14:paraId="0F6074F0" w14:textId="77777777" w:rsidR="0000101D" w:rsidRPr="0002056B" w:rsidRDefault="0000101D" w:rsidP="0000101D">
      <w:r w:rsidRPr="0002056B">
        <w:t xml:space="preserve">Moving forward, the question is no longer whether we should have a “power-based foreign policy,” but rather how we most effectively assert our power. That said, this assessment need not and should not be strictly confined to cold realpolitik calculations. Every </w:t>
      </w:r>
      <w:r w:rsidRPr="000A204A">
        <w:t>great power</w:t>
      </w:r>
      <w:r w:rsidRPr="0002056B">
        <w:t xml:space="preserve"> in history has sought to </w:t>
      </w:r>
      <w:r w:rsidRPr="000A204A">
        <w:t>shape the world t</w:t>
      </w:r>
      <w:r w:rsidRPr="0002056B">
        <w:t>o reflect, or at least be compatible with, the values it views as most essential to its own identity—not in lieu of advancing its national interests but as a means to advance its interests.</w:t>
      </w:r>
    </w:p>
    <w:p w14:paraId="0272D244" w14:textId="77777777" w:rsidR="0000101D" w:rsidRPr="0002056B" w:rsidRDefault="0000101D" w:rsidP="0000101D">
      <w:r w:rsidRPr="0002056B">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w:t>
      </w:r>
      <w:r w:rsidRPr="000A204A">
        <w:rPr>
          <w:rStyle w:val="11111AAAAStyleUnderline"/>
        </w:rPr>
        <w:t xml:space="preserve">Our </w:t>
      </w:r>
      <w:r w:rsidRPr="000A204A">
        <w:rPr>
          <w:rStyle w:val="Emphasis"/>
          <w:highlight w:val="yellow"/>
        </w:rPr>
        <w:t>fo</w:t>
      </w:r>
      <w:r w:rsidRPr="000A204A">
        <w:rPr>
          <w:rStyle w:val="11111AAAAStyleUnderline"/>
        </w:rPr>
        <w:t xml:space="preserve">reign </w:t>
      </w:r>
      <w:r w:rsidRPr="000A204A">
        <w:rPr>
          <w:rStyle w:val="Emphasis"/>
          <w:highlight w:val="yellow"/>
        </w:rPr>
        <w:t>po</w:t>
      </w:r>
      <w:r w:rsidRPr="000A204A">
        <w:t>l</w:t>
      </w:r>
      <w:r w:rsidRPr="000A204A">
        <w:rPr>
          <w:rStyle w:val="11111AAAAStyleUnderline"/>
        </w:rPr>
        <w:t xml:space="preserve">icy should be </w:t>
      </w:r>
      <w:r w:rsidRPr="000A204A">
        <w:rPr>
          <w:rStyle w:val="11111AAAAStyleUnderline"/>
          <w:highlight w:val="yellow"/>
        </w:rPr>
        <w:t>centered on strength</w:t>
      </w:r>
      <w:r w:rsidRPr="000A204A">
        <w:rPr>
          <w:rStyle w:val="11111AAAAStyleUnderline"/>
        </w:rPr>
        <w:t xml:space="preserve"> and promoting good behavior and </w:t>
      </w:r>
      <w:r w:rsidRPr="000A204A">
        <w:rPr>
          <w:rStyle w:val="Emphasis"/>
          <w:highlight w:val="yellow"/>
        </w:rPr>
        <w:t>deter</w:t>
      </w:r>
      <w:r w:rsidRPr="000A204A">
        <w:rPr>
          <w:rStyle w:val="11111AAAAStyleUnderline"/>
        </w:rPr>
        <w:t xml:space="preserve">ring </w:t>
      </w:r>
      <w:r w:rsidRPr="000A204A">
        <w:rPr>
          <w:rStyle w:val="Emphasis"/>
          <w:highlight w:val="yellow"/>
        </w:rPr>
        <w:t>bad behavior</w:t>
      </w:r>
      <w:r w:rsidRPr="000A204A">
        <w:rPr>
          <w:rStyle w:val="11111AAAAStyleUnderline"/>
        </w:rPr>
        <w:t xml:space="preserve"> among international actors</w:t>
      </w:r>
      <w:r w:rsidRPr="0002056B">
        <w:t>, and not be measured against amorphous globalist ideals or progressive policy preferences, but against the standard of what serves American interests as enlightened by those founding principles.</w:t>
      </w:r>
    </w:p>
    <w:p w14:paraId="09F91B3A" w14:textId="77777777" w:rsidR="0000101D" w:rsidRPr="0002056B" w:rsidRDefault="0000101D" w:rsidP="0000101D">
      <w:r w:rsidRPr="0002056B">
        <w:t xml:space="preserve">This </w:t>
      </w:r>
      <w:r w:rsidRPr="000A3E2B">
        <w:rPr>
          <w:rStyle w:val="11111AAAAStyleUnderline"/>
        </w:rPr>
        <w:t>shift to a</w:t>
      </w:r>
      <w:r w:rsidRPr="000A3E2B">
        <w:t xml:space="preserve"> </w:t>
      </w:r>
      <w:r w:rsidRPr="000A3E2B">
        <w:rPr>
          <w:rStyle w:val="Emphasis"/>
        </w:rPr>
        <w:t>power-based fo</w:t>
      </w:r>
      <w:r w:rsidRPr="000A3E2B">
        <w:t xml:space="preserve">reign </w:t>
      </w:r>
      <w:r w:rsidRPr="000A3E2B">
        <w:rPr>
          <w:rStyle w:val="Emphasis"/>
        </w:rPr>
        <w:t>po</w:t>
      </w:r>
      <w:r w:rsidRPr="000A3E2B">
        <w:t xml:space="preserve">licy </w:t>
      </w:r>
      <w:r w:rsidRPr="000A3E2B">
        <w:rPr>
          <w:rStyle w:val="11111AAAAStyleUnderline"/>
        </w:rPr>
        <w:t>is made</w:t>
      </w:r>
      <w:r w:rsidRPr="000A3E2B">
        <w:t xml:space="preserve"> all the more </w:t>
      </w:r>
      <w:r w:rsidRPr="000A3E2B">
        <w:rPr>
          <w:rStyle w:val="11111AAAAStyleUnderline"/>
        </w:rPr>
        <w:t>urgent by</w:t>
      </w:r>
      <w:r w:rsidRPr="0002056B">
        <w:rPr>
          <w:rStyle w:val="11111AAAAStyleUnderline"/>
        </w:rPr>
        <w:t xml:space="preserve"> the reality</w:t>
      </w:r>
      <w:r w:rsidRPr="0002056B">
        <w:t xml:space="preserve"> that </w:t>
      </w:r>
      <w:r w:rsidRPr="0002056B">
        <w:rPr>
          <w:rStyle w:val="11111AAAAStyleUnderline"/>
        </w:rPr>
        <w:t>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11111AAAAStyleUnderline"/>
        </w:rPr>
        <w:t xml:space="preserve">has </w:t>
      </w:r>
      <w:r w:rsidRPr="00263608">
        <w:rPr>
          <w:rStyle w:val="11111AAAAStyleUnderline"/>
        </w:rPr>
        <w:t>enemies</w:t>
      </w:r>
      <w:r w:rsidRPr="0002056B">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34962D1B" w14:textId="77777777" w:rsidR="0000101D" w:rsidRPr="0002056B" w:rsidRDefault="0000101D" w:rsidP="0000101D">
      <w:r w:rsidRPr="0002056B">
        <w:t xml:space="preserve">The </w:t>
      </w:r>
      <w:r w:rsidRPr="000A204A">
        <w:t>United States should be unsparing in countering such challenges, meeting them in proportion to the danger they pose. We must deter</w:t>
      </w:r>
      <w:r w:rsidRPr="0002056B">
        <w:t xml:space="preserve"> those who identify themselves as our </w:t>
      </w:r>
      <w:r w:rsidRPr="000A204A">
        <w:t>enemies</w:t>
      </w:r>
      <w:r w:rsidRPr="0002056B">
        <w:t xml:space="preserve"> as best we can and defeat their challenges when we must. We should </w:t>
      </w:r>
      <w:r w:rsidRPr="000A3E2B">
        <w:rPr>
          <w:rStyle w:val="11111AAAAStyleUnderline"/>
          <w:highlight w:val="yellow"/>
        </w:rPr>
        <w:t>cajole</w:t>
      </w:r>
      <w:r w:rsidRPr="000A3E2B">
        <w:rPr>
          <w:rStyle w:val="11111AAAAStyleUnderline"/>
        </w:rPr>
        <w:t xml:space="preserve"> them </w:t>
      </w:r>
      <w:r w:rsidRPr="000A3E2B">
        <w:rPr>
          <w:rStyle w:val="11111AAAAStyleUnderline"/>
          <w:highlight w:val="yellow"/>
        </w:rPr>
        <w:t xml:space="preserve">when </w:t>
      </w:r>
      <w:r w:rsidRPr="00263608">
        <w:rPr>
          <w:rStyle w:val="Emphasis"/>
          <w:highlight w:val="yellow"/>
        </w:rPr>
        <w:t>possible</w:t>
      </w:r>
      <w:r w:rsidRPr="000A3E2B">
        <w:rPr>
          <w:rStyle w:val="11111AAAAStyleUnderline"/>
        </w:rPr>
        <w:t xml:space="preserve">, </w:t>
      </w:r>
      <w:r w:rsidRPr="000A3E2B">
        <w:rPr>
          <w:rStyle w:val="11111AAAAStyleUnderline"/>
          <w:highlight w:val="yellow"/>
        </w:rPr>
        <w:t>threaten</w:t>
      </w:r>
      <w:r w:rsidRPr="000A3E2B">
        <w:rPr>
          <w:rStyle w:val="11111AAAAStyleUnderline"/>
        </w:rPr>
        <w:t xml:space="preserve"> them </w:t>
      </w:r>
      <w:r w:rsidRPr="000A3E2B">
        <w:rPr>
          <w:rStyle w:val="11111AAAAStyleUnderline"/>
          <w:highlight w:val="yellow"/>
        </w:rPr>
        <w:t xml:space="preserve">when </w:t>
      </w:r>
      <w:r w:rsidRPr="00263608">
        <w:rPr>
          <w:rStyle w:val="Emphasis"/>
          <w:highlight w:val="yellow"/>
        </w:rPr>
        <w:t>necessary</w:t>
      </w:r>
      <w:r w:rsidRPr="0002056B">
        <w:t>, and punish them for bad actions that harm us.</w:t>
      </w:r>
    </w:p>
    <w:p w14:paraId="004D35A7" w14:textId="77777777" w:rsidR="0000101D" w:rsidRPr="0002056B" w:rsidRDefault="0000101D" w:rsidP="0000101D">
      <w:r w:rsidRPr="0002056B">
        <w:t xml:space="preserve">In an era </w:t>
      </w:r>
      <w:r w:rsidRPr="0002056B">
        <w:rPr>
          <w:rStyle w:val="11111AAAAStyleUnderline"/>
        </w:rPr>
        <w:t>when</w:t>
      </w:r>
      <w:r w:rsidRPr="0002056B">
        <w:t xml:space="preserve"> </w:t>
      </w:r>
      <w:r w:rsidRPr="0002056B">
        <w:rPr>
          <w:rStyle w:val="Emphasis"/>
        </w:rPr>
        <w:t>adversaries</w:t>
      </w:r>
      <w:r w:rsidRPr="0002056B">
        <w:t xml:space="preserve"> like China, Russia, North Korea, and Iran </w:t>
      </w:r>
      <w:r w:rsidRPr="0002056B">
        <w:rPr>
          <w:rStyle w:val="11111AAAAStyleUnderline"/>
        </w:rPr>
        <w:t>are coordinating to</w:t>
      </w:r>
      <w:r w:rsidRPr="0002056B">
        <w:t xml:space="preserve"> </w:t>
      </w:r>
      <w:r w:rsidRPr="0002056B">
        <w:rPr>
          <w:rStyle w:val="Emphasis"/>
        </w:rPr>
        <w:t>undermine</w:t>
      </w:r>
      <w:r w:rsidRPr="0002056B">
        <w:t xml:space="preserve"> our </w:t>
      </w:r>
      <w:r w:rsidRPr="0002056B">
        <w:rPr>
          <w:rStyle w:val="11111AAAAStyleUnderline"/>
        </w:rPr>
        <w:t xml:space="preserve">values, interests, and </w:t>
      </w:r>
      <w:r w:rsidRPr="000A204A">
        <w:rPr>
          <w:rStyle w:val="11111AAAAStyleUnderline"/>
          <w:highlight w:val="yellow"/>
        </w:rPr>
        <w:t>leadership</w:t>
      </w:r>
      <w:r w:rsidRPr="0002056B">
        <w:rPr>
          <w:rStyle w:val="11111AAAAStyleUnderline"/>
        </w:rPr>
        <w:t xml:space="preserve"> around the world, the</w:t>
      </w:r>
      <w:r w:rsidRPr="0002056B">
        <w:t xml:space="preserve"> World War II and Cold War-era moral </w:t>
      </w:r>
      <w:r w:rsidRPr="0002056B">
        <w:rPr>
          <w:rStyle w:val="11111AAAAStyleUnderline"/>
        </w:rPr>
        <w:t>distinction between</w:t>
      </w:r>
      <w:r w:rsidRPr="0002056B">
        <w:t xml:space="preserve"> </w:t>
      </w:r>
      <w:r w:rsidRPr="0002056B">
        <w:rPr>
          <w:rStyle w:val="Emphasis"/>
        </w:rPr>
        <w:t>good and evil</w:t>
      </w:r>
      <w:r w:rsidRPr="0002056B">
        <w:t>, or just better and worse</w:t>
      </w:r>
      <w:r w:rsidRPr="000A204A">
        <w:t>,</w:t>
      </w:r>
      <w:r w:rsidRPr="0002056B">
        <w:t xml:space="preserve"> </w:t>
      </w:r>
      <w:r w:rsidRPr="000A204A">
        <w:rPr>
          <w:rStyle w:val="11111AAAAStyleUnderline"/>
        </w:rPr>
        <w:t>is due</w:t>
      </w:r>
      <w:r w:rsidRPr="0002056B">
        <w:rPr>
          <w:rStyle w:val="11111AAAAStyleUnderline"/>
        </w:rPr>
        <w:t xml:space="preserve"> for a comeback</w:t>
      </w:r>
      <w:r w:rsidRPr="0002056B">
        <w:t>. This distinction should not serve as a set of handcuffs—</w:t>
      </w:r>
      <w:r w:rsidRPr="00812012">
        <w:rPr>
          <w:rStyle w:val="11111AAAAStyleUnderline"/>
        </w:rPr>
        <w:t xml:space="preserve">America has worked with despots before, and will need to again now, in order to </w:t>
      </w:r>
      <w:r w:rsidRPr="00812012">
        <w:rPr>
          <w:rStyle w:val="11111AAAAStyleUnderline"/>
          <w:highlight w:val="yellow"/>
        </w:rPr>
        <w:t>stave off greater threats</w:t>
      </w:r>
      <w:r w:rsidRPr="0002056B">
        <w:t xml:space="preserve">—but rather as a needed rejection of any moral equivalence between the United States and our chief adversaries. While </w:t>
      </w:r>
      <w:r w:rsidRPr="00812012">
        <w:t>liberal internationalists will persist in hoping that these repressive regimes will become responsible global citizens if we can just find the right words to persuade them to reform</w:t>
      </w:r>
      <w:r w:rsidRPr="0002056B">
        <w:t>, the people of Xinjiang, Ukraine, and Israel know far too well how naïve this is.</w:t>
      </w:r>
    </w:p>
    <w:p w14:paraId="2D0FEB86" w14:textId="77777777" w:rsidR="0000101D" w:rsidRDefault="0000101D" w:rsidP="0000101D">
      <w:r w:rsidRPr="0002056B">
        <w:t xml:space="preserve">The irony is that </w:t>
      </w:r>
      <w:r w:rsidRPr="0002056B">
        <w:rPr>
          <w:rStyle w:val="11111AAAAStyleUnderline"/>
        </w:rPr>
        <w:t>a</w:t>
      </w:r>
      <w:r w:rsidRPr="0002056B">
        <w:t xml:space="preserve"> </w:t>
      </w:r>
      <w:r w:rsidRPr="00263608">
        <w:rPr>
          <w:rStyle w:val="Emphasis"/>
        </w:rPr>
        <w:t>strong U</w:t>
      </w:r>
      <w:r w:rsidRPr="00263608">
        <w:t xml:space="preserve">nited </w:t>
      </w:r>
      <w:r w:rsidRPr="00263608">
        <w:rPr>
          <w:rStyle w:val="Emphasis"/>
        </w:rPr>
        <w:t>S</w:t>
      </w:r>
      <w:r w:rsidRPr="00263608">
        <w:t xml:space="preserve">tates </w:t>
      </w:r>
      <w:r w:rsidRPr="00263608">
        <w:rPr>
          <w:rStyle w:val="11111AAAAStyleUnderline"/>
        </w:rPr>
        <w:t>pursuing its</w:t>
      </w:r>
      <w:r w:rsidRPr="00263608">
        <w:t xml:space="preserve"> </w:t>
      </w:r>
      <w:r w:rsidRPr="00263608">
        <w:rPr>
          <w:rStyle w:val="Emphasis"/>
        </w:rPr>
        <w:t>national interest</w:t>
      </w:r>
      <w:r w:rsidRPr="0002056B">
        <w:t xml:space="preserve"> </w:t>
      </w:r>
      <w:r w:rsidRPr="0002056B">
        <w:rPr>
          <w:rStyle w:val="11111AAAAStyleUnderline"/>
        </w:rPr>
        <w:t xml:space="preserve">in furtherance of its founding principles </w:t>
      </w:r>
      <w:r w:rsidRPr="00263608">
        <w:rPr>
          <w:rStyle w:val="11111AAAAStyleUnderline"/>
        </w:rPr>
        <w:t>is the</w:t>
      </w:r>
      <w:r w:rsidRPr="00263608">
        <w:t xml:space="preserve"> </w:t>
      </w:r>
      <w:r w:rsidRPr="00263608">
        <w:rPr>
          <w:rStyle w:val="Emphasis"/>
          <w:sz w:val="24"/>
          <w:szCs w:val="24"/>
        </w:rPr>
        <w:t xml:space="preserve">best way to </w:t>
      </w:r>
      <w:r w:rsidRPr="000A50BB">
        <w:rPr>
          <w:rStyle w:val="Emphasis"/>
          <w:sz w:val="24"/>
          <w:szCs w:val="24"/>
          <w:highlight w:val="yellow"/>
        </w:rPr>
        <w:t>secure</w:t>
      </w:r>
      <w:r w:rsidRPr="00263608">
        <w:t xml:space="preserve"> and advance </w:t>
      </w:r>
      <w:r w:rsidRPr="000A50BB">
        <w:rPr>
          <w:rStyle w:val="Emphasis"/>
          <w:sz w:val="24"/>
          <w:szCs w:val="24"/>
          <w:highlight w:val="yellow"/>
        </w:rPr>
        <w:t>a free</w:t>
      </w:r>
      <w:r w:rsidRPr="00263608">
        <w:t xml:space="preserve">r, more </w:t>
      </w:r>
      <w:r w:rsidRPr="000A50BB">
        <w:rPr>
          <w:rStyle w:val="Emphasis"/>
          <w:sz w:val="24"/>
          <w:szCs w:val="24"/>
          <w:highlight w:val="yellow"/>
        </w:rPr>
        <w:t>open world</w:t>
      </w:r>
      <w:r w:rsidRPr="0002056B">
        <w:t xml:space="preserve">. But </w:t>
      </w:r>
      <w:r w:rsidRPr="00263608">
        <w:rPr>
          <w:rStyle w:val="11111AAAAStyleUnderline"/>
        </w:rPr>
        <w:t>American power must remain the top priority, as there is no order without power to sustain it</w:t>
      </w:r>
      <w:r w:rsidRPr="0002056B">
        <w:t>. This may be less sentimental or moralistic than what we have been used to, but there’s a good chance it will be more successful.</w:t>
      </w:r>
    </w:p>
    <w:p w14:paraId="56CB3714" w14:textId="77777777" w:rsidR="0000101D" w:rsidRDefault="0000101D" w:rsidP="0000101D"/>
    <w:p w14:paraId="26569854" w14:textId="77777777" w:rsidR="0000101D" w:rsidRDefault="0000101D" w:rsidP="0000101D">
      <w:pPr>
        <w:pStyle w:val="Heading4"/>
      </w:pPr>
      <w:r>
        <w:t xml:space="preserve">No </w:t>
      </w:r>
      <w:r w:rsidRPr="00E12FD6">
        <w:rPr>
          <w:u w:val="single"/>
        </w:rPr>
        <w:t>first strike</w:t>
      </w:r>
      <w:r>
        <w:t>.</w:t>
      </w:r>
    </w:p>
    <w:p w14:paraId="631EA2E2" w14:textId="77777777" w:rsidR="0000101D" w:rsidRDefault="0000101D" w:rsidP="0000101D">
      <w:r>
        <w:rPr>
          <w:rStyle w:val="Style13ptBold"/>
        </w:rPr>
        <w:t>Kurtz 24</w:t>
      </w:r>
      <w:r>
        <w:t xml:space="preserve"> (Dr. Ian Kurtz 24, PhD, Strategic Studies, National American University, Academic Director, Instructor, &amp; Historian, Department of Nuclear Studies, Air Force Institute of Technology; 6-13-2024; "Worried about POTUS Nuclear Weapons Authorization? You Need Not Be: The Integrity of Our Military Can Be Counted On"; doα: 9-27-2025) https://web.archive.org/web/20240722070253/https://www.airuniversity.af.edu/Wild-Blue-Yonder/Articles/Article-Display/Article/3792833/worried-about-potus-nuclear-weapons-authorization-you-need-not-be-the-integrity/</w:t>
      </w:r>
    </w:p>
    <w:p w14:paraId="295BA62C" w14:textId="77777777" w:rsidR="0000101D" w:rsidRPr="00E75863" w:rsidRDefault="0000101D" w:rsidP="0000101D"/>
    <w:p w14:paraId="3C02B94E" w14:textId="77777777" w:rsidR="0000101D" w:rsidRPr="00E12FD6" w:rsidRDefault="0000101D" w:rsidP="0000101D">
      <w:r w:rsidRPr="00E12FD6">
        <w:t>Consequently, the author examines this question: “</w:t>
      </w:r>
      <w:r w:rsidRPr="007263B6">
        <w:rPr>
          <w:rStyle w:val="11111AAAAStyleUnderline"/>
        </w:rPr>
        <w:t xml:space="preserve">If a U.S. President were to </w:t>
      </w:r>
      <w:r w:rsidRPr="007263B6">
        <w:rPr>
          <w:rStyle w:val="Emphasis"/>
        </w:rPr>
        <w:t>issue</w:t>
      </w:r>
      <w:r w:rsidRPr="007263B6">
        <w:rPr>
          <w:rStyle w:val="11111AAAAStyleUnderline"/>
        </w:rPr>
        <w:t xml:space="preserve"> an </w:t>
      </w:r>
      <w:r w:rsidRPr="007263B6">
        <w:rPr>
          <w:rStyle w:val="Emphasis"/>
        </w:rPr>
        <w:t>illegal order</w:t>
      </w:r>
      <w:r w:rsidRPr="007263B6">
        <w:rPr>
          <w:rStyle w:val="11111AAAAStyleUnderline"/>
        </w:rPr>
        <w:t xml:space="preserve"> to start nuclear war, would or could the members of the </w:t>
      </w:r>
      <w:r w:rsidRPr="007263B6">
        <w:rPr>
          <w:rStyle w:val="Emphasis"/>
        </w:rPr>
        <w:t>Armed Forces intervene</w:t>
      </w:r>
      <w:r w:rsidRPr="007263B6">
        <w:rPr>
          <w:rStyle w:val="11111AAAAStyleUnderline"/>
        </w:rPr>
        <w:t xml:space="preserve"> and put a stop to it?</w:t>
      </w:r>
      <w:r w:rsidRPr="00E12FD6">
        <w:t xml:space="preserve">”  </w:t>
      </w:r>
      <w:r w:rsidRPr="007263B6">
        <w:rPr>
          <w:rStyle w:val="11111AAAAStyleUnderline"/>
        </w:rPr>
        <w:t xml:space="preserve">The </w:t>
      </w:r>
      <w:r w:rsidRPr="004262ED">
        <w:rPr>
          <w:rStyle w:val="11111AAAAStyleUnderline"/>
          <w:highlight w:val="yellow"/>
        </w:rPr>
        <w:t>notion that</w:t>
      </w:r>
      <w:r w:rsidRPr="007263B6">
        <w:rPr>
          <w:rStyle w:val="11111AAAAStyleUnderline"/>
        </w:rPr>
        <w:t xml:space="preserve"> </w:t>
      </w:r>
      <w:r w:rsidRPr="00BE79E8">
        <w:rPr>
          <w:rStyle w:val="Emphasis"/>
        </w:rPr>
        <w:t>highly trained</w:t>
      </w:r>
      <w:r w:rsidRPr="007263B6">
        <w:rPr>
          <w:rStyle w:val="11111AAAAStyleUnderline"/>
        </w:rPr>
        <w:t xml:space="preserve"> and </w:t>
      </w:r>
      <w:r w:rsidRPr="00BE79E8">
        <w:rPr>
          <w:rStyle w:val="Emphasis"/>
        </w:rPr>
        <w:t>experienced</w:t>
      </w:r>
      <w:r w:rsidRPr="007263B6">
        <w:rPr>
          <w:rStyle w:val="11111AAAAStyleUnderline"/>
        </w:rPr>
        <w:t xml:space="preserve"> military </w:t>
      </w:r>
      <w:r w:rsidRPr="004262ED">
        <w:rPr>
          <w:rStyle w:val="11111AAAAStyleUnderline"/>
          <w:highlight w:val="yellow"/>
        </w:rPr>
        <w:t>personnel would stand</w:t>
      </w:r>
      <w:r w:rsidRPr="007263B6">
        <w:rPr>
          <w:rStyle w:val="11111AAAAStyleUnderline"/>
        </w:rPr>
        <w:t xml:space="preserve"> idly by </w:t>
      </w:r>
      <w:r w:rsidRPr="004262ED">
        <w:rPr>
          <w:rStyle w:val="Emphasis"/>
          <w:highlight w:val="yellow"/>
        </w:rPr>
        <w:t>while</w:t>
      </w:r>
      <w:r w:rsidRPr="007263B6">
        <w:rPr>
          <w:rStyle w:val="11111AAAAStyleUnderline"/>
        </w:rPr>
        <w:t xml:space="preserve"> an </w:t>
      </w:r>
      <w:r w:rsidRPr="004262ED">
        <w:rPr>
          <w:rStyle w:val="Emphasis"/>
          <w:highlight w:val="yellow"/>
        </w:rPr>
        <w:t>irrational</w:t>
      </w:r>
      <w:r w:rsidRPr="007263B6">
        <w:rPr>
          <w:rStyle w:val="11111AAAAStyleUnderline"/>
        </w:rPr>
        <w:t xml:space="preserve"> commander-in-</w:t>
      </w:r>
      <w:r w:rsidRPr="004262ED">
        <w:rPr>
          <w:rStyle w:val="11111AAAAStyleUnderline"/>
          <w:highlight w:val="yellow"/>
        </w:rPr>
        <w:t>chief unleashed</w:t>
      </w:r>
      <w:r w:rsidRPr="007263B6">
        <w:rPr>
          <w:rStyle w:val="11111AAAAStyleUnderline"/>
        </w:rPr>
        <w:t xml:space="preserve"> an illegal nuclear </w:t>
      </w:r>
      <w:r w:rsidRPr="004262ED">
        <w:rPr>
          <w:rStyle w:val="11111AAAAStyleUnderline"/>
          <w:highlight w:val="yellow"/>
        </w:rPr>
        <w:t>attack</w:t>
      </w:r>
      <w:r w:rsidRPr="00E12FD6">
        <w:t xml:space="preserve"> on an innocent party because they were in fear of being relieved of duty </w:t>
      </w:r>
      <w:r w:rsidRPr="004262ED">
        <w:rPr>
          <w:rStyle w:val="11111AAAAStyleUnderline"/>
          <w:highlight w:val="yellow"/>
        </w:rPr>
        <w:t>is</w:t>
      </w:r>
      <w:r w:rsidRPr="007263B6">
        <w:rPr>
          <w:rStyle w:val="11111AAAAStyleUnderline"/>
        </w:rPr>
        <w:t xml:space="preserve"> an </w:t>
      </w:r>
      <w:r w:rsidRPr="004262ED">
        <w:rPr>
          <w:rStyle w:val="Emphasis"/>
          <w:highlight w:val="yellow"/>
        </w:rPr>
        <w:t>affront</w:t>
      </w:r>
      <w:r w:rsidRPr="004262ED">
        <w:rPr>
          <w:rStyle w:val="11111AAAAStyleUnderline"/>
          <w:highlight w:val="yellow"/>
        </w:rPr>
        <w:t xml:space="preserve"> to</w:t>
      </w:r>
      <w:r w:rsidRPr="007263B6">
        <w:rPr>
          <w:rStyle w:val="11111AAAAStyleUnderline"/>
        </w:rPr>
        <w:t xml:space="preserve"> </w:t>
      </w:r>
      <w:r w:rsidRPr="00E12FD6">
        <w:t xml:space="preserve">the </w:t>
      </w:r>
      <w:r w:rsidRPr="004262ED">
        <w:rPr>
          <w:rStyle w:val="Emphasis"/>
          <w:highlight w:val="yellow"/>
        </w:rPr>
        <w:t>integrity</w:t>
      </w:r>
      <w:r w:rsidRPr="00E12FD6">
        <w:t xml:space="preserve"> of the [people] men and women who serve.</w:t>
      </w:r>
    </w:p>
    <w:p w14:paraId="4F8BBE93" w14:textId="77777777" w:rsidR="0000101D" w:rsidRPr="00E12FD6" w:rsidRDefault="0000101D" w:rsidP="0000101D">
      <w:r w:rsidRPr="00E12FD6">
        <w:t>INTRODUCTION</w:t>
      </w:r>
    </w:p>
    <w:p w14:paraId="3F1AF40E" w14:textId="77777777" w:rsidR="0000101D" w:rsidRPr="00E12FD6" w:rsidRDefault="0000101D" w:rsidP="0000101D">
      <w:r w:rsidRPr="00E12FD6">
        <w:t>This paper examines the logic behind allowing POTUS to be the sole individual to initiate a nuclear attack and the role of the military.</w:t>
      </w:r>
    </w:p>
    <w:p w14:paraId="08119116" w14:textId="77777777" w:rsidR="0000101D" w:rsidRPr="00E12FD6" w:rsidRDefault="0000101D" w:rsidP="0000101D">
      <w:r w:rsidRPr="00E12FD6">
        <w:t xml:space="preserve">While </w:t>
      </w:r>
      <w:r w:rsidRPr="004262ED">
        <w:rPr>
          <w:rStyle w:val="11111AAAAStyleUnderline"/>
          <w:highlight w:val="yellow"/>
        </w:rPr>
        <w:t>POTUS</w:t>
      </w:r>
      <w:r w:rsidRPr="00E12FD6">
        <w:t xml:space="preserve"> does indeed possess the authority to give the final order, he </w:t>
      </w:r>
      <w:r w:rsidRPr="004262ED">
        <w:rPr>
          <w:rStyle w:val="11111AAAAStyleUnderline"/>
          <w:highlight w:val="yellow"/>
        </w:rPr>
        <w:t xml:space="preserve">does </w:t>
      </w:r>
      <w:r w:rsidRPr="004262ED">
        <w:rPr>
          <w:rStyle w:val="Emphasis"/>
          <w:highlight w:val="yellow"/>
        </w:rPr>
        <w:t>not</w:t>
      </w:r>
      <w:r w:rsidRPr="00BE79E8">
        <w:rPr>
          <w:rStyle w:val="11111AAAAStyleUnderline"/>
        </w:rPr>
        <w:t xml:space="preserve"> do so </w:t>
      </w:r>
      <w:r w:rsidRPr="004262ED">
        <w:rPr>
          <w:rStyle w:val="Emphasis"/>
          <w:highlight w:val="yellow"/>
        </w:rPr>
        <w:t>without consultation</w:t>
      </w:r>
      <w:r w:rsidRPr="00BE79E8">
        <w:rPr>
          <w:rStyle w:val="11111AAAAStyleUnderline"/>
        </w:rPr>
        <w:t xml:space="preserve"> and does </w:t>
      </w:r>
      <w:r w:rsidRPr="00BE79E8">
        <w:rPr>
          <w:rStyle w:val="Emphasis"/>
        </w:rPr>
        <w:t>not</w:t>
      </w:r>
      <w:r w:rsidRPr="00BE79E8">
        <w:rPr>
          <w:rStyle w:val="11111AAAAStyleUnderline"/>
        </w:rPr>
        <w:t xml:space="preserve"> possess the ability to </w:t>
      </w:r>
      <w:r w:rsidRPr="00BE79E8">
        <w:rPr>
          <w:rStyle w:val="Emphasis"/>
        </w:rPr>
        <w:t>physically carry</w:t>
      </w:r>
      <w:r w:rsidRPr="00BE79E8">
        <w:rPr>
          <w:rStyle w:val="11111AAAAStyleUnderline"/>
        </w:rPr>
        <w:t xml:space="preserve"> out an attack if </w:t>
      </w:r>
      <w:r w:rsidRPr="00BE79E8">
        <w:rPr>
          <w:rStyle w:val="Emphasis"/>
        </w:rPr>
        <w:t>opposed</w:t>
      </w:r>
      <w:r w:rsidRPr="00BE79E8">
        <w:rPr>
          <w:rStyle w:val="11111AAAAStyleUnderline"/>
        </w:rPr>
        <w:t xml:space="preserve"> by his </w:t>
      </w:r>
      <w:r w:rsidRPr="00BE79E8">
        <w:rPr>
          <w:rStyle w:val="Emphasis"/>
        </w:rPr>
        <w:t>advisors</w:t>
      </w:r>
      <w:r w:rsidRPr="00BE79E8">
        <w:rPr>
          <w:rStyle w:val="11111AAAAStyleUnderline"/>
        </w:rPr>
        <w:t xml:space="preserve">.  </w:t>
      </w:r>
      <w:r w:rsidRPr="00BE79E8">
        <w:rPr>
          <w:rStyle w:val="Emphasis"/>
        </w:rPr>
        <w:t>Contrary</w:t>
      </w:r>
      <w:r w:rsidRPr="00BE79E8">
        <w:rPr>
          <w:rStyle w:val="11111AAAAStyleUnderline"/>
        </w:rPr>
        <w:t xml:space="preserve"> to </w:t>
      </w:r>
      <w:r w:rsidRPr="00BE79E8">
        <w:rPr>
          <w:rStyle w:val="Emphasis"/>
        </w:rPr>
        <w:t>popular opinion</w:t>
      </w:r>
      <w:r w:rsidRPr="00BE79E8">
        <w:rPr>
          <w:rStyle w:val="11111AAAAStyleUnderline"/>
        </w:rPr>
        <w:t xml:space="preserve">, </w:t>
      </w:r>
      <w:r w:rsidRPr="004262ED">
        <w:rPr>
          <w:rStyle w:val="11111AAAAStyleUnderline"/>
          <w:highlight w:val="yellow"/>
        </w:rPr>
        <w:t xml:space="preserve">there is </w:t>
      </w:r>
      <w:r w:rsidRPr="004262ED">
        <w:rPr>
          <w:rStyle w:val="Emphasis"/>
          <w:highlight w:val="yellow"/>
        </w:rPr>
        <w:t>no</w:t>
      </w:r>
      <w:r w:rsidRPr="00BE79E8">
        <w:rPr>
          <w:rStyle w:val="11111AAAAStyleUnderline"/>
        </w:rPr>
        <w:t xml:space="preserve"> “</w:t>
      </w:r>
      <w:r w:rsidRPr="004262ED">
        <w:rPr>
          <w:rStyle w:val="Emphasis"/>
          <w:highlight w:val="yellow"/>
        </w:rPr>
        <w:t>button</w:t>
      </w:r>
      <w:r w:rsidRPr="00BE79E8">
        <w:rPr>
          <w:rStyle w:val="11111AAAAStyleUnderline"/>
        </w:rPr>
        <w:t>,”</w:t>
      </w:r>
      <w:r w:rsidRPr="00E12FD6">
        <w:t xml:space="preserve">1 </w:t>
      </w:r>
      <w:r w:rsidRPr="004262ED">
        <w:rPr>
          <w:rStyle w:val="11111AAAAStyleUnderline"/>
          <w:highlight w:val="yellow"/>
        </w:rPr>
        <w:t>nor</w:t>
      </w:r>
      <w:r w:rsidRPr="00BE79E8">
        <w:rPr>
          <w:rStyle w:val="11111AAAAStyleUnderline"/>
        </w:rPr>
        <w:t xml:space="preserve"> does the POTUS have </w:t>
      </w:r>
      <w:r w:rsidRPr="00BE79E8">
        <w:rPr>
          <w:rStyle w:val="Emphasis"/>
        </w:rPr>
        <w:t>access</w:t>
      </w:r>
      <w:r w:rsidRPr="00BE79E8">
        <w:rPr>
          <w:rStyle w:val="11111AAAAStyleUnderline"/>
        </w:rPr>
        <w:t xml:space="preserve"> to</w:t>
      </w:r>
      <w:r w:rsidRPr="00E12FD6">
        <w:t xml:space="preserve"> “</w:t>
      </w:r>
      <w:r w:rsidRPr="00BE79E8">
        <w:rPr>
          <w:rStyle w:val="11111AAAAStyleUnderline"/>
        </w:rPr>
        <w:t xml:space="preserve">nuclear </w:t>
      </w:r>
      <w:r w:rsidRPr="00BE79E8">
        <w:rPr>
          <w:rStyle w:val="Emphasis"/>
        </w:rPr>
        <w:t xml:space="preserve">launch </w:t>
      </w:r>
      <w:r w:rsidRPr="004262ED">
        <w:rPr>
          <w:rStyle w:val="Emphasis"/>
          <w:highlight w:val="yellow"/>
        </w:rPr>
        <w:t>codes</w:t>
      </w:r>
      <w:r w:rsidRPr="00E12FD6">
        <w:t xml:space="preserve">” as if he could enter a few numbers into a transmitter and missiles thousands of miles away would fly out of their silos.2  To be sure, </w:t>
      </w:r>
      <w:r w:rsidRPr="00BE79E8">
        <w:rPr>
          <w:rStyle w:val="11111AAAAStyleUnderline"/>
        </w:rPr>
        <w:t xml:space="preserve">many of the </w:t>
      </w:r>
      <w:r w:rsidRPr="00BE79E8">
        <w:rPr>
          <w:rStyle w:val="Emphasis"/>
        </w:rPr>
        <w:t>specifics</w:t>
      </w:r>
      <w:r w:rsidRPr="00BE79E8">
        <w:rPr>
          <w:rStyle w:val="11111AAAAStyleUnderline"/>
        </w:rPr>
        <w:t xml:space="preserve"> of this process are </w:t>
      </w:r>
      <w:r w:rsidRPr="00BE79E8">
        <w:rPr>
          <w:rStyle w:val="Emphasis"/>
        </w:rPr>
        <w:t>classified</w:t>
      </w:r>
      <w:r w:rsidRPr="00E12FD6">
        <w:t xml:space="preserve">.  However, </w:t>
      </w:r>
      <w:r w:rsidRPr="00BE79E8">
        <w:rPr>
          <w:rStyle w:val="11111AAAAStyleUnderline"/>
        </w:rPr>
        <w:t xml:space="preserve">what is known is that once </w:t>
      </w:r>
      <w:r w:rsidRPr="00527748">
        <w:rPr>
          <w:rStyle w:val="11111AAAAStyleUnderline"/>
        </w:rPr>
        <w:t xml:space="preserve">the </w:t>
      </w:r>
      <w:r w:rsidRPr="004262ED">
        <w:rPr>
          <w:rStyle w:val="11111AAAAStyleUnderline"/>
          <w:highlight w:val="yellow"/>
        </w:rPr>
        <w:t>POTUS</w:t>
      </w:r>
      <w:r w:rsidRPr="00BE79E8">
        <w:rPr>
          <w:rStyle w:val="11111AAAAStyleUnderline"/>
        </w:rPr>
        <w:t xml:space="preserve"> </w:t>
      </w:r>
      <w:r w:rsidRPr="00BE79E8">
        <w:rPr>
          <w:rStyle w:val="Emphasis"/>
        </w:rPr>
        <w:t>signals</w:t>
      </w:r>
      <w:r w:rsidRPr="00BE79E8">
        <w:rPr>
          <w:rStyle w:val="11111AAAAStyleUnderline"/>
        </w:rPr>
        <w:t xml:space="preserve"> his </w:t>
      </w:r>
      <w:r w:rsidRPr="00BE79E8">
        <w:rPr>
          <w:rStyle w:val="Emphasis"/>
        </w:rPr>
        <w:t>intentions</w:t>
      </w:r>
      <w:r w:rsidRPr="00BE79E8">
        <w:rPr>
          <w:rStyle w:val="11111AAAAStyleUnderline"/>
        </w:rPr>
        <w:t xml:space="preserve">, he </w:t>
      </w:r>
      <w:r w:rsidRPr="004262ED">
        <w:rPr>
          <w:rStyle w:val="11111AAAAStyleUnderline"/>
          <w:highlight w:val="yellow"/>
        </w:rPr>
        <w:t xml:space="preserve">will </w:t>
      </w:r>
      <w:r w:rsidRPr="004262ED">
        <w:rPr>
          <w:rStyle w:val="Emphasis"/>
          <w:highlight w:val="yellow"/>
        </w:rPr>
        <w:t>confer</w:t>
      </w:r>
      <w:r w:rsidRPr="004262ED">
        <w:rPr>
          <w:rStyle w:val="11111AAAAStyleUnderline"/>
          <w:highlight w:val="yellow"/>
        </w:rPr>
        <w:t xml:space="preserve"> with</w:t>
      </w:r>
      <w:r w:rsidRPr="00BE79E8">
        <w:rPr>
          <w:rStyle w:val="11111AAAAStyleUnderline"/>
        </w:rPr>
        <w:t xml:space="preserve"> his</w:t>
      </w:r>
      <w:r w:rsidRPr="00E12FD6">
        <w:t xml:space="preserve"> “</w:t>
      </w:r>
      <w:r w:rsidRPr="00BE79E8">
        <w:rPr>
          <w:rStyle w:val="Emphasis"/>
        </w:rPr>
        <w:t>top brass</w:t>
      </w:r>
      <w:r w:rsidRPr="00E12FD6">
        <w:t xml:space="preserve">” (i.e., </w:t>
      </w:r>
      <w:r w:rsidRPr="00BE79E8">
        <w:rPr>
          <w:rStyle w:val="11111AAAAStyleUnderline"/>
        </w:rPr>
        <w:t xml:space="preserve">anyone from the </w:t>
      </w:r>
      <w:r w:rsidRPr="004262ED">
        <w:rPr>
          <w:rStyle w:val="Emphasis"/>
          <w:highlight w:val="yellow"/>
        </w:rPr>
        <w:t>Sec</w:t>
      </w:r>
      <w:r w:rsidRPr="00BE79E8">
        <w:rPr>
          <w:rStyle w:val="11111AAAAStyleUnderline"/>
        </w:rPr>
        <w:t xml:space="preserve">retary of </w:t>
      </w:r>
      <w:r w:rsidRPr="004262ED">
        <w:rPr>
          <w:rStyle w:val="Emphasis"/>
          <w:highlight w:val="yellow"/>
        </w:rPr>
        <w:t>Def</w:t>
      </w:r>
      <w:r w:rsidRPr="00BE79E8">
        <w:rPr>
          <w:rStyle w:val="11111AAAAStyleUnderline"/>
        </w:rPr>
        <w:t xml:space="preserve">ense to </w:t>
      </w:r>
      <w:r w:rsidRPr="004262ED">
        <w:rPr>
          <w:rStyle w:val="Emphasis"/>
          <w:highlight w:val="yellow"/>
        </w:rPr>
        <w:t>senior</w:t>
      </w:r>
      <w:r w:rsidRPr="00BE79E8">
        <w:rPr>
          <w:rStyle w:val="Emphasis"/>
        </w:rPr>
        <w:t xml:space="preserve"> military </w:t>
      </w:r>
      <w:r w:rsidRPr="004262ED">
        <w:rPr>
          <w:rStyle w:val="Emphasis"/>
          <w:highlight w:val="yellow"/>
        </w:rPr>
        <w:t>officers</w:t>
      </w:r>
      <w:r w:rsidRPr="00BE79E8">
        <w:rPr>
          <w:rStyle w:val="11111AAAAStyleUnderline"/>
        </w:rPr>
        <w:t xml:space="preserve"> in charge of the nuclear forces</w:t>
      </w:r>
      <w:r w:rsidRPr="00E12FD6">
        <w:t xml:space="preserve">).3  </w:t>
      </w:r>
      <w:r w:rsidRPr="00083CAE">
        <w:rPr>
          <w:rStyle w:val="11111AAAAStyleUnderline"/>
        </w:rPr>
        <w:t>This conference</w:t>
      </w:r>
      <w:r w:rsidRPr="00E12FD6">
        <w:t xml:space="preserve"> may also </w:t>
      </w:r>
      <w:r w:rsidRPr="00083CAE">
        <w:rPr>
          <w:rStyle w:val="11111AAAAStyleUnderline"/>
        </w:rPr>
        <w:t xml:space="preserve">involve the </w:t>
      </w:r>
      <w:r w:rsidRPr="00083CAE">
        <w:rPr>
          <w:rStyle w:val="Emphasis"/>
        </w:rPr>
        <w:t>civilian members</w:t>
      </w:r>
      <w:r w:rsidRPr="00083CAE">
        <w:rPr>
          <w:rStyle w:val="11111AAAAStyleUnderline"/>
        </w:rPr>
        <w:t xml:space="preserve"> of </w:t>
      </w:r>
      <w:r w:rsidRPr="00527748">
        <w:rPr>
          <w:rStyle w:val="11111AAAAStyleUnderline"/>
        </w:rPr>
        <w:t xml:space="preserve">the </w:t>
      </w:r>
      <w:r w:rsidRPr="004262ED">
        <w:rPr>
          <w:rStyle w:val="Emphasis"/>
          <w:highlight w:val="yellow"/>
        </w:rPr>
        <w:t>N</w:t>
      </w:r>
      <w:r w:rsidRPr="00083CAE">
        <w:rPr>
          <w:rStyle w:val="11111AAAAStyleUnderline"/>
        </w:rPr>
        <w:t xml:space="preserve">ational </w:t>
      </w:r>
      <w:r w:rsidRPr="004262ED">
        <w:rPr>
          <w:rStyle w:val="Emphasis"/>
          <w:highlight w:val="yellow"/>
        </w:rPr>
        <w:t>S</w:t>
      </w:r>
      <w:r w:rsidRPr="00083CAE">
        <w:rPr>
          <w:rStyle w:val="11111AAAAStyleUnderline"/>
        </w:rPr>
        <w:t xml:space="preserve">ecurity </w:t>
      </w:r>
      <w:r w:rsidRPr="004262ED">
        <w:rPr>
          <w:rStyle w:val="Emphasis"/>
          <w:highlight w:val="yellow"/>
        </w:rPr>
        <w:t>C</w:t>
      </w:r>
      <w:r w:rsidRPr="00083CAE">
        <w:rPr>
          <w:rStyle w:val="11111AAAAStyleUnderline"/>
        </w:rPr>
        <w:t>ouncil</w:t>
      </w:r>
      <w:r w:rsidRPr="00E12FD6">
        <w:t xml:space="preserve">, senior government officials that provide guidance to the POTUS on national security matters.4  It is important to note that this process involves many of our nation’s senior government and military leaders; </w:t>
      </w:r>
      <w:r w:rsidRPr="00BC0EC0">
        <w:rPr>
          <w:rStyle w:val="11111AAAAStyleUnderline"/>
        </w:rPr>
        <w:t xml:space="preserve">the </w:t>
      </w:r>
      <w:r w:rsidRPr="004262ED">
        <w:rPr>
          <w:rStyle w:val="11111AAAAStyleUnderline"/>
          <w:highlight w:val="yellow"/>
        </w:rPr>
        <w:t>POTUS</w:t>
      </w:r>
      <w:r w:rsidRPr="00BC0EC0">
        <w:rPr>
          <w:rStyle w:val="11111AAAAStyleUnderline"/>
        </w:rPr>
        <w:t xml:space="preserve"> would </w:t>
      </w:r>
      <w:r w:rsidRPr="004262ED">
        <w:rPr>
          <w:rStyle w:val="Emphasis"/>
          <w:highlight w:val="yellow"/>
        </w:rPr>
        <w:t>not</w:t>
      </w:r>
      <w:r w:rsidRPr="00BC0EC0">
        <w:rPr>
          <w:rStyle w:val="Emphasis"/>
        </w:rPr>
        <w:t xml:space="preserve"> directly</w:t>
      </w:r>
      <w:r w:rsidRPr="00BC0EC0">
        <w:rPr>
          <w:rStyle w:val="11111AAAAStyleUnderline"/>
        </w:rPr>
        <w:t xml:space="preserve"> </w:t>
      </w:r>
      <w:r w:rsidRPr="004262ED">
        <w:rPr>
          <w:rStyle w:val="11111AAAAStyleUnderline"/>
          <w:highlight w:val="yellow"/>
        </w:rPr>
        <w:t>contact</w:t>
      </w:r>
      <w:r w:rsidRPr="00BC0EC0">
        <w:rPr>
          <w:rStyle w:val="11111AAAAStyleUnderline"/>
        </w:rPr>
        <w:t xml:space="preserve"> military </w:t>
      </w:r>
      <w:r w:rsidRPr="004262ED">
        <w:rPr>
          <w:rStyle w:val="11111AAAAStyleUnderline"/>
          <w:highlight w:val="yellow"/>
        </w:rPr>
        <w:t>forces</w:t>
      </w:r>
      <w:r w:rsidRPr="00BC0EC0">
        <w:rPr>
          <w:rStyle w:val="11111AAAAStyleUnderline"/>
        </w:rPr>
        <w:t xml:space="preserve">. The </w:t>
      </w:r>
      <w:r w:rsidRPr="00BC0EC0">
        <w:rPr>
          <w:rStyle w:val="Emphasis"/>
        </w:rPr>
        <w:t>serious</w:t>
      </w:r>
      <w:r w:rsidRPr="00BC0EC0">
        <w:rPr>
          <w:rStyle w:val="11111AAAAStyleUnderline"/>
        </w:rPr>
        <w:t xml:space="preserve"> nature of the nuclear mission set is reflected in</w:t>
      </w:r>
      <w:r w:rsidRPr="00E12FD6">
        <w:t xml:space="preserve"> United States Air Force (</w:t>
      </w:r>
      <w:r w:rsidRPr="004262ED">
        <w:rPr>
          <w:rStyle w:val="Emphasis"/>
          <w:highlight w:val="yellow"/>
        </w:rPr>
        <w:t>USAF</w:t>
      </w:r>
      <w:r w:rsidRPr="00E12FD6">
        <w:t xml:space="preserve">) </w:t>
      </w:r>
      <w:r w:rsidRPr="004262ED">
        <w:rPr>
          <w:rStyle w:val="Emphasis"/>
          <w:highlight w:val="yellow"/>
        </w:rPr>
        <w:t>doctrine</w:t>
      </w:r>
      <w:r w:rsidRPr="00E12FD6">
        <w:t xml:space="preserve">: “The ability to command, control, and communicate with nuclear forces is a foundational capability of the Air Force, and undergirds U.S. national defense policy.”5 </w:t>
      </w:r>
      <w:r w:rsidRPr="00BC0EC0">
        <w:rPr>
          <w:rStyle w:val="11111AAAAStyleUnderline"/>
        </w:rPr>
        <w:t xml:space="preserve">The process is </w:t>
      </w:r>
      <w:r w:rsidRPr="004262ED">
        <w:rPr>
          <w:rStyle w:val="11111AAAAStyleUnderline"/>
          <w:highlight w:val="yellow"/>
        </w:rPr>
        <w:t xml:space="preserve">not </w:t>
      </w:r>
      <w:r w:rsidRPr="004262ED">
        <w:rPr>
          <w:rStyle w:val="Emphasis"/>
          <w:highlight w:val="yellow"/>
        </w:rPr>
        <w:t>haphazard</w:t>
      </w:r>
      <w:r w:rsidRPr="00E12FD6">
        <w:t>, nor is it “insane.”6</w:t>
      </w:r>
    </w:p>
    <w:p w14:paraId="24F79DDC" w14:textId="77777777" w:rsidR="0000101D" w:rsidRPr="00E12FD6" w:rsidRDefault="0000101D" w:rsidP="0000101D">
      <w:r w:rsidRPr="00E12FD6">
        <w:t>DISCUSSION</w:t>
      </w:r>
    </w:p>
    <w:p w14:paraId="4A6FC27C" w14:textId="77777777" w:rsidR="0000101D" w:rsidRPr="00E12FD6" w:rsidRDefault="0000101D" w:rsidP="0000101D">
      <w:r w:rsidRPr="00E12FD6">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3C84E66A" w14:textId="77777777" w:rsidR="0000101D" w:rsidRPr="00E12FD6" w:rsidRDefault="0000101D" w:rsidP="0000101D">
      <w:r w:rsidRPr="00E12FD6">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51884267" w14:textId="77777777" w:rsidR="0000101D" w:rsidRPr="00E12FD6" w:rsidRDefault="0000101D" w:rsidP="0000101D">
      <w:r w:rsidRPr="00E12FD6">
        <w:t>Conferring With Senior Leaders</w:t>
      </w:r>
    </w:p>
    <w:p w14:paraId="736857B6" w14:textId="77777777" w:rsidR="0000101D" w:rsidRPr="00E12FD6" w:rsidRDefault="0000101D" w:rsidP="0000101D">
      <w:r w:rsidRPr="00E12FD6">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262ED">
        <w:rPr>
          <w:rStyle w:val="11111AAAAStyleUnderline"/>
          <w:highlight w:val="yellow"/>
        </w:rPr>
        <w:t xml:space="preserve">To </w:t>
      </w:r>
      <w:r w:rsidRPr="004262ED">
        <w:rPr>
          <w:rStyle w:val="Emphasis"/>
          <w:highlight w:val="yellow"/>
        </w:rPr>
        <w:t>ensure</w:t>
      </w:r>
      <w:r w:rsidRPr="002739C7">
        <w:rPr>
          <w:rStyle w:val="Emphasis"/>
        </w:rPr>
        <w:t xml:space="preserve"> </w:t>
      </w:r>
      <w:r w:rsidRPr="002739C7">
        <w:rPr>
          <w:rStyle w:val="11111AAAAStyleUnderline"/>
        </w:rPr>
        <w:t xml:space="preserve">that presidential </w:t>
      </w:r>
      <w:r w:rsidRPr="004262ED">
        <w:rPr>
          <w:rStyle w:val="Emphasis"/>
          <w:highlight w:val="yellow"/>
        </w:rPr>
        <w:t>authority</w:t>
      </w:r>
      <w:r w:rsidRPr="004262ED">
        <w:rPr>
          <w:rStyle w:val="11111AAAAStyleUnderline"/>
          <w:highlight w:val="yellow"/>
        </w:rPr>
        <w:t xml:space="preserve"> is </w:t>
      </w:r>
      <w:r w:rsidRPr="00527748">
        <w:rPr>
          <w:rStyle w:val="Emphasis"/>
        </w:rPr>
        <w:t xml:space="preserve">properly </w:t>
      </w:r>
      <w:r w:rsidRPr="004262ED">
        <w:rPr>
          <w:rStyle w:val="Emphasis"/>
          <w:highlight w:val="yellow"/>
        </w:rPr>
        <w:t>exercised</w:t>
      </w:r>
      <w:r w:rsidRPr="002739C7">
        <w:rPr>
          <w:rStyle w:val="11111AAAAStyleUnderline"/>
        </w:rPr>
        <w:t xml:space="preserve">, the military’s nuclear </w:t>
      </w:r>
      <w:r w:rsidRPr="004262ED">
        <w:rPr>
          <w:rStyle w:val="Emphasis"/>
          <w:highlight w:val="yellow"/>
        </w:rPr>
        <w:t>c</w:t>
      </w:r>
      <w:r w:rsidRPr="002739C7">
        <w:rPr>
          <w:rStyle w:val="11111AAAAStyleUnderline"/>
        </w:rPr>
        <w:t>ommand a</w:t>
      </w:r>
      <w:r w:rsidRPr="004262ED">
        <w:rPr>
          <w:rStyle w:val="Emphasis"/>
          <w:highlight w:val="yellow"/>
        </w:rPr>
        <w:t>n</w:t>
      </w:r>
      <w:r w:rsidRPr="002739C7">
        <w:rPr>
          <w:rStyle w:val="11111AAAAStyleUnderline"/>
        </w:rPr>
        <w:t xml:space="preserve">d </w:t>
      </w:r>
      <w:r w:rsidRPr="004262ED">
        <w:rPr>
          <w:rStyle w:val="Emphasis"/>
          <w:highlight w:val="yellow"/>
        </w:rPr>
        <w:t>c</w:t>
      </w:r>
      <w:r w:rsidRPr="002739C7">
        <w:rPr>
          <w:rStyle w:val="11111AAAAStyleUnderline"/>
        </w:rPr>
        <w:t xml:space="preserve">ontrol system would </w:t>
      </w:r>
      <w:r w:rsidRPr="004262ED">
        <w:rPr>
          <w:rStyle w:val="11111AAAAStyleUnderline"/>
          <w:highlight w:val="yellow"/>
        </w:rPr>
        <w:t>transmit</w:t>
      </w:r>
      <w:r w:rsidRPr="002739C7">
        <w:rPr>
          <w:rStyle w:val="11111AAAAStyleUnderline"/>
        </w:rPr>
        <w:t xml:space="preserve"> these orders </w:t>
      </w:r>
      <w:r w:rsidRPr="004262ED">
        <w:rPr>
          <w:rStyle w:val="11111AAAAStyleUnderline"/>
          <w:highlight w:val="yellow"/>
        </w:rPr>
        <w:t>through</w:t>
      </w:r>
      <w:r w:rsidRPr="002739C7">
        <w:rPr>
          <w:rStyle w:val="11111AAAAStyleUnderline"/>
        </w:rPr>
        <w:t xml:space="preserve"> the </w:t>
      </w:r>
      <w:r w:rsidRPr="004262ED">
        <w:rPr>
          <w:rStyle w:val="Emphasis"/>
          <w:highlight w:val="yellow"/>
        </w:rPr>
        <w:t>J</w:t>
      </w:r>
      <w:r w:rsidRPr="002739C7">
        <w:rPr>
          <w:rStyle w:val="11111AAAAStyleUnderline"/>
        </w:rPr>
        <w:t xml:space="preserve">oint </w:t>
      </w:r>
      <w:r w:rsidRPr="004262ED">
        <w:rPr>
          <w:rStyle w:val="Emphasis"/>
          <w:highlight w:val="yellow"/>
        </w:rPr>
        <w:t>C</w:t>
      </w:r>
      <w:r w:rsidRPr="002739C7">
        <w:rPr>
          <w:rStyle w:val="11111AAAAStyleUnderline"/>
        </w:rPr>
        <w:t xml:space="preserve">hiefs of </w:t>
      </w:r>
      <w:r w:rsidRPr="004262ED">
        <w:rPr>
          <w:rStyle w:val="Emphasis"/>
          <w:highlight w:val="yellow"/>
        </w:rPr>
        <w:t>S</w:t>
      </w:r>
      <w:r w:rsidRPr="002739C7">
        <w:rPr>
          <w:rStyle w:val="11111AAAAStyleUnderline"/>
        </w:rPr>
        <w:t xml:space="preserve">taff and commanders in </w:t>
      </w:r>
      <w:r w:rsidRPr="002739C7">
        <w:rPr>
          <w:rStyle w:val="Emphasis"/>
        </w:rPr>
        <w:t>charge</w:t>
      </w:r>
      <w:r w:rsidRPr="002739C7">
        <w:rPr>
          <w:rStyle w:val="11111AAAAStyleUnderline"/>
        </w:rPr>
        <w:t xml:space="preserve"> of U.S. nuclear forces</w:t>
      </w:r>
      <w:r w:rsidRPr="00E12FD6">
        <w:t>.11</w:t>
      </w:r>
    </w:p>
    <w:p w14:paraId="04F9C959" w14:textId="77777777" w:rsidR="0000101D" w:rsidRPr="00E12FD6" w:rsidRDefault="0000101D" w:rsidP="0000101D">
      <w:r w:rsidRPr="00E12FD6">
        <w:t xml:space="preserve">Although POTUS has the authority to authorize the final order, </w:t>
      </w:r>
      <w:r w:rsidRPr="004262ED">
        <w:rPr>
          <w:rStyle w:val="11111AAAAStyleUnderline"/>
          <w:highlight w:val="yellow"/>
        </w:rPr>
        <w:t>he is</w:t>
      </w:r>
      <w:r w:rsidRPr="002739C7">
        <w:rPr>
          <w:rStyle w:val="11111AAAAStyleUnderline"/>
        </w:rPr>
        <w:t>, in essence, “</w:t>
      </w:r>
      <w:r w:rsidRPr="004262ED">
        <w:rPr>
          <w:rStyle w:val="Emphasis"/>
          <w:highlight w:val="yellow"/>
        </w:rPr>
        <w:t>asking</w:t>
      </w:r>
      <w:r w:rsidRPr="002739C7">
        <w:rPr>
          <w:rStyle w:val="11111AAAAStyleUnderline"/>
        </w:rPr>
        <w:t xml:space="preserve">” the military to start nuclear war as he does </w:t>
      </w:r>
      <w:r w:rsidRPr="004262ED">
        <w:rPr>
          <w:rStyle w:val="Emphasis"/>
          <w:highlight w:val="yellow"/>
        </w:rPr>
        <w:t>not</w:t>
      </w:r>
      <w:r w:rsidRPr="004262ED">
        <w:rPr>
          <w:rStyle w:val="11111AAAAStyleUnderline"/>
          <w:highlight w:val="yellow"/>
        </w:rPr>
        <w:t xml:space="preserve"> have</w:t>
      </w:r>
      <w:r w:rsidRPr="002739C7">
        <w:rPr>
          <w:rStyle w:val="11111AAAAStyleUnderline"/>
        </w:rPr>
        <w:t xml:space="preserve"> the </w:t>
      </w:r>
      <w:r w:rsidRPr="004262ED">
        <w:rPr>
          <w:rStyle w:val="Emphasis"/>
          <w:highlight w:val="yellow"/>
        </w:rPr>
        <w:t>physical ability</w:t>
      </w:r>
      <w:r w:rsidRPr="002739C7">
        <w:rPr>
          <w:rStyle w:val="11111AAAAStyleUnderline"/>
        </w:rPr>
        <w:t xml:space="preserve">. There is </w:t>
      </w:r>
      <w:r w:rsidRPr="002739C7">
        <w:rPr>
          <w:rStyle w:val="Emphasis"/>
        </w:rPr>
        <w:t>no button</w:t>
      </w:r>
      <w:r w:rsidRPr="002739C7">
        <w:rPr>
          <w:rStyle w:val="11111AAAAStyleUnderline"/>
        </w:rPr>
        <w:t xml:space="preserve">, nor are there </w:t>
      </w:r>
      <w:r w:rsidRPr="002739C7">
        <w:rPr>
          <w:rStyle w:val="Emphasis"/>
        </w:rPr>
        <w:t>codes</w:t>
      </w:r>
      <w:r w:rsidRPr="002739C7">
        <w:rPr>
          <w:rStyle w:val="11111AAAAStyleUnderline"/>
        </w:rPr>
        <w:t xml:space="preserve"> to be entered into a gadget enabling nuclear arms to launch; he </w:t>
      </w:r>
      <w:r w:rsidRPr="004262ED">
        <w:rPr>
          <w:rStyle w:val="11111AAAAStyleUnderline"/>
          <w:highlight w:val="yellow"/>
        </w:rPr>
        <w:t>cannot</w:t>
      </w:r>
      <w:r w:rsidRPr="002739C7">
        <w:rPr>
          <w:rStyle w:val="11111AAAAStyleUnderline"/>
        </w:rPr>
        <w:t xml:space="preserve"> </w:t>
      </w:r>
      <w:r w:rsidRPr="002739C7">
        <w:rPr>
          <w:rStyle w:val="Emphasis"/>
        </w:rPr>
        <w:t xml:space="preserve">simply </w:t>
      </w:r>
      <w:r w:rsidRPr="004262ED">
        <w:rPr>
          <w:rStyle w:val="Emphasis"/>
          <w:highlight w:val="yellow"/>
        </w:rPr>
        <w:t>sweep aside</w:t>
      </w:r>
      <w:r w:rsidRPr="002739C7">
        <w:rPr>
          <w:rStyle w:val="11111AAAAStyleUnderline"/>
        </w:rPr>
        <w:t xml:space="preserve"> the military and execute nuclear forces by </w:t>
      </w:r>
      <w:r w:rsidRPr="002739C7">
        <w:rPr>
          <w:rStyle w:val="Emphasis"/>
        </w:rPr>
        <w:t>himself</w:t>
      </w:r>
      <w:r w:rsidRPr="00E12FD6">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7DAE01EB" w14:textId="77777777" w:rsidR="0000101D" w:rsidRPr="00E12FD6" w:rsidRDefault="0000101D" w:rsidP="0000101D">
      <w:r w:rsidRPr="00E12FD6">
        <w:t>Integrity of Senior Officials</w:t>
      </w:r>
    </w:p>
    <w:p w14:paraId="178C831E" w14:textId="77777777" w:rsidR="0000101D" w:rsidRPr="00E12FD6" w:rsidRDefault="0000101D" w:rsidP="0000101D">
      <w:r w:rsidRPr="002739C7">
        <w:rPr>
          <w:rStyle w:val="11111AAAAStyleUnderline"/>
        </w:rPr>
        <w:t xml:space="preserve">A typical argument suggests that </w:t>
      </w:r>
      <w:r w:rsidRPr="002739C7">
        <w:rPr>
          <w:rStyle w:val="Emphasis"/>
        </w:rPr>
        <w:t>dissenting</w:t>
      </w:r>
      <w:r w:rsidRPr="002739C7">
        <w:rPr>
          <w:rStyle w:val="11111AAAAStyleUnderline"/>
        </w:rPr>
        <w:t xml:space="preserve"> military leaders are fearful of being “</w:t>
      </w:r>
      <w:r w:rsidRPr="002739C7">
        <w:rPr>
          <w:rStyle w:val="Emphasis"/>
        </w:rPr>
        <w:t>fired</w:t>
      </w:r>
      <w:r w:rsidRPr="002739C7">
        <w:rPr>
          <w:rStyle w:val="11111AAAAStyleUnderline"/>
        </w:rPr>
        <w:t>.”</w:t>
      </w:r>
      <w:r w:rsidRPr="00E12FD6">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048EDB5C" w14:textId="77777777" w:rsidR="0000101D" w:rsidRPr="00E12FD6" w:rsidRDefault="0000101D" w:rsidP="0000101D">
      <w:r w:rsidRPr="00AF40A6">
        <w:rPr>
          <w:rStyle w:val="11111AAAAStyleUnderline"/>
        </w:rPr>
        <w:t xml:space="preserve">There is </w:t>
      </w:r>
      <w:r w:rsidRPr="00AF40A6">
        <w:rPr>
          <w:rStyle w:val="Emphasis"/>
        </w:rPr>
        <w:t>zero ev</w:t>
      </w:r>
      <w:r w:rsidRPr="00AF40A6">
        <w:rPr>
          <w:rStyle w:val="11111AAAAStyleUnderline"/>
        </w:rPr>
        <w:t>idence to suggest that such a scenario would take place</w:t>
      </w:r>
      <w:r w:rsidRPr="00E12FD6">
        <w:t xml:space="preserve">. In fact, the </w:t>
      </w:r>
      <w:r w:rsidRPr="004262ED">
        <w:rPr>
          <w:rStyle w:val="Emphasis"/>
          <w:highlight w:val="yellow"/>
        </w:rPr>
        <w:t>Trump</w:t>
      </w:r>
      <w:r w:rsidRPr="00E12FD6">
        <w:t xml:space="preserve"> Administration </w:t>
      </w:r>
      <w:r w:rsidRPr="004262ED">
        <w:rPr>
          <w:rStyle w:val="11111AAAAStyleUnderline"/>
          <w:highlight w:val="yellow"/>
        </w:rPr>
        <w:t>saw</w:t>
      </w:r>
      <w:r w:rsidRPr="000A149F">
        <w:rPr>
          <w:rStyle w:val="11111AAAAStyleUnderline"/>
        </w:rPr>
        <w:t xml:space="preserve"> its </w:t>
      </w:r>
      <w:r w:rsidRPr="000A149F">
        <w:rPr>
          <w:rStyle w:val="Emphasis"/>
        </w:rPr>
        <w:t>fair share</w:t>
      </w:r>
      <w:r w:rsidRPr="000A149F">
        <w:rPr>
          <w:rStyle w:val="11111AAAAStyleUnderline"/>
        </w:rPr>
        <w:t xml:space="preserve"> of </w:t>
      </w:r>
      <w:r w:rsidRPr="004262ED">
        <w:rPr>
          <w:rStyle w:val="Emphasis"/>
          <w:highlight w:val="yellow"/>
        </w:rPr>
        <w:t>senior</w:t>
      </w:r>
      <w:r w:rsidRPr="000A149F">
        <w:rPr>
          <w:rStyle w:val="11111AAAAStyleUnderline"/>
        </w:rPr>
        <w:t xml:space="preserve"> leader</w:t>
      </w:r>
      <w:r w:rsidRPr="004262ED">
        <w:rPr>
          <w:rStyle w:val="Emphasis"/>
          <w:highlight w:val="yellow"/>
        </w:rPr>
        <w:t>s</w:t>
      </w:r>
      <w:r w:rsidRPr="000A149F">
        <w:rPr>
          <w:rStyle w:val="11111AAAAStyleUnderline"/>
        </w:rPr>
        <w:t xml:space="preserve"> who </w:t>
      </w:r>
      <w:r w:rsidRPr="009B62BE">
        <w:rPr>
          <w:rStyle w:val="Emphasis"/>
        </w:rPr>
        <w:t>chose</w:t>
      </w:r>
      <w:r w:rsidRPr="000A149F">
        <w:rPr>
          <w:rStyle w:val="11111AAAAStyleUnderline"/>
        </w:rPr>
        <w:t xml:space="preserve"> to </w:t>
      </w:r>
      <w:r w:rsidRPr="004262ED">
        <w:rPr>
          <w:rStyle w:val="Emphasis"/>
          <w:highlight w:val="yellow"/>
        </w:rPr>
        <w:t>resign</w:t>
      </w:r>
      <w:r w:rsidRPr="000A149F">
        <w:rPr>
          <w:rStyle w:val="11111AAAAStyleUnderline"/>
        </w:rPr>
        <w:t xml:space="preserve"> rather than </w:t>
      </w:r>
      <w:r w:rsidRPr="009B62BE">
        <w:rPr>
          <w:rStyle w:val="Emphasis"/>
        </w:rPr>
        <w:t>serve</w:t>
      </w:r>
      <w:r w:rsidRPr="00E12FD6">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11111AAAAStyleUnderline"/>
        </w:rPr>
        <w:t xml:space="preserve">It is </w:t>
      </w:r>
      <w:r w:rsidRPr="009A5D30">
        <w:rPr>
          <w:rStyle w:val="Emphasis"/>
        </w:rPr>
        <w:t>not</w:t>
      </w:r>
      <w:r w:rsidRPr="009A5D30">
        <w:rPr>
          <w:rStyle w:val="11111AAAAStyleUnderline"/>
        </w:rPr>
        <w:t xml:space="preserve"> a </w:t>
      </w:r>
      <w:r w:rsidRPr="00817192">
        <w:rPr>
          <w:rStyle w:val="Emphasis"/>
        </w:rPr>
        <w:t>rational arg</w:t>
      </w:r>
      <w:r w:rsidRPr="009A5D30">
        <w:rPr>
          <w:rStyle w:val="11111AAAAStyleUnderline"/>
        </w:rPr>
        <w:t>ument to suggest that job security</w:t>
      </w:r>
      <w:r w:rsidRPr="00E12FD6">
        <w:t xml:space="preserve">, worry about </w:t>
      </w:r>
      <w:r w:rsidRPr="009A5D30">
        <w:rPr>
          <w:rStyle w:val="11111AAAAStyleUnderline"/>
        </w:rPr>
        <w:t xml:space="preserve">one’s </w:t>
      </w:r>
      <w:r w:rsidRPr="00817192">
        <w:rPr>
          <w:rStyle w:val="Emphasis"/>
        </w:rPr>
        <w:t>legacy</w:t>
      </w:r>
      <w:r w:rsidRPr="009A5D30">
        <w:rPr>
          <w:rStyle w:val="11111AAAAStyleUnderline"/>
        </w:rPr>
        <w:t xml:space="preserve">, or </w:t>
      </w:r>
      <w:r w:rsidRPr="00817192">
        <w:rPr>
          <w:rStyle w:val="Emphasis"/>
        </w:rPr>
        <w:t>ego</w:t>
      </w:r>
      <w:r w:rsidRPr="009A5D30">
        <w:rPr>
          <w:rStyle w:val="11111AAAAStyleUnderline"/>
        </w:rPr>
        <w:t xml:space="preserve"> would </w:t>
      </w:r>
      <w:r w:rsidRPr="00817192">
        <w:rPr>
          <w:rStyle w:val="Emphasis"/>
        </w:rPr>
        <w:t>play</w:t>
      </w:r>
      <w:r w:rsidRPr="009A5D30">
        <w:rPr>
          <w:rStyle w:val="11111AAAAStyleUnderline"/>
        </w:rPr>
        <w:t xml:space="preserve"> a </w:t>
      </w:r>
      <w:r w:rsidRPr="00817192">
        <w:rPr>
          <w:rStyle w:val="Emphasis"/>
        </w:rPr>
        <w:t>role</w:t>
      </w:r>
      <w:r w:rsidRPr="009A5D30">
        <w:rPr>
          <w:rStyle w:val="11111AAAAStyleUnderline"/>
        </w:rPr>
        <w:t xml:space="preserve"> in a senior leader </w:t>
      </w:r>
      <w:r w:rsidRPr="00817192">
        <w:rPr>
          <w:rStyle w:val="Emphasis"/>
        </w:rPr>
        <w:t>choosing</w:t>
      </w:r>
      <w:r w:rsidRPr="009A5D30">
        <w:rPr>
          <w:rStyle w:val="11111AAAAStyleUnderline"/>
        </w:rPr>
        <w:t xml:space="preserve"> to do </w:t>
      </w:r>
      <w:r w:rsidRPr="00817192">
        <w:rPr>
          <w:rStyle w:val="Emphasis"/>
        </w:rPr>
        <w:t>nothing</w:t>
      </w:r>
      <w:r w:rsidRPr="009A5D30">
        <w:rPr>
          <w:rStyle w:val="11111AAAAStyleUnderline"/>
        </w:rPr>
        <w:t xml:space="preserve"> while POTUS carried out an illegal nuclear attack</w:t>
      </w:r>
      <w:r w:rsidRPr="00E12FD6">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262ED">
        <w:rPr>
          <w:rStyle w:val="Emphasis"/>
          <w:highlight w:val="yellow"/>
        </w:rPr>
        <w:t>dissenters</w:t>
      </w:r>
      <w:r w:rsidRPr="007F6DEF">
        <w:rPr>
          <w:rStyle w:val="11111AAAAStyleUnderline"/>
        </w:rPr>
        <w:t xml:space="preserve"> would be </w:t>
      </w:r>
      <w:r w:rsidRPr="004262ED">
        <w:rPr>
          <w:rStyle w:val="Emphasis"/>
          <w:highlight w:val="yellow"/>
        </w:rPr>
        <w:t>honored</w:t>
      </w:r>
      <w:r w:rsidRPr="004262ED">
        <w:rPr>
          <w:rStyle w:val="11111AAAAStyleUnderline"/>
          <w:highlight w:val="yellow"/>
        </w:rPr>
        <w:t xml:space="preserve"> for </w:t>
      </w:r>
      <w:r w:rsidRPr="004262ED">
        <w:rPr>
          <w:rStyle w:val="Emphasis"/>
          <w:highlight w:val="yellow"/>
        </w:rPr>
        <w:t>saving</w:t>
      </w:r>
      <w:r w:rsidRPr="00817192">
        <w:rPr>
          <w:rStyle w:val="Emphasis"/>
        </w:rPr>
        <w:t xml:space="preserve"> thousands</w:t>
      </w:r>
      <w:r w:rsidRPr="00817192">
        <w:rPr>
          <w:rStyle w:val="11111AAAAStyleUnderline"/>
        </w:rPr>
        <w:t xml:space="preserve"> of </w:t>
      </w:r>
      <w:r w:rsidRPr="004262ED">
        <w:rPr>
          <w:rStyle w:val="Emphasis"/>
          <w:highlight w:val="yellow"/>
        </w:rPr>
        <w:t>lives</w:t>
      </w:r>
      <w:r w:rsidRPr="00817192">
        <w:rPr>
          <w:rStyle w:val="11111AAAAStyleUnderline"/>
        </w:rPr>
        <w:t xml:space="preserve"> and </w:t>
      </w:r>
      <w:r w:rsidRPr="00817192">
        <w:rPr>
          <w:rStyle w:val="Emphasis"/>
        </w:rPr>
        <w:t>restoring faith</w:t>
      </w:r>
      <w:r w:rsidRPr="00E12FD6">
        <w:t xml:space="preserve"> in the system.  Core values of military service such as honesty and integrity are deeply ingrained in the culture and training of the U.S. military and must be taken into consideration here.</w:t>
      </w:r>
    </w:p>
    <w:p w14:paraId="77821A81" w14:textId="77777777" w:rsidR="0000101D" w:rsidRPr="00E12FD6" w:rsidRDefault="0000101D" w:rsidP="0000101D">
      <w:r w:rsidRPr="00E12FD6">
        <w:t>Integrity of Military Members</w:t>
      </w:r>
    </w:p>
    <w:p w14:paraId="553FCF02" w14:textId="77777777" w:rsidR="0000101D" w:rsidRPr="00E12FD6" w:rsidRDefault="0000101D" w:rsidP="0000101D">
      <w:r w:rsidRPr="00E12FD6">
        <w:t xml:space="preserve">Widely regarded as the finest military force in the world today, </w:t>
      </w:r>
      <w:r w:rsidRPr="00817192">
        <w:rPr>
          <w:rStyle w:val="11111AAAAStyleUnderline"/>
        </w:rPr>
        <w:t xml:space="preserve">the U.S. military is not </w:t>
      </w:r>
      <w:r w:rsidRPr="00817192">
        <w:rPr>
          <w:rStyle w:val="Emphasis"/>
        </w:rPr>
        <w:t xml:space="preserve">without </w:t>
      </w:r>
      <w:r w:rsidRPr="004262ED">
        <w:rPr>
          <w:rStyle w:val="Emphasis"/>
          <w:highlight w:val="yellow"/>
        </w:rPr>
        <w:t>skeptics inside</w:t>
      </w:r>
      <w:r w:rsidRPr="00817192">
        <w:rPr>
          <w:rStyle w:val="11111AAAAStyleUnderline"/>
        </w:rPr>
        <w:t xml:space="preserve"> its own borders</w:t>
      </w:r>
      <w:r w:rsidRPr="00E12FD6">
        <w:t xml:space="preserve">. In 2017 Senate testimony, retired USAF General Robert Kehler, involved in this debate, pointed out that </w:t>
      </w:r>
      <w:r w:rsidRPr="004262ED">
        <w:rPr>
          <w:rStyle w:val="11111AAAAStyleUnderline"/>
          <w:highlight w:val="yellow"/>
        </w:rPr>
        <w:t>military</w:t>
      </w:r>
      <w:r w:rsidRPr="00817192">
        <w:rPr>
          <w:rStyle w:val="11111AAAAStyleUnderline"/>
        </w:rPr>
        <w:t xml:space="preserve"> members do </w:t>
      </w:r>
      <w:r w:rsidRPr="004262ED">
        <w:rPr>
          <w:rStyle w:val="11111AAAAStyleUnderline"/>
          <w:highlight w:val="yellow"/>
        </w:rPr>
        <w:t xml:space="preserve">not </w:t>
      </w:r>
      <w:r w:rsidRPr="004262ED">
        <w:rPr>
          <w:rStyle w:val="Emphasis"/>
          <w:highlight w:val="yellow"/>
        </w:rPr>
        <w:t>blindly follow</w:t>
      </w:r>
      <w:r w:rsidRPr="00817192">
        <w:rPr>
          <w:rStyle w:val="11111AAAAStyleUnderline"/>
        </w:rPr>
        <w:t xml:space="preserve"> orders and the orders</w:t>
      </w:r>
      <w:r w:rsidRPr="00E12FD6">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0BF55B38" w14:textId="77777777" w:rsidR="0000101D" w:rsidRPr="00E12FD6" w:rsidRDefault="0000101D" w:rsidP="0000101D">
      <w:r w:rsidRPr="00E12FD6">
        <w:t>U.S. Nuclear Policy</w:t>
      </w:r>
    </w:p>
    <w:p w14:paraId="5EB91E80" w14:textId="77777777" w:rsidR="0000101D" w:rsidRPr="00E12FD6" w:rsidRDefault="0000101D" w:rsidP="0000101D">
      <w:r w:rsidRPr="00E12FD6">
        <w:t>What does military policy say about the use of nuclear weapons?  The Department of Defense Law of War Manual states:  “</w:t>
      </w:r>
      <w:r w:rsidRPr="00034BEF">
        <w:rPr>
          <w:rStyle w:val="11111AAAAStyleUnderline"/>
        </w:rPr>
        <w:t>The U.S.</w:t>
      </w:r>
      <w:r w:rsidRPr="00E12FD6">
        <w:t xml:space="preserve"> [sic] </w:t>
      </w:r>
      <w:r w:rsidRPr="00034BEF">
        <w:rPr>
          <w:rStyle w:val="11111AAAAStyleUnderline"/>
        </w:rPr>
        <w:t xml:space="preserve">would </w:t>
      </w:r>
      <w:r w:rsidRPr="00034BEF">
        <w:rPr>
          <w:rStyle w:val="Emphasis"/>
        </w:rPr>
        <w:t>only consider</w:t>
      </w:r>
      <w:r w:rsidRPr="00034BEF">
        <w:rPr>
          <w:rStyle w:val="11111AAAAStyleUnderline"/>
        </w:rPr>
        <w:t xml:space="preserve"> the </w:t>
      </w:r>
      <w:r w:rsidRPr="004262ED">
        <w:rPr>
          <w:rStyle w:val="Emphasis"/>
          <w:highlight w:val="yellow"/>
        </w:rPr>
        <w:t>use</w:t>
      </w:r>
      <w:r w:rsidRPr="004262ED">
        <w:rPr>
          <w:rStyle w:val="11111AAAAStyleUnderline"/>
          <w:highlight w:val="yellow"/>
        </w:rPr>
        <w:t xml:space="preserve"> of </w:t>
      </w:r>
      <w:r w:rsidRPr="004262ED">
        <w:rPr>
          <w:rStyle w:val="Emphasis"/>
          <w:highlight w:val="yellow"/>
        </w:rPr>
        <w:t>nuc</w:t>
      </w:r>
      <w:r w:rsidRPr="00034BEF">
        <w:rPr>
          <w:rStyle w:val="11111AAAAStyleUnderline"/>
        </w:rPr>
        <w:t>lear weapon</w:t>
      </w:r>
      <w:r w:rsidRPr="004262ED">
        <w:rPr>
          <w:rStyle w:val="Emphasis"/>
          <w:highlight w:val="yellow"/>
        </w:rPr>
        <w:t>s</w:t>
      </w:r>
      <w:r w:rsidRPr="004262ED">
        <w:rPr>
          <w:rStyle w:val="11111AAAAStyleUnderline"/>
          <w:highlight w:val="yellow"/>
        </w:rPr>
        <w:t xml:space="preserve"> in</w:t>
      </w:r>
      <w:r w:rsidRPr="00034BEF">
        <w:rPr>
          <w:rStyle w:val="11111AAAAStyleUnderline"/>
        </w:rPr>
        <w:t xml:space="preserve"> </w:t>
      </w:r>
      <w:r w:rsidRPr="00034BEF">
        <w:rPr>
          <w:rStyle w:val="Emphasis"/>
        </w:rPr>
        <w:t>extreme circumstances</w:t>
      </w:r>
      <w:r w:rsidRPr="00034BEF">
        <w:rPr>
          <w:rStyle w:val="11111AAAAStyleUnderline"/>
        </w:rPr>
        <w:t xml:space="preserve"> to defend</w:t>
      </w:r>
      <w:r w:rsidRPr="00E12FD6">
        <w:t xml:space="preserve"> the </w:t>
      </w:r>
      <w:r w:rsidRPr="00034BEF">
        <w:rPr>
          <w:rStyle w:val="Emphasis"/>
        </w:rPr>
        <w:t>vital interests</w:t>
      </w:r>
      <w:r w:rsidRPr="00034BEF">
        <w:rPr>
          <w:rStyle w:val="11111AAAAStyleUnderline"/>
        </w:rPr>
        <w:t xml:space="preserve"> of the U.S., or its allies</w:t>
      </w:r>
      <w:r w:rsidRPr="00E12FD6">
        <w:t xml:space="preserve"> or partners.”19  </w:t>
      </w:r>
      <w:r w:rsidRPr="004262ED">
        <w:rPr>
          <w:rStyle w:val="Emphasis"/>
          <w:highlight w:val="yellow"/>
        </w:rPr>
        <w:t>Any</w:t>
      </w:r>
      <w:r w:rsidRPr="00034BEF">
        <w:rPr>
          <w:rStyle w:val="11111AAAAStyleUnderline"/>
        </w:rPr>
        <w:t xml:space="preserve"> other </w:t>
      </w:r>
      <w:r w:rsidRPr="004262ED">
        <w:rPr>
          <w:rStyle w:val="11111AAAAStyleUnderline"/>
          <w:highlight w:val="yellow"/>
        </w:rPr>
        <w:t>scenario</w:t>
      </w:r>
      <w:r w:rsidRPr="00034BEF">
        <w:rPr>
          <w:rStyle w:val="11111AAAAStyleUnderline"/>
        </w:rPr>
        <w:t xml:space="preserve"> would </w:t>
      </w:r>
      <w:r w:rsidRPr="004262ED">
        <w:rPr>
          <w:rStyle w:val="11111AAAAStyleUnderline"/>
          <w:highlight w:val="yellow"/>
        </w:rPr>
        <w:t>constitute</w:t>
      </w:r>
      <w:r w:rsidRPr="00034BEF">
        <w:rPr>
          <w:rStyle w:val="11111AAAAStyleUnderline"/>
        </w:rPr>
        <w:t xml:space="preserve"> an </w:t>
      </w:r>
      <w:r w:rsidRPr="004262ED">
        <w:rPr>
          <w:rStyle w:val="Emphasis"/>
          <w:highlight w:val="yellow"/>
        </w:rPr>
        <w:t>illegal</w:t>
      </w:r>
      <w:r w:rsidRPr="00034BEF">
        <w:rPr>
          <w:rStyle w:val="Emphasis"/>
        </w:rPr>
        <w:t xml:space="preserve"> order</w:t>
      </w:r>
      <w:r w:rsidRPr="00E12FD6">
        <w:t xml:space="preserve">; therefore, the </w:t>
      </w:r>
      <w:r w:rsidRPr="004262ED">
        <w:rPr>
          <w:rStyle w:val="Emphasis"/>
          <w:highlight w:val="yellow"/>
        </w:rPr>
        <w:t>many layers</w:t>
      </w:r>
      <w:r w:rsidRPr="00AC683C">
        <w:rPr>
          <w:rStyle w:val="11111AAAAStyleUnderline"/>
        </w:rPr>
        <w:t xml:space="preserve"> of</w:t>
      </w:r>
      <w:r w:rsidRPr="00E12FD6">
        <w:t xml:space="preserve"> military </w:t>
      </w:r>
      <w:r w:rsidRPr="00AC683C">
        <w:rPr>
          <w:rStyle w:val="11111AAAAStyleUnderline"/>
        </w:rPr>
        <w:t xml:space="preserve">leadership would </w:t>
      </w:r>
      <w:r w:rsidRPr="004262ED">
        <w:rPr>
          <w:rStyle w:val="Emphasis"/>
          <w:highlight w:val="yellow"/>
        </w:rPr>
        <w:t>not</w:t>
      </w:r>
      <w:r w:rsidRPr="00AC683C">
        <w:rPr>
          <w:rStyle w:val="11111AAAAStyleUnderline"/>
        </w:rPr>
        <w:t xml:space="preserve"> be </w:t>
      </w:r>
      <w:r w:rsidRPr="004262ED">
        <w:rPr>
          <w:rStyle w:val="Emphasis"/>
          <w:highlight w:val="yellow"/>
        </w:rPr>
        <w:t>obligated</w:t>
      </w:r>
      <w:r w:rsidRPr="00AC683C">
        <w:rPr>
          <w:rStyle w:val="11111AAAAStyleUnderline"/>
        </w:rPr>
        <w:t xml:space="preserve"> to follow it</w:t>
      </w:r>
      <w:r w:rsidRPr="00E12FD6">
        <w:t xml:space="preserve">.  Indeed, various senior and retired military leaders have testified to the fact that </w:t>
      </w:r>
      <w:r w:rsidRPr="00AC683C">
        <w:rPr>
          <w:rStyle w:val="11111AAAAStyleUnderline"/>
        </w:rPr>
        <w:t xml:space="preserve">there are </w:t>
      </w:r>
      <w:r w:rsidRPr="00AC683C">
        <w:rPr>
          <w:rStyle w:val="Emphasis"/>
        </w:rPr>
        <w:t xml:space="preserve">severe </w:t>
      </w:r>
      <w:r w:rsidRPr="004262ED">
        <w:rPr>
          <w:rStyle w:val="Emphasis"/>
          <w:highlight w:val="yellow"/>
        </w:rPr>
        <w:t>consequences</w:t>
      </w:r>
      <w:r w:rsidRPr="004262ED">
        <w:rPr>
          <w:rStyle w:val="11111AAAAStyleUnderline"/>
          <w:highlight w:val="yellow"/>
        </w:rPr>
        <w:t xml:space="preserve"> for carrying out</w:t>
      </w:r>
      <w:r w:rsidRPr="00AC683C">
        <w:rPr>
          <w:rStyle w:val="11111AAAAStyleUnderline"/>
        </w:rPr>
        <w:t xml:space="preserve"> illegal military </w:t>
      </w:r>
      <w:r w:rsidRPr="004262ED">
        <w:rPr>
          <w:rStyle w:val="11111AAAAStyleUnderline"/>
          <w:highlight w:val="yellow"/>
        </w:rPr>
        <w:t>orders</w:t>
      </w:r>
      <w:r w:rsidRPr="00E12FD6">
        <w:t xml:space="preserve">,20 </w:t>
      </w:r>
      <w:r w:rsidRPr="00AC683C">
        <w:rPr>
          <w:rStyle w:val="11111AAAAStyleUnderline"/>
        </w:rPr>
        <w:t>which</w:t>
      </w:r>
      <w:r w:rsidRPr="00E12FD6">
        <w:t xml:space="preserve"> could </w:t>
      </w:r>
      <w:r w:rsidRPr="004262ED">
        <w:rPr>
          <w:rStyle w:val="11111AAAAStyleUnderline"/>
          <w:highlight w:val="yellow"/>
        </w:rPr>
        <w:t xml:space="preserve">include </w:t>
      </w:r>
      <w:r w:rsidRPr="004262ED">
        <w:rPr>
          <w:rStyle w:val="Emphasis"/>
          <w:highlight w:val="yellow"/>
        </w:rPr>
        <w:t>imprisonment</w:t>
      </w:r>
      <w:r w:rsidRPr="004262ED">
        <w:rPr>
          <w:rStyle w:val="11111AAAAStyleUnderline"/>
          <w:highlight w:val="yellow"/>
        </w:rPr>
        <w:t xml:space="preserve"> or</w:t>
      </w:r>
      <w:r w:rsidRPr="007F6DEF">
        <w:rPr>
          <w:rStyle w:val="11111AAAAStyleUnderline"/>
        </w:rPr>
        <w:t xml:space="preserve"> </w:t>
      </w:r>
      <w:r w:rsidRPr="007F6DEF">
        <w:rPr>
          <w:rStyle w:val="Emphasis"/>
        </w:rPr>
        <w:t>punishment</w:t>
      </w:r>
      <w:r w:rsidRPr="007F6DEF">
        <w:rPr>
          <w:rStyle w:val="11111AAAAStyleUnderline"/>
        </w:rPr>
        <w:t xml:space="preserve"> by </w:t>
      </w:r>
      <w:r w:rsidRPr="004262ED">
        <w:rPr>
          <w:rStyle w:val="Emphasis"/>
          <w:highlight w:val="yellow"/>
        </w:rPr>
        <w:t>death</w:t>
      </w:r>
      <w:r w:rsidRPr="007F6DEF">
        <w:t xml:space="preserve"> during</w:t>
      </w:r>
      <w:r w:rsidRPr="00E12FD6">
        <w:t xml:space="preserve"> wartime (certainly far more serious than being relieved of command).  Since the advent of the nuclear football over 60 years ago, </w:t>
      </w:r>
      <w:r w:rsidRPr="00AC683C">
        <w:rPr>
          <w:rStyle w:val="11111AAAAStyleUnderline"/>
        </w:rPr>
        <w:t>there is</w:t>
      </w:r>
      <w:r w:rsidRPr="00E12FD6">
        <w:t xml:space="preserve"> virtually </w:t>
      </w:r>
      <w:r w:rsidRPr="004262ED">
        <w:rPr>
          <w:rStyle w:val="Emphasis"/>
          <w:highlight w:val="yellow"/>
        </w:rPr>
        <w:t>zero ev</w:t>
      </w:r>
      <w:r w:rsidRPr="00AC683C">
        <w:rPr>
          <w:rStyle w:val="11111AAAAStyleUnderline"/>
        </w:rPr>
        <w:t xml:space="preserve">idence to suggest </w:t>
      </w:r>
      <w:r w:rsidRPr="004262ED">
        <w:rPr>
          <w:rStyle w:val="11111AAAAStyleUnderline"/>
          <w:highlight w:val="yellow"/>
        </w:rPr>
        <w:t>that</w:t>
      </w:r>
      <w:r w:rsidRPr="00AC683C">
        <w:rPr>
          <w:rStyle w:val="11111AAAAStyleUnderline"/>
        </w:rPr>
        <w:t xml:space="preserve"> a </w:t>
      </w:r>
      <w:r w:rsidRPr="00AC683C">
        <w:rPr>
          <w:rStyle w:val="Emphasis"/>
        </w:rPr>
        <w:t xml:space="preserve">mentally </w:t>
      </w:r>
      <w:r w:rsidRPr="004262ED">
        <w:rPr>
          <w:rStyle w:val="Emphasis"/>
          <w:highlight w:val="yellow"/>
        </w:rPr>
        <w:t>unfit</w:t>
      </w:r>
      <w:r w:rsidRPr="004262ED">
        <w:rPr>
          <w:rStyle w:val="11111AAAAStyleUnderline"/>
          <w:highlight w:val="yellow"/>
        </w:rPr>
        <w:t xml:space="preserve"> POTUS</w:t>
      </w:r>
      <w:r w:rsidRPr="007F6DEF">
        <w:rPr>
          <w:rStyle w:val="11111AAAAStyleUnderline"/>
        </w:rPr>
        <w:t xml:space="preserve"> has </w:t>
      </w:r>
      <w:r w:rsidRPr="004262ED">
        <w:rPr>
          <w:rStyle w:val="Emphasis"/>
          <w:highlight w:val="yellow"/>
        </w:rPr>
        <w:t>attempted</w:t>
      </w:r>
      <w:r w:rsidRPr="00AC683C">
        <w:rPr>
          <w:rStyle w:val="11111AAAAStyleUnderline"/>
        </w:rPr>
        <w:t xml:space="preserve"> to unleash illegal nuclear </w:t>
      </w:r>
      <w:r w:rsidRPr="004262ED">
        <w:rPr>
          <w:rStyle w:val="Emphasis"/>
          <w:highlight w:val="yellow"/>
        </w:rPr>
        <w:t>Armageddon</w:t>
      </w:r>
      <w:r w:rsidRPr="00E12FD6">
        <w:t>.</w:t>
      </w:r>
    </w:p>
    <w:p w14:paraId="7ED40650" w14:textId="77777777" w:rsidR="0000101D" w:rsidRPr="00E12FD6" w:rsidRDefault="0000101D" w:rsidP="0000101D">
      <w:r w:rsidRPr="00E12FD6">
        <w:t>The U.S. Military:  Nuclear Surety and Deterrence</w:t>
      </w:r>
    </w:p>
    <w:p w14:paraId="270327E5" w14:textId="77777777" w:rsidR="0000101D" w:rsidRPr="00E12FD6" w:rsidRDefault="0000101D" w:rsidP="0000101D">
      <w:r w:rsidRPr="0063723C">
        <w:rPr>
          <w:rStyle w:val="11111AAAAStyleUnderline"/>
        </w:rPr>
        <w:t xml:space="preserve">Military </w:t>
      </w:r>
      <w:r w:rsidRPr="004262ED">
        <w:rPr>
          <w:rStyle w:val="11111AAAAStyleUnderline"/>
          <w:highlight w:val="yellow"/>
        </w:rPr>
        <w:t>personnel</w:t>
      </w:r>
      <w:r w:rsidRPr="0063723C">
        <w:rPr>
          <w:rStyle w:val="11111AAAAStyleUnderline"/>
        </w:rPr>
        <w:t xml:space="preserve"> assigned to the Nuclear Enterprise are </w:t>
      </w:r>
      <w:r w:rsidRPr="004262ED">
        <w:rPr>
          <w:rStyle w:val="Emphasis"/>
          <w:highlight w:val="yellow"/>
        </w:rPr>
        <w:t>subject</w:t>
      </w:r>
      <w:r w:rsidRPr="004262ED">
        <w:rPr>
          <w:rStyle w:val="11111AAAAStyleUnderline"/>
          <w:highlight w:val="yellow"/>
        </w:rPr>
        <w:t xml:space="preserve"> to</w:t>
      </w:r>
      <w:r w:rsidRPr="0063723C">
        <w:rPr>
          <w:rStyle w:val="11111AAAAStyleUnderline"/>
        </w:rPr>
        <w:t xml:space="preserve"> a </w:t>
      </w:r>
      <w:r w:rsidRPr="00777933">
        <w:rPr>
          <w:rStyle w:val="Emphasis"/>
        </w:rPr>
        <w:t xml:space="preserve">robust </w:t>
      </w:r>
      <w:r w:rsidRPr="004262ED">
        <w:rPr>
          <w:rStyle w:val="Emphasis"/>
          <w:highlight w:val="yellow"/>
        </w:rPr>
        <w:t>vetting</w:t>
      </w:r>
      <w:r w:rsidRPr="0063723C">
        <w:rPr>
          <w:rStyle w:val="11111AAAAStyleUnderline"/>
        </w:rPr>
        <w:t xml:space="preserve"> process</w:t>
      </w:r>
      <w:r w:rsidRPr="00E12FD6">
        <w:t xml:space="preserve">.  In addition to </w:t>
      </w:r>
      <w:r w:rsidRPr="00313721">
        <w:rPr>
          <w:rStyle w:val="11111AAAAStyleUnderline"/>
        </w:rPr>
        <w:t xml:space="preserve">security </w:t>
      </w:r>
      <w:r w:rsidRPr="004262ED">
        <w:rPr>
          <w:rStyle w:val="Emphasis"/>
          <w:highlight w:val="yellow"/>
        </w:rPr>
        <w:t>clearances</w:t>
      </w:r>
      <w:r w:rsidRPr="00E12FD6">
        <w:t xml:space="preserve"> (most possess a Top Secret clearance), many are </w:t>
      </w:r>
      <w:r w:rsidRPr="00313721">
        <w:rPr>
          <w:rStyle w:val="11111AAAAStyleUnderline"/>
        </w:rPr>
        <w:t xml:space="preserve">certified for </w:t>
      </w:r>
      <w:r w:rsidRPr="00313721">
        <w:rPr>
          <w:rStyle w:val="Emphasis"/>
        </w:rPr>
        <w:t>duty</w:t>
      </w:r>
      <w:r w:rsidRPr="00313721">
        <w:rPr>
          <w:rStyle w:val="11111AAAAStyleUnderline"/>
        </w:rPr>
        <w:t xml:space="preserve"> by means of a personnel </w:t>
      </w:r>
      <w:r w:rsidRPr="00777933">
        <w:rPr>
          <w:rStyle w:val="Emphasis"/>
        </w:rPr>
        <w:t xml:space="preserve">reliability </w:t>
      </w:r>
      <w:r w:rsidRPr="004262ED">
        <w:rPr>
          <w:rStyle w:val="Emphasis"/>
          <w:highlight w:val="yellow"/>
        </w:rPr>
        <w:t>assurance</w:t>
      </w:r>
      <w:r w:rsidRPr="00313721">
        <w:rPr>
          <w:rStyle w:val="11111AAAAStyleUnderline"/>
        </w:rPr>
        <w:t xml:space="preserve"> program </w:t>
      </w:r>
      <w:r w:rsidRPr="004262ED">
        <w:rPr>
          <w:rStyle w:val="11111AAAAStyleUnderline"/>
          <w:highlight w:val="yellow"/>
        </w:rPr>
        <w:t>and</w:t>
      </w:r>
      <w:r w:rsidRPr="00313721">
        <w:rPr>
          <w:rStyle w:val="11111AAAAStyleUnderline"/>
        </w:rPr>
        <w:t xml:space="preserve"> undergo </w:t>
      </w:r>
      <w:r w:rsidRPr="00313721">
        <w:rPr>
          <w:rStyle w:val="Emphasis"/>
        </w:rPr>
        <w:t>rigorous</w:t>
      </w:r>
      <w:r w:rsidRPr="00313721">
        <w:rPr>
          <w:rStyle w:val="11111AAAAStyleUnderline"/>
        </w:rPr>
        <w:t xml:space="preserve"> initial and recurring </w:t>
      </w:r>
      <w:r w:rsidRPr="004262ED">
        <w:rPr>
          <w:rStyle w:val="Emphasis"/>
          <w:highlight w:val="yellow"/>
        </w:rPr>
        <w:t>training</w:t>
      </w:r>
      <w:r w:rsidRPr="00E12FD6">
        <w:t xml:space="preserve">.  Equally importantly, </w:t>
      </w:r>
      <w:r w:rsidRPr="006D69F4">
        <w:rPr>
          <w:rStyle w:val="11111AAAAStyleUnderline"/>
        </w:rPr>
        <w:t xml:space="preserve">military members are </w:t>
      </w:r>
      <w:r w:rsidRPr="006D69F4">
        <w:rPr>
          <w:rStyle w:val="Emphasis"/>
        </w:rPr>
        <w:t>educated</w:t>
      </w:r>
      <w:r w:rsidRPr="006D69F4">
        <w:rPr>
          <w:rStyle w:val="11111AAAAStyleUnderline"/>
        </w:rPr>
        <w:t xml:space="preserve"> in their Service’s </w:t>
      </w:r>
      <w:r w:rsidRPr="006D69F4">
        <w:rPr>
          <w:rStyle w:val="Emphasis"/>
        </w:rPr>
        <w:t>core values</w:t>
      </w:r>
      <w:r w:rsidRPr="00E12FD6">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3F1E4758" w14:textId="77777777" w:rsidR="0000101D" w:rsidRDefault="0000101D" w:rsidP="0000101D">
      <w:r w:rsidRPr="00E12FD6">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t xml:space="preserve">this.  </w:t>
      </w:r>
      <w:r w:rsidRPr="00777933">
        <w:rPr>
          <w:rStyle w:val="Emphasis"/>
        </w:rPr>
        <w:t>Well-trained</w:t>
      </w:r>
      <w:r w:rsidRPr="00777933">
        <w:rPr>
          <w:rStyle w:val="11111AAAAStyleUnderline"/>
        </w:rPr>
        <w:t xml:space="preserve"> and </w:t>
      </w:r>
      <w:r w:rsidRPr="00777933">
        <w:rPr>
          <w:rStyle w:val="Emphasis"/>
        </w:rPr>
        <w:t>educated</w:t>
      </w:r>
      <w:r w:rsidRPr="00777933">
        <w:rPr>
          <w:rStyle w:val="11111AAAAStyleUnderline"/>
        </w:rPr>
        <w:t xml:space="preserve"> people who are </w:t>
      </w:r>
      <w:r w:rsidRPr="00777933">
        <w:rPr>
          <w:rStyle w:val="Emphasis"/>
        </w:rPr>
        <w:t>infused</w:t>
      </w:r>
      <w:r w:rsidRPr="00777933">
        <w:rPr>
          <w:rStyle w:val="11111AAAAStyleUnderline"/>
        </w:rPr>
        <w:t xml:space="preserve"> with</w:t>
      </w:r>
      <w:r w:rsidRPr="00777933">
        <w:t xml:space="preserve"> a set of </w:t>
      </w:r>
      <w:r w:rsidRPr="00777933">
        <w:rPr>
          <w:rStyle w:val="Emphasis"/>
        </w:rPr>
        <w:t>common values</w:t>
      </w:r>
      <w:r w:rsidRPr="00777933">
        <w:rPr>
          <w:rStyle w:val="11111AAAAStyleUnderline"/>
        </w:rPr>
        <w:t xml:space="preserve"> and are skilled in the </w:t>
      </w:r>
      <w:r w:rsidRPr="00777933">
        <w:rPr>
          <w:rStyle w:val="Emphasis"/>
        </w:rPr>
        <w:t>day-to-day op</w:t>
      </w:r>
      <w:r w:rsidRPr="00777933">
        <w:rPr>
          <w:rStyle w:val="11111AAAAStyleUnderline"/>
        </w:rPr>
        <w:t xml:space="preserve">eration of the U.S. Nuclear Enterprise provide a </w:t>
      </w:r>
      <w:r w:rsidRPr="00777933">
        <w:rPr>
          <w:rStyle w:val="Emphasis"/>
        </w:rPr>
        <w:t>strong</w:t>
      </w:r>
      <w:r w:rsidRPr="00777933">
        <w:rPr>
          <w:rStyle w:val="11111AAAAStyleUnderline"/>
        </w:rPr>
        <w:t xml:space="preserve"> deterrent by </w:t>
      </w:r>
      <w:r w:rsidRPr="00777933">
        <w:rPr>
          <w:rStyle w:val="Emphasis"/>
        </w:rPr>
        <w:t>signaling</w:t>
      </w:r>
      <w:r w:rsidRPr="00777933">
        <w:t xml:space="preserve"> to allies and adversaries alike </w:t>
      </w:r>
      <w:r w:rsidRPr="00777933">
        <w:rPr>
          <w:rStyle w:val="11111AAAAStyleUnderline"/>
        </w:rPr>
        <w:t xml:space="preserve">that they </w:t>
      </w:r>
      <w:r w:rsidRPr="004262ED">
        <w:rPr>
          <w:rStyle w:val="11111AAAAStyleUnderline"/>
          <w:highlight w:val="yellow"/>
        </w:rPr>
        <w:t xml:space="preserve">are </w:t>
      </w:r>
      <w:r w:rsidRPr="004262ED">
        <w:rPr>
          <w:rStyle w:val="Emphasis"/>
          <w:highlight w:val="yellow"/>
        </w:rPr>
        <w:t>highly capable</w:t>
      </w:r>
      <w:r w:rsidRPr="00777933">
        <w:rPr>
          <w:rStyle w:val="11111AAAAStyleUnderline"/>
        </w:rPr>
        <w:t xml:space="preserve"> of</w:t>
      </w:r>
      <w:r w:rsidRPr="00E3321B">
        <w:rPr>
          <w:rStyle w:val="11111AAAAStyleUnderline"/>
        </w:rPr>
        <w:t xml:space="preserve"> performing</w:t>
      </w:r>
      <w:r w:rsidRPr="00E12FD6">
        <w:t xml:space="preserve"> the important mission of </w:t>
      </w:r>
      <w:r w:rsidRPr="00E3321B">
        <w:rPr>
          <w:rStyle w:val="Emphasis"/>
        </w:rPr>
        <w:t>nuc</w:t>
      </w:r>
      <w:r w:rsidRPr="00E3321B">
        <w:rPr>
          <w:rStyle w:val="11111AAAAStyleUnderline"/>
        </w:rPr>
        <w:t xml:space="preserve">lear </w:t>
      </w:r>
      <w:r w:rsidRPr="00E3321B">
        <w:rPr>
          <w:rStyle w:val="Emphasis"/>
        </w:rPr>
        <w:t>deterrence</w:t>
      </w:r>
      <w:r w:rsidRPr="00E12FD6">
        <w:t>.  A commonly used phrase in the nuclear business is, “The U.S. uses nuclear weapons every day to keep the peace.”</w:t>
      </w:r>
    </w:p>
    <w:p w14:paraId="07A3DBEE" w14:textId="77777777" w:rsidR="0000101D" w:rsidRDefault="0000101D" w:rsidP="0000101D"/>
    <w:p w14:paraId="0BDF633F" w14:textId="77777777" w:rsidR="0000101D" w:rsidRDefault="0000101D" w:rsidP="0000101D">
      <w:pPr>
        <w:pStyle w:val="Heading3"/>
        <w:rPr>
          <w:rFonts w:cs="Arial"/>
        </w:rPr>
      </w:pPr>
      <w:r>
        <w:rPr>
          <w:rFonts w:cs="Arial"/>
        </w:rPr>
        <w:t>A2: Homer Dixon—2NC</w:t>
      </w:r>
    </w:p>
    <w:p w14:paraId="13EF2F26" w14:textId="77777777" w:rsidR="0000101D" w:rsidRPr="00A422C1" w:rsidRDefault="0000101D" w:rsidP="0000101D"/>
    <w:p w14:paraId="59F06E50" w14:textId="77777777" w:rsidR="0000101D" w:rsidRPr="0084015E" w:rsidRDefault="0000101D" w:rsidP="0000101D">
      <w:pPr>
        <w:pStyle w:val="Heading4"/>
        <w:rPr>
          <w:rFonts w:cs="Arial"/>
        </w:rPr>
      </w:pPr>
      <w:r w:rsidRPr="0084015E">
        <w:rPr>
          <w:rFonts w:cs="Arial"/>
        </w:rPr>
        <w:t xml:space="preserve">Polycrisis inevitable—UET isn’t key because its about policy. Dems or a checked trump still causes it. </w:t>
      </w:r>
    </w:p>
    <w:p w14:paraId="77C4E506" w14:textId="77777777" w:rsidR="0000101D" w:rsidRPr="0084015E" w:rsidRDefault="0000101D" w:rsidP="0000101D">
      <w:bookmarkStart w:id="3" w:name="_Hlk209025284"/>
      <w:r w:rsidRPr="0084015E">
        <w:rPr>
          <w:rStyle w:val="Style13ptBold"/>
        </w:rPr>
        <w:t>1AC Homer-Dixon et al. ‘24</w:t>
      </w:r>
      <w:r w:rsidRPr="0084015E">
        <w:t xml:space="preserve"> [</w:t>
      </w:r>
      <w:r w:rsidRPr="0084015E">
        <w:rPr>
          <w:b/>
          <w:bCs/>
        </w:rPr>
        <w:t>Thomas Homer-Dixon</w:t>
      </w:r>
      <w:r w:rsidRPr="0084015E">
        <w:t xml:space="preserve">, Ph.D. in IR and conflict theory from MIT, is the Executive Director of the Cascade institute; </w:t>
      </w:r>
      <w:r w:rsidRPr="0084015E">
        <w:rPr>
          <w:b/>
          <w:bCs/>
        </w:rPr>
        <w:t>Michael Lawrence</w:t>
      </w:r>
      <w:r w:rsidRPr="0084015E">
        <w:t xml:space="preserve">, PhD in Global Governance at the Balsillie School of International Affairs from the University of Waterloo, is a Research Fellow on the Polycrisis program at the Cascade Institute; </w:t>
      </w:r>
      <w:r w:rsidRPr="0084015E">
        <w:rPr>
          <w:b/>
          <w:bCs/>
        </w:rPr>
        <w:t>Megan Shipman</w:t>
      </w:r>
      <w:r w:rsidRPr="0084015E">
        <w:t xml:space="preserve">, PhD in neuroscience from the University of Vermont, works at the Cascade Institute on the Polycrisis Team; </w:t>
      </w:r>
      <w:r w:rsidRPr="0084015E">
        <w:rPr>
          <w:b/>
          <w:bCs/>
        </w:rPr>
        <w:t>Luke Kemp</w:t>
      </w:r>
      <w:r w:rsidRPr="0084015E">
        <w:t xml:space="preserve">, Ph.D. in Political Science and International Relations from The Australian National University, is currently self employed, but was a Faculty Fellow at Notre Dame Institute for Advanced Study </w:t>
      </w:r>
      <w:r w:rsidRPr="00453067">
        <w:rPr>
          <w:sz w:val="8"/>
          <w:szCs w:val="8"/>
        </w:rPr>
        <w:t>https://www.youtube.com/watch?v=lW1qpurPqyU</w:t>
      </w:r>
      <w:r w:rsidRPr="0084015E">
        <w:t>. “Impact 2024: How Donal Trump’s Reelection Could Amplify Global Inter-systemic Risk,” Cascade Institute, 10-03-2024]</w:t>
      </w:r>
      <w:bookmarkEnd w:id="3"/>
    </w:p>
    <w:p w14:paraId="579321F2" w14:textId="77777777" w:rsidR="0000101D" w:rsidRPr="0084015E" w:rsidRDefault="0000101D" w:rsidP="0000101D">
      <w:pPr>
        <w:rPr>
          <w:rStyle w:val="Emphasis"/>
        </w:rPr>
      </w:pPr>
      <w:r w:rsidRPr="0084015E">
        <w:t xml:space="preserve">In many ways, Mr. </w:t>
      </w:r>
      <w:r w:rsidRPr="0084015E">
        <w:rPr>
          <w:rStyle w:val="11111AAAAStyleUnderline"/>
          <w:highlight w:val="yellow"/>
        </w:rPr>
        <w:t>Trump is a product</w:t>
      </w:r>
      <w:r w:rsidRPr="0084015E">
        <w:rPr>
          <w:rStyle w:val="11111AAAAStyleUnderline"/>
        </w:rPr>
        <w:t xml:space="preserve">, or a symptom, </w:t>
      </w:r>
      <w:r w:rsidRPr="0084015E">
        <w:rPr>
          <w:rStyle w:val="11111AAAAStyleUnderline"/>
          <w:highlight w:val="yellow"/>
        </w:rPr>
        <w:t>of</w:t>
      </w:r>
      <w:r w:rsidRPr="0084015E">
        <w:rPr>
          <w:rStyle w:val="11111AAAAStyleUnderline"/>
        </w:rPr>
        <w:t xml:space="preserve"> global </w:t>
      </w:r>
      <w:r w:rsidRPr="0084015E">
        <w:rPr>
          <w:rStyle w:val="Emphasis"/>
          <w:highlight w:val="yellow"/>
        </w:rPr>
        <w:t>systemic stresses</w:t>
      </w:r>
      <w:r w:rsidRPr="0084015E">
        <w:rPr>
          <w:rStyle w:val="11111AAAAStyleUnderline"/>
        </w:rPr>
        <w:t xml:space="preserve"> that were </w:t>
      </w:r>
      <w:r w:rsidRPr="0084015E">
        <w:rPr>
          <w:rStyle w:val="Emphasis"/>
        </w:rPr>
        <w:t>worsening for decades</w:t>
      </w:r>
      <w:r w:rsidRPr="0084015E">
        <w:rPr>
          <w:rStyle w:val="11111AAAAStyleUnderline"/>
        </w:rPr>
        <w:t xml:space="preserve"> before he became a Presidential candidate.</w:t>
      </w:r>
      <w:r w:rsidRPr="0084015E">
        <w:t xml:space="preserve"> </w:t>
      </w:r>
      <w:r w:rsidRPr="0084015E">
        <w:rPr>
          <w:rStyle w:val="11111AAAAStyleUnderline"/>
        </w:rPr>
        <w:t xml:space="preserve">Growing economic precarity and </w:t>
      </w:r>
      <w:r w:rsidRPr="0084015E">
        <w:rPr>
          <w:rStyle w:val="Emphasis"/>
          <w:highlight w:val="yellow"/>
        </w:rPr>
        <w:t>inequality</w:t>
      </w:r>
      <w:r w:rsidRPr="0084015E">
        <w:rPr>
          <w:rStyle w:val="11111AAAAStyleUnderline"/>
        </w:rPr>
        <w:t xml:space="preserve">, widespread political and social </w:t>
      </w:r>
      <w:r w:rsidRPr="0084015E">
        <w:rPr>
          <w:rStyle w:val="Emphasis"/>
          <w:highlight w:val="yellow"/>
        </w:rPr>
        <w:t>alienation</w:t>
      </w:r>
      <w:r w:rsidRPr="0084015E">
        <w:rPr>
          <w:rStyle w:val="11111AAAAStyleUnderline"/>
        </w:rPr>
        <w:t xml:space="preserve">, soaring international migration, American hegemonic </w:t>
      </w:r>
      <w:r w:rsidRPr="0084015E">
        <w:rPr>
          <w:rStyle w:val="Emphasis"/>
          <w:highlight w:val="yellow"/>
        </w:rPr>
        <w:t>retrenchment</w:t>
      </w:r>
      <w:r w:rsidRPr="0084015E">
        <w:rPr>
          <w:rStyle w:val="11111AAAAStyleUnderline"/>
          <w:highlight w:val="yellow"/>
        </w:rPr>
        <w:t>, and</w:t>
      </w:r>
      <w:r w:rsidRPr="0084015E">
        <w:rPr>
          <w:rStyle w:val="11111AAAAStyleUnderline"/>
        </w:rPr>
        <w:t xml:space="preserve"> the </w:t>
      </w:r>
      <w:r w:rsidRPr="0084015E">
        <w:rPr>
          <w:rStyle w:val="Emphasis"/>
          <w:highlight w:val="yellow"/>
        </w:rPr>
        <w:t>weakening</w:t>
      </w:r>
      <w:r w:rsidRPr="0084015E">
        <w:rPr>
          <w:rStyle w:val="11111AAAAStyleUnderline"/>
        </w:rPr>
        <w:t xml:space="preserve"> of </w:t>
      </w:r>
      <w:r w:rsidRPr="0084015E">
        <w:rPr>
          <w:rStyle w:val="Emphasis"/>
        </w:rPr>
        <w:t>multilat</w:t>
      </w:r>
      <w:r w:rsidRPr="0084015E">
        <w:rPr>
          <w:rStyle w:val="11111AAAAStyleUnderline"/>
        </w:rPr>
        <w:t>eral</w:t>
      </w:r>
      <w:r w:rsidRPr="0084015E">
        <w:rPr>
          <w:rStyle w:val="Emphasis"/>
        </w:rPr>
        <w:t xml:space="preserve"> </w:t>
      </w:r>
      <w:r w:rsidRPr="0084015E">
        <w:rPr>
          <w:rStyle w:val="Emphasis"/>
          <w:highlight w:val="yellow"/>
        </w:rPr>
        <w:t>institutions</w:t>
      </w:r>
      <w:r w:rsidRPr="0084015E">
        <w:rPr>
          <w:rStyle w:val="11111AAAAStyleUnderline"/>
          <w:highlight w:val="yellow"/>
        </w:rPr>
        <w:t xml:space="preserve"> all predated</w:t>
      </w:r>
      <w:r w:rsidRPr="0084015E">
        <w:t xml:space="preserve"> Mr. </w:t>
      </w:r>
      <w:r w:rsidRPr="0084015E">
        <w:rPr>
          <w:rStyle w:val="Emphasis"/>
        </w:rPr>
        <w:t>Trump</w:t>
      </w:r>
      <w:r w:rsidRPr="0084015E">
        <w:t xml:space="preserve">’s first term. He exploited many of these trends to gain office. The </w:t>
      </w:r>
      <w:r w:rsidRPr="0084015E">
        <w:rPr>
          <w:rStyle w:val="11111AAAAStyleUnderline"/>
          <w:highlight w:val="yellow"/>
        </w:rPr>
        <w:t>Biden</w:t>
      </w:r>
      <w:r w:rsidRPr="0084015E">
        <w:rPr>
          <w:rStyle w:val="11111AAAAStyleUnderline"/>
        </w:rPr>
        <w:t xml:space="preserve"> administration found itself </w:t>
      </w:r>
      <w:r w:rsidRPr="0084015E">
        <w:rPr>
          <w:rStyle w:val="11111AAAAStyleUnderline"/>
          <w:highlight w:val="yellow"/>
        </w:rPr>
        <w:t xml:space="preserve">subject to the </w:t>
      </w:r>
      <w:r w:rsidRPr="0084015E">
        <w:rPr>
          <w:rStyle w:val="Emphasis"/>
          <w:highlight w:val="yellow"/>
        </w:rPr>
        <w:t>same</w:t>
      </w:r>
      <w:r w:rsidRPr="0084015E">
        <w:rPr>
          <w:rStyle w:val="Emphasis"/>
        </w:rPr>
        <w:t xml:space="preserve"> array of </w:t>
      </w:r>
      <w:r w:rsidRPr="0084015E">
        <w:rPr>
          <w:rStyle w:val="Emphasis"/>
          <w:highlight w:val="yellow"/>
        </w:rPr>
        <w:t>stresses</w:t>
      </w:r>
      <w:r w:rsidRPr="0084015E">
        <w:rPr>
          <w:rStyle w:val="11111AAAAStyleUnderline"/>
        </w:rPr>
        <w:t xml:space="preserve"> and felt compelled to continue many of the first Trump</w:t>
      </w:r>
      <w:r w:rsidRPr="0084015E">
        <w:t xml:space="preserve"> administration’s </w:t>
      </w:r>
      <w:r w:rsidRPr="0084015E">
        <w:rPr>
          <w:rStyle w:val="11111AAAAStyleUnderline"/>
        </w:rPr>
        <w:t>policies</w:t>
      </w:r>
      <w:r w:rsidRPr="0084015E">
        <w:t xml:space="preserve">, including trade measures targeting China, harsh immigration restrictions, and support for domestic fossil-fuel production. </w:t>
      </w:r>
      <w:r w:rsidRPr="0084015E">
        <w:rPr>
          <w:rStyle w:val="Emphasis"/>
          <w:highlight w:val="yellow"/>
        </w:rPr>
        <w:t>A Harris-Walz government would likely do similar things. Global systemic stresses and the global polycrisis will continue to escalate regardless of the 2024 electoral outcome.</w:t>
      </w:r>
    </w:p>
    <w:p w14:paraId="428A2A0A" w14:textId="77777777" w:rsidR="0000101D" w:rsidRPr="0084015E" w:rsidRDefault="0000101D" w:rsidP="0000101D"/>
    <w:p w14:paraId="497B9567" w14:textId="77777777" w:rsidR="0000101D" w:rsidRPr="0084015E" w:rsidRDefault="0000101D" w:rsidP="0000101D"/>
    <w:p w14:paraId="251F6D1B" w14:textId="77777777" w:rsidR="0000101D" w:rsidRPr="00561C9C" w:rsidRDefault="0000101D" w:rsidP="0000101D"/>
    <w:p w14:paraId="52CC2C2B" w14:textId="77777777" w:rsidR="0000101D" w:rsidRPr="00F711F5" w:rsidRDefault="0000101D" w:rsidP="0000101D">
      <w:pPr>
        <w:pStyle w:val="Heading3"/>
        <w:rPr>
          <w:rFonts w:cs="Arial"/>
        </w:rPr>
      </w:pPr>
      <w:r>
        <w:rPr>
          <w:rFonts w:cs="Arial"/>
        </w:rPr>
        <w:t>Polycrisis D: 1NC</w:t>
      </w:r>
    </w:p>
    <w:p w14:paraId="7DC74655" w14:textId="77777777" w:rsidR="0000101D" w:rsidRPr="00F711F5" w:rsidRDefault="0000101D" w:rsidP="0000101D"/>
    <w:p w14:paraId="60E22D7A" w14:textId="77777777" w:rsidR="0000101D" w:rsidRPr="00F73B8E" w:rsidRDefault="0000101D" w:rsidP="0000101D">
      <w:pPr>
        <w:pStyle w:val="Heading4"/>
      </w:pPr>
      <w:r w:rsidRPr="00F73B8E">
        <w:t xml:space="preserve">Polycrisis is a meaningless buzzword </w:t>
      </w:r>
    </w:p>
    <w:p w14:paraId="5FF7923C" w14:textId="77777777" w:rsidR="0000101D" w:rsidRPr="00F711F5" w:rsidRDefault="0000101D" w:rsidP="0000101D">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https://www.vox.com/23572710/polycrisis-davos-history-climate-russia-ukraine-inflation</w:t>
      </w:r>
    </w:p>
    <w:p w14:paraId="37B1FDBC" w14:textId="77777777" w:rsidR="0000101D" w:rsidRPr="00F711F5" w:rsidRDefault="0000101D" w:rsidP="0000101D"/>
    <w:p w14:paraId="425FEB64" w14:textId="77777777" w:rsidR="0000101D" w:rsidRPr="00F711F5" w:rsidRDefault="0000101D" w:rsidP="0000101D">
      <w:pPr>
        <w:rPr>
          <w:rFonts w:eastAsia="Calibri"/>
        </w:rPr>
      </w:pPr>
      <w:r w:rsidRPr="00F711F5">
        <w:rPr>
          <w:rFonts w:eastAsia="Calibri"/>
        </w:rPr>
        <w:t xml:space="preserve">There is </w:t>
      </w:r>
      <w:r w:rsidRPr="00F711F5">
        <w:rPr>
          <w:rStyle w:val="11111AAAAStyleUnderline"/>
        </w:rPr>
        <w:t>nothing</w:t>
      </w:r>
      <w:r w:rsidRPr="00F711F5">
        <w:rPr>
          <w:rFonts w:eastAsia="Calibri"/>
        </w:rPr>
        <w:t xml:space="preserve"> that </w:t>
      </w:r>
      <w:r w:rsidRPr="00496D07">
        <w:rPr>
          <w:rStyle w:val="11111AAAAStyleUnderline"/>
          <w:highlight w:val="yellow"/>
        </w:rPr>
        <w:t>Davos</w:t>
      </w:r>
      <w:r w:rsidRPr="00F711F5">
        <w:rPr>
          <w:rFonts w:eastAsia="Calibri"/>
        </w:rPr>
        <w:t xml:space="preserve"> </w:t>
      </w:r>
      <w:r w:rsidRPr="00F711F5">
        <w:rPr>
          <w:rStyle w:val="Emphasis"/>
          <w:highlight w:val="yellow"/>
        </w:rPr>
        <w:t>loves</w:t>
      </w:r>
      <w:r w:rsidRPr="00F711F5">
        <w:rPr>
          <w:rStyle w:val="Emphasis"/>
        </w:rPr>
        <w:t xml:space="preserve"> more</w:t>
      </w:r>
      <w:r w:rsidRPr="00F711F5">
        <w:rPr>
          <w:rStyle w:val="11111AAAAStyleUnderline"/>
        </w:rPr>
        <w:t xml:space="preserve"> than </w:t>
      </w:r>
      <w:r w:rsidRPr="00F711F5">
        <w:rPr>
          <w:rStyle w:val="11111AAAAStyleUnderline"/>
          <w:highlight w:val="yellow"/>
        </w:rPr>
        <w:t xml:space="preserve">a </w:t>
      </w:r>
      <w:r w:rsidRPr="00F711F5">
        <w:rPr>
          <w:rStyle w:val="Emphasis"/>
          <w:highlight w:val="yellow"/>
        </w:rPr>
        <w:t>good buzzword</w:t>
      </w:r>
      <w:r w:rsidRPr="00F711F5">
        <w:rPr>
          <w:rFonts w:eastAsia="Calibri"/>
        </w:rPr>
        <w:t xml:space="preserve">, and in 2023 </w:t>
      </w:r>
      <w:r w:rsidRPr="00F711F5">
        <w:rPr>
          <w:rStyle w:val="11111AAAAStyleUnderline"/>
        </w:rPr>
        <w:t>that buzzword was</w:t>
      </w:r>
      <w:r w:rsidRPr="00F711F5">
        <w:rPr>
          <w:rFonts w:eastAsia="Calibri"/>
        </w:rPr>
        <w:t xml:space="preserve"> “</w:t>
      </w:r>
      <w:r w:rsidRPr="00F711F5">
        <w:rPr>
          <w:rStyle w:val="Emphasis"/>
        </w:rPr>
        <w:t>polycrisis</w:t>
      </w:r>
      <w:r w:rsidRPr="00F711F5">
        <w:rPr>
          <w:rFonts w:eastAsia="Calibri"/>
        </w:rPr>
        <w:t>.”</w:t>
      </w:r>
    </w:p>
    <w:p w14:paraId="74D629DA" w14:textId="77777777" w:rsidR="0000101D" w:rsidRPr="00F711F5" w:rsidRDefault="0000101D" w:rsidP="0000101D">
      <w:pPr>
        <w:rPr>
          <w:rFonts w:eastAsia="Calibri"/>
        </w:rPr>
      </w:pPr>
      <w:r w:rsidRPr="00F711F5">
        <w:rPr>
          <w:rFonts w:eastAsia="Calibri"/>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71077D2" w14:textId="77777777" w:rsidR="0000101D" w:rsidRPr="00F711F5" w:rsidRDefault="0000101D" w:rsidP="0000101D">
      <w:pPr>
        <w:rPr>
          <w:rFonts w:eastAsia="Calibri"/>
        </w:rPr>
      </w:pPr>
      <w:r w:rsidRPr="00F711F5">
        <w:rPr>
          <w:rFonts w:eastAsia="Calibri"/>
        </w:rPr>
        <w:t xml:space="preserve">This warning generated a lot of hand-wringing on the narrow streets of Davos. Little wonder — </w:t>
      </w:r>
      <w:r w:rsidRPr="00F711F5">
        <w:rPr>
          <w:rStyle w:val="Emphasis"/>
          <w:highlight w:val="yellow"/>
        </w:rPr>
        <w:t>a “polycrisis”</w:t>
      </w:r>
      <w:r w:rsidRPr="00F711F5">
        <w:rPr>
          <w:rStyle w:val="11111AAAAStyleUnderline"/>
        </w:rPr>
        <w:t xml:space="preserve"> sounds pretty bad</w:t>
      </w:r>
      <w:r w:rsidRPr="00F711F5">
        <w:rPr>
          <w:rFonts w:eastAsia="Calibri"/>
        </w:rPr>
        <w:t xml:space="preserve">! But it also </w:t>
      </w:r>
      <w:r w:rsidRPr="00F711F5">
        <w:rPr>
          <w:rStyle w:val="11111AAAAStyleUnderline"/>
        </w:rPr>
        <w:t>sounds</w:t>
      </w:r>
      <w:r w:rsidRPr="00F711F5">
        <w:rPr>
          <w:rFonts w:eastAsia="Calibri"/>
        </w:rPr>
        <w:t xml:space="preserve"> to some </w:t>
      </w:r>
      <w:r w:rsidRPr="00F711F5">
        <w:rPr>
          <w:rStyle w:val="11111AAAAStyleUnderline"/>
        </w:rPr>
        <w:t xml:space="preserve">like </w:t>
      </w:r>
      <w:r w:rsidRPr="00F711F5">
        <w:rPr>
          <w:rStyle w:val="11111AAAAStyleUnderline"/>
          <w:highlight w:val="yellow"/>
        </w:rPr>
        <w:t xml:space="preserve">a </w:t>
      </w:r>
      <w:r w:rsidRPr="00F711F5">
        <w:rPr>
          <w:rStyle w:val="Emphasis"/>
          <w:highlight w:val="yellow"/>
        </w:rPr>
        <w:t>confusing</w:t>
      </w:r>
      <w:r w:rsidRPr="00F711F5">
        <w:rPr>
          <w:rStyle w:val="11111AAAAStyleUnderline"/>
        </w:rPr>
        <w:t xml:space="preserve"> and </w:t>
      </w:r>
      <w:r w:rsidRPr="00F711F5">
        <w:rPr>
          <w:rStyle w:val="Emphasis"/>
          <w:highlight w:val="yellow"/>
        </w:rPr>
        <w:t>redundant neologism</w:t>
      </w:r>
      <w:r w:rsidRPr="00F711F5">
        <w:rPr>
          <w:rFonts w:eastAsia="Calibri"/>
        </w:rPr>
        <w:t xml:space="preserve">. In the opening Davos panel, </w:t>
      </w:r>
      <w:r w:rsidRPr="00F711F5">
        <w:rPr>
          <w:rStyle w:val="11111AAAAStyleUnderline"/>
          <w:highlight w:val="yellow"/>
        </w:rPr>
        <w:t>historian</w:t>
      </w:r>
      <w:r w:rsidRPr="00F711F5">
        <w:rPr>
          <w:rStyle w:val="11111AAAAStyleUnderline"/>
        </w:rPr>
        <w:t xml:space="preserve"> Niall Ferguson </w:t>
      </w:r>
      <w:r w:rsidRPr="00496D07">
        <w:rPr>
          <w:rStyle w:val="Emphasis"/>
          <w:highlight w:val="yellow"/>
        </w:rPr>
        <w:t>reject</w:t>
      </w:r>
      <w:r w:rsidRPr="00496D07">
        <w:rPr>
          <w:rStyle w:val="11111AAAAStyleUnderline"/>
        </w:rPr>
        <w:t>e</w:t>
      </w:r>
      <w:r w:rsidRPr="00F711F5">
        <w:rPr>
          <w:rStyle w:val="11111AAAAStyleUnderline"/>
        </w:rPr>
        <w:t xml:space="preserve">d </w:t>
      </w:r>
      <w:r w:rsidRPr="00F711F5">
        <w:rPr>
          <w:rStyle w:val="11111AAAAStyleUnderline"/>
          <w:highlight w:val="yellow"/>
        </w:rPr>
        <w:t>the term</w:t>
      </w:r>
      <w:r w:rsidRPr="00F711F5">
        <w:rPr>
          <w:rFonts w:eastAsia="Calibri"/>
        </w:rPr>
        <w:t>, explaining it as “</w:t>
      </w:r>
      <w:r w:rsidRPr="00F711F5">
        <w:rPr>
          <w:rStyle w:val="Emphasis"/>
          <w:highlight w:val="yellow"/>
        </w:rPr>
        <w:t>just history happening</w:t>
      </w:r>
      <w:r w:rsidRPr="00F711F5">
        <w:rPr>
          <w:rFonts w:eastAsia="Calibri"/>
        </w:rPr>
        <w:t xml:space="preserve">.” In a bit of hot FT-on-FT action, columnist Gideon Rachman characterized </w:t>
      </w:r>
      <w:r w:rsidRPr="00F711F5">
        <w:rPr>
          <w:rStyle w:val="11111AAAAStyleUnderline"/>
        </w:rPr>
        <w:t xml:space="preserve">polycrisis as one of his </w:t>
      </w:r>
      <w:r w:rsidRPr="00F711F5">
        <w:rPr>
          <w:rStyle w:val="Emphasis"/>
        </w:rPr>
        <w:t>least favorite terms</w:t>
      </w:r>
      <w:r w:rsidRPr="00F711F5">
        <w:rPr>
          <w:rFonts w:eastAsia="Calibri"/>
        </w:rPr>
        <w:t>, asking, “</w:t>
      </w:r>
      <w:r w:rsidRPr="00F711F5">
        <w:rPr>
          <w:rStyle w:val="Emphasis"/>
          <w:highlight w:val="yellow"/>
        </w:rPr>
        <w:t>Does it actually mean anything</w:t>
      </w:r>
      <w:r w:rsidRPr="00F711F5">
        <w:rPr>
          <w:rStyle w:val="11111AAAAStyleUnderline"/>
          <w:highlight w:val="yellow"/>
        </w:rPr>
        <w:t>?”</w:t>
      </w:r>
    </w:p>
    <w:p w14:paraId="2DD19539" w14:textId="77777777" w:rsidR="0000101D" w:rsidRPr="00F711F5" w:rsidRDefault="0000101D" w:rsidP="0000101D">
      <w:pPr>
        <w:rPr>
          <w:rFonts w:eastAsia="Calibri"/>
        </w:rPr>
      </w:pPr>
      <w:r w:rsidRPr="00F711F5">
        <w:rPr>
          <w:rFonts w:eastAsia="Calibri"/>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C566EB1" w14:textId="77777777" w:rsidR="0000101D" w:rsidRPr="00F711F5" w:rsidRDefault="0000101D" w:rsidP="0000101D">
      <w:pPr>
        <w:rPr>
          <w:rFonts w:eastAsia="Calibri"/>
        </w:rPr>
      </w:pPr>
      <w:r w:rsidRPr="00F711F5">
        <w:rPr>
          <w:rFonts w:eastAsia="Calibri"/>
        </w:rPr>
        <w:t xml:space="preserve">That is a legitimate concern. Just because the concept of a </w:t>
      </w:r>
      <w:r w:rsidRPr="00F711F5">
        <w:rPr>
          <w:rStyle w:val="11111AAAAStyleUnderline"/>
          <w:highlight w:val="yellow"/>
        </w:rPr>
        <w:t>polycrisis</w:t>
      </w:r>
      <w:r w:rsidRPr="00F711F5">
        <w:rPr>
          <w:rFonts w:eastAsia="Calibri"/>
        </w:rPr>
        <w:t xml:space="preserve"> is real, however, </w:t>
      </w:r>
      <w:r w:rsidRPr="00F711F5">
        <w:rPr>
          <w:rStyle w:val="Emphasis"/>
        </w:rPr>
        <w:t>does not</w:t>
      </w:r>
      <w:r w:rsidRPr="00F711F5">
        <w:rPr>
          <w:rStyle w:val="11111AAAAStyleUnderline"/>
        </w:rPr>
        <w:t xml:space="preserve"> mean that the logic behind a polycrisis is ironclad</w:t>
      </w:r>
      <w:r w:rsidRPr="00F711F5">
        <w:rPr>
          <w:rFonts w:eastAsia="Calibri"/>
        </w:rPr>
        <w:t xml:space="preserve">. Some of it </w:t>
      </w:r>
      <w:r w:rsidRPr="00F711F5">
        <w:rPr>
          <w:rStyle w:val="11111AAAAStyleUnderline"/>
          <w:highlight w:val="yellow"/>
        </w:rPr>
        <w:t>echoes</w:t>
      </w:r>
      <w:r w:rsidRPr="00F711F5">
        <w:rPr>
          <w:rStyle w:val="11111AAAAStyleUnderline"/>
        </w:rPr>
        <w:t xml:space="preserve"> </w:t>
      </w:r>
      <w:r w:rsidRPr="00F711F5">
        <w:rPr>
          <w:rStyle w:val="Emphasis"/>
        </w:rPr>
        <w:t>19</w:t>
      </w:r>
      <w:r w:rsidRPr="00F711F5">
        <w:rPr>
          <w:rStyle w:val="Emphasis"/>
          <w:highlight w:val="yellow"/>
        </w:rPr>
        <w:t>70s</w:t>
      </w:r>
      <w:r w:rsidRPr="00F711F5">
        <w:rPr>
          <w:rStyle w:val="Emphasis"/>
        </w:rPr>
        <w:t xml:space="preserve"> concerns</w:t>
      </w:r>
      <w:r w:rsidRPr="00F711F5">
        <w:rPr>
          <w:rStyle w:val="11111AAAAStyleUnderline"/>
        </w:rPr>
        <w:t xml:space="preserve"> about </w:t>
      </w:r>
      <w:r w:rsidRPr="00F711F5">
        <w:rPr>
          <w:rStyle w:val="Emphasis"/>
        </w:rPr>
        <w:t>resource depletion</w:t>
      </w:r>
      <w:r w:rsidRPr="00F711F5">
        <w:rPr>
          <w:rStyle w:val="11111AAAAStyleUnderline"/>
        </w:rPr>
        <w:t xml:space="preserve"> combined with an </w:t>
      </w:r>
      <w:r w:rsidRPr="00F711F5">
        <w:rPr>
          <w:rStyle w:val="Emphasis"/>
        </w:rPr>
        <w:t>increasing population</w:t>
      </w:r>
      <w:r w:rsidRPr="00F711F5">
        <w:rPr>
          <w:rFonts w:eastAsia="Calibri"/>
        </w:rPr>
        <w:t xml:space="preserve"> — </w:t>
      </w:r>
      <w:r w:rsidRPr="00F711F5">
        <w:rPr>
          <w:rStyle w:val="11111AAAAStyleUnderline"/>
        </w:rPr>
        <w:t>in other words</w:t>
      </w:r>
      <w:r w:rsidRPr="00F711F5">
        <w:rPr>
          <w:rFonts w:eastAsia="Calibri"/>
        </w:rPr>
        <w:t xml:space="preserve">, </w:t>
      </w:r>
      <w:r w:rsidRPr="00F711F5">
        <w:rPr>
          <w:rStyle w:val="Emphasis"/>
        </w:rPr>
        <w:t>neo-</w:t>
      </w:r>
      <w:r w:rsidRPr="00F711F5">
        <w:rPr>
          <w:rStyle w:val="Emphasis"/>
          <w:highlight w:val="yellow"/>
        </w:rPr>
        <w:t>Malthusianism</w:t>
      </w:r>
      <w:r w:rsidRPr="00F711F5">
        <w:rPr>
          <w:rFonts w:eastAsia="Calibri"/>
        </w:rPr>
        <w:t xml:space="preserve"> </w:t>
      </w:r>
      <w:r w:rsidRPr="00F711F5">
        <w:rPr>
          <w:rStyle w:val="Emphasis"/>
          <w:highlight w:val="yellow"/>
        </w:rPr>
        <w:t>gussied up</w:t>
      </w:r>
      <w:r w:rsidRPr="00F711F5">
        <w:rPr>
          <w:rFonts w:eastAsia="Calibri"/>
        </w:rPr>
        <w:t xml:space="preserve"> to sound fancy. A lot more of </w:t>
      </w:r>
      <w:r w:rsidRPr="00F711F5">
        <w:rPr>
          <w:rStyle w:val="11111AAAAStyleUnderline"/>
        </w:rPr>
        <w:t xml:space="preserve">it </w:t>
      </w:r>
      <w:r w:rsidRPr="00F711F5">
        <w:rPr>
          <w:rStyle w:val="11111AAAAStyleUnderline"/>
          <w:highlight w:val="yellow"/>
        </w:rPr>
        <w:t>can be reduced to</w:t>
      </w:r>
      <w:r w:rsidRPr="00F711F5">
        <w:rPr>
          <w:rStyle w:val="11111AAAAStyleUnderline"/>
        </w:rPr>
        <w:t xml:space="preserve"> </w:t>
      </w:r>
      <w:r w:rsidRPr="00F711F5">
        <w:rPr>
          <w:rStyle w:val="Emphasis"/>
        </w:rPr>
        <w:t xml:space="preserve">concerns about </w:t>
      </w:r>
      <w:r w:rsidRPr="00F711F5">
        <w:rPr>
          <w:rStyle w:val="Emphasis"/>
          <w:highlight w:val="yellow"/>
        </w:rPr>
        <w:t>climate change</w:t>
      </w:r>
      <w:r w:rsidRPr="00F711F5">
        <w:rPr>
          <w:rFonts w:eastAsia="Calibri"/>
        </w:rPr>
        <w:t xml:space="preserve">, </w:t>
      </w:r>
      <w:r w:rsidRPr="00F711F5">
        <w:rPr>
          <w:rStyle w:val="11111AAAAStyleUnderline"/>
          <w:highlight w:val="yellow"/>
        </w:rPr>
        <w:t>which are</w:t>
      </w:r>
      <w:r w:rsidRPr="00F711F5">
        <w:rPr>
          <w:rFonts w:eastAsia="Calibri"/>
        </w:rPr>
        <w:t xml:space="preserve"> real but </w:t>
      </w:r>
      <w:r w:rsidRPr="00F711F5">
        <w:rPr>
          <w:rStyle w:val="11111AAAAStyleUnderline"/>
          <w:highlight w:val="yellow"/>
        </w:rPr>
        <w:t xml:space="preserve">not </w:t>
      </w:r>
      <w:r w:rsidRPr="00F711F5">
        <w:rPr>
          <w:rStyle w:val="Emphasis"/>
          <w:highlight w:val="yellow"/>
        </w:rPr>
        <w:t>poly-anything</w:t>
      </w:r>
      <w:r w:rsidRPr="00F711F5">
        <w:rPr>
          <w:rFonts w:eastAsia="Calibri"/>
        </w:rPr>
        <w:t xml:space="preserve">. Those </w:t>
      </w:r>
      <w:r w:rsidRPr="00F711F5">
        <w:rPr>
          <w:rStyle w:val="11111AAAAStyleUnderline"/>
          <w:highlight w:val="yellow"/>
        </w:rPr>
        <w:t>warnings about</w:t>
      </w:r>
      <w:r w:rsidRPr="00F711F5">
        <w:rPr>
          <w:rFonts w:eastAsia="Calibri"/>
        </w:rPr>
        <w:t xml:space="preserve"> a </w:t>
      </w:r>
      <w:r w:rsidRPr="00F711F5">
        <w:rPr>
          <w:rStyle w:val="11111AAAAStyleUnderline"/>
          <w:highlight w:val="yellow"/>
        </w:rPr>
        <w:t>polycrisis</w:t>
      </w:r>
      <w:r w:rsidRPr="00F711F5">
        <w:rPr>
          <w:rFonts w:eastAsia="Calibri"/>
        </w:rPr>
        <w:t xml:space="preserve"> might be well-intentioned, but they also </w:t>
      </w:r>
      <w:r w:rsidRPr="00F711F5">
        <w:rPr>
          <w:rStyle w:val="11111AAAAStyleUnderline"/>
          <w:highlight w:val="yellow"/>
        </w:rPr>
        <w:t>assume</w:t>
      </w:r>
      <w:r w:rsidRPr="00F711F5">
        <w:rPr>
          <w:rStyle w:val="11111AAAAStyleUnderline"/>
        </w:rPr>
        <w:t xml:space="preserve"> the </w:t>
      </w:r>
      <w:r w:rsidRPr="00F711F5">
        <w:rPr>
          <w:rStyle w:val="11111AAAAStyleUnderline"/>
          <w:highlight w:val="yellow"/>
        </w:rPr>
        <w:t xml:space="preserve">existence of </w:t>
      </w:r>
      <w:r w:rsidRPr="00F711F5">
        <w:rPr>
          <w:rStyle w:val="Emphasis"/>
          <w:highlight w:val="yellow"/>
        </w:rPr>
        <w:t>powerful</w:t>
      </w:r>
      <w:r w:rsidRPr="00F711F5">
        <w:rPr>
          <w:rStyle w:val="Emphasis"/>
        </w:rPr>
        <w:t xml:space="preserve"> negative </w:t>
      </w:r>
      <w:r w:rsidRPr="00F711F5">
        <w:rPr>
          <w:rStyle w:val="Emphasis"/>
          <w:highlight w:val="yellow"/>
        </w:rPr>
        <w:t>feedback effects</w:t>
      </w:r>
      <w:r w:rsidRPr="00F711F5">
        <w:rPr>
          <w:rStyle w:val="11111AAAAStyleUnderline"/>
          <w:highlight w:val="yellow"/>
        </w:rPr>
        <w:t xml:space="preserve"> that</w:t>
      </w:r>
      <w:r w:rsidRPr="00F711F5">
        <w:rPr>
          <w:rFonts w:eastAsia="Calibri"/>
        </w:rPr>
        <w:t xml:space="preserve"> may </w:t>
      </w:r>
      <w:r w:rsidRPr="00F711F5">
        <w:rPr>
          <w:rStyle w:val="Emphasis"/>
          <w:highlight w:val="yellow"/>
        </w:rPr>
        <w:t>not actually exist</w:t>
      </w:r>
      <w:r w:rsidRPr="00F711F5">
        <w:rPr>
          <w:rFonts w:eastAsia="Calibri"/>
        </w:rPr>
        <w:t>.</w:t>
      </w:r>
    </w:p>
    <w:p w14:paraId="7AE164F9" w14:textId="77777777" w:rsidR="0000101D" w:rsidRPr="00F711F5" w:rsidRDefault="0000101D" w:rsidP="0000101D">
      <w:pPr>
        <w:rPr>
          <w:b/>
          <w:sz w:val="20"/>
          <w:u w:val="single"/>
        </w:rPr>
      </w:pPr>
      <w:r w:rsidRPr="00F711F5">
        <w:t xml:space="preserve">The future will not be crisis-free by any stretch of the imagination — but </w:t>
      </w:r>
      <w:r w:rsidRPr="00F711F5">
        <w:rPr>
          <w:rStyle w:val="11111AAAAStyleUnderline"/>
        </w:rPr>
        <w:t>the notion of a polycrisis might do more harm than good in attempting to get a grip on the systemic risks that threaten humanity.</w:t>
      </w:r>
    </w:p>
    <w:p w14:paraId="33EB9B25" w14:textId="77777777" w:rsidR="0000101D" w:rsidRPr="00F711F5" w:rsidRDefault="0000101D" w:rsidP="0000101D"/>
    <w:p w14:paraId="3FE30D17" w14:textId="77777777" w:rsidR="0000101D" w:rsidRDefault="0000101D">
      <w:pPr>
        <w:spacing w:after="160" w:line="278" w:lineRule="auto"/>
        <w:rPr>
          <w:rFonts w:asciiTheme="minorHAnsi" w:hAnsiTheme="minorHAnsi" w:cstheme="minorBidi"/>
          <w:kern w:val="2"/>
          <w:sz w:val="24"/>
          <w:szCs w:val="24"/>
          <w14:ligatures w14:val="standardContextual"/>
        </w:rPr>
      </w:pPr>
    </w:p>
    <w:p w14:paraId="747DED0D" w14:textId="77777777" w:rsidR="0000101D" w:rsidRDefault="0000101D" w:rsidP="0000101D">
      <w:pPr>
        <w:pStyle w:val="Heading3"/>
        <w:rPr>
          <w:rFonts w:cs="Arial"/>
        </w:rPr>
      </w:pPr>
      <w:r>
        <w:rPr>
          <w:rFonts w:cs="Arial"/>
        </w:rPr>
        <w:t>D: Dispute Rez Fails—1NC</w:t>
      </w:r>
    </w:p>
    <w:p w14:paraId="21F60D53" w14:textId="77777777" w:rsidR="0000101D" w:rsidRPr="00DE0D29" w:rsidRDefault="0000101D" w:rsidP="0000101D"/>
    <w:p w14:paraId="7769F5A7" w14:textId="77777777" w:rsidR="0000101D" w:rsidRDefault="0000101D" w:rsidP="0000101D">
      <w:pPr>
        <w:pStyle w:val="Heading4"/>
        <w:rPr>
          <w:rFonts w:cs="Arial"/>
        </w:rPr>
      </w:pPr>
      <w:r w:rsidRPr="0084015E">
        <w:rPr>
          <w:rFonts w:cs="Arial"/>
        </w:rPr>
        <w:t xml:space="preserve">The plan is </w:t>
      </w:r>
      <w:r w:rsidRPr="0084015E">
        <w:rPr>
          <w:rFonts w:cs="Arial"/>
          <w:u w:val="single"/>
        </w:rPr>
        <w:t>circumvented</w:t>
      </w:r>
      <w:r>
        <w:rPr>
          <w:rFonts w:cs="Arial"/>
        </w:rPr>
        <w:t>—unions get ignored</w:t>
      </w:r>
    </w:p>
    <w:p w14:paraId="3701F2F7" w14:textId="77777777" w:rsidR="0000101D" w:rsidRDefault="0000101D" w:rsidP="0000101D">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60D2CBC4" w14:textId="77777777" w:rsidR="0000101D" w:rsidRPr="00DE0D29" w:rsidRDefault="0000101D" w:rsidP="0000101D"/>
    <w:p w14:paraId="11DFF679" w14:textId="77777777" w:rsidR="0000101D" w:rsidRPr="0084015E" w:rsidRDefault="0000101D" w:rsidP="0000101D">
      <w:r w:rsidRPr="0084015E">
        <w:t xml:space="preserve">There have been several cases this year in which </w:t>
      </w:r>
      <w:r w:rsidRPr="0084015E">
        <w:rPr>
          <w:rStyle w:val="11111AAAAStyleUnderline"/>
          <w:highlight w:val="yellow"/>
        </w:rPr>
        <w:t>federal</w:t>
      </w:r>
      <w:r w:rsidRPr="0084015E">
        <w:rPr>
          <w:rStyle w:val="11111AAAAStyleUnderline"/>
        </w:rPr>
        <w:t xml:space="preserve"> employees and </w:t>
      </w:r>
      <w:r w:rsidRPr="0084015E">
        <w:rPr>
          <w:rStyle w:val="11111AAAAStyleUnderline"/>
          <w:highlight w:val="yellow"/>
        </w:rPr>
        <w:t>unions</w:t>
      </w:r>
      <w:r w:rsidRPr="0084015E">
        <w:rPr>
          <w:rStyle w:val="11111AAAAStyleUnderline"/>
        </w:rPr>
        <w:t xml:space="preserve"> have </w:t>
      </w:r>
      <w:r w:rsidRPr="0084015E">
        <w:rPr>
          <w:rStyle w:val="11111AAAAStyleUnderline"/>
          <w:highlight w:val="yellow"/>
        </w:rPr>
        <w:t xml:space="preserve">had their cases </w:t>
      </w:r>
      <w:r w:rsidRPr="0084015E">
        <w:rPr>
          <w:rStyle w:val="Emphasis"/>
          <w:highlight w:val="yellow"/>
        </w:rPr>
        <w:t>thrown out</w:t>
      </w:r>
      <w:r w:rsidRPr="0084015E">
        <w:t xml:space="preserve"> by judges because, in general, </w:t>
      </w:r>
      <w:r w:rsidRPr="0084015E">
        <w:rPr>
          <w:rStyle w:val="11111AAAAStyleUnderline"/>
        </w:rPr>
        <w:t xml:space="preserve">federal employment </w:t>
      </w:r>
      <w:r w:rsidRPr="0084015E">
        <w:rPr>
          <w:rStyle w:val="11111AAAAStyleUnderline"/>
          <w:highlight w:val="yellow"/>
        </w:rPr>
        <w:t>disputes are supposed to be handled by</w:t>
      </w:r>
      <w:r w:rsidRPr="0084015E">
        <w:t xml:space="preserve"> administrative agencies like </w:t>
      </w:r>
      <w:r w:rsidRPr="0084015E">
        <w:rPr>
          <w:rStyle w:val="11111AAAAStyleUnderline"/>
          <w:highlight w:val="yellow"/>
        </w:rPr>
        <w:t>the M</w:t>
      </w:r>
      <w:r w:rsidRPr="0084015E">
        <w:rPr>
          <w:rStyle w:val="11111AAAAStyleUnderline"/>
        </w:rPr>
        <w:t xml:space="preserve">erit </w:t>
      </w:r>
      <w:r w:rsidRPr="0084015E">
        <w:rPr>
          <w:rStyle w:val="11111AAAAStyleUnderline"/>
          <w:highlight w:val="yellow"/>
        </w:rPr>
        <w:t>S</w:t>
      </w:r>
      <w:r w:rsidRPr="0084015E">
        <w:rPr>
          <w:rStyle w:val="11111AAAAStyleUnderline"/>
        </w:rPr>
        <w:t xml:space="preserve">ystems </w:t>
      </w:r>
      <w:r w:rsidRPr="0084015E">
        <w:rPr>
          <w:rStyle w:val="11111AAAAStyleUnderline"/>
          <w:highlight w:val="yellow"/>
        </w:rPr>
        <w:t>P</w:t>
      </w:r>
      <w:r w:rsidRPr="0084015E">
        <w:rPr>
          <w:rStyle w:val="11111AAAAStyleUnderline"/>
        </w:rPr>
        <w:t xml:space="preserve">rotection </w:t>
      </w:r>
      <w:r w:rsidRPr="0084015E">
        <w:rPr>
          <w:rStyle w:val="11111AAAAStyleUnderline"/>
          <w:highlight w:val="yellow"/>
        </w:rPr>
        <w:t>B</w:t>
      </w:r>
      <w:r w:rsidRPr="0084015E">
        <w:rPr>
          <w:rStyle w:val="11111AAAAStyleUnderline"/>
        </w:rPr>
        <w:t xml:space="preserve">oard </w:t>
      </w:r>
      <w:r w:rsidRPr="0084015E">
        <w:rPr>
          <w:rStyle w:val="11111AAAAStyleUnderline"/>
          <w:highlight w:val="yellow"/>
        </w:rPr>
        <w:t>and the F</w:t>
      </w:r>
      <w:r w:rsidRPr="0084015E">
        <w:rPr>
          <w:rStyle w:val="11111AAAAStyleUnderline"/>
        </w:rPr>
        <w:t xml:space="preserve">ederal </w:t>
      </w:r>
      <w:r w:rsidRPr="0084015E">
        <w:rPr>
          <w:rStyle w:val="11111AAAAStyleUnderline"/>
          <w:highlight w:val="yellow"/>
        </w:rPr>
        <w:t>L</w:t>
      </w:r>
      <w:r w:rsidRPr="0084015E">
        <w:rPr>
          <w:rStyle w:val="11111AAAAStyleUnderline"/>
        </w:rPr>
        <w:t xml:space="preserve">abor </w:t>
      </w:r>
      <w:r w:rsidRPr="0084015E">
        <w:rPr>
          <w:rStyle w:val="11111AAAAStyleUnderline"/>
          <w:highlight w:val="yellow"/>
        </w:rPr>
        <w:t>R</w:t>
      </w:r>
      <w:r w:rsidRPr="0084015E">
        <w:rPr>
          <w:rStyle w:val="11111AAAAStyleUnderline"/>
        </w:rPr>
        <w:t xml:space="preserve">elations </w:t>
      </w:r>
      <w:r w:rsidRPr="0084015E">
        <w:rPr>
          <w:rStyle w:val="11111AAAAStyleUnderline"/>
          <w:highlight w:val="yellow"/>
        </w:rPr>
        <w:t>A</w:t>
      </w:r>
      <w:r w:rsidRPr="0084015E">
        <w:rPr>
          <w:rStyle w:val="11111AAAAStyleUnderline"/>
        </w:rPr>
        <w:t>uthority</w:t>
      </w:r>
      <w:r w:rsidRPr="0084015E">
        <w:t>, not U.S. district courts.</w:t>
      </w:r>
    </w:p>
    <w:p w14:paraId="57FF3262" w14:textId="77777777" w:rsidR="0000101D" w:rsidRPr="0084015E" w:rsidRDefault="0000101D" w:rsidP="0000101D">
      <w:r w:rsidRPr="0084015E">
        <w:t xml:space="preserve">But what if </w:t>
      </w:r>
      <w:r w:rsidRPr="00DE0D29">
        <w:rPr>
          <w:rStyle w:val="11111AAAAStyleUnderline"/>
          <w:highlight w:val="yellow"/>
        </w:rPr>
        <w:t>those</w:t>
      </w:r>
      <w:r w:rsidRPr="00DE0D29">
        <w:rPr>
          <w:rStyle w:val="11111AAAA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743CBCCE" w14:textId="77777777" w:rsidR="0000101D" w:rsidRPr="0084015E" w:rsidRDefault="0000101D" w:rsidP="0000101D">
      <w:r w:rsidRPr="0084015E">
        <w:t xml:space="preserve">In a Sept. 12 ruling that found the Office of Personnel Management illegally ordered agencies to fire nearly 25,000 probationary employees, U.S. District Judge William Alsup said the </w:t>
      </w:r>
      <w:r w:rsidRPr="00DE0D29">
        <w:rPr>
          <w:rStyle w:val="11111AAAAStyleUnderline"/>
          <w:highlight w:val="yellow"/>
        </w:rPr>
        <w:t>agencies have become “</w:t>
      </w:r>
      <w:r w:rsidRPr="00DE0D29">
        <w:rPr>
          <w:rStyle w:val="Emphasis"/>
          <w:highlight w:val="yellow"/>
        </w:rPr>
        <w:t>functionally impaired</w:t>
      </w:r>
      <w:r w:rsidRPr="0084015E">
        <w:rPr>
          <w:rStyle w:val="11111AAAA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5924178E" w14:textId="77777777" w:rsidR="0000101D" w:rsidRPr="0084015E" w:rsidRDefault="0000101D" w:rsidP="0000101D">
      <w:r w:rsidRPr="0084015E">
        <w:t>Leadership replacements and policy changes</w:t>
      </w:r>
    </w:p>
    <w:p w14:paraId="58A89201" w14:textId="77777777" w:rsidR="0000101D" w:rsidRPr="0084015E" w:rsidRDefault="0000101D" w:rsidP="0000101D">
      <w:r w:rsidRPr="0084015E">
        <w:rPr>
          <w:rStyle w:val="11111AAAAStyleUnderline"/>
        </w:rPr>
        <w:t xml:space="preserve">Beginning with </w:t>
      </w:r>
      <w:r w:rsidRPr="0084015E">
        <w:rPr>
          <w:rStyle w:val="11111AAAAStyleUnderline"/>
          <w:highlight w:val="yellow"/>
        </w:rPr>
        <w:t>the O</w:t>
      </w:r>
      <w:r w:rsidRPr="00DE0D29">
        <w:rPr>
          <w:rStyle w:val="11111AAAAStyleUnderline"/>
        </w:rPr>
        <w:t xml:space="preserve">ffice of </w:t>
      </w:r>
      <w:r w:rsidRPr="0084015E">
        <w:rPr>
          <w:rStyle w:val="11111AAAAStyleUnderline"/>
          <w:highlight w:val="yellow"/>
        </w:rPr>
        <w:t>S</w:t>
      </w:r>
      <w:r w:rsidRPr="00DE0D29">
        <w:rPr>
          <w:rStyle w:val="11111AAAAStyleUnderline"/>
        </w:rPr>
        <w:t xml:space="preserve">pecial </w:t>
      </w:r>
      <w:r w:rsidRPr="0084015E">
        <w:rPr>
          <w:rStyle w:val="11111AAAAStyleUnderline"/>
          <w:highlight w:val="yellow"/>
        </w:rPr>
        <w:t>C</w:t>
      </w:r>
      <w:r w:rsidRPr="00DE0D29">
        <w:rPr>
          <w:rStyle w:val="11111AAAAStyleUnderline"/>
        </w:rPr>
        <w:t>ounsel</w:t>
      </w:r>
      <w:r w:rsidRPr="0084015E">
        <w:rPr>
          <w:rStyle w:val="11111AAAAStyleUnderline"/>
        </w:rPr>
        <w:t xml:space="preserve"> — the office that’s supposed to investigate federal agencies when they engage in prohibited personnel practices</w:t>
      </w:r>
      <w:r w:rsidRPr="0084015E">
        <w:t xml:space="preserve"> — critics, including Alsup, argue that </w:t>
      </w:r>
      <w:r w:rsidRPr="0084015E">
        <w:rPr>
          <w:rStyle w:val="11111AAAAStyleUnderline"/>
        </w:rPr>
        <w:t xml:space="preserve">the </w:t>
      </w:r>
      <w:r w:rsidRPr="0084015E">
        <w:rPr>
          <w:rStyle w:val="11111AAAAStyleUnderline"/>
          <w:highlight w:val="yellow"/>
        </w:rPr>
        <w:t>admin</w:t>
      </w:r>
      <w:r w:rsidRPr="0084015E">
        <w:rPr>
          <w:rStyle w:val="11111AAAAStyleUnderline"/>
        </w:rPr>
        <w:t xml:space="preserve">istration </w:t>
      </w:r>
      <w:r w:rsidRPr="00DE0D29">
        <w:rPr>
          <w:rStyle w:val="11111AAAAStyleUnderline"/>
        </w:rPr>
        <w:t>created a conflict of interest when it</w:t>
      </w:r>
      <w:r w:rsidRPr="0084015E">
        <w:rPr>
          <w:rStyle w:val="11111AAAAStyleUnderline"/>
        </w:rPr>
        <w:t xml:space="preserve"> </w:t>
      </w:r>
      <w:r w:rsidRPr="00DE0D29">
        <w:rPr>
          <w:rStyle w:val="Emphasis"/>
          <w:highlight w:val="yellow"/>
        </w:rPr>
        <w:t>fired</w:t>
      </w:r>
      <w:r w:rsidRPr="0084015E">
        <w:rPr>
          <w:rStyle w:val="11111AAAAStyleUnderline"/>
        </w:rPr>
        <w:t xml:space="preserve"> Hampton Dellinger, the Senate-confirmed special </w:t>
      </w:r>
      <w:r w:rsidRPr="00DE0D29">
        <w:rPr>
          <w:rStyle w:val="11111AAAAStyleUnderline"/>
          <w:highlight w:val="yellow"/>
        </w:rPr>
        <w:t>counsel</w:t>
      </w:r>
      <w:r w:rsidRPr="0084015E">
        <w:rPr>
          <w:rStyle w:val="11111AAAAStyleUnderline"/>
        </w:rPr>
        <w:t xml:space="preserve">, and then </w:t>
      </w:r>
      <w:r w:rsidRPr="00DE0D29">
        <w:rPr>
          <w:rStyle w:val="11111AAAAStyleUnderline"/>
        </w:rPr>
        <w:t>appointed an acting leader, Jamieson Greer, who also heads the Office of the U.S. Trade</w:t>
      </w:r>
      <w:r w:rsidRPr="0084015E">
        <w:rPr>
          <w:rStyle w:val="11111AAAAStyleUnderline"/>
        </w:rPr>
        <w:t xml:space="preserve"> Representative</w:t>
      </w:r>
      <w:r w:rsidRPr="0084015E">
        <w:t xml:space="preserve">. In other words, </w:t>
      </w:r>
      <w:r w:rsidRPr="0084015E">
        <w:rPr>
          <w:rStyle w:val="11111AAAAStyleUnderline"/>
        </w:rPr>
        <w:t>the leader of an office that’s supposed to investigate federal agencies also heads one</w:t>
      </w:r>
      <w:r w:rsidRPr="0084015E">
        <w:t xml:space="preserve"> of those federal agencies.</w:t>
      </w:r>
    </w:p>
    <w:p w14:paraId="55F60E06" w14:textId="77777777" w:rsidR="0000101D" w:rsidRPr="00DE0D29" w:rsidRDefault="0000101D" w:rsidP="0000101D">
      <w:r w:rsidRPr="0084015E">
        <w:t xml:space="preserve">And when the White House fired Dellinger, </w:t>
      </w:r>
      <w:r w:rsidRPr="00DE0D29">
        <w:t>OSC also dramatically changed its view of what federal employment law says with regard to probationary workers and how they can be fired.</w:t>
      </w:r>
    </w:p>
    <w:p w14:paraId="5B84D7F7" w14:textId="77777777" w:rsidR="0000101D" w:rsidRPr="00DE0D29" w:rsidRDefault="0000101D" w:rsidP="0000101D">
      <w:r w:rsidRPr="00DE0D29">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25E0C21" w14:textId="77777777" w:rsidR="0000101D" w:rsidRPr="0084015E" w:rsidRDefault="0000101D" w:rsidP="0000101D">
      <w:r w:rsidRPr="0084015E">
        <w:t xml:space="preserve">Meanwhile, </w:t>
      </w:r>
      <w:r w:rsidRPr="0084015E">
        <w:rPr>
          <w:rStyle w:val="11111AAAAStyleUnderline"/>
          <w:highlight w:val="yellow"/>
        </w:rPr>
        <w:t xml:space="preserve">the </w:t>
      </w:r>
      <w:r w:rsidRPr="00005B4C">
        <w:rPr>
          <w:rStyle w:val="Emphasis"/>
          <w:highlight w:val="yellow"/>
        </w:rPr>
        <w:t>M</w:t>
      </w:r>
      <w:r w:rsidRPr="0084015E">
        <w:rPr>
          <w:rStyle w:val="11111AAAAStyleUnderline"/>
        </w:rPr>
        <w:t xml:space="preserve">erit </w:t>
      </w:r>
      <w:r w:rsidRPr="00005B4C">
        <w:rPr>
          <w:rStyle w:val="Emphasis"/>
          <w:highlight w:val="yellow"/>
        </w:rPr>
        <w:t>S</w:t>
      </w:r>
      <w:r w:rsidRPr="0084015E">
        <w:rPr>
          <w:rStyle w:val="11111AAAAStyleUnderline"/>
        </w:rPr>
        <w:t xml:space="preserve">ystems </w:t>
      </w:r>
      <w:r w:rsidRPr="00005B4C">
        <w:rPr>
          <w:rStyle w:val="Emphasis"/>
          <w:highlight w:val="yellow"/>
        </w:rPr>
        <w:t>P</w:t>
      </w:r>
      <w:r w:rsidRPr="0084015E">
        <w:rPr>
          <w:rStyle w:val="11111AAAAStyleUnderline"/>
        </w:rPr>
        <w:t xml:space="preserve">rotection </w:t>
      </w:r>
      <w:r w:rsidRPr="00005B4C">
        <w:rPr>
          <w:rStyle w:val="Emphasis"/>
          <w:highlight w:val="yellow"/>
        </w:rPr>
        <w:t>B</w:t>
      </w:r>
      <w:r w:rsidRPr="0084015E">
        <w:rPr>
          <w:rStyle w:val="11111AAAAStyleUnderline"/>
        </w:rPr>
        <w:t>oard,</w:t>
      </w:r>
      <w:r w:rsidRPr="0084015E">
        <w:t xml:space="preserve"> the independent agency that’s supposed to hear individual employees’ claims of agency wrongdoing on personnel issues, </w:t>
      </w:r>
      <w:r w:rsidRPr="0084015E">
        <w:rPr>
          <w:rStyle w:val="11111AAAAStyleUnderline"/>
          <w:highlight w:val="yellow"/>
        </w:rPr>
        <w:t>is</w:t>
      </w:r>
      <w:r w:rsidRPr="00005B4C">
        <w:t xml:space="preserve"> </w:t>
      </w:r>
      <w:r w:rsidRPr="00005B4C">
        <w:rPr>
          <w:rStyle w:val="11111AAAAStyleUnderline"/>
        </w:rPr>
        <w:t xml:space="preserve">operating </w:t>
      </w:r>
      <w:r w:rsidRPr="0084015E">
        <w:rPr>
          <w:rStyle w:val="Emphasis"/>
          <w:highlight w:val="yellow"/>
        </w:rPr>
        <w:t>without</w:t>
      </w:r>
      <w:r w:rsidRPr="00005B4C">
        <w:t xml:space="preserve"> a </w:t>
      </w:r>
      <w:r w:rsidRPr="0084015E">
        <w:rPr>
          <w:rStyle w:val="Emphasis"/>
          <w:highlight w:val="yellow"/>
        </w:rPr>
        <w:t>quorum</w:t>
      </w:r>
      <w:r w:rsidRPr="0084015E">
        <w:rPr>
          <w:rStyle w:val="11111AAAAStyleUnderline"/>
        </w:rPr>
        <w:t xml:space="preserve"> </w:t>
      </w:r>
      <w:r w:rsidRPr="0084015E">
        <w:t xml:space="preserve">since April, when President Trump fired one of its members, Cathy Harris. </w:t>
      </w:r>
      <w:r w:rsidRPr="00005B4C">
        <w:t>The MSPB can still take some actions</w:t>
      </w:r>
      <w:r w:rsidRPr="0084015E">
        <w:t xml:space="preserve"> via its administrative law judges, </w:t>
      </w:r>
      <w:r w:rsidRPr="0084015E">
        <w:rPr>
          <w:rStyle w:val="11111AAAAStyleUnderline"/>
        </w:rPr>
        <w:t xml:space="preserve">but with only one member seated on what’s supposed to be a three-member board, </w:t>
      </w:r>
      <w:r w:rsidRPr="00005B4C">
        <w:rPr>
          <w:rStyle w:val="11111AAAAStyleUnderline"/>
        </w:rPr>
        <w:t xml:space="preserve">it </w:t>
      </w:r>
      <w:r w:rsidRPr="00005B4C">
        <w:rPr>
          <w:rStyle w:val="Emphasis"/>
          <w:highlight w:val="yellow"/>
        </w:rPr>
        <w:t>can’t render</w:t>
      </w:r>
      <w:r w:rsidRPr="00005B4C">
        <w:rPr>
          <w:rStyle w:val="11111AAAAStyleUnderline"/>
        </w:rPr>
        <w:t xml:space="preserve"> final </w:t>
      </w:r>
      <w:r w:rsidRPr="00005B4C">
        <w:rPr>
          <w:rStyle w:val="Emphasis"/>
          <w:highlight w:val="yellow"/>
        </w:rPr>
        <w:t>decisions</w:t>
      </w:r>
      <w:r w:rsidRPr="0084015E">
        <w:rPr>
          <w:rStyle w:val="11111AAAAStyleUnderline"/>
        </w:rPr>
        <w:t>, if</w:t>
      </w:r>
      <w:r w:rsidRPr="0084015E">
        <w:t xml:space="preserve">, for example, </w:t>
      </w:r>
      <w:r w:rsidRPr="0084015E">
        <w:rPr>
          <w:rStyle w:val="11111AAAAStyleUnderline"/>
        </w:rPr>
        <w:t>the agency or the employee disagrees and wants to exercise their right</w:t>
      </w:r>
      <w:r w:rsidRPr="0084015E">
        <w:t xml:space="preserve"> to have the full board make a determination.</w:t>
      </w:r>
    </w:p>
    <w:p w14:paraId="3D0408F5" w14:textId="77777777" w:rsidR="0000101D" w:rsidRPr="0084015E" w:rsidRDefault="0000101D" w:rsidP="0000101D">
      <w:pPr>
        <w:rPr>
          <w:rStyle w:val="11111AAAAStyleUnderline"/>
        </w:rPr>
      </w:pPr>
      <w:r w:rsidRPr="0084015E">
        <w:t xml:space="preserve">And, </w:t>
      </w:r>
      <w:r w:rsidRPr="0084015E">
        <w:rPr>
          <w:rStyle w:val="11111AAAAStyleUnderline"/>
          <w:highlight w:val="yellow"/>
        </w:rPr>
        <w:t>the F</w:t>
      </w:r>
      <w:r w:rsidRPr="0084015E">
        <w:rPr>
          <w:rStyle w:val="11111AAAAStyleUnderline"/>
        </w:rPr>
        <w:t xml:space="preserve">ederal </w:t>
      </w:r>
      <w:r w:rsidRPr="0084015E">
        <w:rPr>
          <w:rStyle w:val="11111AAAAStyleUnderline"/>
          <w:highlight w:val="yellow"/>
        </w:rPr>
        <w:t>L</w:t>
      </w:r>
      <w:r w:rsidRPr="0084015E">
        <w:rPr>
          <w:rStyle w:val="11111AAAAStyleUnderline"/>
        </w:rPr>
        <w:t xml:space="preserve">abor </w:t>
      </w:r>
      <w:r w:rsidRPr="0084015E">
        <w:rPr>
          <w:rStyle w:val="11111AAAAStyleUnderline"/>
          <w:highlight w:val="yellow"/>
        </w:rPr>
        <w:t>R</w:t>
      </w:r>
      <w:r w:rsidRPr="0084015E">
        <w:rPr>
          <w:rStyle w:val="11111AAAAStyleUnderline"/>
        </w:rPr>
        <w:t xml:space="preserve">elations </w:t>
      </w:r>
      <w:r w:rsidRPr="0084015E">
        <w:rPr>
          <w:rStyle w:val="11111AAAAStyleUnderline"/>
          <w:highlight w:val="yellow"/>
        </w:rPr>
        <w:t>A</w:t>
      </w:r>
      <w:r w:rsidRPr="0084015E">
        <w:rPr>
          <w:rStyle w:val="11111AAAAStyleUnderline"/>
        </w:rPr>
        <w:t xml:space="preserve">uthority — the agency that’s supposed to adjudicate disputes between federal agencies and unions — also </w:t>
      </w:r>
      <w:r w:rsidRPr="0084015E">
        <w:rPr>
          <w:rStyle w:val="11111AAAAStyleUnderline"/>
          <w:highlight w:val="yellow"/>
        </w:rPr>
        <w:t>has quorum problems</w:t>
      </w:r>
      <w:r w:rsidRPr="0084015E">
        <w:t xml:space="preserve"> after President Trump fired then-Chairwoman Susan Tsui Grundman. She is fighting her termination in court, but </w:t>
      </w:r>
      <w:r w:rsidRPr="0084015E">
        <w:rPr>
          <w:rStyle w:val="11111AAAAStyleUnderline"/>
        </w:rPr>
        <w:t>for now, FLRA has only two members.</w:t>
      </w:r>
    </w:p>
    <w:p w14:paraId="5ED876F8" w14:textId="77777777" w:rsidR="0000101D" w:rsidRPr="0084015E" w:rsidRDefault="0000101D" w:rsidP="0000101D">
      <w:pPr>
        <w:rPr>
          <w:rStyle w:val="11111AAAAStyleUnderline"/>
        </w:rPr>
      </w:pPr>
      <w:r w:rsidRPr="0084015E">
        <w:t xml:space="preserve">“Yes, it does have two of three members, which suffices for quorum to decide matters. But </w:t>
      </w:r>
      <w:r w:rsidRPr="00005B4C">
        <w:rPr>
          <w:rStyle w:val="11111AAAAStyleUnderline"/>
          <w:highlight w:val="yellow"/>
        </w:rPr>
        <w:t>where the two disagree</w:t>
      </w:r>
      <w:r w:rsidRPr="0084015E">
        <w:rPr>
          <w:rStyle w:val="11111AAAAStyleUnderline"/>
        </w:rPr>
        <w:t xml:space="preserve">, two </w:t>
      </w:r>
      <w:r w:rsidRPr="00005B4C">
        <w:rPr>
          <w:rStyle w:val="11111AAAAStyleUnderline"/>
          <w:highlight w:val="yellow"/>
        </w:rPr>
        <w:t>is no better</w:t>
      </w:r>
      <w:r w:rsidRPr="0084015E">
        <w:rPr>
          <w:rStyle w:val="11111AAAAStyleUnderline"/>
        </w:rPr>
        <w:t xml:space="preserve"> than one or </w:t>
      </w:r>
      <w:r w:rsidRPr="00005B4C">
        <w:rPr>
          <w:rStyle w:val="11111AAAAStyleUnderline"/>
          <w:highlight w:val="yellow"/>
        </w:rPr>
        <w:t>none</w:t>
      </w:r>
      <w:r w:rsidRPr="0084015E">
        <w:t xml:space="preserve">,” Alsup wrote. “For example, in 2024, the </w:t>
      </w:r>
      <w:r w:rsidRPr="0084015E">
        <w:rPr>
          <w:rStyle w:val="11111AAAAStyleUnderline"/>
        </w:rPr>
        <w:t xml:space="preserve">FLRA </w:t>
      </w:r>
      <w:r w:rsidRPr="00005B4C">
        <w:rPr>
          <w:rStyle w:val="11111AAAAStyleUnderline"/>
          <w:highlight w:val="yellow"/>
        </w:rPr>
        <w:t>decided</w:t>
      </w:r>
      <w:r w:rsidRPr="0084015E">
        <w:rPr>
          <w:rStyle w:val="11111AAAAStyleUnderline"/>
        </w:rPr>
        <w:t xml:space="preserve"> six matters in July; in 2025, the FLRA decided </w:t>
      </w:r>
      <w:r w:rsidRPr="00005B4C">
        <w:rPr>
          <w:rStyle w:val="Emphasis"/>
          <w:highlight w:val="yellow"/>
        </w:rPr>
        <w:t>just one matter</w:t>
      </w:r>
      <w:r w:rsidRPr="00005B4C">
        <w:rPr>
          <w:rStyle w:val="11111AAAAStyleUnderline"/>
          <w:highlight w:val="yellow"/>
        </w:rPr>
        <w:t xml:space="preserve"> in July</w:t>
      </w:r>
      <w:r w:rsidRPr="0084015E">
        <w:rPr>
          <w:rStyle w:val="11111AAAAStyleUnderline"/>
        </w:rPr>
        <w:t>.”</w:t>
      </w:r>
    </w:p>
    <w:p w14:paraId="3158EB60" w14:textId="77777777" w:rsidR="0000101D" w:rsidRDefault="0000101D" w:rsidP="0000101D">
      <w:pPr>
        <w:rPr>
          <w:rStyle w:val="11111AAAAStyleUnderline"/>
        </w:rPr>
      </w:pPr>
      <w:r w:rsidRPr="0084015E">
        <w:t xml:space="preserve">Added all together, the judge wrote, “The </w:t>
      </w:r>
      <w:r w:rsidRPr="0084015E">
        <w:rPr>
          <w:rStyle w:val="11111AAAAStyleUnderline"/>
        </w:rPr>
        <w:t>administrative schemes have stopped doing as much work as before (FLRA), have stopped doing any work at all (MSPB), or have started working for the other side (OSC).”</w:t>
      </w:r>
    </w:p>
    <w:p w14:paraId="3B4A8F34" w14:textId="77777777" w:rsidR="0000101D" w:rsidRDefault="0000101D" w:rsidP="0000101D">
      <w:pPr>
        <w:rPr>
          <w:b/>
          <w:bCs/>
          <w:sz w:val="20"/>
          <w:szCs w:val="20"/>
          <w:u w:val="single"/>
        </w:rPr>
      </w:pPr>
    </w:p>
    <w:p w14:paraId="6AFA8FD8" w14:textId="77777777" w:rsidR="008A5F3B" w:rsidRDefault="008A5F3B" w:rsidP="0000101D">
      <w:pPr>
        <w:rPr>
          <w:b/>
          <w:bCs/>
          <w:sz w:val="20"/>
          <w:szCs w:val="20"/>
          <w:u w:val="single"/>
        </w:rPr>
      </w:pPr>
    </w:p>
    <w:p w14:paraId="061DEEEA" w14:textId="77777777" w:rsidR="008A5F3B" w:rsidRPr="00C15DAD" w:rsidRDefault="008A5F3B" w:rsidP="008A5F3B">
      <w:pPr>
        <w:pStyle w:val="Heading4"/>
      </w:pPr>
      <w:r>
        <w:t xml:space="preserve">Warming prevents ice age which otherwise causes extinction </w:t>
      </w:r>
    </w:p>
    <w:p w14:paraId="45632CC6" w14:textId="77777777" w:rsidR="008A5F3B" w:rsidRDefault="008A5F3B" w:rsidP="008A5F3B">
      <w:r w:rsidRPr="00C15DAD">
        <w:rPr>
          <w:rStyle w:val="Style13ptBold"/>
        </w:rPr>
        <w:t>Whitehouse 12</w:t>
      </w:r>
      <w:r>
        <w:t xml:space="preserve"> [David </w:t>
      </w:r>
      <w:r w:rsidRPr="00C15DAD">
        <w:t>Whitehouse</w:t>
      </w:r>
      <w:r>
        <w:t xml:space="preserve"> is a </w:t>
      </w:r>
      <w:r w:rsidRPr="00C15DAD">
        <w:t>Science Adviser to the Global Warming Policy Foundation</w:t>
      </w:r>
      <w:r>
        <w:t xml:space="preserve">. </w:t>
      </w:r>
      <w:r w:rsidRPr="00F75445">
        <w:t>“</w:t>
      </w:r>
      <w:r w:rsidRPr="00F75445">
        <w:rPr>
          <w:bCs/>
        </w:rPr>
        <w:t>Could Rising CO2 Levels Help Prevent the Next Ice Age?</w:t>
      </w:r>
      <w:r w:rsidRPr="00F75445">
        <w:t>”</w:t>
      </w:r>
      <w:r>
        <w:t xml:space="preserve"> </w:t>
      </w:r>
      <w:r w:rsidRPr="00C15DAD">
        <w:t>Public Service Europe</w:t>
      </w:r>
      <w:r>
        <w:t xml:space="preserve">, </w:t>
      </w:r>
      <w:r w:rsidRPr="00F75445">
        <w:t xml:space="preserve"> </w:t>
      </w:r>
      <w:r w:rsidRPr="00082527">
        <w:rPr>
          <w:bCs/>
        </w:rPr>
        <w:t>http://www.publicserviceeurope.com/article/1338/could-rising-co2-levels-help-prevent-the-next-ice-age</w:t>
      </w:r>
      <w:r>
        <w:t xml:space="preserve"> published 2012, accessed 3-16-2025]</w:t>
      </w:r>
    </w:p>
    <w:p w14:paraId="08B97064" w14:textId="77777777" w:rsidR="008A5F3B" w:rsidRPr="00F75445" w:rsidRDefault="008A5F3B" w:rsidP="008A5F3B"/>
    <w:p w14:paraId="4D19523E" w14:textId="77777777" w:rsidR="008A5F3B" w:rsidRPr="00F75445" w:rsidRDefault="008A5F3B" w:rsidP="008A5F3B">
      <w:pPr>
        <w:rPr>
          <w:bCs/>
        </w:rPr>
      </w:pPr>
      <w:r w:rsidRPr="00F75445">
        <w:rPr>
          <w:bCs/>
        </w:rPr>
        <w:t xml:space="preserve">That the trees no longer completely canopy this land is due to mankind as we cleared the forests. That the ice is no longer here is due to global warming. Without doubt, we live in an interglacial period – a warm time between ice ages. There have been many during the current great glaciation. Some have these periods have been warmer than today, many shorter than our current interglacial's duration. </w:t>
      </w:r>
      <w:r w:rsidRPr="00F75445">
        <w:rPr>
          <w:rStyle w:val="11111AAAAStyleUnderline"/>
        </w:rPr>
        <w:t xml:space="preserve">The </w:t>
      </w:r>
      <w:r w:rsidRPr="00F75445">
        <w:rPr>
          <w:rStyle w:val="11111AAAAStyleUnderline"/>
          <w:highlight w:val="yellow"/>
        </w:rPr>
        <w:t>return of</w:t>
      </w:r>
      <w:r w:rsidRPr="00F75445">
        <w:rPr>
          <w:rStyle w:val="11111AAAAStyleUnderline"/>
        </w:rPr>
        <w:t xml:space="preserve"> the </w:t>
      </w:r>
      <w:r w:rsidRPr="00F75445">
        <w:rPr>
          <w:rStyle w:val="11111AAAAStyleUnderline"/>
          <w:highlight w:val="yellow"/>
        </w:rPr>
        <w:t>ice would</w:t>
      </w:r>
      <w:r w:rsidRPr="00F75445">
        <w:rPr>
          <w:bCs/>
        </w:rPr>
        <w:t xml:space="preserve">, short of a giant meteor strike, </w:t>
      </w:r>
      <w:r w:rsidRPr="00F75445">
        <w:rPr>
          <w:rStyle w:val="11111AAAAStyleUnderline"/>
          <w:highlight w:val="yellow"/>
        </w:rPr>
        <w:t>be</w:t>
      </w:r>
      <w:r w:rsidRPr="00F75445">
        <w:rPr>
          <w:rStyle w:val="11111AAAAStyleUnderline"/>
        </w:rPr>
        <w:t xml:space="preserve"> the </w:t>
      </w:r>
      <w:r w:rsidRPr="00F75445">
        <w:rPr>
          <w:rStyle w:val="Emphasis"/>
          <w:highlight w:val="yellow"/>
        </w:rPr>
        <w:t>big</w:t>
      </w:r>
      <w:r w:rsidRPr="00F75445">
        <w:rPr>
          <w:rStyle w:val="Emphasis"/>
        </w:rPr>
        <w:t xml:space="preserve">gest </w:t>
      </w:r>
      <w:r w:rsidRPr="00F75445">
        <w:rPr>
          <w:rStyle w:val="Emphasis"/>
          <w:highlight w:val="yellow"/>
        </w:rPr>
        <w:t>disaster</w:t>
      </w:r>
      <w:r w:rsidRPr="00F75445">
        <w:rPr>
          <w:rStyle w:val="11111AAAAStyleUnderline"/>
        </w:rPr>
        <w:t xml:space="preserve"> to face humanity. Vast swathes of the northern Hemisphere would be frozen. Northern Europe, Asia, Canada and the </w:t>
      </w:r>
      <w:r w:rsidRPr="00F75445">
        <w:rPr>
          <w:rStyle w:val="Emphasis"/>
        </w:rPr>
        <w:t>U</w:t>
      </w:r>
      <w:r w:rsidRPr="00F75445">
        <w:rPr>
          <w:bCs/>
        </w:rPr>
        <w:t xml:space="preserve">nited </w:t>
      </w:r>
      <w:r w:rsidRPr="00F75445">
        <w:rPr>
          <w:rStyle w:val="Emphasis"/>
        </w:rPr>
        <w:t>S</w:t>
      </w:r>
      <w:r w:rsidRPr="00F75445">
        <w:rPr>
          <w:bCs/>
        </w:rPr>
        <w:t xml:space="preserve">tates </w:t>
      </w:r>
      <w:r w:rsidRPr="00F75445">
        <w:rPr>
          <w:rStyle w:val="11111AAAAStyleUnderline"/>
        </w:rPr>
        <w:t>would have extensive regions rendered uninhabitable</w:t>
      </w:r>
      <w:r w:rsidRPr="00F75445">
        <w:rPr>
          <w:bCs/>
        </w:rPr>
        <w:t xml:space="preserve">. Mankind would have to move south. There would be no choice as </w:t>
      </w:r>
      <w:r w:rsidRPr="00F75445">
        <w:rPr>
          <w:rStyle w:val="11111AAAAStyleUnderline"/>
          <w:highlight w:val="yellow"/>
        </w:rPr>
        <w:t xml:space="preserve">no </w:t>
      </w:r>
      <w:r w:rsidRPr="00F75445">
        <w:rPr>
          <w:rStyle w:val="Emphasis"/>
          <w:highlight w:val="yellow"/>
        </w:rPr>
        <w:t>tech</w:t>
      </w:r>
      <w:r w:rsidRPr="00F75445">
        <w:rPr>
          <w:rStyle w:val="11111AAAAStyleUnderline"/>
        </w:rPr>
        <w:t xml:space="preserve">nology </w:t>
      </w:r>
      <w:r w:rsidRPr="00F75445">
        <w:rPr>
          <w:rStyle w:val="11111AAAAStyleUnderline"/>
          <w:highlight w:val="yellow"/>
        </w:rPr>
        <w:t>could stop</w:t>
      </w:r>
      <w:r w:rsidRPr="00F75445">
        <w:rPr>
          <w:rStyle w:val="11111AAAAStyleUnderline"/>
        </w:rPr>
        <w:t xml:space="preserve"> the </w:t>
      </w:r>
      <w:r w:rsidRPr="00F75445">
        <w:rPr>
          <w:rStyle w:val="11111AAAAStyleUnderline"/>
          <w:highlight w:val="yellow"/>
        </w:rPr>
        <w:t>ice</w:t>
      </w:r>
      <w:r w:rsidRPr="00F75445">
        <w:rPr>
          <w:rStyle w:val="11111AAAAStyleUnderline"/>
        </w:rPr>
        <w:t xml:space="preserve"> or allow our high populations to life amongst it</w:t>
      </w:r>
      <w:r w:rsidRPr="00F75445">
        <w:rPr>
          <w:bCs/>
        </w:rPr>
        <w:t xml:space="preserve">. Some believe </w:t>
      </w:r>
      <w:r w:rsidRPr="00F75445">
        <w:rPr>
          <w:rStyle w:val="11111AAAAStyleUnderline"/>
        </w:rPr>
        <w:t xml:space="preserve">the </w:t>
      </w:r>
      <w:r w:rsidRPr="00F75445">
        <w:rPr>
          <w:rStyle w:val="11111AAAAStyleUnderline"/>
          <w:highlight w:val="yellow"/>
        </w:rPr>
        <w:t>return</w:t>
      </w:r>
      <w:r w:rsidRPr="00F75445">
        <w:rPr>
          <w:rStyle w:val="11111AAAAStyleUnderline"/>
        </w:rPr>
        <w:t xml:space="preserve"> of the ice</w:t>
      </w:r>
      <w:r w:rsidRPr="00F75445">
        <w:rPr>
          <w:bCs/>
        </w:rPr>
        <w:t xml:space="preserve"> will not happen for thousands of years, other that the signs </w:t>
      </w:r>
      <w:r w:rsidRPr="00F75445">
        <w:rPr>
          <w:rStyle w:val="11111AAAAStyleUnderline"/>
          <w:highlight w:val="yellow"/>
        </w:rPr>
        <w:t>could be</w:t>
      </w:r>
      <w:r w:rsidRPr="00F75445">
        <w:rPr>
          <w:rStyle w:val="11111AAAAStyleUnderline"/>
        </w:rPr>
        <w:t xml:space="preserve"> visible </w:t>
      </w:r>
      <w:r w:rsidRPr="00F75445">
        <w:rPr>
          <w:rStyle w:val="11111AAAAStyleUnderline"/>
          <w:highlight w:val="yellow"/>
        </w:rPr>
        <w:t xml:space="preserve">within </w:t>
      </w:r>
      <w:r w:rsidRPr="00F75445">
        <w:rPr>
          <w:rStyle w:val="Emphasis"/>
          <w:highlight w:val="yellow"/>
        </w:rPr>
        <w:t>decades</w:t>
      </w:r>
      <w:r w:rsidRPr="00F75445">
        <w:rPr>
          <w:bCs/>
        </w:rPr>
        <w:t>.</w:t>
      </w:r>
    </w:p>
    <w:p w14:paraId="5F74EAEA" w14:textId="77777777" w:rsidR="008A5F3B" w:rsidRPr="00F75445" w:rsidRDefault="008A5F3B" w:rsidP="008A5F3B">
      <w:pPr>
        <w:rPr>
          <w:bCs/>
        </w:rPr>
      </w:pPr>
      <w:r w:rsidRPr="00F75445">
        <w:rPr>
          <w:rStyle w:val="11111AAAAStyleUnderline"/>
          <w:highlight w:val="yellow"/>
        </w:rPr>
        <w:t>But</w:t>
      </w:r>
      <w:r w:rsidRPr="00F75445">
        <w:rPr>
          <w:bCs/>
        </w:rPr>
        <w:t xml:space="preserve"> could it be that the </w:t>
      </w:r>
      <w:r w:rsidRPr="00F75445">
        <w:rPr>
          <w:rStyle w:val="Emphasis"/>
          <w:highlight w:val="yellow"/>
        </w:rPr>
        <w:t>g</w:t>
      </w:r>
      <w:r w:rsidRPr="00F75445">
        <w:rPr>
          <w:rStyle w:val="11111AAAAStyleUnderline"/>
        </w:rPr>
        <w:t>reen</w:t>
      </w:r>
      <w:r w:rsidRPr="00F75445">
        <w:rPr>
          <w:rStyle w:val="Emphasis"/>
          <w:highlight w:val="yellow"/>
        </w:rPr>
        <w:t>h</w:t>
      </w:r>
      <w:r w:rsidRPr="00F75445">
        <w:rPr>
          <w:rStyle w:val="11111AAAAStyleUnderline"/>
        </w:rPr>
        <w:t xml:space="preserve">ouse </w:t>
      </w:r>
      <w:r w:rsidRPr="00F75445">
        <w:rPr>
          <w:rStyle w:val="Emphasis"/>
          <w:highlight w:val="yellow"/>
        </w:rPr>
        <w:t>g</w:t>
      </w:r>
      <w:r w:rsidRPr="00F75445">
        <w:rPr>
          <w:rStyle w:val="11111AAAAStyleUnderline"/>
        </w:rPr>
        <w:t>asses being pumped into the atmosphere, that</w:t>
      </w:r>
      <w:r w:rsidRPr="00F75445">
        <w:rPr>
          <w:bCs/>
        </w:rPr>
        <w:t xml:space="preserve"> many believe </w:t>
      </w:r>
      <w:r w:rsidRPr="00F75445">
        <w:rPr>
          <w:rStyle w:val="11111AAAAStyleUnderline"/>
        </w:rPr>
        <w:t xml:space="preserve">are </w:t>
      </w:r>
      <w:r w:rsidRPr="00F75445">
        <w:rPr>
          <w:rStyle w:val="11111AAAAStyleUnderline"/>
          <w:highlight w:val="yellow"/>
        </w:rPr>
        <w:t>responsible for</w:t>
      </w:r>
      <w:r w:rsidRPr="00F75445">
        <w:rPr>
          <w:rStyle w:val="11111AAAAStyleUnderline"/>
        </w:rPr>
        <w:t xml:space="preserve"> a recent </w:t>
      </w:r>
      <w:r w:rsidRPr="00F75445">
        <w:rPr>
          <w:rStyle w:val="11111AAAAStyleUnderline"/>
          <w:highlight w:val="yellow"/>
        </w:rPr>
        <w:t>warming</w:t>
      </w:r>
      <w:r w:rsidRPr="00F75445">
        <w:rPr>
          <w:rStyle w:val="11111AAAAStyleUnderline"/>
        </w:rPr>
        <w:t xml:space="preserve"> of the planet, </w:t>
      </w:r>
      <w:r w:rsidRPr="00F75445">
        <w:rPr>
          <w:rStyle w:val="11111AAAAStyleUnderline"/>
          <w:highlight w:val="yellow"/>
        </w:rPr>
        <w:t xml:space="preserve">might </w:t>
      </w:r>
      <w:r w:rsidRPr="00F75445">
        <w:rPr>
          <w:rStyle w:val="Emphasis"/>
          <w:highlight w:val="yellow"/>
        </w:rPr>
        <w:t>counteract</w:t>
      </w:r>
      <w:r w:rsidRPr="00F75445">
        <w:rPr>
          <w:rStyle w:val="11111AAAAStyleUnderline"/>
        </w:rPr>
        <w:t xml:space="preserve"> the forces bringing us a </w:t>
      </w:r>
      <w:r w:rsidRPr="00F75445">
        <w:rPr>
          <w:rStyle w:val="Emphasis"/>
        </w:rPr>
        <w:t xml:space="preserve">new </w:t>
      </w:r>
      <w:r w:rsidRPr="00F75445">
        <w:rPr>
          <w:rStyle w:val="Emphasis"/>
          <w:highlight w:val="yellow"/>
        </w:rPr>
        <w:t>glaciation</w:t>
      </w:r>
      <w:r w:rsidRPr="00F75445">
        <w:rPr>
          <w:bCs/>
        </w:rPr>
        <w:t xml:space="preserve">? Could it be that </w:t>
      </w:r>
      <w:r w:rsidRPr="00F75445">
        <w:rPr>
          <w:rStyle w:val="Emphasis"/>
          <w:szCs w:val="26"/>
          <w:highlight w:val="yellow"/>
        </w:rPr>
        <w:t>g</w:t>
      </w:r>
      <w:r w:rsidRPr="00F75445">
        <w:rPr>
          <w:rStyle w:val="11111AAAAStyleUnderline"/>
        </w:rPr>
        <w:t>reen</w:t>
      </w:r>
      <w:r w:rsidRPr="00F75445">
        <w:rPr>
          <w:rStyle w:val="Emphasis"/>
          <w:szCs w:val="26"/>
          <w:highlight w:val="yellow"/>
        </w:rPr>
        <w:t>h</w:t>
      </w:r>
      <w:r w:rsidRPr="00F75445">
        <w:rPr>
          <w:rStyle w:val="11111AAAAStyleUnderline"/>
        </w:rPr>
        <w:t xml:space="preserve">ouse </w:t>
      </w:r>
      <w:r w:rsidRPr="00F75445">
        <w:rPr>
          <w:rStyle w:val="Emphasis"/>
          <w:szCs w:val="26"/>
          <w:highlight w:val="yellow"/>
        </w:rPr>
        <w:t>g</w:t>
      </w:r>
      <w:r w:rsidRPr="00F75445">
        <w:rPr>
          <w:rStyle w:val="11111AAAAStyleUnderline"/>
        </w:rPr>
        <w:t xml:space="preserve">asses </w:t>
      </w:r>
      <w:r w:rsidRPr="00F75445">
        <w:rPr>
          <w:rStyle w:val="11111AAAAStyleUnderline"/>
          <w:highlight w:val="yellow"/>
        </w:rPr>
        <w:t>might</w:t>
      </w:r>
      <w:r w:rsidRPr="00F75445">
        <w:rPr>
          <w:rStyle w:val="11111AAAAStyleUnderline"/>
        </w:rPr>
        <w:t xml:space="preserve"> actually </w:t>
      </w:r>
      <w:r w:rsidRPr="00F75445">
        <w:rPr>
          <w:rStyle w:val="Emphasis"/>
          <w:szCs w:val="26"/>
          <w:highlight w:val="yellow"/>
        </w:rPr>
        <w:t>stave off</w:t>
      </w:r>
      <w:r w:rsidRPr="00F75445">
        <w:rPr>
          <w:rStyle w:val="11111AAAAStyleUnderline"/>
        </w:rPr>
        <w:t xml:space="preserve"> the </w:t>
      </w:r>
      <w:r w:rsidRPr="00F75445">
        <w:rPr>
          <w:rStyle w:val="Emphasis"/>
          <w:szCs w:val="26"/>
          <w:highlight w:val="yellow"/>
        </w:rPr>
        <w:t>return of</w:t>
      </w:r>
      <w:r w:rsidRPr="00F75445">
        <w:rPr>
          <w:rStyle w:val="Emphasis"/>
          <w:szCs w:val="26"/>
        </w:rPr>
        <w:t xml:space="preserve"> the </w:t>
      </w:r>
      <w:r w:rsidRPr="00F75445">
        <w:rPr>
          <w:rStyle w:val="Emphasis"/>
          <w:szCs w:val="26"/>
          <w:highlight w:val="yellow"/>
        </w:rPr>
        <w:t>ice</w:t>
      </w:r>
      <w:r w:rsidRPr="00F75445">
        <w:rPr>
          <w:rStyle w:val="11111AAAAStyleUnderline"/>
          <w:highlight w:val="yellow"/>
        </w:rPr>
        <w:t xml:space="preserve"> and </w:t>
      </w:r>
      <w:r w:rsidRPr="00F75445">
        <w:rPr>
          <w:rStyle w:val="Emphasis"/>
          <w:szCs w:val="26"/>
          <w:highlight w:val="yellow"/>
        </w:rPr>
        <w:t>save</w:t>
      </w:r>
      <w:r w:rsidRPr="00F75445">
        <w:rPr>
          <w:bCs/>
        </w:rPr>
        <w:t xml:space="preserve"> the lives of tens of millions, if not </w:t>
      </w:r>
      <w:r w:rsidRPr="00F75445">
        <w:rPr>
          <w:rStyle w:val="Emphasis"/>
          <w:szCs w:val="26"/>
          <w:highlight w:val="yellow"/>
        </w:rPr>
        <w:t>civilisation</w:t>
      </w:r>
      <w:r w:rsidRPr="00F75445">
        <w:rPr>
          <w:rStyle w:val="Emphasis"/>
          <w:szCs w:val="26"/>
        </w:rPr>
        <w:t xml:space="preserve"> itself</w:t>
      </w:r>
      <w:r w:rsidRPr="00F75445">
        <w:rPr>
          <w:bCs/>
        </w:rPr>
        <w:t xml:space="preserve">? A recent study by scientists at Cambridge University and published in the Journal Nature Geoscience suggests that </w:t>
      </w:r>
      <w:r w:rsidRPr="00F75445">
        <w:rPr>
          <w:rStyle w:val="11111AAAAStyleUnderline"/>
        </w:rPr>
        <w:t xml:space="preserve">the </w:t>
      </w:r>
      <w:r w:rsidRPr="00F75445">
        <w:rPr>
          <w:rStyle w:val="11111AAAAStyleUnderline"/>
          <w:highlight w:val="yellow"/>
        </w:rPr>
        <w:t>carbon</w:t>
      </w:r>
      <w:r w:rsidRPr="00F75445">
        <w:rPr>
          <w:rStyle w:val="11111AAAAStyleUnderline"/>
        </w:rPr>
        <w:t xml:space="preserve"> dioxide </w:t>
      </w:r>
      <w:r w:rsidRPr="00F75445">
        <w:rPr>
          <w:rStyle w:val="11111AAAAStyleUnderline"/>
          <w:highlight w:val="yellow"/>
        </w:rPr>
        <w:t xml:space="preserve">might </w:t>
      </w:r>
      <w:r w:rsidRPr="00F75445">
        <w:rPr>
          <w:rStyle w:val="Emphasis"/>
          <w:highlight w:val="yellow"/>
        </w:rPr>
        <w:t>extend the</w:t>
      </w:r>
      <w:r w:rsidRPr="00F75445">
        <w:rPr>
          <w:rStyle w:val="Emphasis"/>
        </w:rPr>
        <w:t xml:space="preserve"> current </w:t>
      </w:r>
      <w:r w:rsidRPr="00F75445">
        <w:rPr>
          <w:rStyle w:val="Emphasis"/>
          <w:highlight w:val="yellow"/>
        </w:rPr>
        <w:t>interglacial</w:t>
      </w:r>
      <w:r w:rsidRPr="00F75445">
        <w:rPr>
          <w:rStyle w:val="11111AAAAStyleUnderline"/>
          <w:highlight w:val="yellow"/>
        </w:rPr>
        <w:t xml:space="preserve"> until</w:t>
      </w:r>
      <w:r w:rsidRPr="00F75445">
        <w:rPr>
          <w:rStyle w:val="11111AAAAStyleUnderline"/>
        </w:rPr>
        <w:t xml:space="preserve"> carbon dioxide </w:t>
      </w:r>
      <w:r w:rsidRPr="00F75445">
        <w:rPr>
          <w:rStyle w:val="11111AAAAStyleUnderline"/>
          <w:highlight w:val="yellow"/>
        </w:rPr>
        <w:t>levels fall</w:t>
      </w:r>
      <w:r w:rsidRPr="00F75445">
        <w:rPr>
          <w:bCs/>
        </w:rPr>
        <w:t xml:space="preserve">. They believe that the </w:t>
      </w:r>
      <w:r w:rsidRPr="00F75445">
        <w:rPr>
          <w:rStyle w:val="11111AAAAStyleUnderline"/>
        </w:rPr>
        <w:t>atmospheric concentration of CO2 must be about 240 parts per million before glaciation could start</w:t>
      </w:r>
      <w:r w:rsidRPr="00F75445">
        <w:rPr>
          <w:bCs/>
        </w:rPr>
        <w:t>.</w:t>
      </w:r>
    </w:p>
    <w:p w14:paraId="2364FD68" w14:textId="77777777" w:rsidR="008A5F3B" w:rsidRPr="005B138F" w:rsidRDefault="008A5F3B" w:rsidP="008A5F3B">
      <w:pPr>
        <w:rPr>
          <w:bCs/>
        </w:rPr>
      </w:pPr>
      <w:r w:rsidRPr="00F75445">
        <w:rPr>
          <w:bCs/>
        </w:rPr>
        <w:t>Currently, it is about 390 ppm. In a 1999 essay, Sir Fred Hoyle said: "</w:t>
      </w:r>
      <w:r w:rsidRPr="00F75445">
        <w:rPr>
          <w:rStyle w:val="11111AAAAStyleUnderline"/>
        </w:rPr>
        <w:t xml:space="preserve">The renewal of </w:t>
      </w:r>
      <w:r w:rsidRPr="00F75445">
        <w:rPr>
          <w:rStyle w:val="11111AAAAStyleUnderline"/>
          <w:highlight w:val="yellow"/>
        </w:rPr>
        <w:t>ice-age</w:t>
      </w:r>
      <w:r w:rsidRPr="00F75445">
        <w:rPr>
          <w:rStyle w:val="11111AAAAStyleUnderline"/>
        </w:rPr>
        <w:t xml:space="preserve"> conditions </w:t>
      </w:r>
      <w:r w:rsidRPr="00F75445">
        <w:rPr>
          <w:rStyle w:val="11111AAAAStyleUnderline"/>
          <w:highlight w:val="yellow"/>
        </w:rPr>
        <w:t>would render</w:t>
      </w:r>
      <w:r w:rsidRPr="00F75445">
        <w:rPr>
          <w:rStyle w:val="11111AAAAStyleUnderline"/>
        </w:rPr>
        <w:t xml:space="preserve"> a large fraction of the world's major </w:t>
      </w:r>
      <w:r w:rsidRPr="00F75445">
        <w:rPr>
          <w:rStyle w:val="Emphasis"/>
          <w:highlight w:val="yellow"/>
        </w:rPr>
        <w:t>food-growing</w:t>
      </w:r>
      <w:r w:rsidRPr="00F75445">
        <w:rPr>
          <w:rStyle w:val="Emphasis"/>
        </w:rPr>
        <w:t xml:space="preserve"> areas </w:t>
      </w:r>
      <w:r w:rsidRPr="00F75445">
        <w:rPr>
          <w:rStyle w:val="Emphasis"/>
          <w:highlight w:val="yellow"/>
        </w:rPr>
        <w:t>inoperable</w:t>
      </w:r>
      <w:r w:rsidRPr="00F75445">
        <w:rPr>
          <w:rStyle w:val="11111AAAAStyleUnderline"/>
          <w:highlight w:val="yellow"/>
        </w:rPr>
        <w:t xml:space="preserve"> and</w:t>
      </w:r>
      <w:r w:rsidRPr="00F75445">
        <w:rPr>
          <w:rStyle w:val="11111AAAAStyleUnderline"/>
        </w:rPr>
        <w:t xml:space="preserve"> so would inevitably </w:t>
      </w:r>
      <w:r w:rsidRPr="00F75445">
        <w:rPr>
          <w:rStyle w:val="11111AAAAStyleUnderline"/>
          <w:highlight w:val="yellow"/>
        </w:rPr>
        <w:t>lead to</w:t>
      </w:r>
      <w:r w:rsidRPr="00F75445">
        <w:rPr>
          <w:bCs/>
        </w:rPr>
        <w:t xml:space="preserve"> the </w:t>
      </w:r>
      <w:r w:rsidRPr="00F75445">
        <w:rPr>
          <w:rStyle w:val="Emphasis"/>
          <w:szCs w:val="26"/>
          <w:highlight w:val="yellow"/>
        </w:rPr>
        <w:t>extinction</w:t>
      </w:r>
      <w:r w:rsidRPr="00F75445">
        <w:rPr>
          <w:bCs/>
          <w:szCs w:val="26"/>
        </w:rPr>
        <w:t xml:space="preserve"> </w:t>
      </w:r>
      <w:r w:rsidRPr="00F75445">
        <w:rPr>
          <w:bCs/>
        </w:rPr>
        <w:t xml:space="preserve">of most of the present human population. </w:t>
      </w:r>
      <w:r w:rsidRPr="00F75445">
        <w:rPr>
          <w:rStyle w:val="11111AAAAStyleUnderline"/>
        </w:rPr>
        <w:t xml:space="preserve">We must look to a </w:t>
      </w:r>
      <w:r w:rsidRPr="00F75445">
        <w:rPr>
          <w:rStyle w:val="Emphasis"/>
        </w:rPr>
        <w:t>sustained greenhouse effect</w:t>
      </w:r>
      <w:r w:rsidRPr="00F75445">
        <w:rPr>
          <w:rStyle w:val="11111AAAAStyleUnderline"/>
        </w:rPr>
        <w:t xml:space="preserve"> to maintain the present advantageous world climate</w:t>
      </w:r>
      <w:r w:rsidRPr="00F75445">
        <w:rPr>
          <w:bCs/>
        </w:rPr>
        <w:t>. This implies the ability to inject effective greenhouse gases into the atmosphere, the opposite of what environmentalists are erroneously advocating."</w:t>
      </w:r>
    </w:p>
    <w:p w14:paraId="745A55EC" w14:textId="77777777" w:rsidR="008A5F3B" w:rsidRPr="00F75445" w:rsidRDefault="008A5F3B" w:rsidP="008A5F3B">
      <w:pPr>
        <w:pStyle w:val="Heading3"/>
        <w:rPr>
          <w:rFonts w:cs="Arial"/>
        </w:rPr>
      </w:pPr>
      <w:r w:rsidRPr="00F75445">
        <w:rPr>
          <w:rFonts w:cs="Arial"/>
        </w:rPr>
        <w:t>Canada: 1NC</w:t>
      </w:r>
    </w:p>
    <w:p w14:paraId="489F2217" w14:textId="77777777" w:rsidR="008A5F3B" w:rsidRPr="00F75445" w:rsidRDefault="008A5F3B" w:rsidP="008A5F3B"/>
    <w:p w14:paraId="1BEBA0CD" w14:textId="77777777" w:rsidR="008A5F3B" w:rsidRPr="00F75445" w:rsidRDefault="008A5F3B" w:rsidP="008A5F3B">
      <w:pPr>
        <w:pStyle w:val="Heading4"/>
        <w:rPr>
          <w:rFonts w:cs="Arial"/>
          <w:b w:val="0"/>
          <w:bCs/>
        </w:rPr>
      </w:pPr>
      <w:r w:rsidRPr="00F75445">
        <w:rPr>
          <w:rFonts w:cs="Arial"/>
        </w:rPr>
        <w:t xml:space="preserve">Warming </w:t>
      </w:r>
      <w:r w:rsidRPr="00F75445">
        <w:rPr>
          <w:rFonts w:cs="Arial"/>
          <w:u w:val="single"/>
        </w:rPr>
        <w:t>ensures</w:t>
      </w:r>
      <w:r w:rsidRPr="00F75445">
        <w:rPr>
          <w:rFonts w:cs="Arial"/>
        </w:rPr>
        <w:t xml:space="preserve"> Canadian </w:t>
      </w:r>
      <w:r w:rsidRPr="00F75445">
        <w:rPr>
          <w:rFonts w:cs="Arial"/>
          <w:u w:val="single"/>
        </w:rPr>
        <w:t>leadership</w:t>
      </w:r>
      <w:r w:rsidRPr="00F75445">
        <w:rPr>
          <w:rFonts w:cs="Arial"/>
        </w:rPr>
        <w:t xml:space="preserve">. </w:t>
      </w:r>
      <w:r w:rsidRPr="00F75445">
        <w:rPr>
          <w:rFonts w:cs="Arial"/>
          <w:b w:val="0"/>
          <w:bCs/>
        </w:rPr>
        <w:t xml:space="preserve">Their </w:t>
      </w:r>
      <w:r w:rsidRPr="00F75445">
        <w:rPr>
          <w:rFonts w:cs="Arial"/>
          <w:b w:val="0"/>
          <w:bCs/>
          <w:u w:val="single"/>
        </w:rPr>
        <w:t>cold climate</w:t>
      </w:r>
      <w:r w:rsidRPr="00F75445">
        <w:rPr>
          <w:rFonts w:cs="Arial"/>
          <w:b w:val="0"/>
          <w:bCs/>
        </w:rPr>
        <w:t xml:space="preserve"> makes them </w:t>
      </w:r>
      <w:r w:rsidRPr="00F75445">
        <w:rPr>
          <w:rFonts w:cs="Arial"/>
          <w:b w:val="0"/>
          <w:bCs/>
          <w:u w:val="single"/>
        </w:rPr>
        <w:t>prime</w:t>
      </w:r>
      <w:r w:rsidRPr="00F75445">
        <w:rPr>
          <w:rFonts w:cs="Arial"/>
          <w:b w:val="0"/>
          <w:bCs/>
        </w:rPr>
        <w:t xml:space="preserve"> to be the next </w:t>
      </w:r>
      <w:r w:rsidRPr="00F75445">
        <w:rPr>
          <w:rFonts w:cs="Arial"/>
          <w:b w:val="0"/>
          <w:bCs/>
          <w:u w:val="single"/>
        </w:rPr>
        <w:t>superpower</w:t>
      </w:r>
      <w:r w:rsidRPr="00F75445">
        <w:rPr>
          <w:rFonts w:cs="Arial"/>
          <w:b w:val="0"/>
          <w:bCs/>
        </w:rPr>
        <w:t xml:space="preserve">. </w:t>
      </w:r>
    </w:p>
    <w:p w14:paraId="3984A726" w14:textId="77777777" w:rsidR="008A5F3B" w:rsidRPr="00F75445" w:rsidRDefault="008A5F3B" w:rsidP="008A5F3B">
      <w:r w:rsidRPr="00F75445">
        <w:rPr>
          <w:rStyle w:val="Style13ptBold"/>
        </w:rPr>
        <w:t>Burke 22</w:t>
      </w:r>
      <w:r w:rsidRPr="00F75445">
        <w:t xml:space="preserve"> [Sharon Burke is the former Assistant Secretary of Defense for the United States, Zuckerman and International Fellow at the School of International and Public Affairs at Columbia University. “Assessing that Canada will be the Last Superpower”, Divergent Options, https://divergentoptions.org/2022/06/06/assessing-that-canada-will-be-the-last-superpower/ published 6-6-2022, accessed 3-16-2025]</w:t>
      </w:r>
    </w:p>
    <w:p w14:paraId="310D2C01" w14:textId="77777777" w:rsidR="008A5F3B" w:rsidRPr="00F75445" w:rsidRDefault="008A5F3B" w:rsidP="008A5F3B"/>
    <w:p w14:paraId="615DFBFA" w14:textId="77777777" w:rsidR="008A5F3B" w:rsidRPr="00F75445" w:rsidRDefault="008A5F3B" w:rsidP="008A5F3B">
      <w:r w:rsidRPr="00F75445">
        <w:t>Summary: </w:t>
      </w:r>
      <w:r w:rsidRPr="00F75445">
        <w:rPr>
          <w:rStyle w:val="11111AAAAStyleUnderline"/>
          <w:highlight w:val="yellow"/>
        </w:rPr>
        <w:t>If</w:t>
      </w:r>
      <w:r w:rsidRPr="00F75445">
        <w:rPr>
          <w:rStyle w:val="11111AAAAStyleUnderline"/>
        </w:rPr>
        <w:t xml:space="preserve"> the world’s industrial </w:t>
      </w:r>
      <w:r w:rsidRPr="00F75445">
        <w:rPr>
          <w:rStyle w:val="11111AAAAStyleUnderline"/>
          <w:highlight w:val="yellow"/>
        </w:rPr>
        <w:t xml:space="preserve">nations fail to cut </w:t>
      </w:r>
      <w:r w:rsidRPr="00F75445">
        <w:rPr>
          <w:rStyle w:val="Emphasis"/>
          <w:highlight w:val="yellow"/>
        </w:rPr>
        <w:t>g</w:t>
      </w:r>
      <w:r w:rsidRPr="00F75445">
        <w:rPr>
          <w:rStyle w:val="11111AAAAStyleUnderline"/>
        </w:rPr>
        <w:t>reen</w:t>
      </w:r>
      <w:r w:rsidRPr="00F75445">
        <w:rPr>
          <w:rStyle w:val="Emphasis"/>
          <w:highlight w:val="yellow"/>
        </w:rPr>
        <w:t>h</w:t>
      </w:r>
      <w:r w:rsidRPr="00F75445">
        <w:rPr>
          <w:rStyle w:val="11111AAAAStyleUnderline"/>
        </w:rPr>
        <w:t xml:space="preserve">ouse </w:t>
      </w:r>
      <w:r w:rsidRPr="00F75445">
        <w:rPr>
          <w:rStyle w:val="Emphasis"/>
          <w:highlight w:val="yellow"/>
        </w:rPr>
        <w:t>g</w:t>
      </w:r>
      <w:r w:rsidRPr="00F75445">
        <w:rPr>
          <w:rStyle w:val="11111AAAAStyleUnderline"/>
        </w:rPr>
        <w:t>as emission</w:t>
      </w:r>
      <w:r w:rsidRPr="00F75445">
        <w:rPr>
          <w:rStyle w:val="Emphasis"/>
          <w:highlight w:val="yellow"/>
        </w:rPr>
        <w:t>s</w:t>
      </w:r>
      <w:r w:rsidRPr="00F75445">
        <w:rPr>
          <w:rStyle w:val="11111AAAAStyleUnderline"/>
        </w:rPr>
        <w:t xml:space="preserve"> in the near term</w:t>
      </w:r>
      <w:r w:rsidRPr="00F75445">
        <w:t xml:space="preserve">, global environmental conditions will likely become increasingly inhospitable for human societies throughout the 21st and 22nd centuries. </w:t>
      </w:r>
      <w:r w:rsidRPr="00F75445">
        <w:rPr>
          <w:rStyle w:val="11111AAAAStyleUnderline"/>
          <w:highlight w:val="yellow"/>
        </w:rPr>
        <w:t>Canada, with</w:t>
      </w:r>
      <w:r w:rsidRPr="00F75445">
        <w:rPr>
          <w:rStyle w:val="11111AAAAStyleUnderline"/>
        </w:rPr>
        <w:t xml:space="preserve"> its </w:t>
      </w:r>
      <w:r w:rsidRPr="00F75445">
        <w:rPr>
          <w:rStyle w:val="Emphasis"/>
        </w:rPr>
        <w:t xml:space="preserve">cold </w:t>
      </w:r>
      <w:r w:rsidRPr="00F75445">
        <w:rPr>
          <w:rStyle w:val="Emphasis"/>
          <w:highlight w:val="yellow"/>
        </w:rPr>
        <w:t>climate</w:t>
      </w:r>
      <w:r w:rsidRPr="00F75445">
        <w:rPr>
          <w:rStyle w:val="11111AAAAStyleUnderline"/>
        </w:rPr>
        <w:t xml:space="preserve">, </w:t>
      </w:r>
      <w:r w:rsidRPr="00F75445">
        <w:rPr>
          <w:rStyle w:val="Emphasis"/>
        </w:rPr>
        <w:t xml:space="preserve">vast </w:t>
      </w:r>
      <w:r w:rsidRPr="00F75445">
        <w:rPr>
          <w:rStyle w:val="Emphasis"/>
          <w:highlight w:val="yellow"/>
        </w:rPr>
        <w:t>territory</w:t>
      </w:r>
      <w:r w:rsidRPr="00F75445">
        <w:rPr>
          <w:rStyle w:val="11111AAAAStyleUnderline"/>
          <w:highlight w:val="yellow"/>
        </w:rPr>
        <w:t>, “green”</w:t>
      </w:r>
      <w:r w:rsidRPr="00F75445">
        <w:rPr>
          <w:rStyle w:val="11111AAAAStyleUnderline"/>
        </w:rPr>
        <w:t xml:space="preserve"> </w:t>
      </w:r>
      <w:r w:rsidRPr="00F75445">
        <w:rPr>
          <w:rStyle w:val="Emphasis"/>
        </w:rPr>
        <w:t xml:space="preserve">mineral </w:t>
      </w:r>
      <w:r w:rsidRPr="00F75445">
        <w:rPr>
          <w:rStyle w:val="Emphasis"/>
          <w:highlight w:val="yellow"/>
        </w:rPr>
        <w:t>wealth</w:t>
      </w:r>
      <w:r w:rsidRPr="00F75445">
        <w:rPr>
          <w:rStyle w:val="11111AAAAStyleUnderline"/>
        </w:rPr>
        <w:t xml:space="preserve">, stable political culture, </w:t>
      </w:r>
      <w:r w:rsidRPr="00F75445">
        <w:rPr>
          <w:rStyle w:val="11111AAAAStyleUnderline"/>
          <w:highlight w:val="yellow"/>
        </w:rPr>
        <w:t>and</w:t>
      </w:r>
      <w:r w:rsidRPr="00F75445">
        <w:rPr>
          <w:rStyle w:val="11111AAAAStyleUnderline"/>
        </w:rPr>
        <w:t xml:space="preserve"> its relative </w:t>
      </w:r>
      <w:r w:rsidRPr="00F75445">
        <w:rPr>
          <w:rStyle w:val="11111AAAAStyleUnderline"/>
          <w:highlight w:val="yellow"/>
        </w:rPr>
        <w:t>inaccessibility has</w:t>
      </w:r>
      <w:r w:rsidRPr="00F75445">
        <w:rPr>
          <w:rStyle w:val="11111AAAAStyleUnderline"/>
        </w:rPr>
        <w:t xml:space="preserve"> the </w:t>
      </w:r>
      <w:r w:rsidRPr="00F75445">
        <w:rPr>
          <w:rStyle w:val="Emphasis"/>
        </w:rPr>
        <w:t xml:space="preserve">best </w:t>
      </w:r>
      <w:r w:rsidRPr="00F75445">
        <w:rPr>
          <w:rStyle w:val="Emphasis"/>
          <w:highlight w:val="yellow"/>
        </w:rPr>
        <w:t>prospects</w:t>
      </w:r>
      <w:r w:rsidRPr="00F75445">
        <w:rPr>
          <w:rStyle w:val="11111AAAAStyleUnderline"/>
          <w:highlight w:val="yellow"/>
        </w:rPr>
        <w:t xml:space="preserve"> for</w:t>
      </w:r>
      <w:r w:rsidRPr="00F75445">
        <w:rPr>
          <w:rStyle w:val="11111AAAAStyleUnderline"/>
        </w:rPr>
        <w:t xml:space="preserve"> </w:t>
      </w:r>
      <w:r w:rsidRPr="00F75445">
        <w:rPr>
          <w:rStyle w:val="Emphasis"/>
        </w:rPr>
        <w:t>adapting</w:t>
      </w:r>
      <w:r w:rsidRPr="00F75445">
        <w:rPr>
          <w:rStyle w:val="11111AAAAStyleUnderline"/>
        </w:rPr>
        <w:t xml:space="preserve"> to a more extreme climate and </w:t>
      </w:r>
      <w:r w:rsidRPr="00F75445">
        <w:rPr>
          <w:rStyle w:val="11111AAAAStyleUnderline"/>
          <w:highlight w:val="yellow"/>
        </w:rPr>
        <w:t>becoming</w:t>
      </w:r>
      <w:r w:rsidRPr="00F75445">
        <w:rPr>
          <w:rStyle w:val="11111AAAAStyleUnderline"/>
        </w:rPr>
        <w:t xml:space="preserve"> the </w:t>
      </w:r>
      <w:r w:rsidRPr="00F75445">
        <w:rPr>
          <w:rStyle w:val="Emphasis"/>
        </w:rPr>
        <w:t xml:space="preserve">next </w:t>
      </w:r>
      <w:r w:rsidRPr="00F75445">
        <w:rPr>
          <w:rStyle w:val="Emphasis"/>
          <w:highlight w:val="yellow"/>
        </w:rPr>
        <w:t>superpower</w:t>
      </w:r>
      <w:r w:rsidRPr="00F75445">
        <w:rPr>
          <w:rStyle w:val="11111AAAAStyleUnderline"/>
        </w:rPr>
        <w:t xml:space="preserve">, perhaps by </w:t>
      </w:r>
      <w:r w:rsidRPr="00F75445">
        <w:rPr>
          <w:rStyle w:val="Emphasis"/>
        </w:rPr>
        <w:t>default</w:t>
      </w:r>
      <w:r w:rsidRPr="00F75445">
        <w:t>.</w:t>
      </w:r>
    </w:p>
    <w:p w14:paraId="6D9888F3" w14:textId="77777777" w:rsidR="008A5F3B" w:rsidRPr="00F75445" w:rsidRDefault="008A5F3B" w:rsidP="008A5F3B">
      <w:r w:rsidRPr="00F75445">
        <w:t>Text:  Even as global consensus about climate change has strengthened, greenhouse gas emissions have steadily increased [1]. Absent an abrupt geopolitical about face toward a massive global economic transformation [2], climate change will continue unabated for centuries to come. And while the Earth has experienced significant climate variability throughout its 4.5-billion-year geological history [3], humanity has not [4]. Whether the changes unfurl slowly over the next 50-200 years or suddenly if certain tipping points occur [5], the effects and impacts will hit all parts of the globe, if unevenly within countries and across regions [6]. Populations in sub-tropical, tropical, and dry or desert regions, for example, are already struggling with high heat [7] and changes in precipitation [8], which result in everything from adverse human health impacts to prolonged droughts to an increase in wildfires. In disadvantaged communities or countries with weak underlying political, legal, social, and economic foundations, these conditions can be unaffordable and destabilizing [9].</w:t>
      </w:r>
    </w:p>
    <w:p w14:paraId="0FCAB809" w14:textId="77777777" w:rsidR="008A5F3B" w:rsidRPr="00F75445" w:rsidRDefault="008A5F3B" w:rsidP="008A5F3B">
      <w:r w:rsidRPr="00F75445">
        <w:rPr>
          <w:rStyle w:val="11111AAAAStyleUnderline"/>
        </w:rPr>
        <w:t xml:space="preserve">The </w:t>
      </w:r>
      <w:r w:rsidRPr="00F75445">
        <w:rPr>
          <w:rStyle w:val="11111AAAAStyleUnderline"/>
          <w:highlight w:val="yellow"/>
        </w:rPr>
        <w:t>current</w:t>
      </w:r>
      <w:r w:rsidRPr="00F75445">
        <w:rPr>
          <w:rStyle w:val="11111AAAAStyleUnderline"/>
        </w:rPr>
        <w:t xml:space="preserve"> “</w:t>
      </w:r>
      <w:r w:rsidRPr="00F75445">
        <w:rPr>
          <w:rStyle w:val="Emphasis"/>
        </w:rPr>
        <w:t xml:space="preserve">Great </w:t>
      </w:r>
      <w:r w:rsidRPr="00F75445">
        <w:rPr>
          <w:rStyle w:val="Emphasis"/>
          <w:highlight w:val="yellow"/>
        </w:rPr>
        <w:t>Powers</w:t>
      </w:r>
      <w:r w:rsidRPr="00F75445">
        <w:rPr>
          <w:rStyle w:val="11111AAAAStyleUnderline"/>
        </w:rPr>
        <w:t xml:space="preserve">,” the </w:t>
      </w:r>
      <w:r w:rsidRPr="00F75445">
        <w:rPr>
          <w:rStyle w:val="Emphasis"/>
        </w:rPr>
        <w:t>U</w:t>
      </w:r>
      <w:r w:rsidRPr="00F75445">
        <w:rPr>
          <w:rStyle w:val="11111AAAAStyleUnderline"/>
        </w:rPr>
        <w:t xml:space="preserve">nited </w:t>
      </w:r>
      <w:r w:rsidRPr="00F75445">
        <w:rPr>
          <w:rStyle w:val="Emphasis"/>
        </w:rPr>
        <w:t>S</w:t>
      </w:r>
      <w:r w:rsidRPr="00F75445">
        <w:rPr>
          <w:rStyle w:val="11111AAAAStyleUnderline"/>
        </w:rPr>
        <w:t xml:space="preserve">tates and </w:t>
      </w:r>
      <w:r w:rsidRPr="00F75445">
        <w:rPr>
          <w:rStyle w:val="Emphasis"/>
        </w:rPr>
        <w:t>China</w:t>
      </w:r>
      <w:r w:rsidRPr="00F75445">
        <w:t xml:space="preserve">, are relatively well positioned to manage climate change, both in terms of adaptive capacity and the comparatively mild, mid-latitudes climate. Both countries, however, </w:t>
      </w:r>
      <w:r w:rsidRPr="00F75445">
        <w:rPr>
          <w:rStyle w:val="11111AAAAStyleUnderline"/>
          <w:highlight w:val="yellow"/>
        </w:rPr>
        <w:t xml:space="preserve">have </w:t>
      </w:r>
      <w:r w:rsidRPr="00F75445">
        <w:rPr>
          <w:rStyle w:val="Emphasis"/>
          <w:highlight w:val="yellow"/>
        </w:rPr>
        <w:t>vulnerable</w:t>
      </w:r>
      <w:r w:rsidRPr="00F75445">
        <w:t xml:space="preserve"> communities as well as </w:t>
      </w:r>
      <w:r w:rsidRPr="00F75445">
        <w:rPr>
          <w:rStyle w:val="11111AAAAStyleUnderline"/>
        </w:rPr>
        <w:t xml:space="preserve">dry and </w:t>
      </w:r>
      <w:r w:rsidRPr="00F75445">
        <w:rPr>
          <w:rStyle w:val="Emphasis"/>
        </w:rPr>
        <w:t>sub-</w:t>
      </w:r>
      <w:r w:rsidRPr="00F75445">
        <w:rPr>
          <w:rStyle w:val="Emphasis"/>
          <w:highlight w:val="yellow"/>
        </w:rPr>
        <w:t>tropical</w:t>
      </w:r>
      <w:r w:rsidRPr="00F75445">
        <w:rPr>
          <w:rStyle w:val="11111AAAAStyleUnderline"/>
          <w:highlight w:val="yellow"/>
        </w:rPr>
        <w:t xml:space="preserve"> areas</w:t>
      </w:r>
      <w:r w:rsidRPr="00F75445">
        <w:rPr>
          <w:rStyle w:val="11111AAAAStyleUnderline"/>
        </w:rPr>
        <w:t xml:space="preserve"> that are likely to be heavily impacted by high heat and volatile weather</w:t>
      </w:r>
      <w:r w:rsidRPr="00F75445">
        <w:t>, with the possibility of significant internal displacement [10]. In addition, shifts in access to resources, including water, arable land, energy, and critical minerals, will likely challenge economic growth and social cohesion for both nations [11].</w:t>
      </w:r>
    </w:p>
    <w:p w14:paraId="6F02D828" w14:textId="77777777" w:rsidR="008A5F3B" w:rsidRPr="00F75445" w:rsidRDefault="008A5F3B" w:rsidP="008A5F3B">
      <w:r w:rsidRPr="00F75445">
        <w:t xml:space="preserve">While </w:t>
      </w:r>
      <w:r w:rsidRPr="00F75445">
        <w:rPr>
          <w:rStyle w:val="11111AAAAStyleUnderline"/>
        </w:rPr>
        <w:t>countries in the</w:t>
      </w:r>
      <w:r w:rsidRPr="00F75445">
        <w:t xml:space="preserve"> most </w:t>
      </w:r>
      <w:r w:rsidRPr="00F75445">
        <w:rPr>
          <w:rStyle w:val="Emphasis"/>
        </w:rPr>
        <w:t>north</w:t>
      </w:r>
      <w:r w:rsidRPr="00F75445">
        <w:t xml:space="preserve">ern latitudes will also have to contend with access to resources and more volatile natural conditions, including sea level rise [12], shifts in precipitation, and extreme weather events, they </w:t>
      </w:r>
      <w:r w:rsidRPr="00F75445">
        <w:rPr>
          <w:rStyle w:val="11111AAAAStyleUnderline"/>
        </w:rPr>
        <w:t xml:space="preserve">have more potential to absorb shocks. </w:t>
      </w:r>
      <w:r w:rsidRPr="00F75445">
        <w:rPr>
          <w:rStyle w:val="11111AAAAStyleUnderline"/>
          <w:highlight w:val="yellow"/>
        </w:rPr>
        <w:t>Canada</w:t>
      </w:r>
      <w:r w:rsidRPr="00F75445">
        <w:t xml:space="preserve">, Iceland, Denmark, Sweden, Norway, and Finland </w:t>
      </w:r>
      <w:r w:rsidRPr="00F75445">
        <w:rPr>
          <w:rStyle w:val="11111AAAAStyleUnderline"/>
        </w:rPr>
        <w:t xml:space="preserve">currently </w:t>
      </w:r>
      <w:r w:rsidRPr="00F75445">
        <w:rPr>
          <w:rStyle w:val="11111AAAAStyleUnderline"/>
          <w:highlight w:val="yellow"/>
        </w:rPr>
        <w:t>rank among</w:t>
      </w:r>
      <w:r w:rsidRPr="00F75445">
        <w:rPr>
          <w:rStyle w:val="11111AAAAStyleUnderline"/>
        </w:rPr>
        <w:t xml:space="preserve"> the </w:t>
      </w:r>
      <w:r w:rsidRPr="00F75445">
        <w:rPr>
          <w:rStyle w:val="Emphasis"/>
        </w:rPr>
        <w:t xml:space="preserve">most </w:t>
      </w:r>
      <w:r w:rsidRPr="00F75445">
        <w:rPr>
          <w:rStyle w:val="Emphasis"/>
          <w:highlight w:val="yellow"/>
        </w:rPr>
        <w:t>stable</w:t>
      </w:r>
      <w:r w:rsidRPr="00F75445">
        <w:rPr>
          <w:rStyle w:val="11111AAAAStyleUnderline"/>
          <w:highlight w:val="yellow"/>
        </w:rPr>
        <w:t xml:space="preserve"> countries</w:t>
      </w:r>
      <w:r w:rsidRPr="00F75445">
        <w:rPr>
          <w:rStyle w:val="11111AAAAStyleUnderline"/>
        </w:rPr>
        <w:t xml:space="preserve"> in the world</w:t>
      </w:r>
      <w:r w:rsidRPr="00F75445">
        <w:t xml:space="preserve"> [13], </w:t>
      </w:r>
      <w:r w:rsidRPr="00F75445">
        <w:rPr>
          <w:rStyle w:val="11111AAAAStyleUnderline"/>
        </w:rPr>
        <w:t xml:space="preserve">the </w:t>
      </w:r>
      <w:r w:rsidRPr="00F75445">
        <w:rPr>
          <w:rStyle w:val="Emphasis"/>
        </w:rPr>
        <w:t xml:space="preserve">most </w:t>
      </w:r>
      <w:r w:rsidRPr="00F75445">
        <w:rPr>
          <w:rStyle w:val="Emphasis"/>
          <w:highlight w:val="yellow"/>
        </w:rPr>
        <w:t>resilient</w:t>
      </w:r>
      <w:r w:rsidRPr="00F75445">
        <w:rPr>
          <w:rStyle w:val="11111AAAAStyleUnderline"/>
          <w:highlight w:val="yellow"/>
        </w:rPr>
        <w:t xml:space="preserve"> to climate</w:t>
      </w:r>
      <w:r w:rsidRPr="00F75445">
        <w:rPr>
          <w:rStyle w:val="11111AAAAStyleUnderline"/>
        </w:rPr>
        <w:t xml:space="preserve"> change</w:t>
      </w:r>
      <w:r w:rsidRPr="00F75445">
        <w:t xml:space="preserve"> [14], </w:t>
      </w:r>
      <w:r w:rsidRPr="00F75445">
        <w:rPr>
          <w:rStyle w:val="11111AAAAStyleUnderline"/>
          <w:highlight w:val="yellow"/>
        </w:rPr>
        <w:t>and</w:t>
      </w:r>
      <w:r w:rsidRPr="00F75445">
        <w:rPr>
          <w:rStyle w:val="11111AAAAStyleUnderline"/>
        </w:rPr>
        <w:t xml:space="preserve"> all </w:t>
      </w:r>
      <w:r w:rsidRPr="00F75445">
        <w:rPr>
          <w:rStyle w:val="11111AAAAStyleUnderline"/>
          <w:highlight w:val="yellow"/>
        </w:rPr>
        <w:t xml:space="preserve">have </w:t>
      </w:r>
      <w:r w:rsidRPr="00F75445">
        <w:rPr>
          <w:rStyle w:val="Emphasis"/>
          <w:highlight w:val="yellow"/>
        </w:rPr>
        <w:t>low population</w:t>
      </w:r>
      <w:r w:rsidRPr="00F75445">
        <w:rPr>
          <w:rStyle w:val="11111AAAAStyleUnderline"/>
        </w:rPr>
        <w:t xml:space="preserve"> density, </w:t>
      </w:r>
      <w:r w:rsidRPr="00F75445">
        <w:rPr>
          <w:rStyle w:val="11111AAAAStyleUnderline"/>
          <w:highlight w:val="yellow"/>
        </w:rPr>
        <w:t>given</w:t>
      </w:r>
      <w:r w:rsidRPr="00F75445">
        <w:rPr>
          <w:rStyle w:val="11111AAAAStyleUnderline"/>
        </w:rPr>
        <w:t xml:space="preserve"> the </w:t>
      </w:r>
      <w:r w:rsidRPr="00F75445">
        <w:rPr>
          <w:rStyle w:val="Emphasis"/>
          <w:highlight w:val="yellow"/>
        </w:rPr>
        <w:t>cold</w:t>
      </w:r>
      <w:r w:rsidRPr="00F75445">
        <w:rPr>
          <w:rStyle w:val="11111AAAAStyleUnderline"/>
        </w:rPr>
        <w:t xml:space="preserve"> temperatures</w:t>
      </w:r>
      <w:r w:rsidRPr="00F75445">
        <w:t xml:space="preserve"> and harsh conditions in much of their territory. These Arctic and boreal regions are warming at least twice as fast as the rest of the world [15], and the land left behind by retreating ice and melting permafrost may eventually be suitable for agriculture, forestry, and habitation. </w:t>
      </w:r>
      <w:r w:rsidRPr="00F75445">
        <w:rPr>
          <w:rStyle w:val="11111AAAAStyleUnderline"/>
        </w:rPr>
        <w:t xml:space="preserve">While the </w:t>
      </w:r>
      <w:r w:rsidRPr="00F75445">
        <w:rPr>
          <w:rStyle w:val="Emphasis"/>
        </w:rPr>
        <w:t>rest of the world</w:t>
      </w:r>
      <w:r w:rsidRPr="00F75445">
        <w:rPr>
          <w:rStyle w:val="11111AAAAStyleUnderline"/>
        </w:rPr>
        <w:t xml:space="preserve"> will be </w:t>
      </w:r>
      <w:r w:rsidRPr="00F75445">
        <w:rPr>
          <w:rStyle w:val="Emphasis"/>
        </w:rPr>
        <w:t>struggl</w:t>
      </w:r>
      <w:r w:rsidRPr="00F75445">
        <w:rPr>
          <w:rStyle w:val="11111AAAAStyleUnderline"/>
        </w:rPr>
        <w:t xml:space="preserve">ing with managed and chaotic retreat from increasingly uninhabitable areas, the </w:t>
      </w:r>
      <w:r w:rsidRPr="00F75445">
        <w:rPr>
          <w:rStyle w:val="Emphasis"/>
        </w:rPr>
        <w:t>north</w:t>
      </w:r>
      <w:r w:rsidRPr="00F75445">
        <w:t xml:space="preserve">ern countries may well be </w:t>
      </w:r>
      <w:r w:rsidRPr="00F75445">
        <w:rPr>
          <w:rStyle w:val="11111AAAAStyleUnderline"/>
        </w:rPr>
        <w:t>contending with</w:t>
      </w:r>
      <w:r w:rsidRPr="00F75445">
        <w:t xml:space="preserve"> a managed advance into </w:t>
      </w:r>
      <w:r w:rsidRPr="00F75445">
        <w:rPr>
          <w:rStyle w:val="Emphasis"/>
        </w:rPr>
        <w:t>new territory</w:t>
      </w:r>
      <w:r w:rsidRPr="00F75445">
        <w:t>. Though to be sure, this advance would be highly disruptive, too, given the release of additional greenhouse gases and destruction of existing Arctic ecosystems and native cultures.</w:t>
      </w:r>
    </w:p>
    <w:p w14:paraId="5B2B5AC9" w14:textId="77777777" w:rsidR="008A5F3B" w:rsidRPr="00F75445" w:rsidRDefault="008A5F3B" w:rsidP="008A5F3B">
      <w:r w:rsidRPr="00F75445">
        <w:t xml:space="preserve">Based upon the above mentioned global environmental conditions, </w:t>
      </w:r>
      <w:r w:rsidRPr="00F75445">
        <w:rPr>
          <w:rStyle w:val="11111AAAAStyleUnderline"/>
        </w:rPr>
        <w:t>Canada</w:t>
      </w:r>
      <w:r w:rsidRPr="00F75445">
        <w:t xml:space="preserve"> has the potential to not only adapt but </w:t>
      </w:r>
      <w:r w:rsidRPr="00F75445">
        <w:rPr>
          <w:rStyle w:val="11111AAAAStyleUnderline"/>
        </w:rPr>
        <w:t xml:space="preserve">emerge a </w:t>
      </w:r>
      <w:r w:rsidRPr="00F75445">
        <w:rPr>
          <w:rStyle w:val="Emphasis"/>
        </w:rPr>
        <w:t>superpower</w:t>
      </w:r>
      <w:r w:rsidRPr="00F75445">
        <w:rPr>
          <w:rStyle w:val="11111AAAAStyleUnderline"/>
        </w:rPr>
        <w:t xml:space="preserve">. The world’s </w:t>
      </w:r>
      <w:r w:rsidRPr="00F75445">
        <w:rPr>
          <w:rStyle w:val="Emphasis"/>
        </w:rPr>
        <w:t xml:space="preserve">second </w:t>
      </w:r>
      <w:r w:rsidRPr="00F75445">
        <w:rPr>
          <w:rStyle w:val="Emphasis"/>
          <w:highlight w:val="yellow"/>
        </w:rPr>
        <w:t>largest</w:t>
      </w:r>
      <w:r w:rsidRPr="00F75445">
        <w:rPr>
          <w:rStyle w:val="11111AAAAStyleUnderline"/>
        </w:rPr>
        <w:t xml:space="preserve"> country, Canada’s </w:t>
      </w:r>
      <w:r w:rsidRPr="00F75445">
        <w:rPr>
          <w:rStyle w:val="11111AAAAStyleUnderline"/>
          <w:highlight w:val="yellow"/>
        </w:rPr>
        <w:t>population is</w:t>
      </w:r>
      <w:r w:rsidRPr="00F75445">
        <w:rPr>
          <w:rStyle w:val="11111AAAAStyleUnderline"/>
        </w:rPr>
        <w:t xml:space="preserve"> today almost </w:t>
      </w:r>
      <w:r w:rsidRPr="00F75445">
        <w:rPr>
          <w:rStyle w:val="Emphasis"/>
        </w:rPr>
        <w:t xml:space="preserve">entirely </w:t>
      </w:r>
      <w:r w:rsidRPr="00F75445">
        <w:rPr>
          <w:rStyle w:val="Emphasis"/>
          <w:highlight w:val="yellow"/>
        </w:rPr>
        <w:t>clustered</w:t>
      </w:r>
      <w:r w:rsidRPr="00F75445">
        <w:rPr>
          <w:rStyle w:val="11111AAAAStyleUnderline"/>
        </w:rPr>
        <w:t xml:space="preserve"> along the </w:t>
      </w:r>
      <w:r w:rsidRPr="00F75445">
        <w:rPr>
          <w:rStyle w:val="Emphasis"/>
          <w:highlight w:val="yellow"/>
        </w:rPr>
        <w:t>south</w:t>
      </w:r>
      <w:r w:rsidRPr="00F75445">
        <w:rPr>
          <w:rStyle w:val="11111AAAAStyleUnderline"/>
        </w:rPr>
        <w:t>ern border. The vast majority of the land mass is uninhabited</w:t>
      </w:r>
      <w:r w:rsidRPr="00F75445">
        <w:t xml:space="preserve"> or lightly populated by indigenous peoples uniquely adapted to current, disappearing conditions. </w:t>
      </w:r>
      <w:r w:rsidRPr="00F75445">
        <w:rPr>
          <w:rStyle w:val="11111AAAAStyleUnderline"/>
          <w:highlight w:val="yellow"/>
        </w:rPr>
        <w:t>With the</w:t>
      </w:r>
      <w:r w:rsidRPr="00F75445">
        <w:rPr>
          <w:rStyle w:val="11111AAAAStyleUnderline"/>
        </w:rPr>
        <w:t xml:space="preserve"> world’s </w:t>
      </w:r>
      <w:r w:rsidRPr="00F75445">
        <w:rPr>
          <w:rStyle w:val="Emphasis"/>
        </w:rPr>
        <w:t xml:space="preserve">longest </w:t>
      </w:r>
      <w:r w:rsidRPr="00F75445">
        <w:rPr>
          <w:rStyle w:val="Emphasis"/>
          <w:highlight w:val="yellow"/>
        </w:rPr>
        <w:t>coast</w:t>
      </w:r>
      <w:r w:rsidRPr="00F75445">
        <w:rPr>
          <w:rStyle w:val="11111AAAAStyleUnderline"/>
        </w:rPr>
        <w:t xml:space="preserve">line, </w:t>
      </w:r>
      <w:r w:rsidRPr="00F75445">
        <w:rPr>
          <w:rStyle w:val="11111AAAAStyleUnderline"/>
          <w:highlight w:val="yellow"/>
        </w:rPr>
        <w:t>Canada</w:t>
      </w:r>
      <w:r w:rsidRPr="00F75445">
        <w:rPr>
          <w:rStyle w:val="11111AAAAStyleUnderline"/>
        </w:rPr>
        <w:t xml:space="preserve"> will </w:t>
      </w:r>
      <w:r w:rsidRPr="00F75445">
        <w:rPr>
          <w:rStyle w:val="11111AAAAStyleUnderline"/>
          <w:highlight w:val="yellow"/>
        </w:rPr>
        <w:t>have</w:t>
      </w:r>
      <w:r w:rsidRPr="00F75445">
        <w:rPr>
          <w:rStyle w:val="11111AAAAStyleUnderline"/>
        </w:rPr>
        <w:t xml:space="preserve"> entirely new </w:t>
      </w:r>
      <w:r w:rsidRPr="00F75445">
        <w:rPr>
          <w:rStyle w:val="Emphasis"/>
          <w:highlight w:val="yellow"/>
        </w:rPr>
        <w:t>sea lines of communication</w:t>
      </w:r>
      <w:r w:rsidRPr="00F75445">
        <w:rPr>
          <w:rStyle w:val="11111AAAAStyleUnderline"/>
        </w:rPr>
        <w:t xml:space="preserve"> through the Arctic Ocean</w:t>
      </w:r>
      <w:r w:rsidRPr="00F75445">
        <w:t xml:space="preserve">. Furthermore, Canada’s only contiguous neighbor is the United States, which will be dealing with climate displaced populations but is unlikely to have as much northward out migration as more heavily impacted areas with lower adaptive capacity, such as sub-Saharan Africa. </w:t>
      </w:r>
      <w:r w:rsidRPr="00F75445">
        <w:rPr>
          <w:rStyle w:val="11111AAAAStyleUnderline"/>
        </w:rPr>
        <w:t xml:space="preserve">Canada </w:t>
      </w:r>
      <w:r w:rsidRPr="00F75445">
        <w:rPr>
          <w:rStyle w:val="11111AAAAStyleUnderline"/>
          <w:highlight w:val="yellow"/>
        </w:rPr>
        <w:t>also</w:t>
      </w:r>
      <w:r w:rsidRPr="00F75445">
        <w:rPr>
          <w:rStyle w:val="11111AAAAStyleUnderline"/>
        </w:rPr>
        <w:t xml:space="preserve"> has significant </w:t>
      </w:r>
      <w:r w:rsidRPr="00F75445">
        <w:rPr>
          <w:rStyle w:val="Emphasis"/>
        </w:rPr>
        <w:t xml:space="preserve">natural </w:t>
      </w:r>
      <w:r w:rsidRPr="00F75445">
        <w:rPr>
          <w:rStyle w:val="Emphasis"/>
          <w:highlight w:val="yellow"/>
        </w:rPr>
        <w:t>resources</w:t>
      </w:r>
      <w:r w:rsidRPr="00F75445">
        <w:rPr>
          <w:rStyle w:val="11111AAAAStyleUnderline"/>
          <w:highlight w:val="yellow"/>
        </w:rPr>
        <w:t>, including</w:t>
      </w:r>
      <w:r w:rsidRPr="00F75445">
        <w:rPr>
          <w:rStyle w:val="11111AAAAStyleUnderline"/>
        </w:rPr>
        <w:t xml:space="preserve"> digital age </w:t>
      </w:r>
      <w:r w:rsidRPr="00F75445">
        <w:rPr>
          <w:rStyle w:val="Emphasis"/>
          <w:highlight w:val="yellow"/>
        </w:rPr>
        <w:t>minerals</w:t>
      </w:r>
      <w:r w:rsidRPr="00F75445">
        <w:rPr>
          <w:rStyle w:val="11111AAAAStyleUnderline"/>
          <w:highlight w:val="yellow"/>
        </w:rPr>
        <w:t xml:space="preserve"> critical to</w:t>
      </w:r>
      <w:r w:rsidRPr="00F75445">
        <w:rPr>
          <w:rStyle w:val="11111AAAAStyleUnderline"/>
        </w:rPr>
        <w:t xml:space="preserve"> </w:t>
      </w:r>
      <w:r w:rsidRPr="00F75445">
        <w:rPr>
          <w:rStyle w:val="Emphasis"/>
        </w:rPr>
        <w:t xml:space="preserve">modern </w:t>
      </w:r>
      <w:r w:rsidRPr="00F75445">
        <w:rPr>
          <w:rStyle w:val="Emphasis"/>
          <w:highlight w:val="yellow"/>
        </w:rPr>
        <w:t>military</w:t>
      </w:r>
      <w:r w:rsidRPr="00F75445">
        <w:rPr>
          <w:rStyle w:val="11111AAAAStyleUnderline"/>
        </w:rPr>
        <w:t xml:space="preserve"> and </w:t>
      </w:r>
      <w:r w:rsidRPr="00F75445">
        <w:rPr>
          <w:rStyle w:val="Emphasis"/>
        </w:rPr>
        <w:t xml:space="preserve">energy </w:t>
      </w:r>
      <w:r w:rsidRPr="00F75445">
        <w:rPr>
          <w:rStyle w:val="Emphasis"/>
          <w:highlight w:val="yellow"/>
        </w:rPr>
        <w:t>tech</w:t>
      </w:r>
      <w:r w:rsidRPr="00F75445">
        <w:rPr>
          <w:rStyle w:val="11111AAAAStyleUnderline"/>
        </w:rPr>
        <w:t xml:space="preserve">nology </w:t>
      </w:r>
      <w:r w:rsidRPr="00F75445">
        <w:rPr>
          <w:rStyle w:val="11111AAAAStyleUnderline"/>
          <w:highlight w:val="yellow"/>
        </w:rPr>
        <w:t xml:space="preserve">and </w:t>
      </w:r>
      <w:r w:rsidRPr="00F75445">
        <w:rPr>
          <w:rStyle w:val="Emphasis"/>
          <w:highlight w:val="yellow"/>
        </w:rPr>
        <w:t>ag</w:t>
      </w:r>
      <w:r w:rsidRPr="00F75445">
        <w:rPr>
          <w:rStyle w:val="11111AAAAStyleUnderline"/>
        </w:rPr>
        <w:t>ricultural adaptation</w:t>
      </w:r>
      <w:r w:rsidRPr="00F75445">
        <w:t xml:space="preserve"> [16]. Again, no country will be immune to the negative effects of climate change, but with a stable, migrant-friendly political culture, Canada has the potential to manage this transition better than any other nation. As a high north country, Russia should enjoy these relative advantages, too, but the rigidity of their authoritarian form of government, the opportunity cost of their bellicosity, proximity to highly affected populations, lack of preparation for climate change, including the disruption to infrastructure built on permafrost, and unwelcoming culture for migrants all suggest a declining power.</w:t>
      </w:r>
    </w:p>
    <w:p w14:paraId="2946AC5C" w14:textId="77777777" w:rsidR="008A5F3B" w:rsidRPr="00F75445" w:rsidRDefault="008A5F3B" w:rsidP="008A5F3B">
      <w:r w:rsidRPr="00F75445">
        <w:t xml:space="preserve">The United States faces a range of options for how to deal with the geopolitics of climate change. First, it is always an option to do nothing, and either hope that the projections and models are incorrect, or that the current adaptive capacity in the United States is sufficient. Early experiences with extreme weather attributed to climate change suggest this would not be a prudent choice [17]. Fatalism is also an option – the scope and scale of the economic transformation required to change course is daunting and arguably infeasible, though such fatalism could prove devastating for an already fractious and restive polity. Another option is for the United States to place the highest domestic and foreign policy priority on expediting global cuts in greenhouse gasses. That would involve significantly larger outlays for research and development and climate-resilient economic development at home and around the world, but may present unacceptable opportunity costs for other priorities, such as strategic competition with China. Another option is to focus resources only on adaptation to changing conditions, which ultimately is another form of fatalism. The United States could also pursue a mixed option, making energy transition investments, including in the diversification of critical minerals supplies, and also building resilience and preparedness for shifting weather patterns. </w:t>
      </w:r>
      <w:r w:rsidRPr="00F75445">
        <w:rPr>
          <w:rStyle w:val="11111AAAAStyleUnderline"/>
        </w:rPr>
        <w:t xml:space="preserve">Across all options, the </w:t>
      </w:r>
      <w:r w:rsidRPr="00F75445">
        <w:rPr>
          <w:rStyle w:val="Emphasis"/>
          <w:highlight w:val="yellow"/>
        </w:rPr>
        <w:t>U</w:t>
      </w:r>
      <w:r w:rsidRPr="00F75445">
        <w:rPr>
          <w:rStyle w:val="11111AAAAStyleUnderline"/>
        </w:rPr>
        <w:t xml:space="preserve">nited </w:t>
      </w:r>
      <w:r w:rsidRPr="00F75445">
        <w:rPr>
          <w:rStyle w:val="Emphasis"/>
          <w:highlight w:val="yellow"/>
        </w:rPr>
        <w:t>S</w:t>
      </w:r>
      <w:r w:rsidRPr="00F75445">
        <w:rPr>
          <w:rStyle w:val="11111AAAAStyleUnderline"/>
        </w:rPr>
        <w:t xml:space="preserve">tates </w:t>
      </w:r>
      <w:r w:rsidRPr="00F75445">
        <w:rPr>
          <w:rStyle w:val="11111AAAAStyleUnderline"/>
          <w:highlight w:val="yellow"/>
        </w:rPr>
        <w:t>could</w:t>
      </w:r>
      <w:r w:rsidRPr="00F75445">
        <w:rPr>
          <w:rStyle w:val="11111AAAAStyleUnderline"/>
        </w:rPr>
        <w:t xml:space="preserve"> consider </w:t>
      </w:r>
      <w:r w:rsidRPr="00F75445">
        <w:rPr>
          <w:rStyle w:val="Emphasis"/>
          <w:highlight w:val="yellow"/>
        </w:rPr>
        <w:t>deepen</w:t>
      </w:r>
      <w:r w:rsidRPr="00F75445">
        <w:rPr>
          <w:rStyle w:val="11111AAAAStyleUnderline"/>
        </w:rPr>
        <w:t xml:space="preserve">ing </w:t>
      </w:r>
      <w:r w:rsidRPr="00F75445">
        <w:rPr>
          <w:rStyle w:val="11111AAAAStyleUnderline"/>
          <w:highlight w:val="yellow"/>
        </w:rPr>
        <w:t>the</w:t>
      </w:r>
      <w:r w:rsidRPr="00F75445">
        <w:rPr>
          <w:rStyle w:val="11111AAAAStyleUnderline"/>
        </w:rPr>
        <w:t xml:space="preserve"> </w:t>
      </w:r>
      <w:r w:rsidRPr="00F75445">
        <w:rPr>
          <w:rStyle w:val="Emphasis"/>
        </w:rPr>
        <w:t xml:space="preserve">bilateral </w:t>
      </w:r>
      <w:r w:rsidRPr="00F75445">
        <w:rPr>
          <w:rStyle w:val="Emphasis"/>
          <w:highlight w:val="yellow"/>
        </w:rPr>
        <w:t>relationship</w:t>
      </w:r>
      <w:r w:rsidRPr="00F75445">
        <w:rPr>
          <w:rStyle w:val="11111AAAAStyleUnderline"/>
          <w:highlight w:val="yellow"/>
        </w:rPr>
        <w:t xml:space="preserve"> with</w:t>
      </w:r>
      <w:r w:rsidRPr="00F75445">
        <w:rPr>
          <w:rStyle w:val="11111AAAAStyleUnderline"/>
        </w:rPr>
        <w:t xml:space="preserve"> its closest ally, </w:t>
      </w:r>
      <w:r w:rsidRPr="00F75445">
        <w:rPr>
          <w:rStyle w:val="Emphasis"/>
          <w:highlight w:val="yellow"/>
        </w:rPr>
        <w:t>Canada</w:t>
      </w:r>
      <w:r w:rsidRPr="00F75445">
        <w:rPr>
          <w:rStyle w:val="11111AAAAStyleUnderline"/>
          <w:highlight w:val="yellow"/>
        </w:rPr>
        <w:t>, given</w:t>
      </w:r>
      <w:r w:rsidRPr="00F75445">
        <w:rPr>
          <w:rStyle w:val="11111AAAAStyleUnderline"/>
        </w:rPr>
        <w:t xml:space="preserve"> the country’s </w:t>
      </w:r>
      <w:r w:rsidRPr="00F75445">
        <w:rPr>
          <w:rStyle w:val="Emphasis"/>
        </w:rPr>
        <w:t xml:space="preserve">relative </w:t>
      </w:r>
      <w:r w:rsidRPr="00F75445">
        <w:rPr>
          <w:rStyle w:val="Emphasis"/>
          <w:highlight w:val="yellow"/>
        </w:rPr>
        <w:t>strength</w:t>
      </w:r>
      <w:r w:rsidRPr="00F75445">
        <w:rPr>
          <w:rStyle w:val="11111AAAAStyleUnderline"/>
        </w:rPr>
        <w:t xml:space="preserve"> for a disrupted future</w:t>
      </w:r>
      <w:r w:rsidRPr="00F75445">
        <w:t>.</w:t>
      </w:r>
    </w:p>
    <w:p w14:paraId="174F0903" w14:textId="77777777" w:rsidR="008A5F3B" w:rsidRPr="00F75445" w:rsidRDefault="008A5F3B" w:rsidP="008A5F3B"/>
    <w:p w14:paraId="4E19656C" w14:textId="77777777" w:rsidR="008A5F3B" w:rsidRPr="00F75445" w:rsidRDefault="008A5F3B" w:rsidP="008A5F3B">
      <w:pPr>
        <w:pStyle w:val="Heading4"/>
        <w:rPr>
          <w:rFonts w:cs="Arial"/>
          <w:b w:val="0"/>
          <w:bCs/>
        </w:rPr>
      </w:pPr>
      <w:r w:rsidRPr="00F75445">
        <w:rPr>
          <w:rFonts w:cs="Arial"/>
        </w:rPr>
        <w:t xml:space="preserve">That stops </w:t>
      </w:r>
      <w:r w:rsidRPr="00F75445">
        <w:rPr>
          <w:rFonts w:cs="Arial"/>
          <w:u w:val="single"/>
        </w:rPr>
        <w:t>multilateral institution</w:t>
      </w:r>
      <w:r w:rsidRPr="00F75445">
        <w:rPr>
          <w:rFonts w:cs="Arial"/>
        </w:rPr>
        <w:t xml:space="preserve"> breakdown. </w:t>
      </w:r>
      <w:r w:rsidRPr="00F75445">
        <w:rPr>
          <w:rFonts w:cs="Arial"/>
          <w:b w:val="0"/>
          <w:bCs/>
        </w:rPr>
        <w:t xml:space="preserve">Otherwise, it causes </w:t>
      </w:r>
      <w:r w:rsidRPr="00F75445">
        <w:rPr>
          <w:rFonts w:cs="Arial"/>
          <w:b w:val="0"/>
          <w:bCs/>
          <w:u w:val="single"/>
        </w:rPr>
        <w:t>extinction</w:t>
      </w:r>
      <w:r w:rsidRPr="00F75445">
        <w:rPr>
          <w:rFonts w:cs="Arial"/>
          <w:b w:val="0"/>
          <w:bCs/>
        </w:rPr>
        <w:t xml:space="preserve"> from trade wars, financial crises, terrorism, cyber and nuke wars, pandemics, food disasters, and migration. </w:t>
      </w:r>
    </w:p>
    <w:p w14:paraId="3F54B5F4" w14:textId="77777777" w:rsidR="008A5F3B" w:rsidRPr="00F75445" w:rsidRDefault="008A5F3B" w:rsidP="008A5F3B">
      <w:r w:rsidRPr="00F75445">
        <w:rPr>
          <w:rStyle w:val="Style13ptBold"/>
        </w:rPr>
        <w:t>Crane 18</w:t>
      </w:r>
      <w:r w:rsidRPr="00F75445">
        <w:t xml:space="preserve"> [David Crane is a member of the Advisory Committee of the Canada-U.S. Law Institute, Board Member of the University of Toronto’s Innovations Foundation, Member of the Ontario Science and Technology Council, and graduate of the University of Toronto. “Canada Should Embrace Marcon’s Urgent Message To Defend West, Reinvigorate Multilateralism”, Hill Times, https://www.hilltimes.com/2018/04/30/142115/142115 published 4-30-2018, accessed 3-16-2025]</w:t>
      </w:r>
    </w:p>
    <w:p w14:paraId="2FD523B0" w14:textId="77777777" w:rsidR="008A5F3B" w:rsidRPr="00F75445" w:rsidRDefault="008A5F3B" w:rsidP="008A5F3B"/>
    <w:p w14:paraId="1EC6ECCF" w14:textId="77777777" w:rsidR="008A5F3B" w:rsidRPr="00F75445" w:rsidRDefault="008A5F3B" w:rsidP="008A5F3B">
      <w:r w:rsidRPr="00F75445">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F75445">
        <w:rPr>
          <w:rStyle w:val="11111AAAAStyleUnderline"/>
          <w:highlight w:val="yellow"/>
        </w:rPr>
        <w:t xml:space="preserve">to reinvigorate </w:t>
      </w:r>
      <w:r w:rsidRPr="00F75445">
        <w:rPr>
          <w:rStyle w:val="Emphasis"/>
          <w:highlight w:val="yellow"/>
        </w:rPr>
        <w:t>multilat</w:t>
      </w:r>
      <w:r w:rsidRPr="00F75445">
        <w:t xml:space="preserve">eralism, and to </w:t>
      </w:r>
      <w:r w:rsidRPr="00F75445">
        <w:rPr>
          <w:rStyle w:val="11111AAAAStyleUnderline"/>
          <w:highlight w:val="yellow"/>
        </w:rPr>
        <w:t>strengthen</w:t>
      </w:r>
      <w:r w:rsidRPr="00F75445">
        <w:t xml:space="preserve"> our multilateral institutions.</w:t>
      </w:r>
    </w:p>
    <w:p w14:paraId="50777AD2" w14:textId="77777777" w:rsidR="008A5F3B" w:rsidRPr="00F75445" w:rsidRDefault="008A5F3B" w:rsidP="008A5F3B">
      <w:r w:rsidRPr="00F75445">
        <w:t xml:space="preserve">It was a message that </w:t>
      </w:r>
      <w:r w:rsidRPr="00F75445">
        <w:rPr>
          <w:rStyle w:val="Emphasis"/>
          <w:highlight w:val="yellow"/>
        </w:rPr>
        <w:t>Canada</w:t>
      </w:r>
      <w:r w:rsidRPr="00F75445">
        <w:t xml:space="preserve"> can and should embrace. </w:t>
      </w:r>
      <w:r w:rsidRPr="00F75445">
        <w:rPr>
          <w:rStyle w:val="11111AAAAStyleUnderline"/>
        </w:rPr>
        <w:t xml:space="preserve">The </w:t>
      </w:r>
      <w:r w:rsidRPr="00F75445">
        <w:rPr>
          <w:rStyle w:val="Emphasis"/>
          <w:highlight w:val="yellow"/>
        </w:rPr>
        <w:t>alt</w:t>
      </w:r>
      <w:r w:rsidRPr="00F75445">
        <w:t xml:space="preserve">ernative </w:t>
      </w:r>
      <w:r w:rsidRPr="00F75445">
        <w:rPr>
          <w:rStyle w:val="11111AAAAStyleUnderline"/>
          <w:highlight w:val="yellow"/>
        </w:rPr>
        <w:t>is</w:t>
      </w:r>
      <w:r w:rsidRPr="00F75445">
        <w:rPr>
          <w:rStyle w:val="11111AAAAStyleUnderline"/>
        </w:rPr>
        <w:t xml:space="preserve"> a high risk of </w:t>
      </w:r>
      <w:r w:rsidRPr="00F75445">
        <w:rPr>
          <w:rStyle w:val="Emphasis"/>
        </w:rPr>
        <w:t>global disorder</w:t>
      </w:r>
      <w:r w:rsidRPr="00F75445">
        <w:rPr>
          <w:rStyle w:val="11111AAAAStyleUnderline"/>
        </w:rPr>
        <w:t xml:space="preserve">, the </w:t>
      </w:r>
      <w:r w:rsidRPr="00F75445">
        <w:rPr>
          <w:rStyle w:val="Emphasis"/>
          <w:highlight w:val="yellow"/>
        </w:rPr>
        <w:t>breakdown</w:t>
      </w:r>
      <w:r w:rsidRPr="00F75445">
        <w:rPr>
          <w:rStyle w:val="11111AAAAStyleUnderline"/>
        </w:rPr>
        <w:t xml:space="preserve"> of the global rules</w:t>
      </w:r>
      <w:r w:rsidRPr="00F75445">
        <w:t xml:space="preserve"> and conventions that have played such a large role in guiding progress over the past 70 years, </w:t>
      </w:r>
      <w:r w:rsidRPr="00F75445">
        <w:rPr>
          <w:rStyle w:val="11111AAAAStyleUnderline"/>
        </w:rPr>
        <w:t xml:space="preserve">and increased risk of </w:t>
      </w:r>
      <w:r w:rsidRPr="00F75445">
        <w:rPr>
          <w:rStyle w:val="Emphasis"/>
        </w:rPr>
        <w:t>conflict</w:t>
      </w:r>
      <w:r w:rsidRPr="00F75445">
        <w:rPr>
          <w:rStyle w:val="11111AAAAStyleUnderline"/>
        </w:rPr>
        <w:t xml:space="preserve"> at a time when the major problems</w:t>
      </w:r>
      <w:r w:rsidRPr="00F75445">
        <w:t xml:space="preserve"> facing human society have become more complex and </w:t>
      </w:r>
      <w:r w:rsidRPr="00F75445">
        <w:rPr>
          <w:rStyle w:val="11111AAAAStyleUnderline"/>
        </w:rPr>
        <w:t xml:space="preserve">can </w:t>
      </w:r>
      <w:r w:rsidRPr="00F75445">
        <w:rPr>
          <w:rStyle w:val="Emphasis"/>
        </w:rPr>
        <w:t>only</w:t>
      </w:r>
      <w:r w:rsidRPr="00F75445">
        <w:rPr>
          <w:rStyle w:val="11111AAAAStyleUnderline"/>
        </w:rPr>
        <w:t xml:space="preserve"> be addressed through greater </w:t>
      </w:r>
      <w:r w:rsidRPr="00F75445">
        <w:rPr>
          <w:rStyle w:val="Emphasis"/>
        </w:rPr>
        <w:t>coop</w:t>
      </w:r>
      <w:r w:rsidRPr="00F75445">
        <w:t>eration—not confrontation.</w:t>
      </w:r>
    </w:p>
    <w:p w14:paraId="12AF97EB" w14:textId="77777777" w:rsidR="008A5F3B" w:rsidRPr="00F75445" w:rsidRDefault="008A5F3B" w:rsidP="008A5F3B">
      <w:r w:rsidRPr="00F75445">
        <w:t xml:space="preserve">It is </w:t>
      </w:r>
      <w:r w:rsidRPr="00F75445">
        <w:rPr>
          <w:rStyle w:val="11111AAAAStyleUnderline"/>
          <w:highlight w:val="yellow"/>
        </w:rPr>
        <w:t>through</w:t>
      </w:r>
      <w:r w:rsidRPr="00F75445">
        <w:rPr>
          <w:rStyle w:val="11111AAAAStyleUnderline"/>
        </w:rPr>
        <w:t xml:space="preserve"> a functioning</w:t>
      </w:r>
      <w:r w:rsidRPr="00F75445">
        <w:t xml:space="preserve"> and trusted </w:t>
      </w:r>
      <w:r w:rsidRPr="00F75445">
        <w:rPr>
          <w:rStyle w:val="Emphasis"/>
          <w:highlight w:val="yellow"/>
        </w:rPr>
        <w:t>multilat</w:t>
      </w:r>
      <w:r w:rsidRPr="00F75445">
        <w:rPr>
          <w:rStyle w:val="11111AAAAStyleUnderline"/>
        </w:rPr>
        <w:t>eral system</w:t>
      </w:r>
      <w:r w:rsidRPr="00F75445">
        <w:t xml:space="preserve"> that </w:t>
      </w:r>
      <w:r w:rsidRPr="00F75445">
        <w:rPr>
          <w:rStyle w:val="11111AAAAStyleUnderline"/>
          <w:highlight w:val="yellow"/>
        </w:rPr>
        <w:t>we</w:t>
      </w:r>
      <w:r w:rsidRPr="00F75445">
        <w:t xml:space="preserve"> have the best hope of </w:t>
      </w:r>
      <w:r w:rsidRPr="00F75445">
        <w:rPr>
          <w:rStyle w:val="Emphasis"/>
          <w:highlight w:val="yellow"/>
        </w:rPr>
        <w:t>avert</w:t>
      </w:r>
      <w:r w:rsidRPr="00F75445">
        <w:rPr>
          <w:rStyle w:val="11111AAAAStyleUnderline"/>
        </w:rPr>
        <w:t xml:space="preserve">ing </w:t>
      </w:r>
      <w:r w:rsidRPr="00F75445">
        <w:rPr>
          <w:rStyle w:val="11111AAAAStyleUnderline"/>
          <w:highlight w:val="yellow"/>
        </w:rPr>
        <w:t xml:space="preserve">trade </w:t>
      </w:r>
      <w:r w:rsidRPr="00F75445">
        <w:rPr>
          <w:rStyle w:val="Emphasis"/>
          <w:highlight w:val="yellow"/>
        </w:rPr>
        <w:t>wars</w:t>
      </w:r>
      <w:r w:rsidRPr="00F75445">
        <w:rPr>
          <w:rStyle w:val="11111AAAAStyleUnderline"/>
          <w:highlight w:val="yellow"/>
        </w:rPr>
        <w:t xml:space="preserve">, </w:t>
      </w:r>
      <w:r w:rsidRPr="00F75445">
        <w:rPr>
          <w:rStyle w:val="Emphasis"/>
          <w:highlight w:val="yellow"/>
        </w:rPr>
        <w:t>nuclear</w:t>
      </w:r>
      <w:r w:rsidRPr="00F75445">
        <w:rPr>
          <w:rStyle w:val="11111AAAAStyleUnderline"/>
          <w:highlight w:val="yellow"/>
        </w:rPr>
        <w:t xml:space="preserve"> confrontation</w:t>
      </w:r>
      <w:r w:rsidRPr="00F75445">
        <w:t xml:space="preserve">, environmental disaster, </w:t>
      </w:r>
      <w:r w:rsidRPr="00F75445">
        <w:rPr>
          <w:rStyle w:val="Emphasis"/>
        </w:rPr>
        <w:t xml:space="preserve">financial </w:t>
      </w:r>
      <w:r w:rsidRPr="00F75445">
        <w:rPr>
          <w:rStyle w:val="Emphasis"/>
          <w:highlight w:val="yellow"/>
        </w:rPr>
        <w:t>crises</w:t>
      </w:r>
      <w:r w:rsidRPr="00F75445">
        <w:rPr>
          <w:rStyle w:val="11111AAAAStyleUnderline"/>
        </w:rPr>
        <w:t xml:space="preserve">, and the spread of </w:t>
      </w:r>
      <w:r w:rsidRPr="00F75445">
        <w:rPr>
          <w:rStyle w:val="Emphasis"/>
          <w:highlight w:val="yellow"/>
        </w:rPr>
        <w:t>terror</w:t>
      </w:r>
      <w:r w:rsidRPr="00F75445">
        <w:rPr>
          <w:rStyle w:val="11111AAAAStyleUnderline"/>
        </w:rPr>
        <w:t>ism, as well as building defences for</w:t>
      </w:r>
      <w:r w:rsidRPr="00F75445">
        <w:t xml:space="preserve"> </w:t>
      </w:r>
      <w:r w:rsidRPr="00F75445">
        <w:rPr>
          <w:rStyle w:val="Emphasis"/>
          <w:highlight w:val="yellow"/>
        </w:rPr>
        <w:t>cyber</w:t>
      </w:r>
      <w:r w:rsidRPr="00F75445">
        <w:rPr>
          <w:rStyle w:val="11111AAAAStyleUnderline"/>
        </w:rPr>
        <w:t xml:space="preserve">security, and strengthening our capacity to deal with </w:t>
      </w:r>
      <w:r w:rsidRPr="00F75445">
        <w:rPr>
          <w:rStyle w:val="Emphasis"/>
          <w:highlight w:val="yellow"/>
        </w:rPr>
        <w:t>pandemics</w:t>
      </w:r>
      <w:r w:rsidRPr="00F75445">
        <w:rPr>
          <w:rStyle w:val="11111AAAAStyleUnderline"/>
          <w:highlight w:val="yellow"/>
        </w:rPr>
        <w:t xml:space="preserve">, </w:t>
      </w:r>
      <w:r w:rsidRPr="00F75445">
        <w:rPr>
          <w:rStyle w:val="Emphasis"/>
          <w:highlight w:val="yellow"/>
        </w:rPr>
        <w:t>food</w:t>
      </w:r>
      <w:r w:rsidRPr="00F75445">
        <w:rPr>
          <w:rStyle w:val="Emphasis"/>
        </w:rPr>
        <w:t xml:space="preserve"> disasters</w:t>
      </w:r>
      <w:r w:rsidRPr="00F75445">
        <w:rPr>
          <w:rStyle w:val="11111AAAAStyleUnderline"/>
        </w:rPr>
        <w:t xml:space="preserve">, </w:t>
      </w:r>
      <w:r w:rsidRPr="00F75445">
        <w:rPr>
          <w:rStyle w:val="11111AAAAStyleUnderline"/>
          <w:highlight w:val="yellow"/>
        </w:rPr>
        <w:t>and</w:t>
      </w:r>
      <w:r w:rsidRPr="00F75445">
        <w:rPr>
          <w:rStyle w:val="11111AAAAStyleUnderline"/>
        </w:rPr>
        <w:t xml:space="preserve"> widespread </w:t>
      </w:r>
      <w:r w:rsidRPr="00F75445">
        <w:rPr>
          <w:rStyle w:val="Emphasis"/>
          <w:highlight w:val="yellow"/>
        </w:rPr>
        <w:t>migration</w:t>
      </w:r>
      <w:r w:rsidRPr="00F75445">
        <w:t>.</w:t>
      </w:r>
    </w:p>
    <w:p w14:paraId="7563CCBD" w14:textId="77777777" w:rsidR="008A5F3B" w:rsidRPr="00F75445" w:rsidRDefault="008A5F3B" w:rsidP="008A5F3B">
      <w:r w:rsidRPr="00F75445">
        <w:rPr>
          <w:rStyle w:val="11111AAAAStyleUnderline"/>
        </w:rPr>
        <w:t>Yet it is this global order</w:t>
      </w:r>
      <w:r w:rsidRPr="00F75445">
        <w:t xml:space="preserve">, that the U.S. did so much to help build, </w:t>
      </w:r>
      <w:r w:rsidRPr="00F75445">
        <w:rPr>
          <w:rStyle w:val="11111AAAAStyleUnderline"/>
        </w:rPr>
        <w:t>that is now under direct attack</w:t>
      </w:r>
      <w:r w:rsidRPr="00F75445">
        <w:t xml:space="preserve"> by the Trump administration which sees international cooperation not as a positive-sum game where all benefit but as a zero-sum game in which the U.S. is depicted as the inevitable loser while others “win.”</w:t>
      </w:r>
    </w:p>
    <w:p w14:paraId="10B25B9C" w14:textId="77777777" w:rsidR="008A5F3B" w:rsidRPr="00F75445" w:rsidRDefault="008A5F3B" w:rsidP="008A5F3B">
      <w:r w:rsidRPr="00F75445">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25712758" w14:textId="77777777" w:rsidR="008A5F3B" w:rsidRPr="00F75445" w:rsidRDefault="008A5F3B" w:rsidP="008A5F3B">
      <w:r w:rsidRPr="00F75445">
        <w:t xml:space="preserve">What is at stake, Macron said, is </w:t>
      </w:r>
      <w:r w:rsidRPr="00F75445">
        <w:rPr>
          <w:rStyle w:val="11111AAAAStyleUnderline"/>
        </w:rPr>
        <w:t xml:space="preserve">the </w:t>
      </w:r>
      <w:r w:rsidRPr="00F75445">
        <w:rPr>
          <w:rStyle w:val="Emphasis"/>
        </w:rPr>
        <w:t xml:space="preserve">liberal </w:t>
      </w:r>
      <w:r w:rsidRPr="00F75445">
        <w:rPr>
          <w:rStyle w:val="11111AAAAStyleUnderline"/>
        </w:rPr>
        <w:t xml:space="preserve">order that has guided world economic development and averted </w:t>
      </w:r>
      <w:r w:rsidRPr="00F75445">
        <w:rPr>
          <w:rStyle w:val="Emphasis"/>
        </w:rPr>
        <w:t>major wars</w:t>
      </w:r>
      <w:r w:rsidRPr="00F75445">
        <w:rPr>
          <w:rStyle w:val="11111AAAAStyleUnderline"/>
        </w:rPr>
        <w:t xml:space="preserve"> since 1945. “Other powers with the strongest strategy</w:t>
      </w:r>
      <w:r w:rsidRPr="00F75445">
        <w:t xml:space="preserve"> and ambition </w:t>
      </w:r>
      <w:r w:rsidRPr="00F75445">
        <w:rPr>
          <w:rStyle w:val="11111AAAAStyleUnderline"/>
        </w:rPr>
        <w:t xml:space="preserve">will then </w:t>
      </w:r>
      <w:r w:rsidRPr="00F75445">
        <w:rPr>
          <w:rStyle w:val="Emphasis"/>
        </w:rPr>
        <w:t>fill the void</w:t>
      </w:r>
      <w:r w:rsidRPr="00F75445">
        <w:rPr>
          <w:rStyle w:val="11111AAAAStyleUnderline"/>
        </w:rPr>
        <w:t xml:space="preserve"> we would leave empty</w:t>
      </w:r>
      <w:r w:rsidRPr="00F75445">
        <w:t>. Other powers will not hesitate again to advocate their own model to shape the 21st century,” Macron warned, adding—to cheers from the U.S. Congress—“I do not share the fascination for new strong powers, the abandonment of freedom, and the illusion of nationalism.”</w:t>
      </w:r>
    </w:p>
    <w:p w14:paraId="00FF333D" w14:textId="77777777" w:rsidR="008A5F3B" w:rsidRPr="00F75445" w:rsidRDefault="008A5F3B" w:rsidP="008A5F3B">
      <w:pPr>
        <w:rPr>
          <w:rStyle w:val="11111AAAAStyleUnderline"/>
        </w:rPr>
      </w:pPr>
      <w:r w:rsidRPr="00F75445">
        <w:t>Instead, he urged, we must strengthen international cooperation. “</w:t>
      </w:r>
      <w:r w:rsidRPr="00F75445">
        <w:rPr>
          <w:rStyle w:val="11111AAAAStyleUnderline"/>
        </w:rPr>
        <w:t xml:space="preserve">We can build the 21st century world order based on a new breed of multilateralism, based on a more effective, accountable and results-oriented multilateralism, a strong multilateralism,” arguing that </w:t>
      </w:r>
      <w:r w:rsidRPr="00F75445">
        <w:rPr>
          <w:rStyle w:val="Emphasis"/>
        </w:rPr>
        <w:t>multilateralism is the best way to defend freedom</w:t>
      </w:r>
      <w:r w:rsidRPr="00F75445">
        <w:rPr>
          <w:rStyle w:val="11111AAAAStyleUnderline"/>
        </w:rPr>
        <w:t>, peace and progress.</w:t>
      </w:r>
    </w:p>
    <w:p w14:paraId="595D5D96" w14:textId="77777777" w:rsidR="008A5F3B" w:rsidRPr="00F75445" w:rsidRDefault="008A5F3B" w:rsidP="008A5F3B">
      <w:r w:rsidRPr="00F75445">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6DDC26B2" w14:textId="77777777" w:rsidR="008A5F3B" w:rsidRPr="00F75445" w:rsidRDefault="008A5F3B" w:rsidP="008A5F3B">
      <w:r w:rsidRPr="00F75445">
        <w:t xml:space="preserve">Macron is far from alone in fearing the risks to an international rules-based global order and a decline in Western values including freedom and democracy. </w:t>
      </w:r>
      <w:r w:rsidRPr="00F75445">
        <w:rPr>
          <w:rStyle w:val="11111AAAAStyleUnderline"/>
        </w:rPr>
        <w:t xml:space="preserve">The World Economic Forum’s 2018 edition of its </w:t>
      </w:r>
      <w:r w:rsidRPr="00F75445">
        <w:rPr>
          <w:rStyle w:val="Emphasis"/>
        </w:rPr>
        <w:t>Global Risks Report</w:t>
      </w:r>
      <w:r w:rsidRPr="00F75445">
        <w:rPr>
          <w:rStyle w:val="11111AAAAStyleUnderline"/>
        </w:rPr>
        <w:t>, for example, warns that while</w:t>
      </w:r>
      <w:r w:rsidRPr="00F75445">
        <w:t xml:space="preserve"> </w:t>
      </w:r>
      <w:r w:rsidRPr="00F75445">
        <w:rPr>
          <w:rStyle w:val="11111AAAAStyleUnderline"/>
        </w:rPr>
        <w:t xml:space="preserve">the world faces a </w:t>
      </w:r>
      <w:r w:rsidRPr="00F75445">
        <w:rPr>
          <w:rStyle w:val="Emphasis"/>
        </w:rPr>
        <w:t>growing list</w:t>
      </w:r>
      <w:r w:rsidRPr="00F75445">
        <w:rPr>
          <w:rStyle w:val="11111AAAAStyleUnderline"/>
        </w:rPr>
        <w:t xml:space="preserve"> of </w:t>
      </w:r>
      <w:r w:rsidRPr="00F75445">
        <w:rPr>
          <w:rStyle w:val="Emphasis"/>
        </w:rPr>
        <w:t>geopolitical risks</w:t>
      </w:r>
      <w:r w:rsidRPr="00F75445">
        <w:rPr>
          <w:rStyle w:val="11111AAAAStyleUnderline"/>
        </w:rPr>
        <w:t>, these are</w:t>
      </w:r>
      <w:r w:rsidRPr="00F75445">
        <w:t xml:space="preserve"> </w:t>
      </w:r>
      <w:r w:rsidRPr="00F75445">
        <w:rPr>
          <w:rStyle w:val="11111AAAAStyleUnderline"/>
        </w:rPr>
        <w:t xml:space="preserve">“exacerbated by the continuing </w:t>
      </w:r>
      <w:r w:rsidRPr="00F75445">
        <w:rPr>
          <w:rStyle w:val="11111AAAAStyleUnderline"/>
          <w:highlight w:val="yellow"/>
        </w:rPr>
        <w:t>decline in</w:t>
      </w:r>
      <w:r w:rsidRPr="00F75445">
        <w:rPr>
          <w:rStyle w:val="11111AAAAStyleUnderline"/>
        </w:rPr>
        <w:t xml:space="preserve"> commitment to rules-based </w:t>
      </w:r>
      <w:r w:rsidRPr="00F75445">
        <w:rPr>
          <w:rStyle w:val="Emphasis"/>
          <w:highlight w:val="yellow"/>
        </w:rPr>
        <w:t>multilat</w:t>
      </w:r>
      <w:r w:rsidRPr="00F75445">
        <w:rPr>
          <w:rStyle w:val="11111AAAAStyleUnderline"/>
        </w:rPr>
        <w:t>eralism,”</w:t>
      </w:r>
      <w:r w:rsidRPr="00F75445">
        <w:t xml:space="preserve"> adding that “the </w:t>
      </w:r>
      <w:r w:rsidRPr="00F75445">
        <w:rPr>
          <w:rStyle w:val="11111AAAAStyleUnderline"/>
        </w:rPr>
        <w:t>erosion of institutions of multilateral dialogue and decision-making damages the prospects of reaching new global agreements at a time when the need for cooperation looks more urgent than ever</w:t>
      </w:r>
      <w:r w:rsidRPr="00F75445">
        <w:t>,”</w:t>
      </w:r>
    </w:p>
    <w:p w14:paraId="31C572DA" w14:textId="77777777" w:rsidR="008A5F3B" w:rsidRPr="00F75445" w:rsidRDefault="008A5F3B" w:rsidP="008A5F3B">
      <w:r w:rsidRPr="00F75445">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F75445">
        <w:rPr>
          <w:rStyle w:val="11111AAAAStyleUnderline"/>
          <w:highlight w:val="yellow"/>
        </w:rPr>
        <w:t>take the world to</w:t>
      </w:r>
      <w:r w:rsidRPr="00F75445">
        <w:rPr>
          <w:rStyle w:val="11111AAAAStyleUnderline"/>
        </w:rPr>
        <w:t xml:space="preserve"> the </w:t>
      </w:r>
      <w:r w:rsidRPr="00F75445">
        <w:rPr>
          <w:rStyle w:val="Emphasis"/>
          <w:highlight w:val="yellow"/>
        </w:rPr>
        <w:t>brink</w:t>
      </w:r>
      <w:r w:rsidRPr="00F75445">
        <w:rPr>
          <w:rStyle w:val="11111AAAAStyleUnderline"/>
          <w:highlight w:val="yellow"/>
        </w:rPr>
        <w:t xml:space="preserve"> of</w:t>
      </w:r>
      <w:r w:rsidRPr="00F75445">
        <w:rPr>
          <w:rStyle w:val="11111AAAAStyleUnderline"/>
        </w:rPr>
        <w:t xml:space="preserve"> </w:t>
      </w:r>
      <w:r w:rsidRPr="00F75445">
        <w:rPr>
          <w:rStyle w:val="Emphasis"/>
        </w:rPr>
        <w:t xml:space="preserve">systems </w:t>
      </w:r>
      <w:r w:rsidRPr="00F75445">
        <w:rPr>
          <w:rStyle w:val="Emphasis"/>
          <w:highlight w:val="yellow"/>
        </w:rPr>
        <w:t>breakdown</w:t>
      </w:r>
      <w:r w:rsidRPr="00F75445">
        <w:rPr>
          <w:rStyle w:val="11111AAAAStyleUnderline"/>
          <w:highlight w:val="yellow"/>
        </w:rPr>
        <w:t>.”</w:t>
      </w:r>
    </w:p>
    <w:p w14:paraId="7ED3D628" w14:textId="77777777" w:rsidR="008A5F3B" w:rsidRPr="00F75445" w:rsidRDefault="008A5F3B" w:rsidP="008A5F3B">
      <w:r w:rsidRPr="00F75445">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1FCBA8E1" w14:textId="77777777" w:rsidR="008A5F3B" w:rsidRPr="00F75445" w:rsidRDefault="008A5F3B" w:rsidP="008A5F3B">
      <w:r w:rsidRPr="00F75445">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F75445">
        <w:rPr>
          <w:rStyle w:val="Emphasis"/>
          <w:highlight w:val="yellow"/>
        </w:rPr>
        <w:t>Canada</w:t>
      </w:r>
      <w:r w:rsidRPr="00F75445">
        <w:rPr>
          <w:rStyle w:val="11111AAAAStyleUnderline"/>
          <w:highlight w:val="yellow"/>
        </w:rPr>
        <w:t xml:space="preserve"> can </w:t>
      </w:r>
      <w:r w:rsidRPr="00F75445">
        <w:rPr>
          <w:rStyle w:val="Emphasis"/>
          <w:highlight w:val="yellow"/>
        </w:rPr>
        <w:t>strengthen</w:t>
      </w:r>
      <w:r w:rsidRPr="00F75445">
        <w:rPr>
          <w:rStyle w:val="Emphasis"/>
        </w:rPr>
        <w:t xml:space="preserve"> its </w:t>
      </w:r>
      <w:r w:rsidRPr="00F75445">
        <w:rPr>
          <w:rStyle w:val="Emphasis"/>
          <w:highlight w:val="yellow"/>
        </w:rPr>
        <w:t>influence</w:t>
      </w:r>
      <w:r w:rsidRPr="00F75445">
        <w:rPr>
          <w:rStyle w:val="11111AAAAStyleUnderline"/>
        </w:rPr>
        <w:t xml:space="preserve"> in the world</w:t>
      </w:r>
      <w:r w:rsidRPr="00F75445">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631A8C63" w14:textId="77777777" w:rsidR="008A5F3B" w:rsidRPr="00F75445" w:rsidRDefault="008A5F3B" w:rsidP="008A5F3B">
      <w:r w:rsidRPr="00F75445">
        <w:t>These are all important.</w:t>
      </w:r>
    </w:p>
    <w:p w14:paraId="0C88AB34" w14:textId="77777777" w:rsidR="008A5F3B" w:rsidRPr="00F75445" w:rsidRDefault="008A5F3B" w:rsidP="008A5F3B">
      <w:r w:rsidRPr="00F75445">
        <w:rPr>
          <w:rStyle w:val="11111AAAAStyleUnderline"/>
        </w:rPr>
        <w:t xml:space="preserve">But all depend on a reinvigorated multilateral system, with strong multilateral institutions based on shared goals and increased international cooperation. </w:t>
      </w:r>
      <w:r w:rsidRPr="00F75445">
        <w:rPr>
          <w:rStyle w:val="11111AAAAStyleUnderline"/>
          <w:highlight w:val="yellow"/>
        </w:rPr>
        <w:t>Given</w:t>
      </w:r>
      <w:r w:rsidRPr="00F75445">
        <w:rPr>
          <w:rStyle w:val="11111AAAAStyleUnderline"/>
        </w:rPr>
        <w:t xml:space="preserve"> our </w:t>
      </w:r>
      <w:r w:rsidRPr="00F75445">
        <w:rPr>
          <w:rStyle w:val="Emphasis"/>
          <w:highlight w:val="yellow"/>
        </w:rPr>
        <w:t>history</w:t>
      </w:r>
      <w:r w:rsidRPr="00F75445">
        <w:rPr>
          <w:rStyle w:val="11111AAAAStyleUnderline"/>
          <w:highlight w:val="yellow"/>
        </w:rPr>
        <w:t xml:space="preserve"> of</w:t>
      </w:r>
      <w:r w:rsidRPr="00F75445">
        <w:rPr>
          <w:rStyle w:val="11111AAAAStyleUnderline"/>
        </w:rPr>
        <w:t xml:space="preserve"> support for a </w:t>
      </w:r>
      <w:r w:rsidRPr="00F75445">
        <w:rPr>
          <w:rStyle w:val="Emphasis"/>
          <w:highlight w:val="yellow"/>
        </w:rPr>
        <w:t>multilat</w:t>
      </w:r>
      <w:r w:rsidRPr="00F75445">
        <w:rPr>
          <w:rStyle w:val="11111AAAAStyleUnderline"/>
        </w:rPr>
        <w:t xml:space="preserve">eral world, </w:t>
      </w:r>
      <w:r w:rsidRPr="00F75445">
        <w:rPr>
          <w:rStyle w:val="11111AAAAStyleUnderline"/>
          <w:highlight w:val="yellow"/>
        </w:rPr>
        <w:t>and</w:t>
      </w:r>
      <w:r w:rsidRPr="00F75445">
        <w:rPr>
          <w:rStyle w:val="11111AAAAStyleUnderline"/>
        </w:rPr>
        <w:t xml:space="preserve"> the important role played by Canada in the </w:t>
      </w:r>
      <w:r w:rsidRPr="00F75445">
        <w:rPr>
          <w:rStyle w:val="Emphasis"/>
          <w:highlight w:val="yellow"/>
        </w:rPr>
        <w:t>creation</w:t>
      </w:r>
      <w:r w:rsidRPr="00F75445">
        <w:t xml:space="preserve"> and early days of many </w:t>
      </w:r>
      <w:r w:rsidRPr="00F75445">
        <w:rPr>
          <w:rStyle w:val="11111AAAAStyleUnderline"/>
          <w:highlight w:val="yellow"/>
        </w:rPr>
        <w:t>of</w:t>
      </w:r>
      <w:r w:rsidRPr="00F75445">
        <w:rPr>
          <w:rStyle w:val="11111AAAAStyleUnderline"/>
        </w:rPr>
        <w:t xml:space="preserve"> these </w:t>
      </w:r>
      <w:r w:rsidRPr="00F75445">
        <w:rPr>
          <w:rStyle w:val="11111AAAAStyleUnderline"/>
          <w:highlight w:val="yellow"/>
        </w:rPr>
        <w:t>institutions, becoming a</w:t>
      </w:r>
      <w:r w:rsidRPr="00F75445">
        <w:rPr>
          <w:rStyle w:val="11111AAAAStyleUnderline"/>
        </w:rPr>
        <w:t xml:space="preserve"> </w:t>
      </w:r>
      <w:r w:rsidRPr="00F75445">
        <w:rPr>
          <w:rStyle w:val="Emphasis"/>
        </w:rPr>
        <w:t xml:space="preserve">greater </w:t>
      </w:r>
      <w:r w:rsidRPr="00F75445">
        <w:rPr>
          <w:rStyle w:val="Emphasis"/>
          <w:highlight w:val="yellow"/>
        </w:rPr>
        <w:t>voice</w:t>
      </w:r>
      <w:r w:rsidRPr="00F75445">
        <w:rPr>
          <w:rStyle w:val="11111AAAAStyleUnderline"/>
          <w:highlight w:val="yellow"/>
        </w:rPr>
        <w:t xml:space="preserve"> for</w:t>
      </w:r>
      <w:r w:rsidRPr="00F75445">
        <w:rPr>
          <w:rStyle w:val="11111AAAAStyleUnderline"/>
        </w:rPr>
        <w:t xml:space="preserve"> </w:t>
      </w:r>
      <w:r w:rsidRPr="00F75445">
        <w:rPr>
          <w:rStyle w:val="Emphasis"/>
        </w:rPr>
        <w:t xml:space="preserve">global </w:t>
      </w:r>
      <w:r w:rsidRPr="00F75445">
        <w:rPr>
          <w:rStyle w:val="Emphasis"/>
          <w:highlight w:val="yellow"/>
        </w:rPr>
        <w:t>governance</w:t>
      </w:r>
      <w:r w:rsidRPr="00F75445">
        <w:rPr>
          <w:rStyle w:val="11111AAAAStyleUnderline"/>
        </w:rPr>
        <w:t xml:space="preserve"> for a better future </w:t>
      </w:r>
      <w:r w:rsidRPr="00F75445">
        <w:rPr>
          <w:rStyle w:val="11111AAAAStyleUnderline"/>
          <w:highlight w:val="yellow"/>
        </w:rPr>
        <w:t>should be</w:t>
      </w:r>
      <w:r w:rsidRPr="00F75445">
        <w:t xml:space="preserve"> at the heart of </w:t>
      </w:r>
      <w:r w:rsidRPr="00F75445">
        <w:rPr>
          <w:rStyle w:val="11111AAAAStyleUnderline"/>
          <w:highlight w:val="yellow"/>
        </w:rPr>
        <w:t>our</w:t>
      </w:r>
      <w:r w:rsidRPr="00F75445">
        <w:rPr>
          <w:rStyle w:val="11111AAAAStyleUnderline"/>
        </w:rPr>
        <w:t xml:space="preserve"> </w:t>
      </w:r>
      <w:r w:rsidRPr="00F75445">
        <w:rPr>
          <w:rStyle w:val="Emphasis"/>
          <w:highlight w:val="yellow"/>
        </w:rPr>
        <w:t>fo</w:t>
      </w:r>
      <w:r w:rsidRPr="00F75445">
        <w:rPr>
          <w:rStyle w:val="11111AAAAStyleUnderline"/>
        </w:rPr>
        <w:t>reign</w:t>
      </w:r>
      <w:r w:rsidRPr="00F75445">
        <w:rPr>
          <w:rStyle w:val="11111AAAAStyleUnderline"/>
          <w:highlight w:val="yellow"/>
        </w:rPr>
        <w:t xml:space="preserve"> </w:t>
      </w:r>
      <w:r w:rsidRPr="00F75445">
        <w:rPr>
          <w:rStyle w:val="Emphasis"/>
          <w:highlight w:val="yellow"/>
        </w:rPr>
        <w:t>po</w:t>
      </w:r>
      <w:r w:rsidRPr="00F75445">
        <w:rPr>
          <w:rStyle w:val="11111AAAAStyleUnderline"/>
        </w:rPr>
        <w:t>licy</w:t>
      </w:r>
      <w:r w:rsidRPr="00F75445">
        <w:t>, in step with like-minded nations.</w:t>
      </w:r>
    </w:p>
    <w:p w14:paraId="721C9951" w14:textId="77777777" w:rsidR="008A5F3B" w:rsidRPr="00F75445" w:rsidRDefault="008A5F3B" w:rsidP="008A5F3B">
      <w:pPr>
        <w:rPr>
          <w:rStyle w:val="11111AAAAStyleUnderline"/>
        </w:rPr>
      </w:pPr>
      <w:r w:rsidRPr="00F75445">
        <w:t xml:space="preserve">Macron has set the tone in his great speech to Americans before the U.S. Congress. It should be our cause as well because </w:t>
      </w:r>
      <w:r w:rsidRPr="00F75445">
        <w:rPr>
          <w:rStyle w:val="11111AAAAStyleUnderline"/>
          <w:highlight w:val="yellow"/>
        </w:rPr>
        <w:t>unless we have</w:t>
      </w:r>
      <w:r w:rsidRPr="00F75445">
        <w:t xml:space="preserve"> a reinvigorated </w:t>
      </w:r>
      <w:r w:rsidRPr="00F75445">
        <w:rPr>
          <w:rStyle w:val="Emphasis"/>
          <w:highlight w:val="yellow"/>
        </w:rPr>
        <w:t>multilat</w:t>
      </w:r>
      <w:r w:rsidRPr="00F75445">
        <w:rPr>
          <w:rStyle w:val="11111AAAAStyleUnderline"/>
        </w:rPr>
        <w:t xml:space="preserve">eralism </w:t>
      </w:r>
      <w:r w:rsidRPr="00F75445">
        <w:rPr>
          <w:rStyle w:val="11111AAAAStyleUnderline"/>
          <w:highlight w:val="yellow"/>
        </w:rPr>
        <w:t>we won’t solve</w:t>
      </w:r>
      <w:r w:rsidRPr="00F75445">
        <w:rPr>
          <w:rStyle w:val="11111AAAAStyleUnderline"/>
        </w:rPr>
        <w:t xml:space="preserve"> many of the </w:t>
      </w:r>
      <w:r w:rsidRPr="00F75445">
        <w:rPr>
          <w:rStyle w:val="11111AAAAStyleUnderline"/>
          <w:highlight w:val="yellow"/>
        </w:rPr>
        <w:t xml:space="preserve">problems that </w:t>
      </w:r>
      <w:r w:rsidRPr="00F75445">
        <w:rPr>
          <w:rStyle w:val="Emphasis"/>
          <w:highlight w:val="yellow"/>
        </w:rPr>
        <w:t>threaten</w:t>
      </w:r>
      <w:r w:rsidRPr="00F75445">
        <w:rPr>
          <w:rStyle w:val="11111AAAAStyleUnderline"/>
        </w:rPr>
        <w:t xml:space="preserve"> our </w:t>
      </w:r>
      <w:r w:rsidRPr="00F75445">
        <w:rPr>
          <w:rStyle w:val="Emphasis"/>
        </w:rPr>
        <w:t xml:space="preserve">future </w:t>
      </w:r>
      <w:r w:rsidRPr="00F75445">
        <w:rPr>
          <w:rStyle w:val="Emphasis"/>
          <w:highlight w:val="yellow"/>
        </w:rPr>
        <w:t>world</w:t>
      </w:r>
      <w:r w:rsidRPr="00F75445">
        <w:rPr>
          <w:rStyle w:val="11111AAAAStyleUnderline"/>
        </w:rPr>
        <w:t>, with grim prospects for the future.</w:t>
      </w:r>
    </w:p>
    <w:p w14:paraId="4E32B7CE" w14:textId="77777777" w:rsidR="008A5F3B" w:rsidRPr="00F75445" w:rsidRDefault="008A5F3B" w:rsidP="008A5F3B"/>
    <w:p w14:paraId="0AC22B96" w14:textId="77777777" w:rsidR="008A5F3B" w:rsidRPr="00F75445" w:rsidRDefault="008A5F3B" w:rsidP="008A5F3B">
      <w:pPr>
        <w:pStyle w:val="Heading3"/>
        <w:rPr>
          <w:rFonts w:cs="Arial"/>
        </w:rPr>
      </w:pPr>
      <w:r w:rsidRPr="00F75445">
        <w:rPr>
          <w:rFonts w:cs="Arial"/>
        </w:rPr>
        <w:t>Natural Disasters: 1NC</w:t>
      </w:r>
    </w:p>
    <w:p w14:paraId="560ED37C" w14:textId="77777777" w:rsidR="008A5F3B" w:rsidRPr="00F75445" w:rsidRDefault="008A5F3B" w:rsidP="008A5F3B"/>
    <w:p w14:paraId="11D42C84" w14:textId="77777777" w:rsidR="008A5F3B" w:rsidRPr="00010197" w:rsidRDefault="008A5F3B" w:rsidP="008A5F3B">
      <w:pPr>
        <w:pStyle w:val="Heading4"/>
      </w:pPr>
      <w:r>
        <w:t xml:space="preserve">Warming </w:t>
      </w:r>
      <w:r>
        <w:rPr>
          <w:u w:val="single"/>
        </w:rPr>
        <w:t>dampens</w:t>
      </w:r>
      <w:r>
        <w:t xml:space="preserve"> temp reductions from </w:t>
      </w:r>
      <w:r>
        <w:rPr>
          <w:u w:val="single"/>
        </w:rPr>
        <w:t>nuclear</w:t>
      </w:r>
      <w:r>
        <w:t xml:space="preserve">, </w:t>
      </w:r>
      <w:r>
        <w:rPr>
          <w:u w:val="single"/>
        </w:rPr>
        <w:t>NEO</w:t>
      </w:r>
      <w:r>
        <w:t xml:space="preserve">, and </w:t>
      </w:r>
      <w:r>
        <w:rPr>
          <w:u w:val="single"/>
        </w:rPr>
        <w:t>volanic winters</w:t>
      </w:r>
      <w:r>
        <w:t xml:space="preserve">. </w:t>
      </w:r>
    </w:p>
    <w:p w14:paraId="13BC9015" w14:textId="77777777" w:rsidR="008A5F3B" w:rsidRDefault="008A5F3B" w:rsidP="008A5F3B">
      <w:r w:rsidRPr="00044AFD">
        <w:rPr>
          <w:rStyle w:val="Style13ptBold"/>
        </w:rPr>
        <w:t>Grilo 23</w:t>
      </w:r>
      <w:r>
        <w:t xml:space="preserve"> [</w:t>
      </w:r>
      <w:r w:rsidRPr="00044AFD">
        <w:t>Vasco Grilo has a Master’s Aerospace Engineering, generalist quantitative researcher, former research associate @ the Alliance to Feed the Earth in Disasters. "More global warming might be good to mitigate the food shocks caused by abrupt sunlight reduction scenarios," EA Forum, https://forum.effectivealtruism.org/ published 4-29-2023, accessed 3-16-2025]</w:t>
      </w:r>
    </w:p>
    <w:p w14:paraId="43F03E16" w14:textId="77777777" w:rsidR="008A5F3B" w:rsidRPr="00F75445" w:rsidRDefault="008A5F3B" w:rsidP="008A5F3B"/>
    <w:p w14:paraId="728A9E44" w14:textId="77777777" w:rsidR="008A5F3B" w:rsidRPr="00F75445" w:rsidRDefault="008A5F3B" w:rsidP="008A5F3B">
      <w:r w:rsidRPr="00F75445">
        <w:t>Summary</w:t>
      </w:r>
    </w:p>
    <w:p w14:paraId="4AE69375" w14:textId="77777777" w:rsidR="008A5F3B" w:rsidRPr="00F75445" w:rsidRDefault="008A5F3B" w:rsidP="008A5F3B">
      <w:r w:rsidRPr="00F75445">
        <w:t>Global warming increases the risk from climate change. This “has the potential to result in—and to some extent is already resulting in—increased natural disasters, increased water and food insecurity, and widespread species extinction and habitat loss”.</w:t>
      </w:r>
    </w:p>
    <w:p w14:paraId="0AB3D9FB" w14:textId="77777777" w:rsidR="008A5F3B" w:rsidRPr="00F75445" w:rsidRDefault="008A5F3B" w:rsidP="008A5F3B">
      <w:r w:rsidRPr="00F75445">
        <w:t xml:space="preserve">However, I think global </w:t>
      </w:r>
      <w:r w:rsidRPr="00F75445">
        <w:rPr>
          <w:rStyle w:val="11111AAAAStyleUnderline"/>
          <w:highlight w:val="yellow"/>
        </w:rPr>
        <w:t>warming</w:t>
      </w:r>
      <w:r w:rsidRPr="00F75445">
        <w:t xml:space="preserve"> also </w:t>
      </w:r>
      <w:r w:rsidRPr="00F75445">
        <w:rPr>
          <w:rStyle w:val="11111AAAAStyleUnderline"/>
          <w:highlight w:val="yellow"/>
        </w:rPr>
        <w:t xml:space="preserve">decreases the risk from food shocks caused by </w:t>
      </w:r>
      <w:r w:rsidRPr="00F75445">
        <w:rPr>
          <w:rStyle w:val="Emphasis"/>
          <w:highlight w:val="yellow"/>
        </w:rPr>
        <w:t>abrupt sunlight reduction</w:t>
      </w:r>
      <w:r w:rsidRPr="00F75445">
        <w:rPr>
          <w:rStyle w:val="Emphasis"/>
        </w:rPr>
        <w:t xml:space="preserve"> </w:t>
      </w:r>
      <w:r w:rsidRPr="00044AFD">
        <w:rPr>
          <w:rStyle w:val="11111AAAAStyleUnderline"/>
        </w:rPr>
        <w:t>scenario</w:t>
      </w:r>
      <w:r w:rsidRPr="00F75445">
        <w:rPr>
          <w:rStyle w:val="Emphasis"/>
          <w:highlight w:val="yellow"/>
        </w:rPr>
        <w:t>s</w:t>
      </w:r>
      <w:r w:rsidRPr="00F75445">
        <w:t xml:space="preserve"> (ASRSs), </w:t>
      </w:r>
      <w:r w:rsidRPr="00F75445">
        <w:rPr>
          <w:rStyle w:val="11111AAAAStyleUnderline"/>
        </w:rPr>
        <w:t xml:space="preserve">which can be a </w:t>
      </w:r>
      <w:r w:rsidRPr="00F75445">
        <w:rPr>
          <w:rStyle w:val="Emphasis"/>
          <w:highlight w:val="yellow"/>
        </w:rPr>
        <w:t>nuclear</w:t>
      </w:r>
      <w:r w:rsidRPr="00F75445">
        <w:rPr>
          <w:rStyle w:val="Emphasis"/>
        </w:rPr>
        <w:t xml:space="preserve"> winter</w:t>
      </w:r>
      <w:r w:rsidRPr="00F75445">
        <w:rPr>
          <w:rStyle w:val="11111AAAAStyleUnderline"/>
        </w:rPr>
        <w:t xml:space="preserve">, </w:t>
      </w:r>
      <w:r w:rsidRPr="00F75445">
        <w:rPr>
          <w:rStyle w:val="Emphasis"/>
          <w:highlight w:val="yellow"/>
        </w:rPr>
        <w:t>volcanic</w:t>
      </w:r>
      <w:r w:rsidRPr="00F75445">
        <w:rPr>
          <w:rStyle w:val="Emphasis"/>
        </w:rPr>
        <w:t xml:space="preserve"> winter</w:t>
      </w:r>
      <w:r w:rsidRPr="00F75445">
        <w:rPr>
          <w:rStyle w:val="11111AAAAStyleUnderline"/>
        </w:rPr>
        <w:t xml:space="preserve">, </w:t>
      </w:r>
      <w:r w:rsidRPr="00F75445">
        <w:rPr>
          <w:rStyle w:val="11111AAAAStyleUnderline"/>
          <w:highlight w:val="yellow"/>
        </w:rPr>
        <w:t xml:space="preserve">or </w:t>
      </w:r>
      <w:r w:rsidRPr="00F75445">
        <w:rPr>
          <w:rStyle w:val="Emphasis"/>
          <w:highlight w:val="yellow"/>
        </w:rPr>
        <w:t>impact winter</w:t>
      </w:r>
      <w:r w:rsidRPr="00F75445">
        <w:t xml:space="preserve">[1]. In essence, because </w:t>
      </w:r>
      <w:r w:rsidRPr="00F75445">
        <w:rPr>
          <w:rStyle w:val="Emphasis"/>
          <w:highlight w:val="yellow"/>
        </w:rPr>
        <w:t>low temp</w:t>
      </w:r>
      <w:r w:rsidRPr="00F75445">
        <w:t xml:space="preserve">erature </w:t>
      </w:r>
      <w:r w:rsidRPr="00F75445">
        <w:rPr>
          <w:rStyle w:val="11111AAAAStyleUnderline"/>
          <w:highlight w:val="yellow"/>
        </w:rPr>
        <w:t xml:space="preserve">is a </w:t>
      </w:r>
      <w:r w:rsidRPr="00F75445">
        <w:rPr>
          <w:rStyle w:val="Emphasis"/>
          <w:highlight w:val="yellow"/>
        </w:rPr>
        <w:t>major driver</w:t>
      </w:r>
      <w:r w:rsidRPr="00F75445">
        <w:rPr>
          <w:rStyle w:val="11111AAAAStyleUnderline"/>
          <w:highlight w:val="yellow"/>
        </w:rPr>
        <w:t xml:space="preserve"> for the decrease in</w:t>
      </w:r>
      <w:r w:rsidRPr="00F75445">
        <w:rPr>
          <w:rStyle w:val="11111AAAAStyleUnderline"/>
        </w:rPr>
        <w:t xml:space="preserve"> crop </w:t>
      </w:r>
      <w:r w:rsidRPr="00F75445">
        <w:rPr>
          <w:rStyle w:val="11111AAAAStyleUnderline"/>
          <w:highlight w:val="yellow"/>
        </w:rPr>
        <w:t>yields</w:t>
      </w:r>
      <w:r w:rsidRPr="00F75445">
        <w:rPr>
          <w:rStyle w:val="11111AAAAStyleUnderline"/>
        </w:rPr>
        <w:t xml:space="preserve"> </w:t>
      </w:r>
      <w:r w:rsidRPr="00F75445">
        <w:rPr>
          <w:rStyle w:val="11111AAAAStyleUnderline"/>
          <w:highlight w:val="yellow"/>
        </w:rPr>
        <w:t>that can lead to widespread starvation</w:t>
      </w:r>
      <w:r w:rsidRPr="00F75445">
        <w:t xml:space="preserve"> (see Xia 2022, and this post from Luisa Rodriguez).</w:t>
      </w:r>
    </w:p>
    <w:p w14:paraId="30BE29EE" w14:textId="77777777" w:rsidR="008A5F3B" w:rsidRPr="00F75445" w:rsidRDefault="008A5F3B" w:rsidP="008A5F3B">
      <w:r w:rsidRPr="00F75445">
        <w:t xml:space="preserve">Factoring in both of the above, </w:t>
      </w:r>
      <w:r w:rsidRPr="00F75445">
        <w:rPr>
          <w:rStyle w:val="11111AAAAStyleUnderline"/>
        </w:rPr>
        <w:t xml:space="preserve">my best guess is that </w:t>
      </w:r>
      <w:r w:rsidRPr="00F75445">
        <w:rPr>
          <w:rStyle w:val="Emphasis"/>
          <w:highlight w:val="yellow"/>
        </w:rPr>
        <w:t>additional emissions</w:t>
      </w:r>
      <w:r w:rsidRPr="00F75445">
        <w:t xml:space="preserve"> of greenhouse gases (GHGs) </w:t>
      </w:r>
      <w:r w:rsidRPr="00F75445">
        <w:rPr>
          <w:rStyle w:val="11111AAAAStyleUnderline"/>
          <w:highlight w:val="yellow"/>
        </w:rPr>
        <w:t xml:space="preserve">are </w:t>
      </w:r>
      <w:r w:rsidRPr="00F75445">
        <w:rPr>
          <w:rStyle w:val="Emphasis"/>
          <w:highlight w:val="yellow"/>
        </w:rPr>
        <w:t>beneficial</w:t>
      </w:r>
      <w:r w:rsidRPr="00F75445">
        <w:t xml:space="preserve"> up to an optimal median global warming in 2100 relative to 1880 of 3.3 ºC, after which the increase in the risk from climate change outweighs the reduction in that from ASRSs. </w:t>
      </w:r>
      <w:r w:rsidRPr="00F75445">
        <w:rPr>
          <w:rStyle w:val="11111AAAAStyleUnderline"/>
        </w:rPr>
        <w:t xml:space="preserve">This suggests delaying decarbonisation is </w:t>
      </w:r>
      <w:r w:rsidRPr="00F75445">
        <w:rPr>
          <w:rStyle w:val="Emphasis"/>
        </w:rPr>
        <w:t>good</w:t>
      </w:r>
      <w:r w:rsidRPr="00F75445">
        <w:t xml:space="preserve"> at the margin if one trusts (on top of my assumptions!):</w:t>
      </w:r>
    </w:p>
    <w:p w14:paraId="0A5B6EB3" w14:textId="77777777" w:rsidR="008A5F3B" w:rsidRPr="00F75445" w:rsidRDefault="008A5F3B" w:rsidP="008A5F3B">
      <w:r w:rsidRPr="00F75445">
        <w:t>Metaculus’ community median prediction of 2.41 ºC.</w:t>
      </w:r>
    </w:p>
    <w:p w14:paraId="70B27755" w14:textId="77777777" w:rsidR="008A5F3B" w:rsidRPr="00F75445" w:rsidRDefault="008A5F3B" w:rsidP="008A5F3B">
      <w:r w:rsidRPr="00F75445">
        <w:t>Climate Action Tracker’s projections of 2.6 to 2.9 ºC for current policies and action.</w:t>
      </w:r>
    </w:p>
    <w:p w14:paraId="0998DB76" w14:textId="77777777" w:rsidR="008A5F3B" w:rsidRPr="00F75445" w:rsidRDefault="008A5F3B" w:rsidP="008A5F3B">
      <w:r w:rsidRPr="00F75445">
        <w:t>Nevertheless, I am not confident the above conclusion is resilient. My sensitivity analysis indicates the optimal median global warming can range from 0.1 to 4.3 ºC. So the takeaway for me is that we do not really know whether additional GHG emissions are good/bad.</w:t>
      </w:r>
    </w:p>
    <w:p w14:paraId="482800C7" w14:textId="77777777" w:rsidR="008A5F3B" w:rsidRPr="00F75445" w:rsidRDefault="008A5F3B" w:rsidP="008A5F3B">
      <w:r w:rsidRPr="00F75445">
        <w:t>In any case, it looks like the effect of global warming on the risk from ASRSs is a crucial consideration, and therefore it must be investigated, especially because it is very neglected. Another potentially crucial consideration is that an energy system which relies more on renewables, and less on fossil fuels is less resilient to ASRSs.</w:t>
      </w:r>
    </w:p>
    <w:p w14:paraId="41B2B400" w14:textId="77777777" w:rsidR="008A5F3B" w:rsidRPr="00F75445" w:rsidRDefault="008A5F3B" w:rsidP="008A5F3B">
      <w:r w:rsidRPr="00F75445">
        <w:t>Robustly good actions would be:</w:t>
      </w:r>
    </w:p>
    <w:p w14:paraId="7FB03871" w14:textId="77777777" w:rsidR="008A5F3B" w:rsidRPr="00F75445" w:rsidRDefault="008A5F3B" w:rsidP="008A5F3B">
      <w:r w:rsidRPr="00F75445">
        <w:t>Improving civilisation resilience.</w:t>
      </w:r>
    </w:p>
    <w:p w14:paraId="26723C17" w14:textId="77777777" w:rsidR="008A5F3B" w:rsidRPr="00F75445" w:rsidRDefault="008A5F3B" w:rsidP="008A5F3B">
      <w:r w:rsidRPr="00F75445">
        <w:t>Prioritising the risk from nuclear war over that from climate change (at the margin).</w:t>
      </w:r>
    </w:p>
    <w:p w14:paraId="07780DB5" w14:textId="77777777" w:rsidR="008A5F3B" w:rsidRPr="00F75445" w:rsidRDefault="008A5F3B" w:rsidP="008A5F3B">
      <w:r w:rsidRPr="00F75445">
        <w:t>Keeping options open by:</w:t>
      </w:r>
    </w:p>
    <w:p w14:paraId="23B299F2" w14:textId="77777777" w:rsidR="008A5F3B" w:rsidRPr="00F75445" w:rsidRDefault="008A5F3B" w:rsidP="008A5F3B">
      <w:r w:rsidRPr="00F75445">
        <w:t>Not massively decreasing/increasing GHG emissions.</w:t>
      </w:r>
    </w:p>
    <w:p w14:paraId="15C88D71" w14:textId="77777777" w:rsidR="008A5F3B" w:rsidRPr="00F75445" w:rsidRDefault="008A5F3B" w:rsidP="008A5F3B">
      <w:r w:rsidRPr="00F75445">
        <w:t>Researching cost-effective ways to decrease/increase GHG emissions.</w:t>
      </w:r>
    </w:p>
    <w:p w14:paraId="49E6E830" w14:textId="77777777" w:rsidR="008A5F3B" w:rsidRPr="00F75445" w:rsidRDefault="008A5F3B" w:rsidP="008A5F3B">
      <w:r w:rsidRPr="00F75445">
        <w:t>Learning more about the risks posed by ASRSs and climate change.</w:t>
      </w:r>
    </w:p>
    <w:p w14:paraId="3A6665DC" w14:textId="77777777" w:rsidR="008A5F3B" w:rsidRPr="00F75445" w:rsidRDefault="008A5F3B" w:rsidP="008A5F3B">
      <w:r w:rsidRPr="00F75445">
        <w:t>Introduction</w:t>
      </w:r>
    </w:p>
    <w:p w14:paraId="055E7C65" w14:textId="77777777" w:rsidR="008A5F3B" w:rsidRPr="00F75445" w:rsidRDefault="008A5F3B" w:rsidP="008A5F3B">
      <w:r w:rsidRPr="00F75445">
        <w:t>In the sense that matters most for effective altruism, climate change refers to large-scale shifts in weather patterns that result from emissions of greenhouse gases such as carbon dioxide and methane largely from fossil fuel consumption. Climate change has the potential to result in—and to some extent is already resulting in—increased natural disasters, increased water and food insecurity, and widespread species extinction and habitat loss.</w:t>
      </w:r>
    </w:p>
    <w:p w14:paraId="14D6EF82" w14:textId="77777777" w:rsidR="008A5F3B" w:rsidRPr="00F75445" w:rsidRDefault="008A5F3B" w:rsidP="008A5F3B">
      <w:r w:rsidRPr="00F75445">
        <w:t>In What We Owe to the Future (WWOF), William MacAskill argues “decarbonisation [decreasing GHG emissions] is a proof of concept for longtermism”, describing it as a “win-win-win-win-win”. In addition to (supposedly) improving the longterm future:</w:t>
      </w:r>
    </w:p>
    <w:p w14:paraId="14AF0647" w14:textId="77777777" w:rsidR="008A5F3B" w:rsidRPr="00F75445" w:rsidRDefault="008A5F3B" w:rsidP="008A5F3B">
      <w:r w:rsidRPr="00F75445">
        <w:t>“Moving to clean energy has enormous benefits in terms of present-day human health. Burning fossil fuels pollutes the air with small particles that cause lung cancer, heart disease, and respiratory infections”.</w:t>
      </w:r>
    </w:p>
    <w:p w14:paraId="1990802D" w14:textId="77777777" w:rsidR="008A5F3B" w:rsidRPr="00F75445" w:rsidRDefault="008A5F3B" w:rsidP="008A5F3B">
      <w:r w:rsidRPr="00F75445">
        <w:t>“By making energy cheaper [in the long run], clean energy innovation improves living standards in poorer countries”.</w:t>
      </w:r>
    </w:p>
    <w:p w14:paraId="57920288" w14:textId="77777777" w:rsidR="008A5F3B" w:rsidRPr="00F75445" w:rsidRDefault="008A5F3B" w:rsidP="008A5F3B">
      <w:r w:rsidRPr="00F75445">
        <w:t>“By helping keep fossil fuels in the ground, it guards against the risk of unrecovered collapse”.</w:t>
      </w:r>
    </w:p>
    <w:p w14:paraId="1778007D" w14:textId="77777777" w:rsidR="008A5F3B" w:rsidRPr="00F75445" w:rsidRDefault="008A5F3B" w:rsidP="008A5F3B">
      <w:r w:rsidRPr="00F75445">
        <w:t>“By furthering technological progress, it reduces the risk of longterm stagnation”.</w:t>
      </w:r>
    </w:p>
    <w:p w14:paraId="71B77028" w14:textId="77777777" w:rsidR="008A5F3B" w:rsidRPr="00F75445" w:rsidRDefault="008A5F3B" w:rsidP="008A5F3B">
      <w:r w:rsidRPr="00F75445">
        <w:t>I agree decarbonisation will eventually be beneficial, but I am not sure decreasing GHG emissions is good at the margin now. As I said in my hot takes on counterproductive altruism:</w:t>
      </w:r>
    </w:p>
    <w:p w14:paraId="2556A9F1" w14:textId="77777777" w:rsidR="008A5F3B" w:rsidRPr="00F75445" w:rsidRDefault="008A5F3B" w:rsidP="008A5F3B">
      <w:r w:rsidRPr="00F75445">
        <w:t>Mitigating global warming decreases the chances of crossing a tipping point which leads to a moist or runaway greenhouse effect [i.e. severe climate change], but increases the severity of ASRSs [which can be a nuclear winter, volcanic winter, or impact winter, and lead to widespread starvation; see Xia 2022, and this post from Luisa Rodriguez].</w:t>
      </w:r>
    </w:p>
    <w:p w14:paraId="08C23C53" w14:textId="77777777" w:rsidR="008A5F3B" w:rsidRPr="00F75445" w:rsidRDefault="008A5F3B" w:rsidP="008A5F3B">
      <w:pPr>
        <w:rPr>
          <w:rStyle w:val="11111AAAAStyleUnderline"/>
        </w:rPr>
      </w:pPr>
      <w:r w:rsidRPr="00F75445">
        <w:rPr>
          <w:rStyle w:val="11111AAAAStyleUnderline"/>
          <w:highlight w:val="yellow"/>
        </w:rPr>
        <w:t>The major driver for the decrease in</w:t>
      </w:r>
      <w:r w:rsidRPr="00F75445">
        <w:rPr>
          <w:rStyle w:val="11111AAAAStyleUnderline"/>
        </w:rPr>
        <w:t xml:space="preserve"> [crop] </w:t>
      </w:r>
      <w:r w:rsidRPr="00F75445">
        <w:rPr>
          <w:rStyle w:val="Emphasis"/>
          <w:highlight w:val="yellow"/>
        </w:rPr>
        <w:t>yields</w:t>
      </w:r>
      <w:r w:rsidRPr="00F75445">
        <w:rPr>
          <w:rStyle w:val="11111AAAAStyleUnderline"/>
        </w:rPr>
        <w:t xml:space="preserve"> during an ASRS </w:t>
      </w:r>
      <w:r w:rsidRPr="00F75445">
        <w:rPr>
          <w:rStyle w:val="11111AAAAStyleUnderline"/>
          <w:highlight w:val="yellow"/>
        </w:rPr>
        <w:t>is the lower temp</w:t>
      </w:r>
      <w:r w:rsidRPr="00F75445">
        <w:rPr>
          <w:rStyle w:val="11111AAAAStyleUnderline"/>
        </w:rPr>
        <w:t>erature</w:t>
      </w:r>
      <w:r w:rsidRPr="00F75445">
        <w:rPr>
          <w:rStyle w:val="11111AAAAStyleUnderline"/>
          <w:highlight w:val="yellow"/>
        </w:rPr>
        <w:t xml:space="preserve">, so </w:t>
      </w:r>
      <w:r w:rsidRPr="00F75445">
        <w:rPr>
          <w:rStyle w:val="Emphasis"/>
          <w:highlight w:val="yellow"/>
        </w:rPr>
        <w:t>starting from a higher baseline</w:t>
      </w:r>
      <w:r w:rsidRPr="00F75445">
        <w:rPr>
          <w:rStyle w:val="Emphasis"/>
        </w:rPr>
        <w:t xml:space="preserve"> temp</w:t>
      </w:r>
      <w:r w:rsidRPr="00F75445">
        <w:rPr>
          <w:rStyle w:val="11111AAAAStyleUnderline"/>
        </w:rPr>
        <w:t xml:space="preserve">erature </w:t>
      </w:r>
      <w:r w:rsidRPr="00F75445">
        <w:rPr>
          <w:rStyle w:val="Emphasis"/>
          <w:highlight w:val="yellow"/>
        </w:rPr>
        <w:t>would be helpful</w:t>
      </w:r>
      <w:r w:rsidRPr="00F75445">
        <w:rPr>
          <w:rStyle w:val="11111AAAAStyleUnderline"/>
          <w:highlight w:val="yellow"/>
        </w:rPr>
        <w:t>.</w:t>
      </w:r>
    </w:p>
    <w:p w14:paraId="1E90F15B" w14:textId="77777777" w:rsidR="008A5F3B" w:rsidRPr="00F75445" w:rsidRDefault="008A5F3B" w:rsidP="008A5F3B">
      <w:r w:rsidRPr="00F75445">
        <w:t>One might argue the severity of ASRSs is only a function of the temperature reduction, not of the final temperature, on the basis that yields are roughly directly proportional to temperature in ºC. However, this is not the case.</w:t>
      </w:r>
    </w:p>
    <w:p w14:paraId="3987E230" w14:textId="77777777" w:rsidR="008A5F3B" w:rsidRPr="00F75445" w:rsidRDefault="008A5F3B" w:rsidP="008A5F3B">
      <w:pPr>
        <w:rPr>
          <w:rStyle w:val="11111AAAAStyleUnderline"/>
        </w:rPr>
      </w:pPr>
      <w:r w:rsidRPr="00F75445">
        <w:rPr>
          <w:rStyle w:val="11111AAAAStyleUnderline"/>
        </w:rPr>
        <w:t xml:space="preserve">The typical base temperature of cool-season plants is 5 ºC. So, based on the heuristic of growing degree-days, </w:t>
      </w:r>
      <w:r w:rsidRPr="00F75445">
        <w:rPr>
          <w:rStyle w:val="11111AAAAStyleUnderline"/>
          <w:highlight w:val="yellow"/>
        </w:rPr>
        <w:t>a reduction from 10 º</w:t>
      </w:r>
      <w:r w:rsidRPr="00F75445">
        <w:rPr>
          <w:rStyle w:val="11111AAAAStyleUnderline"/>
        </w:rPr>
        <w:t xml:space="preserve">C </w:t>
      </w:r>
      <w:r w:rsidRPr="00F75445">
        <w:rPr>
          <w:rStyle w:val="11111AAAAStyleUnderline"/>
          <w:highlight w:val="yellow"/>
        </w:rPr>
        <w:t>to 5 º</w:t>
      </w:r>
      <w:r w:rsidRPr="00F75445">
        <w:rPr>
          <w:rStyle w:val="11111AAAAStyleUnderline"/>
        </w:rPr>
        <w:t xml:space="preserve">C </w:t>
      </w:r>
      <w:r w:rsidRPr="00F75445">
        <w:rPr>
          <w:rStyle w:val="11111AAAAStyleUnderline"/>
          <w:highlight w:val="yellow"/>
        </w:rPr>
        <w:t xml:space="preserve">leads to a </w:t>
      </w:r>
      <w:r w:rsidRPr="00F75445">
        <w:rPr>
          <w:rStyle w:val="Emphasis"/>
          <w:highlight w:val="yellow"/>
        </w:rPr>
        <w:t>100 % reduction in yields</w:t>
      </w:r>
      <w:r w:rsidRPr="00F75445">
        <w:rPr>
          <w:rStyle w:val="11111AAAAStyleUnderline"/>
        </w:rPr>
        <w:t>, not 50 % as suggested by a direct proportionality between temperature in ºC and yields.</w:t>
      </w:r>
    </w:p>
    <w:p w14:paraId="2CFD12C5" w14:textId="77777777" w:rsidR="008A5F3B" w:rsidRPr="00F75445" w:rsidRDefault="008A5F3B" w:rsidP="008A5F3B">
      <w:r w:rsidRPr="00F75445">
        <w:t>In this analysis, I estimated the optimal global warming to decrease the reduction in the value of the future due to both climate change and the food shocks caused by ASRSs. Note such warming may well not be optimal from the point of view of maximising gross world product (GWP) in the nearterm (e.g. in 2100).</w:t>
      </w:r>
    </w:p>
    <w:p w14:paraId="03C5E66A" w14:textId="77777777" w:rsidR="008A5F3B" w:rsidRPr="00F75445" w:rsidRDefault="008A5F3B" w:rsidP="008A5F3B"/>
    <w:p w14:paraId="5A2511A0" w14:textId="77777777" w:rsidR="008A5F3B" w:rsidRDefault="008A5F3B" w:rsidP="008A5F3B">
      <w:pPr>
        <w:pStyle w:val="Heading4"/>
      </w:pPr>
      <w:r>
        <w:t xml:space="preserve">They’re inevitable </w:t>
      </w:r>
      <w:r>
        <w:rPr>
          <w:u w:val="single"/>
        </w:rPr>
        <w:t>and</w:t>
      </w:r>
      <w:r>
        <w:t xml:space="preserve"> existential. </w:t>
      </w:r>
    </w:p>
    <w:p w14:paraId="5B220BE7" w14:textId="77777777" w:rsidR="008A5F3B" w:rsidRPr="00F75445" w:rsidRDefault="008A5F3B" w:rsidP="008A5F3B">
      <w:r w:rsidRPr="00D57093">
        <w:rPr>
          <w:rStyle w:val="Style13ptBold"/>
        </w:rPr>
        <w:t>Denkenberger et al 22</w:t>
      </w:r>
      <w:r>
        <w:t xml:space="preserve"> [</w:t>
      </w:r>
      <w:r w:rsidRPr="00D57093">
        <w:t>David Denkenberger</w:t>
      </w:r>
      <w:r>
        <w:t xml:space="preserve">, </w:t>
      </w:r>
      <w:r w:rsidRPr="00D57093">
        <w:t xml:space="preserve">PhD Civil Engineering, </w:t>
      </w:r>
      <w:r>
        <w:t xml:space="preserve">is an </w:t>
      </w:r>
      <w:r w:rsidRPr="00D57093">
        <w:t>assistant professor at University of Canterbury in Christchurch, New Zealand in mechanical engineering</w:t>
      </w:r>
      <w:r>
        <w:t xml:space="preserve">. </w:t>
      </w:r>
      <w:r w:rsidRPr="00D57093">
        <w:t>Anders Sandberg</w:t>
      </w:r>
      <w:r>
        <w:t xml:space="preserve">, </w:t>
      </w:r>
      <w:r w:rsidRPr="00D57093">
        <w:t xml:space="preserve">PhD Computational Neuroscience, </w:t>
      </w:r>
      <w:r>
        <w:t xml:space="preserve">is a </w:t>
      </w:r>
      <w:r w:rsidRPr="00D57093">
        <w:t xml:space="preserve">Senior Research Fellow </w:t>
      </w:r>
      <w:r>
        <w:t>at</w:t>
      </w:r>
      <w:r w:rsidRPr="00D57093">
        <w:t xml:space="preserve"> the Future of Humanity Institute</w:t>
      </w:r>
      <w:r>
        <w:t xml:space="preserve">. </w:t>
      </w:r>
      <w:r w:rsidRPr="00D57093">
        <w:t>Ross John Tieman</w:t>
      </w:r>
      <w:r>
        <w:t xml:space="preserve"> is a </w:t>
      </w:r>
      <w:r w:rsidRPr="00D57093">
        <w:t xml:space="preserve">Research Associate &amp; Data Coordinator </w:t>
      </w:r>
      <w:r>
        <w:t>at</w:t>
      </w:r>
      <w:r w:rsidRPr="00D57093">
        <w:t xml:space="preserve"> ALLFED</w:t>
      </w:r>
      <w:r>
        <w:t xml:space="preserve">. </w:t>
      </w:r>
      <w:r w:rsidRPr="00D57093">
        <w:t xml:space="preserve">Joshua M. Pearce PhD Materials Engineering Thompson Chair in Information Technology &amp; Innovation, Professor </w:t>
      </w:r>
      <w:r>
        <w:t>at</w:t>
      </w:r>
      <w:r w:rsidRPr="00D57093">
        <w:t xml:space="preserve"> Western University</w:t>
      </w:r>
      <w:r>
        <w:t xml:space="preserve">. </w:t>
      </w:r>
      <w:r w:rsidRPr="00D57093">
        <w:t>"Long term cost-effectiveness of resilient foods for global catastrophes compared to artificial general intelligence safety," International Journal of Disaster Risk Reduction – Vol 73, https://www.sciencedirect.com/science/article/pii/S2212420922000176 published 4-15-2022, accessed 3-16-2025]</w:t>
      </w:r>
    </w:p>
    <w:p w14:paraId="442F8285" w14:textId="77777777" w:rsidR="008A5F3B" w:rsidRPr="00F75445" w:rsidRDefault="008A5F3B" w:rsidP="008A5F3B"/>
    <w:p w14:paraId="6DAF0DD7" w14:textId="77777777" w:rsidR="008A5F3B" w:rsidRPr="00F75445" w:rsidRDefault="008A5F3B" w:rsidP="008A5F3B">
      <w:r w:rsidRPr="00F75445">
        <w:rPr>
          <w:rStyle w:val="Emphasis"/>
          <w:highlight w:val="yellow"/>
        </w:rPr>
        <w:t>Several</w:t>
      </w:r>
      <w:r w:rsidRPr="00F75445">
        <w:t xml:space="preserve"> global </w:t>
      </w:r>
      <w:r w:rsidRPr="00F75445">
        <w:rPr>
          <w:rStyle w:val="Emphasis"/>
          <w:highlight w:val="yellow"/>
        </w:rPr>
        <w:t>catastrophes</w:t>
      </w:r>
      <w:r w:rsidRPr="00F75445">
        <w:rPr>
          <w:rStyle w:val="11111AAAAStyleUnderline"/>
          <w:highlight w:val="yellow"/>
        </w:rPr>
        <w:t xml:space="preserve"> have</w:t>
      </w:r>
      <w:r w:rsidRPr="00F75445">
        <w:rPr>
          <w:rStyle w:val="11111AAAAStyleUnderline"/>
        </w:rPr>
        <w:t xml:space="preserve"> the </w:t>
      </w:r>
      <w:r w:rsidRPr="00F75445">
        <w:rPr>
          <w:rStyle w:val="11111AAAAStyleUnderline"/>
          <w:highlight w:val="yellow"/>
        </w:rPr>
        <w:t xml:space="preserve">potential to </w:t>
      </w:r>
      <w:r w:rsidRPr="00F75445">
        <w:rPr>
          <w:rStyle w:val="Emphasis"/>
          <w:highlight w:val="yellow"/>
        </w:rPr>
        <w:t>collapse global ag</w:t>
      </w:r>
      <w:r w:rsidRPr="00F75445">
        <w:t xml:space="preserve">ricultural </w:t>
      </w:r>
      <w:r w:rsidRPr="00F75445">
        <w:rPr>
          <w:rStyle w:val="11111AAAAStyleUnderline"/>
          <w:highlight w:val="yellow"/>
        </w:rPr>
        <w:t xml:space="preserve">by </w:t>
      </w:r>
      <w:r w:rsidRPr="00F75445">
        <w:rPr>
          <w:rStyle w:val="Emphasis"/>
          <w:highlight w:val="yellow"/>
        </w:rPr>
        <w:t>blocking the sun</w:t>
      </w:r>
      <w:r w:rsidRPr="00F75445">
        <w:rPr>
          <w:szCs w:val="16"/>
        </w:rPr>
        <w:t>. Arguably the greatest of these sun blocking catastrophes is full-scale nuclear war between the</w:t>
      </w:r>
      <w:r w:rsidRPr="00F75445">
        <w:t xml:space="preserve"> U.S. and Russia, which would burn many cities and release enough smoke to block the sun for 5–10 years [1,2]. </w:t>
      </w:r>
      <w:r w:rsidRPr="00F75445">
        <w:rPr>
          <w:rStyle w:val="Emphasis"/>
          <w:highlight w:val="yellow"/>
        </w:rPr>
        <w:t>Super</w:t>
      </w:r>
      <w:r w:rsidRPr="00F75445">
        <w:t xml:space="preserve"> volcanic </w:t>
      </w:r>
      <w:r w:rsidRPr="00F75445">
        <w:rPr>
          <w:rStyle w:val="Emphasis"/>
          <w:highlight w:val="yellow"/>
        </w:rPr>
        <w:t>eruption</w:t>
      </w:r>
      <w:r w:rsidRPr="00F75445">
        <w:t xml:space="preserve"> [3], </w:t>
      </w:r>
      <w:r w:rsidRPr="00F75445">
        <w:rPr>
          <w:rStyle w:val="11111AAAAStyleUnderline"/>
          <w:highlight w:val="yellow"/>
        </w:rPr>
        <w:t>or a</w:t>
      </w:r>
      <w:r w:rsidRPr="00F75445">
        <w:t xml:space="preserve"> large </w:t>
      </w:r>
      <w:r w:rsidRPr="00F75445">
        <w:rPr>
          <w:rStyle w:val="Emphasis"/>
          <w:highlight w:val="yellow"/>
        </w:rPr>
        <w:t>asteroid</w:t>
      </w:r>
      <w:r w:rsidRPr="00F75445">
        <w:t xml:space="preserve">/comet [4,5], </w:t>
      </w:r>
      <w:r w:rsidRPr="00F75445">
        <w:rPr>
          <w:rStyle w:val="11111AAAAStyleUnderline"/>
        </w:rPr>
        <w:t>could</w:t>
      </w:r>
      <w:r w:rsidRPr="00F75445">
        <w:t xml:space="preserve"> also </w:t>
      </w:r>
      <w:r w:rsidRPr="00F75445">
        <w:rPr>
          <w:rStyle w:val="11111AAAAStyleUnderline"/>
          <w:highlight w:val="yellow"/>
        </w:rPr>
        <w:t xml:space="preserve">have a </w:t>
      </w:r>
      <w:r w:rsidRPr="00F75445">
        <w:rPr>
          <w:rStyle w:val="Emphasis"/>
          <w:highlight w:val="yellow"/>
        </w:rPr>
        <w:t>major impact</w:t>
      </w:r>
      <w:r w:rsidRPr="00F75445">
        <w:t xml:space="preserve"> global agriculture but are lower probability than full scale nuclear war, estimated at </w:t>
      </w:r>
      <w:r w:rsidRPr="00F75445">
        <w:rPr>
          <w:rFonts w:ascii="Cambria Math" w:hAnsi="Cambria Math" w:cs="Cambria Math"/>
        </w:rPr>
        <w:t>∼</w:t>
      </w:r>
      <w:r w:rsidRPr="00F75445">
        <w:t>1% per year [[6], [7], [8</w:t>
      </w:r>
      <w:r w:rsidRPr="00F75445">
        <w:rPr>
          <w:rStyle w:val="11111AAAAStyleUnderline"/>
        </w:rPr>
        <w:t xml:space="preserve">]]. A significant reduction in global temperatures is anticipated to result from the reduction in sunlight with corresponding impacts on agricultural productivity </w:t>
      </w:r>
      <w:r w:rsidRPr="00F75445">
        <w:t xml:space="preserve">during such an event. Several pieces of evidence indicate impacts will be severe. Considering nuclear conflicts, a limited regional conflict between Pakistan and India, in which </w:t>
      </w:r>
      <w:r w:rsidRPr="00F75445">
        <w:rPr>
          <w:rFonts w:ascii="Cambria Math" w:hAnsi="Cambria Math" w:cs="Cambria Math"/>
        </w:rPr>
        <w:t>∼</w:t>
      </w:r>
      <w:r w:rsidRPr="00F75445">
        <w:t xml:space="preserve">100 × 15 kt (thousand tons of TNT equivalent) atomic bombs would be detonated indicated </w:t>
      </w:r>
      <w:r w:rsidRPr="00F75445">
        <w:rPr>
          <w:rFonts w:ascii="Cambria Math" w:hAnsi="Cambria Math" w:cs="Cambria Math"/>
        </w:rPr>
        <w:t>∼</w:t>
      </w:r>
      <w:r w:rsidRPr="00F75445">
        <w:t xml:space="preserve">1.5 °C global cooling [9]. Recent modelling of full scale </w:t>
      </w:r>
      <w:r w:rsidRPr="00F75445">
        <w:rPr>
          <w:rStyle w:val="11111AAAAStyleUnderline"/>
        </w:rPr>
        <w:t xml:space="preserve">nuclear exchanges between the U.S. and Russia demonstrated pyro cumulonimbus </w:t>
      </w:r>
      <w:r w:rsidRPr="00F75445">
        <w:rPr>
          <w:rStyle w:val="Emphasis"/>
          <w:highlight w:val="yellow"/>
        </w:rPr>
        <w:t>injections of smoke into the stratosphere</w:t>
      </w:r>
      <w:r w:rsidRPr="00F75445">
        <w:rPr>
          <w:rStyle w:val="11111AAAAStyleUnderline"/>
        </w:rPr>
        <w:t xml:space="preserve"> from forest fires could </w:t>
      </w:r>
      <w:r w:rsidRPr="00F75445">
        <w:rPr>
          <w:rStyle w:val="11111AAAAStyleUnderline"/>
          <w:highlight w:val="yellow"/>
        </w:rPr>
        <w:t xml:space="preserve">cause </w:t>
      </w:r>
      <w:r w:rsidRPr="00F75445">
        <w:rPr>
          <w:rStyle w:val="Emphasis"/>
          <w:highlight w:val="yellow"/>
        </w:rPr>
        <w:t>sun blocking</w:t>
      </w:r>
      <w:r w:rsidRPr="00F75445">
        <w:rPr>
          <w:rStyle w:val="11111AAAAStyleUnderline"/>
          <w:highlight w:val="yellow"/>
        </w:rPr>
        <w:t xml:space="preserve"> and </w:t>
      </w:r>
      <w:r w:rsidRPr="00F75445">
        <w:rPr>
          <w:rStyle w:val="Emphasis"/>
          <w:highlight w:val="yellow"/>
        </w:rPr>
        <w:t>corresponding nuclear winter</w:t>
      </w:r>
      <w:r w:rsidRPr="00F75445">
        <w:t xml:space="preserve"> for </w:t>
      </w:r>
      <w:r w:rsidRPr="00F75445">
        <w:rPr>
          <w:rFonts w:ascii="Cambria Math" w:hAnsi="Cambria Math" w:cs="Cambria Math"/>
        </w:rPr>
        <w:t>∼</w:t>
      </w:r>
      <w:r w:rsidRPr="00F75445">
        <w:t xml:space="preserve">5 years [1]. </w:t>
      </w:r>
      <w:r w:rsidRPr="00F75445">
        <w:rPr>
          <w:rStyle w:val="11111AAAAStyleUnderline"/>
        </w:rPr>
        <w:t xml:space="preserve">Climatic cooling and resulting ecological impacts that followed the </w:t>
      </w:r>
      <w:r w:rsidRPr="00F75445">
        <w:rPr>
          <w:rStyle w:val="11111AAAAStyleUnderline"/>
          <w:rFonts w:ascii="Cambria Math" w:hAnsi="Cambria Math" w:cs="Cambria Math"/>
        </w:rPr>
        <w:t>∼</w:t>
      </w:r>
      <w:r w:rsidRPr="00F75445">
        <w:rPr>
          <w:rStyle w:val="11111AAAAStyleUnderline"/>
        </w:rPr>
        <w:t>74 Ka Toba super eruption provide another piece of evidence</w:t>
      </w:r>
      <w:r w:rsidRPr="00F75445">
        <w:t xml:space="preserve"> though it is unclear how this translates to impacts on present day agriculture [[10], [11], [12]]. Prolonged climatic cooling and glaciation </w:t>
      </w:r>
      <w:r w:rsidRPr="00F75445">
        <w:rPr>
          <w:rFonts w:ascii="Cambria Math" w:hAnsi="Cambria Math" w:cs="Cambria Math"/>
        </w:rPr>
        <w:t>∼</w:t>
      </w:r>
      <w:r w:rsidRPr="00F75445">
        <w:t xml:space="preserve">1000 years long appear unlikely; however, </w:t>
      </w:r>
      <w:r w:rsidRPr="00F75445">
        <w:rPr>
          <w:rStyle w:val="Emphasis"/>
          <w:highlight w:val="yellow"/>
        </w:rPr>
        <w:t>cooling</w:t>
      </w:r>
      <w:r w:rsidRPr="00F75445">
        <w:rPr>
          <w:rStyle w:val="11111AAAAStyleUnderline"/>
          <w:highlight w:val="yellow"/>
        </w:rPr>
        <w:t xml:space="preserve"> of</w:t>
      </w:r>
      <w:r w:rsidRPr="00F75445">
        <w:rPr>
          <w:rStyle w:val="11111AAAAStyleUnderline"/>
        </w:rPr>
        <w:t xml:space="preserve"> </w:t>
      </w:r>
      <w:r w:rsidRPr="00F75445">
        <w:rPr>
          <w:rStyle w:val="11111AAAAStyleUnderline"/>
          <w:rFonts w:ascii="Cambria Math" w:hAnsi="Cambria Math" w:cs="Cambria Math"/>
        </w:rPr>
        <w:t>∼</w:t>
      </w:r>
      <w:r w:rsidRPr="00F75445">
        <w:rPr>
          <w:rStyle w:val="Emphasis"/>
          <w:highlight w:val="yellow"/>
        </w:rPr>
        <w:t>10 K</w:t>
      </w:r>
      <w:r w:rsidRPr="00F75445">
        <w:rPr>
          <w:rStyle w:val="11111AAAAStyleUnderline"/>
        </w:rPr>
        <w:t xml:space="preserve"> over a period of years </w:t>
      </w:r>
      <w:r w:rsidRPr="00F75445">
        <w:rPr>
          <w:rStyle w:val="11111AAAAStyleUnderline"/>
          <w:highlight w:val="yellow"/>
        </w:rPr>
        <w:t xml:space="preserve">is </w:t>
      </w:r>
      <w:r w:rsidRPr="00F75445">
        <w:rPr>
          <w:rStyle w:val="Emphasis"/>
          <w:highlight w:val="yellow"/>
        </w:rPr>
        <w:t>plausible</w:t>
      </w:r>
      <w:r w:rsidRPr="00F75445">
        <w:t xml:space="preserve"> [11] </w:t>
      </w:r>
      <w:r w:rsidRPr="00F75445">
        <w:rPr>
          <w:rStyle w:val="11111AAAAStyleUnderline"/>
          <w:highlight w:val="yellow"/>
        </w:rPr>
        <w:t xml:space="preserve">and would have </w:t>
      </w:r>
      <w:r w:rsidRPr="00F75445">
        <w:rPr>
          <w:rStyle w:val="Emphasis"/>
          <w:highlight w:val="yellow"/>
        </w:rPr>
        <w:t>catastrophic impacts on ag</w:t>
      </w:r>
      <w:r w:rsidRPr="00F75445">
        <w:rPr>
          <w:rStyle w:val="11111AAAAStyleUnderline"/>
        </w:rPr>
        <w:t>riculture</w:t>
      </w:r>
      <w:r w:rsidRPr="00F75445">
        <w:t>.</w:t>
      </w:r>
    </w:p>
    <w:p w14:paraId="6FB2F607" w14:textId="77777777" w:rsidR="008A5F3B" w:rsidRPr="00F75445" w:rsidRDefault="008A5F3B" w:rsidP="008A5F3B">
      <w:r w:rsidRPr="00F75445">
        <w:t>Collapse of global agriculture can be thought of as a 100% order of magnitude reduction in output, while less severe scenarios can be thought of as 10% disruptions. The geometric mean between orders of magnitude provides the most appropriate delineation of impacts ranges, giving the following agricultural impact scenarios: 0–3%, relatively commonplace and typically easily absorbed by the current food system; 3–30%, greater than any disruption in the past half century and likely to cause global harm [13], and 30–100% unprecedented shock with significant potential to cause civilizational collapse.</w:t>
      </w:r>
    </w:p>
    <w:p w14:paraId="3F954D60" w14:textId="77777777" w:rsidR="008A5F3B" w:rsidRPr="00F75445" w:rsidRDefault="008A5F3B" w:rsidP="008A5F3B">
      <w:r w:rsidRPr="00F75445">
        <w:t xml:space="preserve">The </w:t>
      </w:r>
      <w:r w:rsidRPr="00F75445">
        <w:rPr>
          <w:rStyle w:val="Emphasis"/>
        </w:rPr>
        <w:t>collapse of ag</w:t>
      </w:r>
      <w:r w:rsidRPr="00F75445">
        <w:t xml:space="preserve">riculture </w:t>
      </w:r>
      <w:r w:rsidRPr="00F75445">
        <w:rPr>
          <w:rStyle w:val="11111AAAAStyleUnderline"/>
        </w:rPr>
        <w:t xml:space="preserve">is of concern due to its critical function in </w:t>
      </w:r>
      <w:r w:rsidRPr="00F75445">
        <w:rPr>
          <w:rStyle w:val="Emphasis"/>
        </w:rPr>
        <w:t>sustaining civilization</w:t>
      </w:r>
      <w:r w:rsidRPr="00F75445">
        <w:t xml:space="preserve"> and the various beneficial functions and services civilization provides humanity [14] (</w:t>
      </w:r>
      <w:r w:rsidRPr="00F75445">
        <w:rPr>
          <w:rStyle w:val="11111AAAAStyleUnderline"/>
        </w:rPr>
        <w:t>e.g. food, shelter, goods, medicine, education, global communication, and advanced technologies</w:t>
      </w:r>
      <w:r w:rsidRPr="00F75445">
        <w:t>). These benefits, along with many more, would be forfeited in the event of civilizational collapse. One definition of the collapse of civilization involves short-term focus, collapse of long distance trade, widespread conflict, and loss of government [15]. For those that subscribe to long termism [16], the view that the future should have a near zero discount rate, the unrecoverable loss of civilization appears even more impactful.</w:t>
      </w:r>
    </w:p>
    <w:p w14:paraId="5DC625D4" w14:textId="77777777" w:rsidR="008A5F3B" w:rsidRPr="00F75445" w:rsidRDefault="008A5F3B" w:rsidP="008A5F3B">
      <w:r w:rsidRPr="00F75445">
        <w:rPr>
          <w:rStyle w:val="11111AAAAStyleUnderline"/>
        </w:rPr>
        <w:t xml:space="preserve">If civilization were lost it may </w:t>
      </w:r>
      <w:r w:rsidRPr="00F75445">
        <w:rPr>
          <w:rStyle w:val="Emphasis"/>
        </w:rPr>
        <w:t>not be easily recovered</w:t>
      </w:r>
      <w:r w:rsidRPr="00F75445">
        <w:rPr>
          <w:rStyle w:val="11111AAAAStyleUnderline"/>
        </w:rPr>
        <w:t xml:space="preserve"> for various reasons</w:t>
      </w:r>
      <w:r w:rsidRPr="00F75445">
        <w:t xml:space="preserve">: </w:t>
      </w:r>
      <w:r w:rsidRPr="00F75445">
        <w:rPr>
          <w:rStyle w:val="11111AAAAStyleUnderline"/>
        </w:rPr>
        <w:t>Readily accessible fossil fuels and minerals are exhausted, there might not be the stable climate of the last 10,000 years, or trust</w:t>
      </w:r>
      <w:r w:rsidRPr="00F75445">
        <w:t xml:space="preserve"> or IQ might be lost permanently because of the trauma and genetic selection of the catastrophe. Another route to far future impact is the trauma associated with the catastrophe making future catastrophes more likely, such as global totalitarianism [17]. A further route is </w:t>
      </w:r>
      <w:r w:rsidRPr="00F75445">
        <w:rPr>
          <w:rStyle w:val="11111AAAAStyleUnderline"/>
        </w:rPr>
        <w:t>worse values caused by the catastrophe could be locked in by</w:t>
      </w:r>
      <w:r w:rsidRPr="00F75445">
        <w:t xml:space="preserve"> artificial general intelligence (</w:t>
      </w:r>
      <w:r w:rsidRPr="00F75445">
        <w:rPr>
          <w:rStyle w:val="Emphasis"/>
        </w:rPr>
        <w:t>AGI</w:t>
      </w:r>
      <w:r w:rsidRPr="00F75445">
        <w:t xml:space="preserve">) [18]. If the loss of civilization persists long enough, </w:t>
      </w:r>
      <w:r w:rsidRPr="00F75445">
        <w:rPr>
          <w:rStyle w:val="11111AAAAStyleUnderline"/>
          <w:highlight w:val="yellow"/>
        </w:rPr>
        <w:t>a natural catastrophe</w:t>
      </w:r>
      <w:r w:rsidRPr="00F75445">
        <w:rPr>
          <w:rStyle w:val="11111AAAAStyleUnderline"/>
        </w:rPr>
        <w:t xml:space="preserve"> could cause</w:t>
      </w:r>
      <w:r w:rsidRPr="00F75445">
        <w:t xml:space="preserve"> the </w:t>
      </w:r>
      <w:r w:rsidRPr="00F75445">
        <w:rPr>
          <w:rStyle w:val="Emphasis"/>
        </w:rPr>
        <w:t>extinction</w:t>
      </w:r>
      <w:r w:rsidRPr="00F75445">
        <w:t xml:space="preserve"> of humanity. </w:t>
      </w:r>
      <w:r w:rsidRPr="00F75445">
        <w:rPr>
          <w:rStyle w:val="11111AAAAStyleUnderline"/>
        </w:rPr>
        <w:t xml:space="preserve">Catastrophes such as nuclear winter, super volcanic eruption, or a large asteroid/comet impact </w:t>
      </w:r>
      <w:r w:rsidRPr="00F75445">
        <w:rPr>
          <w:rStyle w:val="11111AAAAStyleUnderline"/>
          <w:highlight w:val="yellow"/>
        </w:rPr>
        <w:t>could</w:t>
      </w:r>
      <w:r w:rsidRPr="00F75445">
        <w:rPr>
          <w:rStyle w:val="11111AAAAStyleUnderline"/>
        </w:rPr>
        <w:t xml:space="preserve"> directly </w:t>
      </w:r>
      <w:r w:rsidRPr="00F75445">
        <w:rPr>
          <w:rStyle w:val="11111AAAAStyleUnderline"/>
          <w:highlight w:val="yellow"/>
        </w:rPr>
        <w:t>cause</w:t>
      </w:r>
      <w:r w:rsidRPr="00F75445">
        <w:rPr>
          <w:rStyle w:val="11111AAAAStyleUnderline"/>
        </w:rPr>
        <w:t xml:space="preserve"> </w:t>
      </w:r>
      <w:r w:rsidRPr="00F75445">
        <w:rPr>
          <w:rStyle w:val="Emphasis"/>
        </w:rPr>
        <w:t xml:space="preserve">human </w:t>
      </w:r>
      <w:r w:rsidRPr="00F75445">
        <w:rPr>
          <w:rStyle w:val="Emphasis"/>
          <w:highlight w:val="yellow"/>
        </w:rPr>
        <w:t>extinction</w:t>
      </w:r>
      <w:r w:rsidRPr="00F75445">
        <w:t xml:space="preserve"> [15].1 Preventing the risk of the collapse of civilization from nuclear war can be achieved through several risk mitigation strategies. The obvious risk mitigation intervention is prevention of nuclear war, which would be the best outcome. However, it is not neglected, as it has been worked on for many decades and is currently funded at billions of dollars per year quality adjusted [20]. As the largest problem in sunblocking catastrophes is that of food supply [21], the next most obvious solution is storing food. Storing five to 10 years of food, however, for everyone globally is very expensive [22], takes too long for sufficient storage to be achieved for near-term catastrophes, and would result in additional millions being malnourished in the short term if stored quickly. In these scenarios, the majority of infrastructure and industry would still be functioning, unlike in scenarios that disrupt electricity such as a solar storm [[23], [24], [25]]. Therefore, one potential mechanism to feed people would be through the deployment of resilient foods (alternative foods).2</w:t>
      </w:r>
    </w:p>
    <w:p w14:paraId="15A61A93" w14:textId="77777777" w:rsidR="008A5F3B" w:rsidRPr="00F75445" w:rsidRDefault="008A5F3B" w:rsidP="008A5F3B"/>
    <w:p w14:paraId="205623BD" w14:textId="77777777" w:rsidR="008A5F3B" w:rsidRPr="00F75445" w:rsidRDefault="008A5F3B" w:rsidP="008A5F3B">
      <w:pPr>
        <w:pStyle w:val="Heading3"/>
        <w:rPr>
          <w:rFonts w:cs="Arial"/>
        </w:rPr>
      </w:pPr>
      <w:r w:rsidRPr="00F75445">
        <w:rPr>
          <w:rFonts w:cs="Arial"/>
        </w:rPr>
        <w:t>Development: 1NC</w:t>
      </w:r>
    </w:p>
    <w:p w14:paraId="23A5D531" w14:textId="77777777" w:rsidR="008A5F3B" w:rsidRPr="00F75445" w:rsidRDefault="008A5F3B" w:rsidP="008A5F3B"/>
    <w:p w14:paraId="2BF06FE0" w14:textId="77777777" w:rsidR="008A5F3B" w:rsidRPr="002B6DED" w:rsidRDefault="008A5F3B" w:rsidP="008A5F3B">
      <w:pPr>
        <w:pStyle w:val="Heading4"/>
      </w:pPr>
      <w:r>
        <w:t xml:space="preserve">Quick transition </w:t>
      </w:r>
      <w:r>
        <w:rPr>
          <w:u w:val="single"/>
        </w:rPr>
        <w:t>stunts</w:t>
      </w:r>
      <w:r>
        <w:t xml:space="preserve"> developing countries’ economies. </w:t>
      </w:r>
    </w:p>
    <w:p w14:paraId="4200AB42" w14:textId="77777777" w:rsidR="008A5F3B" w:rsidRDefault="008A5F3B" w:rsidP="008A5F3B">
      <w:r w:rsidRPr="002634DF">
        <w:rPr>
          <w:rStyle w:val="Style13ptBold"/>
        </w:rPr>
        <w:t>Bordoff 21</w:t>
      </w:r>
      <w:r>
        <w:t xml:space="preserve"> [</w:t>
      </w:r>
      <w:r w:rsidRPr="002634DF">
        <w:t>Jason Bordoff</w:t>
      </w:r>
      <w:r>
        <w:t xml:space="preserve"> is the c</w:t>
      </w:r>
      <w:r w:rsidRPr="002634DF">
        <w:t>o-Founding Dean of the Columbia Climate School and Founding Director of the Center on Global Energy Policy at Columbia University’s School of International and Public Affairs</w:t>
      </w:r>
      <w:r>
        <w:t xml:space="preserve">. </w:t>
      </w:r>
      <w:r w:rsidRPr="002634DF">
        <w:t>Meghan O’Sullivan</w:t>
      </w:r>
      <w:r>
        <w:t xml:space="preserve"> is the </w:t>
      </w:r>
      <w:r w:rsidRPr="002634DF">
        <w:t>Jeane Kirkpatrick Professor of the Practice of International Affairs at Harvard Kennedy School and a board member of the Belfer Center for Science and International Affairs at Kennedy School</w:t>
      </w:r>
      <w:r>
        <w:t>. “</w:t>
      </w:r>
      <w:r w:rsidRPr="002634DF">
        <w:t>Green Upheaval</w:t>
      </w:r>
      <w:r>
        <w:t xml:space="preserve">”, </w:t>
      </w:r>
      <w:r w:rsidRPr="00082527">
        <w:t>https://www.foreignaffairs.com/articles/world/2021-11-30/geopolitics-energy-green-upheaval published 11-30-2021</w:t>
      </w:r>
      <w:r>
        <w:t>, accessed 3-16-2025]</w:t>
      </w:r>
    </w:p>
    <w:p w14:paraId="2EB6D660" w14:textId="77777777" w:rsidR="008A5F3B" w:rsidRPr="00F75445" w:rsidRDefault="008A5F3B" w:rsidP="008A5F3B"/>
    <w:p w14:paraId="374ADAB8" w14:textId="77777777" w:rsidR="008A5F3B" w:rsidRPr="00F75445" w:rsidRDefault="008A5F3B" w:rsidP="008A5F3B">
      <w:r w:rsidRPr="00F75445">
        <w:rPr>
          <w:rStyle w:val="11111AAAAStyleUnderline"/>
        </w:rPr>
        <w:t>For</w:t>
      </w:r>
      <w:r w:rsidRPr="00F75445">
        <w:t xml:space="preserve"> the </w:t>
      </w:r>
      <w:r w:rsidRPr="00F75445">
        <w:rPr>
          <w:rStyle w:val="11111AAAAStyleUnderline"/>
        </w:rPr>
        <w:t xml:space="preserve">past </w:t>
      </w:r>
      <w:r w:rsidRPr="00F75445">
        <w:rPr>
          <w:rStyle w:val="Emphasis"/>
        </w:rPr>
        <w:t>30 years</w:t>
      </w:r>
      <w:r w:rsidRPr="00F75445">
        <w:t xml:space="preserve">, rates of </w:t>
      </w:r>
      <w:r w:rsidRPr="00F75445">
        <w:rPr>
          <w:rStyle w:val="11111AAAAStyleUnderline"/>
          <w:highlight w:val="yellow"/>
        </w:rPr>
        <w:t>growth in</w:t>
      </w:r>
      <w:r w:rsidRPr="00F75445">
        <w:t xml:space="preserve"> the </w:t>
      </w:r>
      <w:r w:rsidRPr="00F75445">
        <w:rPr>
          <w:rStyle w:val="Emphasis"/>
          <w:highlight w:val="yellow"/>
        </w:rPr>
        <w:t>developing</w:t>
      </w:r>
      <w:r w:rsidRPr="00F75445">
        <w:rPr>
          <w:rStyle w:val="11111AAAAStyleUnderline"/>
          <w:highlight w:val="yellow"/>
        </w:rPr>
        <w:t xml:space="preserve"> world</w:t>
      </w:r>
      <w:r w:rsidRPr="00F75445">
        <w:rPr>
          <w:rStyle w:val="11111AAAAStyleUnderline"/>
        </w:rPr>
        <w:t xml:space="preserve"> have</w:t>
      </w:r>
      <w:r w:rsidRPr="00F75445">
        <w:t xml:space="preserve"> on the whole </w:t>
      </w:r>
      <w:r w:rsidRPr="00F75445">
        <w:rPr>
          <w:rStyle w:val="11111AAAAStyleUnderline"/>
          <w:highlight w:val="yellow"/>
        </w:rPr>
        <w:t>exceeded those in</w:t>
      </w:r>
      <w:r w:rsidRPr="00F75445">
        <w:t xml:space="preserve"> the </w:t>
      </w:r>
      <w:r w:rsidRPr="00F75445">
        <w:rPr>
          <w:rStyle w:val="Emphasis"/>
          <w:highlight w:val="yellow"/>
        </w:rPr>
        <w:t>developed</w:t>
      </w:r>
      <w:r w:rsidRPr="00F75445">
        <w:t xml:space="preserve"> world, </w:t>
      </w:r>
      <w:r w:rsidRPr="00F75445">
        <w:rPr>
          <w:rStyle w:val="11111AAAAStyleUnderline"/>
        </w:rPr>
        <w:t>fueling</w:t>
      </w:r>
      <w:r w:rsidRPr="00F75445">
        <w:t xml:space="preserve"> a gradual </w:t>
      </w:r>
      <w:r w:rsidRPr="00F75445">
        <w:rPr>
          <w:rStyle w:val="Emphasis"/>
        </w:rPr>
        <w:t>economic</w:t>
      </w:r>
      <w:r w:rsidRPr="00F75445">
        <w:rPr>
          <w:rStyle w:val="11111AAAAStyleUnderline"/>
        </w:rPr>
        <w:t xml:space="preserve"> convergence</w:t>
      </w:r>
      <w:r w:rsidRPr="00F75445">
        <w:t xml:space="preserve"> of rich countries and poor ones. In the long run, the transition to clean energy promises to reinforce that trend. Although a net-zero world will still entail hardships, it will also mean far less pain for developing countries than a world of unchecked climate change. Moreover, many developing countries enjoy abundant, low-cost clean energy resources, such as solar power, which they will be able to use at home or export as either electricity or fuels. A fair number also boast geologic formations excellent for storing carbon dioxide that will need to be removed from the atmosphere. (According to some estimates, one-fifth of the reduction in carbon dioxide necessary to achieve net-zero emissions will come from carbon removal.)</w:t>
      </w:r>
    </w:p>
    <w:p w14:paraId="4DB5A760" w14:textId="77777777" w:rsidR="008A5F3B" w:rsidRPr="00F75445" w:rsidRDefault="008A5F3B" w:rsidP="008A5F3B">
      <w:r w:rsidRPr="00F75445">
        <w:t xml:space="preserve">The </w:t>
      </w:r>
      <w:r w:rsidRPr="00F75445">
        <w:rPr>
          <w:rStyle w:val="Emphasis"/>
          <w:highlight w:val="yellow"/>
        </w:rPr>
        <w:t>rocky</w:t>
      </w:r>
      <w:r w:rsidRPr="00F75445">
        <w:rPr>
          <w:rStyle w:val="11111AAAAStyleUnderline"/>
          <w:highlight w:val="yellow"/>
        </w:rPr>
        <w:t xml:space="preserve"> pathway to </w:t>
      </w:r>
      <w:r w:rsidRPr="00F75445">
        <w:rPr>
          <w:rStyle w:val="Emphasis"/>
          <w:highlight w:val="yellow"/>
        </w:rPr>
        <w:t>decarbon</w:t>
      </w:r>
      <w:r w:rsidRPr="00F75445">
        <w:rPr>
          <w:rStyle w:val="11111AAAAStyleUnderline"/>
        </w:rPr>
        <w:t>ization</w:t>
      </w:r>
      <w:r w:rsidRPr="00F75445">
        <w:t xml:space="preserve">, however, also </w:t>
      </w:r>
      <w:r w:rsidRPr="00F75445">
        <w:rPr>
          <w:rStyle w:val="11111AAAAStyleUnderline"/>
          <w:highlight w:val="yellow"/>
        </w:rPr>
        <w:t>poses</w:t>
      </w:r>
      <w:r w:rsidRPr="00F75445">
        <w:rPr>
          <w:rStyle w:val="11111AAAAStyleUnderline"/>
        </w:rPr>
        <w:t xml:space="preserve"> </w:t>
      </w:r>
      <w:r w:rsidRPr="00F75445">
        <w:rPr>
          <w:rStyle w:val="Emphasis"/>
        </w:rPr>
        <w:t xml:space="preserve">serious </w:t>
      </w:r>
      <w:r w:rsidRPr="00F75445">
        <w:rPr>
          <w:rStyle w:val="Emphasis"/>
          <w:highlight w:val="yellow"/>
        </w:rPr>
        <w:t>risks</w:t>
      </w:r>
      <w:r w:rsidRPr="00F75445">
        <w:rPr>
          <w:rStyle w:val="11111AAAAStyleUnderline"/>
          <w:highlight w:val="yellow"/>
        </w:rPr>
        <w:t xml:space="preserve"> for developing countries</w:t>
      </w:r>
      <w:r w:rsidRPr="00F75445">
        <w:t xml:space="preserve">. The </w:t>
      </w:r>
      <w:r w:rsidRPr="00F75445">
        <w:rPr>
          <w:rStyle w:val="Emphasis"/>
        </w:rPr>
        <w:t>rift</w:t>
      </w:r>
      <w:r w:rsidRPr="00F75445">
        <w:rPr>
          <w:rStyle w:val="11111AAAAStyleUnderline"/>
        </w:rPr>
        <w:t xml:space="preserve"> between </w:t>
      </w:r>
      <w:r w:rsidRPr="00F75445">
        <w:rPr>
          <w:rStyle w:val="Emphasis"/>
        </w:rPr>
        <w:t>rich</w:t>
      </w:r>
      <w:r w:rsidRPr="00F75445">
        <w:t xml:space="preserve"> and </w:t>
      </w:r>
      <w:r w:rsidRPr="00F75445">
        <w:rPr>
          <w:rStyle w:val="Emphasis"/>
        </w:rPr>
        <w:t>poor</w:t>
      </w:r>
      <w:r w:rsidRPr="00F75445">
        <w:rPr>
          <w:rStyle w:val="11111AAAAStyleUnderline"/>
        </w:rPr>
        <w:t xml:space="preserve"> nations</w:t>
      </w:r>
      <w:r w:rsidRPr="00F75445">
        <w:t xml:space="preserve"> was on </w:t>
      </w:r>
      <w:r w:rsidRPr="00F75445">
        <w:rPr>
          <w:rStyle w:val="11111AAAAStyleUnderline"/>
        </w:rPr>
        <w:t>full display at</w:t>
      </w:r>
      <w:r w:rsidRPr="00F75445">
        <w:t xml:space="preserve"> the climate meeting in Glasgow. Lower-income countries were emphatic in their calls for industrialized nations to pay for the damage their historical greenhouse gas emissions have caused. Climate change is the result of cumulative carbon emissions over time. One-quarter of total emissions from the beginning of the industrial age until now have come from the United States, and nearly as much, from Europe. A mere two percent has come from the entire continent of Africa. As </w:t>
      </w:r>
      <w:r w:rsidRPr="00F75445">
        <w:rPr>
          <w:rStyle w:val="Emphasis"/>
          <w:highlight w:val="yellow"/>
        </w:rPr>
        <w:t>rich countries</w:t>
      </w:r>
      <w:r w:rsidRPr="00F75445">
        <w:rPr>
          <w:rStyle w:val="11111AAAAStyleUnderline"/>
        </w:rPr>
        <w:t xml:space="preserve"> feel</w:t>
      </w:r>
      <w:r w:rsidRPr="00F75445">
        <w:t xml:space="preserve"> an </w:t>
      </w:r>
      <w:r w:rsidRPr="00F75445">
        <w:rPr>
          <w:rStyle w:val="11111AAAAStyleUnderline"/>
          <w:highlight w:val="yellow"/>
        </w:rPr>
        <w:t>increase</w:t>
      </w:r>
      <w:r w:rsidRPr="00F75445">
        <w:rPr>
          <w:rStyle w:val="11111AAAAStyleUnderline"/>
        </w:rPr>
        <w:t xml:space="preserve">d </w:t>
      </w:r>
      <w:r w:rsidRPr="00F75445">
        <w:rPr>
          <w:rStyle w:val="11111AAAAStyleUnderline"/>
          <w:highlight w:val="yellow"/>
        </w:rPr>
        <w:t>urgency to slash</w:t>
      </w:r>
      <w:r w:rsidRPr="00F75445">
        <w:rPr>
          <w:rStyle w:val="11111AAAAStyleUnderline"/>
        </w:rPr>
        <w:t xml:space="preserve"> </w:t>
      </w:r>
      <w:r w:rsidRPr="00F75445">
        <w:rPr>
          <w:rStyle w:val="Emphasis"/>
        </w:rPr>
        <w:t xml:space="preserve">carbon </w:t>
      </w:r>
      <w:r w:rsidRPr="00F75445">
        <w:rPr>
          <w:rStyle w:val="Emphasis"/>
          <w:highlight w:val="yellow"/>
        </w:rPr>
        <w:t>emissions</w:t>
      </w:r>
      <w:r w:rsidRPr="00F75445">
        <w:t xml:space="preserve"> and </w:t>
      </w:r>
      <w:r w:rsidRPr="00F75445">
        <w:rPr>
          <w:rStyle w:val="11111AAAAStyleUnderline"/>
        </w:rPr>
        <w:t>developing</w:t>
      </w:r>
      <w:r w:rsidRPr="00F75445">
        <w:t xml:space="preserve"> countries remain </w:t>
      </w:r>
      <w:r w:rsidRPr="00F75445">
        <w:rPr>
          <w:rStyle w:val="11111AAAAStyleUnderline"/>
        </w:rPr>
        <w:t>focused on</w:t>
      </w:r>
      <w:r w:rsidRPr="00F75445">
        <w:t xml:space="preserve"> the </w:t>
      </w:r>
      <w:r w:rsidRPr="00F75445">
        <w:rPr>
          <w:rStyle w:val="11111AAAAStyleUnderline"/>
        </w:rPr>
        <w:t xml:space="preserve">need to deliver </w:t>
      </w:r>
      <w:r w:rsidRPr="00F75445">
        <w:rPr>
          <w:rStyle w:val="Emphasis"/>
        </w:rPr>
        <w:t>growth</w:t>
      </w:r>
      <w:r w:rsidRPr="00F75445">
        <w:t xml:space="preserve"> to their citizens, the two groups are set to clash.</w:t>
      </w:r>
    </w:p>
    <w:p w14:paraId="4CE2E23E" w14:textId="77777777" w:rsidR="008A5F3B" w:rsidRPr="00F75445" w:rsidRDefault="008A5F3B" w:rsidP="008A5F3B">
      <w:r w:rsidRPr="00F75445">
        <w:t xml:space="preserve">There was also </w:t>
      </w:r>
      <w:r w:rsidRPr="00F75445">
        <w:rPr>
          <w:rStyle w:val="11111AAAAStyleUnderline"/>
        </w:rPr>
        <w:t>evidence of tension over</w:t>
      </w:r>
      <w:r w:rsidRPr="00F75445">
        <w:t xml:space="preserve"> the fate of the $</w:t>
      </w:r>
      <w:r w:rsidRPr="00F75445">
        <w:rPr>
          <w:rStyle w:val="Emphasis"/>
        </w:rPr>
        <w:t>100 billion</w:t>
      </w:r>
      <w:r w:rsidRPr="00F75445">
        <w:t xml:space="preserve"> in aid to poor countries that rich countries pledged at the 2009 Copenhagen climate summit to deliver by 2020. That </w:t>
      </w:r>
      <w:r w:rsidRPr="00F75445">
        <w:rPr>
          <w:rStyle w:val="11111AAAAStyleUnderline"/>
        </w:rPr>
        <w:t>commitment</w:t>
      </w:r>
      <w:r w:rsidRPr="00F75445">
        <w:t xml:space="preserve"> </w:t>
      </w:r>
      <w:r w:rsidRPr="00F75445">
        <w:rPr>
          <w:rStyle w:val="11111AAAAStyleUnderline"/>
        </w:rPr>
        <w:t xml:space="preserve">remains </w:t>
      </w:r>
      <w:r w:rsidRPr="00F75445">
        <w:rPr>
          <w:rStyle w:val="Emphasis"/>
        </w:rPr>
        <w:t>unfulfilled</w:t>
      </w:r>
      <w:r w:rsidRPr="00F75445">
        <w:t xml:space="preserve">—and even that large sum is a rounding error compared with the roughly $1 trillion to $2 trillion needed annually in clean energy investment in developing and emerging-market economies to achieve net-zero emissions by 2050. As the urgency of decarbonization increases along with the costs of climate change, the </w:t>
      </w:r>
      <w:r w:rsidRPr="00F75445">
        <w:rPr>
          <w:rStyle w:val="11111AAAAStyleUnderline"/>
          <w:highlight w:val="yellow"/>
        </w:rPr>
        <w:t>failure of</w:t>
      </w:r>
      <w:r w:rsidRPr="00F75445">
        <w:rPr>
          <w:rStyle w:val="11111AAAAStyleUnderline"/>
        </w:rPr>
        <w:t xml:space="preserve"> </w:t>
      </w:r>
      <w:r w:rsidRPr="00F75445">
        <w:rPr>
          <w:rStyle w:val="Emphasis"/>
        </w:rPr>
        <w:t xml:space="preserve">rich </w:t>
      </w:r>
      <w:r w:rsidRPr="00F75445">
        <w:rPr>
          <w:rStyle w:val="Emphasis"/>
          <w:highlight w:val="yellow"/>
        </w:rPr>
        <w:t>countries</w:t>
      </w:r>
      <w:r w:rsidRPr="00F75445">
        <w:rPr>
          <w:rStyle w:val="11111AAAAStyleUnderline"/>
          <w:highlight w:val="yellow"/>
        </w:rPr>
        <w:t xml:space="preserve"> to assist</w:t>
      </w:r>
      <w:r w:rsidRPr="00F75445">
        <w:t xml:space="preserve"> poor ones will be a </w:t>
      </w:r>
      <w:r w:rsidRPr="00F75445">
        <w:rPr>
          <w:rStyle w:val="11111AAAAStyleUnderline"/>
          <w:highlight w:val="yellow"/>
        </w:rPr>
        <w:t xml:space="preserve">growing source of </w:t>
      </w:r>
      <w:r w:rsidRPr="00F75445">
        <w:rPr>
          <w:rStyle w:val="Emphasis"/>
          <w:highlight w:val="yellow"/>
        </w:rPr>
        <w:t>geopolitical</w:t>
      </w:r>
      <w:r w:rsidRPr="00F75445">
        <w:rPr>
          <w:rStyle w:val="11111AAAAStyleUnderline"/>
          <w:highlight w:val="yellow"/>
        </w:rPr>
        <w:t xml:space="preserve"> tension</w:t>
      </w:r>
      <w:r w:rsidRPr="00F75445">
        <w:t xml:space="preserve">—particularly as </w:t>
      </w:r>
      <w:r w:rsidRPr="00F75445">
        <w:rPr>
          <w:rStyle w:val="Emphasis"/>
          <w:highlight w:val="yellow"/>
        </w:rPr>
        <w:t>developing</w:t>
      </w:r>
      <w:r w:rsidRPr="00F75445">
        <w:rPr>
          <w:rStyle w:val="11111AAAAStyleUnderline"/>
          <w:highlight w:val="yellow"/>
        </w:rPr>
        <w:t xml:space="preserve"> countries </w:t>
      </w:r>
      <w:r w:rsidRPr="00F75445">
        <w:rPr>
          <w:rStyle w:val="Emphasis"/>
          <w:highlight w:val="yellow"/>
        </w:rPr>
        <w:t>disproportionately</w:t>
      </w:r>
      <w:r w:rsidRPr="00F75445">
        <w:rPr>
          <w:rStyle w:val="11111AAAAStyleUnderline"/>
          <w:highlight w:val="yellow"/>
        </w:rPr>
        <w:t xml:space="preserve"> bear</w:t>
      </w:r>
      <w:r w:rsidRPr="00F75445">
        <w:t xml:space="preserve"> the brunt of </w:t>
      </w:r>
      <w:r w:rsidRPr="00F75445">
        <w:rPr>
          <w:rStyle w:val="Emphasis"/>
          <w:highlight w:val="yellow"/>
        </w:rPr>
        <w:t>damage</w:t>
      </w:r>
      <w:r w:rsidRPr="00F75445">
        <w:rPr>
          <w:rStyle w:val="11111AAAAStyleUnderline"/>
        </w:rPr>
        <w:t xml:space="preserve"> they did not cause</w:t>
      </w:r>
      <w:r w:rsidRPr="00F75445">
        <w:t>.</w:t>
      </w:r>
    </w:p>
    <w:p w14:paraId="370E5298" w14:textId="77777777" w:rsidR="008A5F3B" w:rsidRPr="00F75445" w:rsidRDefault="008A5F3B" w:rsidP="008A5F3B">
      <w:r w:rsidRPr="00F75445">
        <w:t xml:space="preserve">Given how long the world has waited to act on climate change, poor countries will need to follow development trajectories different from the one taken by rich countries; developing countries will have to rely far less on fossil fuels. Yet nearly </w:t>
      </w:r>
      <w:r w:rsidRPr="00F75445">
        <w:rPr>
          <w:rStyle w:val="Emphasis"/>
        </w:rPr>
        <w:t>800 million</w:t>
      </w:r>
      <w:r w:rsidRPr="00F75445">
        <w:rPr>
          <w:rStyle w:val="11111AAAAStyleUnderline"/>
        </w:rPr>
        <w:t xml:space="preserve"> people lack access</w:t>
      </w:r>
      <w:r w:rsidRPr="00F75445">
        <w:t xml:space="preserve"> to any energy services, much less the amount of energy needed to drive meaningful levels of economic growth and industrialization. </w:t>
      </w:r>
      <w:r w:rsidRPr="00F75445">
        <w:rPr>
          <w:rStyle w:val="11111AAAAStyleUnderline"/>
        </w:rPr>
        <w:t>Although</w:t>
      </w:r>
      <w:r w:rsidRPr="00F75445">
        <w:t xml:space="preserve"> solar power, wind, and other </w:t>
      </w:r>
      <w:r w:rsidRPr="00F75445">
        <w:rPr>
          <w:rStyle w:val="Emphasis"/>
          <w:highlight w:val="yellow"/>
        </w:rPr>
        <w:t>renewable</w:t>
      </w:r>
      <w:r w:rsidRPr="00F75445">
        <w:rPr>
          <w:rStyle w:val="11111AAAAStyleUnderline"/>
          <w:highlight w:val="yellow"/>
        </w:rPr>
        <w:t xml:space="preserve"> sources of energy</w:t>
      </w:r>
      <w:r w:rsidRPr="00F75445">
        <w:rPr>
          <w:rStyle w:val="11111AAAAStyleUnderline"/>
        </w:rPr>
        <w:t xml:space="preserve"> can</w:t>
      </w:r>
      <w:r w:rsidRPr="00F75445">
        <w:t xml:space="preserve"> be an excellent way to </w:t>
      </w:r>
      <w:r w:rsidRPr="00F75445">
        <w:rPr>
          <w:rStyle w:val="11111AAAAStyleUnderline"/>
          <w:highlight w:val="yellow"/>
        </w:rPr>
        <w:t>meet</w:t>
      </w:r>
      <w:r w:rsidRPr="00F75445">
        <w:t xml:space="preserve"> some of the </w:t>
      </w:r>
      <w:r w:rsidRPr="00F75445">
        <w:rPr>
          <w:rStyle w:val="11111AAAAStyleUnderline"/>
          <w:highlight w:val="yellow"/>
        </w:rPr>
        <w:t>needs</w:t>
      </w:r>
      <w:r w:rsidRPr="00F75445">
        <w:rPr>
          <w:rStyle w:val="11111AAAAStyleUnderline"/>
        </w:rPr>
        <w:t xml:space="preserve"> </w:t>
      </w:r>
      <w:r w:rsidRPr="00F75445">
        <w:rPr>
          <w:rStyle w:val="11111AAAAStyleUnderline"/>
          <w:highlight w:val="yellow"/>
        </w:rPr>
        <w:t>of</w:t>
      </w:r>
      <w:r w:rsidRPr="00F75445">
        <w:t xml:space="preserve"> the </w:t>
      </w:r>
      <w:r w:rsidRPr="00F75445">
        <w:rPr>
          <w:rStyle w:val="Emphasis"/>
          <w:highlight w:val="yellow"/>
        </w:rPr>
        <w:t>developing</w:t>
      </w:r>
      <w:r w:rsidRPr="00F75445">
        <w:rPr>
          <w:rStyle w:val="11111AAAAStyleUnderline"/>
          <w:highlight w:val="yellow"/>
        </w:rPr>
        <w:t xml:space="preserve"> world</w:t>
      </w:r>
      <w:r w:rsidRPr="00F75445">
        <w:t xml:space="preserve">, they are </w:t>
      </w:r>
      <w:r w:rsidRPr="00F75445">
        <w:rPr>
          <w:rStyle w:val="11111AAAAStyleUnderline"/>
        </w:rPr>
        <w:t xml:space="preserve">currently </w:t>
      </w:r>
      <w:r w:rsidRPr="00F75445">
        <w:rPr>
          <w:rStyle w:val="Emphasis"/>
        </w:rPr>
        <w:t>insufficient</w:t>
      </w:r>
      <w:r w:rsidRPr="00F75445">
        <w:t xml:space="preserve"> to power industrialization and other paths to growth, and there are </w:t>
      </w:r>
      <w:r w:rsidRPr="00F75445">
        <w:rPr>
          <w:rStyle w:val="11111AAAAStyleUnderline"/>
        </w:rPr>
        <w:t>limits to how quickly</w:t>
      </w:r>
      <w:r w:rsidRPr="00F75445">
        <w:t xml:space="preserve"> they can be </w:t>
      </w:r>
      <w:r w:rsidRPr="00F75445">
        <w:rPr>
          <w:rStyle w:val="Emphasis"/>
        </w:rPr>
        <w:t>scaled</w:t>
      </w:r>
      <w:r w:rsidRPr="00F75445">
        <w:t xml:space="preserve"> up. Some </w:t>
      </w:r>
      <w:r w:rsidRPr="00F75445">
        <w:rPr>
          <w:rStyle w:val="11111AAAAStyleUnderline"/>
          <w:highlight w:val="yellow"/>
        </w:rPr>
        <w:t>developing</w:t>
      </w:r>
      <w:r w:rsidRPr="00F75445">
        <w:rPr>
          <w:highlight w:val="yellow"/>
        </w:rPr>
        <w:t xml:space="preserve"> </w:t>
      </w:r>
      <w:r w:rsidRPr="00F75445">
        <w:rPr>
          <w:rStyle w:val="11111AAAAStyleUnderline"/>
          <w:highlight w:val="yellow"/>
        </w:rPr>
        <w:t>countries</w:t>
      </w:r>
      <w:r w:rsidRPr="00F75445">
        <w:t xml:space="preserve"> will also </w:t>
      </w:r>
      <w:r w:rsidRPr="00F75445">
        <w:rPr>
          <w:rStyle w:val="11111AAAAStyleUnderline"/>
          <w:highlight w:val="yellow"/>
        </w:rPr>
        <w:t xml:space="preserve">face </w:t>
      </w:r>
      <w:r w:rsidRPr="00F75445">
        <w:rPr>
          <w:rStyle w:val="Emphasis"/>
          <w:highlight w:val="yellow"/>
        </w:rPr>
        <w:t>obstacles</w:t>
      </w:r>
      <w:r w:rsidRPr="00F75445">
        <w:rPr>
          <w:rStyle w:val="11111AAAAStyleUnderline"/>
        </w:rPr>
        <w:t xml:space="preserve"> that </w:t>
      </w:r>
      <w:r w:rsidRPr="00F75445">
        <w:rPr>
          <w:rStyle w:val="Emphasis"/>
        </w:rPr>
        <w:t>rarely</w:t>
      </w:r>
      <w:r w:rsidRPr="00F75445">
        <w:rPr>
          <w:rStyle w:val="11111AAAAStyleUnderline"/>
        </w:rPr>
        <w:t xml:space="preserve"> crop up</w:t>
      </w:r>
      <w:r w:rsidRPr="00F75445">
        <w:t xml:space="preserve"> in rich countries. For example, </w:t>
      </w:r>
      <w:r w:rsidRPr="00F75445">
        <w:rPr>
          <w:rStyle w:val="11111AAAAStyleUnderline"/>
          <w:highlight w:val="yellow"/>
        </w:rPr>
        <w:t>charging</w:t>
      </w:r>
      <w:r w:rsidRPr="00F75445">
        <w:t xml:space="preserve"> an </w:t>
      </w:r>
      <w:r w:rsidRPr="00F75445">
        <w:rPr>
          <w:rStyle w:val="Emphasis"/>
          <w:highlight w:val="yellow"/>
        </w:rPr>
        <w:t>electric car</w:t>
      </w:r>
      <w:r w:rsidRPr="00F75445">
        <w:t xml:space="preserve"> may </w:t>
      </w:r>
      <w:r w:rsidRPr="00F75445">
        <w:rPr>
          <w:rStyle w:val="11111AAAAStyleUnderline"/>
          <w:highlight w:val="yellow"/>
        </w:rPr>
        <w:t>not</w:t>
      </w:r>
      <w:r w:rsidRPr="00F75445">
        <w:t xml:space="preserve"> be </w:t>
      </w:r>
      <w:r w:rsidRPr="00F75445">
        <w:rPr>
          <w:rStyle w:val="Emphasis"/>
          <w:highlight w:val="yellow"/>
        </w:rPr>
        <w:t>viable</w:t>
      </w:r>
      <w:r w:rsidRPr="00F75445">
        <w:rPr>
          <w:rStyle w:val="11111AAAAStyleUnderline"/>
        </w:rPr>
        <w:t xml:space="preserve"> in countries </w:t>
      </w:r>
      <w:r w:rsidRPr="00F75445">
        <w:rPr>
          <w:rStyle w:val="11111AAAAStyleUnderline"/>
          <w:highlight w:val="yellow"/>
        </w:rPr>
        <w:t xml:space="preserve">that experience </w:t>
      </w:r>
      <w:r w:rsidRPr="00F75445">
        <w:rPr>
          <w:rStyle w:val="Emphasis"/>
          <w:highlight w:val="yellow"/>
        </w:rPr>
        <w:t>blackouts</w:t>
      </w:r>
      <w:r w:rsidRPr="00F75445">
        <w:t xml:space="preserve"> every day or where electric grids are backed up by diesel generators.</w:t>
      </w:r>
    </w:p>
    <w:p w14:paraId="3B83648A" w14:textId="77777777" w:rsidR="008A5F3B" w:rsidRPr="00F75445" w:rsidRDefault="008A5F3B" w:rsidP="008A5F3B">
      <w:r w:rsidRPr="00F75445">
        <w:rPr>
          <w:rStyle w:val="11111AAAAStyleUnderline"/>
        </w:rPr>
        <w:t xml:space="preserve">If </w:t>
      </w:r>
      <w:r w:rsidRPr="00F75445">
        <w:rPr>
          <w:rStyle w:val="Emphasis"/>
        </w:rPr>
        <w:t>rich</w:t>
      </w:r>
      <w:r w:rsidRPr="00F75445">
        <w:rPr>
          <w:rStyle w:val="11111AAAAStyleUnderline"/>
        </w:rPr>
        <w:t xml:space="preserve"> countries</w:t>
      </w:r>
      <w:r w:rsidRPr="00F75445">
        <w:t xml:space="preserve"> increasingly seek to </w:t>
      </w:r>
      <w:r w:rsidRPr="00F75445">
        <w:rPr>
          <w:rStyle w:val="11111AAAAStyleUnderline"/>
        </w:rPr>
        <w:t>prevent</w:t>
      </w:r>
      <w:r w:rsidRPr="00F75445">
        <w:t xml:space="preserve"> the </w:t>
      </w:r>
      <w:r w:rsidRPr="00F75445">
        <w:rPr>
          <w:rStyle w:val="11111AAAAStyleUnderline"/>
        </w:rPr>
        <w:t>use of fossil fuels</w:t>
      </w:r>
      <w:r w:rsidRPr="00F75445">
        <w:t xml:space="preserve"> and </w:t>
      </w:r>
      <w:r w:rsidRPr="00F75445">
        <w:rPr>
          <w:rStyle w:val="Emphasis"/>
        </w:rPr>
        <w:t>developing</w:t>
      </w:r>
      <w:r w:rsidRPr="00F75445">
        <w:rPr>
          <w:rStyle w:val="11111AAAAStyleUnderline"/>
        </w:rPr>
        <w:t xml:space="preserve"> ones see </w:t>
      </w:r>
      <w:r w:rsidRPr="00F75445">
        <w:rPr>
          <w:rStyle w:val="Emphasis"/>
        </w:rPr>
        <w:t>few</w:t>
      </w:r>
      <w:r w:rsidRPr="00F75445">
        <w:rPr>
          <w:rStyle w:val="11111AAAAStyleUnderline"/>
        </w:rPr>
        <w:t xml:space="preserve"> viable</w:t>
      </w:r>
      <w:r w:rsidRPr="00F75445">
        <w:t xml:space="preserve">, affordable alternatives to them, the </w:t>
      </w:r>
      <w:r w:rsidRPr="00F75445">
        <w:rPr>
          <w:rStyle w:val="11111AAAAStyleUnderline"/>
          <w:highlight w:val="yellow"/>
        </w:rPr>
        <w:t>gap between</w:t>
      </w:r>
      <w:r w:rsidRPr="00F75445">
        <w:t xml:space="preserve"> the </w:t>
      </w:r>
      <w:r w:rsidRPr="00F75445">
        <w:rPr>
          <w:rStyle w:val="11111AAAAStyleUnderline"/>
          <w:highlight w:val="yellow"/>
        </w:rPr>
        <w:t>rich</w:t>
      </w:r>
      <w:r w:rsidRPr="00F75445">
        <w:t xml:space="preserve"> and the </w:t>
      </w:r>
      <w:r w:rsidRPr="00F75445">
        <w:rPr>
          <w:rStyle w:val="11111AAAAStyleUnderline"/>
          <w:highlight w:val="yellow"/>
        </w:rPr>
        <w:t>poor</w:t>
      </w:r>
      <w:r w:rsidRPr="00F75445">
        <w:rPr>
          <w:rStyle w:val="11111AAAAStyleUnderline"/>
        </w:rPr>
        <w:t xml:space="preserve"> will </w:t>
      </w:r>
      <w:r w:rsidRPr="00F75445">
        <w:rPr>
          <w:rStyle w:val="Emphasis"/>
          <w:highlight w:val="yellow"/>
        </w:rPr>
        <w:t>only widen</w:t>
      </w:r>
      <w:r w:rsidRPr="00F75445">
        <w:t xml:space="preserve">. For instance, last April, the </w:t>
      </w:r>
      <w:r w:rsidRPr="00F75445">
        <w:rPr>
          <w:rStyle w:val="11111AAAAStyleUnderline"/>
        </w:rPr>
        <w:t>U.S.</w:t>
      </w:r>
      <w:r w:rsidRPr="00F75445">
        <w:t xml:space="preserve"> Treasury Department </w:t>
      </w:r>
      <w:r w:rsidRPr="00F75445">
        <w:rPr>
          <w:rStyle w:val="11111AAAAStyleUnderline"/>
        </w:rPr>
        <w:t>announced</w:t>
      </w:r>
      <w:r w:rsidRPr="00F75445">
        <w:t xml:space="preserve"> that the United States would </w:t>
      </w:r>
      <w:r w:rsidRPr="00F75445">
        <w:rPr>
          <w:rStyle w:val="11111AAAAStyleUnderline"/>
          <w:highlight w:val="yellow"/>
        </w:rPr>
        <w:t>no longer finance</w:t>
      </w:r>
      <w:r w:rsidRPr="00F75445">
        <w:rPr>
          <w:highlight w:val="yellow"/>
        </w:rPr>
        <w:t xml:space="preserve"> </w:t>
      </w:r>
      <w:r w:rsidRPr="00F75445">
        <w:rPr>
          <w:rStyle w:val="Emphasis"/>
          <w:highlight w:val="yellow"/>
        </w:rPr>
        <w:t>natural gas</w:t>
      </w:r>
      <w:r w:rsidRPr="00F75445">
        <w:t xml:space="preserve"> projects overseas </w:t>
      </w:r>
      <w:r w:rsidRPr="00F75445">
        <w:rPr>
          <w:rStyle w:val="11111AAAAStyleUnderline"/>
          <w:highlight w:val="yellow"/>
        </w:rPr>
        <w:t>because of</w:t>
      </w:r>
      <w:r w:rsidRPr="00F75445">
        <w:rPr>
          <w:rStyle w:val="11111AAAAStyleUnderline"/>
        </w:rPr>
        <w:t xml:space="preserve"> </w:t>
      </w:r>
      <w:r w:rsidRPr="00F75445">
        <w:rPr>
          <w:rStyle w:val="Emphasis"/>
          <w:highlight w:val="yellow"/>
        </w:rPr>
        <w:t>climate change</w:t>
      </w:r>
      <w:r w:rsidRPr="00F75445">
        <w:t xml:space="preserve"> concerns—except in the poorest of countries, such as Sierra Leone—even though 60 percent of U.S. electricity still comes from fossil fuels. Shortly thereafter, </w:t>
      </w:r>
      <w:r w:rsidRPr="00F75445">
        <w:rPr>
          <w:rStyle w:val="11111AAAAStyleUnderline"/>
        </w:rPr>
        <w:t xml:space="preserve">Nigerian </w:t>
      </w:r>
      <w:r w:rsidRPr="00F75445">
        <w:rPr>
          <w:rStyle w:val="Emphasis"/>
        </w:rPr>
        <w:t>V</w:t>
      </w:r>
      <w:r w:rsidRPr="00F75445">
        <w:rPr>
          <w:rStyle w:val="11111AAAAStyleUnderline"/>
        </w:rPr>
        <w:t xml:space="preserve">ice </w:t>
      </w:r>
      <w:r w:rsidRPr="00F75445">
        <w:rPr>
          <w:rStyle w:val="Emphasis"/>
        </w:rPr>
        <w:t>P</w:t>
      </w:r>
      <w:r w:rsidRPr="00F75445">
        <w:rPr>
          <w:rStyle w:val="11111AAAAStyleUnderline"/>
        </w:rPr>
        <w:t>resident</w:t>
      </w:r>
      <w:r w:rsidRPr="00F75445">
        <w:t xml:space="preserve"> Yemi Osinbajo </w:t>
      </w:r>
      <w:r w:rsidRPr="00F75445">
        <w:rPr>
          <w:rStyle w:val="11111AAAAStyleUnderline"/>
        </w:rPr>
        <w:t>argued</w:t>
      </w:r>
      <w:r w:rsidRPr="00F75445">
        <w:t xml:space="preserve"> in Foreign Affairs that it was </w:t>
      </w:r>
      <w:r w:rsidRPr="00F75445">
        <w:rPr>
          <w:rStyle w:val="Emphasis"/>
        </w:rPr>
        <w:t>unfair</w:t>
      </w:r>
      <w:r w:rsidRPr="00F75445">
        <w:rPr>
          <w:rStyle w:val="11111AAAAStyleUnderline"/>
        </w:rPr>
        <w:t xml:space="preserve"> to ask</w:t>
      </w:r>
      <w:r w:rsidRPr="00F75445">
        <w:t xml:space="preserve"> his </w:t>
      </w:r>
      <w:r w:rsidRPr="00F75445">
        <w:rPr>
          <w:rStyle w:val="11111AAAAStyleUnderline"/>
        </w:rPr>
        <w:t>country to develop without using</w:t>
      </w:r>
      <w:r w:rsidRPr="00F75445">
        <w:t xml:space="preserve"> natural </w:t>
      </w:r>
      <w:r w:rsidRPr="00F75445">
        <w:rPr>
          <w:rStyle w:val="Emphasis"/>
        </w:rPr>
        <w:t>gas</w:t>
      </w:r>
      <w:r w:rsidRPr="00F75445">
        <w:t>.</w:t>
      </w:r>
    </w:p>
    <w:p w14:paraId="3AB4DB60" w14:textId="77777777" w:rsidR="008A5F3B" w:rsidRPr="00F75445" w:rsidRDefault="008A5F3B" w:rsidP="008A5F3B">
      <w:r w:rsidRPr="00F75445">
        <w:rPr>
          <w:rStyle w:val="Emphasis"/>
          <w:highlight w:val="yellow"/>
        </w:rPr>
        <w:t>Tensions</w:t>
      </w:r>
      <w:r w:rsidRPr="00F75445">
        <w:rPr>
          <w:rStyle w:val="11111AAAAStyleUnderline"/>
          <w:highlight w:val="yellow"/>
        </w:rPr>
        <w:t xml:space="preserve"> between </w:t>
      </w:r>
      <w:r w:rsidRPr="00F75445">
        <w:rPr>
          <w:rStyle w:val="Emphasis"/>
          <w:highlight w:val="yellow"/>
        </w:rPr>
        <w:t>developed</w:t>
      </w:r>
      <w:r w:rsidRPr="00F75445">
        <w:rPr>
          <w:szCs w:val="16"/>
        </w:rPr>
        <w:t xml:space="preserve"> countries </w:t>
      </w:r>
      <w:r w:rsidRPr="00F75445">
        <w:rPr>
          <w:rStyle w:val="11111AAAAStyleUnderline"/>
        </w:rPr>
        <w:t xml:space="preserve">and </w:t>
      </w:r>
      <w:r w:rsidRPr="00F75445">
        <w:rPr>
          <w:rStyle w:val="Emphasis"/>
          <w:highlight w:val="yellow"/>
        </w:rPr>
        <w:t>developing</w:t>
      </w:r>
      <w:r w:rsidRPr="00F75445">
        <w:t xml:space="preserve"> ones will </w:t>
      </w:r>
      <w:r w:rsidRPr="00F75445">
        <w:rPr>
          <w:rStyle w:val="11111AAAAStyleUnderline"/>
          <w:highlight w:val="yellow"/>
        </w:rPr>
        <w:t>escalate</w:t>
      </w:r>
      <w:r w:rsidRPr="00F75445">
        <w:t xml:space="preserve"> not only over the use of fossil fuels but also </w:t>
      </w:r>
      <w:r w:rsidRPr="00F75445">
        <w:rPr>
          <w:rStyle w:val="11111AAAAStyleUnderline"/>
        </w:rPr>
        <w:t>over</w:t>
      </w:r>
      <w:r w:rsidRPr="00F75445">
        <w:t xml:space="preserve"> their </w:t>
      </w:r>
      <w:r w:rsidRPr="00F75445">
        <w:rPr>
          <w:rStyle w:val="11111AAAAStyleUnderline"/>
        </w:rPr>
        <w:t>production</w:t>
      </w:r>
      <w:r w:rsidRPr="00F75445">
        <w:t xml:space="preserve">. Several of the world’s poor countries, such as Guyana, Mozambique, and Tanzania, have significant hydrocarbon resources they would like to tap. But </w:t>
      </w:r>
      <w:r w:rsidRPr="00F75445">
        <w:rPr>
          <w:rStyle w:val="11111AAAAStyleUnderline"/>
        </w:rPr>
        <w:t>rich countries</w:t>
      </w:r>
      <w:r w:rsidRPr="00F75445">
        <w:t xml:space="preserve"> that </w:t>
      </w:r>
      <w:r w:rsidRPr="00F75445">
        <w:rPr>
          <w:rStyle w:val="11111AAAAStyleUnderline"/>
        </w:rPr>
        <w:t xml:space="preserve">see themselves as </w:t>
      </w:r>
      <w:r w:rsidRPr="00F75445">
        <w:rPr>
          <w:rStyle w:val="Emphasis"/>
        </w:rPr>
        <w:t>climate leaders</w:t>
      </w:r>
      <w:r w:rsidRPr="00F75445">
        <w:t xml:space="preserve"> will </w:t>
      </w:r>
      <w:r w:rsidRPr="00F75445">
        <w:rPr>
          <w:rStyle w:val="11111AAAAStyleUnderline"/>
        </w:rPr>
        <w:t>increasingly pressure</w:t>
      </w:r>
      <w:r w:rsidRPr="00F75445">
        <w:t xml:space="preserve"> those and other </w:t>
      </w:r>
      <w:r w:rsidRPr="00F75445">
        <w:rPr>
          <w:rStyle w:val="Emphasis"/>
          <w:highlight w:val="yellow"/>
        </w:rPr>
        <w:t>developing countries</w:t>
      </w:r>
      <w:r w:rsidRPr="00F75445">
        <w:t xml:space="preserve">, or the companies that want to partner with them, not to drill, even as at least some of those rich countries continue to extract their own oil, gas, and coal. And </w:t>
      </w:r>
      <w:r w:rsidRPr="00F75445">
        <w:rPr>
          <w:rStyle w:val="11111AAAAStyleUnderline"/>
        </w:rPr>
        <w:t>financial institutions</w:t>
      </w:r>
      <w:r w:rsidRPr="00F75445">
        <w:t xml:space="preserve"> will </w:t>
      </w:r>
      <w:r w:rsidRPr="00F75445">
        <w:rPr>
          <w:rStyle w:val="11111AAAAStyleUnderline"/>
        </w:rPr>
        <w:t>face growing</w:t>
      </w:r>
      <w:r w:rsidRPr="00F75445">
        <w:t xml:space="preserve"> </w:t>
      </w:r>
      <w:r w:rsidRPr="00F75445">
        <w:rPr>
          <w:rStyle w:val="11111AAAAStyleUnderline"/>
        </w:rPr>
        <w:t>pressure</w:t>
      </w:r>
      <w:r w:rsidRPr="00F75445">
        <w:t xml:space="preserve"> from activists </w:t>
      </w:r>
      <w:r w:rsidRPr="00F75445">
        <w:rPr>
          <w:rStyle w:val="11111AAAAStyleUnderline"/>
          <w:highlight w:val="yellow"/>
        </w:rPr>
        <w:t>not</w:t>
      </w:r>
      <w:r w:rsidRPr="00F75445">
        <w:rPr>
          <w:rStyle w:val="11111AAAAStyleUnderline"/>
        </w:rPr>
        <w:t xml:space="preserve"> to </w:t>
      </w:r>
      <w:r w:rsidRPr="00F75445">
        <w:rPr>
          <w:rStyle w:val="11111AAAAStyleUnderline"/>
          <w:highlight w:val="yellow"/>
        </w:rPr>
        <w:t xml:space="preserve">support </w:t>
      </w:r>
      <w:r w:rsidRPr="00F75445">
        <w:rPr>
          <w:rStyle w:val="Emphasis"/>
          <w:highlight w:val="yellow"/>
        </w:rPr>
        <w:t>extractive</w:t>
      </w:r>
      <w:r w:rsidRPr="00F75445">
        <w:rPr>
          <w:rStyle w:val="11111AAAAStyleUnderline"/>
          <w:highlight w:val="yellow"/>
        </w:rPr>
        <w:t xml:space="preserve"> projects</w:t>
      </w:r>
      <w:r w:rsidRPr="00F75445">
        <w:t xml:space="preserve"> in the developing world. In a world with less and less scope for fossil fuel usage, </w:t>
      </w:r>
      <w:r w:rsidRPr="00F75445">
        <w:rPr>
          <w:rStyle w:val="11111AAAAStyleUnderline"/>
        </w:rPr>
        <w:t>poor countries</w:t>
      </w:r>
      <w:r w:rsidRPr="00F75445">
        <w:t xml:space="preserve"> may understandably </w:t>
      </w:r>
      <w:r w:rsidRPr="00F75445">
        <w:rPr>
          <w:rStyle w:val="11111AAAAStyleUnderline"/>
        </w:rPr>
        <w:t xml:space="preserve">ask </w:t>
      </w:r>
      <w:r w:rsidRPr="00F75445">
        <w:rPr>
          <w:rStyle w:val="11111AAAAStyleUnderline"/>
          <w:highlight w:val="yellow"/>
        </w:rPr>
        <w:t>why they should not</w:t>
      </w:r>
      <w:r w:rsidRPr="00F75445">
        <w:t xml:space="preserve"> be allowed to </w:t>
      </w:r>
      <w:r w:rsidRPr="00F75445">
        <w:rPr>
          <w:rStyle w:val="11111AAAAStyleUnderline"/>
          <w:highlight w:val="yellow"/>
        </w:rPr>
        <w:t>have a</w:t>
      </w:r>
      <w:r w:rsidRPr="00F75445">
        <w:t xml:space="preserve"> larger </w:t>
      </w:r>
      <w:r w:rsidRPr="00F75445">
        <w:rPr>
          <w:rStyle w:val="11111AAAAStyleUnderline"/>
          <w:highlight w:val="yellow"/>
        </w:rPr>
        <w:t>slice of</w:t>
      </w:r>
      <w:r w:rsidRPr="00F75445">
        <w:rPr>
          <w:rStyle w:val="11111AAAAStyleUnderline"/>
        </w:rPr>
        <w:t xml:space="preserve"> a </w:t>
      </w:r>
      <w:r w:rsidRPr="00F75445">
        <w:rPr>
          <w:rStyle w:val="Emphasis"/>
          <w:highlight w:val="yellow"/>
        </w:rPr>
        <w:t>shrinking</w:t>
      </w:r>
      <w:r w:rsidRPr="00F75445">
        <w:rPr>
          <w:rStyle w:val="11111AAAAStyleUnderline"/>
          <w:highlight w:val="yellow"/>
        </w:rPr>
        <w:t xml:space="preserve"> pie</w:t>
      </w:r>
      <w:r w:rsidRPr="00F75445">
        <w:t>.</w:t>
      </w:r>
    </w:p>
    <w:p w14:paraId="4750B22A" w14:textId="77777777" w:rsidR="008A5F3B" w:rsidRPr="00F75445" w:rsidRDefault="008A5F3B" w:rsidP="008A5F3B">
      <w:pPr>
        <w:rPr>
          <w:rStyle w:val="11111AAAAStyleUnderline"/>
        </w:rPr>
      </w:pPr>
    </w:p>
    <w:p w14:paraId="7DCFC940" w14:textId="77777777" w:rsidR="008A5F3B" w:rsidRPr="00D65F33" w:rsidRDefault="008A5F3B" w:rsidP="008A5F3B">
      <w:pPr>
        <w:pStyle w:val="Heading4"/>
        <w:rPr>
          <w:b w:val="0"/>
          <w:bCs/>
        </w:rPr>
      </w:pPr>
      <w:r>
        <w:t xml:space="preserve">Development </w:t>
      </w:r>
      <w:r>
        <w:rPr>
          <w:u w:val="single"/>
        </w:rPr>
        <w:t>solves</w:t>
      </w:r>
      <w:r>
        <w:t xml:space="preserve"> war, pandemics, and terrorism. </w:t>
      </w:r>
      <w:r>
        <w:rPr>
          <w:b w:val="0"/>
          <w:bCs/>
        </w:rPr>
        <w:t xml:space="preserve">That </w:t>
      </w:r>
      <w:r w:rsidRPr="00D65F33">
        <w:rPr>
          <w:b w:val="0"/>
          <w:bCs/>
          <w:u w:val="single"/>
        </w:rPr>
        <w:t>turns case</w:t>
      </w:r>
      <w:r>
        <w:rPr>
          <w:b w:val="0"/>
          <w:bCs/>
        </w:rPr>
        <w:t xml:space="preserve">. </w:t>
      </w:r>
    </w:p>
    <w:p w14:paraId="27688DD8" w14:textId="77777777" w:rsidR="008A5F3B" w:rsidRDefault="008A5F3B" w:rsidP="008A5F3B">
      <w:r w:rsidRPr="00D65F33">
        <w:rPr>
          <w:rStyle w:val="Style13ptBold"/>
        </w:rPr>
        <w:t>Wong 22</w:t>
      </w:r>
      <w:r>
        <w:t xml:space="preserve"> [</w:t>
      </w:r>
      <w:r w:rsidRPr="00D65F33">
        <w:t xml:space="preserve">Ruth Wong </w:t>
      </w:r>
      <w:r>
        <w:t xml:space="preserve">is a </w:t>
      </w:r>
      <w:r w:rsidRPr="00D65F33">
        <w:t>Senior Cloud Systems Engineer, M.A. from Johns Hopkins University, M.Sc. in Bioinformatics from Western Univ</w:t>
      </w:r>
      <w:r>
        <w:t xml:space="preserve">ersity. </w:t>
      </w:r>
      <w:r w:rsidRPr="00D65F33">
        <w:t>Eevee Ciara</w:t>
      </w:r>
      <w:r>
        <w:t xml:space="preserve"> is a </w:t>
      </w:r>
      <w:r w:rsidRPr="00D65F33">
        <w:t>Machine learning engineer at PayPal</w:t>
      </w:r>
      <w:r>
        <w:t xml:space="preserve">. </w:t>
      </w:r>
      <w:r w:rsidRPr="00D65F33">
        <w:t>“Rethinking longtermism and global development,”</w:t>
      </w:r>
      <w:r>
        <w:t xml:space="preserve"> Substack, </w:t>
      </w:r>
      <w:r w:rsidRPr="00D65F33">
        <w:t>https://sunyshore.substack.com/p/rethinking-longtermism-and-global published 9-1-2022, accessed 3-16-2025]</w:t>
      </w:r>
    </w:p>
    <w:p w14:paraId="71165907" w14:textId="77777777" w:rsidR="008A5F3B" w:rsidRPr="00F75445" w:rsidRDefault="008A5F3B" w:rsidP="008A5F3B"/>
    <w:p w14:paraId="01625F47" w14:textId="77777777" w:rsidR="008A5F3B" w:rsidRPr="00F75445" w:rsidRDefault="008A5F3B" w:rsidP="008A5F3B">
      <w:r w:rsidRPr="00F75445">
        <w:t xml:space="preserve">We agree that more powerful countries are likely to have more influence on the long-term future than less powerful ones, and that a country’s economic </w:t>
      </w:r>
      <w:r w:rsidRPr="00F75445">
        <w:rPr>
          <w:rStyle w:val="11111AAAAStyleUnderline"/>
          <w:highlight w:val="yellow"/>
        </w:rPr>
        <w:t>development is a</w:t>
      </w:r>
      <w:r w:rsidRPr="00F75445">
        <w:rPr>
          <w:rStyle w:val="11111AAAAStyleUnderline"/>
        </w:rPr>
        <w:t xml:space="preserve"> </w:t>
      </w:r>
      <w:r w:rsidRPr="00F75445">
        <w:rPr>
          <w:rStyle w:val="Emphasis"/>
        </w:rPr>
        <w:t xml:space="preserve">strong </w:t>
      </w:r>
      <w:r w:rsidRPr="00F75445">
        <w:rPr>
          <w:rStyle w:val="Emphasis"/>
          <w:highlight w:val="yellow"/>
        </w:rPr>
        <w:t>indicator</w:t>
      </w:r>
      <w:r w:rsidRPr="00F75445">
        <w:rPr>
          <w:rStyle w:val="11111AAAAStyleUnderline"/>
          <w:highlight w:val="yellow"/>
        </w:rPr>
        <w:t xml:space="preserve"> of</w:t>
      </w:r>
      <w:r w:rsidRPr="00F75445">
        <w:rPr>
          <w:rStyle w:val="11111AAAAStyleUnderline"/>
        </w:rPr>
        <w:t xml:space="preserve"> its </w:t>
      </w:r>
      <w:r w:rsidRPr="00F75445">
        <w:rPr>
          <w:rStyle w:val="Emphasis"/>
          <w:highlight w:val="yellow"/>
        </w:rPr>
        <w:t>tech</w:t>
      </w:r>
      <w:r w:rsidRPr="00F75445">
        <w:rPr>
          <w:rStyle w:val="11111AAAAStyleUnderline"/>
        </w:rPr>
        <w:t xml:space="preserve">nological </w:t>
      </w:r>
      <w:r w:rsidRPr="00F75445">
        <w:rPr>
          <w:rStyle w:val="11111AAAAStyleUnderline"/>
          <w:highlight w:val="yellow"/>
        </w:rPr>
        <w:t>and</w:t>
      </w:r>
      <w:r w:rsidRPr="00F75445">
        <w:rPr>
          <w:rStyle w:val="11111AAAAStyleUnderline"/>
        </w:rPr>
        <w:t xml:space="preserve"> </w:t>
      </w:r>
      <w:r w:rsidRPr="00F75445">
        <w:rPr>
          <w:rStyle w:val="Emphasis"/>
        </w:rPr>
        <w:t xml:space="preserve">geopolitical </w:t>
      </w:r>
      <w:r w:rsidRPr="00F75445">
        <w:rPr>
          <w:rStyle w:val="Emphasis"/>
          <w:highlight w:val="yellow"/>
        </w:rPr>
        <w:t>power</w:t>
      </w:r>
      <w:r w:rsidRPr="00F75445">
        <w:rPr>
          <w:rStyle w:val="11111AAAAStyleUnderline"/>
        </w:rPr>
        <w:t xml:space="preserve">. However, </w:t>
      </w:r>
      <w:r w:rsidRPr="00F75445">
        <w:rPr>
          <w:rStyle w:val="11111AAAAStyleUnderline"/>
          <w:highlight w:val="yellow"/>
        </w:rPr>
        <w:t>this</w:t>
      </w:r>
      <w:r w:rsidRPr="00F75445">
        <w:t xml:space="preserve"> does not mean that developed countries matter morally more than developing ones. Rather, it </w:t>
      </w:r>
      <w:r w:rsidRPr="00F75445">
        <w:rPr>
          <w:rStyle w:val="11111AAAAStyleUnderline"/>
          <w:highlight w:val="yellow"/>
        </w:rPr>
        <w:t>underscores</w:t>
      </w:r>
      <w:r w:rsidRPr="00F75445">
        <w:rPr>
          <w:rStyle w:val="11111AAAAStyleUnderline"/>
        </w:rPr>
        <w:t xml:space="preserve"> the importance of global development</w:t>
      </w:r>
      <w:r w:rsidRPr="00F75445">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F75445">
        <w:rPr>
          <w:rStyle w:val="11111AAAAStyleUnderline"/>
        </w:rPr>
        <w:t xml:space="preserve">this speaks to the </w:t>
      </w:r>
      <w:r w:rsidRPr="00F75445">
        <w:rPr>
          <w:rStyle w:val="Emphasis"/>
          <w:highlight w:val="yellow"/>
        </w:rPr>
        <w:t>import</w:t>
      </w:r>
      <w:r w:rsidRPr="00F75445">
        <w:rPr>
          <w:rStyle w:val="11111AAAAStyleUnderline"/>
          <w:highlight w:val="yellow"/>
        </w:rPr>
        <w:t>ance of</w:t>
      </w:r>
      <w:r w:rsidRPr="00F75445">
        <w:rPr>
          <w:rStyle w:val="11111AAAAStyleUnderline"/>
        </w:rPr>
        <w:t xml:space="preserve"> </w:t>
      </w:r>
      <w:r w:rsidRPr="00F75445">
        <w:rPr>
          <w:rStyle w:val="Emphasis"/>
        </w:rPr>
        <w:t>global development</w:t>
      </w:r>
      <w:r w:rsidRPr="00F75445">
        <w:rPr>
          <w:rStyle w:val="11111AAAAStyleUnderline"/>
        </w:rPr>
        <w:t xml:space="preserve"> and helping people </w:t>
      </w:r>
      <w:r w:rsidRPr="00F75445">
        <w:rPr>
          <w:rStyle w:val="Emphasis"/>
        </w:rPr>
        <w:t xml:space="preserve">escape </w:t>
      </w:r>
      <w:r w:rsidRPr="00F75445">
        <w:rPr>
          <w:rStyle w:val="Emphasis"/>
          <w:highlight w:val="yellow"/>
        </w:rPr>
        <w:t>poverty</w:t>
      </w:r>
      <w:r w:rsidRPr="00F75445">
        <w:t>.</w:t>
      </w:r>
    </w:p>
    <w:p w14:paraId="35EDD27A" w14:textId="77777777" w:rsidR="008A5F3B" w:rsidRPr="00F75445" w:rsidRDefault="008A5F3B" w:rsidP="008A5F3B">
      <w:r w:rsidRPr="00F75445">
        <w:t>This essay describes why it’s important for the long term future for everyone to be in a relatively high-income country, and what it might look like for global development to be a longtermist issue. </w:t>
      </w:r>
      <w:r w:rsidRPr="00F75445">
        <w:rPr>
          <w:rStyle w:val="11111AAAAStyleUnderline"/>
        </w:rPr>
        <w:t xml:space="preserve">Global development </w:t>
      </w:r>
      <w:r w:rsidRPr="00F75445">
        <w:rPr>
          <w:rStyle w:val="11111AAAAStyleUnderline"/>
          <w:highlight w:val="yellow"/>
        </w:rPr>
        <w:t>benefits</w:t>
      </w:r>
      <w:r w:rsidRPr="00F75445">
        <w:rPr>
          <w:rStyle w:val="11111AAAAStyleUnderline"/>
        </w:rPr>
        <w:t xml:space="preserve"> the </w:t>
      </w:r>
      <w:r w:rsidRPr="00F75445">
        <w:rPr>
          <w:rStyle w:val="Emphasis"/>
        </w:rPr>
        <w:t xml:space="preserve">long-term </w:t>
      </w:r>
      <w:r w:rsidRPr="00F75445">
        <w:rPr>
          <w:rStyle w:val="Emphasis"/>
          <w:highlight w:val="yellow"/>
        </w:rPr>
        <w:t>future</w:t>
      </w:r>
      <w:r w:rsidRPr="00F75445">
        <w:rPr>
          <w:rStyle w:val="11111AAAAStyleUnderline"/>
        </w:rPr>
        <w:t xml:space="preserve"> by increasing diversity in </w:t>
      </w:r>
      <w:r w:rsidRPr="00F75445">
        <w:rPr>
          <w:rStyle w:val="Emphasis"/>
        </w:rPr>
        <w:t>global institutions</w:t>
      </w:r>
      <w:r w:rsidRPr="00F75445">
        <w:rPr>
          <w:rStyle w:val="11111AAAAStyleUnderline"/>
        </w:rPr>
        <w:t xml:space="preserve"> and </w:t>
      </w:r>
      <w:r w:rsidRPr="00F75445">
        <w:rPr>
          <w:rStyle w:val="11111AAAAStyleUnderline"/>
          <w:highlight w:val="yellow"/>
        </w:rPr>
        <w:t>reducing</w:t>
      </w:r>
      <w:r w:rsidRPr="00F75445">
        <w:rPr>
          <w:rStyle w:val="11111AAAAStyleUnderline"/>
        </w:rPr>
        <w:t xml:space="preserve"> civilization’s </w:t>
      </w:r>
      <w:r w:rsidRPr="00F75445">
        <w:rPr>
          <w:rStyle w:val="11111AAAAStyleUnderline"/>
          <w:highlight w:val="yellow"/>
        </w:rPr>
        <w:t>vulnerability to</w:t>
      </w:r>
      <w:r w:rsidRPr="00F75445">
        <w:rPr>
          <w:rStyle w:val="11111AAAAStyleUnderline"/>
        </w:rPr>
        <w:t xml:space="preserve"> </w:t>
      </w:r>
      <w:r w:rsidRPr="00F75445">
        <w:rPr>
          <w:rStyle w:val="Emphasis"/>
        </w:rPr>
        <w:t xml:space="preserve">global catastrophic </w:t>
      </w:r>
      <w:r w:rsidRPr="00F75445">
        <w:rPr>
          <w:rStyle w:val="Emphasis"/>
          <w:highlight w:val="yellow"/>
        </w:rPr>
        <w:t>risks</w:t>
      </w:r>
      <w:r w:rsidRPr="00F75445">
        <w:rPr>
          <w:rStyle w:val="11111AAAAStyleUnderline"/>
          <w:highlight w:val="yellow"/>
        </w:rPr>
        <w:t xml:space="preserve"> like</w:t>
      </w:r>
      <w:r w:rsidRPr="00F75445">
        <w:rPr>
          <w:rStyle w:val="11111AAAAStyleUnderline"/>
        </w:rPr>
        <w:t xml:space="preserve"> </w:t>
      </w:r>
      <w:r w:rsidRPr="00F75445">
        <w:rPr>
          <w:rStyle w:val="Emphasis"/>
        </w:rPr>
        <w:t xml:space="preserve">armed </w:t>
      </w:r>
      <w:r w:rsidRPr="00F75445">
        <w:rPr>
          <w:rStyle w:val="Emphasis"/>
          <w:highlight w:val="yellow"/>
        </w:rPr>
        <w:t>conflict</w:t>
      </w:r>
      <w:r w:rsidRPr="00F75445">
        <w:rPr>
          <w:rStyle w:val="11111AAAAStyleUnderline"/>
        </w:rPr>
        <w:t xml:space="preserve"> and </w:t>
      </w:r>
      <w:r w:rsidRPr="00F75445">
        <w:rPr>
          <w:rStyle w:val="Emphasis"/>
        </w:rPr>
        <w:t>pandemics</w:t>
      </w:r>
      <w:r w:rsidRPr="00F75445">
        <w:t>.</w:t>
      </w:r>
    </w:p>
    <w:p w14:paraId="7FB06830" w14:textId="77777777" w:rsidR="008A5F3B" w:rsidRPr="00F75445" w:rsidRDefault="008A5F3B" w:rsidP="008A5F3B">
      <w:r w:rsidRPr="00F75445">
        <w:t>What is global development?</w:t>
      </w:r>
    </w:p>
    <w:p w14:paraId="2D99E4E3" w14:textId="77777777" w:rsidR="008A5F3B" w:rsidRPr="00F75445" w:rsidRDefault="008A5F3B" w:rsidP="008A5F3B">
      <w:r w:rsidRPr="00F75445">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03EE9E3A" w14:textId="77777777" w:rsidR="008A5F3B" w:rsidRPr="00D65F33" w:rsidRDefault="008A5F3B" w:rsidP="008A5F3B">
      <w:pPr>
        <w:pStyle w:val="ListParagraph"/>
        <w:numPr>
          <w:ilvl w:val="0"/>
          <w:numId w:val="15"/>
        </w:numPr>
        <w:rPr>
          <w:szCs w:val="16"/>
        </w:rPr>
      </w:pPr>
      <w:r w:rsidRPr="00D65F33">
        <w:rPr>
          <w:szCs w:val="16"/>
        </w:rPr>
        <w:t>Create conditions for small farmers to thrive.</w:t>
      </w:r>
    </w:p>
    <w:p w14:paraId="7438CEAA" w14:textId="77777777" w:rsidR="008A5F3B" w:rsidRPr="00D65F33" w:rsidRDefault="008A5F3B" w:rsidP="008A5F3B">
      <w:pPr>
        <w:pStyle w:val="ListParagraph"/>
        <w:numPr>
          <w:ilvl w:val="0"/>
          <w:numId w:val="15"/>
        </w:numPr>
        <w:rPr>
          <w:szCs w:val="16"/>
        </w:rPr>
      </w:pPr>
      <w:r w:rsidRPr="00D65F33">
        <w:rPr>
          <w:szCs w:val="16"/>
        </w:rPr>
        <w:t>Use the proceeds from agricultural surpluses to build a manufacturing base that is tooled from the start to produce exports.</w:t>
      </w:r>
    </w:p>
    <w:p w14:paraId="425D476B" w14:textId="77777777" w:rsidR="008A5F3B" w:rsidRPr="00D65F33" w:rsidRDefault="008A5F3B" w:rsidP="008A5F3B">
      <w:pPr>
        <w:pStyle w:val="ListParagraph"/>
        <w:numPr>
          <w:ilvl w:val="0"/>
          <w:numId w:val="15"/>
        </w:numPr>
        <w:rPr>
          <w:szCs w:val="16"/>
        </w:rPr>
      </w:pPr>
      <w:r w:rsidRPr="00D65F33">
        <w:rPr>
          <w:szCs w:val="16"/>
        </w:rPr>
        <w:t>Nurture both these sectors (small farming and export-oriented manufacturing) with financial institutions closely controlled by the government.</w:t>
      </w:r>
    </w:p>
    <w:p w14:paraId="0F89B0DC" w14:textId="77777777" w:rsidR="008A5F3B" w:rsidRPr="00F75445" w:rsidRDefault="008A5F3B" w:rsidP="008A5F3B">
      <w:r w:rsidRPr="00F75445">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052AB5C" w14:textId="77777777" w:rsidR="008A5F3B" w:rsidRPr="00F75445" w:rsidRDefault="008A5F3B" w:rsidP="008A5F3B">
      <w:r w:rsidRPr="00F75445">
        <w:t>Global development is important for the long-term future</w:t>
      </w:r>
    </w:p>
    <w:p w14:paraId="6E84AE2D" w14:textId="77777777" w:rsidR="008A5F3B" w:rsidRPr="00F75445" w:rsidRDefault="008A5F3B" w:rsidP="008A5F3B">
      <w:r w:rsidRPr="00F75445">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31AF8AB" w14:textId="77777777" w:rsidR="008A5F3B" w:rsidRPr="00F75445" w:rsidRDefault="008A5F3B" w:rsidP="008A5F3B">
      <w:r w:rsidRPr="00F75445">
        <w:t xml:space="preserve">But most of the benefits of global development are through trajectory changes that affect the long-term future. We argue that </w:t>
      </w:r>
      <w:r w:rsidRPr="00F75445">
        <w:rPr>
          <w:rStyle w:val="11111AAAAStyleUnderline"/>
        </w:rPr>
        <w:t xml:space="preserve">global development creates significant </w:t>
      </w:r>
      <w:r w:rsidRPr="00F75445">
        <w:rPr>
          <w:rStyle w:val="Emphasis"/>
        </w:rPr>
        <w:t>long-term benefits</w:t>
      </w:r>
      <w:r w:rsidRPr="00F75445">
        <w:rPr>
          <w:rStyle w:val="11111AAAAStyleUnderline"/>
        </w:rPr>
        <w:t xml:space="preserve"> through this route. Global development can also lead to </w:t>
      </w:r>
      <w:r w:rsidRPr="00F75445">
        <w:rPr>
          <w:rStyle w:val="Emphasis"/>
        </w:rPr>
        <w:t>trajectory changes</w:t>
      </w:r>
      <w:r w:rsidRPr="00F75445">
        <w:rPr>
          <w:rStyle w:val="11111AAAAStyleUnderline"/>
        </w:rPr>
        <w:t xml:space="preserve"> in the global political environment that would </w:t>
      </w:r>
      <w:r w:rsidRPr="00F75445">
        <w:rPr>
          <w:rStyle w:val="Emphasis"/>
        </w:rPr>
        <w:t>not</w:t>
      </w:r>
      <w:r w:rsidRPr="00F75445">
        <w:rPr>
          <w:rStyle w:val="11111AAAAStyleUnderline"/>
        </w:rPr>
        <w:t xml:space="preserve"> happen if the development timeline were </w:t>
      </w:r>
      <w:r w:rsidRPr="00F75445">
        <w:rPr>
          <w:rStyle w:val="Emphasis"/>
        </w:rPr>
        <w:t>slowed down</w:t>
      </w:r>
      <w:r w:rsidRPr="00F75445">
        <w:rPr>
          <w:rStyle w:val="11111AAAAStyleUnderline"/>
        </w:rPr>
        <w:t xml:space="preserve">, since such changes can be </w:t>
      </w:r>
      <w:r w:rsidRPr="00F75445">
        <w:rPr>
          <w:rStyle w:val="Emphasis"/>
        </w:rPr>
        <w:t>locked in</w:t>
      </w:r>
      <w:r w:rsidRPr="00F75445">
        <w:rPr>
          <w:rStyle w:val="11111AAAAStyleUnderline"/>
        </w:rPr>
        <w:t xml:space="preserve"> over time</w:t>
      </w:r>
      <w:r w:rsidRPr="00F75445">
        <w:t>.</w:t>
      </w:r>
    </w:p>
    <w:p w14:paraId="6CC2AFEE" w14:textId="77777777" w:rsidR="008A5F3B" w:rsidRPr="00F75445" w:rsidRDefault="008A5F3B" w:rsidP="008A5F3B">
      <w:r w:rsidRPr="00F75445">
        <w:t>Global development increases diversity in global governance</w:t>
      </w:r>
    </w:p>
    <w:p w14:paraId="03E42863" w14:textId="77777777" w:rsidR="008A5F3B" w:rsidRPr="00F75445" w:rsidRDefault="008A5F3B" w:rsidP="008A5F3B">
      <w:r w:rsidRPr="00F75445">
        <w:t xml:space="preserve">One of the main ways global development benefits the far future is through its impact on diversity and inclusion in world institutions. </w:t>
      </w:r>
      <w:r w:rsidRPr="00F75445">
        <w:rPr>
          <w:rStyle w:val="11111AAAAStyleUnderline"/>
        </w:rPr>
        <w:t xml:space="preserve">As </w:t>
      </w:r>
      <w:r w:rsidRPr="00F75445">
        <w:rPr>
          <w:rStyle w:val="11111AAAAStyleUnderline"/>
          <w:highlight w:val="yellow"/>
        </w:rPr>
        <w:t>countries get</w:t>
      </w:r>
      <w:r w:rsidRPr="00F75445">
        <w:rPr>
          <w:rStyle w:val="11111AAAAStyleUnderline"/>
        </w:rPr>
        <w:t xml:space="preserve"> richer, their people get </w:t>
      </w:r>
      <w:r w:rsidRPr="00F75445">
        <w:rPr>
          <w:rStyle w:val="Emphasis"/>
        </w:rPr>
        <w:t xml:space="preserve">better </w:t>
      </w:r>
      <w:r w:rsidRPr="00F75445">
        <w:rPr>
          <w:rStyle w:val="Emphasis"/>
          <w:highlight w:val="yellow"/>
        </w:rPr>
        <w:t>educated</w:t>
      </w:r>
      <w:r w:rsidRPr="00F75445">
        <w:rPr>
          <w:rStyle w:val="11111AAAAStyleUnderline"/>
          <w:highlight w:val="yellow"/>
        </w:rPr>
        <w:t xml:space="preserve"> and</w:t>
      </w:r>
      <w:r w:rsidRPr="00F75445">
        <w:rPr>
          <w:rStyle w:val="11111AAAAStyleUnderline"/>
        </w:rPr>
        <w:t xml:space="preserve"> thus better placed to </w:t>
      </w:r>
      <w:r w:rsidRPr="00F75445">
        <w:rPr>
          <w:rStyle w:val="11111AAAAStyleUnderline"/>
          <w:highlight w:val="yellow"/>
        </w:rPr>
        <w:t xml:space="preserve">participate in </w:t>
      </w:r>
      <w:r w:rsidRPr="00F75445">
        <w:rPr>
          <w:rStyle w:val="Emphasis"/>
          <w:highlight w:val="yellow"/>
        </w:rPr>
        <w:t>institutions</w:t>
      </w:r>
      <w:r w:rsidRPr="00F75445">
        <w:t xml:space="preserve"> with great decision-making power over the world, such as multinational corporations, governments, and international organizations. Increasing the diversity of decision makers in </w:t>
      </w:r>
      <w:r w:rsidRPr="00F75445">
        <w:rPr>
          <w:rStyle w:val="11111AAAAStyleUnderline"/>
        </w:rPr>
        <w:t xml:space="preserve">global institutions </w:t>
      </w:r>
      <w:r w:rsidRPr="00F75445">
        <w:rPr>
          <w:rStyle w:val="Emphasis"/>
          <w:highlight w:val="yellow"/>
        </w:rPr>
        <w:t>improves</w:t>
      </w:r>
      <w:r w:rsidRPr="00F75445">
        <w:rPr>
          <w:rStyle w:val="Emphasis"/>
        </w:rPr>
        <w:t xml:space="preserve"> the </w:t>
      </w:r>
      <w:r w:rsidRPr="00F75445">
        <w:rPr>
          <w:rStyle w:val="Emphasis"/>
          <w:highlight w:val="yellow"/>
        </w:rPr>
        <w:t>quality</w:t>
      </w:r>
      <w:r w:rsidRPr="00F75445">
        <w:rPr>
          <w:rStyle w:val="11111AAAAStyleUnderline"/>
          <w:highlight w:val="yellow"/>
        </w:rPr>
        <w:t xml:space="preserve"> of</w:t>
      </w:r>
      <w:r w:rsidRPr="00F75445">
        <w:rPr>
          <w:rStyle w:val="11111AAAAStyleUnderline"/>
        </w:rPr>
        <w:t xml:space="preserve"> </w:t>
      </w:r>
      <w:r w:rsidRPr="00F75445">
        <w:rPr>
          <w:rStyle w:val="Emphasis"/>
        </w:rPr>
        <w:t xml:space="preserve">world </w:t>
      </w:r>
      <w:r w:rsidRPr="00F75445">
        <w:rPr>
          <w:rStyle w:val="Emphasis"/>
          <w:highlight w:val="yellow"/>
        </w:rPr>
        <w:t>governance</w:t>
      </w:r>
      <w:r w:rsidRPr="00F75445">
        <w:rPr>
          <w:rStyle w:val="11111AAAAStyleUnderline"/>
        </w:rPr>
        <w:t xml:space="preserve">, which enables humanity to better </w:t>
      </w:r>
      <w:r w:rsidRPr="00F75445">
        <w:rPr>
          <w:rStyle w:val="Emphasis"/>
          <w:highlight w:val="yellow"/>
        </w:rPr>
        <w:t>navigate existential risks</w:t>
      </w:r>
      <w:r w:rsidRPr="00F75445">
        <w:rPr>
          <w:rStyle w:val="11111AAAAStyleUnderline"/>
        </w:rPr>
        <w:t xml:space="preserve"> and other </w:t>
      </w:r>
      <w:r w:rsidRPr="00F75445">
        <w:rPr>
          <w:rStyle w:val="Emphasis"/>
        </w:rPr>
        <w:t>global challenges</w:t>
      </w:r>
      <w:r w:rsidRPr="00F75445">
        <w:t>.</w:t>
      </w:r>
    </w:p>
    <w:p w14:paraId="62EE193B" w14:textId="77777777" w:rsidR="008A5F3B" w:rsidRPr="00F75445" w:rsidRDefault="008A5F3B" w:rsidP="008A5F3B">
      <w:r w:rsidRPr="00F75445">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34AE045" w14:textId="77777777" w:rsidR="008A5F3B" w:rsidRPr="00F75445" w:rsidRDefault="008A5F3B" w:rsidP="008A5F3B">
      <w:r w:rsidRPr="00F75445">
        <w:rPr>
          <w:rStyle w:val="11111AAAAStyleUnderline"/>
        </w:rPr>
        <w:t xml:space="preserve">Currently, about </w:t>
      </w:r>
      <w:r w:rsidRPr="00F75445">
        <w:rPr>
          <w:rStyle w:val="Emphasis"/>
        </w:rPr>
        <w:t>689 million</w:t>
      </w:r>
      <w:r w:rsidRPr="00F75445">
        <w:rPr>
          <w:rStyle w:val="11111AAAAStyleUnderline"/>
        </w:rPr>
        <w:t xml:space="preserve"> of the 8 billion people worldwide live in </w:t>
      </w:r>
      <w:r w:rsidRPr="00F75445">
        <w:rPr>
          <w:rStyle w:val="Emphasis"/>
        </w:rPr>
        <w:t>extreme poverty</w:t>
      </w:r>
      <w:r w:rsidRPr="00F75445">
        <w:rPr>
          <w:rStyle w:val="11111AAAAStyleUnderline"/>
        </w:rPr>
        <w:t xml:space="preserve">, and they </w:t>
      </w:r>
      <w:r w:rsidRPr="00F75445">
        <w:rPr>
          <w:rStyle w:val="Emphasis"/>
        </w:rPr>
        <w:t>cannot</w:t>
      </w:r>
      <w:r w:rsidRPr="00F75445">
        <w:rPr>
          <w:rStyle w:val="11111AAAAStyleUnderline"/>
        </w:rPr>
        <w:t xml:space="preserve"> participate meaningfully in world governance</w:t>
      </w:r>
      <w:r w:rsidRPr="00F75445">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4A8AB03A" w14:textId="77777777" w:rsidR="008A5F3B" w:rsidRPr="00F75445" w:rsidRDefault="008A5F3B" w:rsidP="008A5F3B">
      <w:r w:rsidRPr="00F75445">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5976FE5" w14:textId="77777777" w:rsidR="008A5F3B" w:rsidRPr="00F75445" w:rsidRDefault="008A5F3B" w:rsidP="008A5F3B">
      <w:r w:rsidRPr="00F75445">
        <w:t>Global development reduces existential risks</w:t>
      </w:r>
    </w:p>
    <w:p w14:paraId="5DAC8153" w14:textId="77777777" w:rsidR="008A5F3B" w:rsidRPr="00F75445" w:rsidRDefault="008A5F3B" w:rsidP="008A5F3B">
      <w:r w:rsidRPr="00F75445">
        <w:rPr>
          <w:rStyle w:val="Emphasis"/>
        </w:rPr>
        <w:t>Another</w:t>
      </w:r>
      <w:r w:rsidRPr="00F75445">
        <w:rPr>
          <w:rStyle w:val="11111AAAAStyleUnderline"/>
        </w:rPr>
        <w:t xml:space="preserve"> important way in which global development improves the long-term future is by </w:t>
      </w:r>
      <w:r w:rsidRPr="00F75445">
        <w:rPr>
          <w:rStyle w:val="Emphasis"/>
          <w:highlight w:val="yellow"/>
        </w:rPr>
        <w:t>reducing</w:t>
      </w:r>
      <w:r w:rsidRPr="00F75445">
        <w:rPr>
          <w:rStyle w:val="Emphasis"/>
        </w:rPr>
        <w:t xml:space="preserve"> existential </w:t>
      </w:r>
      <w:r w:rsidRPr="00F75445">
        <w:rPr>
          <w:rStyle w:val="Emphasis"/>
          <w:highlight w:val="yellow"/>
        </w:rPr>
        <w:t>risks</w:t>
      </w:r>
      <w:r w:rsidRPr="00F75445">
        <w:rPr>
          <w:rStyle w:val="11111AAAAStyleUnderline"/>
        </w:rPr>
        <w:t xml:space="preserve">, particularly risks </w:t>
      </w:r>
      <w:r w:rsidRPr="00F75445">
        <w:rPr>
          <w:rStyle w:val="11111AAAAStyleUnderline"/>
          <w:highlight w:val="yellow"/>
        </w:rPr>
        <w:t xml:space="preserve">from </w:t>
      </w:r>
      <w:r w:rsidRPr="00F75445">
        <w:rPr>
          <w:rStyle w:val="Emphasis"/>
          <w:highlight w:val="yellow"/>
        </w:rPr>
        <w:t>pandemics</w:t>
      </w:r>
      <w:r w:rsidRPr="00F75445">
        <w:rPr>
          <w:rStyle w:val="11111AAAAStyleUnderline"/>
          <w:highlight w:val="yellow"/>
        </w:rPr>
        <w:t xml:space="preserve"> and</w:t>
      </w:r>
      <w:r w:rsidRPr="00F75445">
        <w:rPr>
          <w:rStyle w:val="11111AAAAStyleUnderline"/>
        </w:rPr>
        <w:t xml:space="preserve"> </w:t>
      </w:r>
      <w:r w:rsidRPr="00F75445">
        <w:rPr>
          <w:rStyle w:val="Emphasis"/>
        </w:rPr>
        <w:t xml:space="preserve">political </w:t>
      </w:r>
      <w:r w:rsidRPr="00F75445">
        <w:rPr>
          <w:rStyle w:val="Emphasis"/>
          <w:highlight w:val="yellow"/>
        </w:rPr>
        <w:t>instability</w:t>
      </w:r>
      <w:r w:rsidRPr="00F75445">
        <w:t xml:space="preserve">. 80,000 Hours estimates that the risk of a biological existential catastrophe in the next 100 years is about 1 in 1000. </w:t>
      </w:r>
      <w:r w:rsidRPr="00F75445">
        <w:rPr>
          <w:rStyle w:val="11111AAAAStyleUnderline"/>
          <w:highlight w:val="yellow"/>
        </w:rPr>
        <w:t>Poverty</w:t>
      </w:r>
      <w:r w:rsidRPr="00F75445">
        <w:rPr>
          <w:rStyle w:val="11111AAAAStyleUnderline"/>
        </w:rPr>
        <w:t xml:space="preserve"> makes communities more susceptible to </w:t>
      </w:r>
      <w:r w:rsidRPr="00F75445">
        <w:rPr>
          <w:rStyle w:val="11111AAAAStyleUnderline"/>
          <w:highlight w:val="yellow"/>
        </w:rPr>
        <w:t>spread</w:t>
      </w:r>
      <w:r w:rsidRPr="00F75445">
        <w:rPr>
          <w:rStyle w:val="11111AAAAStyleUnderline"/>
        </w:rPr>
        <w:t xml:space="preserve">ing infectious </w:t>
      </w:r>
      <w:r w:rsidRPr="00F75445">
        <w:rPr>
          <w:rStyle w:val="Emphasis"/>
          <w:highlight w:val="yellow"/>
        </w:rPr>
        <w:t>diseases</w:t>
      </w:r>
      <w:r w:rsidRPr="00F75445">
        <w:t xml:space="preserve">. For example, a </w:t>
      </w:r>
      <w:r w:rsidRPr="00F75445">
        <w:rPr>
          <w:rStyle w:val="Emphasis"/>
        </w:rPr>
        <w:t>study</w:t>
      </w:r>
      <w:r w:rsidRPr="00F75445">
        <w:rPr>
          <w:rStyle w:val="11111AAAAStyleUnderline"/>
        </w:rPr>
        <w:t xml:space="preserve"> of Monrovia</w:t>
      </w:r>
      <w:r w:rsidRPr="00F75445">
        <w:t xml:space="preserve">, Liberia, in 2014 found that </w:t>
      </w:r>
      <w:r w:rsidRPr="00F75445">
        <w:rPr>
          <w:rStyle w:val="11111AAAAStyleUnderline"/>
        </w:rPr>
        <w:t xml:space="preserve">people living in slums who caught the </w:t>
      </w:r>
      <w:r w:rsidRPr="00F75445">
        <w:rPr>
          <w:rStyle w:val="Emphasis"/>
        </w:rPr>
        <w:t>Ebola virus</w:t>
      </w:r>
      <w:r w:rsidRPr="00F75445">
        <w:rPr>
          <w:rStyle w:val="11111AAAAStyleUnderline"/>
        </w:rPr>
        <w:t xml:space="preserve"> spread it to an average of 3.5 times more people than people living in rich neighborhoods</w:t>
      </w:r>
      <w:r w:rsidRPr="00F75445">
        <w:t xml:space="preserve">. This is because these neighborhoods are overcrowded, contaminated, and lacking in sanitation and health care infrastructure. Also, malnutrition weakens the immune systems of poor people, thereby making them more vulnerable to disease. </w:t>
      </w:r>
      <w:r w:rsidRPr="00F75445">
        <w:rPr>
          <w:rStyle w:val="11111AAAAStyleUnderline"/>
        </w:rPr>
        <w:t xml:space="preserve">Raising national </w:t>
      </w:r>
      <w:r w:rsidRPr="00F75445">
        <w:rPr>
          <w:rStyle w:val="11111AAAAStyleUnderline"/>
          <w:highlight w:val="yellow"/>
        </w:rPr>
        <w:t>income improves</w:t>
      </w:r>
      <w:r w:rsidRPr="00F75445">
        <w:rPr>
          <w:rStyle w:val="11111AAAAStyleUnderline"/>
        </w:rPr>
        <w:t xml:space="preserve"> </w:t>
      </w:r>
      <w:r w:rsidRPr="00F75445">
        <w:rPr>
          <w:rStyle w:val="Emphasis"/>
        </w:rPr>
        <w:t xml:space="preserve">population </w:t>
      </w:r>
      <w:r w:rsidRPr="00F75445">
        <w:rPr>
          <w:rStyle w:val="Emphasis"/>
          <w:highlight w:val="yellow"/>
        </w:rPr>
        <w:t>health</w:t>
      </w:r>
      <w:r w:rsidRPr="00F75445">
        <w:rPr>
          <w:rStyle w:val="11111AAAAStyleUnderline"/>
          <w:highlight w:val="yellow"/>
        </w:rPr>
        <w:t xml:space="preserve"> and</w:t>
      </w:r>
      <w:r w:rsidRPr="00F75445">
        <w:rPr>
          <w:rStyle w:val="11111AAAAStyleUnderline"/>
        </w:rPr>
        <w:t xml:space="preserve"> enables countries to </w:t>
      </w:r>
      <w:r w:rsidRPr="00F75445">
        <w:rPr>
          <w:rStyle w:val="Emphasis"/>
          <w:highlight w:val="yellow"/>
        </w:rPr>
        <w:t>invest</w:t>
      </w:r>
      <w:r w:rsidRPr="00F75445">
        <w:rPr>
          <w:rStyle w:val="Emphasis"/>
        </w:rPr>
        <w:t xml:space="preserve"> </w:t>
      </w:r>
      <w:r w:rsidRPr="00F75445">
        <w:rPr>
          <w:rStyle w:val="Emphasis"/>
          <w:highlight w:val="yellow"/>
        </w:rPr>
        <w:t>more</w:t>
      </w:r>
      <w:r w:rsidRPr="00F75445">
        <w:rPr>
          <w:rStyle w:val="11111AAAAStyleUnderline"/>
          <w:highlight w:val="yellow"/>
        </w:rPr>
        <w:t xml:space="preserve"> in</w:t>
      </w:r>
      <w:r w:rsidRPr="00F75445">
        <w:rPr>
          <w:rStyle w:val="11111AAAAStyleUnderline"/>
        </w:rPr>
        <w:t xml:space="preserve"> </w:t>
      </w:r>
      <w:r w:rsidRPr="00F75445">
        <w:rPr>
          <w:rStyle w:val="Emphasis"/>
        </w:rPr>
        <w:t xml:space="preserve">public health </w:t>
      </w:r>
      <w:r w:rsidRPr="00F75445">
        <w:rPr>
          <w:rStyle w:val="Emphasis"/>
          <w:highlight w:val="yellow"/>
        </w:rPr>
        <w:t>infrastructure</w:t>
      </w:r>
      <w:r w:rsidRPr="00F75445">
        <w:rPr>
          <w:rStyle w:val="11111AAAAStyleUnderline"/>
        </w:rPr>
        <w:t xml:space="preserve">, which </w:t>
      </w:r>
      <w:r w:rsidRPr="00F75445">
        <w:rPr>
          <w:rStyle w:val="11111AAAAStyleUnderline"/>
          <w:highlight w:val="yellow"/>
        </w:rPr>
        <w:t xml:space="preserve">makes populations more </w:t>
      </w:r>
      <w:r w:rsidRPr="00F75445">
        <w:rPr>
          <w:rStyle w:val="Emphasis"/>
          <w:highlight w:val="yellow"/>
        </w:rPr>
        <w:t>resilient</w:t>
      </w:r>
      <w:r w:rsidRPr="00F75445">
        <w:rPr>
          <w:rStyle w:val="11111AAAAStyleUnderline"/>
          <w:highlight w:val="yellow"/>
        </w:rPr>
        <w:t xml:space="preserve"> to</w:t>
      </w:r>
      <w:r w:rsidRPr="00F75445">
        <w:rPr>
          <w:rStyle w:val="11111AAAAStyleUnderline"/>
        </w:rPr>
        <w:t xml:space="preserve"> potentially </w:t>
      </w:r>
      <w:r w:rsidRPr="00F75445">
        <w:rPr>
          <w:rStyle w:val="Emphasis"/>
        </w:rPr>
        <w:t xml:space="preserve">catastrophic </w:t>
      </w:r>
      <w:r w:rsidRPr="00F75445">
        <w:rPr>
          <w:rStyle w:val="Emphasis"/>
          <w:highlight w:val="yellow"/>
        </w:rPr>
        <w:t>pandemics</w:t>
      </w:r>
      <w:r w:rsidRPr="00F75445">
        <w:t>.</w:t>
      </w:r>
    </w:p>
    <w:p w14:paraId="3DEA44E3" w14:textId="77777777" w:rsidR="008A5F3B" w:rsidRPr="00F75445" w:rsidRDefault="008A5F3B" w:rsidP="008A5F3B">
      <w:r w:rsidRPr="00F75445">
        <w:rPr>
          <w:rStyle w:val="Emphasis"/>
        </w:rPr>
        <w:t xml:space="preserve">Global </w:t>
      </w:r>
      <w:r w:rsidRPr="00F75445">
        <w:rPr>
          <w:rStyle w:val="Emphasis"/>
          <w:highlight w:val="yellow"/>
        </w:rPr>
        <w:t>poverty</w:t>
      </w:r>
      <w:r w:rsidRPr="00F75445">
        <w:rPr>
          <w:rStyle w:val="11111AAAAStyleUnderline"/>
        </w:rPr>
        <w:t xml:space="preserve"> also </w:t>
      </w:r>
      <w:r w:rsidRPr="00F75445">
        <w:rPr>
          <w:rStyle w:val="11111AAAAStyleUnderline"/>
          <w:highlight w:val="yellow"/>
        </w:rPr>
        <w:t>causes</w:t>
      </w:r>
      <w:r w:rsidRPr="00F75445">
        <w:rPr>
          <w:rStyle w:val="11111AAAAStyleUnderline"/>
        </w:rPr>
        <w:t xml:space="preserve"> </w:t>
      </w:r>
      <w:r w:rsidRPr="00F75445">
        <w:rPr>
          <w:rStyle w:val="Emphasis"/>
        </w:rPr>
        <w:t>existential risk</w:t>
      </w:r>
      <w:r w:rsidRPr="00F75445">
        <w:rPr>
          <w:rStyle w:val="11111AAAAStyleUnderline"/>
        </w:rPr>
        <w:t xml:space="preserve"> through its negative effects on </w:t>
      </w:r>
      <w:r w:rsidRPr="00F75445">
        <w:rPr>
          <w:rStyle w:val="Emphasis"/>
        </w:rPr>
        <w:t>international security</w:t>
      </w:r>
      <w:r w:rsidRPr="00F75445">
        <w:rPr>
          <w:rStyle w:val="11111AAAAStyleUnderline"/>
        </w:rPr>
        <w:t xml:space="preserve">. Many developing countries, particularly weak states, are caught in a </w:t>
      </w:r>
      <w:r w:rsidRPr="00F75445">
        <w:rPr>
          <w:rStyle w:val="Emphasis"/>
        </w:rPr>
        <w:t>vicious cycle</w:t>
      </w:r>
      <w:r w:rsidRPr="00F75445">
        <w:rPr>
          <w:rStyle w:val="11111AAAAStyleUnderline"/>
        </w:rPr>
        <w:t xml:space="preserve"> of poverty, </w:t>
      </w:r>
      <w:r w:rsidRPr="00F75445">
        <w:rPr>
          <w:rStyle w:val="Emphasis"/>
        </w:rPr>
        <w:t>corruption</w:t>
      </w:r>
      <w:r w:rsidRPr="00F75445">
        <w:rPr>
          <w:rStyle w:val="11111AAAAStyleUnderline"/>
        </w:rPr>
        <w:t xml:space="preserve">, and </w:t>
      </w:r>
      <w:r w:rsidRPr="00F75445">
        <w:rPr>
          <w:rStyle w:val="Emphasis"/>
        </w:rPr>
        <w:t xml:space="preserve">political </w:t>
      </w:r>
      <w:r w:rsidRPr="00F75445">
        <w:rPr>
          <w:rStyle w:val="Emphasis"/>
          <w:highlight w:val="yellow"/>
        </w:rPr>
        <w:t>instability</w:t>
      </w:r>
      <w:r w:rsidRPr="00F75445">
        <w:t xml:space="preserve">: “Inept, corrupt, or weak governance fosters poverty; widespread poverty makes effective, equitable governance more difficult to achieve; and when weak governments fail to improve their people’s lives, their legitimacy suffers.” </w:t>
      </w:r>
      <w:r w:rsidRPr="00F75445">
        <w:rPr>
          <w:rStyle w:val="11111AAAAStyleUnderline"/>
        </w:rPr>
        <w:t xml:space="preserve">Weak states often </w:t>
      </w:r>
      <w:r w:rsidRPr="00F75445">
        <w:rPr>
          <w:rStyle w:val="Emphasis"/>
        </w:rPr>
        <w:t xml:space="preserve">engender </w:t>
      </w:r>
      <w:r w:rsidRPr="00F75445">
        <w:rPr>
          <w:rStyle w:val="Emphasis"/>
          <w:highlight w:val="yellow"/>
        </w:rPr>
        <w:t>terrorism</w:t>
      </w:r>
      <w:r w:rsidRPr="00F75445">
        <w:rPr>
          <w:rStyle w:val="11111AAAAStyleUnderline"/>
          <w:highlight w:val="yellow"/>
        </w:rPr>
        <w:t xml:space="preserve"> and </w:t>
      </w:r>
      <w:r w:rsidRPr="00F75445">
        <w:rPr>
          <w:rStyle w:val="Emphasis"/>
          <w:highlight w:val="yellow"/>
        </w:rPr>
        <w:t>crime</w:t>
      </w:r>
      <w:r w:rsidRPr="00F75445">
        <w:rPr>
          <w:rStyle w:val="11111AAAAStyleUnderline"/>
        </w:rPr>
        <w:t xml:space="preserve"> because they are unable to maintain law and order in their territories</w:t>
      </w:r>
      <w:r w:rsidRPr="00F75445">
        <w:t>.</w:t>
      </w:r>
    </w:p>
    <w:p w14:paraId="5F619C58" w14:textId="77777777" w:rsidR="008A5F3B" w:rsidRPr="00F75445" w:rsidRDefault="008A5F3B" w:rsidP="008A5F3B"/>
    <w:p w14:paraId="3EB7BAAE" w14:textId="77777777" w:rsidR="008A5F3B" w:rsidRPr="00EC06C4" w:rsidRDefault="008A5F3B" w:rsidP="008A5F3B"/>
    <w:p w14:paraId="29816F77" w14:textId="77777777" w:rsidR="008A5F3B" w:rsidRPr="00F75445" w:rsidRDefault="008A5F3B" w:rsidP="008A5F3B"/>
    <w:p w14:paraId="659E024B" w14:textId="77777777" w:rsidR="008A5F3B" w:rsidRPr="00F27174" w:rsidRDefault="008A5F3B" w:rsidP="008A5F3B">
      <w:pPr>
        <w:pStyle w:val="Heading4"/>
      </w:pPr>
      <w:r>
        <w:t xml:space="preserve">Satellite data proves warming </w:t>
      </w:r>
      <w:r>
        <w:rPr>
          <w:u w:val="single"/>
        </w:rPr>
        <w:t>augments</w:t>
      </w:r>
      <w:r>
        <w:t xml:space="preserve"> biod and </w:t>
      </w:r>
      <w:r>
        <w:rPr>
          <w:u w:val="single"/>
        </w:rPr>
        <w:t>greens</w:t>
      </w:r>
      <w:r>
        <w:t xml:space="preserve"> the planet. </w:t>
      </w:r>
    </w:p>
    <w:p w14:paraId="79CADDD2" w14:textId="77777777" w:rsidR="008A5F3B" w:rsidRDefault="008A5F3B" w:rsidP="008A5F3B">
      <w:r w:rsidRPr="00BA4FC9">
        <w:rPr>
          <w:rStyle w:val="Style13ptBold"/>
        </w:rPr>
        <w:t>Golkany 21</w:t>
      </w:r>
      <w:r>
        <w:t xml:space="preserve"> [</w:t>
      </w:r>
      <w:r w:rsidRPr="00BA4FC9">
        <w:t>Indur Golkany</w:t>
      </w:r>
      <w:r>
        <w:t xml:space="preserve"> is a </w:t>
      </w:r>
      <w:r w:rsidRPr="00BA4FC9">
        <w:t xml:space="preserve">science policy advisor at the U.S. Department of the Interior, M.S. and Ph.D. in electrical engineering from Michigan State University, </w:t>
      </w:r>
      <w:r>
        <w:t xml:space="preserve">and </w:t>
      </w:r>
      <w:r w:rsidRPr="00BA4FC9">
        <w:t>former scientist and delegate to the IPCC</w:t>
      </w:r>
      <w:r>
        <w:t xml:space="preserve">. </w:t>
      </w:r>
      <w:r w:rsidRPr="00BA4FC9">
        <w:t>“Impacts of Climate Change: Perception and Reality,” The Global Warming Policy Foundation – No. 46 published 2021, accessed 3-16-2025]</w:t>
      </w:r>
    </w:p>
    <w:p w14:paraId="76ACB4AD" w14:textId="77777777" w:rsidR="008A5F3B" w:rsidRPr="00F75445" w:rsidRDefault="008A5F3B" w:rsidP="008A5F3B"/>
    <w:p w14:paraId="5A9C468F" w14:textId="77777777" w:rsidR="008A5F3B" w:rsidRPr="00F75445" w:rsidRDefault="008A5F3B" w:rsidP="008A5F3B">
      <w:r w:rsidRPr="00F75445">
        <w:t xml:space="preserve">Greening of the Earth </w:t>
      </w:r>
    </w:p>
    <w:p w14:paraId="384BC393" w14:textId="77777777" w:rsidR="008A5F3B" w:rsidRPr="00F75445" w:rsidRDefault="008A5F3B" w:rsidP="008A5F3B">
      <w:r w:rsidRPr="000966C0">
        <w:rPr>
          <w:rStyle w:val="11111AAAAStyleUnderline"/>
        </w:rPr>
        <w:t xml:space="preserve">In the </w:t>
      </w:r>
      <w:r w:rsidRPr="000966C0">
        <w:rPr>
          <w:rStyle w:val="Emphasis"/>
        </w:rPr>
        <w:t>popular narrative</w:t>
      </w:r>
      <w:r w:rsidRPr="000966C0">
        <w:rPr>
          <w:rStyle w:val="11111AAAAStyleUnderline"/>
        </w:rPr>
        <w:t>, climate change will exacerbate droughts and desiccate vegetation, the Earth will turn brown and wildfires will consume</w:t>
      </w:r>
      <w:r w:rsidRPr="00F75445">
        <w:rPr>
          <w:rStyle w:val="11111AAAAStyleUnderline"/>
        </w:rPr>
        <w:t xml:space="preserve"> the landscape</w:t>
      </w:r>
      <w:r w:rsidRPr="00F75445">
        <w:t xml:space="preserve">.95 However, </w:t>
      </w:r>
      <w:r w:rsidRPr="00F75445">
        <w:rPr>
          <w:rStyle w:val="Emphasis"/>
          <w:highlight w:val="yellow"/>
        </w:rPr>
        <w:t xml:space="preserve">satellite data </w:t>
      </w:r>
      <w:r w:rsidRPr="000966C0">
        <w:rPr>
          <w:rStyle w:val="Emphasis"/>
        </w:rPr>
        <w:t>directly contradicts</w:t>
      </w:r>
      <w:r w:rsidRPr="00F75445">
        <w:rPr>
          <w:rStyle w:val="11111AAAAStyleUnderline"/>
        </w:rPr>
        <w:t xml:space="preserve"> this story</w:t>
      </w:r>
      <w:r w:rsidRPr="00F75445">
        <w:t xml:space="preserve">. It shows </w:t>
      </w:r>
      <w:r w:rsidRPr="00F75445">
        <w:rPr>
          <w:rStyle w:val="11111AAAAStyleUnderline"/>
        </w:rPr>
        <w:t xml:space="preserve">the </w:t>
      </w:r>
      <w:r w:rsidRPr="00F75445">
        <w:rPr>
          <w:rStyle w:val="11111AAAAStyleUnderline"/>
          <w:highlight w:val="yellow"/>
        </w:rPr>
        <w:t>world</w:t>
      </w:r>
      <w:r w:rsidRPr="00F75445">
        <w:rPr>
          <w:rStyle w:val="11111AAAAStyleUnderline"/>
        </w:rPr>
        <w:t xml:space="preserve"> has </w:t>
      </w:r>
      <w:r w:rsidRPr="00F75445">
        <w:rPr>
          <w:rStyle w:val="11111AAAAStyleUnderline"/>
          <w:highlight w:val="yellow"/>
        </w:rPr>
        <w:t xml:space="preserve">become </w:t>
      </w:r>
      <w:r w:rsidRPr="00F75445">
        <w:rPr>
          <w:rStyle w:val="Emphasis"/>
          <w:highlight w:val="yellow"/>
        </w:rPr>
        <w:t>greener</w:t>
      </w:r>
      <w:r w:rsidRPr="00F75445">
        <w:rPr>
          <w:rStyle w:val="11111AAAAStyleUnderline"/>
          <w:highlight w:val="yellow"/>
        </w:rPr>
        <w:t xml:space="preserve"> and </w:t>
      </w:r>
      <w:r w:rsidRPr="00F75445">
        <w:rPr>
          <w:rStyle w:val="Emphasis"/>
          <w:highlight w:val="yellow"/>
        </w:rPr>
        <w:t>more productive</w:t>
      </w:r>
      <w:r w:rsidRPr="00F75445">
        <w:rPr>
          <w:rStyle w:val="11111AAAAStyleUnderline"/>
        </w:rPr>
        <w:t xml:space="preserve"> as atmospheric carbon dioxide concentration has increased</w:t>
      </w:r>
      <w:r w:rsidRPr="00F75445">
        <w:t xml:space="preserve"> (see Figure 22). But for the narrative, this would be unremarkable, since it has been known since de Saussure’s 1804 publication, Recherches Chimiques sur la Végétation, that </w:t>
      </w:r>
      <w:r w:rsidRPr="00F75445">
        <w:rPr>
          <w:rStyle w:val="11111AAAAStyleUnderline"/>
        </w:rPr>
        <w:t xml:space="preserve">plants grow by </w:t>
      </w:r>
      <w:r w:rsidRPr="00F75445">
        <w:rPr>
          <w:rStyle w:val="Emphasis"/>
        </w:rPr>
        <w:t>absorbing carbon</w:t>
      </w:r>
      <w:r w:rsidRPr="00F75445">
        <w:rPr>
          <w:rStyle w:val="11111AAAAStyleUnderline"/>
        </w:rPr>
        <w:t xml:space="preserve"> dioxide from the atmosphere</w:t>
      </w:r>
      <w:r w:rsidRPr="00F75445">
        <w:t xml:space="preserve">. Moreover, as shown in Sections 2 and 3 respectively, droughts and wildfires are no more frequent or extensive than in the past. In fact, </w:t>
      </w:r>
      <w:r w:rsidRPr="00F75445">
        <w:rPr>
          <w:rStyle w:val="11111AAAAStyleUnderline"/>
        </w:rPr>
        <w:t xml:space="preserve">this greening confirms </w:t>
      </w:r>
      <w:r w:rsidRPr="00F75445">
        <w:rPr>
          <w:rStyle w:val="Emphasis"/>
        </w:rPr>
        <w:t>Arrhenius’ prediction</w:t>
      </w:r>
      <w:r w:rsidRPr="00F75445">
        <w:rPr>
          <w:rStyle w:val="11111AAAAStyleUnderline"/>
        </w:rPr>
        <w:t xml:space="preserve"> that </w:t>
      </w:r>
      <w:r w:rsidRPr="00F75445">
        <w:rPr>
          <w:rStyle w:val="11111AAAAStyleUnderline"/>
          <w:highlight w:val="yellow"/>
        </w:rPr>
        <w:t>higher carbon</w:t>
      </w:r>
      <w:r w:rsidRPr="00F75445">
        <w:t xml:space="preserve"> dioxide </w:t>
      </w:r>
      <w:r w:rsidRPr="00F75445">
        <w:rPr>
          <w:rStyle w:val="11111AAAAStyleUnderline"/>
        </w:rPr>
        <w:t>levels would ‘</w:t>
      </w:r>
      <w:r w:rsidRPr="00F75445">
        <w:rPr>
          <w:rStyle w:val="11111AAAAStyleUnderline"/>
          <w:highlight w:val="yellow"/>
        </w:rPr>
        <w:t>raise</w:t>
      </w:r>
      <w:r w:rsidRPr="00F75445">
        <w:rPr>
          <w:rStyle w:val="11111AAAAStyleUnderline"/>
        </w:rPr>
        <w:t xml:space="preserve"> the </w:t>
      </w:r>
      <w:r w:rsidRPr="00F75445">
        <w:rPr>
          <w:rStyle w:val="Emphasis"/>
          <w:highlight w:val="yellow"/>
        </w:rPr>
        <w:t>intensity</w:t>
      </w:r>
      <w:r w:rsidRPr="00F75445">
        <w:rPr>
          <w:rStyle w:val="11111AAAAStyleUnderline"/>
          <w:highlight w:val="yellow"/>
        </w:rPr>
        <w:t xml:space="preserve"> of vegetable life</w:t>
      </w:r>
      <w:r w:rsidRPr="00F75445">
        <w:rPr>
          <w:rStyle w:val="11111AAAAStyleUnderline"/>
        </w:rPr>
        <w:t>’</w:t>
      </w:r>
      <w:r w:rsidRPr="00F75445">
        <w:t xml:space="preserve">.96 </w:t>
      </w:r>
    </w:p>
    <w:p w14:paraId="4D9AC042" w14:textId="77777777" w:rsidR="008A5F3B" w:rsidRPr="00F75445" w:rsidRDefault="008A5F3B" w:rsidP="008A5F3B">
      <w:r w:rsidRPr="00F75445">
        <w:rPr>
          <w:rStyle w:val="11111AAAAStyleUnderline"/>
        </w:rPr>
        <w:t>Satellite data shows that</w:t>
      </w:r>
      <w:r w:rsidRPr="00F75445">
        <w:t xml:space="preserve"> from 1982 to 2009, 25–</w:t>
      </w:r>
      <w:r w:rsidRPr="00F75445">
        <w:rPr>
          <w:rStyle w:val="Emphasis"/>
          <w:highlight w:val="yellow"/>
        </w:rPr>
        <w:t>50%</w:t>
      </w:r>
      <w:r w:rsidRPr="00F75445">
        <w:rPr>
          <w:rStyle w:val="11111AAAAStyleUnderline"/>
          <w:highlight w:val="yellow"/>
        </w:rPr>
        <w:t xml:space="preserve"> of</w:t>
      </w:r>
      <w:r w:rsidRPr="00F75445">
        <w:rPr>
          <w:rStyle w:val="11111AAAAStyleUnderline"/>
        </w:rPr>
        <w:t xml:space="preserve"> global </w:t>
      </w:r>
      <w:r w:rsidRPr="00F75445">
        <w:rPr>
          <w:rStyle w:val="Emphasis"/>
          <w:highlight w:val="yellow"/>
        </w:rPr>
        <w:t>vegetated</w:t>
      </w:r>
      <w:r w:rsidRPr="00F75445">
        <w:rPr>
          <w:rStyle w:val="11111AAAAStyleUnderline"/>
          <w:highlight w:val="yellow"/>
        </w:rPr>
        <w:t xml:space="preserve"> area</w:t>
      </w:r>
      <w:r w:rsidRPr="00F75445">
        <w:rPr>
          <w:rStyle w:val="11111AAAAStyleUnderline"/>
        </w:rPr>
        <w:t xml:space="preserve"> had </w:t>
      </w:r>
      <w:r w:rsidRPr="00F75445">
        <w:rPr>
          <w:rStyle w:val="11111AAAAStyleUnderline"/>
          <w:highlight w:val="yellow"/>
        </w:rPr>
        <w:t>become greener</w:t>
      </w:r>
      <w:r w:rsidRPr="00F75445">
        <w:t xml:space="preserve"> while only 4% had become browner.97 </w:t>
      </w:r>
      <w:r w:rsidRPr="00F75445">
        <w:rPr>
          <w:rStyle w:val="11111AAAAStyleUnderline"/>
        </w:rPr>
        <w:t>This is</w:t>
      </w:r>
      <w:r w:rsidRPr="00F75445">
        <w:t xml:space="preserve"> mostly </w:t>
      </w:r>
      <w:r w:rsidRPr="00F75445">
        <w:rPr>
          <w:rStyle w:val="11111AAAAStyleUnderline"/>
          <w:highlight w:val="yellow"/>
        </w:rPr>
        <w:t>due to</w:t>
      </w:r>
      <w:r w:rsidRPr="00F75445">
        <w:rPr>
          <w:rStyle w:val="11111AAAAStyleUnderline"/>
        </w:rPr>
        <w:t xml:space="preserve"> carbon dioxide </w:t>
      </w:r>
      <w:r w:rsidRPr="00F75445">
        <w:rPr>
          <w:rStyle w:val="Emphasis"/>
          <w:highlight w:val="yellow"/>
        </w:rPr>
        <w:t>fertilisation</w:t>
      </w:r>
      <w:r w:rsidRPr="00F75445">
        <w:rPr>
          <w:rStyle w:val="11111AAAAStyleUnderline"/>
        </w:rPr>
        <w:t xml:space="preserve">, which increases the rate of </w:t>
      </w:r>
      <w:r w:rsidRPr="00F75445">
        <w:rPr>
          <w:rStyle w:val="Emphasis"/>
          <w:highlight w:val="yellow"/>
        </w:rPr>
        <w:t>photosynthesis</w:t>
      </w:r>
      <w:r w:rsidRPr="00F75445">
        <w:rPr>
          <w:rStyle w:val="11111AAAAStyleUnderline"/>
          <w:highlight w:val="yellow"/>
        </w:rPr>
        <w:t xml:space="preserve"> and </w:t>
      </w:r>
      <w:r w:rsidRPr="00F75445">
        <w:rPr>
          <w:rStyle w:val="Emphasis"/>
          <w:highlight w:val="yellow"/>
        </w:rPr>
        <w:t>water-use efficiency</w:t>
      </w:r>
      <w:r w:rsidRPr="00F75445">
        <w:t xml:space="preserve"> of most plants, but also to nitrogen deposition, climate change, and to land use change. </w:t>
      </w:r>
    </w:p>
    <w:p w14:paraId="44CE865C" w14:textId="77777777" w:rsidR="008A5F3B" w:rsidRPr="00F75445" w:rsidRDefault="008A5F3B" w:rsidP="008A5F3B">
      <w:r w:rsidRPr="00F75445">
        <w:t xml:space="preserve">In addition, </w:t>
      </w:r>
      <w:r w:rsidRPr="00F75445">
        <w:rPr>
          <w:rStyle w:val="11111AAAAStyleUnderline"/>
          <w:highlight w:val="yellow"/>
        </w:rPr>
        <w:t xml:space="preserve">global </w:t>
      </w:r>
      <w:r w:rsidRPr="00F75445">
        <w:rPr>
          <w:rStyle w:val="Emphasis"/>
          <w:highlight w:val="yellow"/>
        </w:rPr>
        <w:t>leaf</w:t>
      </w:r>
      <w:r w:rsidRPr="00F75445">
        <w:rPr>
          <w:rStyle w:val="11111AAAAStyleUnderline"/>
        </w:rPr>
        <w:t xml:space="preserve"> area has </w:t>
      </w:r>
      <w:r w:rsidRPr="00F75445">
        <w:rPr>
          <w:rStyle w:val="11111AAAAStyleUnderline"/>
          <w:highlight w:val="yellow"/>
        </w:rPr>
        <w:t>increased</w:t>
      </w:r>
      <w:r w:rsidRPr="00F75445">
        <w:rPr>
          <w:rStyle w:val="11111AAAAStyleUnderline"/>
        </w:rPr>
        <w:t xml:space="preserve"> at a rate of </w:t>
      </w:r>
      <w:r w:rsidRPr="00F75445">
        <w:rPr>
          <w:rStyle w:val="Emphasis"/>
          <w:highlight w:val="yellow"/>
        </w:rPr>
        <w:t>2%</w:t>
      </w:r>
      <w:r w:rsidRPr="00F75445">
        <w:t xml:space="preserve"> or more per decade </w:t>
      </w:r>
      <w:r w:rsidRPr="00F75445">
        <w:rPr>
          <w:rStyle w:val="11111AAAAStyleUnderline"/>
        </w:rPr>
        <w:t>from 2000 to 2017</w:t>
      </w:r>
      <w:r w:rsidRPr="00F75445">
        <w:t>.98 The greening occurred disproportionately in China and India, which accounted for 25% and 7% of the global net increase in leaf area respectively, despite only having 7% and 3% of global vegetated area respectively. Greening came mainly from forests (42%) and croplands (32%) in China, and croplands (82%) in India, suggesting that the greening is from reforestation and agricultural practices (e.g. fertilisers and multi-cropping). If so, then it is consistent with the increased agricultural yields shown in Figure 15.</w:t>
      </w:r>
    </w:p>
    <w:p w14:paraId="42053DDB" w14:textId="77777777" w:rsidR="008A5F3B" w:rsidRPr="00F75445" w:rsidRDefault="008A5F3B" w:rsidP="008A5F3B">
      <w:r w:rsidRPr="00F75445">
        <w:rPr>
          <w:noProof/>
        </w:rPr>
        <w:drawing>
          <wp:inline distT="0" distB="0" distL="0" distR="0" wp14:anchorId="506ABFA9" wp14:editId="2A47A344">
            <wp:extent cx="1831828" cy="1304014"/>
            <wp:effectExtent l="0" t="0" r="0" b="0"/>
            <wp:docPr id="479966744"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6967" name="Picture 1" descr="A map of the world&#10;&#10;Description automatically generated"/>
                    <pic:cNvPicPr/>
                  </pic:nvPicPr>
                  <pic:blipFill>
                    <a:blip r:embed="rId16"/>
                    <a:stretch>
                      <a:fillRect/>
                    </a:stretch>
                  </pic:blipFill>
                  <pic:spPr>
                    <a:xfrm>
                      <a:off x="0" y="0"/>
                      <a:ext cx="1840016" cy="1309843"/>
                    </a:xfrm>
                    <a:prstGeom prst="rect">
                      <a:avLst/>
                    </a:prstGeom>
                  </pic:spPr>
                </pic:pic>
              </a:graphicData>
            </a:graphic>
          </wp:inline>
        </w:drawing>
      </w:r>
    </w:p>
    <w:p w14:paraId="5E22CA81" w14:textId="77777777" w:rsidR="008A5F3B" w:rsidRPr="00F75445" w:rsidRDefault="008A5F3B" w:rsidP="008A5F3B">
      <w:r w:rsidRPr="00F75445">
        <w:t xml:space="preserve">Contrary to prevailing wisdom, </w:t>
      </w:r>
      <w:r w:rsidRPr="00F75445">
        <w:rPr>
          <w:rStyle w:val="Emphasis"/>
          <w:highlight w:val="yellow"/>
        </w:rPr>
        <w:t>tree</w:t>
      </w:r>
      <w:r w:rsidRPr="00F75445">
        <w:rPr>
          <w:rStyle w:val="Emphasis"/>
        </w:rPr>
        <w:t xml:space="preserve"> cover</w:t>
      </w:r>
      <w:r w:rsidRPr="00F75445">
        <w:rPr>
          <w:rStyle w:val="11111AAAAStyleUnderline"/>
        </w:rPr>
        <w:t xml:space="preserve"> globally has increased </w:t>
      </w:r>
      <w:r w:rsidRPr="00F75445">
        <w:rPr>
          <w:rStyle w:val="11111AAAAStyleUnderline"/>
          <w:highlight w:val="yellow"/>
        </w:rPr>
        <w:t>by</w:t>
      </w:r>
      <w:r w:rsidRPr="00F75445">
        <w:rPr>
          <w:rStyle w:val="11111AAAAStyleUnderline"/>
        </w:rPr>
        <w:t xml:space="preserve"> over </w:t>
      </w:r>
      <w:r w:rsidRPr="00F75445">
        <w:rPr>
          <w:rStyle w:val="Emphasis"/>
          <w:highlight w:val="yellow"/>
        </w:rPr>
        <w:t>2 million km2</w:t>
      </w:r>
      <w:r w:rsidRPr="00F75445">
        <w:t xml:space="preserve"> between 1982 and 2016, an increase of 7%.99 Global bare ground cover decreased by more than 1 million km2 , a reduction of 3%, most notably in agricultural regions in Asia. 60% of all land use/cover changes were associated with direct human activities and 40% with indirect drivers such as climate change. </w:t>
      </w:r>
      <w:r w:rsidRPr="00F75445">
        <w:rPr>
          <w:rStyle w:val="11111AAAAStyleUnderline"/>
        </w:rPr>
        <w:t xml:space="preserve">These results indicate that there has been </w:t>
      </w:r>
      <w:r w:rsidRPr="00F75445">
        <w:rPr>
          <w:rStyle w:val="Emphasis"/>
        </w:rPr>
        <w:t xml:space="preserve">net reforestation </w:t>
      </w:r>
      <w:r w:rsidRPr="00F75445">
        <w:rPr>
          <w:rStyle w:val="11111AAAAStyleUnderline"/>
        </w:rPr>
        <w:t xml:space="preserve">and net </w:t>
      </w:r>
      <w:r w:rsidRPr="00F75445">
        <w:rPr>
          <w:rStyle w:val="Emphasis"/>
        </w:rPr>
        <w:t>de-desertification</w:t>
      </w:r>
      <w:r w:rsidRPr="00F75445">
        <w:t xml:space="preserve">, partly </w:t>
      </w:r>
      <w:r w:rsidRPr="00F75445">
        <w:rPr>
          <w:rStyle w:val="11111AAAAStyleUnderline"/>
        </w:rPr>
        <w:t>due to climate change</w:t>
      </w:r>
      <w:r w:rsidRPr="00F75445">
        <w:t>.</w:t>
      </w:r>
    </w:p>
    <w:p w14:paraId="77BFAFCB" w14:textId="77777777" w:rsidR="008A5F3B" w:rsidRPr="00F75445" w:rsidRDefault="008A5F3B" w:rsidP="008A5F3B">
      <w:r w:rsidRPr="00F75445">
        <w:rPr>
          <w:rStyle w:val="Emphasis"/>
        </w:rPr>
        <w:t>Productivity</w:t>
      </w:r>
      <w:r w:rsidRPr="00F75445">
        <w:rPr>
          <w:rStyle w:val="11111AAAAStyleUnderline"/>
        </w:rPr>
        <w:t xml:space="preserve"> has</w:t>
      </w:r>
      <w:r w:rsidRPr="00F75445">
        <w:t xml:space="preserve"> been shown to have </w:t>
      </w:r>
      <w:r w:rsidRPr="00F75445">
        <w:rPr>
          <w:rStyle w:val="11111AAAAStyleUnderline"/>
        </w:rPr>
        <w:t>increased significantly from 1982 to 2011 in</w:t>
      </w:r>
      <w:r w:rsidRPr="00F75445">
        <w:t xml:space="preserve"> nearly half of </w:t>
      </w:r>
      <w:r w:rsidRPr="00F75445">
        <w:rPr>
          <w:rStyle w:val="11111AAAAStyleUnderline"/>
        </w:rPr>
        <w:t xml:space="preserve">global </w:t>
      </w:r>
      <w:r w:rsidRPr="00F75445">
        <w:rPr>
          <w:rStyle w:val="Emphasis"/>
        </w:rPr>
        <w:t>grasslands</w:t>
      </w:r>
      <w:r w:rsidRPr="00F75445">
        <w:t xml:space="preserve">, while declining significantly in only a tiny proportion (1.5%).100 Global gross primary productivity (i.e. carbon uptake) increased along with greenness over the same period, at a rate of 0.6 ± 0.2% per year. This change was driven mainly by an increase in plants’ water use efficiency, an expected but underemphasised consequence of higher atmospheric carbon dioxide concentrations.101 More than half of </w:t>
      </w:r>
      <w:r w:rsidRPr="00F75445">
        <w:rPr>
          <w:rStyle w:val="11111AAAAStyleUnderline"/>
        </w:rPr>
        <w:t xml:space="preserve">the world’s vegetated land showed </w:t>
      </w:r>
      <w:r w:rsidRPr="00F75445">
        <w:rPr>
          <w:rStyle w:val="Emphasis"/>
        </w:rPr>
        <w:t>significant positive trends</w:t>
      </w:r>
      <w:r w:rsidRPr="00F75445">
        <w:t xml:space="preserve">. </w:t>
      </w:r>
    </w:p>
    <w:p w14:paraId="0FC80565" w14:textId="77777777" w:rsidR="008A5F3B" w:rsidRPr="00F75445" w:rsidRDefault="008A5F3B" w:rsidP="008A5F3B">
      <w:r w:rsidRPr="00F75445">
        <w:rPr>
          <w:rStyle w:val="11111AAAAStyleUnderline"/>
        </w:rPr>
        <w:t xml:space="preserve">The increased productivity from </w:t>
      </w:r>
      <w:r w:rsidRPr="00F75445">
        <w:rPr>
          <w:rStyle w:val="Emphasis"/>
        </w:rPr>
        <w:t>higher rates</w:t>
      </w:r>
      <w:r w:rsidRPr="00F75445">
        <w:rPr>
          <w:rStyle w:val="11111AAAAStyleUnderline"/>
        </w:rPr>
        <w:t xml:space="preserve"> of photosynthesis and water use efficiency due to </w:t>
      </w:r>
      <w:r w:rsidRPr="00F75445">
        <w:rPr>
          <w:rStyle w:val="Emphasis"/>
        </w:rPr>
        <w:t>higher carbon</w:t>
      </w:r>
      <w:r w:rsidRPr="00F75445">
        <w:rPr>
          <w:rStyle w:val="11111AAAAStyleUnderline"/>
        </w:rPr>
        <w:t xml:space="preserve"> dioxide concentrations means</w:t>
      </w:r>
      <w:r w:rsidRPr="00F75445">
        <w:t xml:space="preserve"> that </w:t>
      </w:r>
      <w:r w:rsidRPr="00F75445">
        <w:rPr>
          <w:rStyle w:val="11111AAAAStyleUnderline"/>
        </w:rPr>
        <w:t xml:space="preserve">the </w:t>
      </w:r>
      <w:r w:rsidRPr="00F75445">
        <w:rPr>
          <w:rStyle w:val="Emphasis"/>
          <w:highlight w:val="yellow"/>
        </w:rPr>
        <w:t>biosphere</w:t>
      </w:r>
      <w:r w:rsidRPr="00F75445">
        <w:rPr>
          <w:rStyle w:val="11111AAAAStyleUnderline"/>
        </w:rPr>
        <w:t xml:space="preserve"> is </w:t>
      </w:r>
      <w:r w:rsidRPr="00F75445">
        <w:rPr>
          <w:rStyle w:val="11111AAAAStyleUnderline"/>
          <w:highlight w:val="yellow"/>
        </w:rPr>
        <w:t xml:space="preserve">producing more </w:t>
      </w:r>
      <w:r w:rsidRPr="00F75445">
        <w:rPr>
          <w:rStyle w:val="Emphasis"/>
          <w:highlight w:val="yellow"/>
        </w:rPr>
        <w:t>plant</w:t>
      </w:r>
      <w:r w:rsidRPr="00F75445">
        <w:rPr>
          <w:rStyle w:val="11111AAAAStyleUnderline"/>
          <w:highlight w:val="yellow"/>
        </w:rPr>
        <w:t xml:space="preserve"> matter</w:t>
      </w:r>
      <w:r w:rsidRPr="00F75445">
        <w:rPr>
          <w:rStyle w:val="11111AAAAStyleUnderline"/>
        </w:rPr>
        <w:t xml:space="preserve"> per unit of </w:t>
      </w:r>
      <w:r w:rsidRPr="00F75445">
        <w:rPr>
          <w:rStyle w:val="Emphasis"/>
        </w:rPr>
        <w:t>land</w:t>
      </w:r>
      <w:r w:rsidRPr="00F75445">
        <w:rPr>
          <w:rStyle w:val="11111AAAAStyleUnderline"/>
        </w:rPr>
        <w:t xml:space="preserve"> and</w:t>
      </w:r>
      <w:r w:rsidRPr="00F75445">
        <w:t xml:space="preserve"> per unit of </w:t>
      </w:r>
      <w:r w:rsidRPr="00F75445">
        <w:rPr>
          <w:rStyle w:val="Emphasis"/>
        </w:rPr>
        <w:t>water</w:t>
      </w:r>
      <w:r w:rsidRPr="00F75445">
        <w:t xml:space="preserve">. In other words, </w:t>
      </w:r>
      <w:r w:rsidRPr="00F75445">
        <w:rPr>
          <w:rStyle w:val="11111AAAAStyleUnderline"/>
        </w:rPr>
        <w:t xml:space="preserve">there is more food </w:t>
      </w:r>
      <w:r w:rsidRPr="00F75445">
        <w:rPr>
          <w:rStyle w:val="11111AAAAStyleUnderline"/>
          <w:highlight w:val="yellow"/>
        </w:rPr>
        <w:t xml:space="preserve">for </w:t>
      </w:r>
      <w:r w:rsidRPr="00F75445">
        <w:rPr>
          <w:rStyle w:val="Emphasis"/>
          <w:highlight w:val="yellow"/>
        </w:rPr>
        <w:t>all organisms</w:t>
      </w:r>
      <w:r w:rsidRPr="00F75445">
        <w:t xml:space="preserve">, even under water-stressed conditions. In other words, </w:t>
      </w:r>
      <w:r w:rsidRPr="00F75445">
        <w:rPr>
          <w:rStyle w:val="11111AAAAStyleUnderline"/>
        </w:rPr>
        <w:t xml:space="preserve">the Earth should be able to sustain </w:t>
      </w:r>
      <w:r w:rsidRPr="00F75445">
        <w:rPr>
          <w:rStyle w:val="Emphasis"/>
        </w:rPr>
        <w:t>larger amounts</w:t>
      </w:r>
      <w:r w:rsidRPr="00F75445">
        <w:rPr>
          <w:rStyle w:val="11111AAAAStyleUnderline"/>
        </w:rPr>
        <w:t xml:space="preserve"> of </w:t>
      </w:r>
      <w:r w:rsidRPr="00F75445">
        <w:rPr>
          <w:rStyle w:val="Emphasis"/>
        </w:rPr>
        <w:t>biomass</w:t>
      </w:r>
      <w:r w:rsidRPr="00F75445">
        <w:t xml:space="preserve">: more representatives of every species of plant and animal and, possibly, more species. </w:t>
      </w:r>
      <w:r w:rsidRPr="00F75445">
        <w:rPr>
          <w:rStyle w:val="11111AAAAStyleUnderline"/>
        </w:rPr>
        <w:t xml:space="preserve">It should also </w:t>
      </w:r>
      <w:r w:rsidRPr="00F75445">
        <w:rPr>
          <w:rStyle w:val="11111AAAAStyleUnderline"/>
          <w:highlight w:val="yellow"/>
        </w:rPr>
        <w:t xml:space="preserve">become </w:t>
      </w:r>
      <w:r w:rsidRPr="00F75445">
        <w:rPr>
          <w:rStyle w:val="Emphasis"/>
          <w:highlight w:val="yellow"/>
        </w:rPr>
        <w:t>more resilient</w:t>
      </w:r>
      <w:r w:rsidRPr="00F75445">
        <w:rPr>
          <w:rStyle w:val="11111AAAAStyleUnderline"/>
        </w:rPr>
        <w:t xml:space="preserve"> to </w:t>
      </w:r>
      <w:r w:rsidRPr="00F75445">
        <w:rPr>
          <w:rStyle w:val="Emphasis"/>
        </w:rPr>
        <w:t>drought</w:t>
      </w:r>
      <w:r w:rsidRPr="00F75445">
        <w:t xml:space="preserve">, a chronic problem that is detrimental to virtually all life forms. </w:t>
      </w:r>
    </w:p>
    <w:p w14:paraId="0783B6E8" w14:textId="77777777" w:rsidR="008A5F3B" w:rsidRPr="00F75445" w:rsidRDefault="008A5F3B" w:rsidP="008A5F3B">
      <w:r w:rsidRPr="00F75445">
        <w:t xml:space="preserve">This suggestion seems to find support in </w:t>
      </w:r>
      <w:r w:rsidRPr="00F75445">
        <w:rPr>
          <w:rStyle w:val="11111AAAAStyleUnderline"/>
        </w:rPr>
        <w:t xml:space="preserve">a </w:t>
      </w:r>
      <w:r w:rsidRPr="00F75445">
        <w:rPr>
          <w:rStyle w:val="Emphasis"/>
        </w:rPr>
        <w:t>study</w:t>
      </w:r>
      <w:r w:rsidRPr="00F75445">
        <w:rPr>
          <w:rStyle w:val="11111AAAAStyleUnderline"/>
        </w:rPr>
        <w:t xml:space="preserve"> by Steinbauer</w:t>
      </w:r>
      <w:r w:rsidRPr="00F75445">
        <w:t xml:space="preserve"> et al. (2018), who </w:t>
      </w:r>
      <w:r w:rsidRPr="00F75445">
        <w:rPr>
          <w:rStyle w:val="11111AAAAStyleUnderline"/>
        </w:rPr>
        <w:t xml:space="preserve">reviewed </w:t>
      </w:r>
      <w:r w:rsidRPr="00F75445">
        <w:rPr>
          <w:rStyle w:val="Emphasis"/>
          <w:highlight w:val="yellow"/>
        </w:rPr>
        <w:t>145 years</w:t>
      </w:r>
      <w:r w:rsidRPr="00F75445">
        <w:rPr>
          <w:rStyle w:val="11111AAAAStyleUnderline"/>
          <w:highlight w:val="yellow"/>
        </w:rPr>
        <w:t xml:space="preserve"> of</w:t>
      </w:r>
      <w:r w:rsidRPr="00F75445">
        <w:rPr>
          <w:rStyle w:val="11111AAAAStyleUnderline"/>
        </w:rPr>
        <w:t xml:space="preserve"> plant </w:t>
      </w:r>
      <w:r w:rsidRPr="00F75445">
        <w:rPr>
          <w:rStyle w:val="11111AAAAStyleUnderline"/>
          <w:highlight w:val="yellow"/>
        </w:rPr>
        <w:t>surveys</w:t>
      </w:r>
      <w:r w:rsidRPr="00F75445">
        <w:t xml:space="preserve"> on European mountain-tops </w:t>
      </w:r>
      <w:r w:rsidRPr="00F75445">
        <w:rPr>
          <w:rStyle w:val="11111AAAAStyleUnderline"/>
        </w:rPr>
        <w:t xml:space="preserve">and </w:t>
      </w:r>
      <w:r w:rsidRPr="00F75445">
        <w:rPr>
          <w:rStyle w:val="Emphasis"/>
          <w:highlight w:val="yellow"/>
        </w:rPr>
        <w:t>found</w:t>
      </w:r>
    </w:p>
    <w:p w14:paraId="630C9322" w14:textId="77777777" w:rsidR="008A5F3B" w:rsidRPr="00F75445" w:rsidRDefault="008A5F3B" w:rsidP="008A5F3B">
      <w:pPr>
        <w:ind w:left="720"/>
      </w:pPr>
      <w:r w:rsidRPr="00F75445">
        <w:t>…</w:t>
      </w:r>
      <w:r w:rsidRPr="00F75445">
        <w:rPr>
          <w:rStyle w:val="11111AAAAStyleUnderline"/>
        </w:rPr>
        <w:t xml:space="preserve">a continent-wide </w:t>
      </w:r>
      <w:r w:rsidRPr="00F75445">
        <w:rPr>
          <w:rStyle w:val="Emphasis"/>
          <w:highlight w:val="yellow"/>
        </w:rPr>
        <w:t>acceleration</w:t>
      </w:r>
      <w:r w:rsidRPr="00F75445">
        <w:rPr>
          <w:rStyle w:val="11111AAAAStyleUnderline"/>
          <w:highlight w:val="yellow"/>
        </w:rPr>
        <w:t xml:space="preserve"> in</w:t>
      </w:r>
      <w:r w:rsidRPr="00F75445">
        <w:rPr>
          <w:rStyle w:val="11111AAAAStyleUnderline"/>
        </w:rPr>
        <w:t xml:space="preserve"> the rate of increase in plant species </w:t>
      </w:r>
      <w:r w:rsidRPr="00F75445">
        <w:rPr>
          <w:rStyle w:val="Emphasis"/>
          <w:highlight w:val="yellow"/>
        </w:rPr>
        <w:t>richness</w:t>
      </w:r>
      <w:r w:rsidRPr="00F75445">
        <w:rPr>
          <w:rStyle w:val="11111AAAAStyleUnderline"/>
          <w:highlight w:val="yellow"/>
        </w:rPr>
        <w:t xml:space="preserve">, with </w:t>
      </w:r>
      <w:r w:rsidRPr="00F75445">
        <w:rPr>
          <w:rStyle w:val="Emphasis"/>
          <w:highlight w:val="yellow"/>
        </w:rPr>
        <w:t>five times</w:t>
      </w:r>
      <w:r w:rsidRPr="00F75445">
        <w:rPr>
          <w:rStyle w:val="11111AAAAStyleUnderline"/>
        </w:rPr>
        <w:t xml:space="preserve"> as much </w:t>
      </w:r>
      <w:r w:rsidRPr="00F75445">
        <w:rPr>
          <w:rStyle w:val="Emphasis"/>
        </w:rPr>
        <w:t xml:space="preserve">species </w:t>
      </w:r>
      <w:r w:rsidRPr="00F75445">
        <w:rPr>
          <w:rStyle w:val="Emphasis"/>
          <w:highlight w:val="yellow"/>
        </w:rPr>
        <w:t>enrichment</w:t>
      </w:r>
      <w:r w:rsidRPr="00F75445">
        <w:t xml:space="preserve"> between 2007 and 2016 as fifty years ago…</w:t>
      </w:r>
      <w:r w:rsidRPr="00F75445">
        <w:rPr>
          <w:rStyle w:val="11111AAAAStyleUnderline"/>
        </w:rPr>
        <w:t xml:space="preserve">This </w:t>
      </w:r>
      <w:r w:rsidRPr="00F75445">
        <w:rPr>
          <w:rStyle w:val="11111AAAAStyleUnderline"/>
          <w:highlight w:val="yellow"/>
        </w:rPr>
        <w:t xml:space="preserve">acceleration is </w:t>
      </w:r>
      <w:r w:rsidRPr="00F75445">
        <w:rPr>
          <w:rStyle w:val="Emphasis"/>
        </w:rPr>
        <w:t xml:space="preserve">strikingly </w:t>
      </w:r>
      <w:r w:rsidRPr="00F75445">
        <w:rPr>
          <w:rStyle w:val="Emphasis"/>
          <w:highlight w:val="yellow"/>
        </w:rPr>
        <w:t>synchronised</w:t>
      </w:r>
      <w:r w:rsidRPr="00F75445">
        <w:rPr>
          <w:rStyle w:val="11111AAAAStyleUnderline"/>
          <w:highlight w:val="yellow"/>
        </w:rPr>
        <w:t xml:space="preserve"> with</w:t>
      </w:r>
      <w:r w:rsidRPr="00F75445">
        <w:rPr>
          <w:rStyle w:val="11111AAAAStyleUnderline"/>
        </w:rPr>
        <w:t xml:space="preserve"> accelerated global </w:t>
      </w:r>
      <w:r w:rsidRPr="00F75445">
        <w:rPr>
          <w:rStyle w:val="11111AAAAStyleUnderline"/>
          <w:highlight w:val="yellow"/>
        </w:rPr>
        <w:t>warming and</w:t>
      </w:r>
      <w:r w:rsidRPr="00F75445">
        <w:rPr>
          <w:rStyle w:val="11111AAAAStyleUnderline"/>
        </w:rPr>
        <w:t xml:space="preserve"> is </w:t>
      </w:r>
      <w:r w:rsidRPr="00F75445">
        <w:rPr>
          <w:rStyle w:val="Emphasis"/>
        </w:rPr>
        <w:t>not linked</w:t>
      </w:r>
      <w:r w:rsidRPr="00F75445">
        <w:rPr>
          <w:rStyle w:val="11111AAAAStyleUnderline"/>
        </w:rPr>
        <w:t xml:space="preserve"> to alternative global change drivers</w:t>
      </w:r>
      <w:r w:rsidRPr="00F75445">
        <w:t>. The accelerating increases in species richness on mountain summits across this broad spatial extent demonstrate that acceleration in climate-induced biotic change is occurring even in remote places on Earth, with potentially far-ranging consequences not only for biodiversity, but also for ecosystem functioning and services.102</w:t>
      </w:r>
    </w:p>
    <w:p w14:paraId="747569AC" w14:textId="77777777" w:rsidR="008A5F3B" w:rsidRPr="00F75445" w:rsidRDefault="008A5F3B" w:rsidP="008A5F3B">
      <w:pPr>
        <w:rPr>
          <w:rFonts w:eastAsiaTheme="minorEastAsia"/>
          <w:lang w:eastAsia="ko-KR"/>
        </w:rPr>
      </w:pPr>
      <w:r w:rsidRPr="00F75445">
        <w:t xml:space="preserve">Similarly, </w:t>
      </w:r>
      <w:r w:rsidRPr="00F75445">
        <w:rPr>
          <w:rStyle w:val="Emphasis"/>
        </w:rPr>
        <w:t>various analyses</w:t>
      </w:r>
      <w:r w:rsidRPr="00F75445">
        <w:rPr>
          <w:rStyle w:val="11111AAAAStyleUnderline"/>
        </w:rPr>
        <w:t xml:space="preserve"> of species diversity in mountain regions</w:t>
      </w:r>
      <w:r w:rsidRPr="00F75445">
        <w:t xml:space="preserve"> – from the Andes,103 the Austrian Tyrol,104 and the Eastern Himalayas105 </w:t>
      </w:r>
      <w:r w:rsidRPr="00F75445">
        <w:rPr>
          <w:rStyle w:val="11111AAAAStyleUnderline"/>
        </w:rPr>
        <w:t xml:space="preserve">have found increased species diversity, </w:t>
      </w:r>
      <w:r w:rsidRPr="00F75445">
        <w:rPr>
          <w:rStyle w:val="Emphasis"/>
          <w:highlight w:val="yellow"/>
        </w:rPr>
        <w:t>directly contradicting</w:t>
      </w:r>
      <w:r w:rsidRPr="00F75445">
        <w:rPr>
          <w:rStyle w:val="11111AAAAStyleUnderline"/>
          <w:highlight w:val="yellow"/>
        </w:rPr>
        <w:t xml:space="preserve"> claims that</w:t>
      </w:r>
      <w:r w:rsidRPr="00F75445">
        <w:rPr>
          <w:rStyle w:val="11111AAAAStyleUnderline"/>
        </w:rPr>
        <w:t xml:space="preserve"> greenhouse gas-induced </w:t>
      </w:r>
      <w:r w:rsidRPr="00F75445">
        <w:rPr>
          <w:rStyle w:val="11111AAAAStyleUnderline"/>
          <w:highlight w:val="yellow"/>
        </w:rPr>
        <w:t>warming</w:t>
      </w:r>
      <w:r w:rsidRPr="00F75445">
        <w:rPr>
          <w:rStyle w:val="11111AAAAStyleUnderline"/>
        </w:rPr>
        <w:t xml:space="preserve"> would be </w:t>
      </w:r>
      <w:r w:rsidRPr="00F75445">
        <w:rPr>
          <w:rStyle w:val="Emphasis"/>
          <w:highlight w:val="yellow"/>
        </w:rPr>
        <w:t>detrimental</w:t>
      </w:r>
      <w:r w:rsidRPr="00F75445">
        <w:rPr>
          <w:rStyle w:val="11111AAAAStyleUnderline"/>
          <w:highlight w:val="yellow"/>
        </w:rPr>
        <w:t xml:space="preserve"> to </w:t>
      </w:r>
      <w:r w:rsidRPr="00F75445">
        <w:rPr>
          <w:rStyle w:val="Emphasis"/>
          <w:highlight w:val="yellow"/>
        </w:rPr>
        <w:t>biod</w:t>
      </w:r>
      <w:r w:rsidRPr="00F75445">
        <w:rPr>
          <w:rStyle w:val="11111AAAAStyleUnderline"/>
        </w:rPr>
        <w:t>iversity</w:t>
      </w:r>
      <w:r w:rsidRPr="00F75445">
        <w:t>.</w:t>
      </w:r>
    </w:p>
    <w:p w14:paraId="5763E205" w14:textId="77777777" w:rsidR="008A5F3B" w:rsidRPr="00F75445" w:rsidRDefault="008A5F3B" w:rsidP="008A5F3B"/>
    <w:p w14:paraId="2DE2C172" w14:textId="77777777" w:rsidR="008A5F3B" w:rsidRPr="00F75445" w:rsidRDefault="008A5F3B" w:rsidP="008A5F3B"/>
    <w:p w14:paraId="6F23EDE8" w14:textId="77777777" w:rsidR="008A5F3B" w:rsidRDefault="008A5F3B" w:rsidP="008A5F3B"/>
    <w:p w14:paraId="61648AEB" w14:textId="77777777" w:rsidR="008A5F3B" w:rsidRDefault="008A5F3B" w:rsidP="0000101D">
      <w:pPr>
        <w:rPr>
          <w:b/>
          <w:bCs/>
          <w:sz w:val="20"/>
          <w:szCs w:val="20"/>
          <w:u w:val="single"/>
        </w:rPr>
      </w:pPr>
    </w:p>
    <w:p w14:paraId="4BA923A2" w14:textId="37728265" w:rsidR="008A5F3B" w:rsidRDefault="008A5F3B" w:rsidP="008A5F3B">
      <w:pPr>
        <w:pStyle w:val="Heading1"/>
      </w:pPr>
      <w:r>
        <w:t>2NC</w:t>
      </w:r>
    </w:p>
    <w:p w14:paraId="2A90685C" w14:textId="77777777" w:rsidR="008A5F3B" w:rsidRDefault="008A5F3B" w:rsidP="008A5F3B"/>
    <w:p w14:paraId="36D97EA4" w14:textId="77777777" w:rsidR="008A5F3B" w:rsidRDefault="008A5F3B" w:rsidP="008A5F3B">
      <w:pPr>
        <w:pStyle w:val="Heading2"/>
      </w:pPr>
      <w:r>
        <w:t>T</w:t>
      </w:r>
    </w:p>
    <w:p w14:paraId="50DC190B" w14:textId="77777777" w:rsidR="008A5F3B" w:rsidRDefault="008A5F3B" w:rsidP="008A5F3B"/>
    <w:p w14:paraId="26B98F11" w14:textId="77777777" w:rsidR="008A5F3B" w:rsidRDefault="008A5F3B" w:rsidP="008A5F3B">
      <w:pPr>
        <w:pStyle w:val="Heading4"/>
      </w:pPr>
      <w:r>
        <w:t>That’s just the tip of the iceberg. There’s a thousand more sector and subsector affs waiting to be broken.</w:t>
      </w:r>
    </w:p>
    <w:p w14:paraId="37B2515F" w14:textId="77777777" w:rsidR="008A5F3B" w:rsidRPr="00C06C08" w:rsidRDefault="008A5F3B" w:rsidP="008A5F3B">
      <w:r w:rsidRPr="00C06C08">
        <w:rPr>
          <w:rStyle w:val="Style13ptBold"/>
        </w:rPr>
        <w:t>Hauk 11</w:t>
      </w:r>
      <w:r>
        <w:t>, Department of Economics, Moore School of Business, University of South Carolina (William, “Trade restriction indices and US trade policy,” Applied Economic Letters, 19.8)</w:t>
      </w:r>
    </w:p>
    <w:p w14:paraId="4EE88D51" w14:textId="77777777" w:rsidR="008A5F3B" w:rsidRPr="00C06C08" w:rsidRDefault="008A5F3B" w:rsidP="008A5F3B">
      <w:r w:rsidRPr="00C06C08">
        <w:t xml:space="preserve">KNO used the methods described above to calculate a TRI and an OTRI for a cross section of countries. By aggregating across sectors n within a country, they are able to generate an overall measure of protection for that country. </w:t>
      </w:r>
      <w:r w:rsidRPr="00C06C08">
        <w:rPr>
          <w:rStyle w:val="11111AAAAStyleUnderline"/>
        </w:rPr>
        <w:t xml:space="preserve">Our approach is to </w:t>
      </w:r>
      <w:r w:rsidRPr="006359BB">
        <w:rPr>
          <w:rStyle w:val="11111AAAAStyleUnderline"/>
          <w:highlight w:val="yellow"/>
        </w:rPr>
        <w:t>focus on</w:t>
      </w:r>
      <w:r w:rsidRPr="00C06C08">
        <w:t xml:space="preserve"> generating TRIs for particular </w:t>
      </w:r>
      <w:r w:rsidRPr="006359BB">
        <w:rPr>
          <w:rStyle w:val="11111AAAAStyleUnderline"/>
          <w:highlight w:val="yellow"/>
        </w:rPr>
        <w:t>sectors within</w:t>
      </w:r>
      <w:r w:rsidRPr="00C06C08">
        <w:rPr>
          <w:rStyle w:val="11111AAAAStyleUnderline"/>
        </w:rPr>
        <w:t xml:space="preserve"> the United States by aggregating across </w:t>
      </w:r>
      <w:r w:rsidRPr="006359BB">
        <w:rPr>
          <w:rStyle w:val="11111AAAAStyleUnderline"/>
          <w:highlight w:val="yellow"/>
        </w:rPr>
        <w:t>subsectors</w:t>
      </w:r>
      <w:r w:rsidRPr="00C06C08">
        <w:t xml:space="preserve"> of a given sector. For example, we can generate a TRI number for North American Industry Classification System (NAICS) code 23 (‘Construction’) by aggregating protection across Harmonized Tariff Schedule (HS) sectors that map into NAICS code 23.</w:t>
      </w:r>
    </w:p>
    <w:p w14:paraId="4A82342B" w14:textId="77777777" w:rsidR="008A5F3B" w:rsidRPr="00C06C08" w:rsidRDefault="008A5F3B" w:rsidP="008A5F3B">
      <w:r w:rsidRPr="00C06C08">
        <w:t>Data</w:t>
      </w:r>
    </w:p>
    <w:p w14:paraId="00182400" w14:textId="77777777" w:rsidR="008A5F3B" w:rsidRPr="00C06C08" w:rsidRDefault="008A5F3B" w:rsidP="008A5F3B">
      <w:r w:rsidRPr="00C06C08">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E55512">
        <w:rPr>
          <w:rStyle w:val="11111AAAAStyleUnderline"/>
        </w:rPr>
        <w:t>The US Census</w:t>
      </w:r>
      <w:r w:rsidRPr="00C06C08">
        <w:t xml:space="preserve"> Bureau (2006a) also </w:t>
      </w:r>
      <w:r w:rsidRPr="00E55512">
        <w:rPr>
          <w:rStyle w:val="11111AAAAStyleUnderline"/>
        </w:rPr>
        <w:t>provides us with</w:t>
      </w:r>
      <w:r w:rsidRPr="00C06C08">
        <w:t xml:space="preserve"> a concordance table mapping the different HS 10-digit </w:t>
      </w:r>
      <w:r w:rsidRPr="00E55512">
        <w:rPr>
          <w:rStyle w:val="Emphasis"/>
        </w:rPr>
        <w:t>sectors</w:t>
      </w:r>
      <w:r w:rsidRPr="00C06C08">
        <w:t xml:space="preserve"> </w:t>
      </w:r>
      <w:r w:rsidRPr="00E55512">
        <w:rPr>
          <w:rStyle w:val="11111AAAAStyleUnderline"/>
        </w:rPr>
        <w:t>in</w:t>
      </w:r>
      <w:r w:rsidRPr="00C06C08">
        <w:t xml:space="preserve">to other types of </w:t>
      </w:r>
      <w:r w:rsidRPr="00E55512">
        <w:rPr>
          <w:rStyle w:val="11111AAAAStyleUnderline"/>
        </w:rPr>
        <w:t>sectoral aggregations</w:t>
      </w:r>
      <w:r w:rsidRPr="00C06C08">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3929C754" w14:textId="77777777" w:rsidR="008A5F3B" w:rsidRPr="00C06C08" w:rsidRDefault="008A5F3B" w:rsidP="008A5F3B">
      <w:r w:rsidRPr="00C06C08">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2D0A541" w14:textId="77777777" w:rsidR="008A5F3B" w:rsidRPr="00C06C08" w:rsidRDefault="008A5F3B" w:rsidP="008A5F3B">
      <w:r w:rsidRPr="00C06C08">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69607784" w14:textId="77777777" w:rsidR="008A5F3B" w:rsidRPr="00C06C08" w:rsidRDefault="008A5F3B" w:rsidP="008A5F3B">
      <w:r w:rsidRPr="00C06C08">
        <w:t>IV. Analysis</w:t>
      </w:r>
    </w:p>
    <w:p w14:paraId="34D5F90B" w14:textId="77777777" w:rsidR="008A5F3B" w:rsidRPr="00C06C08" w:rsidRDefault="008A5F3B" w:rsidP="008A5F3B">
      <w:r w:rsidRPr="00C06C08">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0FBFD8AA" w14:textId="77777777" w:rsidR="008A5F3B" w:rsidRPr="00C06C08" w:rsidRDefault="008A5F3B" w:rsidP="008A5F3B">
      <w:r w:rsidRPr="00C06C08">
        <w:t>FN2</w:t>
      </w:r>
    </w:p>
    <w:p w14:paraId="4DE7B80A" w14:textId="77777777" w:rsidR="008A5F3B" w:rsidRPr="00C06C08" w:rsidRDefault="008A5F3B" w:rsidP="008A5F3B">
      <w:r w:rsidRPr="00E55512">
        <w:rPr>
          <w:rStyle w:val="11111AAAAStyleUnderline"/>
        </w:rPr>
        <w:t xml:space="preserve">The </w:t>
      </w:r>
      <w:r w:rsidRPr="006359BB">
        <w:rPr>
          <w:rStyle w:val="Emphasis"/>
          <w:sz w:val="40"/>
          <w:szCs w:val="40"/>
          <w:highlight w:val="yellow"/>
        </w:rPr>
        <w:t>thousands of sectors</w:t>
      </w:r>
      <w:r w:rsidRPr="00E55512">
        <w:rPr>
          <w:rStyle w:val="11111AAAAStyleUnderline"/>
        </w:rPr>
        <w:t xml:space="preserve"> for which we have calculated data </w:t>
      </w:r>
      <w:r w:rsidRPr="006359BB">
        <w:rPr>
          <w:rStyle w:val="11111AAAAStyleUnderline"/>
          <w:highlight w:val="yellow"/>
        </w:rPr>
        <w:t>cannot be presented in a compact format</w:t>
      </w:r>
      <w:r w:rsidRPr="00C06C08">
        <w:t xml:space="preserve"> here, but are available from the author on request.</w:t>
      </w:r>
    </w:p>
    <w:p w14:paraId="4D8C4002" w14:textId="77777777" w:rsidR="008A5F3B" w:rsidRPr="00C06C08" w:rsidRDefault="008A5F3B" w:rsidP="008A5F3B">
      <w:r w:rsidRPr="00C06C08">
        <w:t>End FN2</w:t>
      </w:r>
    </w:p>
    <w:p w14:paraId="1880678B" w14:textId="77777777" w:rsidR="008A5F3B" w:rsidRDefault="008A5F3B" w:rsidP="008A5F3B">
      <w:r w:rsidRPr="00C06C08">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t>.</w:t>
      </w:r>
    </w:p>
    <w:p w14:paraId="1110F8AB" w14:textId="77777777" w:rsidR="008A5F3B" w:rsidRDefault="008A5F3B" w:rsidP="008A5F3B"/>
    <w:p w14:paraId="5320824D" w14:textId="77777777" w:rsidR="008A5F3B" w:rsidRPr="006D5FBD" w:rsidRDefault="008A5F3B" w:rsidP="008A5F3B"/>
    <w:p w14:paraId="21339712" w14:textId="77777777" w:rsidR="008A5F3B" w:rsidRDefault="008A5F3B" w:rsidP="008A5F3B">
      <w:pPr>
        <w:pStyle w:val="Heading3"/>
      </w:pPr>
      <w:r>
        <w:t>M: Limits—2NC</w:t>
      </w:r>
    </w:p>
    <w:p w14:paraId="533751DF" w14:textId="77777777" w:rsidR="008A5F3B" w:rsidRDefault="008A5F3B" w:rsidP="008A5F3B"/>
    <w:p w14:paraId="0C4CCB08" w14:textId="77777777" w:rsidR="008A5F3B" w:rsidRDefault="008A5F3B" w:rsidP="008A5F3B"/>
    <w:p w14:paraId="79159E69" w14:textId="77777777" w:rsidR="008A5F3B" w:rsidRDefault="008A5F3B" w:rsidP="008A5F3B">
      <w:pPr>
        <w:pStyle w:val="Heading4"/>
      </w:pPr>
      <w:r>
        <w:t xml:space="preserve">There are </w:t>
      </w:r>
      <w:r w:rsidRPr="004905D5">
        <w:rPr>
          <w:u w:val="single"/>
        </w:rPr>
        <w:t>441 federal agencies</w:t>
      </w:r>
      <w:r>
        <w:t xml:space="preserve">---assuming there’s </w:t>
      </w:r>
      <w:r w:rsidRPr="004905D5">
        <w:rPr>
          <w:u w:val="single"/>
        </w:rPr>
        <w:t>cards</w:t>
      </w:r>
      <w:r>
        <w:t xml:space="preserve"> for </w:t>
      </w:r>
      <w:r w:rsidRPr="004905D5">
        <w:rPr>
          <w:u w:val="single"/>
        </w:rPr>
        <w:t>10% of these</w:t>
      </w:r>
      <w:r>
        <w:t xml:space="preserve">, that’s </w:t>
      </w:r>
      <w:r w:rsidRPr="004905D5">
        <w:rPr>
          <w:i/>
          <w:iCs w:val="0"/>
          <w:u w:val="single"/>
        </w:rPr>
        <w:t>4</w:t>
      </w:r>
      <w:r>
        <w:rPr>
          <w:i/>
          <w:iCs w:val="0"/>
          <w:u w:val="single"/>
        </w:rPr>
        <w:t>4</w:t>
      </w:r>
      <w:r w:rsidRPr="004905D5">
        <w:rPr>
          <w:i/>
          <w:iCs w:val="0"/>
          <w:u w:val="single"/>
        </w:rPr>
        <w:t xml:space="preserve"> fed workers AFFs alone</w:t>
      </w:r>
      <w:r>
        <w:t>!</w:t>
      </w:r>
    </w:p>
    <w:p w14:paraId="4D6B1E4D" w14:textId="77777777" w:rsidR="008A5F3B" w:rsidRPr="004905D5" w:rsidRDefault="008A5F3B" w:rsidP="008A5F3B">
      <w:r w:rsidRPr="004905D5">
        <w:rPr>
          <w:rStyle w:val="Style13ptBold"/>
        </w:rPr>
        <w:t>AFP 25</w:t>
      </w:r>
      <w:r>
        <w:t>, Americans for Prosperity, “How many federal agencies are there? Not even Washington knows”, https://americansforprosperity.org/blog/how-many-federal-agencies-are-there-do-we-need-all-of-them/</w:t>
      </w:r>
    </w:p>
    <w:p w14:paraId="21764911" w14:textId="77777777" w:rsidR="008A5F3B" w:rsidRPr="004905D5" w:rsidRDefault="008A5F3B" w:rsidP="008A5F3B">
      <w:pPr>
        <w:rPr>
          <w:u w:val="single"/>
        </w:rPr>
      </w:pPr>
      <w:r w:rsidRPr="004905D5">
        <w:t xml:space="preserve">While </w:t>
      </w:r>
      <w:r w:rsidRPr="004905D5">
        <w:rPr>
          <w:rStyle w:val="11111AAAAStyleUnderline"/>
        </w:rPr>
        <w:t xml:space="preserve">it’s </w:t>
      </w:r>
      <w:r w:rsidRPr="004905D5">
        <w:rPr>
          <w:rStyle w:val="Emphasis"/>
        </w:rPr>
        <w:t>difficult to imagine</w:t>
      </w:r>
      <w:r w:rsidRPr="004905D5">
        <w:rPr>
          <w:rStyle w:val="11111AAAAStyleUnderline"/>
        </w:rPr>
        <w:t xml:space="preserve"> how big the federal government is, try </w:t>
      </w:r>
      <w:r w:rsidRPr="004905D5">
        <w:rPr>
          <w:rStyle w:val="Emphasis"/>
        </w:rPr>
        <w:t>wrapping your head</w:t>
      </w:r>
      <w:r w:rsidRPr="004905D5">
        <w:rPr>
          <w:rStyle w:val="11111AAAAStyleUnderline"/>
        </w:rPr>
        <w:t xml:space="preserve"> around </w:t>
      </w:r>
      <w:r w:rsidRPr="004905D5">
        <w:rPr>
          <w:rStyle w:val="Emphasis"/>
        </w:rPr>
        <w:t>this</w:t>
      </w:r>
      <w:r w:rsidRPr="004905D5">
        <w:rPr>
          <w:rStyle w:val="11111AAAAStyleUnderline"/>
        </w:rPr>
        <w:t>:</w:t>
      </w:r>
      <w:r w:rsidRPr="004905D5">
        <w:t xml:space="preserve"> </w:t>
      </w:r>
      <w:r w:rsidRPr="006359BB">
        <w:rPr>
          <w:rStyle w:val="11111AAAAStyleUnderline"/>
          <w:highlight w:val="yellow"/>
        </w:rPr>
        <w:t>The Federal Register lists </w:t>
      </w:r>
      <w:hyperlink r:id="rId17" w:tgtFrame="_blank" w:history="1">
        <w:r w:rsidRPr="006359BB">
          <w:rPr>
            <w:rStyle w:val="Emphasis"/>
            <w:highlight w:val="yellow"/>
          </w:rPr>
          <w:t>441</w:t>
        </w:r>
      </w:hyperlink>
      <w:r w:rsidRPr="006359BB">
        <w:rPr>
          <w:rStyle w:val="Emphasis"/>
          <w:highlight w:val="yellow"/>
        </w:rPr>
        <w:t> agencies in the U.S. government</w:t>
      </w:r>
      <w:r w:rsidRPr="004905D5">
        <w:t xml:space="preserve">. Whatever the precise number, </w:t>
      </w:r>
      <w:r w:rsidRPr="004905D5">
        <w:rPr>
          <w:rStyle w:val="11111AAAAStyleUnderline"/>
        </w:rPr>
        <w:t>most reasonable taxpayers would agree that the federal bureaucracy has run amok.</w:t>
      </w:r>
    </w:p>
    <w:p w14:paraId="51DDC387" w14:textId="77777777" w:rsidR="008A5F3B" w:rsidRDefault="008A5F3B" w:rsidP="008A5F3B"/>
    <w:p w14:paraId="43A2EE48" w14:textId="77777777" w:rsidR="008A5F3B" w:rsidRDefault="008A5F3B" w:rsidP="008A5F3B"/>
    <w:p w14:paraId="5C9C0AA2" w14:textId="77777777" w:rsidR="008A5F3B" w:rsidRPr="00FD7C36" w:rsidRDefault="008A5F3B" w:rsidP="008A5F3B">
      <w:pPr>
        <w:pStyle w:val="Heading4"/>
      </w:pPr>
      <w:r>
        <w:t>Their interp is just hidden reasonability.</w:t>
      </w:r>
    </w:p>
    <w:p w14:paraId="6950D7D1" w14:textId="77777777" w:rsidR="008A5F3B" w:rsidRPr="0008774E" w:rsidRDefault="008A5F3B" w:rsidP="008A5F3B">
      <w:r w:rsidRPr="0008774E">
        <w:rPr>
          <w:rStyle w:val="Style13ptBold"/>
        </w:rPr>
        <w:t>Iowa Court of Appeals 8</w:t>
      </w:r>
      <w:r>
        <w:t xml:space="preserve"> ( MAHAN, J. in STATE OF IOWA, Plaintiff-Appellee, v. DETARUS RAYSHOD JEFFERSON, Defendant-Appellant. No. 8-867/07-1839 Court of Appeals of Iowa. Filed December 17, 2008, Google scholar caselaw, date accessed 1/13/21)</w:t>
      </w:r>
    </w:p>
    <w:p w14:paraId="5D746D80" w14:textId="77777777" w:rsidR="008A5F3B" w:rsidRPr="0031058E" w:rsidRDefault="008A5F3B" w:rsidP="008A5F3B">
      <w:r w:rsidRPr="0008774E">
        <w:rPr>
          <w:rStyle w:val="11111AAAAStyleUnderline"/>
        </w:rPr>
        <w:t xml:space="preserve">Our </w:t>
      </w:r>
      <w:r w:rsidRPr="00A46D9F">
        <w:rPr>
          <w:rStyle w:val="11111AAAAStyleUnderline"/>
          <w:highlight w:val="yellow"/>
        </w:rPr>
        <w:t>supreme court</w:t>
      </w:r>
      <w:r w:rsidRPr="0008774E">
        <w:rPr>
          <w:rStyle w:val="11111AAAAStyleUnderline"/>
        </w:rPr>
        <w:t xml:space="preserve"> has previously </w:t>
      </w:r>
      <w:r w:rsidRPr="00A46D9F">
        <w:rPr>
          <w:rStyle w:val="11111AAAAStyleUnderline"/>
          <w:highlight w:val="yellow"/>
        </w:rPr>
        <w:t>defined</w:t>
      </w:r>
      <w:r w:rsidRPr="0031058E">
        <w:t xml:space="preserve"> "within an assembly of people" </w:t>
      </w:r>
      <w:r w:rsidRPr="00A46D9F">
        <w:rPr>
          <w:rStyle w:val="11111AAAAStyleUnderline"/>
          <w:highlight w:val="yellow"/>
        </w:rPr>
        <w:t>as follows</w:t>
      </w:r>
      <w:r w:rsidRPr="0031058E">
        <w:t>:</w:t>
      </w:r>
    </w:p>
    <w:p w14:paraId="5699BC03" w14:textId="77777777" w:rsidR="008A5F3B" w:rsidRPr="0031058E" w:rsidRDefault="008A5F3B" w:rsidP="008A5F3B">
      <w:pPr>
        <w:ind w:left="720"/>
      </w:pPr>
      <w:r w:rsidRPr="0031058E">
        <w:t>Because the legislature did not define "within an assembly of people," we believe it intended the phrase to have its common and ordinary meaning. State v. Hennenfent, 490 N.W.2d 299, 300 (Iowa 1992). In interpreting undefined statutory language, we—as did the jury—give this phrase its common and ordinary meaning. According to Black's Law Dictionary, "within" means "into" or "through." Black's Law Dictionary 1602 (6th ed. 1990). "</w:t>
      </w:r>
      <w:r w:rsidRPr="0008774E">
        <w:rPr>
          <w:rStyle w:val="11111AAAAStyleUnderline"/>
        </w:rPr>
        <w:t xml:space="preserve">Assembly" is defined as "[t]he concourse or meeting together of a considerable number of persons at the same place." Id. at 115. Black's goes on to say that </w:t>
      </w:r>
      <w:r w:rsidRPr="00A46D9F">
        <w:rPr>
          <w:rStyle w:val="11111AAAAStyleUnderline"/>
          <w:highlight w:val="yellow"/>
        </w:rPr>
        <w:t>a "considerable" number</w:t>
      </w:r>
      <w:r w:rsidRPr="0008774E">
        <w:rPr>
          <w:rStyle w:val="11111AAAAStyleUnderline"/>
        </w:rPr>
        <w:t xml:space="preserve"> of persons "</w:t>
      </w:r>
      <w:r w:rsidRPr="00A46D9F">
        <w:rPr>
          <w:rStyle w:val="11111AAAAStyleUnderline"/>
          <w:highlight w:val="yellow"/>
        </w:rPr>
        <w:t>does not</w:t>
      </w:r>
      <w:r w:rsidRPr="0008774E">
        <w:rPr>
          <w:rStyle w:val="11111AAAAStyleUnderline"/>
        </w:rPr>
        <w:t xml:space="preserve"> necessarily </w:t>
      </w:r>
      <w:r w:rsidRPr="00A46D9F">
        <w:rPr>
          <w:rStyle w:val="11111AAAAStyleUnderline"/>
          <w:highlight w:val="yellow"/>
        </w:rPr>
        <w:t>mean a</w:t>
      </w:r>
      <w:r w:rsidRPr="0008774E">
        <w:rPr>
          <w:rStyle w:val="11111AAAAStyleUnderline"/>
        </w:rPr>
        <w:t xml:space="preserve"> very </w:t>
      </w:r>
      <w:r w:rsidRPr="00A46D9F">
        <w:rPr>
          <w:rStyle w:val="11111AAAAStyleUnderline"/>
          <w:highlight w:val="yellow"/>
        </w:rPr>
        <w:t>great or</w:t>
      </w:r>
      <w:r w:rsidRPr="0008774E">
        <w:rPr>
          <w:rStyle w:val="11111AAAAStyleUnderline"/>
        </w:rPr>
        <w:t xml:space="preserve"> any </w:t>
      </w:r>
      <w:r w:rsidRPr="00A46D9F">
        <w:rPr>
          <w:rStyle w:val="11111AAAAStyleUnderline"/>
          <w:highlight w:val="yellow"/>
        </w:rPr>
        <w:t>particular number</w:t>
      </w:r>
      <w:r w:rsidRPr="0008774E">
        <w:rPr>
          <w:rStyle w:val="11111AAAAStyleUnderline"/>
        </w:rPr>
        <w:t xml:space="preserve"> of persons; the term "</w:t>
      </w:r>
      <w:r w:rsidRPr="00A46D9F">
        <w:rPr>
          <w:rStyle w:val="Emphasis"/>
          <w:highlight w:val="yellow"/>
        </w:rPr>
        <w:t>considerable" being merely relative</w:t>
      </w:r>
      <w:r w:rsidRPr="0008774E">
        <w:rPr>
          <w:rStyle w:val="11111AAAAStyleUnderline"/>
        </w:rPr>
        <w:t>."</w:t>
      </w:r>
      <w:r w:rsidRPr="0031058E">
        <w:t xml:space="preserve"> Id. at 306.</w:t>
      </w:r>
    </w:p>
    <w:p w14:paraId="62CEAA3C" w14:textId="77777777" w:rsidR="008A5F3B" w:rsidRPr="0031058E" w:rsidRDefault="008A5F3B" w:rsidP="008A5F3B">
      <w:pPr>
        <w:ind w:firstLine="720"/>
      </w:pPr>
      <w:r w:rsidRPr="0031058E">
        <w:t>We believe a reasonable, common, and ordinary definition of "within an assembly of people" under the Black's interpretation is "into or through two or more persons at the same place."</w:t>
      </w:r>
    </w:p>
    <w:p w14:paraId="2D65B643" w14:textId="77777777" w:rsidR="008A5F3B" w:rsidRPr="0031058E" w:rsidRDefault="008A5F3B" w:rsidP="008A5F3B">
      <w:r w:rsidRPr="0031058E">
        <w:t>State v. Bush, 518 N.W.2d 778, 780 (Iowa 1994) (emphasis added). While the facts presented in Bush were such that the shooter was within a ring of people when he fired the shot, id., Bush did not hold that section 708.6 requires the shooter to be inside and a part of the assembly of people as defendant argues. The act prohibited "thereby places the . . . people in reasonable apprehension of serious injury. . . ." Iowa Code § 708.6; see Bush, 518 N.W.2d at 780 (noting that "the jury could also reasonably find that Bobby fired the shot through this ring of people, thereby subjecting them to the obvious risk of severe injury or even death") (emphasis added). The statutory focus is where the shot is directed, not on the location of the shooter. The harm to be avoided is the aiming and firing of a dangerous weapon "into or through two or more persons at the same place." Bush, 518 N.W.2d at 780.</w:t>
      </w:r>
    </w:p>
    <w:p w14:paraId="320DE27C" w14:textId="77777777" w:rsidR="008A5F3B" w:rsidRDefault="008A5F3B" w:rsidP="008A5F3B"/>
    <w:p w14:paraId="59B68716" w14:textId="77777777" w:rsidR="008A5F3B" w:rsidRDefault="008A5F3B" w:rsidP="008A5F3B">
      <w:pPr>
        <w:pStyle w:val="Heading3"/>
      </w:pPr>
      <w:r>
        <w:t>Interp: A2 “Considerable”—2NC</w:t>
      </w:r>
    </w:p>
    <w:p w14:paraId="4A69413D" w14:textId="77777777" w:rsidR="008A5F3B" w:rsidRPr="0063471B" w:rsidRDefault="008A5F3B" w:rsidP="008A5F3B"/>
    <w:p w14:paraId="42F8B0BB" w14:textId="77777777" w:rsidR="008A5F3B" w:rsidRDefault="008A5F3B" w:rsidP="008A5F3B">
      <w:pPr>
        <w:pStyle w:val="Heading4"/>
      </w:pPr>
      <w:r>
        <w:t>Considerable is arbitrary and totally unlimiting.</w:t>
      </w:r>
    </w:p>
    <w:p w14:paraId="59A0BB2B" w14:textId="77777777" w:rsidR="008A5F3B" w:rsidRPr="00FD7C36" w:rsidRDefault="008A5F3B" w:rsidP="008A5F3B">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0639342C" w14:textId="77777777" w:rsidR="008A5F3B" w:rsidRPr="00FD7C36" w:rsidRDefault="008A5F3B" w:rsidP="008A5F3B">
      <w:pPr>
        <w:rPr>
          <w:rStyle w:val="11111AAAAStyleUnderline"/>
        </w:rPr>
      </w:pPr>
      <w:r w:rsidRPr="00DA712C">
        <w:rPr>
          <w:rStyle w:val="11111AAAAStyleUnderline"/>
        </w:rPr>
        <w:t>The city</w:t>
      </w:r>
      <w:r w:rsidRPr="00DA712C">
        <w:t xml:space="preserve"> in its brief </w:t>
      </w:r>
      <w:r w:rsidRPr="00DA712C">
        <w:rPr>
          <w:rStyle w:val="11111AAAAStyleUnderline"/>
        </w:rPr>
        <w:t>states that</w:t>
      </w:r>
      <w:r w:rsidRPr="00DA712C">
        <w:t xml:space="preserve"> free </w:t>
      </w:r>
      <w:r w:rsidRPr="00DA712C">
        <w:rPr>
          <w:rStyle w:val="11111AAAAStyleUnderline"/>
        </w:rPr>
        <w:t>patients are not cared for in "considerable numbers</w:t>
      </w:r>
      <w:r w:rsidRPr="00DA712C">
        <w:t xml:space="preserve">", </w:t>
      </w:r>
      <w:r w:rsidRPr="00DA712C">
        <w:rPr>
          <w:rStyle w:val="11111AAAAStyleUnderline"/>
        </w:rPr>
        <w:t>and then argues</w:t>
      </w:r>
      <w:r w:rsidRPr="00FD7C36">
        <w:rPr>
          <w:rStyle w:val="11111AAAAStyleUnderline"/>
        </w:rPr>
        <w:t xml:space="preserve"> that this alone deprives the hospitals of the tax exemption.</w:t>
      </w:r>
    </w:p>
    <w:p w14:paraId="5B931D67" w14:textId="77777777" w:rsidR="008A5F3B" w:rsidRPr="00A27CC3" w:rsidRDefault="008A5F3B" w:rsidP="008A5F3B">
      <w:r w:rsidRPr="00606495">
        <w:rPr>
          <w:rStyle w:val="11111AAAAStyleUnderline"/>
        </w:rPr>
        <w:t>The word "</w:t>
      </w:r>
      <w:r w:rsidRPr="006359BB">
        <w:rPr>
          <w:rStyle w:val="Emphasis"/>
          <w:highlight w:val="yellow"/>
        </w:rPr>
        <w:t>considerable" is</w:t>
      </w:r>
      <w:r w:rsidRPr="00606495">
        <w:rPr>
          <w:rStyle w:val="Emphasis"/>
        </w:rPr>
        <w:t xml:space="preserve"> a </w:t>
      </w:r>
      <w:r w:rsidRPr="006359BB">
        <w:rPr>
          <w:rStyle w:val="Emphasis"/>
          <w:highlight w:val="yellow"/>
        </w:rPr>
        <w:t>relative</w:t>
      </w:r>
      <w:r w:rsidRPr="00606495">
        <w:rPr>
          <w:rStyle w:val="11111AAAAStyleUnderline"/>
        </w:rPr>
        <w:t xml:space="preserve"> term</w:t>
      </w:r>
      <w:r>
        <w:t xml:space="preserve">. The record discloses that both hospitals render free service to patients. The exemption provided in Section 183(e) of the Constitution is one of law. </w:t>
      </w:r>
      <w:r w:rsidRPr="00606495">
        <w:rPr>
          <w:rStyle w:val="11111AAAAStyleUnderline"/>
        </w:rPr>
        <w:t xml:space="preserve">For this </w:t>
      </w:r>
      <w:r w:rsidRPr="00DC195F">
        <w:rPr>
          <w:rStyle w:val="11111AAAA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6359BB">
        <w:rPr>
          <w:rStyle w:val="11111AAAAStyleUnderline"/>
          <w:highlight w:val="yellow"/>
        </w:rPr>
        <w:t xml:space="preserve">Such arbitrary discretion would be </w:t>
      </w:r>
      <w:r w:rsidRPr="006359BB">
        <w:rPr>
          <w:rStyle w:val="Emphasis"/>
          <w:highlight w:val="yellow"/>
        </w:rPr>
        <w:t>without objective standards</w:t>
      </w:r>
      <w:r>
        <w:t xml:space="preserve">. A tax </w:t>
      </w:r>
      <w:r w:rsidRPr="00DC195F">
        <w:rPr>
          <w:rStyle w:val="11111AAAAStyleUnderline"/>
        </w:rPr>
        <w:t>exemption cannot depend upon</w:t>
      </w:r>
      <w:r w:rsidRPr="00606495">
        <w:rPr>
          <w:rStyle w:val="11111AAAAStyleUnderline"/>
        </w:rPr>
        <w:t xml:space="preserve"> any </w:t>
      </w:r>
      <w:r w:rsidRPr="00DC195F">
        <w:rPr>
          <w:rStyle w:val="11111AAAAStyleUnderline"/>
        </w:rPr>
        <w:t xml:space="preserve">such </w:t>
      </w:r>
      <w:r w:rsidRPr="00DC195F">
        <w:rPr>
          <w:rStyle w:val="Emphasis"/>
        </w:rPr>
        <w:t>vague and illusory</w:t>
      </w:r>
      <w:r w:rsidRPr="00DC195F">
        <w:rPr>
          <w:rStyle w:val="11111AAAAStyleUnderline"/>
        </w:rPr>
        <w:t xml:space="preserve"> concept</w:t>
      </w:r>
      <w:r>
        <w:t xml:space="preserve"> as the percentage of free service actually rendered. </w:t>
      </w:r>
      <w:r w:rsidRPr="006359BB">
        <w:rPr>
          <w:rStyle w:val="Emphasis"/>
          <w:highlight w:val="yellow"/>
        </w:rPr>
        <w:t>This would produce chaotic uncertainty and infinite confusion, permitting a hodgepodge of views</w:t>
      </w:r>
      <w:r w:rsidRPr="00606495">
        <w:rPr>
          <w:sz w:val="28"/>
          <w:szCs w:val="28"/>
        </w:rPr>
        <w:t xml:space="preserve"> </w:t>
      </w:r>
      <w:r>
        <w:t xml:space="preserve">on the subject. Thus </w:t>
      </w:r>
      <w:r w:rsidRPr="00DC195F">
        <w:rPr>
          <w:rStyle w:val="Emphasis"/>
        </w:rPr>
        <w:t>there would be no certainty nor uniformity</w:t>
      </w:r>
      <w:r>
        <w:t xml:space="preserve"> in the application of the section involved.</w:t>
      </w:r>
    </w:p>
    <w:p w14:paraId="35DBD2B5" w14:textId="77777777" w:rsidR="008A5F3B" w:rsidRPr="004F466F" w:rsidRDefault="008A5F3B" w:rsidP="008A5F3B"/>
    <w:p w14:paraId="4D2F3EDF" w14:textId="77777777" w:rsidR="008A5F3B" w:rsidRDefault="008A5F3B" w:rsidP="008A5F3B">
      <w:pPr>
        <w:pStyle w:val="Heading4"/>
      </w:pPr>
      <w:r>
        <w:t>Even if their evidence is predictable, it’s implication is not.</w:t>
      </w:r>
    </w:p>
    <w:p w14:paraId="288BD80A" w14:textId="77777777" w:rsidR="008A5F3B" w:rsidRDefault="008A5F3B" w:rsidP="008A5F3B">
      <w:r w:rsidRPr="007F7B5D">
        <w:rPr>
          <w:rStyle w:val="Style13ptBold"/>
        </w:rPr>
        <w:t>FWS 14</w:t>
      </w:r>
      <w: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18" w:history="1">
        <w:r w:rsidRPr="00370292">
          <w:rPr>
            <w:rStyle w:val="Hyperlink"/>
          </w:rPr>
          <w:t>https://www.federalregister.gov/documents/2014/05/12/2014-10503/interagency-cooperation-endangered-species-act-of-1973-as-amended-definition-of-destruction-or</w:t>
        </w:r>
      </w:hyperlink>
      <w:r>
        <w:t xml:space="preserve"> , Date Accessed 1/13/21)</w:t>
      </w:r>
    </w:p>
    <w:p w14:paraId="17EBC81C" w14:textId="77777777" w:rsidR="008A5F3B" w:rsidRDefault="008A5F3B" w:rsidP="008A5F3B">
      <w: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625A1D">
        <w:rPr>
          <w:rStyle w:val="11111AAAAStyleUnderline"/>
        </w:rPr>
        <w:t>the use of the term “</w:t>
      </w:r>
      <w:r w:rsidRPr="006359BB">
        <w:rPr>
          <w:rStyle w:val="11111AAAAStyleUnderline"/>
          <w:highlight w:val="yellow"/>
        </w:rPr>
        <w:t>considerable</w:t>
      </w:r>
      <w:r w:rsidRPr="00625A1D">
        <w:rPr>
          <w:rStyle w:val="11111AAAAStyleUnderline"/>
        </w:rPr>
        <w:t>”</w:t>
      </w:r>
      <w:r>
        <w:t xml:space="preserve"> to modify “appreciably” </w:t>
      </w:r>
      <w:r w:rsidRPr="006359BB">
        <w:rPr>
          <w:rStyle w:val="Emphasis"/>
          <w:highlight w:val="yellow"/>
        </w:rPr>
        <w:t xml:space="preserve">does not </w:t>
      </w:r>
      <w:r w:rsidRPr="00DC195F">
        <w:rPr>
          <w:rStyle w:val="Emphasis"/>
        </w:rPr>
        <w:t xml:space="preserve">add any real value to </w:t>
      </w:r>
      <w:r w:rsidRPr="006359BB">
        <w:rPr>
          <w:rStyle w:val="Emphasis"/>
          <w:highlight w:val="yellow"/>
        </w:rPr>
        <w:t>help interpret</w:t>
      </w:r>
      <w:r>
        <w:t xml:space="preserve"> what “appreciably diminish” means with regard to the modification of critical habitat, </w:t>
      </w:r>
      <w:r w:rsidRPr="006359BB">
        <w:rPr>
          <w:rStyle w:val="11111AAAAStyleUnderline"/>
          <w:highlight w:val="yellow"/>
        </w:rPr>
        <w:t xml:space="preserve">and </w:t>
      </w:r>
      <w:r w:rsidRPr="00DC195F">
        <w:rPr>
          <w:rStyle w:val="11111AAAAStyleUnderline"/>
        </w:rPr>
        <w:t xml:space="preserve">may </w:t>
      </w:r>
      <w:r w:rsidRPr="006359BB">
        <w:rPr>
          <w:rStyle w:val="11111AAAAStyleUnderline"/>
          <w:highlight w:val="yellow"/>
        </w:rPr>
        <w:t>lead to disparate outcomes</w:t>
      </w:r>
      <w:r w:rsidRPr="00625A1D">
        <w:rPr>
          <w:rStyle w:val="11111AAAAStyleUnderline"/>
        </w:rPr>
        <w:t xml:space="preserve"> in consultations</w:t>
      </w:r>
      <w:r>
        <w:t xml:space="preserve">. For example, </w:t>
      </w:r>
      <w:r w:rsidRPr="00625A1D">
        <w:rPr>
          <w:rStyle w:val="11111AAAAStyleUnderline"/>
        </w:rPr>
        <w:t>the word “</w:t>
      </w:r>
      <w:r w:rsidRPr="006359BB">
        <w:rPr>
          <w:rStyle w:val="11111AAAAStyleUnderline"/>
          <w:highlight w:val="yellow"/>
        </w:rPr>
        <w:t>considerable” can mean “large in amount</w:t>
      </w:r>
      <w:r w:rsidRPr="00625A1D">
        <w:rPr>
          <w:rStyle w:val="11111AAAAStyleUnderline"/>
        </w:rPr>
        <w:t xml:space="preserve"> or extent” but </w:t>
      </w:r>
      <w:r w:rsidRPr="006359BB">
        <w:rPr>
          <w:rStyle w:val="11111AAAAStyleUnderline"/>
          <w:highlight w:val="yellow"/>
        </w:rPr>
        <w:t>it can also mean</w:t>
      </w:r>
      <w:r w:rsidRPr="00625A1D">
        <w:rPr>
          <w:rStyle w:val="11111AAAAStyleUnderline"/>
        </w:rPr>
        <w:t xml:space="preserve"> “worthy of consideration” or “</w:t>
      </w:r>
      <w:r w:rsidRPr="006359BB">
        <w:rPr>
          <w:rStyle w:val="11111AAAAStyleUnderline"/>
          <w:highlight w:val="yellow"/>
        </w:rPr>
        <w:t>significant</w:t>
      </w:r>
      <w:r w:rsidRPr="00625A1D">
        <w:rPr>
          <w:rStyle w:val="11111AAAAStyleUnderline"/>
        </w:rPr>
        <w:t>.”</w:t>
      </w:r>
      <w:r>
        <w:t xml:space="preserve"> To further complicate matters, “</w:t>
      </w:r>
      <w:r w:rsidRPr="007F7B5D">
        <w:rPr>
          <w:rStyle w:val="11111AAAAStyleUnderline"/>
        </w:rPr>
        <w:t>significant” can mean “measurable</w:t>
      </w:r>
      <w:r>
        <w:t xml:space="preserve">.” So, </w:t>
      </w:r>
      <w:r w:rsidRPr="006359BB">
        <w:rPr>
          <w:rStyle w:val="11111AAAAStyleUnderline"/>
          <w:highlight w:val="yellow"/>
        </w:rPr>
        <w:t xml:space="preserve">some </w:t>
      </w:r>
      <w:r w:rsidRPr="00DC195F">
        <w:rPr>
          <w:rStyle w:val="11111AAAAStyleUnderline"/>
        </w:rPr>
        <w:t xml:space="preserve">could </w:t>
      </w:r>
      <w:r w:rsidRPr="006359BB">
        <w:rPr>
          <w:rStyle w:val="11111AAAAStyleUnderline"/>
          <w:highlight w:val="yellow"/>
        </w:rPr>
        <w:t xml:space="preserve">interpret </w:t>
      </w:r>
      <w:r w:rsidRPr="00DC195F">
        <w:rPr>
          <w:rStyle w:val="11111AAAAStyleUnderline"/>
        </w:rPr>
        <w:t>a</w:t>
      </w:r>
      <w:r w:rsidRPr="006359BB">
        <w:rPr>
          <w:rStyle w:val="11111AAAAStyleUnderline"/>
          <w:highlight w:val="yellow"/>
        </w:rPr>
        <w:t xml:space="preserve"> “considerable” </w:t>
      </w:r>
      <w:r w:rsidRPr="00DC195F">
        <w:rPr>
          <w:rStyle w:val="11111AAAAStyleUnderline"/>
        </w:rPr>
        <w:t xml:space="preserve">reduction </w:t>
      </w:r>
      <w:r w:rsidRPr="006359BB">
        <w:rPr>
          <w:rStyle w:val="11111AAAAStyleUnderline"/>
          <w:highlight w:val="yellow"/>
        </w:rPr>
        <w:t>to mean</w:t>
      </w:r>
      <w:r w:rsidRPr="00DC195F">
        <w:rPr>
          <w:rStyle w:val="11111AAAAStyleUnderline"/>
        </w:rPr>
        <w:t xml:space="preserve"> a </w:t>
      </w:r>
      <w:r w:rsidRPr="006359BB">
        <w:rPr>
          <w:rStyle w:val="11111AAAAStyleUnderline"/>
          <w:highlight w:val="yellow"/>
        </w:rPr>
        <w:t xml:space="preserve">massive </w:t>
      </w:r>
      <w:r w:rsidRPr="00DC195F">
        <w:rPr>
          <w:rStyle w:val="11111AAAAStyleUnderline"/>
        </w:rPr>
        <w:t>reduction</w:t>
      </w:r>
      <w:r w:rsidRPr="00625A1D">
        <w:rPr>
          <w:rStyle w:val="11111AAAAStyleUnderline"/>
        </w:rPr>
        <w:t xml:space="preserve"> in the value of critical habitat and </w:t>
      </w:r>
      <w:r w:rsidRPr="006359BB">
        <w:rPr>
          <w:rStyle w:val="11111AAAAStyleUnderline"/>
          <w:highlight w:val="yellow"/>
        </w:rPr>
        <w:t>others could interpret it to mean</w:t>
      </w:r>
      <w:r w:rsidRPr="00DC195F">
        <w:rPr>
          <w:rStyle w:val="11111AAAAStyleUnderline"/>
        </w:rPr>
        <w:t xml:space="preserve"> a </w:t>
      </w:r>
      <w:r w:rsidRPr="006359BB">
        <w:rPr>
          <w:rStyle w:val="11111AAAAStyleUnderline"/>
          <w:highlight w:val="yellow"/>
        </w:rPr>
        <w:t xml:space="preserve">measurable </w:t>
      </w:r>
      <w:r w:rsidRPr="00DC195F">
        <w:rPr>
          <w:rStyle w:val="11111AAAAStyleUnderline"/>
        </w:rPr>
        <w:t>reduction</w:t>
      </w:r>
      <w:r w:rsidRPr="00625A1D">
        <w:rPr>
          <w:rStyle w:val="11111AAAAStyleUnderline"/>
        </w:rPr>
        <w:t xml:space="preserve"> in the value of critical habitat</w:t>
      </w:r>
      <w:r>
        <w:t>. In light of the range of results various interpretations of “considerable” could lead one to, we have set out below a more detailed interpretation of the phrase “appreciably diminish the conservation value.”</w:t>
      </w:r>
    </w:p>
    <w:p w14:paraId="4B6890CB" w14:textId="77777777" w:rsidR="008A5F3B" w:rsidRDefault="008A5F3B" w:rsidP="008A5F3B"/>
    <w:p w14:paraId="0587A58C" w14:textId="77777777" w:rsidR="008A5F3B" w:rsidRDefault="008A5F3B" w:rsidP="008A5F3B"/>
    <w:p w14:paraId="3FE6B19E" w14:textId="77777777" w:rsidR="008A5F3B" w:rsidRDefault="008A5F3B" w:rsidP="008A5F3B">
      <w:pPr>
        <w:pStyle w:val="Heading4"/>
      </w:pPr>
      <w:r w:rsidRPr="007A3EED">
        <w:rPr>
          <w:u w:val="single"/>
        </w:rPr>
        <w:t>No link</w:t>
      </w:r>
      <w:r>
        <w:t xml:space="preserve">. There are </w:t>
      </w:r>
      <w:r w:rsidRPr="007A3EED">
        <w:rPr>
          <w:u w:val="single"/>
        </w:rPr>
        <w:t>dozens</w:t>
      </w:r>
      <w:r>
        <w:t xml:space="preserve"> of economy-wide CBR proposals. </w:t>
      </w:r>
    </w:p>
    <w:p w14:paraId="1038D85D" w14:textId="77777777" w:rsidR="008A5F3B" w:rsidRDefault="008A5F3B" w:rsidP="008A5F3B">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6FD112B7" w14:textId="77777777" w:rsidR="008A5F3B" w:rsidRPr="0076534E" w:rsidRDefault="008A5F3B" w:rsidP="008A5F3B">
      <w:r w:rsidRPr="0076534E">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A46D9F">
        <w:rPr>
          <w:rStyle w:val="11111AAAAStyleUnderline"/>
          <w:highlight w:val="yellow"/>
        </w:rPr>
        <w:t xml:space="preserve">we </w:t>
      </w:r>
      <w:r w:rsidRPr="00A46D9F">
        <w:rPr>
          <w:rStyle w:val="Emphasis"/>
          <w:highlight w:val="yellow"/>
        </w:rPr>
        <w:t>recommend</w:t>
      </w:r>
      <w:r w:rsidRPr="00522A2A">
        <w:rPr>
          <w:rStyle w:val="11111AAAAStyleUnderline"/>
        </w:rPr>
        <w:t xml:space="preserve"> that the law:</w:t>
      </w:r>
    </w:p>
    <w:p w14:paraId="42C7F9C1" w14:textId="77777777" w:rsidR="008A5F3B" w:rsidRPr="0076534E" w:rsidRDefault="008A5F3B" w:rsidP="008A5F3B">
      <w:r w:rsidRPr="0076534E">
        <w:t xml:space="preserve">• Provide </w:t>
      </w:r>
      <w:r w:rsidRPr="00A46D9F">
        <w:rPr>
          <w:rStyle w:val="Emphasis"/>
          <w:highlight w:val="yellow"/>
        </w:rPr>
        <w:t>graduated rights</w:t>
      </w:r>
      <w:r w:rsidRPr="00522A2A">
        <w:rPr>
          <w:rStyle w:val="11111AAAAStyleUnderline"/>
        </w:rPr>
        <w:t xml:space="preserve">, starting </w:t>
      </w:r>
      <w:r w:rsidRPr="00A46D9F">
        <w:rPr>
          <w:rStyle w:val="11111AAAAStyleUnderline"/>
          <w:highlight w:val="yellow"/>
        </w:rPr>
        <w:t>with</w:t>
      </w:r>
      <w:r w:rsidRPr="00522A2A">
        <w:rPr>
          <w:rStyle w:val="11111AAAAStyleUnderline"/>
        </w:rPr>
        <w:t xml:space="preserve"> workplace </w:t>
      </w:r>
      <w:r w:rsidRPr="00A46D9F">
        <w:rPr>
          <w:rStyle w:val="Emphasis"/>
          <w:highlight w:val="yellow"/>
        </w:rPr>
        <w:t>monitors</w:t>
      </w:r>
      <w:r w:rsidRPr="0076534E">
        <w:t xml:space="preserve"> and disciplinary representation in every workplace; </w:t>
      </w:r>
    </w:p>
    <w:p w14:paraId="0CC543F2" w14:textId="77777777" w:rsidR="008A5F3B" w:rsidRPr="0076534E" w:rsidRDefault="008A5F3B" w:rsidP="008A5F3B">
      <w:r w:rsidRPr="0076534E">
        <w:t xml:space="preserve">• Provide </w:t>
      </w:r>
      <w:r w:rsidRPr="0076534E">
        <w:rPr>
          <w:rStyle w:val="11111AAAAStyleUnderline"/>
        </w:rPr>
        <w:t xml:space="preserve">a </w:t>
      </w:r>
      <w:r w:rsidRPr="0076534E">
        <w:rPr>
          <w:rStyle w:val="Emphasis"/>
        </w:rPr>
        <w:t>works council</w:t>
      </w:r>
      <w:r w:rsidRPr="00522A2A">
        <w:rPr>
          <w:rStyle w:val="11111AAAAStyleUnderline"/>
        </w:rPr>
        <w:t xml:space="preserve"> in any workplace</w:t>
      </w:r>
      <w:r w:rsidRPr="0076534E">
        <w:t xml:space="preserve"> where at least three workers request one; </w:t>
      </w:r>
    </w:p>
    <w:p w14:paraId="06CC64CC" w14:textId="77777777" w:rsidR="008A5F3B" w:rsidRPr="0076534E" w:rsidRDefault="008A5F3B" w:rsidP="008A5F3B">
      <w:r w:rsidRPr="0076534E">
        <w:t xml:space="preserve">• Give unions the discretion to decide which workers they want to organize—either within the worksite, across the worksite or throughout the enterprise; </w:t>
      </w:r>
    </w:p>
    <w:p w14:paraId="6A439D54" w14:textId="77777777" w:rsidR="008A5F3B" w:rsidRPr="0076534E" w:rsidRDefault="008A5F3B" w:rsidP="008A5F3B">
      <w:r w:rsidRPr="0076534E">
        <w:t xml:space="preserve">• Allow </w:t>
      </w:r>
      <w:r w:rsidRPr="00A46D9F">
        <w:rPr>
          <w:rStyle w:val="Emphasis"/>
          <w:highlight w:val="yellow"/>
        </w:rPr>
        <w:t>non-exclusive</w:t>
      </w:r>
      <w:r w:rsidRPr="00A46D9F">
        <w:rPr>
          <w:rStyle w:val="11111AAAAStyleUnderline"/>
          <w:highlight w:val="yellow"/>
        </w:rPr>
        <w:t xml:space="preserve"> bargaining</w:t>
      </w:r>
      <w:r w:rsidRPr="00522A2A">
        <w:rPr>
          <w:rStyle w:val="11111AAAAStyleUnderline"/>
        </w:rPr>
        <w:t xml:space="preserve"> rights</w:t>
      </w:r>
      <w:r w:rsidRPr="0076534E">
        <w:t xml:space="preserve">; and </w:t>
      </w:r>
    </w:p>
    <w:p w14:paraId="3EF79AB3" w14:textId="77777777" w:rsidR="008A5F3B" w:rsidRPr="0076534E" w:rsidRDefault="008A5F3B" w:rsidP="008A5F3B">
      <w:r w:rsidRPr="0076534E">
        <w:t>• Allow exclusive representation upon majority showing.</w:t>
      </w:r>
    </w:p>
    <w:p w14:paraId="3BF6902E" w14:textId="77777777" w:rsidR="008A5F3B" w:rsidRPr="0076534E" w:rsidRDefault="008A5F3B" w:rsidP="008A5F3B">
      <w:r w:rsidRPr="0076534E">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7D0615AA" w14:textId="77777777" w:rsidR="008A5F3B" w:rsidRPr="0076534E" w:rsidRDefault="008A5F3B" w:rsidP="008A5F3B">
      <w:r w:rsidRPr="0076534E">
        <w:t xml:space="preserve">Therefore, </w:t>
      </w:r>
      <w:r w:rsidRPr="00522A2A">
        <w:rPr>
          <w:rStyle w:val="11111AAAAStyleUnderline"/>
        </w:rPr>
        <w:t xml:space="preserve">we recommend a system of </w:t>
      </w:r>
      <w:r w:rsidRPr="00A46D9F">
        <w:rPr>
          <w:rStyle w:val="Emphasis"/>
          <w:highlight w:val="yellow"/>
        </w:rPr>
        <w:t>sectoral bargaining</w:t>
      </w:r>
      <w:r w:rsidRPr="0076534E">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6D7A1C9B" w14:textId="77777777" w:rsidR="008A5F3B" w:rsidRPr="0076534E" w:rsidRDefault="008A5F3B" w:rsidP="008A5F3B">
      <w:r w:rsidRPr="0076534E">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11111AAAAStyleUnderline"/>
        </w:rPr>
        <w:t xml:space="preserve"> in the country must be </w:t>
      </w:r>
      <w:r w:rsidRPr="0076534E">
        <w:rPr>
          <w:rStyle w:val="Emphasis"/>
        </w:rPr>
        <w:t>protected</w:t>
      </w:r>
      <w:r w:rsidRPr="00522A2A">
        <w:rPr>
          <w:rStyle w:val="11111AAAAStyleUnderline"/>
        </w:rPr>
        <w:t xml:space="preserve"> by</w:t>
      </w:r>
      <w:r w:rsidRPr="0076534E">
        <w:t xml:space="preserve"> a just-cause dismissal standard. The new statute must also set out (1) new </w:t>
      </w:r>
      <w:r w:rsidRPr="00522A2A">
        <w:rPr>
          <w:rStyle w:val="11111AAAAStyleUnderline"/>
        </w:rPr>
        <w:t>rules</w:t>
      </w:r>
      <w:r w:rsidRPr="0076534E">
        <w:t xml:space="preserve"> for union organizers </w:t>
      </w:r>
      <w:r w:rsidRPr="00522A2A">
        <w:rPr>
          <w:rStyle w:val="11111AAAAStyleUnderline"/>
        </w:rPr>
        <w:t xml:space="preserve">that facilitate </w:t>
      </w:r>
      <w:r w:rsidRPr="0076534E">
        <w:rPr>
          <w:rStyle w:val="Emphasis"/>
        </w:rPr>
        <w:t>contact</w:t>
      </w:r>
      <w:r w:rsidRPr="00522A2A">
        <w:rPr>
          <w:rStyle w:val="11111AAAAStyleUnderline"/>
        </w:rPr>
        <w:t xml:space="preserve"> between</w:t>
      </w:r>
      <w:r w:rsidRPr="0076534E">
        <w:t xml:space="preserve"> organizers and </w:t>
      </w:r>
      <w:r w:rsidRPr="00522A2A">
        <w:rPr>
          <w:rStyle w:val="11111AAAAStyleUnderline"/>
        </w:rPr>
        <w:t>workers</w:t>
      </w:r>
      <w:r w:rsidRPr="0076534E">
        <w:t xml:space="preserve">, (2) new </w:t>
      </w:r>
      <w:r w:rsidRPr="00522A2A">
        <w:rPr>
          <w:rStyle w:val="11111AAAAStyleUnderline"/>
        </w:rPr>
        <w:t>rules</w:t>
      </w:r>
      <w:r w:rsidRPr="0076534E">
        <w:t xml:space="preserve"> for employer conduct </w:t>
      </w:r>
      <w:r w:rsidRPr="00522A2A">
        <w:rPr>
          <w:rStyle w:val="11111AAAAStyleUnderline"/>
        </w:rPr>
        <w:t xml:space="preserve">that </w:t>
      </w:r>
      <w:r w:rsidRPr="0076534E">
        <w:rPr>
          <w:rStyle w:val="Emphasis"/>
        </w:rPr>
        <w:t>minimize</w:t>
      </w:r>
      <w:r w:rsidRPr="00522A2A">
        <w:rPr>
          <w:rStyle w:val="11111AAAAStyleUnderline"/>
        </w:rPr>
        <w:t xml:space="preserve"> employer interference with</w:t>
      </w:r>
      <w:r w:rsidRPr="0076534E">
        <w:t xml:space="preserve"> workers’ organizational activity, and (3) new ways for workers to voice their support for </w:t>
      </w:r>
      <w:r w:rsidRPr="00522A2A">
        <w:rPr>
          <w:rStyle w:val="11111AAAAStyleUnderline"/>
        </w:rPr>
        <w:t xml:space="preserve">collective </w:t>
      </w:r>
      <w:r w:rsidRPr="0076534E">
        <w:rPr>
          <w:rStyle w:val="Emphasis"/>
        </w:rPr>
        <w:t>representation</w:t>
      </w:r>
      <w:r w:rsidRPr="0076534E">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00A85E46" w14:textId="77777777" w:rsidR="008A5F3B" w:rsidRPr="0076534E" w:rsidRDefault="008A5F3B" w:rsidP="008A5F3B">
      <w:r w:rsidRPr="0076534E">
        <w:t xml:space="preserve">• Require employers to have a good cause for firing workers in order to better protect workers from retaliation for exercising their rights; </w:t>
      </w:r>
    </w:p>
    <w:p w14:paraId="56354F90" w14:textId="77777777" w:rsidR="008A5F3B" w:rsidRPr="0076534E" w:rsidRDefault="008A5F3B" w:rsidP="008A5F3B">
      <w:r w:rsidRPr="0076534E">
        <w:t xml:space="preserve">• </w:t>
      </w:r>
      <w:r w:rsidRPr="00A46D9F">
        <w:rPr>
          <w:rStyle w:val="11111AAAAStyleUnderline"/>
          <w:highlight w:val="yellow"/>
        </w:rPr>
        <w:t>Allow</w:t>
      </w:r>
      <w:r w:rsidRPr="00522A2A">
        <w:rPr>
          <w:rStyle w:val="11111AAAAStyleUnderline"/>
        </w:rPr>
        <w:t xml:space="preserve"> union </w:t>
      </w:r>
      <w:r w:rsidRPr="00A46D9F">
        <w:rPr>
          <w:rStyle w:val="11111AAAAStyleUnderline"/>
          <w:highlight w:val="yellow"/>
        </w:rPr>
        <w:t xml:space="preserve">organizers </w:t>
      </w:r>
      <w:r w:rsidRPr="00A46D9F">
        <w:rPr>
          <w:rStyle w:val="Emphasis"/>
          <w:highlight w:val="yellow"/>
        </w:rPr>
        <w:t>access</w:t>
      </w:r>
      <w:r w:rsidRPr="00522A2A">
        <w:rPr>
          <w:rStyle w:val="11111AAAAStyleUnderline"/>
        </w:rPr>
        <w:t xml:space="preserve"> to </w:t>
      </w:r>
      <w:r w:rsidRPr="00A46D9F">
        <w:rPr>
          <w:rStyle w:val="11111AAAAStyleUnderline"/>
          <w:highlight w:val="yellow"/>
        </w:rPr>
        <w:t>workplaces and email</w:t>
      </w:r>
      <w:r w:rsidRPr="00522A2A">
        <w:rPr>
          <w:rStyle w:val="11111AAAAStyleUnderline"/>
        </w:rPr>
        <w:t xml:space="preserve"> systems</w:t>
      </w:r>
      <w:r w:rsidRPr="0076534E">
        <w:t xml:space="preserve"> upon showing of 25 percent support; </w:t>
      </w:r>
    </w:p>
    <w:p w14:paraId="563A20A1" w14:textId="77777777" w:rsidR="008A5F3B" w:rsidRPr="0076534E" w:rsidRDefault="008A5F3B" w:rsidP="008A5F3B">
      <w:r w:rsidRPr="0076534E">
        <w:t xml:space="preserve">• Greatly increase employer penalties for intervening in organizing campaigns, including making punitive damages available; </w:t>
      </w:r>
    </w:p>
    <w:p w14:paraId="0F029336" w14:textId="77777777" w:rsidR="008A5F3B" w:rsidRPr="0076534E" w:rsidRDefault="008A5F3B" w:rsidP="008A5F3B">
      <w:r w:rsidRPr="0076534E">
        <w:t xml:space="preserve">• Ban employers from requiring workers to listen to anti-union speeches; </w:t>
      </w:r>
    </w:p>
    <w:p w14:paraId="70D64679" w14:textId="77777777" w:rsidR="008A5F3B" w:rsidRPr="0076534E" w:rsidRDefault="008A5F3B" w:rsidP="008A5F3B">
      <w:r w:rsidRPr="0076534E">
        <w:t xml:space="preserve">• </w:t>
      </w:r>
      <w:r w:rsidRPr="00A46D9F">
        <w:rPr>
          <w:rStyle w:val="11111AAAAStyleUnderline"/>
          <w:highlight w:val="yellow"/>
        </w:rPr>
        <w:t>Give</w:t>
      </w:r>
      <w:r w:rsidRPr="00522A2A">
        <w:rPr>
          <w:rStyle w:val="11111AAAAStyleUnderline"/>
        </w:rPr>
        <w:t xml:space="preserve"> workers the </w:t>
      </w:r>
      <w:r w:rsidRPr="00A46D9F">
        <w:rPr>
          <w:rStyle w:val="Emphasis"/>
          <w:highlight w:val="yellow"/>
        </w:rPr>
        <w:t>right to bargain</w:t>
      </w:r>
      <w:r w:rsidRPr="00A46D9F">
        <w:rPr>
          <w:rStyle w:val="11111AAAAStyleUnderline"/>
          <w:highlight w:val="yellow"/>
        </w:rPr>
        <w:t xml:space="preserve"> when employers </w:t>
      </w:r>
      <w:r w:rsidRPr="00A46D9F">
        <w:rPr>
          <w:rStyle w:val="Emphasis"/>
          <w:highlight w:val="yellow"/>
        </w:rPr>
        <w:t>interfere</w:t>
      </w:r>
      <w:r w:rsidRPr="00522A2A">
        <w:rPr>
          <w:rStyle w:val="11111AAAAStyleUnderline"/>
        </w:rPr>
        <w:t xml:space="preserve"> with</w:t>
      </w:r>
      <w:r w:rsidRPr="0076534E">
        <w:t xml:space="preserve"> the fairness of </w:t>
      </w:r>
      <w:r w:rsidRPr="00522A2A">
        <w:rPr>
          <w:rStyle w:val="11111AAAAStyleUnderline"/>
        </w:rPr>
        <w:t>organizing efforts</w:t>
      </w:r>
      <w:r w:rsidRPr="0076534E">
        <w:t xml:space="preserve">; </w:t>
      </w:r>
    </w:p>
    <w:p w14:paraId="675A7136" w14:textId="77777777" w:rsidR="008A5F3B" w:rsidRPr="0076534E" w:rsidRDefault="008A5F3B" w:rsidP="008A5F3B">
      <w:r w:rsidRPr="0076534E">
        <w:t xml:space="preserve">• </w:t>
      </w:r>
      <w:r w:rsidRPr="00522A2A">
        <w:rPr>
          <w:rStyle w:val="11111AAAAStyleUnderline"/>
        </w:rPr>
        <w:t>Allow</w:t>
      </w:r>
      <w:r w:rsidRPr="0076534E">
        <w:t xml:space="preserve"> demonstration of support for worker organizations based on </w:t>
      </w:r>
      <w:r w:rsidRPr="0076534E">
        <w:rPr>
          <w:rStyle w:val="Emphasis"/>
        </w:rPr>
        <w:t>cards</w:t>
      </w:r>
      <w:r w:rsidRPr="00522A2A">
        <w:rPr>
          <w:rStyle w:val="11111AAAAStyleUnderline"/>
        </w:rPr>
        <w:t xml:space="preserve"> or petitions</w:t>
      </w:r>
      <w:r w:rsidRPr="0076534E">
        <w:t xml:space="preserve">, either physical or digital; and </w:t>
      </w:r>
    </w:p>
    <w:p w14:paraId="13B61C21" w14:textId="77777777" w:rsidR="008A5F3B" w:rsidRPr="0076534E" w:rsidRDefault="008A5F3B" w:rsidP="008A5F3B">
      <w:r w:rsidRPr="0076534E">
        <w:t xml:space="preserve">• </w:t>
      </w:r>
      <w:r w:rsidRPr="00A46D9F">
        <w:rPr>
          <w:rStyle w:val="11111AAAAStyleUnderline"/>
          <w:highlight w:val="yellow"/>
        </w:rPr>
        <w:t>Allow</w:t>
      </w:r>
      <w:r w:rsidRPr="00522A2A">
        <w:rPr>
          <w:rStyle w:val="11111AAAAStyleUnderline"/>
        </w:rPr>
        <w:t xml:space="preserve"> workers</w:t>
      </w:r>
      <w:r w:rsidRPr="0076534E">
        <w:t xml:space="preserve"> digital access to each other through access to email systems and creation of </w:t>
      </w:r>
      <w:r w:rsidRPr="00A46D9F">
        <w:rPr>
          <w:rStyle w:val="11111AAAAStyleUnderline"/>
          <w:highlight w:val="yellow"/>
        </w:rPr>
        <w:t xml:space="preserve">digital </w:t>
      </w:r>
      <w:r w:rsidRPr="00A46D9F">
        <w:rPr>
          <w:rStyle w:val="Emphasis"/>
          <w:highlight w:val="yellow"/>
        </w:rPr>
        <w:t>meeting</w:t>
      </w:r>
      <w:r w:rsidRPr="0076534E">
        <w:rPr>
          <w:rStyle w:val="Emphasis"/>
        </w:rPr>
        <w:t xml:space="preserve"> spaces</w:t>
      </w:r>
    </w:p>
    <w:p w14:paraId="4C61ECF6" w14:textId="77777777" w:rsidR="008A5F3B" w:rsidRPr="0076534E" w:rsidRDefault="008A5F3B" w:rsidP="008A5F3B">
      <w:r w:rsidRPr="0076534E">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11111AAAAStyleUnderline"/>
        </w:rPr>
        <w:t xml:space="preserve"> need </w:t>
      </w:r>
      <w:r w:rsidRPr="00A46D9F">
        <w:rPr>
          <w:rStyle w:val="11111AAAAStyleUnderline"/>
          <w:highlight w:val="yellow"/>
        </w:rPr>
        <w:t>protection for</w:t>
      </w:r>
      <w:r w:rsidRPr="00522A2A">
        <w:rPr>
          <w:rStyle w:val="11111AAAAStyleUnderline"/>
        </w:rPr>
        <w:t xml:space="preserve"> shorter </w:t>
      </w:r>
      <w:r w:rsidRPr="0076534E">
        <w:rPr>
          <w:rStyle w:val="Emphasis"/>
        </w:rPr>
        <w:t>strikes</w:t>
      </w:r>
      <w:r w:rsidRPr="0076534E">
        <w:t xml:space="preserve"> and from permanent replacements, and all workers need access to robust strike funds. Finally, the law needs to be updated to support digital organizing, including cyber picket lines. Accordingly, we recommend that the new labor law:</w:t>
      </w:r>
    </w:p>
    <w:p w14:paraId="63CC8470" w14:textId="77777777" w:rsidR="008A5F3B" w:rsidRPr="0076534E" w:rsidRDefault="008A5F3B" w:rsidP="008A5F3B">
      <w:r w:rsidRPr="0076534E">
        <w:t>• Allow workers to strategically choose whom to strike based on which companies have power over their working conditions, not who signs their paychecks;</w:t>
      </w:r>
    </w:p>
    <w:p w14:paraId="3801AC2E" w14:textId="77777777" w:rsidR="008A5F3B" w:rsidRPr="0076534E" w:rsidRDefault="008A5F3B" w:rsidP="008A5F3B">
      <w:r w:rsidRPr="0076534E">
        <w:t xml:space="preserve">• </w:t>
      </w:r>
      <w:r w:rsidRPr="00522A2A">
        <w:rPr>
          <w:rStyle w:val="11111AAAAStyleUnderline"/>
        </w:rPr>
        <w:t>Allow</w:t>
      </w:r>
      <w:r w:rsidRPr="0076534E">
        <w:t xml:space="preserve"> workers to choose what kinds of strikes that they think are best, including </w:t>
      </w:r>
      <w:r w:rsidRPr="00A46D9F">
        <w:rPr>
          <w:rStyle w:val="Emphasis"/>
          <w:highlight w:val="yellow"/>
        </w:rPr>
        <w:t>short</w:t>
      </w:r>
      <w:r w:rsidRPr="0076534E">
        <w:rPr>
          <w:rStyle w:val="Emphasis"/>
        </w:rPr>
        <w:t>-term</w:t>
      </w:r>
      <w:r w:rsidRPr="00522A2A">
        <w:rPr>
          <w:rStyle w:val="11111AAAAStyleUnderline"/>
        </w:rPr>
        <w:t xml:space="preserve"> </w:t>
      </w:r>
      <w:r w:rsidRPr="00A46D9F">
        <w:rPr>
          <w:rStyle w:val="11111AAAAStyleUnderline"/>
          <w:highlight w:val="yellow"/>
        </w:rPr>
        <w:t xml:space="preserve">and </w:t>
      </w:r>
      <w:r w:rsidRPr="00A46D9F">
        <w:rPr>
          <w:rStyle w:val="Emphasis"/>
          <w:highlight w:val="yellow"/>
        </w:rPr>
        <w:t>partial</w:t>
      </w:r>
      <w:r w:rsidRPr="00A46D9F">
        <w:rPr>
          <w:rStyle w:val="11111AAAAStyleUnderline"/>
          <w:highlight w:val="yellow"/>
        </w:rPr>
        <w:t xml:space="preserve"> strikes</w:t>
      </w:r>
      <w:r w:rsidRPr="0076534E">
        <w:t xml:space="preserve">; </w:t>
      </w:r>
    </w:p>
    <w:p w14:paraId="33374557" w14:textId="77777777" w:rsidR="008A5F3B" w:rsidRPr="0076534E" w:rsidRDefault="008A5F3B" w:rsidP="008A5F3B">
      <w:r w:rsidRPr="0076534E">
        <w:t xml:space="preserve">• Require employers to disclose strategic business relationships; </w:t>
      </w:r>
    </w:p>
    <w:p w14:paraId="6A6BF245" w14:textId="77777777" w:rsidR="008A5F3B" w:rsidRPr="0076534E" w:rsidRDefault="008A5F3B" w:rsidP="008A5F3B">
      <w:r w:rsidRPr="0076534E">
        <w:t xml:space="preserve">• </w:t>
      </w:r>
      <w:r w:rsidRPr="00A46D9F">
        <w:rPr>
          <w:rStyle w:val="11111AAAAStyleUnderline"/>
          <w:highlight w:val="yellow"/>
        </w:rPr>
        <w:t>Ban</w:t>
      </w:r>
      <w:r w:rsidRPr="00522A2A">
        <w:rPr>
          <w:rStyle w:val="11111AAAAStyleUnderline"/>
        </w:rPr>
        <w:t xml:space="preserve"> employers from</w:t>
      </w:r>
      <w:r w:rsidRPr="0076534E">
        <w:t xml:space="preserve"> permanently </w:t>
      </w:r>
      <w:r w:rsidRPr="00A46D9F">
        <w:rPr>
          <w:rStyle w:val="Emphasis"/>
          <w:highlight w:val="yellow"/>
        </w:rPr>
        <w:t>replacing</w:t>
      </w:r>
      <w:r w:rsidRPr="00A46D9F">
        <w:rPr>
          <w:rStyle w:val="11111AAAAStyleUnderline"/>
          <w:highlight w:val="yellow"/>
        </w:rPr>
        <w:t xml:space="preserve"> workers</w:t>
      </w:r>
      <w:r w:rsidRPr="00522A2A">
        <w:rPr>
          <w:rStyle w:val="11111AAAAStyleUnderline"/>
        </w:rPr>
        <w:t xml:space="preserve"> who </w:t>
      </w:r>
      <w:r w:rsidRPr="00522A2A">
        <w:rPr>
          <w:rStyle w:val="Emphasis"/>
        </w:rPr>
        <w:t xml:space="preserve">go out </w:t>
      </w:r>
      <w:r w:rsidRPr="00A46D9F">
        <w:rPr>
          <w:rStyle w:val="Emphasis"/>
          <w:highlight w:val="yellow"/>
        </w:rPr>
        <w:t>on strike</w:t>
      </w:r>
      <w:r w:rsidRPr="0076534E">
        <w:t xml:space="preserve">; </w:t>
      </w:r>
    </w:p>
    <w:p w14:paraId="4A3A2ED6" w14:textId="77777777" w:rsidR="008A5F3B" w:rsidRPr="0076534E" w:rsidRDefault="008A5F3B" w:rsidP="008A5F3B">
      <w:r w:rsidRPr="0076534E">
        <w:t xml:space="preserve">• Create more support for strikers, including establishing tax-deductible status for strike funds and extending unemployment insurance for strikers; </w:t>
      </w:r>
    </w:p>
    <w:p w14:paraId="3523A58E" w14:textId="77777777" w:rsidR="008A5F3B" w:rsidRPr="0076534E" w:rsidRDefault="008A5F3B" w:rsidP="008A5F3B">
      <w:r w:rsidRPr="0076534E">
        <w:t xml:space="preserve">• Require employers to create digital meeting spaces; and </w:t>
      </w:r>
    </w:p>
    <w:p w14:paraId="3392FBF3" w14:textId="77777777" w:rsidR="008A5F3B" w:rsidRPr="0076534E" w:rsidRDefault="008A5F3B" w:rsidP="008A5F3B">
      <w:r w:rsidRPr="0076534E">
        <w:t>• Create digital picket lines.</w:t>
      </w:r>
    </w:p>
    <w:p w14:paraId="28D85812" w14:textId="77777777" w:rsidR="008A5F3B" w:rsidRPr="0076534E" w:rsidRDefault="008A5F3B" w:rsidP="008A5F3B">
      <w:r w:rsidRPr="0076534E">
        <w:t xml:space="preserve">Workers deserve a voice in the issues that are important to them and their communities. </w:t>
      </w:r>
      <w:r w:rsidRPr="0076534E">
        <w:rPr>
          <w:rStyle w:val="11111AAAAStyleUnderline"/>
        </w:rPr>
        <w:t xml:space="preserve">The collective bargaining obligation under current law is </w:t>
      </w:r>
      <w:r w:rsidRPr="0076534E">
        <w:rPr>
          <w:rStyle w:val="Emphasis"/>
        </w:rPr>
        <w:t>far too narrow</w:t>
      </w:r>
      <w:r w:rsidRPr="0076534E">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0EB76643" w14:textId="77777777" w:rsidR="008A5F3B" w:rsidRPr="0076534E" w:rsidRDefault="008A5F3B" w:rsidP="008A5F3B">
      <w:r w:rsidRPr="0076534E">
        <w:t xml:space="preserve">• </w:t>
      </w:r>
      <w:r w:rsidRPr="00A46D9F">
        <w:rPr>
          <w:rStyle w:val="11111AAAAStyleUnderline"/>
          <w:highlight w:val="yellow"/>
        </w:rPr>
        <w:t>Expand</w:t>
      </w:r>
      <w:r w:rsidRPr="0076534E">
        <w:rPr>
          <w:rStyle w:val="11111AAAAStyleUnderline"/>
        </w:rPr>
        <w:t xml:space="preserve"> the range of</w:t>
      </w:r>
      <w:r w:rsidRPr="0076534E">
        <w:t xml:space="preserve"> collective </w:t>
      </w:r>
      <w:r w:rsidRPr="00A46D9F">
        <w:rPr>
          <w:rStyle w:val="Emphasis"/>
          <w:highlight w:val="yellow"/>
        </w:rPr>
        <w:t>bargaining subjects</w:t>
      </w:r>
      <w:r w:rsidRPr="0076534E">
        <w:rPr>
          <w:rStyle w:val="11111AAAAStyleUnderline"/>
        </w:rPr>
        <w:t xml:space="preserve"> to include any subjects</w:t>
      </w:r>
      <w:r w:rsidRPr="0076534E">
        <w:t xml:space="preserve"> that are </w:t>
      </w:r>
      <w:r w:rsidRPr="0076534E">
        <w:rPr>
          <w:rStyle w:val="11111AAAAStyleUnderline"/>
        </w:rPr>
        <w:t>important to workers</w:t>
      </w:r>
      <w:r w:rsidRPr="0076534E">
        <w:t xml:space="preserve"> and over which employers have control, including decisions about the basic direction of the firm and employers’ impact on communities and our shared environment; </w:t>
      </w:r>
    </w:p>
    <w:p w14:paraId="2CDAC2E7" w14:textId="77777777" w:rsidR="008A5F3B" w:rsidRPr="0076534E" w:rsidRDefault="008A5F3B" w:rsidP="008A5F3B">
      <w:r w:rsidRPr="0076534E">
        <w:t xml:space="preserve">• </w:t>
      </w:r>
      <w:r w:rsidRPr="0076534E">
        <w:rPr>
          <w:rStyle w:val="11111AAAAStyleUnderline"/>
        </w:rPr>
        <w:t xml:space="preserve">Empower workers to </w:t>
      </w:r>
      <w:r w:rsidRPr="00A46D9F">
        <w:rPr>
          <w:rStyle w:val="11111AAAAStyleUnderline"/>
          <w:highlight w:val="yellow"/>
        </w:rPr>
        <w:t xml:space="preserve">bring </w:t>
      </w:r>
      <w:r w:rsidRPr="00A46D9F">
        <w:rPr>
          <w:rStyle w:val="Emphasis"/>
          <w:highlight w:val="yellow"/>
        </w:rPr>
        <w:t>community</w:t>
      </w:r>
      <w:r w:rsidRPr="0076534E">
        <w:rPr>
          <w:rStyle w:val="Emphasis"/>
        </w:rPr>
        <w:t xml:space="preserve"> groups</w:t>
      </w:r>
      <w:r w:rsidRPr="0076534E">
        <w:rPr>
          <w:rStyle w:val="11111AAAAStyleUnderline"/>
        </w:rPr>
        <w:t xml:space="preserve"> </w:t>
      </w:r>
      <w:r w:rsidRPr="00A46D9F">
        <w:rPr>
          <w:rStyle w:val="11111AAAAStyleUnderline"/>
          <w:highlight w:val="yellow"/>
        </w:rPr>
        <w:t>to</w:t>
      </w:r>
      <w:r w:rsidRPr="0076534E">
        <w:rPr>
          <w:rStyle w:val="11111AAAAStyleUnderline"/>
        </w:rPr>
        <w:t xml:space="preserve"> the </w:t>
      </w:r>
      <w:r w:rsidRPr="00A46D9F">
        <w:rPr>
          <w:rStyle w:val="11111AAAAStyleUnderline"/>
          <w:highlight w:val="yellow"/>
        </w:rPr>
        <w:t>bargaining</w:t>
      </w:r>
      <w:r w:rsidRPr="0076534E">
        <w:rPr>
          <w:rStyle w:val="11111AAAAStyleUnderline"/>
        </w:rPr>
        <w:t xml:space="preserve"> table; and </w:t>
      </w:r>
    </w:p>
    <w:p w14:paraId="5F73D1FC" w14:textId="77777777" w:rsidR="008A5F3B" w:rsidRPr="0076534E" w:rsidRDefault="008A5F3B" w:rsidP="008A5F3B">
      <w:r w:rsidRPr="0076534E">
        <w:t xml:space="preserve">• </w:t>
      </w:r>
      <w:r w:rsidRPr="00A46D9F">
        <w:rPr>
          <w:rStyle w:val="Emphasis"/>
          <w:highlight w:val="yellow"/>
        </w:rPr>
        <w:t>Bar</w:t>
      </w:r>
      <w:r w:rsidRPr="00A46D9F">
        <w:rPr>
          <w:rStyle w:val="11111AAAAStyleUnderline"/>
          <w:highlight w:val="yellow"/>
        </w:rPr>
        <w:t xml:space="preserve"> employers</w:t>
      </w:r>
      <w:r w:rsidRPr="0076534E">
        <w:rPr>
          <w:rStyle w:val="11111AAAAStyleUnderline"/>
        </w:rPr>
        <w:t xml:space="preserve"> from unilaterally </w:t>
      </w:r>
      <w:r w:rsidRPr="00A46D9F">
        <w:rPr>
          <w:rStyle w:val="11111AAAAStyleUnderline"/>
          <w:highlight w:val="yellow"/>
        </w:rPr>
        <w:t>imposing</w:t>
      </w:r>
      <w:r w:rsidRPr="0076534E">
        <w:rPr>
          <w:rStyle w:val="11111AAAAStyleUnderline"/>
        </w:rPr>
        <w:t xml:space="preserve"> contract </w:t>
      </w:r>
      <w:r w:rsidRPr="00A46D9F">
        <w:rPr>
          <w:rStyle w:val="11111AAAAStyleUnderline"/>
          <w:highlight w:val="yellow"/>
        </w:rPr>
        <w:t>terms</w:t>
      </w:r>
      <w:r w:rsidRPr="0076534E">
        <w:t xml:space="preserve"> on workers and allow workers to opt for interest arbitration </w:t>
      </w:r>
      <w:r w:rsidRPr="00A46D9F">
        <w:rPr>
          <w:rStyle w:val="11111AAAAStyleUnderline"/>
          <w:highlight w:val="yellow"/>
        </w:rPr>
        <w:t>when</w:t>
      </w:r>
      <w:r w:rsidRPr="0076534E">
        <w:rPr>
          <w:rStyle w:val="11111AAAAStyleUnderline"/>
        </w:rPr>
        <w:t xml:space="preserve"> bargaining is </w:t>
      </w:r>
      <w:r w:rsidRPr="00A46D9F">
        <w:rPr>
          <w:rStyle w:val="Emphasis"/>
          <w:highlight w:val="yellow"/>
        </w:rPr>
        <w:t>at</w:t>
      </w:r>
      <w:r w:rsidRPr="0076534E">
        <w:rPr>
          <w:rStyle w:val="Emphasis"/>
        </w:rPr>
        <w:t xml:space="preserve"> an </w:t>
      </w:r>
      <w:r w:rsidRPr="00A46D9F">
        <w:rPr>
          <w:rStyle w:val="Emphasis"/>
          <w:highlight w:val="yellow"/>
        </w:rPr>
        <w:t>impasse</w:t>
      </w:r>
      <w:r w:rsidRPr="0076534E">
        <w:rPr>
          <w:rStyle w:val="11111AAAAStyleUnderline"/>
        </w:rPr>
        <w:t>.</w:t>
      </w:r>
    </w:p>
    <w:p w14:paraId="794BA7FB" w14:textId="77777777" w:rsidR="008A5F3B" w:rsidRPr="0076534E" w:rsidRDefault="008A5F3B" w:rsidP="008A5F3B">
      <w:r w:rsidRPr="0076534E">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6678368D" w14:textId="77777777" w:rsidR="008A5F3B" w:rsidRPr="0076534E" w:rsidRDefault="008A5F3B" w:rsidP="008A5F3B">
      <w:r w:rsidRPr="0076534E">
        <w:t xml:space="preserve">• Require 40 percent worker-chosen representatives on corporate boards; </w:t>
      </w:r>
    </w:p>
    <w:p w14:paraId="2CD1AE7E" w14:textId="77777777" w:rsidR="008A5F3B" w:rsidRPr="0076534E" w:rsidRDefault="008A5F3B" w:rsidP="008A5F3B">
      <w:r w:rsidRPr="0076534E">
        <w:t xml:space="preserve">• Require a supermajority board vote for decisions with the greatest impact on workers; </w:t>
      </w:r>
    </w:p>
    <w:p w14:paraId="031FE780" w14:textId="77777777" w:rsidR="008A5F3B" w:rsidRPr="0076534E" w:rsidRDefault="008A5F3B" w:rsidP="008A5F3B">
      <w:r w:rsidRPr="0076534E">
        <w:t xml:space="preserve">• Expand corporations’ fiduciary duties to include a duty to workers; and </w:t>
      </w:r>
    </w:p>
    <w:p w14:paraId="7A00D72A" w14:textId="77777777" w:rsidR="008A5F3B" w:rsidRPr="0076534E" w:rsidRDefault="008A5F3B" w:rsidP="008A5F3B">
      <w:r w:rsidRPr="0076534E">
        <w:t xml:space="preserve">• </w:t>
      </w:r>
      <w:r w:rsidRPr="00A46D9F">
        <w:rPr>
          <w:rStyle w:val="11111AAAAStyleUnderline"/>
          <w:highlight w:val="yellow"/>
        </w:rPr>
        <w:t xml:space="preserve">Make </w:t>
      </w:r>
      <w:r w:rsidRPr="00A46D9F">
        <w:rPr>
          <w:rStyle w:val="Emphasis"/>
          <w:highlight w:val="yellow"/>
        </w:rPr>
        <w:t>managerial</w:t>
      </w:r>
      <w:r w:rsidRPr="0076534E">
        <w:t xml:space="preserve"> and entrepreneurial </w:t>
      </w:r>
      <w:r w:rsidRPr="00A46D9F">
        <w:rPr>
          <w:rStyle w:val="11111AAAAStyleUnderline"/>
          <w:highlight w:val="yellow"/>
        </w:rPr>
        <w:t xml:space="preserve">decisions </w:t>
      </w:r>
      <w:r w:rsidRPr="00A46D9F">
        <w:rPr>
          <w:rStyle w:val="Emphasis"/>
          <w:highlight w:val="yellow"/>
        </w:rPr>
        <w:t>mandatory subjects</w:t>
      </w:r>
      <w:r w:rsidRPr="0076534E">
        <w:rPr>
          <w:rStyle w:val="11111AAAAStyleUnderline"/>
        </w:rPr>
        <w:t xml:space="preserve"> of bargaining</w:t>
      </w:r>
      <w:r w:rsidRPr="0076534E">
        <w:t>.</w:t>
      </w:r>
    </w:p>
    <w:p w14:paraId="0D4B52E9" w14:textId="77777777" w:rsidR="008A5F3B" w:rsidRPr="00182DF3" w:rsidRDefault="008A5F3B" w:rsidP="008A5F3B"/>
    <w:p w14:paraId="1DB86760" w14:textId="77777777" w:rsidR="008A5F3B" w:rsidRDefault="008A5F3B" w:rsidP="008A5F3B">
      <w:pPr>
        <w:pStyle w:val="Heading3"/>
      </w:pPr>
      <w:r>
        <w:t>M: A2 “PICs”—2NC</w:t>
      </w:r>
    </w:p>
    <w:p w14:paraId="4662803A" w14:textId="77777777" w:rsidR="008A5F3B" w:rsidRDefault="008A5F3B" w:rsidP="008A5F3B"/>
    <w:p w14:paraId="4BDE0D4F" w14:textId="77777777" w:rsidR="008A5F3B" w:rsidRPr="00EE580F" w:rsidRDefault="008A5F3B" w:rsidP="008A5F3B">
      <w:pPr>
        <w:pStyle w:val="Heading4"/>
        <w:rPr>
          <w:rFonts w:cs="Arial"/>
        </w:rPr>
      </w:pPr>
      <w:r>
        <w:rPr>
          <w:rFonts w:cs="Arial"/>
        </w:rPr>
        <w:t xml:space="preserve">4 </w:t>
      </w:r>
      <w:r w:rsidRPr="00EE580F">
        <w:rPr>
          <w:rFonts w:cs="Arial"/>
        </w:rPr>
        <w:t xml:space="preserve">PICs are </w:t>
      </w:r>
      <w:r w:rsidRPr="00EE580F">
        <w:rPr>
          <w:rFonts w:cs="Arial"/>
          <w:u w:val="single"/>
        </w:rPr>
        <w:t>good</w:t>
      </w:r>
      <w:r w:rsidRPr="00EE580F">
        <w:rPr>
          <w:rFonts w:cs="Arial"/>
        </w:rPr>
        <w:t xml:space="preserve">! </w:t>
      </w:r>
      <w:r w:rsidRPr="00EE580F">
        <w:rPr>
          <w:rFonts w:cs="Arial"/>
          <w:b w:val="0"/>
          <w:bCs/>
        </w:rPr>
        <w:t xml:space="preserve">They’re key to </w:t>
      </w:r>
      <w:r w:rsidRPr="00EE580F">
        <w:rPr>
          <w:rFonts w:cs="Arial"/>
          <w:b w:val="0"/>
          <w:bCs/>
          <w:u w:val="single"/>
        </w:rPr>
        <w:t>any exportable knowledge</w:t>
      </w:r>
      <w:r w:rsidRPr="00EE580F">
        <w:rPr>
          <w:rFonts w:cs="Arial"/>
          <w:b w:val="0"/>
          <w:bCs/>
        </w:rPr>
        <w:t xml:space="preserve"> over </w:t>
      </w:r>
      <w:r w:rsidRPr="00EE580F">
        <w:rPr>
          <w:rFonts w:cs="Arial"/>
          <w:b w:val="0"/>
          <w:bCs/>
          <w:u w:val="single"/>
        </w:rPr>
        <w:t>energy policy</w:t>
      </w:r>
      <w:r w:rsidRPr="00EE580F">
        <w:rPr>
          <w:rFonts w:cs="Arial"/>
          <w:b w:val="0"/>
          <w:bCs/>
        </w:rPr>
        <w:t>.</w:t>
      </w:r>
      <w:r w:rsidRPr="00EE580F">
        <w:rPr>
          <w:rFonts w:cs="Arial"/>
        </w:rPr>
        <w:t xml:space="preserve"> </w:t>
      </w:r>
    </w:p>
    <w:p w14:paraId="20B15A2E" w14:textId="77777777" w:rsidR="008A5F3B" w:rsidRPr="00EE580F" w:rsidRDefault="008A5F3B" w:rsidP="008A5F3B">
      <w:r w:rsidRPr="00EE580F">
        <w:t xml:space="preserve">Josh </w:t>
      </w:r>
      <w:r w:rsidRPr="00EE580F">
        <w:rPr>
          <w:rStyle w:val="Style13ptBold"/>
        </w:rPr>
        <w:t>Branson 7</w:t>
      </w:r>
      <w:r w:rsidRPr="00EE580F">
        <w:t xml:space="preserve">. NDT champion, former policy analyst at CSIS. Current partner at Kellogg Hansen. “Discussion: Reflections about debate and policymaking.” edebate@ndtceda.com mailing list archive. </w:t>
      </w:r>
      <w:hyperlink r:id="rId19" w:history="1">
        <w:r w:rsidRPr="00EE580F">
          <w:rPr>
            <w:rStyle w:val="Hyperlink"/>
          </w:rPr>
          <w:t>https://edebate.ndtceda.narkive.com/tDdAQukx/reflections-about-debate-and-policymaking</w:t>
        </w:r>
      </w:hyperlink>
      <w:r w:rsidRPr="00EE580F">
        <w:t>.</w:t>
      </w:r>
    </w:p>
    <w:p w14:paraId="4EDD5F51" w14:textId="77777777" w:rsidR="008A5F3B" w:rsidRPr="00EE580F" w:rsidRDefault="008A5F3B" w:rsidP="008A5F3B"/>
    <w:p w14:paraId="1D9E80A4" w14:textId="77777777" w:rsidR="008A5F3B" w:rsidRPr="00EE580F" w:rsidRDefault="008A5F3B" w:rsidP="008A5F3B">
      <w:pPr>
        <w:rPr>
          <w:rStyle w:val="Emphasis"/>
        </w:rPr>
      </w:pPr>
      <w:r w:rsidRPr="00EE580F">
        <w:t xml:space="preserve">B) </w:t>
      </w:r>
      <w:r w:rsidRPr="00EE580F">
        <w:rPr>
          <w:rStyle w:val="11111AAAAStyleUnderline"/>
          <w:highlight w:val="yellow"/>
        </w:rPr>
        <w:t xml:space="preserve">How to make debate more like the </w:t>
      </w:r>
      <w:r w:rsidRPr="00EE580F">
        <w:rPr>
          <w:rStyle w:val="Emphasis"/>
          <w:highlight w:val="yellow"/>
        </w:rPr>
        <w:t>technical policy world?</w:t>
      </w:r>
    </w:p>
    <w:p w14:paraId="64B9E1BA" w14:textId="77777777" w:rsidR="008A5F3B" w:rsidRPr="00EE580F" w:rsidRDefault="008A5F3B" w:rsidP="008A5F3B">
      <w:pPr>
        <w:rPr>
          <w:rStyle w:val="Emphasis"/>
        </w:rPr>
      </w:pPr>
      <w:r w:rsidRPr="00EE580F">
        <w:rPr>
          <w:rStyle w:val="Emphasis"/>
          <w:highlight w:val="yellow"/>
        </w:rPr>
        <w:t>Narrower debates.</w:t>
      </w:r>
      <w:r w:rsidRPr="00EE580F">
        <w:rPr>
          <w:rStyle w:val="11111AAAAStyleUnderline"/>
        </w:rPr>
        <w:t xml:space="preserve"> PICs are </w:t>
      </w:r>
      <w:r w:rsidRPr="00EE580F">
        <w:rPr>
          <w:rStyle w:val="Emphasis"/>
        </w:rPr>
        <w:t>vital</w:t>
      </w:r>
      <w:r w:rsidRPr="00EE580F">
        <w:rPr>
          <w:rStyle w:val="11111AAAAStyleUnderline"/>
        </w:rPr>
        <w:t xml:space="preserve"> to this</w:t>
      </w:r>
      <w:r w:rsidRPr="00EE580F">
        <w:t xml:space="preserve"> (sorry, Duck). </w:t>
      </w:r>
      <w:r w:rsidRPr="00EE580F">
        <w:rPr>
          <w:rStyle w:val="11111AAAAStyleUnderline"/>
        </w:rPr>
        <w:t xml:space="preserve">Thinking back on my </w:t>
      </w:r>
      <w:r w:rsidRPr="00EE580F">
        <w:rPr>
          <w:rStyle w:val="Emphasis"/>
        </w:rPr>
        <w:t>8 years</w:t>
      </w:r>
      <w:r w:rsidRPr="00EE580F">
        <w:rPr>
          <w:rStyle w:val="11111AAAAStyleUnderline"/>
        </w:rPr>
        <w:t xml:space="preserve"> in debate, the </w:t>
      </w:r>
      <w:r w:rsidRPr="00EE580F">
        <w:rPr>
          <w:rStyle w:val="11111AAAAStyleUnderline"/>
          <w:highlight w:val="yellow"/>
        </w:rPr>
        <w:t>topic</w:t>
      </w:r>
      <w:r w:rsidRPr="00EE580F">
        <w:rPr>
          <w:rStyle w:val="11111AAAAStyleUnderline"/>
        </w:rPr>
        <w:t xml:space="preserve"> about which </w:t>
      </w:r>
      <w:r w:rsidRPr="00EE580F">
        <w:rPr>
          <w:rStyle w:val="11111AAAAStyleUnderline"/>
          <w:highlight w:val="yellow"/>
        </w:rPr>
        <w:t xml:space="preserve">I can best converse with experts </w:t>
      </w:r>
      <w:r w:rsidRPr="002A7E8B">
        <w:rPr>
          <w:rStyle w:val="11111AAAAStyleUnderline"/>
        </w:rPr>
        <w:t xml:space="preserve">about </w:t>
      </w:r>
      <w:r w:rsidRPr="00EE580F">
        <w:rPr>
          <w:rStyle w:val="11111AAAAStyleUnderline"/>
          <w:highlight w:val="yellow"/>
        </w:rPr>
        <w:t>is</w:t>
      </w:r>
      <w:r w:rsidRPr="00EE580F">
        <w:rPr>
          <w:rStyle w:val="11111AAAAStyleUnderline"/>
        </w:rPr>
        <w:t xml:space="preserve"> the design of </w:t>
      </w:r>
      <w:r w:rsidRPr="00EE580F">
        <w:rPr>
          <w:rStyle w:val="Emphasis"/>
          <w:highlight w:val="yellow"/>
        </w:rPr>
        <w:t xml:space="preserve">emissions trading </w:t>
      </w:r>
      <w:r w:rsidRPr="002A7E8B">
        <w:rPr>
          <w:rStyle w:val="Emphasis"/>
        </w:rPr>
        <w:t>schemes</w:t>
      </w:r>
      <w:r w:rsidRPr="00EE580F">
        <w:rPr>
          <w:szCs w:val="16"/>
        </w:rPr>
        <w:t>. That was</w:t>
      </w:r>
      <w:r w:rsidRPr="00EE580F">
        <w:t xml:space="preserve"> </w:t>
      </w:r>
      <w:r w:rsidRPr="002A7E8B">
        <w:rPr>
          <w:rStyle w:val="11111AAAAStyleUnderline"/>
          <w:highlight w:val="yellow"/>
        </w:rPr>
        <w:t>because the</w:t>
      </w:r>
      <w:r w:rsidRPr="00EE580F">
        <w:rPr>
          <w:rStyle w:val="11111AAAAStyleUnderline"/>
        </w:rPr>
        <w:t xml:space="preserve"> </w:t>
      </w:r>
      <w:r w:rsidRPr="00EE580F">
        <w:rPr>
          <w:rStyle w:val="11111AAAAStyleUnderline"/>
          <w:highlight w:val="yellow"/>
        </w:rPr>
        <w:t>lit</w:t>
      </w:r>
      <w:r w:rsidRPr="00EE580F">
        <w:rPr>
          <w:rStyle w:val="11111AAAAStyleUnderline"/>
        </w:rPr>
        <w:t xml:space="preserve">erature </w:t>
      </w:r>
      <w:r w:rsidRPr="00EE580F">
        <w:rPr>
          <w:rStyle w:val="11111AAAAStyleUnderline"/>
          <w:highlight w:val="yellow"/>
        </w:rPr>
        <w:t xml:space="preserve">was </w:t>
      </w:r>
      <w:r w:rsidRPr="00EE580F">
        <w:rPr>
          <w:rStyle w:val="Emphasis"/>
          <w:highlight w:val="yellow"/>
        </w:rPr>
        <w:t>deep</w:t>
      </w:r>
      <w:r w:rsidRPr="00EE580F">
        <w:rPr>
          <w:rStyle w:val="11111AAAAStyleUnderline"/>
          <w:highlight w:val="yellow"/>
        </w:rPr>
        <w:t xml:space="preserve"> and</w:t>
      </w:r>
      <w:r w:rsidRPr="00EE580F">
        <w:rPr>
          <w:rStyle w:val="11111AAAAStyleUnderline"/>
        </w:rPr>
        <w:t xml:space="preserve"> the prevalence of </w:t>
      </w:r>
      <w:r w:rsidRPr="002A7E8B">
        <w:rPr>
          <w:rStyle w:val="11111AAAAStyleUnderline"/>
        </w:rPr>
        <w:t>upstream/downstream</w:t>
      </w:r>
      <w:r w:rsidRPr="00EE580F">
        <w:rPr>
          <w:rStyle w:val="11111AAAAStyleUnderline"/>
        </w:rPr>
        <w:t xml:space="preserve">/auctioned/timetable </w:t>
      </w:r>
      <w:r w:rsidRPr="00EE580F">
        <w:rPr>
          <w:rStyle w:val="Emphasis"/>
          <w:highlight w:val="yellow"/>
        </w:rPr>
        <w:t>PICs</w:t>
      </w:r>
      <w:r w:rsidRPr="00EE580F">
        <w:rPr>
          <w:rStyle w:val="11111AAAAStyleUnderline"/>
        </w:rPr>
        <w:t xml:space="preserve"> narrowed the debates and </w:t>
      </w:r>
      <w:r w:rsidRPr="00EE580F">
        <w:rPr>
          <w:rStyle w:val="11111AAAAStyleUnderline"/>
          <w:highlight w:val="yellow"/>
        </w:rPr>
        <w:t>forced</w:t>
      </w:r>
      <w:r w:rsidRPr="00EE580F">
        <w:rPr>
          <w:rStyle w:val="11111AAAAStyleUnderline"/>
        </w:rPr>
        <w:t xml:space="preserve"> a </w:t>
      </w:r>
      <w:r w:rsidRPr="00EE580F">
        <w:rPr>
          <w:rStyle w:val="Emphasis"/>
        </w:rPr>
        <w:t xml:space="preserve">real </w:t>
      </w:r>
      <w:r w:rsidRPr="00EE580F">
        <w:rPr>
          <w:rStyle w:val="Emphasis"/>
          <w:highlight w:val="yellow"/>
        </w:rPr>
        <w:t>in-depth discussion</w:t>
      </w:r>
      <w:r w:rsidRPr="00EE580F">
        <w:t>.</w:t>
      </w:r>
    </w:p>
    <w:p w14:paraId="4A1587B8" w14:textId="77777777" w:rsidR="008A5F3B" w:rsidRDefault="008A5F3B" w:rsidP="008A5F3B"/>
    <w:p w14:paraId="37046DF1" w14:textId="77777777" w:rsidR="008A5F3B" w:rsidRPr="00BB4C89" w:rsidRDefault="008A5F3B" w:rsidP="008A5F3B"/>
    <w:p w14:paraId="3FFA970F" w14:textId="77777777" w:rsidR="008A5F3B" w:rsidRPr="0045420E" w:rsidRDefault="008A5F3B" w:rsidP="008A5F3B">
      <w:pPr>
        <w:pStyle w:val="Heading3"/>
      </w:pPr>
      <w:r>
        <w:t>M</w:t>
      </w:r>
      <w:r w:rsidRPr="0045420E">
        <w:t>:</w:t>
      </w:r>
      <w:r>
        <w:t xml:space="preserve"> </w:t>
      </w:r>
      <w:r w:rsidRPr="0045420E">
        <w:t>A2</w:t>
      </w:r>
      <w:r>
        <w:t xml:space="preserve"> </w:t>
      </w:r>
      <w:r w:rsidRPr="0045420E">
        <w:t>“Reasonability”</w:t>
      </w:r>
      <w:r>
        <w:t>—</w:t>
      </w:r>
      <w:r w:rsidRPr="0045420E">
        <w:t>2NC</w:t>
      </w:r>
    </w:p>
    <w:p w14:paraId="0B81F27E" w14:textId="77777777" w:rsidR="008A5F3B" w:rsidRPr="009C2EDF" w:rsidRDefault="008A5F3B" w:rsidP="008A5F3B"/>
    <w:p w14:paraId="13408FA9" w14:textId="77777777" w:rsidR="008A5F3B" w:rsidRDefault="008A5F3B" w:rsidP="008A5F3B">
      <w:pPr>
        <w:pStyle w:val="Heading2"/>
      </w:pPr>
      <w:r>
        <w:t>CP</w:t>
      </w:r>
    </w:p>
    <w:p w14:paraId="2ED40F9A" w14:textId="77777777" w:rsidR="008A5F3B" w:rsidRDefault="008A5F3B" w:rsidP="008A5F3B"/>
    <w:p w14:paraId="18674C2F" w14:textId="77777777" w:rsidR="008A5F3B" w:rsidRDefault="008A5F3B" w:rsidP="008A5F3B">
      <w:pPr>
        <w:pStyle w:val="Heading2"/>
      </w:pPr>
      <w:r>
        <w:t>1</w:t>
      </w:r>
    </w:p>
    <w:p w14:paraId="4DE25441" w14:textId="77777777" w:rsidR="008A5F3B" w:rsidRPr="008B16DB" w:rsidRDefault="008A5F3B" w:rsidP="008A5F3B">
      <w:pPr>
        <w:pStyle w:val="Heading3"/>
        <w:rPr>
          <w:rFonts w:cs="Arial"/>
        </w:rPr>
      </w:pPr>
      <w:r w:rsidRPr="008B16DB">
        <w:rPr>
          <w:rFonts w:cs="Arial"/>
        </w:rPr>
        <w:t>Nuke Terror D: 2NC</w:t>
      </w:r>
    </w:p>
    <w:p w14:paraId="7EC72FC1" w14:textId="77777777" w:rsidR="008A5F3B" w:rsidRPr="008B16DB" w:rsidRDefault="008A5F3B" w:rsidP="008A5F3B"/>
    <w:p w14:paraId="3A7FFFC4" w14:textId="77777777" w:rsidR="008A5F3B" w:rsidRPr="008B16DB" w:rsidRDefault="008A5F3B" w:rsidP="008A5F3B"/>
    <w:p w14:paraId="5B83D765" w14:textId="77777777" w:rsidR="008A5F3B" w:rsidRPr="008B16DB" w:rsidRDefault="008A5F3B" w:rsidP="008A5F3B">
      <w:pPr>
        <w:pStyle w:val="Heading4"/>
        <w:rPr>
          <w:rFonts w:cs="Arial"/>
        </w:rPr>
      </w:pPr>
      <w:r w:rsidRPr="008B16DB">
        <w:rPr>
          <w:rFonts w:cs="Arial"/>
        </w:rPr>
        <w:t xml:space="preserve">No risk of nuclear terrorism---can’t access or build. </w:t>
      </w:r>
    </w:p>
    <w:p w14:paraId="6BEB2BAF" w14:textId="77777777" w:rsidR="008A5F3B" w:rsidRPr="008B16DB" w:rsidRDefault="008A5F3B" w:rsidP="008A5F3B">
      <w:r w:rsidRPr="008B16DB">
        <w:rPr>
          <w:rStyle w:val="Style13ptBold"/>
        </w:rPr>
        <w:t>Bluth 18</w:t>
      </w:r>
      <w:r w:rsidRPr="008B16DB">
        <w:t xml:space="preserve"> - Professor of International Relations and Security – University of Bradford; London [Bluth C (2018) Nuclear Security – Transcending the Policy Objectives of the Nuclear Non-Proliferation Regime. In: Esfahani MK and Mohammadi A (Eds) Nuclear Politics in Asia. The Durham Modern Middle East and Islamic World Series. Routledge: Abingdon, Oxon. 30-47]</w:t>
      </w:r>
    </w:p>
    <w:p w14:paraId="37F7CB4A" w14:textId="77777777" w:rsidR="008A5F3B" w:rsidRPr="008B16DB" w:rsidRDefault="008A5F3B" w:rsidP="008A5F3B"/>
    <w:p w14:paraId="383EB352" w14:textId="77777777" w:rsidR="008A5F3B" w:rsidRPr="008B16DB" w:rsidRDefault="008A5F3B" w:rsidP="008A5F3B">
      <w:r w:rsidRPr="008B16DB">
        <w:t xml:space="preserve">International terrorism is clearly a significant threat to international security. In terms of state-sponsored terrorism, it is mostly a regional threat in the Middle East. There remains a risk of attacks on the US homeland and Europe as jihadist networks continue to harbour ambitions to mount such operations. The emergence of ISIS has exacerbated the threat. But this threat has to be seen in its proper perspective. </w:t>
      </w:r>
      <w:r w:rsidRPr="008B16DB">
        <w:rPr>
          <w:b/>
          <w:bCs/>
          <w:sz w:val="20"/>
          <w:szCs w:val="28"/>
          <w:u w:val="single"/>
        </w:rPr>
        <w:t xml:space="preserve">The </w:t>
      </w:r>
      <w:r w:rsidRPr="008B16DB">
        <w:rPr>
          <w:b/>
          <w:bCs/>
          <w:sz w:val="20"/>
          <w:szCs w:val="28"/>
          <w:highlight w:val="yellow"/>
          <w:u w:val="single"/>
        </w:rPr>
        <w:t>defensive measures</w:t>
      </w:r>
      <w:r w:rsidRPr="008B16DB">
        <w:t xml:space="preserve"> that have been put in place </w:t>
      </w:r>
      <w:r w:rsidRPr="008B16DB">
        <w:rPr>
          <w:b/>
          <w:bCs/>
          <w:sz w:val="20"/>
          <w:szCs w:val="28"/>
          <w:highlight w:val="yellow"/>
          <w:u w:val="single"/>
        </w:rPr>
        <w:t>to prevent</w:t>
      </w:r>
      <w:r w:rsidRPr="008B16DB">
        <w:rPr>
          <w:b/>
          <w:bCs/>
          <w:sz w:val="20"/>
          <w:szCs w:val="28"/>
          <w:u w:val="single"/>
        </w:rPr>
        <w:t xml:space="preserve"> major </w:t>
      </w:r>
      <w:r w:rsidRPr="008B16DB">
        <w:rPr>
          <w:b/>
          <w:bCs/>
          <w:sz w:val="20"/>
          <w:szCs w:val="28"/>
          <w:highlight w:val="yellow"/>
          <w:u w:val="single"/>
        </w:rPr>
        <w:t>terrorist attacks have been</w:t>
      </w:r>
      <w:r w:rsidRPr="008B16DB">
        <w:rPr>
          <w:b/>
          <w:bCs/>
          <w:sz w:val="20"/>
          <w:szCs w:val="28"/>
          <w:u w:val="single"/>
        </w:rPr>
        <w:t xml:space="preserve"> mostly </w:t>
      </w:r>
      <w:r w:rsidRPr="008B16DB">
        <w:rPr>
          <w:b/>
          <w:bCs/>
          <w:sz w:val="20"/>
          <w:szCs w:val="28"/>
          <w:highlight w:val="yellow"/>
          <w:u w:val="single"/>
        </w:rPr>
        <w:t>successful</w:t>
      </w:r>
      <w:r w:rsidRPr="008B16DB">
        <w:t xml:space="preserve">. In the United Kingdom, of the 20 odd major terrorist plots which resulted in major arrests </w:t>
      </w:r>
      <w:r w:rsidRPr="008B16DB">
        <w:rPr>
          <w:b/>
          <w:bCs/>
          <w:sz w:val="20"/>
          <w:szCs w:val="28"/>
          <w:highlight w:val="yellow"/>
          <w:u w:val="single"/>
        </w:rPr>
        <w:t>since</w:t>
      </w:r>
      <w:r w:rsidRPr="008B16DB">
        <w:rPr>
          <w:b/>
          <w:bCs/>
          <w:sz w:val="20"/>
          <w:szCs w:val="28"/>
          <w:u w:val="single"/>
        </w:rPr>
        <w:t xml:space="preserve"> 20</w:t>
      </w:r>
      <w:r w:rsidRPr="008B16DB">
        <w:rPr>
          <w:b/>
          <w:iCs/>
          <w:highlight w:val="yellow"/>
          <w:u w:val="single"/>
          <w:bdr w:val="single" w:sz="8" w:space="0" w:color="auto"/>
        </w:rPr>
        <w:t>01</w:t>
      </w:r>
      <w:r w:rsidRPr="008B16DB">
        <w:rPr>
          <w:b/>
          <w:bCs/>
          <w:sz w:val="20"/>
          <w:szCs w:val="28"/>
          <w:highlight w:val="yellow"/>
          <w:u w:val="single"/>
        </w:rPr>
        <w:t>, only</w:t>
      </w:r>
      <w:r w:rsidRPr="008B16DB">
        <w:rPr>
          <w:highlight w:val="yellow"/>
        </w:rPr>
        <w:t xml:space="preserve"> </w:t>
      </w:r>
      <w:r w:rsidRPr="008B16DB">
        <w:rPr>
          <w:b/>
          <w:bCs/>
          <w:sz w:val="20"/>
          <w:szCs w:val="28"/>
          <w:highlight w:val="yellow"/>
          <w:u w:val="single"/>
        </w:rPr>
        <w:t>three</w:t>
      </w:r>
      <w:r w:rsidRPr="008B16DB">
        <w:rPr>
          <w:b/>
          <w:bCs/>
          <w:sz w:val="20"/>
          <w:szCs w:val="28"/>
          <w:u w:val="single"/>
        </w:rPr>
        <w:t xml:space="preserve"> </w:t>
      </w:r>
      <w:r w:rsidRPr="008B16DB">
        <w:rPr>
          <w:b/>
          <w:bCs/>
          <w:sz w:val="20"/>
          <w:szCs w:val="28"/>
          <w:highlight w:val="yellow"/>
          <w:u w:val="single"/>
        </w:rPr>
        <w:t>came to</w:t>
      </w:r>
      <w:r w:rsidRPr="008B16DB">
        <w:t xml:space="preserve"> some level of </w:t>
      </w:r>
      <w:r w:rsidRPr="008B16DB">
        <w:rPr>
          <w:b/>
          <w:bCs/>
          <w:sz w:val="20"/>
          <w:szCs w:val="28"/>
          <w:highlight w:val="yellow"/>
          <w:u w:val="single"/>
        </w:rPr>
        <w:t>fruition and only one resulted in</w:t>
      </w:r>
      <w:r w:rsidRPr="008B16DB">
        <w:rPr>
          <w:b/>
          <w:bCs/>
          <w:sz w:val="20"/>
          <w:szCs w:val="28"/>
          <w:u w:val="single"/>
        </w:rPr>
        <w:t xml:space="preserve"> the </w:t>
      </w:r>
      <w:r w:rsidRPr="008B16DB">
        <w:rPr>
          <w:b/>
          <w:bCs/>
          <w:sz w:val="20"/>
          <w:szCs w:val="28"/>
          <w:highlight w:val="yellow"/>
          <w:u w:val="single"/>
        </w:rPr>
        <w:t>deaths</w:t>
      </w:r>
      <w:r w:rsidRPr="008B16DB">
        <w:t xml:space="preserve"> of people other than the terrorists themselves (MI5, n.d.). </w:t>
      </w:r>
      <w:r w:rsidRPr="008B16DB">
        <w:rPr>
          <w:b/>
          <w:bCs/>
          <w:sz w:val="20"/>
          <w:szCs w:val="28"/>
          <w:u w:val="single"/>
        </w:rPr>
        <w:t xml:space="preserve">International </w:t>
      </w:r>
      <w:r w:rsidRPr="008B16DB">
        <w:rPr>
          <w:b/>
          <w:bCs/>
          <w:sz w:val="20"/>
          <w:szCs w:val="28"/>
          <w:highlight w:val="yellow"/>
          <w:u w:val="single"/>
        </w:rPr>
        <w:t>terrorists do not have</w:t>
      </w:r>
      <w:r w:rsidRPr="008B16DB">
        <w:rPr>
          <w:b/>
          <w:bCs/>
          <w:sz w:val="20"/>
          <w:szCs w:val="28"/>
          <w:u w:val="single"/>
        </w:rPr>
        <w:t xml:space="preserve"> the </w:t>
      </w:r>
      <w:r w:rsidRPr="008B16DB">
        <w:rPr>
          <w:b/>
          <w:bCs/>
          <w:sz w:val="20"/>
          <w:szCs w:val="28"/>
          <w:highlight w:val="yellow"/>
          <w:u w:val="single"/>
        </w:rPr>
        <w:t>capacity</w:t>
      </w:r>
      <w:r w:rsidRPr="008B16DB">
        <w:t xml:space="preserve"> to destroy a country, or even to destroy a city, </w:t>
      </w:r>
      <w:r w:rsidRPr="008B16DB">
        <w:rPr>
          <w:b/>
          <w:bCs/>
          <w:sz w:val="20"/>
          <w:szCs w:val="28"/>
          <w:u w:val="single"/>
        </w:rPr>
        <w:t>and</w:t>
      </w:r>
      <w:r w:rsidRPr="008B16DB">
        <w:t xml:space="preserve"> they </w:t>
      </w:r>
      <w:r w:rsidRPr="008B16DB">
        <w:rPr>
          <w:b/>
          <w:bCs/>
          <w:sz w:val="20"/>
          <w:szCs w:val="28"/>
          <w:u w:val="single"/>
        </w:rPr>
        <w:t>have little chance of achieving their political objectives.</w:t>
      </w:r>
      <w:r w:rsidRPr="008B16DB">
        <w:t xml:space="preserve"> </w:t>
      </w:r>
      <w:r w:rsidRPr="008B16DB">
        <w:rPr>
          <w:b/>
          <w:iCs/>
          <w:highlight w:val="yellow"/>
          <w:u w:val="single"/>
          <w:bdr w:val="single" w:sz="8" w:space="0" w:color="auto"/>
        </w:rPr>
        <w:t>At best</w:t>
      </w:r>
      <w:r w:rsidRPr="008B16DB">
        <w:rPr>
          <w:b/>
          <w:bCs/>
          <w:sz w:val="20"/>
          <w:szCs w:val="28"/>
          <w:highlight w:val="yellow"/>
          <w:u w:val="single"/>
        </w:rPr>
        <w:t xml:space="preserve"> they</w:t>
      </w:r>
      <w:r w:rsidRPr="008B16DB">
        <w:rPr>
          <w:b/>
          <w:bCs/>
          <w:sz w:val="20"/>
          <w:szCs w:val="28"/>
          <w:u w:val="single"/>
        </w:rPr>
        <w:t xml:space="preserve"> can </w:t>
      </w:r>
      <w:r w:rsidRPr="008B16DB">
        <w:rPr>
          <w:b/>
          <w:bCs/>
          <w:sz w:val="20"/>
          <w:szCs w:val="28"/>
          <w:highlight w:val="yellow"/>
          <w:u w:val="single"/>
        </w:rPr>
        <w:t xml:space="preserve">achieve </w:t>
      </w:r>
      <w:r w:rsidRPr="008B16DB">
        <w:rPr>
          <w:b/>
          <w:iCs/>
          <w:highlight w:val="yellow"/>
          <w:u w:val="single"/>
          <w:bdr w:val="single" w:sz="8" w:space="0" w:color="auto"/>
        </w:rPr>
        <w:t>minor disruptions</w:t>
      </w:r>
      <w:r w:rsidRPr="008B16DB">
        <w:t xml:space="preserve">, which are tragic for the people who suffer, but from the long experience of terrorist threats that Western states have face it is clear that they are not a significant threat to resilient liberal democracies. As for </w:t>
      </w:r>
      <w:r w:rsidRPr="008B16DB">
        <w:rPr>
          <w:b/>
          <w:bCs/>
          <w:sz w:val="20"/>
          <w:szCs w:val="28"/>
          <w:highlight w:val="yellow"/>
          <w:u w:val="single"/>
        </w:rPr>
        <w:t>the possibility</w:t>
      </w:r>
      <w:r w:rsidRPr="008B16DB">
        <w:rPr>
          <w:b/>
          <w:bCs/>
          <w:sz w:val="20"/>
          <w:szCs w:val="28"/>
          <w:u w:val="single"/>
        </w:rPr>
        <w:t xml:space="preserve"> of terrorists </w:t>
      </w:r>
      <w:r w:rsidRPr="008B16DB">
        <w:rPr>
          <w:b/>
          <w:bCs/>
          <w:sz w:val="20"/>
          <w:szCs w:val="28"/>
          <w:highlight w:val="yellow"/>
          <w:u w:val="single"/>
        </w:rPr>
        <w:t>to acquire</w:t>
      </w:r>
      <w:r w:rsidRPr="008B16DB">
        <w:rPr>
          <w:b/>
          <w:bCs/>
          <w:sz w:val="20"/>
          <w:szCs w:val="28"/>
          <w:u w:val="single"/>
        </w:rPr>
        <w:t xml:space="preserve"> </w:t>
      </w:r>
      <w:r w:rsidRPr="008B16DB">
        <w:rPr>
          <w:b/>
          <w:iCs/>
          <w:highlight w:val="yellow"/>
          <w:u w:val="single"/>
          <w:bdr w:val="single" w:sz="8" w:space="0" w:color="auto"/>
        </w:rPr>
        <w:t>nuc</w:t>
      </w:r>
      <w:r w:rsidRPr="008B16DB">
        <w:rPr>
          <w:b/>
          <w:bCs/>
          <w:sz w:val="20"/>
          <w:szCs w:val="28"/>
          <w:u w:val="single"/>
        </w:rPr>
        <w:t>lear weapon</w:t>
      </w:r>
      <w:r w:rsidRPr="008B16DB">
        <w:rPr>
          <w:b/>
          <w:iCs/>
          <w:highlight w:val="yellow"/>
          <w:u w:val="single"/>
          <w:bdr w:val="single" w:sz="8" w:space="0" w:color="auto"/>
        </w:rPr>
        <w:t>s</w:t>
      </w:r>
      <w:r w:rsidRPr="008B16DB">
        <w:t xml:space="preserve">, this still </w:t>
      </w:r>
      <w:r w:rsidRPr="008B16DB">
        <w:rPr>
          <w:b/>
          <w:bCs/>
          <w:sz w:val="20"/>
          <w:szCs w:val="28"/>
          <w:highlight w:val="yellow"/>
          <w:u w:val="single"/>
        </w:rPr>
        <w:t>remains</w:t>
      </w:r>
      <w:r w:rsidRPr="008B16DB">
        <w:t xml:space="preserve"> a </w:t>
      </w:r>
      <w:r w:rsidRPr="008B16DB">
        <w:rPr>
          <w:b/>
          <w:iCs/>
          <w:highlight w:val="yellow"/>
          <w:u w:val="single"/>
          <w:bdr w:val="single" w:sz="8" w:space="0" w:color="auto"/>
        </w:rPr>
        <w:t>purely hypothetical</w:t>
      </w:r>
      <w:r w:rsidRPr="008B16DB">
        <w:t xml:space="preserve"> risk. </w:t>
      </w:r>
      <w:r w:rsidRPr="008B16DB">
        <w:rPr>
          <w:b/>
          <w:bCs/>
          <w:sz w:val="20"/>
          <w:szCs w:val="28"/>
          <w:u w:val="single"/>
        </w:rPr>
        <w:t>As</w:t>
      </w:r>
      <w:r w:rsidRPr="008B16DB">
        <w:t xml:space="preserve"> Peter </w:t>
      </w:r>
      <w:r w:rsidRPr="008B16DB">
        <w:rPr>
          <w:b/>
          <w:bCs/>
          <w:sz w:val="20"/>
          <w:szCs w:val="28"/>
          <w:u w:val="single"/>
        </w:rPr>
        <w:t>Bergen</w:t>
      </w:r>
      <w:r w:rsidRPr="008B16DB">
        <w:t xml:space="preserve"> has </w:t>
      </w:r>
      <w:r w:rsidRPr="008B16DB">
        <w:rPr>
          <w:b/>
          <w:bCs/>
          <w:sz w:val="20"/>
          <w:szCs w:val="28"/>
          <w:u w:val="single"/>
        </w:rPr>
        <w:t xml:space="preserve">demonstrated, </w:t>
      </w:r>
      <w:r w:rsidRPr="008B16DB">
        <w:rPr>
          <w:b/>
          <w:bCs/>
          <w:sz w:val="20"/>
          <w:szCs w:val="28"/>
          <w:highlight w:val="yellow"/>
          <w:u w:val="single"/>
        </w:rPr>
        <w:t>Al Qaeda’s efforts</w:t>
      </w:r>
      <w:r w:rsidRPr="008B16DB">
        <w:rPr>
          <w:b/>
          <w:bCs/>
          <w:sz w:val="20"/>
          <w:szCs w:val="28"/>
          <w:u w:val="single"/>
        </w:rPr>
        <w:t xml:space="preserve"> in this regard </w:t>
      </w:r>
      <w:r w:rsidRPr="008B16DB">
        <w:rPr>
          <w:b/>
          <w:bCs/>
          <w:sz w:val="20"/>
          <w:szCs w:val="28"/>
          <w:highlight w:val="yellow"/>
          <w:u w:val="single"/>
        </w:rPr>
        <w:t>were</w:t>
      </w:r>
      <w:r w:rsidRPr="008B16DB">
        <w:rPr>
          <w:b/>
          <w:bCs/>
          <w:sz w:val="20"/>
          <w:szCs w:val="28"/>
          <w:u w:val="single"/>
        </w:rPr>
        <w:t xml:space="preserve"> rather </w:t>
      </w:r>
      <w:r w:rsidRPr="008B16DB">
        <w:rPr>
          <w:b/>
          <w:iCs/>
          <w:highlight w:val="yellow"/>
          <w:u w:val="single"/>
          <w:bdr w:val="single" w:sz="8" w:space="0" w:color="auto"/>
        </w:rPr>
        <w:t>amateurish and fanciful</w:t>
      </w:r>
      <w:r w:rsidRPr="008B16DB">
        <w:rPr>
          <w:b/>
          <w:bCs/>
          <w:sz w:val="20"/>
          <w:szCs w:val="28"/>
          <w:u w:val="single"/>
        </w:rPr>
        <w:t>.</w:t>
      </w:r>
      <w:r w:rsidRPr="008B16DB">
        <w:t xml:space="preserve"> </w:t>
      </w:r>
      <w:r w:rsidRPr="008B16DB">
        <w:rPr>
          <w:b/>
          <w:bCs/>
          <w:sz w:val="20"/>
          <w:szCs w:val="28"/>
          <w:u w:val="single"/>
        </w:rPr>
        <w:t xml:space="preserve">The </w:t>
      </w:r>
      <w:r w:rsidRPr="008B16DB">
        <w:rPr>
          <w:b/>
          <w:iCs/>
          <w:highlight w:val="yellow"/>
          <w:u w:val="single"/>
          <w:bdr w:val="single" w:sz="8" w:space="0" w:color="auto"/>
        </w:rPr>
        <w:t>historical experience</w:t>
      </w:r>
      <w:r w:rsidRPr="008B16DB">
        <w:rPr>
          <w:b/>
          <w:bCs/>
          <w:sz w:val="20"/>
          <w:szCs w:val="28"/>
          <w:highlight w:val="yellow"/>
          <w:u w:val="single"/>
        </w:rPr>
        <w:t xml:space="preserve"> shows</w:t>
      </w:r>
      <w:r w:rsidRPr="008B16DB">
        <w:t xml:space="preserve"> that </w:t>
      </w:r>
      <w:r w:rsidRPr="008B16DB">
        <w:rPr>
          <w:b/>
          <w:bCs/>
          <w:sz w:val="20"/>
          <w:szCs w:val="28"/>
          <w:highlight w:val="yellow"/>
          <w:u w:val="single"/>
        </w:rPr>
        <w:t>constructing a</w:t>
      </w:r>
      <w:r w:rsidRPr="008B16DB">
        <w:rPr>
          <w:b/>
          <w:bCs/>
          <w:sz w:val="20"/>
          <w:szCs w:val="28"/>
          <w:u w:val="single"/>
        </w:rPr>
        <w:t xml:space="preserve"> nuclear </w:t>
      </w:r>
      <w:r w:rsidRPr="008B16DB">
        <w:rPr>
          <w:b/>
          <w:bCs/>
          <w:sz w:val="20"/>
          <w:szCs w:val="28"/>
          <w:highlight w:val="yellow"/>
          <w:u w:val="single"/>
        </w:rPr>
        <w:t xml:space="preserve">device is </w:t>
      </w:r>
      <w:r w:rsidRPr="008B16DB">
        <w:rPr>
          <w:b/>
          <w:iCs/>
          <w:highlight w:val="yellow"/>
          <w:u w:val="single"/>
          <w:bdr w:val="single" w:sz="8" w:space="0" w:color="auto"/>
        </w:rPr>
        <w:t>very hard even for states</w:t>
      </w:r>
      <w:r w:rsidRPr="008B16DB">
        <w:rPr>
          <w:b/>
          <w:bCs/>
          <w:sz w:val="20"/>
          <w:szCs w:val="28"/>
          <w:highlight w:val="yellow"/>
          <w:u w:val="single"/>
        </w:rPr>
        <w:t xml:space="preserve"> that can devote massive resources</w:t>
      </w:r>
      <w:r w:rsidRPr="008B16DB">
        <w:rPr>
          <w:b/>
          <w:bCs/>
          <w:sz w:val="20"/>
          <w:szCs w:val="28"/>
          <w:u w:val="single"/>
        </w:rPr>
        <w:t xml:space="preserve"> to the problem (e.g. Libya)</w:t>
      </w:r>
      <w:r w:rsidRPr="008B16DB">
        <w:t xml:space="preserve"> </w:t>
      </w:r>
      <w:r w:rsidRPr="008B16DB">
        <w:rPr>
          <w:b/>
          <w:bCs/>
          <w:sz w:val="20"/>
          <w:szCs w:val="28"/>
          <w:u w:val="single"/>
        </w:rPr>
        <w:t>and</w:t>
      </w:r>
      <w:r w:rsidRPr="008B16DB">
        <w:t xml:space="preserve"> 16 </w:t>
      </w:r>
      <w:r w:rsidRPr="008B16DB">
        <w:rPr>
          <w:b/>
          <w:bCs/>
          <w:sz w:val="20"/>
          <w:szCs w:val="28"/>
          <w:u w:val="single"/>
        </w:rPr>
        <w:t>put in place a major infrastructure for such a purpose</w:t>
      </w:r>
      <w:r w:rsidRPr="008B16DB">
        <w:t xml:space="preserve">. The only realistic prospect for terrorists to acquire nuclear devices would be from a state (Frost 05). </w:t>
      </w:r>
      <w:r w:rsidRPr="008B16DB">
        <w:rPr>
          <w:b/>
          <w:bCs/>
          <w:sz w:val="20"/>
          <w:szCs w:val="28"/>
          <w:highlight w:val="yellow"/>
          <w:u w:val="single"/>
        </w:rPr>
        <w:t>The</w:t>
      </w:r>
      <w:r w:rsidRPr="008B16DB">
        <w:rPr>
          <w:b/>
          <w:bCs/>
          <w:sz w:val="20"/>
          <w:szCs w:val="28"/>
          <w:u w:val="single"/>
        </w:rPr>
        <w:t xml:space="preserve"> only “rogue” </w:t>
      </w:r>
      <w:r w:rsidRPr="008B16DB">
        <w:rPr>
          <w:b/>
          <w:bCs/>
          <w:sz w:val="20"/>
          <w:szCs w:val="28"/>
          <w:highlight w:val="yellow"/>
          <w:u w:val="single"/>
        </w:rPr>
        <w:t>state that</w:t>
      </w:r>
      <w:r w:rsidRPr="008B16DB">
        <w:rPr>
          <w:b/>
          <w:bCs/>
          <w:sz w:val="20"/>
          <w:szCs w:val="28"/>
          <w:u w:val="single"/>
        </w:rPr>
        <w:t xml:space="preserve"> currently </w:t>
      </w:r>
      <w:r w:rsidRPr="008B16DB">
        <w:rPr>
          <w:b/>
          <w:bCs/>
          <w:sz w:val="20"/>
          <w:szCs w:val="28"/>
          <w:highlight w:val="yellow"/>
          <w:u w:val="single"/>
        </w:rPr>
        <w:t>has</w:t>
      </w:r>
      <w:r w:rsidRPr="008B16DB">
        <w:rPr>
          <w:b/>
          <w:bCs/>
          <w:sz w:val="20"/>
          <w:szCs w:val="28"/>
          <w:u w:val="single"/>
        </w:rPr>
        <w:t xml:space="preserve"> nuclear </w:t>
      </w:r>
      <w:r w:rsidRPr="008B16DB">
        <w:rPr>
          <w:b/>
          <w:bCs/>
          <w:sz w:val="20"/>
          <w:szCs w:val="28"/>
          <w:highlight w:val="yellow"/>
          <w:u w:val="single"/>
        </w:rPr>
        <w:t>devices is</w:t>
      </w:r>
      <w:r w:rsidRPr="008B16DB">
        <w:rPr>
          <w:b/>
          <w:bCs/>
          <w:sz w:val="20"/>
          <w:szCs w:val="28"/>
          <w:u w:val="single"/>
        </w:rPr>
        <w:t xml:space="preserve"> North </w:t>
      </w:r>
      <w:r w:rsidRPr="008B16DB">
        <w:rPr>
          <w:b/>
          <w:bCs/>
          <w:sz w:val="20"/>
          <w:szCs w:val="28"/>
          <w:highlight w:val="yellow"/>
          <w:u w:val="single"/>
        </w:rPr>
        <w:t xml:space="preserve">Korea and it has </w:t>
      </w:r>
      <w:r w:rsidRPr="008B16DB">
        <w:rPr>
          <w:b/>
          <w:iCs/>
          <w:highlight w:val="yellow"/>
          <w:u w:val="single"/>
          <w:bdr w:val="single" w:sz="8" w:space="0" w:color="auto"/>
        </w:rPr>
        <w:t>no connection</w:t>
      </w:r>
      <w:r w:rsidRPr="008B16DB">
        <w:rPr>
          <w:b/>
          <w:bCs/>
          <w:sz w:val="20"/>
          <w:szCs w:val="28"/>
          <w:highlight w:val="yellow"/>
          <w:u w:val="single"/>
        </w:rPr>
        <w:t xml:space="preserve"> to</w:t>
      </w:r>
      <w:r w:rsidRPr="008B16DB">
        <w:rPr>
          <w:b/>
          <w:bCs/>
          <w:sz w:val="20"/>
          <w:szCs w:val="28"/>
          <w:u w:val="single"/>
        </w:rPr>
        <w:t xml:space="preserve"> Islamic </w:t>
      </w:r>
      <w:r w:rsidRPr="008B16DB">
        <w:rPr>
          <w:b/>
          <w:bCs/>
          <w:sz w:val="20"/>
          <w:szCs w:val="28"/>
          <w:highlight w:val="yellow"/>
          <w:u w:val="single"/>
        </w:rPr>
        <w:t>terrorist</w:t>
      </w:r>
      <w:r w:rsidRPr="008B16DB">
        <w:rPr>
          <w:b/>
          <w:bCs/>
          <w:sz w:val="20"/>
          <w:szCs w:val="28"/>
          <w:u w:val="single"/>
        </w:rPr>
        <w:t xml:space="preserve"> networks </w:t>
      </w:r>
      <w:r w:rsidRPr="008B16DB">
        <w:rPr>
          <w:b/>
          <w:iCs/>
          <w:highlight w:val="yellow"/>
          <w:u w:val="single"/>
          <w:bdr w:val="single" w:sz="8" w:space="0" w:color="auto"/>
        </w:rPr>
        <w:t>nor</w:t>
      </w:r>
      <w:r w:rsidRPr="008B16DB">
        <w:rPr>
          <w:b/>
          <w:bCs/>
          <w:sz w:val="20"/>
          <w:szCs w:val="28"/>
          <w:highlight w:val="yellow"/>
          <w:u w:val="single"/>
        </w:rPr>
        <w:t xml:space="preserve"> is there any reason</w:t>
      </w:r>
      <w:r w:rsidRPr="008B16DB">
        <w:rPr>
          <w:b/>
          <w:bCs/>
          <w:sz w:val="20"/>
          <w:szCs w:val="28"/>
          <w:u w:val="single"/>
        </w:rPr>
        <w:t xml:space="preserve"> to believe that </w:t>
      </w:r>
      <w:r w:rsidRPr="008B16DB">
        <w:rPr>
          <w:b/>
          <w:bCs/>
          <w:sz w:val="20"/>
          <w:szCs w:val="28"/>
          <w:highlight w:val="yellow"/>
          <w:u w:val="single"/>
        </w:rPr>
        <w:t>Pyongyang will give</w:t>
      </w:r>
      <w:r w:rsidRPr="008B16DB">
        <w:rPr>
          <w:b/>
          <w:bCs/>
          <w:sz w:val="20"/>
          <w:szCs w:val="28"/>
          <w:u w:val="single"/>
        </w:rPr>
        <w:t xml:space="preserve"> nuclear devices to terrorists,</w:t>
      </w:r>
      <w:r w:rsidRPr="008B16DB">
        <w:t xml:space="preserve"> despite its nuclear collaboration with other states such as Syria and Pakistan. </w:t>
      </w:r>
      <w:r w:rsidRPr="008B16DB">
        <w:rPr>
          <w:b/>
          <w:bCs/>
          <w:sz w:val="20"/>
          <w:szCs w:val="28"/>
          <w:highlight w:val="yellow"/>
          <w:u w:val="single"/>
        </w:rPr>
        <w:t xml:space="preserve">Iran </w:t>
      </w:r>
      <w:r w:rsidRPr="008B16DB">
        <w:rPr>
          <w:b/>
          <w:iCs/>
          <w:highlight w:val="yellow"/>
          <w:u w:val="single"/>
          <w:bdr w:val="single" w:sz="8" w:space="0" w:color="auto"/>
        </w:rPr>
        <w:t>does not</w:t>
      </w:r>
      <w:r w:rsidRPr="008B16DB">
        <w:rPr>
          <w:b/>
          <w:bCs/>
          <w:sz w:val="20"/>
          <w:szCs w:val="28"/>
          <w:u w:val="single"/>
        </w:rPr>
        <w:t xml:space="preserve"> yet </w:t>
      </w:r>
      <w:r w:rsidRPr="008B16DB">
        <w:rPr>
          <w:b/>
          <w:bCs/>
          <w:sz w:val="20"/>
          <w:szCs w:val="28"/>
          <w:highlight w:val="yellow"/>
          <w:u w:val="single"/>
        </w:rPr>
        <w:t>have</w:t>
      </w:r>
      <w:r w:rsidRPr="008B16DB">
        <w:rPr>
          <w:b/>
          <w:bCs/>
          <w:sz w:val="20"/>
          <w:szCs w:val="28"/>
          <w:u w:val="single"/>
        </w:rPr>
        <w:t xml:space="preserve"> a nuclear weapons </w:t>
      </w:r>
      <w:r w:rsidRPr="008B16DB">
        <w:rPr>
          <w:b/>
          <w:bCs/>
          <w:sz w:val="20"/>
          <w:szCs w:val="28"/>
          <w:highlight w:val="yellow"/>
          <w:u w:val="single"/>
        </w:rPr>
        <w:t>capability</w:t>
      </w:r>
      <w:r w:rsidRPr="008B16DB">
        <w:rPr>
          <w:b/>
          <w:bCs/>
          <w:sz w:val="20"/>
          <w:szCs w:val="28"/>
          <w:u w:val="single"/>
        </w:rPr>
        <w:t xml:space="preserve">, </w:t>
      </w:r>
      <w:r w:rsidRPr="008B16DB">
        <w:rPr>
          <w:b/>
          <w:iCs/>
          <w:highlight w:val="yellow"/>
          <w:u w:val="single"/>
          <w:bdr w:val="single" w:sz="8" w:space="0" w:color="auto"/>
        </w:rPr>
        <w:t>but</w:t>
      </w:r>
      <w:r w:rsidRPr="008B16DB">
        <w:rPr>
          <w:b/>
          <w:bCs/>
          <w:sz w:val="20"/>
          <w:szCs w:val="28"/>
          <w:highlight w:val="yellow"/>
          <w:u w:val="single"/>
        </w:rPr>
        <w:t xml:space="preserve"> there is </w:t>
      </w:r>
      <w:r w:rsidRPr="008B16DB">
        <w:rPr>
          <w:b/>
          <w:iCs/>
          <w:highlight w:val="yellow"/>
          <w:u w:val="single"/>
          <w:bdr w:val="single" w:sz="8" w:space="0" w:color="auto"/>
        </w:rPr>
        <w:t>no reason</w:t>
      </w:r>
      <w:r w:rsidRPr="008B16DB">
        <w:rPr>
          <w:b/>
          <w:bCs/>
          <w:sz w:val="20"/>
          <w:szCs w:val="28"/>
          <w:u w:val="single"/>
        </w:rPr>
        <w:t xml:space="preserve"> to believe that </w:t>
      </w:r>
      <w:r w:rsidRPr="008B16DB">
        <w:rPr>
          <w:b/>
          <w:bCs/>
          <w:sz w:val="20"/>
          <w:szCs w:val="28"/>
          <w:highlight w:val="yellow"/>
          <w:u w:val="single"/>
        </w:rPr>
        <w:t xml:space="preserve">it would </w:t>
      </w:r>
      <w:r w:rsidRPr="008B16DB">
        <w:rPr>
          <w:b/>
          <w:iCs/>
          <w:highlight w:val="yellow"/>
          <w:u w:val="single"/>
          <w:bdr w:val="single" w:sz="8" w:space="0" w:color="auto"/>
        </w:rPr>
        <w:t>risk</w:t>
      </w:r>
      <w:r w:rsidRPr="008B16DB">
        <w:rPr>
          <w:b/>
          <w:bCs/>
          <w:sz w:val="20"/>
          <w:szCs w:val="28"/>
          <w:u w:val="single"/>
        </w:rPr>
        <w:t xml:space="preserve"> giving nuclear devices to third parties whose actions it would be unable to control, especially given the scale of US and Israeli nuclear capabilities</w:t>
      </w:r>
      <w:r w:rsidRPr="008B16DB">
        <w:t xml:space="preserve">. In any event, the Iran nuclear deal now has forestalled the emergence of Iran as a nuclear weapons power for the medium term at least. </w:t>
      </w:r>
    </w:p>
    <w:p w14:paraId="587217AC" w14:textId="77777777" w:rsidR="008A5F3B" w:rsidRPr="008B16DB" w:rsidRDefault="008A5F3B" w:rsidP="008A5F3B"/>
    <w:p w14:paraId="2C02F4E2" w14:textId="77777777" w:rsidR="008A5F3B" w:rsidRPr="008B16DB" w:rsidRDefault="008A5F3B" w:rsidP="008A5F3B"/>
    <w:p w14:paraId="08793BF3" w14:textId="77777777" w:rsidR="008A5F3B" w:rsidRPr="008B16DB" w:rsidRDefault="008A5F3B" w:rsidP="008A5F3B"/>
    <w:p w14:paraId="2DFD9572" w14:textId="77777777" w:rsidR="008A5F3B" w:rsidRPr="008B16DB" w:rsidRDefault="008A5F3B" w:rsidP="008A5F3B">
      <w:pPr>
        <w:pStyle w:val="Heading3"/>
        <w:rPr>
          <w:rFonts w:cs="Arial"/>
        </w:rPr>
      </w:pPr>
      <w:r w:rsidRPr="008B16DB">
        <w:rPr>
          <w:rFonts w:cs="Arial"/>
        </w:rPr>
        <w:t>Nuke Terror D: Materials—A2 “Purchase”</w:t>
      </w:r>
    </w:p>
    <w:p w14:paraId="745B0AC8" w14:textId="77777777" w:rsidR="008A5F3B" w:rsidRPr="008B16DB" w:rsidRDefault="008A5F3B" w:rsidP="008A5F3B"/>
    <w:p w14:paraId="63B988B9" w14:textId="77777777" w:rsidR="008A5F3B" w:rsidRPr="008B16DB" w:rsidRDefault="008A5F3B" w:rsidP="008A5F3B">
      <w:pPr>
        <w:pStyle w:val="Heading4"/>
        <w:rPr>
          <w:rFonts w:cs="Arial"/>
        </w:rPr>
      </w:pPr>
      <w:r w:rsidRPr="008B16DB">
        <w:rPr>
          <w:rFonts w:cs="Arial"/>
        </w:rPr>
        <w:t xml:space="preserve">They won’t use funding for terror. </w:t>
      </w:r>
    </w:p>
    <w:p w14:paraId="5FBF1AF7" w14:textId="77777777" w:rsidR="008A5F3B" w:rsidRPr="008B16DB" w:rsidRDefault="008A5F3B" w:rsidP="008A5F3B">
      <w:r w:rsidRPr="008B16DB">
        <w:rPr>
          <w:rStyle w:val="Style13ptBold"/>
        </w:rPr>
        <w:t>Mueller 17</w:t>
      </w:r>
      <w:r w:rsidRPr="008B16DB">
        <w:t xml:space="preserve"> John Mueller, Political Science Professor at Ohio State University. [Nuclear Weapons: Proliferation and Terrorism, CATO Handbook for Policymakers, 8th Edition, </w:t>
      </w:r>
      <w:hyperlink r:id="rId20" w:history="1">
        <w:r w:rsidRPr="008B16DB">
          <w:rPr>
            <w:rStyle w:val="Hyperlink"/>
          </w:rPr>
          <w:t>https://object.cato.org/sites/cato.org/files/serials/files/cato-handbook-policymakers/2017/2/cato-handbook-for-policymakers-8th-edition-76_0.pdf</w:t>
        </w:r>
      </w:hyperlink>
      <w:r w:rsidRPr="008B16DB">
        <w:t>]</w:t>
      </w:r>
    </w:p>
    <w:p w14:paraId="417A55F0" w14:textId="77777777" w:rsidR="008A5F3B" w:rsidRPr="008B16DB" w:rsidRDefault="008A5F3B" w:rsidP="008A5F3B"/>
    <w:p w14:paraId="0D3FBAB9" w14:textId="77777777" w:rsidR="008A5F3B" w:rsidRPr="008B16DB" w:rsidRDefault="008A5F3B" w:rsidP="008A5F3B">
      <w:r w:rsidRPr="008B16DB">
        <w:t xml:space="preserve">One route a would-be atomic terrorist might take would be to receive or </w:t>
      </w:r>
      <w:r w:rsidRPr="008B16DB">
        <w:rPr>
          <w:rStyle w:val="11111AAAAStyleUnderline"/>
          <w:highlight w:val="yellow"/>
        </w:rPr>
        <w:t>buy a bomb</w:t>
      </w:r>
      <w:r w:rsidRPr="008B16DB">
        <w:t xml:space="preserve"> from a generous, like-minded nuclear state for delivery abroad. That route, however, </w:t>
      </w:r>
      <w:r w:rsidRPr="008B16DB">
        <w:rPr>
          <w:rStyle w:val="11111AAAAStyleUnderline"/>
          <w:highlight w:val="yellow"/>
        </w:rPr>
        <w:t>is</w:t>
      </w:r>
      <w:r w:rsidRPr="008B16DB">
        <w:rPr>
          <w:rStyle w:val="11111AAAAStyleUnderline"/>
        </w:rPr>
        <w:t xml:space="preserve"> </w:t>
      </w:r>
      <w:r w:rsidRPr="008B16DB">
        <w:rPr>
          <w:rStyle w:val="Emphasis"/>
        </w:rPr>
        <w:t xml:space="preserve">highly </w:t>
      </w:r>
      <w:r w:rsidRPr="008B16DB">
        <w:rPr>
          <w:rStyle w:val="Emphasis"/>
          <w:highlight w:val="yellow"/>
        </w:rPr>
        <w:t>improbable</w:t>
      </w:r>
      <w:r w:rsidRPr="008B16DB">
        <w:t xml:space="preserve">. The </w:t>
      </w:r>
      <w:r w:rsidRPr="008B16DB">
        <w:rPr>
          <w:rStyle w:val="11111AAAAStyleUnderline"/>
          <w:highlight w:val="yellow"/>
        </w:rPr>
        <w:t>risk</w:t>
      </w:r>
      <w:r w:rsidRPr="008B16DB">
        <w:rPr>
          <w:rStyle w:val="11111AAAAStyleUnderline"/>
        </w:rPr>
        <w:t xml:space="preserve"> would be </w:t>
      </w:r>
      <w:r w:rsidRPr="008B16DB">
        <w:rPr>
          <w:rStyle w:val="Emphasis"/>
          <w:highlight w:val="yellow"/>
        </w:rPr>
        <w:t>too great</w:t>
      </w:r>
      <w:r w:rsidRPr="008B16DB">
        <w:t xml:space="preserve">—even for a country led by extremists—that </w:t>
      </w:r>
      <w:r w:rsidRPr="008B16DB">
        <w:rPr>
          <w:rStyle w:val="11111AAAAStyleUnderline"/>
        </w:rPr>
        <w:t xml:space="preserve">the </w:t>
      </w:r>
      <w:r w:rsidRPr="008B16DB">
        <w:rPr>
          <w:rStyle w:val="11111AAAAStyleUnderline"/>
          <w:highlight w:val="yellow"/>
        </w:rPr>
        <w:t>source</w:t>
      </w:r>
      <w:r w:rsidRPr="008B16DB">
        <w:rPr>
          <w:rStyle w:val="11111AAAAStyleUnderline"/>
        </w:rPr>
        <w:t xml:space="preserve"> of the weapon </w:t>
      </w:r>
      <w:r w:rsidRPr="008B16DB">
        <w:rPr>
          <w:rStyle w:val="11111AAAAStyleUnderline"/>
          <w:highlight w:val="yellow"/>
        </w:rPr>
        <w:t>would</w:t>
      </w:r>
      <w:r w:rsidRPr="008B16DB">
        <w:rPr>
          <w:rStyle w:val="11111AAAAStyleUnderline"/>
        </w:rPr>
        <w:t xml:space="preserve"> </w:t>
      </w:r>
      <w:r w:rsidRPr="008B16DB">
        <w:rPr>
          <w:rStyle w:val="Emphasis"/>
        </w:rPr>
        <w:t xml:space="preserve">ultimately </w:t>
      </w:r>
      <w:r w:rsidRPr="008B16DB">
        <w:rPr>
          <w:rStyle w:val="Emphasis"/>
          <w:highlight w:val="yellow"/>
        </w:rPr>
        <w:t>be discovered</w:t>
      </w:r>
      <w:r w:rsidRPr="008B16DB">
        <w:t xml:space="preserve">. Here, the rapidly developing science (and art) of </w:t>
      </w:r>
      <w:r w:rsidRPr="008B16DB">
        <w:rPr>
          <w:rStyle w:val="11111AAAAStyleUnderline"/>
        </w:rPr>
        <w:t xml:space="preserve">“nuclear </w:t>
      </w:r>
      <w:r w:rsidRPr="008B16DB">
        <w:rPr>
          <w:rStyle w:val="11111AAAAStyleUnderline"/>
          <w:highlight w:val="yellow"/>
        </w:rPr>
        <w:t>forensics</w:t>
      </w:r>
      <w:r w:rsidRPr="008B16DB">
        <w:rPr>
          <w:rStyle w:val="11111AAAAStyleUnderline"/>
        </w:rPr>
        <w:t>”</w:t>
      </w:r>
      <w:r w:rsidRPr="008B16DB">
        <w:t>—connecting nuclear materials to their sources even after a bomb has been detonated—</w:t>
      </w:r>
      <w:r w:rsidRPr="008B16DB">
        <w:rPr>
          <w:rStyle w:val="11111AAAAStyleUnderline"/>
          <w:highlight w:val="yellow"/>
        </w:rPr>
        <w:t>provides</w:t>
      </w:r>
      <w:r w:rsidRPr="008B16DB">
        <w:rPr>
          <w:rStyle w:val="11111AAAAStyleUnderline"/>
        </w:rPr>
        <w:t xml:space="preserve"> </w:t>
      </w:r>
      <w:r w:rsidRPr="008B16DB">
        <w:rPr>
          <w:rStyle w:val="Emphasis"/>
        </w:rPr>
        <w:t xml:space="preserve">an important </w:t>
      </w:r>
      <w:r w:rsidRPr="008B16DB">
        <w:rPr>
          <w:rStyle w:val="Emphasis"/>
          <w:highlight w:val="yellow"/>
        </w:rPr>
        <w:t>deterrent</w:t>
      </w:r>
      <w:r w:rsidRPr="008B16DB">
        <w:t xml:space="preserve">. Moreover, the weapon could explode in a manner or on a target the donor would not approve—including, potentially, the donor itself. Almost </w:t>
      </w:r>
      <w:r w:rsidRPr="008B16DB">
        <w:rPr>
          <w:rStyle w:val="11111AAAAStyleUnderline"/>
          <w:highlight w:val="yellow"/>
        </w:rPr>
        <w:t>no one</w:t>
      </w:r>
      <w:r w:rsidRPr="008B16DB">
        <w:t xml:space="preserve">, for example, </w:t>
      </w:r>
      <w:r w:rsidRPr="008B16DB">
        <w:rPr>
          <w:rStyle w:val="11111AAAAStyleUnderline"/>
          <w:highlight w:val="yellow"/>
        </w:rPr>
        <w:t>is likely to trust</w:t>
      </w:r>
      <w:r w:rsidRPr="008B16DB">
        <w:t xml:space="preserve"> al Qaeda: its </w:t>
      </w:r>
      <w:r w:rsidRPr="008B16DB">
        <w:rPr>
          <w:rStyle w:val="Emphasis"/>
        </w:rPr>
        <w:t xml:space="preserve">explicit </w:t>
      </w:r>
      <w:r w:rsidRPr="008B16DB">
        <w:rPr>
          <w:rStyle w:val="Emphasis"/>
          <w:highlight w:val="yellow"/>
        </w:rPr>
        <w:t>enemies</w:t>
      </w:r>
      <w:r w:rsidRPr="008B16DB">
        <w:t xml:space="preserve"> list includes all Middle Eastern regimes, as well as the governments of Afghanistan, India, Pakistan, and Russia. And the Islamic State, or ISIS, which burst onto the international scene in 2014, has alienated just about every state on the planet.</w:t>
      </w:r>
    </w:p>
    <w:p w14:paraId="60EAF936" w14:textId="77777777" w:rsidR="008A5F3B" w:rsidRPr="008B16DB" w:rsidRDefault="008A5F3B" w:rsidP="008A5F3B"/>
    <w:p w14:paraId="31677AB0" w14:textId="77777777" w:rsidR="008A5F3B" w:rsidRPr="008B16DB" w:rsidRDefault="008A5F3B" w:rsidP="008A5F3B">
      <w:pPr>
        <w:pStyle w:val="Heading3"/>
        <w:rPr>
          <w:rFonts w:cs="Arial"/>
        </w:rPr>
      </w:pPr>
      <w:r w:rsidRPr="008B16DB">
        <w:rPr>
          <w:rFonts w:cs="Arial"/>
        </w:rPr>
        <w:t>Nuke Terror D: Skills—2NC</w:t>
      </w:r>
    </w:p>
    <w:p w14:paraId="69DA8541" w14:textId="77777777" w:rsidR="008A5F3B" w:rsidRPr="008B16DB" w:rsidRDefault="008A5F3B" w:rsidP="008A5F3B"/>
    <w:p w14:paraId="7F370E36" w14:textId="77777777" w:rsidR="008A5F3B" w:rsidRPr="008B16DB" w:rsidRDefault="008A5F3B" w:rsidP="008A5F3B">
      <w:pPr>
        <w:pStyle w:val="Heading4"/>
        <w:rPr>
          <w:rFonts w:cs="Arial"/>
        </w:rPr>
      </w:pPr>
      <w:r w:rsidRPr="008B16DB">
        <w:rPr>
          <w:rFonts w:cs="Arial"/>
        </w:rPr>
        <w:t xml:space="preserve">No motive or capacity for terror. </w:t>
      </w:r>
    </w:p>
    <w:p w14:paraId="7E293AA1" w14:textId="77777777" w:rsidR="008A5F3B" w:rsidRPr="008B16DB" w:rsidRDefault="008A5F3B" w:rsidP="008A5F3B">
      <w:r w:rsidRPr="008B16DB">
        <w:rPr>
          <w:rStyle w:val="Style13ptBold"/>
        </w:rPr>
        <w:t>Walt 16</w:t>
      </w:r>
      <w:r w:rsidRPr="008B16DB">
        <w:t xml:space="preserve"> – Stephen M. Walt, international relations professor at Harvard University. [My Top 5 Foreign-Policy Unicorns — and Why I Want to Kill Them, 9-8-2016, </w:t>
      </w:r>
      <w:hyperlink r:id="rId21" w:history="1">
        <w:r w:rsidRPr="008B16DB">
          <w:rPr>
            <w:rStyle w:val="Hyperlink"/>
          </w:rPr>
          <w:t>https://foreignpolicy.com/2016/09/08/my-top-5-foreign-policy-unicorns-and-why-i-want-to-kill-them/</w:t>
        </w:r>
      </w:hyperlink>
      <w:r w:rsidRPr="008B16DB">
        <w:t>]</w:t>
      </w:r>
    </w:p>
    <w:p w14:paraId="0EBB2D00" w14:textId="77777777" w:rsidR="008A5F3B" w:rsidRPr="008B16DB" w:rsidRDefault="008A5F3B" w:rsidP="008A5F3B"/>
    <w:p w14:paraId="3DBA0BE0" w14:textId="77777777" w:rsidR="008A5F3B" w:rsidRPr="008B16DB" w:rsidRDefault="008A5F3B" w:rsidP="008A5F3B">
      <w:r w:rsidRPr="008B16DB">
        <w:t xml:space="preserve">3. The terrorist mastermind. A close cousin to the nuclear rogue is the terrorist mastermind, busily concocting elaborate and highly destructive plots to bring the world to its knees. People like </w:t>
      </w:r>
      <w:r w:rsidRPr="008B16DB">
        <w:rPr>
          <w:rStyle w:val="11111AAAAStyleUnderline"/>
          <w:highlight w:val="yellow"/>
        </w:rPr>
        <w:t>Osama</w:t>
      </w:r>
      <w:r w:rsidRPr="008B16DB">
        <w:t xml:space="preserve"> bin Laden </w:t>
      </w:r>
      <w:r w:rsidRPr="008B16DB">
        <w:rPr>
          <w:rStyle w:val="11111AAAAStyleUnderline"/>
        </w:rPr>
        <w:t>and</w:t>
      </w:r>
      <w:r w:rsidRPr="008B16DB">
        <w:t xml:space="preserve"> Islamic State leader </w:t>
      </w:r>
      <w:r w:rsidRPr="008B16DB">
        <w:rPr>
          <w:rStyle w:val="11111AAAAStyleUnderline"/>
        </w:rPr>
        <w:t>Abu</w:t>
      </w:r>
      <w:r w:rsidRPr="008B16DB">
        <w:t xml:space="preserve"> Bakr al-Baghdadi have </w:t>
      </w:r>
      <w:r w:rsidRPr="008B16DB">
        <w:rPr>
          <w:rStyle w:val="11111AAAAStyleUnderline"/>
          <w:highlight w:val="yellow"/>
        </w:rPr>
        <w:t xml:space="preserve">made </w:t>
      </w:r>
      <w:r w:rsidRPr="008B16DB">
        <w:rPr>
          <w:rStyle w:val="Emphasis"/>
          <w:highlight w:val="yellow"/>
        </w:rPr>
        <w:t>extravagant</w:t>
      </w:r>
      <w:r w:rsidRPr="008B16DB">
        <w:rPr>
          <w:rStyle w:val="11111AAAAStyleUnderline"/>
        </w:rPr>
        <w:t xml:space="preserve"> and </w:t>
      </w:r>
      <w:r w:rsidRPr="008B16DB">
        <w:rPr>
          <w:rStyle w:val="Emphasis"/>
        </w:rPr>
        <w:t xml:space="preserve">dire </w:t>
      </w:r>
      <w:r w:rsidRPr="008B16DB">
        <w:rPr>
          <w:rStyle w:val="Emphasis"/>
          <w:highlight w:val="yellow"/>
        </w:rPr>
        <w:t>threats</w:t>
      </w:r>
      <w:r w:rsidRPr="008B16DB">
        <w:t xml:space="preserve">, but the good news is that </w:t>
      </w:r>
      <w:r w:rsidRPr="008B16DB">
        <w:rPr>
          <w:rStyle w:val="11111AAAAStyleUnderline"/>
          <w:highlight w:val="yellow"/>
        </w:rPr>
        <w:t>they</w:t>
      </w:r>
      <w:r w:rsidRPr="008B16DB">
        <w:rPr>
          <w:rStyle w:val="11111AAAAStyleUnderline"/>
        </w:rPr>
        <w:t xml:space="preserve">’ve </w:t>
      </w:r>
      <w:r w:rsidRPr="008B16DB">
        <w:rPr>
          <w:rStyle w:val="11111AAAAStyleUnderline"/>
          <w:highlight w:val="yellow"/>
        </w:rPr>
        <w:t>never come close to toppling a</w:t>
      </w:r>
      <w:r w:rsidRPr="008B16DB">
        <w:rPr>
          <w:rStyle w:val="11111AAAAStyleUnderline"/>
        </w:rPr>
        <w:t xml:space="preserve"> foreign </w:t>
      </w:r>
      <w:r w:rsidRPr="008B16DB">
        <w:rPr>
          <w:rStyle w:val="11111AAAAStyleUnderline"/>
          <w:highlight w:val="yellow"/>
        </w:rPr>
        <w:t>government, winning millions</w:t>
      </w:r>
      <w:r w:rsidRPr="008B16DB">
        <w:rPr>
          <w:rStyle w:val="11111AAAAStyleUnderline"/>
        </w:rPr>
        <w:t xml:space="preserve"> of followers, </w:t>
      </w:r>
      <w:r w:rsidRPr="008B16DB">
        <w:rPr>
          <w:rStyle w:val="11111AAAAStyleUnderline"/>
          <w:highlight w:val="yellow"/>
        </w:rPr>
        <w:t>or threatening</w:t>
      </w:r>
      <w:r w:rsidRPr="008B16DB">
        <w:rPr>
          <w:rStyle w:val="11111AAAAStyleUnderline"/>
        </w:rPr>
        <w:t xml:space="preserve"> our way of </w:t>
      </w:r>
      <w:r w:rsidRPr="008B16DB">
        <w:rPr>
          <w:rStyle w:val="11111AAAAStyleUnderline"/>
          <w:highlight w:val="yellow"/>
        </w:rPr>
        <w:t>life</w:t>
      </w:r>
      <w:r w:rsidRPr="008B16DB">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8B16DB">
        <w:rPr>
          <w:rStyle w:val="Emphasis"/>
        </w:rPr>
        <w:t xml:space="preserve">the vast </w:t>
      </w:r>
      <w:r w:rsidRPr="008B16DB">
        <w:rPr>
          <w:rStyle w:val="Emphasis"/>
          <w:highlight w:val="yellow"/>
        </w:rPr>
        <w:t>majority</w:t>
      </w:r>
      <w:r w:rsidRPr="008B16DB">
        <w:rPr>
          <w:rStyle w:val="11111AAAAStyleUnderline"/>
        </w:rPr>
        <w:t xml:space="preserve"> of contemporary terrorists </w:t>
      </w:r>
      <w:r w:rsidRPr="008B16DB">
        <w:rPr>
          <w:rStyle w:val="11111AAAAStyleUnderline"/>
          <w:highlight w:val="yellow"/>
        </w:rPr>
        <w:t xml:space="preserve">are </w:t>
      </w:r>
      <w:r w:rsidRPr="008B16DB">
        <w:rPr>
          <w:rStyle w:val="Emphasis"/>
          <w:highlight w:val="yellow"/>
        </w:rPr>
        <w:t>incompetent</w:t>
      </w:r>
      <w:r w:rsidRPr="008B16DB">
        <w:rPr>
          <w:rStyle w:val="Emphasis"/>
        </w:rPr>
        <w:t xml:space="preserve"> misfits</w:t>
      </w:r>
      <w:r w:rsidRPr="008B16DB">
        <w:t xml:space="preserve">, and </w:t>
      </w:r>
      <w:r w:rsidRPr="008B16DB">
        <w:rPr>
          <w:rStyle w:val="11111AAAAStyleUnderline"/>
          <w:highlight w:val="yellow"/>
        </w:rPr>
        <w:t>even the</w:t>
      </w:r>
      <w:r w:rsidRPr="008B16DB">
        <w:t xml:space="preserve"> very </w:t>
      </w:r>
      <w:r w:rsidRPr="008B16DB">
        <w:rPr>
          <w:rStyle w:val="11111AAAAStyleUnderline"/>
          <w:highlight w:val="yellow"/>
        </w:rPr>
        <w:t>best</w:t>
      </w:r>
      <w:r w:rsidRPr="008B16DB">
        <w:rPr>
          <w:rStyle w:val="11111AAAAStyleUnderline"/>
        </w:rPr>
        <w:t xml:space="preserve"> of them </w:t>
      </w:r>
      <w:r w:rsidRPr="008B16DB">
        <w:rPr>
          <w:rStyle w:val="Emphasis"/>
        </w:rPr>
        <w:t xml:space="preserve">fall well </w:t>
      </w:r>
      <w:r w:rsidRPr="008B16DB">
        <w:rPr>
          <w:rStyle w:val="Emphasis"/>
          <w:highlight w:val="yellow"/>
        </w:rPr>
        <w:t>short of</w:t>
      </w:r>
      <w:r w:rsidRPr="008B16DB">
        <w:rPr>
          <w:rStyle w:val="Emphasis"/>
        </w:rPr>
        <w:t xml:space="preserve"> evil </w:t>
      </w:r>
      <w:r w:rsidRPr="008B16DB">
        <w:rPr>
          <w:rStyle w:val="Emphasis"/>
          <w:highlight w:val="yellow"/>
        </w:rPr>
        <w:t>genius</w:t>
      </w:r>
      <w:r w:rsidRPr="008B16DB">
        <w:rPr>
          <w:rStyle w:val="11111AAAAStyleUnderline"/>
          <w:highlight w:val="yellow"/>
        </w:rPr>
        <w:t>. They</w:t>
      </w:r>
      <w:r w:rsidRPr="008B16DB">
        <w:t xml:space="preserve"> can and do </w:t>
      </w:r>
      <w:r w:rsidRPr="008B16DB">
        <w:rPr>
          <w:rStyle w:val="11111AAAAStyleUnderline"/>
          <w:highlight w:val="yellow"/>
        </w:rPr>
        <w:t xml:space="preserve">stage </w:t>
      </w:r>
      <w:r w:rsidRPr="008B16DB">
        <w:rPr>
          <w:rStyle w:val="Emphasis"/>
          <w:highlight w:val="yellow"/>
        </w:rPr>
        <w:t>small</w:t>
      </w:r>
      <w:r w:rsidRPr="008B16DB">
        <w:rPr>
          <w:rStyle w:val="Emphasis"/>
        </w:rPr>
        <w:t xml:space="preserve">-scale </w:t>
      </w:r>
      <w:r w:rsidRPr="008B16DB">
        <w:rPr>
          <w:rStyle w:val="Emphasis"/>
          <w:highlight w:val="yellow"/>
        </w:rPr>
        <w:t>attacks</w:t>
      </w:r>
      <w:r w:rsidRPr="008B16DB">
        <w:rPr>
          <w:rStyle w:val="11111AAAAStyleUnderline"/>
          <w:highlight w:val="yellow"/>
        </w:rPr>
        <w:t xml:space="preserve"> that cause </w:t>
      </w:r>
      <w:r w:rsidRPr="008B16DB">
        <w:rPr>
          <w:rStyle w:val="Emphasis"/>
          <w:highlight w:val="yellow"/>
        </w:rPr>
        <w:t>modest</w:t>
      </w:r>
      <w:r w:rsidRPr="008B16DB">
        <w:rPr>
          <w:rStyle w:val="Emphasis"/>
        </w:rPr>
        <w:t xml:space="preserve"> amounts of </w:t>
      </w:r>
      <w:r w:rsidRPr="008B16DB">
        <w:rPr>
          <w:rStyle w:val="Emphasis"/>
          <w:highlight w:val="yellow"/>
        </w:rPr>
        <w:t>harm</w:t>
      </w:r>
      <w:r w:rsidRPr="008B16DB">
        <w:t xml:space="preserve">, but </w:t>
      </w:r>
      <w:r w:rsidRPr="008B16DB">
        <w:rPr>
          <w:rStyle w:val="11111AAAAStyleUnderline"/>
        </w:rPr>
        <w:t>they</w:t>
      </w:r>
      <w:r w:rsidRPr="008B16DB">
        <w:t xml:space="preserve"> have </w:t>
      </w:r>
      <w:r w:rsidRPr="008B16DB">
        <w:rPr>
          <w:rStyle w:val="11111AAAAStyleUnderline"/>
        </w:rPr>
        <w:t>repeatedly show</w:t>
      </w:r>
      <w:r w:rsidRPr="008B16DB">
        <w:t xml:space="preserve">n </w:t>
      </w:r>
      <w:r w:rsidRPr="008B16DB">
        <w:rPr>
          <w:rStyle w:val="11111AAAAStyleUnderline"/>
        </w:rPr>
        <w:t>themselves</w:t>
      </w:r>
      <w:r w:rsidRPr="008B16DB">
        <w:t xml:space="preserve"> to be </w:t>
      </w:r>
      <w:r w:rsidRPr="008B16DB">
        <w:rPr>
          <w:rStyle w:val="Emphasis"/>
          <w:highlight w:val="yellow"/>
        </w:rPr>
        <w:t>incapable</w:t>
      </w:r>
      <w:r w:rsidRPr="008B16DB">
        <w:rPr>
          <w:rStyle w:val="11111AAAAStyleUnderline"/>
          <w:highlight w:val="yellow"/>
        </w:rPr>
        <w:t xml:space="preserve"> of </w:t>
      </w:r>
      <w:r w:rsidRPr="008B16DB">
        <w:rPr>
          <w:rStyle w:val="Emphasis"/>
          <w:highlight w:val="yellow"/>
        </w:rPr>
        <w:t>orchestrating complicated op</w:t>
      </w:r>
      <w:r w:rsidRPr="008B16DB">
        <w:rPr>
          <w:rStyle w:val="Emphasis"/>
        </w:rPr>
        <w:t>eration</w:t>
      </w:r>
      <w:r w:rsidRPr="008B16DB">
        <w:rPr>
          <w:rStyle w:val="Emphasis"/>
          <w:highlight w:val="yellow"/>
        </w:rPr>
        <w:t>s</w:t>
      </w:r>
      <w:r w:rsidRPr="008B16DB">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8B16DB">
        <w:rPr>
          <w:rStyle w:val="11111AAAAStyleUnderline"/>
        </w:rPr>
        <w:t xml:space="preserve">A few terrorists are moderately clever; most are not. None rises to the level of a “mastermind,” and </w:t>
      </w:r>
      <w:r w:rsidRPr="008B16DB">
        <w:rPr>
          <w:rStyle w:val="Emphasis"/>
          <w:highlight w:val="yellow"/>
        </w:rPr>
        <w:t>none poses</w:t>
      </w:r>
      <w:r w:rsidRPr="008B16DB">
        <w:rPr>
          <w:rStyle w:val="Emphasis"/>
        </w:rPr>
        <w:t xml:space="preserve"> an </w:t>
      </w:r>
      <w:r w:rsidRPr="008B16DB">
        <w:rPr>
          <w:rStyle w:val="Emphasis"/>
          <w:highlight w:val="yellow"/>
        </w:rPr>
        <w:t>existential threat</w:t>
      </w:r>
      <w:r w:rsidRPr="008B16DB">
        <w:t>. Reporters, pundits, and speechwriters should drop this term from their lexicon, because this particular animal doesn’t exist. Fortunately.</w:t>
      </w:r>
    </w:p>
    <w:p w14:paraId="25667707" w14:textId="77777777" w:rsidR="008A5F3B" w:rsidRPr="008B16DB" w:rsidRDefault="008A5F3B" w:rsidP="008A5F3B"/>
    <w:p w14:paraId="66F11B89" w14:textId="77777777" w:rsidR="008A5F3B" w:rsidRPr="008B16DB" w:rsidRDefault="008A5F3B" w:rsidP="008A5F3B">
      <w:pPr>
        <w:pStyle w:val="Heading4"/>
        <w:rPr>
          <w:rFonts w:cs="Arial"/>
        </w:rPr>
      </w:pPr>
      <w:r w:rsidRPr="008B16DB">
        <w:rPr>
          <w:rFonts w:cs="Arial"/>
        </w:rPr>
        <w:t xml:space="preserve">There’s </w:t>
      </w:r>
      <w:r w:rsidRPr="008B16DB">
        <w:rPr>
          <w:rFonts w:cs="Arial"/>
          <w:u w:val="single"/>
        </w:rPr>
        <w:t>no chance</w:t>
      </w:r>
      <w:r w:rsidRPr="008B16DB">
        <w:rPr>
          <w:rFonts w:cs="Arial"/>
        </w:rPr>
        <w:t xml:space="preserve"> they could build even a </w:t>
      </w:r>
      <w:r w:rsidRPr="008B16DB">
        <w:rPr>
          <w:rFonts w:cs="Arial"/>
          <w:u w:val="single"/>
        </w:rPr>
        <w:t>crude</w:t>
      </w:r>
      <w:r w:rsidRPr="008B16DB">
        <w:rPr>
          <w:rFonts w:cs="Arial"/>
        </w:rPr>
        <w:t xml:space="preserve"> bomb</w:t>
      </w:r>
    </w:p>
    <w:p w14:paraId="4ABA485C" w14:textId="77777777" w:rsidR="008A5F3B" w:rsidRPr="008B16DB" w:rsidRDefault="008A5F3B" w:rsidP="008A5F3B">
      <w:r w:rsidRPr="008B16DB">
        <w:rPr>
          <w:rStyle w:val="Style13ptBold"/>
        </w:rPr>
        <w:t>Mueller  ’20</w:t>
      </w:r>
      <w:r w:rsidRPr="008B16DB">
        <w:t xml:space="preserve"> [Dr. John Mueller, Professor of Political Science and Senior Research Scientist with the Mershon Center for International Security Studies at Ohio State University, Senior Fellow at the Cato Institute, PhD from UCLA, “Nuclear Alarmism: Proliferation and Terrorism”, </w:t>
      </w:r>
      <w:hyperlink r:id="rId22" w:history="1">
        <w:r w:rsidRPr="008B16DB">
          <w:rPr>
            <w:rStyle w:val="Hyperlink"/>
          </w:rPr>
          <w:t>https://www.cato.org/publications/publications/nuclear-alarmism-proliferation-terrorism</w:t>
        </w:r>
      </w:hyperlink>
      <w:r w:rsidRPr="008B16DB">
        <w:t>]</w:t>
      </w:r>
    </w:p>
    <w:p w14:paraId="6776D958" w14:textId="77777777" w:rsidR="008A5F3B" w:rsidRPr="008B16DB" w:rsidRDefault="008A5F3B" w:rsidP="008A5F3B"/>
    <w:p w14:paraId="557D02B3" w14:textId="77777777" w:rsidR="008A5F3B" w:rsidRPr="008B16DB" w:rsidRDefault="008A5F3B" w:rsidP="008A5F3B">
      <w:r w:rsidRPr="008B16DB">
        <w:t>Building a Bomb of One’s Own</w:t>
      </w:r>
    </w:p>
    <w:p w14:paraId="37DD5EED" w14:textId="77777777" w:rsidR="008A5F3B" w:rsidRPr="008B16DB" w:rsidRDefault="008A5F3B" w:rsidP="008A5F3B">
      <w:r w:rsidRPr="008B16DB">
        <w:t xml:space="preserve">Because they are unlikely to be able to buy or steal a usable bomb and because they are further unlikely to have one handed off to them by an established nuclear state, </w:t>
      </w:r>
      <w:r w:rsidRPr="008B16DB">
        <w:rPr>
          <w:rStyle w:val="11111AAAAStyleUnderline"/>
        </w:rPr>
        <w:t xml:space="preserve">the most plausible route for terrorists would be </w:t>
      </w:r>
      <w:r w:rsidRPr="008B16DB">
        <w:rPr>
          <w:rStyle w:val="11111AAAAStyleUnderline"/>
          <w:highlight w:val="yellow"/>
        </w:rPr>
        <w:t>to manufacture</w:t>
      </w:r>
      <w:r w:rsidRPr="008B16DB">
        <w:rPr>
          <w:rStyle w:val="11111AAAAStyleUnderline"/>
        </w:rPr>
        <w:t xml:space="preserve"> the device themselves from purloined materials</w:t>
      </w:r>
      <w:r w:rsidRPr="008B16DB">
        <w:t>. That is the course identified by a majority of leading experts as the one most likely to lead to nuclear terrorism.44</w:t>
      </w:r>
    </w:p>
    <w:p w14:paraId="428F7207" w14:textId="77777777" w:rsidR="008A5F3B" w:rsidRPr="008B16DB" w:rsidRDefault="008A5F3B" w:rsidP="008A5F3B">
      <w:r w:rsidRPr="008B16DB">
        <w:t>The simplest design is a “gun” type of device in which masses of highly enriched uranium are hurled at each other within a tube. Such a device would be, as Allison acknowledges, “large, cumbersome, unsafe, unreliable, unpredictable, and inefficient.“45</w:t>
      </w:r>
    </w:p>
    <w:p w14:paraId="14165EC5" w14:textId="77777777" w:rsidR="008A5F3B" w:rsidRPr="008B16DB" w:rsidRDefault="008A5F3B" w:rsidP="008A5F3B">
      <w:r w:rsidRPr="008B16DB">
        <w:rPr>
          <w:rStyle w:val="11111AAAAStyleUnderline"/>
        </w:rPr>
        <w:t>The process</w:t>
      </w:r>
      <w:r w:rsidRPr="008B16DB">
        <w:t xml:space="preserve"> of making such a weapon </w:t>
      </w:r>
      <w:r w:rsidRPr="008B16DB">
        <w:rPr>
          <w:rStyle w:val="11111AAAAStyleUnderline"/>
          <w:highlight w:val="yellow"/>
        </w:rPr>
        <w:t xml:space="preserve">is </w:t>
      </w:r>
      <w:r w:rsidRPr="008B16DB">
        <w:rPr>
          <w:rStyle w:val="Emphasis"/>
          <w:highlight w:val="yellow"/>
        </w:rPr>
        <w:t>daunting</w:t>
      </w:r>
      <w:r w:rsidRPr="008B16DB">
        <w:rPr>
          <w:rStyle w:val="11111AAAAStyleUnderline"/>
        </w:rPr>
        <w:t xml:space="preserve"> even in this </w:t>
      </w:r>
      <w:r w:rsidRPr="008B16DB">
        <w:rPr>
          <w:rStyle w:val="Emphasis"/>
        </w:rPr>
        <w:t>minimal case</w:t>
      </w:r>
      <w:r w:rsidRPr="008B16DB">
        <w:t xml:space="preserve">. In particular, </w:t>
      </w:r>
      <w:r w:rsidRPr="008B16DB">
        <w:rPr>
          <w:rStyle w:val="11111AAAAStyleUnderline"/>
        </w:rPr>
        <w:t>the task requires</w:t>
      </w:r>
      <w:r w:rsidRPr="008B16DB">
        <w:t xml:space="preserve"> that </w:t>
      </w:r>
      <w:r w:rsidRPr="008B16DB">
        <w:rPr>
          <w:rStyle w:val="11111AAAAStyleUnderline"/>
        </w:rPr>
        <w:t xml:space="preserve">a considerable series of </w:t>
      </w:r>
      <w:r w:rsidRPr="008B16DB">
        <w:rPr>
          <w:rStyle w:val="Emphasis"/>
        </w:rPr>
        <w:t>difficult hurdles</w:t>
      </w:r>
      <w:r w:rsidRPr="008B16DB">
        <w:rPr>
          <w:rStyle w:val="11111AAAAStyleUnderline"/>
        </w:rPr>
        <w:t xml:space="preserve"> be conquered and in sequence</w:t>
      </w:r>
      <w:r w:rsidRPr="008B16DB">
        <w:t>.</w:t>
      </w:r>
    </w:p>
    <w:p w14:paraId="393E7872" w14:textId="77777777" w:rsidR="008A5F3B" w:rsidRPr="008B16DB" w:rsidRDefault="008A5F3B" w:rsidP="008A5F3B">
      <w:r w:rsidRPr="008B16DB">
        <w:t xml:space="preserve">To begin with, now and likely for the foreseeable future, </w:t>
      </w:r>
      <w:r w:rsidRPr="008B16DB">
        <w:rPr>
          <w:rStyle w:val="11111AAAAStyleUnderline"/>
        </w:rPr>
        <w:t xml:space="preserve">stateless groups </w:t>
      </w:r>
      <w:r w:rsidRPr="008B16DB">
        <w:rPr>
          <w:rStyle w:val="11111AAAAStyleUnderline"/>
          <w:highlight w:val="yellow"/>
        </w:rPr>
        <w:t xml:space="preserve">are </w:t>
      </w:r>
      <w:r w:rsidRPr="008B16DB">
        <w:rPr>
          <w:rStyle w:val="Emphasis"/>
          <w:highlight w:val="yellow"/>
        </w:rPr>
        <w:t>incapable</w:t>
      </w:r>
      <w:r w:rsidRPr="008B16DB">
        <w:rPr>
          <w:rStyle w:val="11111AAAAStyleUnderline"/>
          <w:highlight w:val="yellow"/>
        </w:rPr>
        <w:t xml:space="preserve"> of manufacturing</w:t>
      </w:r>
      <w:r w:rsidRPr="008B16DB">
        <w:rPr>
          <w:rStyle w:val="11111AAAAStyleUnderline"/>
        </w:rPr>
        <w:t xml:space="preserve"> the requisite </w:t>
      </w:r>
      <w:r w:rsidRPr="008B16DB">
        <w:rPr>
          <w:rStyle w:val="Emphasis"/>
        </w:rPr>
        <w:t>weapons</w:t>
      </w:r>
      <w:r w:rsidRPr="008B16DB">
        <w:rPr>
          <w:rStyle w:val="Emphasis"/>
          <w:rFonts w:ascii="Cambria Math" w:hAnsi="Cambria Math" w:cs="Cambria Math"/>
        </w:rPr>
        <w:t>‐</w:t>
      </w:r>
      <w:r w:rsidRPr="008B16DB">
        <w:rPr>
          <w:rStyle w:val="Emphasis"/>
        </w:rPr>
        <w:t xml:space="preserve">​grade </w:t>
      </w:r>
      <w:r w:rsidRPr="008B16DB">
        <w:rPr>
          <w:rStyle w:val="Emphasis"/>
          <w:highlight w:val="yellow"/>
        </w:rPr>
        <w:t>uranium</w:t>
      </w:r>
      <w:r w:rsidRPr="008B16DB">
        <w:rPr>
          <w:rStyle w:val="11111AAAAStyleUnderline"/>
        </w:rPr>
        <w:t xml:space="preserve"> themselves because the process requires an effort on an industrial scale</w:t>
      </w:r>
      <w:r w:rsidRPr="008B16DB">
        <w:t xml:space="preserve">. Moreover, </w:t>
      </w:r>
      <w:r w:rsidRPr="008B16DB">
        <w:rPr>
          <w:rStyle w:val="11111AAAAStyleUnderline"/>
        </w:rPr>
        <w:t xml:space="preserve">they are </w:t>
      </w:r>
      <w:r w:rsidRPr="008B16DB">
        <w:rPr>
          <w:rStyle w:val="Emphasis"/>
          <w:highlight w:val="yellow"/>
        </w:rPr>
        <w:t>unlikely to be supplied</w:t>
      </w:r>
      <w:r w:rsidRPr="008B16DB">
        <w:rPr>
          <w:rStyle w:val="11111AAAAStyleUnderline"/>
        </w:rPr>
        <w:t xml:space="preserve"> with the material </w:t>
      </w:r>
      <w:r w:rsidRPr="008B16DB">
        <w:rPr>
          <w:rStyle w:val="11111AAAAStyleUnderline"/>
          <w:highlight w:val="yellow"/>
        </w:rPr>
        <w:t>by a state</w:t>
      </w:r>
      <w:r w:rsidRPr="008B16DB">
        <w:rPr>
          <w:rStyle w:val="11111AAAAStyleUnderline"/>
        </w:rPr>
        <w:t xml:space="preserve"> for the same reasons a state is unlikely to give them a workable bomb</w:t>
      </w:r>
      <w:r w:rsidRPr="008B16DB">
        <w:t xml:space="preserve">.46 </w:t>
      </w:r>
      <w:r w:rsidRPr="008B16DB">
        <w:rPr>
          <w:rStyle w:val="11111AAAAStyleUnderline"/>
        </w:rPr>
        <w:t xml:space="preserve">Thus, they would need to </w:t>
      </w:r>
      <w:r w:rsidRPr="008B16DB">
        <w:rPr>
          <w:rStyle w:val="Emphasis"/>
        </w:rPr>
        <w:t>steal</w:t>
      </w:r>
      <w:r w:rsidRPr="008B16DB">
        <w:rPr>
          <w:rStyle w:val="11111AAAAStyleUnderline"/>
        </w:rPr>
        <w:t xml:space="preserve"> or illicitly purchase the crucial material</w:t>
      </w:r>
      <w:r w:rsidRPr="008B16DB">
        <w:t>.</w:t>
      </w:r>
    </w:p>
    <w:p w14:paraId="2C9F6ED4" w14:textId="77777777" w:rsidR="008A5F3B" w:rsidRPr="008B16DB" w:rsidRDefault="008A5F3B" w:rsidP="008A5F3B">
      <w:r w:rsidRPr="008B16DB">
        <w:rPr>
          <w:rStyle w:val="11111AAAAStyleUnderline"/>
        </w:rPr>
        <w:t xml:space="preserve">A successful armed </w:t>
      </w:r>
      <w:r w:rsidRPr="008B16DB">
        <w:rPr>
          <w:rStyle w:val="11111AAAAStyleUnderline"/>
          <w:highlight w:val="yellow"/>
        </w:rPr>
        <w:t xml:space="preserve">theft is </w:t>
      </w:r>
      <w:r w:rsidRPr="008B16DB">
        <w:rPr>
          <w:rStyle w:val="Emphasis"/>
          <w:highlight w:val="yellow"/>
        </w:rPr>
        <w:t>exceedingly unlikely</w:t>
      </w:r>
      <w:r w:rsidRPr="008B16DB">
        <w:rPr>
          <w:rStyle w:val="11111AAAAStyleUnderline"/>
        </w:rPr>
        <w:t xml:space="preserve">, not only </w:t>
      </w:r>
      <w:r w:rsidRPr="008B16DB">
        <w:rPr>
          <w:rStyle w:val="11111AAAAStyleUnderline"/>
          <w:highlight w:val="yellow"/>
        </w:rPr>
        <w:t>because of</w:t>
      </w:r>
      <w:r w:rsidRPr="008B16DB">
        <w:rPr>
          <w:rStyle w:val="11111AAAAStyleUnderline"/>
        </w:rPr>
        <w:t xml:space="preserve"> the </w:t>
      </w:r>
      <w:r w:rsidRPr="008B16DB">
        <w:rPr>
          <w:rStyle w:val="Emphasis"/>
        </w:rPr>
        <w:t xml:space="preserve">resistance of </w:t>
      </w:r>
      <w:r w:rsidRPr="008B16DB">
        <w:rPr>
          <w:rStyle w:val="Emphasis"/>
          <w:highlight w:val="yellow"/>
        </w:rPr>
        <w:t>guards</w:t>
      </w:r>
      <w:r w:rsidRPr="008B16DB">
        <w:rPr>
          <w:rStyle w:val="11111AAAAStyleUnderline"/>
          <w:highlight w:val="yellow"/>
        </w:rPr>
        <w:t xml:space="preserve"> but also</w:t>
      </w:r>
      <w:r w:rsidRPr="008B16DB">
        <w:rPr>
          <w:rStyle w:val="11111AAAAStyleUnderline"/>
        </w:rPr>
        <w:t xml:space="preserve"> because </w:t>
      </w:r>
      <w:r w:rsidRPr="008B16DB">
        <w:rPr>
          <w:rStyle w:val="Emphasis"/>
          <w:highlight w:val="yellow"/>
        </w:rPr>
        <w:t>chase</w:t>
      </w:r>
      <w:r w:rsidRPr="008B16DB">
        <w:rPr>
          <w:rStyle w:val="11111AAAAStyleUnderline"/>
        </w:rPr>
        <w:t xml:space="preserve"> would be </w:t>
      </w:r>
      <w:r w:rsidRPr="008B16DB">
        <w:rPr>
          <w:rStyle w:val="Emphasis"/>
        </w:rPr>
        <w:t>immediate</w:t>
      </w:r>
      <w:r w:rsidRPr="008B16DB">
        <w:t xml:space="preserve">. A more plausible route would be to corrupt insiders to smuggle out the necessary fissile material. However, that approach requires the terrorists to pay off a host of greedy confederates, including brokers and money transmitters, any one of whom could turn on them or — either out of guile or incompetence — furnish them with stuff that is useless.47 </w:t>
      </w:r>
      <w:r w:rsidRPr="008B16DB">
        <w:rPr>
          <w:rStyle w:val="11111AAAAStyleUnderline"/>
        </w:rPr>
        <w:t xml:space="preserve">Moreover, </w:t>
      </w:r>
      <w:r w:rsidRPr="008B16DB">
        <w:rPr>
          <w:rStyle w:val="11111AAAAStyleUnderline"/>
          <w:highlight w:val="yellow"/>
        </w:rPr>
        <w:t xml:space="preserve">because of </w:t>
      </w:r>
      <w:r w:rsidRPr="008B16DB">
        <w:rPr>
          <w:rStyle w:val="Emphasis"/>
          <w:highlight w:val="yellow"/>
        </w:rPr>
        <w:t>improved safeguards</w:t>
      </w:r>
      <w:r w:rsidRPr="008B16DB">
        <w:rPr>
          <w:rStyle w:val="11111AAAAStyleUnderline"/>
        </w:rPr>
        <w:t xml:space="preserve"> and </w:t>
      </w:r>
      <w:r w:rsidRPr="008B16DB">
        <w:rPr>
          <w:rStyle w:val="Emphasis"/>
        </w:rPr>
        <w:t>accounting practices</w:t>
      </w:r>
      <w:r w:rsidRPr="008B16DB">
        <w:rPr>
          <w:rStyle w:val="11111AAAAStyleUnderline"/>
        </w:rPr>
        <w:t xml:space="preserve">, </w:t>
      </w:r>
      <w:r w:rsidRPr="008B16DB">
        <w:rPr>
          <w:rStyle w:val="11111AAAAStyleUnderline"/>
          <w:highlight w:val="yellow"/>
        </w:rPr>
        <w:t>it is</w:t>
      </w:r>
      <w:r w:rsidRPr="008B16DB">
        <w:rPr>
          <w:rStyle w:val="11111AAAAStyleUnderline"/>
        </w:rPr>
        <w:t xml:space="preserve"> </w:t>
      </w:r>
      <w:r w:rsidRPr="008B16DB">
        <w:rPr>
          <w:rStyle w:val="Emphasis"/>
        </w:rPr>
        <w:t xml:space="preserve">decreasingly </w:t>
      </w:r>
      <w:r w:rsidRPr="008B16DB">
        <w:rPr>
          <w:rStyle w:val="Emphasis"/>
          <w:highlight w:val="yellow"/>
        </w:rPr>
        <w:t>likely</w:t>
      </w:r>
      <w:r w:rsidRPr="008B16DB">
        <w:rPr>
          <w:rStyle w:val="11111AAAAStyleUnderline"/>
        </w:rPr>
        <w:t xml:space="preserve"> that the theft would remain un</w:t>
      </w:r>
      <w:r w:rsidRPr="008B16DB">
        <w:rPr>
          <w:rStyle w:val="Emphasis"/>
          <w:highlight w:val="yellow"/>
        </w:rPr>
        <w:t>detected</w:t>
      </w:r>
      <w:r w:rsidRPr="008B16DB">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8B16DB">
        <w:rPr>
          <w:rFonts w:ascii="Cambria Math" w:hAnsi="Cambria Math" w:cs="Cambria Math"/>
        </w:rPr>
        <w:t>‐</w:t>
      </w:r>
      <w:r w:rsidRPr="008B16DB">
        <w:t>​talking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7B6B8471" w14:textId="77777777" w:rsidR="008A5F3B" w:rsidRPr="008B16DB" w:rsidRDefault="008A5F3B" w:rsidP="008A5F3B">
      <w:r w:rsidRPr="008B16DB">
        <w:t xml:space="preserve">It is also relevant to note that over the years, </w:t>
      </w:r>
      <w:r w:rsidRPr="008B16DB">
        <w:rPr>
          <w:rStyle w:val="11111AAAAStyleUnderline"/>
        </w:rPr>
        <w:t xml:space="preserve">known thefts of </w:t>
      </w:r>
      <w:r w:rsidRPr="008B16DB">
        <w:rPr>
          <w:rStyle w:val="Emphasis"/>
        </w:rPr>
        <w:t>h</w:t>
      </w:r>
      <w:r w:rsidRPr="008B16DB">
        <w:t xml:space="preserve">ighly </w:t>
      </w:r>
      <w:r w:rsidRPr="008B16DB">
        <w:rPr>
          <w:rStyle w:val="Emphasis"/>
        </w:rPr>
        <w:t>e</w:t>
      </w:r>
      <w:r w:rsidRPr="008B16DB">
        <w:t xml:space="preserve">nriched </w:t>
      </w:r>
      <w:r w:rsidRPr="008B16DB">
        <w:rPr>
          <w:rStyle w:val="Emphasis"/>
        </w:rPr>
        <w:t>u</w:t>
      </w:r>
      <w:r w:rsidRPr="008B16DB">
        <w:t xml:space="preserve">ranium </w:t>
      </w:r>
      <w:r w:rsidRPr="008B16DB">
        <w:rPr>
          <w:rStyle w:val="11111AAAAStyleUnderline"/>
        </w:rPr>
        <w:t xml:space="preserve">have totaled </w:t>
      </w:r>
      <w:r w:rsidRPr="008B16DB">
        <w:rPr>
          <w:rStyle w:val="Emphasis"/>
        </w:rPr>
        <w:t>fewer than 16 pounds</w:t>
      </w:r>
      <w:r w:rsidRPr="008B16DB">
        <w:rPr>
          <w:rStyle w:val="11111AAAAStyleUnderline"/>
        </w:rPr>
        <w:t xml:space="preserve">. That amount is </w:t>
      </w:r>
      <w:r w:rsidRPr="008B16DB">
        <w:rPr>
          <w:rStyle w:val="Emphasis"/>
        </w:rPr>
        <w:t>far less</w:t>
      </w:r>
      <w:r w:rsidRPr="008B16DB">
        <w:rPr>
          <w:rStyle w:val="11111AAAAStyleUnderline"/>
        </w:rPr>
        <w:t xml:space="preserve"> than that required for an atomic explosion: </w:t>
      </w:r>
      <w:r w:rsidRPr="008B16DB">
        <w:rPr>
          <w:rStyle w:val="11111AAAAStyleUnderline"/>
          <w:highlight w:val="yellow"/>
        </w:rPr>
        <w:t xml:space="preserve">for a </w:t>
      </w:r>
      <w:r w:rsidRPr="008B16DB">
        <w:rPr>
          <w:rStyle w:val="Emphasis"/>
          <w:highlight w:val="yellow"/>
        </w:rPr>
        <w:t>crude bomb</w:t>
      </w:r>
      <w:r w:rsidRPr="008B16DB">
        <w:rPr>
          <w:rStyle w:val="11111AAAAStyleUnderline"/>
        </w:rPr>
        <w:t xml:space="preserve">, </w:t>
      </w:r>
      <w:r w:rsidRPr="008B16DB">
        <w:rPr>
          <w:rStyle w:val="Emphasis"/>
        </w:rPr>
        <w:t xml:space="preserve">more than </w:t>
      </w:r>
      <w:r w:rsidRPr="008B16DB">
        <w:rPr>
          <w:rStyle w:val="Emphasis"/>
          <w:highlight w:val="yellow"/>
        </w:rPr>
        <w:t>100 pounds are necessary</w:t>
      </w:r>
      <w:r w:rsidRPr="008B16DB">
        <w:rPr>
          <w:rStyle w:val="11111AAAAStyleUnderline"/>
        </w:rPr>
        <w:t xml:space="preserve"> to produce a likely yield of one kiloton</w:t>
      </w:r>
      <w:r w:rsidRPr="008B16DB">
        <w:t>.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w:t>
      </w:r>
      <w:r w:rsidRPr="008B16DB">
        <w:rPr>
          <w:rFonts w:ascii="Cambria Math" w:hAnsi="Cambria Math" w:cs="Cambria Math"/>
        </w:rPr>
        <w:t>‐</w:t>
      </w:r>
      <w:r w:rsidRPr="008B16DB">
        <w:t>​time affair, not a continuing source of profit such as drugs, and there is no evidence of established underworld commercial trade in this illicit commodity.50</w:t>
      </w:r>
    </w:p>
    <w:p w14:paraId="66C4E38D" w14:textId="77777777" w:rsidR="008A5F3B" w:rsidRPr="008B16DB" w:rsidRDefault="008A5F3B" w:rsidP="008A5F3B">
      <w:r w:rsidRPr="008B16DB">
        <w:t>If terrorists were somehow successful in obtaining a sufficient mass of relevant material, they would then have to transport it out of the country over unfamiliar terrain, probably while being pursued by security forces. Then, they would need to set up a large and well</w:t>
      </w:r>
      <w:r w:rsidRPr="008B16DB">
        <w:rPr>
          <w:rFonts w:ascii="Cambria Math" w:hAnsi="Cambria Math" w:cs="Cambria Math"/>
        </w:rPr>
        <w:t>‐</w:t>
      </w:r>
      <w:r w:rsidRPr="008B16DB">
        <w:t>​equipped machine shop to manufacture a bomb and populate it with a select team of highly skilled scientists, technicians, and machinists. The process would also require good managers and organizers. The group would have to be assembled and retained for the monumental task without generating consequential suspicions among friends, family, and police about their curious and sudden absence from normal pursuits back home. Pakistan, for example, maintains a strict watch on many of its nuclear scientists even after retirement.51</w:t>
      </w:r>
    </w:p>
    <w:p w14:paraId="2A5A85D8" w14:textId="77777777" w:rsidR="008A5F3B" w:rsidRPr="008B16DB" w:rsidRDefault="008A5F3B" w:rsidP="008A5F3B">
      <w:pPr>
        <w:rPr>
          <w:b/>
          <w:sz w:val="20"/>
          <w:u w:val="single"/>
        </w:rPr>
      </w:pPr>
      <w:r w:rsidRPr="008B16DB">
        <w:rPr>
          <w:rStyle w:val="11111AAAAStyleUnderline"/>
        </w:rPr>
        <w:t>Some</w:t>
      </w:r>
      <w:r w:rsidRPr="008B16DB">
        <w:t xml:space="preserve"> observers have </w:t>
      </w:r>
      <w:r w:rsidRPr="008B16DB">
        <w:rPr>
          <w:rStyle w:val="11111AAAAStyleUnderline"/>
        </w:rPr>
        <w:t>insisted</w:t>
      </w:r>
      <w:r w:rsidRPr="008B16DB">
        <w:t xml:space="preserve"> that </w:t>
      </w:r>
      <w:r w:rsidRPr="008B16DB">
        <w:rPr>
          <w:rStyle w:val="11111AAAAStyleUnderline"/>
        </w:rPr>
        <w:t>it would be “easy”</w:t>
      </w:r>
      <w:r w:rsidRPr="008B16DB">
        <w:t xml:space="preserve"> for terrorists </w:t>
      </w:r>
      <w:r w:rsidRPr="008B16DB">
        <w:rPr>
          <w:rStyle w:val="11111AAAAStyleUnderline"/>
        </w:rPr>
        <w:t xml:space="preserve">to assemble a </w:t>
      </w:r>
      <w:r w:rsidRPr="008B16DB">
        <w:rPr>
          <w:rStyle w:val="Emphasis"/>
        </w:rPr>
        <w:t>crude bomb</w:t>
      </w:r>
      <w:r w:rsidRPr="008B16DB">
        <w:t xml:space="preserve"> if they could get enough fissile material.52 </w:t>
      </w:r>
      <w:r w:rsidRPr="008B16DB">
        <w:rPr>
          <w:rStyle w:val="11111AAAAStyleUnderline"/>
        </w:rPr>
        <w:t>However</w:t>
      </w:r>
      <w:r w:rsidRPr="008B16DB">
        <w:t xml:space="preserve">, Christoph Wirz and Emmanuel Egger, two </w:t>
      </w:r>
      <w:r w:rsidRPr="008B16DB">
        <w:rPr>
          <w:rStyle w:val="11111AAAAStyleUnderline"/>
        </w:rPr>
        <w:t>senior physicists</w:t>
      </w:r>
      <w:r w:rsidRPr="008B16DB">
        <w:t xml:space="preserve"> in charge of nuclear issues at Switzerland’s Spiez Laboratory, </w:t>
      </w:r>
      <w:r w:rsidRPr="008B16DB">
        <w:rPr>
          <w:rStyle w:val="11111AAAAStyleUnderline"/>
        </w:rPr>
        <w:t xml:space="preserve">conclude that the task “could </w:t>
      </w:r>
      <w:r w:rsidRPr="008B16DB">
        <w:rPr>
          <w:rStyle w:val="Emphasis"/>
        </w:rPr>
        <w:t>hardly be accomplished</w:t>
      </w:r>
      <w:r w:rsidRPr="008B16DB">
        <w:rPr>
          <w:rStyle w:val="11111AAAAStyleUnderline"/>
        </w:rPr>
        <w:t xml:space="preserve"> by a subnational group.”</w:t>
      </w:r>
      <w:r w:rsidRPr="008B16DB">
        <w:t xml:space="preserve"> They point out that </w:t>
      </w:r>
      <w:r w:rsidRPr="008B16DB">
        <w:rPr>
          <w:rStyle w:val="Emphasis"/>
          <w:highlight w:val="yellow"/>
        </w:rPr>
        <w:t>precise blueprints</w:t>
      </w:r>
      <w:r w:rsidRPr="008B16DB">
        <w:rPr>
          <w:rStyle w:val="11111AAAAStyleUnderline"/>
          <w:highlight w:val="yellow"/>
        </w:rPr>
        <w:t xml:space="preserve"> are required</w:t>
      </w:r>
      <w:r w:rsidRPr="008B16DB">
        <w:t xml:space="preserve">, not just sketches and general ideas, </w:t>
      </w:r>
      <w:r w:rsidRPr="008B16DB">
        <w:rPr>
          <w:rStyle w:val="11111AAAAStyleUnderline"/>
        </w:rPr>
        <w:t xml:space="preserve">and that even with a good blueprint, the terrorist group “would most certainly be forced to </w:t>
      </w:r>
      <w:r w:rsidRPr="008B16DB">
        <w:rPr>
          <w:rStyle w:val="Emphasis"/>
        </w:rPr>
        <w:t>redesign</w:t>
      </w:r>
      <w:r w:rsidRPr="008B16DB">
        <w:rPr>
          <w:rStyle w:val="11111AAAAStyleUnderline"/>
        </w:rPr>
        <w:t>.”</w:t>
      </w:r>
      <w:r w:rsidRPr="008B16DB">
        <w:t xml:space="preserve"> They also stress that </w:t>
      </w:r>
      <w:r w:rsidRPr="008B16DB">
        <w:rPr>
          <w:rStyle w:val="11111AAAAStyleUnderline"/>
        </w:rPr>
        <w:t xml:space="preserve">the </w:t>
      </w:r>
      <w:r w:rsidRPr="008B16DB">
        <w:rPr>
          <w:rStyle w:val="11111AAAAStyleUnderline"/>
          <w:highlight w:val="yellow"/>
        </w:rPr>
        <w:t>work</w:t>
      </w:r>
      <w:r w:rsidRPr="008B16DB">
        <w:rPr>
          <w:rStyle w:val="11111AAAAStyleUnderline"/>
        </w:rPr>
        <w:t xml:space="preserve">, far from being “easy,” </w:t>
      </w:r>
      <w:r w:rsidRPr="008B16DB">
        <w:rPr>
          <w:rStyle w:val="11111AAAAStyleUnderline"/>
          <w:highlight w:val="yellow"/>
        </w:rPr>
        <w:t>is</w:t>
      </w:r>
      <w:r w:rsidRPr="008B16DB">
        <w:rPr>
          <w:rStyle w:val="11111AAAAStyleUnderline"/>
        </w:rPr>
        <w:t xml:space="preserve"> difficult, dangerous, and </w:t>
      </w:r>
      <w:r w:rsidRPr="008B16DB">
        <w:rPr>
          <w:rStyle w:val="Emphasis"/>
        </w:rPr>
        <w:t xml:space="preserve">extremely </w:t>
      </w:r>
      <w:r w:rsidRPr="008B16DB">
        <w:rPr>
          <w:rStyle w:val="Emphasis"/>
          <w:highlight w:val="yellow"/>
        </w:rPr>
        <w:t>exacting</w:t>
      </w:r>
      <w:r w:rsidRPr="008B16DB">
        <w:rPr>
          <w:rStyle w:val="11111AAAAStyleUnderline"/>
          <w:highlight w:val="yellow"/>
        </w:rPr>
        <w:t xml:space="preserve"> and</w:t>
      </w:r>
      <w:r w:rsidRPr="008B16DB">
        <w:rPr>
          <w:rStyle w:val="11111AAAAStyleUnderline"/>
        </w:rPr>
        <w:t xml:space="preserve"> that the </w:t>
      </w:r>
      <w:r w:rsidRPr="008B16DB">
        <w:rPr>
          <w:rStyle w:val="Emphasis"/>
        </w:rPr>
        <w:t xml:space="preserve">technical </w:t>
      </w:r>
      <w:r w:rsidRPr="008B16DB">
        <w:rPr>
          <w:rStyle w:val="Emphasis"/>
          <w:highlight w:val="yellow"/>
        </w:rPr>
        <w:t>requirements</w:t>
      </w:r>
      <w:r w:rsidRPr="008B16DB">
        <w:rPr>
          <w:rStyle w:val="11111AAAAStyleUnderline"/>
          <w:highlight w:val="yellow"/>
        </w:rPr>
        <w:t xml:space="preserve"> “in </w:t>
      </w:r>
      <w:r w:rsidRPr="008B16DB">
        <w:rPr>
          <w:rStyle w:val="Emphasis"/>
          <w:highlight w:val="yellow"/>
        </w:rPr>
        <w:t>several fields</w:t>
      </w:r>
      <w:r w:rsidRPr="008B16DB">
        <w:rPr>
          <w:rStyle w:val="11111AAAAStyleUnderline"/>
          <w:highlight w:val="yellow"/>
        </w:rPr>
        <w:t xml:space="preserve"> verge on</w:t>
      </w:r>
      <w:r w:rsidRPr="008B16DB">
        <w:rPr>
          <w:rStyle w:val="11111AAAAStyleUnderline"/>
        </w:rPr>
        <w:t xml:space="preserve"> the </w:t>
      </w:r>
      <w:r w:rsidRPr="008B16DB">
        <w:rPr>
          <w:rStyle w:val="Emphasis"/>
          <w:highlight w:val="yellow"/>
        </w:rPr>
        <w:t>unfeasible</w:t>
      </w:r>
      <w:r w:rsidRPr="008B16DB">
        <w:rPr>
          <w:rStyle w:val="11111AAAAStyleUnderline"/>
        </w:rPr>
        <w:t>.“</w:t>
      </w:r>
      <w:r w:rsidRPr="008B16DB">
        <w:t>53</w:t>
      </w:r>
    </w:p>
    <w:p w14:paraId="6DCD7F57" w14:textId="77777777" w:rsidR="008A5F3B" w:rsidRPr="008B16DB" w:rsidRDefault="008A5F3B" w:rsidP="008A5F3B">
      <w:r w:rsidRPr="008B16DB">
        <w:t xml:space="preserve">Los Alamos research director Younger makes a similar argument, expressing his amazement at </w:t>
      </w:r>
      <w:r w:rsidRPr="008B16DB">
        <w:rPr>
          <w:rStyle w:val="11111AAAAStyleUnderline"/>
        </w:rPr>
        <w:t>“</w:t>
      </w:r>
      <w:r w:rsidRPr="008B16DB">
        <w:rPr>
          <w:rStyle w:val="Emphasis"/>
        </w:rPr>
        <w:t>self</w:t>
      </w:r>
      <w:r w:rsidRPr="008B16DB">
        <w:rPr>
          <w:rStyle w:val="Emphasis"/>
          <w:rFonts w:ascii="Cambria Math" w:hAnsi="Cambria Math" w:cs="Cambria Math"/>
        </w:rPr>
        <w:t>‐</w:t>
      </w:r>
      <w:r w:rsidRPr="008B16DB">
        <w:rPr>
          <w:rStyle w:val="Emphasis"/>
        </w:rPr>
        <w:t>​declared ‘nuclear weapons experts</w:t>
      </w:r>
      <w:r w:rsidRPr="008B16DB">
        <w:rPr>
          <w:rStyle w:val="11111AAAAStyleUnderline"/>
        </w:rPr>
        <w:t xml:space="preserve">,’ many of whom have </w:t>
      </w:r>
      <w:r w:rsidRPr="008B16DB">
        <w:rPr>
          <w:rStyle w:val="Emphasis"/>
        </w:rPr>
        <w:t>never seen a real nuclear weapon</w:t>
      </w:r>
      <w:r w:rsidRPr="008B16DB">
        <w:rPr>
          <w:rStyle w:val="11111AAAAStyleUnderline"/>
        </w:rPr>
        <w:t>,” who “hold forth on how easy it is to make a functioning nuclear explosive.”</w:t>
      </w:r>
      <w:r w:rsidRPr="008B16DB">
        <w:t xml:space="preser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w:t>
      </w:r>
      <w:r w:rsidRPr="008B16DB">
        <w:rPr>
          <w:rFonts w:ascii="Cambria Math" w:hAnsi="Cambria Math" w:cs="Cambria Math"/>
        </w:rPr>
        <w:t>‐</w:t>
      </w:r>
      <w:r w:rsidRPr="008B16DB">
        <w:t>​fetched at best.“54</w:t>
      </w:r>
    </w:p>
    <w:p w14:paraId="7F9B1E91" w14:textId="77777777" w:rsidR="008A5F3B" w:rsidRPr="008B16DB" w:rsidRDefault="008A5F3B" w:rsidP="008A5F3B">
      <w:r w:rsidRPr="008B16DB">
        <w:t>Under the best of circumstances, the process could take months or even a year or more, and it would all, of course, have to be carried out in utter secret even while local and international security police are likely to be on the intense prowl. In addition, people, or criminal gangs, in the area may observe with increasing curiosity and puzzlement the constant comings and goings of technicians unlikely to be locals.</w:t>
      </w:r>
    </w:p>
    <w:p w14:paraId="7CF0AB84" w14:textId="77777777" w:rsidR="008A5F3B" w:rsidRPr="008B16DB" w:rsidRDefault="008A5F3B" w:rsidP="008A5F3B">
      <w:r w:rsidRPr="008B16DB">
        <w:t>The process of fabricating a nuclear device requires, then,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wind of the project over the months, or even years, it takes to pull off.</w:t>
      </w:r>
    </w:p>
    <w:p w14:paraId="37F0D71F" w14:textId="77777777" w:rsidR="008A5F3B" w:rsidRPr="008B16DB" w:rsidRDefault="008A5F3B" w:rsidP="008A5F3B">
      <w:r w:rsidRPr="008B16DB">
        <w:t>The finished product could weigh a ton or more. Encased in lead shielding to mask radioactive emissions, it would then have to be transported to, as well as smuggled into, the relevant target country. Then, the enormous package would have to be received within the target country by a group of collaborators who are at once totally dedicated and technically proficient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p>
    <w:p w14:paraId="2D7996F5" w14:textId="77777777" w:rsidR="008A5F3B" w:rsidRPr="008B16DB" w:rsidRDefault="008A5F3B" w:rsidP="008A5F3B">
      <w:r w:rsidRPr="008B16DB">
        <w:rPr>
          <w:rStyle w:val="11111AAAAStyleUnderline"/>
        </w:rPr>
        <w:t xml:space="preserve">The </w:t>
      </w:r>
      <w:r w:rsidRPr="008B16DB">
        <w:rPr>
          <w:rStyle w:val="Emphasis"/>
          <w:highlight w:val="yellow"/>
        </w:rPr>
        <w:t>financial costs</w:t>
      </w:r>
      <w:r w:rsidRPr="008B16DB">
        <w:rPr>
          <w:rStyle w:val="11111AAAAStyleUnderline"/>
        </w:rPr>
        <w:t xml:space="preserve"> of the extended operation in its cumulating entirety could </w:t>
      </w:r>
      <w:r w:rsidRPr="008B16DB">
        <w:rPr>
          <w:rStyle w:val="11111AAAAStyleUnderline"/>
          <w:highlight w:val="yellow"/>
        </w:rPr>
        <w:t xml:space="preserve">become </w:t>
      </w:r>
      <w:r w:rsidRPr="008B16DB">
        <w:rPr>
          <w:rStyle w:val="Emphasis"/>
          <w:highlight w:val="yellow"/>
        </w:rPr>
        <w:t>monumental</w:t>
      </w:r>
      <w:r w:rsidRPr="008B16DB">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2CA0EE8D" w14:textId="77777777" w:rsidR="008A5F3B" w:rsidRPr="008B16DB" w:rsidRDefault="008A5F3B" w:rsidP="008A5F3B"/>
    <w:p w14:paraId="34EC5DE2" w14:textId="77777777" w:rsidR="008A5F3B" w:rsidRPr="008B16DB" w:rsidRDefault="008A5F3B" w:rsidP="008A5F3B"/>
    <w:p w14:paraId="6ADA6597" w14:textId="77777777" w:rsidR="008A5F3B" w:rsidRPr="00395319" w:rsidRDefault="008A5F3B" w:rsidP="008A5F3B"/>
    <w:p w14:paraId="57783E6D" w14:textId="77777777" w:rsidR="008A5F3B" w:rsidRPr="005477AA" w:rsidRDefault="008A5F3B" w:rsidP="008A5F3B">
      <w:pPr>
        <w:pStyle w:val="Heading3"/>
        <w:rPr>
          <w:rFonts w:cs="Arial"/>
        </w:rPr>
      </w:pPr>
      <w:bookmarkStart w:id="4" w:name="_Hlk214107635"/>
      <w:r>
        <w:rPr>
          <w:rFonts w:cs="Arial"/>
        </w:rPr>
        <w:t>Disease D: 2NC</w:t>
      </w:r>
    </w:p>
    <w:p w14:paraId="3AFFBD14" w14:textId="77777777" w:rsidR="008A5F3B" w:rsidRDefault="008A5F3B" w:rsidP="008A5F3B"/>
    <w:p w14:paraId="00058E2C" w14:textId="77777777" w:rsidR="008A5F3B" w:rsidRDefault="008A5F3B" w:rsidP="008A5F3B">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t xml:space="preserve"> </w:t>
      </w:r>
    </w:p>
    <w:p w14:paraId="702BE2A8" w14:textId="77777777" w:rsidR="008A5F3B" w:rsidRDefault="008A5F3B" w:rsidP="008A5F3B">
      <w:r w:rsidRPr="000B0580">
        <w:rPr>
          <w:rStyle w:val="Style13ptBold"/>
        </w:rPr>
        <w:t xml:space="preserve">Thorstad </w:t>
      </w:r>
      <w:r>
        <w:rPr>
          <w:rStyle w:val="Style13ptBold"/>
        </w:rPr>
        <w:t>23</w:t>
      </w:r>
      <w:r>
        <w:t xml:space="preserve"> (David Thorstad PhD, Assistant Professor of Philosophy at Vanderbilt University; 7-8-2023; "Exaggerating the risks (Part 9: Biorisk"; Reflective altruism; doα: 9-16-2025) https://reflectivealtruism.com/2023/07/08/exaggerating-the-risks-part-9-biorisk-grounds-for-doubt/</w:t>
      </w:r>
    </w:p>
    <w:p w14:paraId="5EA33B78" w14:textId="77777777" w:rsidR="008A5F3B" w:rsidRPr="000B0580" w:rsidRDefault="008A5F3B" w:rsidP="008A5F3B"/>
    <w:p w14:paraId="372D5CB6" w14:textId="77777777" w:rsidR="008A5F3B" w:rsidRPr="00F949F9" w:rsidRDefault="008A5F3B" w:rsidP="008A5F3B">
      <w:r w:rsidRPr="00F949F9">
        <w:t xml:space="preserve">In the meantime, I want to give some initial reasons for </w:t>
      </w:r>
      <w:r w:rsidRPr="00601A69">
        <w:rPr>
          <w:rStyle w:val="11111AAAAStyleUnderline"/>
        </w:rPr>
        <w:t>skepticism about existential biorisk</w:t>
      </w:r>
      <w:r w:rsidRPr="00F949F9">
        <w:t xml:space="preserve">.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7E4178">
        <w:rPr>
          <w:rStyle w:val="Emphasis"/>
          <w:highlight w:val="yellow"/>
        </w:rPr>
        <w:t>many are skeptical</w:t>
      </w:r>
      <w:r w:rsidRPr="007E4178">
        <w:rPr>
          <w:rStyle w:val="11111AAAAStyleUnderline"/>
          <w:highlight w:val="yellow"/>
        </w:rPr>
        <w:t xml:space="preserve"> of existential biorisk</w:t>
      </w:r>
      <w:r w:rsidRPr="00F949F9">
        <w:t xml:space="preserve"> </w:t>
      </w:r>
      <w:r w:rsidRPr="00601A69">
        <w:rPr>
          <w:rStyle w:val="11111AAAAStyleUnderline"/>
        </w:rPr>
        <w:t>claims.</w:t>
      </w:r>
    </w:p>
    <w:p w14:paraId="624A7E18" w14:textId="77777777" w:rsidR="008A5F3B" w:rsidRPr="00F949F9" w:rsidRDefault="008A5F3B" w:rsidP="008A5F3B">
      <w:r w:rsidRPr="00F949F9">
        <w:t>3. The difficulty of the problem</w:t>
      </w:r>
    </w:p>
    <w:p w14:paraId="5ED43F99" w14:textId="77777777" w:rsidR="008A5F3B" w:rsidRPr="00F949F9" w:rsidRDefault="008A5F3B" w:rsidP="008A5F3B">
      <w:r w:rsidRPr="00F949F9">
        <w:t xml:space="preserve">The main reason why scientists and policymakers are skeptical of existential biorisk is that </w:t>
      </w:r>
      <w:r w:rsidRPr="00F949F9">
        <w:rPr>
          <w:rStyle w:val="11111AAAAStyleUnderline"/>
        </w:rPr>
        <w:t xml:space="preserve">it is terribly hard to engineer a pandemic that kills </w:t>
      </w:r>
      <w:r w:rsidRPr="00F949F9">
        <w:rPr>
          <w:rStyle w:val="Emphasis"/>
        </w:rPr>
        <w:t>everyone</w:t>
      </w:r>
      <w:r w:rsidRPr="00F949F9">
        <w:t>.</w:t>
      </w:r>
    </w:p>
    <w:p w14:paraId="0F98CB78" w14:textId="77777777" w:rsidR="008A5F3B" w:rsidRPr="00F949F9" w:rsidRDefault="008A5F3B" w:rsidP="008A5F3B">
      <w:r w:rsidRPr="00F949F9">
        <w:t xml:space="preserve">First, </w:t>
      </w:r>
      <w:r w:rsidRPr="007E4178">
        <w:rPr>
          <w:rStyle w:val="11111AAAAStyleUnderline"/>
          <w:highlight w:val="yellow"/>
        </w:rPr>
        <w:t xml:space="preserve">you would need to reach </w:t>
      </w:r>
      <w:r w:rsidRPr="007E4178">
        <w:rPr>
          <w:rStyle w:val="Emphasis"/>
          <w:highlight w:val="yellow"/>
        </w:rPr>
        <w:t>everyone</w:t>
      </w:r>
      <w:r w:rsidRPr="00F949F9">
        <w:t xml:space="preserve">. </w:t>
      </w:r>
      <w:r w:rsidRPr="00F949F9">
        <w:rPr>
          <w:rStyle w:val="11111AAAAStyleUnderline"/>
        </w:rPr>
        <w:t xml:space="preserve">The virus would have to be transmitted to the most </w:t>
      </w:r>
      <w:r w:rsidRPr="00F949F9">
        <w:rPr>
          <w:rStyle w:val="Emphasis"/>
        </w:rPr>
        <w:t>rural</w:t>
      </w:r>
      <w:r w:rsidRPr="00F949F9">
        <w:rPr>
          <w:rStyle w:val="11111AAAAStyleUnderline"/>
        </w:rPr>
        <w:t xml:space="preserve"> and </w:t>
      </w:r>
      <w:r w:rsidRPr="00F949F9">
        <w:rPr>
          <w:rStyle w:val="Emphasis"/>
        </w:rPr>
        <w:t>isolated corners</w:t>
      </w:r>
      <w:r w:rsidRPr="00F949F9">
        <w:t xml:space="preserve"> of the earth; to </w:t>
      </w:r>
      <w:r w:rsidRPr="007E4178">
        <w:rPr>
          <w:rStyle w:val="Emphasis"/>
          <w:highlight w:val="yellow"/>
        </w:rPr>
        <w:t>antarctic</w:t>
      </w:r>
      <w:r w:rsidRPr="00F949F9">
        <w:t xml:space="preserve"> research </w:t>
      </w:r>
      <w:r w:rsidRPr="007E4178">
        <w:rPr>
          <w:rStyle w:val="Emphasis"/>
          <w:highlight w:val="yellow"/>
        </w:rPr>
        <w:t>stations</w:t>
      </w:r>
      <w:r w:rsidRPr="00F949F9">
        <w:t xml:space="preserve">; to </w:t>
      </w:r>
      <w:r w:rsidRPr="007E4178">
        <w:rPr>
          <w:rStyle w:val="Emphasis"/>
          <w:highlight w:val="yellow"/>
        </w:rPr>
        <w:t>ships</w:t>
      </w:r>
      <w:r w:rsidRPr="00F949F9">
        <w:rPr>
          <w:rStyle w:val="11111AAAAStyleUnderline"/>
        </w:rPr>
        <w:t xml:space="preserve"> at sea</w:t>
      </w:r>
      <w:r w:rsidRPr="00F949F9">
        <w:t xml:space="preserve">, </w:t>
      </w:r>
      <w:r w:rsidRPr="00F949F9">
        <w:rPr>
          <w:rStyle w:val="11111AAAAStyleUnderline"/>
        </w:rPr>
        <w:t xml:space="preserve">including </w:t>
      </w:r>
      <w:r w:rsidRPr="007E4178">
        <w:rPr>
          <w:rStyle w:val="Emphasis"/>
          <w:highlight w:val="yellow"/>
        </w:rPr>
        <w:t>nuclear sub</w:t>
      </w:r>
      <w:r w:rsidRPr="00F949F9">
        <w:t>marine</w:t>
      </w:r>
      <w:r w:rsidRPr="007E4178">
        <w:rPr>
          <w:rStyle w:val="Emphasis"/>
          <w:highlight w:val="yellow"/>
        </w:rPr>
        <w:t>s</w:t>
      </w:r>
      <w:r w:rsidRPr="00F949F9">
        <w:t xml:space="preserve"> on uncharted, long-term and isolated paths; to </w:t>
      </w:r>
      <w:r w:rsidRPr="007C319C">
        <w:rPr>
          <w:rStyle w:val="Emphasis"/>
        </w:rPr>
        <w:t xml:space="preserve">doomsday </w:t>
      </w:r>
      <w:r w:rsidRPr="007E4178">
        <w:rPr>
          <w:rStyle w:val="Emphasis"/>
          <w:highlight w:val="yellow"/>
        </w:rPr>
        <w:t>preppers</w:t>
      </w:r>
      <w:r w:rsidRPr="00F949F9">
        <w:rPr>
          <w:rStyle w:val="11111AAAAStyleUnderline"/>
        </w:rPr>
        <w:t xml:space="preserve"> in</w:t>
      </w:r>
      <w:r w:rsidRPr="00F949F9">
        <w:t xml:space="preserve"> their </w:t>
      </w:r>
      <w:r w:rsidRPr="00F949F9">
        <w:rPr>
          <w:rStyle w:val="Emphasis"/>
        </w:rPr>
        <w:t>bunkers</w:t>
      </w:r>
      <w:r w:rsidRPr="00F949F9">
        <w:t xml:space="preserve">; to hermits and </w:t>
      </w:r>
      <w:r w:rsidRPr="007E4178">
        <w:rPr>
          <w:rStyle w:val="Emphasis"/>
          <w:highlight w:val="yellow"/>
        </w:rPr>
        <w:t>uncontacted tribes</w:t>
      </w:r>
      <w:r w:rsidRPr="00F949F9">
        <w:t xml:space="preserve">; to </w:t>
      </w:r>
      <w:r w:rsidRPr="007E4178">
        <w:rPr>
          <w:rStyle w:val="Emphasis"/>
          <w:highlight w:val="yellow"/>
        </w:rPr>
        <w:t>astronauts</w:t>
      </w:r>
      <w:r w:rsidRPr="00F949F9">
        <w:rPr>
          <w:rStyle w:val="11111AAAAStyleUnderline"/>
        </w:rPr>
        <w:t xml:space="preserve"> in space</w:t>
      </w:r>
      <w:r w:rsidRPr="00F949F9">
        <w:t xml:space="preserve">; to each new child born every second; </w:t>
      </w:r>
      <w:r w:rsidRPr="00F949F9">
        <w:rPr>
          <w:rStyle w:val="11111AAAAStyleUnderline"/>
        </w:rPr>
        <w:t xml:space="preserve">to </w:t>
      </w:r>
      <w:r w:rsidRPr="00F949F9">
        <w:rPr>
          <w:rStyle w:val="Emphasis"/>
        </w:rPr>
        <w:t>island</w:t>
      </w:r>
      <w:r w:rsidRPr="00F949F9">
        <w:rPr>
          <w:rStyle w:val="11111AAAAStyleUnderline"/>
        </w:rPr>
        <w:t xml:space="preserve"> nations</w:t>
      </w:r>
      <w:r w:rsidRPr="00F949F9">
        <w:t xml:space="preserve">; and so on. And you would need a transmission mechanism that could spread the virus this far without being detected: otherwise, </w:t>
      </w:r>
      <w:r w:rsidRPr="00F949F9">
        <w:rPr>
          <w:rStyle w:val="11111AAAAStyleUnderline"/>
        </w:rPr>
        <w:t xml:space="preserve">those with the means would be </w:t>
      </w:r>
      <w:r w:rsidRPr="00F949F9">
        <w:rPr>
          <w:rStyle w:val="Emphasis"/>
        </w:rPr>
        <w:t>whisked away</w:t>
      </w:r>
      <w:r w:rsidRPr="00F949F9">
        <w:rPr>
          <w:rStyle w:val="11111AAAAStyleUnderline"/>
        </w:rPr>
        <w:t xml:space="preserve"> to safety</w:t>
      </w:r>
      <w:r w:rsidRPr="00F949F9">
        <w:t xml:space="preserve"> and might well survive.</w:t>
      </w:r>
    </w:p>
    <w:p w14:paraId="73C269DF" w14:textId="77777777" w:rsidR="008A5F3B" w:rsidRPr="00F949F9" w:rsidRDefault="008A5F3B" w:rsidP="008A5F3B">
      <w:r w:rsidRPr="00F949F9">
        <w:t xml:space="preserve">Second, </w:t>
      </w:r>
      <w:r w:rsidRPr="007E4178">
        <w:rPr>
          <w:rStyle w:val="11111AAAAStyleUnderline"/>
          <w:highlight w:val="yellow"/>
        </w:rPr>
        <w:t>you would need a virus that was</w:t>
      </w:r>
      <w:r w:rsidRPr="00F949F9">
        <w:rPr>
          <w:rStyle w:val="11111AAAAStyleUnderline"/>
        </w:rPr>
        <w:t xml:space="preserve"> </w:t>
      </w:r>
      <w:r w:rsidRPr="00F949F9">
        <w:rPr>
          <w:rStyle w:val="Emphasis"/>
        </w:rPr>
        <w:t xml:space="preserve">virtually </w:t>
      </w:r>
      <w:r w:rsidRPr="007E4178">
        <w:rPr>
          <w:rStyle w:val="Emphasis"/>
          <w:highlight w:val="yellow"/>
        </w:rPr>
        <w:t>undetectable</w:t>
      </w:r>
      <w:r w:rsidRPr="00F949F9">
        <w:rPr>
          <w:rStyle w:val="11111AAAAStyleUnderline"/>
        </w:rPr>
        <w:t xml:space="preserve"> until </w:t>
      </w:r>
      <w:r w:rsidRPr="00F949F9">
        <w:rPr>
          <w:rStyle w:val="Emphasis"/>
        </w:rPr>
        <w:t>all</w:t>
      </w:r>
      <w:r w:rsidRPr="00F949F9">
        <w:t xml:space="preserve">, or </w:t>
      </w:r>
      <w:r w:rsidRPr="00F949F9">
        <w:rPr>
          <w:rStyle w:val="11111AAAAStyleUnderline"/>
        </w:rPr>
        <w:t xml:space="preserve">nearly all humans had </w:t>
      </w:r>
      <w:r w:rsidRPr="00F949F9">
        <w:rPr>
          <w:rStyle w:val="Emphasis"/>
        </w:rPr>
        <w:t>been infected</w:t>
      </w:r>
      <w:r w:rsidRPr="00F949F9">
        <w:t>. That conflicts in a stark way with the goal of producing a virus that is 100% lethal, since lethal viruses tend to leave a trace as they spread through a population.</w:t>
      </w:r>
    </w:p>
    <w:p w14:paraId="04648175" w14:textId="77777777" w:rsidR="008A5F3B" w:rsidRPr="00F949F9" w:rsidRDefault="008A5F3B" w:rsidP="008A5F3B">
      <w:r w:rsidRPr="00F949F9">
        <w:t xml:space="preserve">Third, </w:t>
      </w:r>
      <w:r w:rsidRPr="00F949F9">
        <w:rPr>
          <w:rStyle w:val="11111AAAAStyleUnderline"/>
        </w:rPr>
        <w:t xml:space="preserve">you would need a virus that is </w:t>
      </w:r>
      <w:r w:rsidRPr="00F949F9">
        <w:rPr>
          <w:rStyle w:val="Emphasis"/>
        </w:rPr>
        <w:t>unprecedentedly infectious</w:t>
      </w:r>
      <w:r w:rsidRPr="00F949F9">
        <w:t xml:space="preserve">. </w:t>
      </w:r>
      <w:r w:rsidRPr="007E4178">
        <w:rPr>
          <w:rStyle w:val="11111AAAAStyleUnderline"/>
          <w:highlight w:val="yellow"/>
        </w:rPr>
        <w:t>The virus would need to be</w:t>
      </w:r>
      <w:r w:rsidRPr="00F949F9">
        <w:rPr>
          <w:rStyle w:val="11111AAAAStyleUnderline"/>
        </w:rPr>
        <w:t xml:space="preserve"> capable of being </w:t>
      </w:r>
      <w:r w:rsidRPr="007E4178">
        <w:rPr>
          <w:rStyle w:val="Emphasis"/>
          <w:highlight w:val="yellow"/>
        </w:rPr>
        <w:t>transmitted</w:t>
      </w:r>
      <w:r w:rsidRPr="00F949F9">
        <w:rPr>
          <w:rStyle w:val="11111AAAAStyleUnderline"/>
        </w:rPr>
        <w:t xml:space="preserve">, </w:t>
      </w:r>
      <w:r w:rsidRPr="00F949F9">
        <w:rPr>
          <w:rStyle w:val="Emphasis"/>
        </w:rPr>
        <w:t>without fail</w:t>
      </w:r>
      <w:r w:rsidRPr="00F949F9">
        <w:t xml:space="preserve">, </w:t>
      </w:r>
      <w:r w:rsidRPr="007E4178">
        <w:rPr>
          <w:rStyle w:val="11111AAAAStyleUnderline"/>
          <w:highlight w:val="yellow"/>
        </w:rPr>
        <w:t xml:space="preserve">to </w:t>
      </w:r>
      <w:r w:rsidRPr="007E4178">
        <w:rPr>
          <w:rStyle w:val="Emphasis"/>
          <w:highlight w:val="yellow"/>
        </w:rPr>
        <w:t>every human</w:t>
      </w:r>
      <w:r w:rsidRPr="00F949F9">
        <w:t xml:space="preserve"> being </w:t>
      </w:r>
      <w:r w:rsidRPr="007E4178">
        <w:rPr>
          <w:rStyle w:val="11111AAAAStyleUnderline"/>
          <w:highlight w:val="yellow"/>
        </w:rPr>
        <w:t xml:space="preserve">on the </w:t>
      </w:r>
      <w:r w:rsidRPr="007E4178">
        <w:rPr>
          <w:rStyle w:val="Emphasis"/>
          <w:highlight w:val="yellow"/>
        </w:rPr>
        <w:t>planet</w:t>
      </w:r>
      <w:r w:rsidRPr="00F949F9">
        <w:t>, in sufficient quantities to actually make them sick</w:t>
      </w:r>
      <w:r w:rsidRPr="007C319C">
        <w:t xml:space="preserve">. </w:t>
      </w:r>
      <w:r w:rsidRPr="007C319C">
        <w:rPr>
          <w:rStyle w:val="11111AAAAStyleUnderline"/>
        </w:rPr>
        <w:t xml:space="preserve">It would need to </w:t>
      </w:r>
      <w:r w:rsidRPr="007E4178">
        <w:rPr>
          <w:rStyle w:val="11111AAAAStyleUnderline"/>
          <w:highlight w:val="yellow"/>
        </w:rPr>
        <w:t xml:space="preserve">avoid </w:t>
      </w:r>
      <w:r w:rsidRPr="007E4178">
        <w:rPr>
          <w:rStyle w:val="Emphasis"/>
          <w:highlight w:val="yellow"/>
        </w:rPr>
        <w:t>respirators</w:t>
      </w:r>
      <w:r w:rsidRPr="00F949F9">
        <w:t xml:space="preserve"> and other forms of protective equipment. </w:t>
      </w:r>
      <w:r w:rsidRPr="007E4178">
        <w:rPr>
          <w:rStyle w:val="11111AAAAStyleUnderline"/>
          <w:highlight w:val="yellow"/>
        </w:rPr>
        <w:t>And</w:t>
      </w:r>
      <w:r w:rsidRPr="00F949F9">
        <w:rPr>
          <w:rStyle w:val="11111AAAAStyleUnderline"/>
        </w:rPr>
        <w:t xml:space="preserve"> it would have to </w:t>
      </w:r>
      <w:r w:rsidRPr="007E4178">
        <w:rPr>
          <w:rStyle w:val="11111AAAAStyleUnderline"/>
          <w:highlight w:val="yellow"/>
        </w:rPr>
        <w:t>maintain</w:t>
      </w:r>
      <w:r w:rsidRPr="00F949F9">
        <w:rPr>
          <w:rStyle w:val="11111AAAAStyleUnderline"/>
        </w:rPr>
        <w:t xml:space="preserve"> its </w:t>
      </w:r>
      <w:r w:rsidRPr="007E4178">
        <w:rPr>
          <w:rStyle w:val="11111AAAAStyleUnderline"/>
          <w:highlight w:val="yellow"/>
        </w:rPr>
        <w:t>transmissibility through</w:t>
      </w:r>
      <w:r w:rsidRPr="00F949F9">
        <w:rPr>
          <w:rStyle w:val="11111AAAAStyleUnderline"/>
        </w:rPr>
        <w:t>out many generations</w:t>
      </w:r>
      <w:r w:rsidRPr="00F949F9">
        <w:t xml:space="preserve"> of </w:t>
      </w:r>
      <w:r w:rsidRPr="007E4178">
        <w:rPr>
          <w:rStyle w:val="Emphasis"/>
          <w:highlight w:val="yellow"/>
        </w:rPr>
        <w:t>mutation</w:t>
      </w:r>
      <w:r w:rsidRPr="00F949F9">
        <w:t>.</w:t>
      </w:r>
    </w:p>
    <w:p w14:paraId="1EC71948" w14:textId="77777777" w:rsidR="008A5F3B" w:rsidRPr="00F949F9" w:rsidRDefault="008A5F3B" w:rsidP="008A5F3B">
      <w:r w:rsidRPr="00F949F9">
        <w:t xml:space="preserve">Fourth, </w:t>
      </w:r>
      <w:r w:rsidRPr="00F949F9">
        <w:rPr>
          <w:rStyle w:val="11111AAAAStyleUnderline"/>
        </w:rPr>
        <w:t xml:space="preserve">you would need a virus that is </w:t>
      </w:r>
      <w:r w:rsidRPr="00F949F9">
        <w:rPr>
          <w:rStyle w:val="Emphasis"/>
        </w:rPr>
        <w:t>unprecedentedly lethal</w:t>
      </w:r>
      <w:r w:rsidRPr="00F949F9">
        <w:t xml:space="preserve">, </w:t>
      </w:r>
      <w:r w:rsidRPr="007E4178">
        <w:rPr>
          <w:rStyle w:val="11111AAAAStyleUnderline"/>
          <w:highlight w:val="yellow"/>
        </w:rPr>
        <w:t>killing not</w:t>
      </w:r>
      <w:r w:rsidRPr="00F949F9">
        <w:t xml:space="preserve"> 90%, </w:t>
      </w:r>
      <w:r w:rsidRPr="007E4178">
        <w:rPr>
          <w:rStyle w:val="Emphasis"/>
          <w:highlight w:val="yellow"/>
        </w:rPr>
        <w:t>99%</w:t>
      </w:r>
      <w:r w:rsidRPr="00F949F9">
        <w:t xml:space="preserve">, or 99.999% </w:t>
      </w:r>
      <w:r w:rsidRPr="007E4178">
        <w:rPr>
          <w:rStyle w:val="11111AAAAStyleUnderline"/>
          <w:highlight w:val="yellow"/>
        </w:rPr>
        <w:t>but</w:t>
      </w:r>
      <w:r w:rsidRPr="00F949F9">
        <w:t xml:space="preserve"> effectively </w:t>
      </w:r>
      <w:r w:rsidRPr="007E4178">
        <w:rPr>
          <w:rStyle w:val="Emphasis"/>
          <w:highlight w:val="yellow"/>
        </w:rPr>
        <w:t>all</w:t>
      </w:r>
      <w:r w:rsidRPr="00F949F9">
        <w:t xml:space="preserve"> of those infected by it, </w:t>
      </w:r>
      <w:r w:rsidRPr="007E4178">
        <w:rPr>
          <w:rStyle w:val="11111AAAAStyleUnderline"/>
          <w:highlight w:val="yellow"/>
        </w:rPr>
        <w:t>no matter their</w:t>
      </w:r>
      <w:r w:rsidRPr="00F949F9">
        <w:rPr>
          <w:rStyle w:val="11111AAAAStyleUnderline"/>
        </w:rPr>
        <w:t xml:space="preserve"> age, health, or </w:t>
      </w:r>
      <w:r w:rsidRPr="007E4178">
        <w:rPr>
          <w:rStyle w:val="Emphasis"/>
          <w:highlight w:val="yellow"/>
        </w:rPr>
        <w:t>genetic makeup</w:t>
      </w:r>
      <w:r w:rsidRPr="00F949F9">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721A656" w14:textId="77777777" w:rsidR="008A5F3B" w:rsidRPr="00873018" w:rsidRDefault="008A5F3B" w:rsidP="008A5F3B">
      <w:r w:rsidRPr="00F949F9">
        <w:t xml:space="preserve">Fifth, </w:t>
      </w:r>
      <w:r w:rsidRPr="007E4178">
        <w:rPr>
          <w:rStyle w:val="11111AAAAStyleUnderline"/>
          <w:highlight w:val="yellow"/>
        </w:rPr>
        <w:t>you would need to</w:t>
      </w:r>
      <w:r w:rsidRPr="00F949F9">
        <w:t xml:space="preserve"> find a way to </w:t>
      </w:r>
      <w:r w:rsidRPr="007E4178">
        <w:rPr>
          <w:rStyle w:val="11111AAAAStyleUnderline"/>
          <w:highlight w:val="yellow"/>
        </w:rPr>
        <w:t>evade</w:t>
      </w:r>
      <w:r w:rsidRPr="00F949F9">
        <w:rPr>
          <w:rStyle w:val="11111AAAAStyleUnderline"/>
        </w:rPr>
        <w:t xml:space="preserve"> </w:t>
      </w:r>
      <w:r w:rsidRPr="00F949F9">
        <w:rPr>
          <w:rStyle w:val="Emphasis"/>
        </w:rPr>
        <w:t>basic public health measures</w:t>
      </w:r>
      <w:r w:rsidRPr="00F949F9">
        <w:rPr>
          <w:rStyle w:val="11111AAAAStyleUnderline"/>
        </w:rPr>
        <w:t xml:space="preserve"> such as masking and </w:t>
      </w:r>
      <w:r w:rsidRPr="002A31DA">
        <w:rPr>
          <w:rStyle w:val="Emphasis"/>
        </w:rPr>
        <w:t xml:space="preserve">social </w:t>
      </w:r>
      <w:r w:rsidRPr="007E4178">
        <w:rPr>
          <w:rStyle w:val="Emphasis"/>
          <w:highlight w:val="yellow"/>
        </w:rPr>
        <w:t>distancing</w:t>
      </w:r>
      <w:r w:rsidRPr="00F949F9">
        <w:rPr>
          <w:rStyle w:val="11111AAAAStyleUnderline"/>
        </w:rPr>
        <w:t xml:space="preserve">. This isn’t as easy as it sounds. </w:t>
      </w:r>
      <w:r w:rsidRPr="007E4178">
        <w:rPr>
          <w:rStyle w:val="11111AAAAStyleUnderline"/>
          <w:highlight w:val="yellow"/>
        </w:rPr>
        <w:t xml:space="preserve">How do you transmit a virus to someone who </w:t>
      </w:r>
      <w:r w:rsidRPr="007E4178">
        <w:rPr>
          <w:rStyle w:val="Emphasis"/>
          <w:highlight w:val="yellow"/>
        </w:rPr>
        <w:t>doesn’t leave their house</w:t>
      </w:r>
      <w:r w:rsidRPr="007E4178">
        <w:rPr>
          <w:rStyle w:val="11111AAAAStyleUnderline"/>
          <w:highlight w:val="yellow"/>
        </w:rPr>
        <w:t>?</w:t>
      </w:r>
    </w:p>
    <w:p w14:paraId="40F72083" w14:textId="77777777" w:rsidR="008A5F3B" w:rsidRPr="00893A56" w:rsidRDefault="008A5F3B" w:rsidP="008A5F3B"/>
    <w:p w14:paraId="63A71150" w14:textId="77777777" w:rsidR="008A5F3B" w:rsidRPr="00F711F5" w:rsidRDefault="008A5F3B" w:rsidP="008A5F3B">
      <w:pPr>
        <w:pStyle w:val="Heading3"/>
      </w:pPr>
      <w:r w:rsidRPr="00F711F5">
        <w:t xml:space="preserve">D: </w:t>
      </w:r>
      <w:r>
        <w:t xml:space="preserve">Econ </w:t>
      </w:r>
      <w:r w:rsidRPr="00F711F5">
        <w:t>War—2NC</w:t>
      </w:r>
    </w:p>
    <w:p w14:paraId="1B500E18" w14:textId="77777777" w:rsidR="008A5F3B" w:rsidRPr="00F711F5" w:rsidRDefault="008A5F3B" w:rsidP="008A5F3B"/>
    <w:p w14:paraId="69397500" w14:textId="77777777" w:rsidR="008A5F3B" w:rsidRPr="00F73B8E" w:rsidRDefault="008A5F3B" w:rsidP="008A5F3B">
      <w:pPr>
        <w:pStyle w:val="Heading4"/>
      </w:pPr>
      <w:r w:rsidRPr="00F73B8E">
        <w:t>Most recent empirics debunk war myth</w:t>
      </w:r>
    </w:p>
    <w:p w14:paraId="5C4A6960" w14:textId="77777777" w:rsidR="008A5F3B" w:rsidRPr="00F711F5" w:rsidRDefault="008A5F3B" w:rsidP="008A5F3B">
      <w:r w:rsidRPr="00F711F5">
        <w:rPr>
          <w:rStyle w:val="Style13ptBold"/>
        </w:rPr>
        <w:t>Federle 24</w:t>
      </w:r>
      <w:r w:rsidRPr="00F711F5">
        <w:t xml:space="preserve"> (Dr. Jonathan Federle Ph.D., Research Fellow, Kiel Institute For The World Economy; Dr. André Meier, PhD, Economist, European Department, International Monetary Fund; Dr. Gernot J. Müller, PhD, Professor, Economics, University of Tuebingen; Dr. Willi Mutschler, PhD, Assistant Professor, Economics, University of Tübingen; Dr. Moritz Schularick, PhD, Professor, Economics; FEBRUARY 2024; "The Price of War"; Kiel Institute for the World Economy, Working Paper No. 2262.; doα: 9-13-2025) https://www.ifw-kiel.de/fileadmin/Dateiverwaltung/IfW-Publications/fis-import/d0eb758e-36d1-41d3-b642-317c195334d1-KWP2262_The_Price_of_War.pdf</w:t>
      </w:r>
    </w:p>
    <w:p w14:paraId="2DB962B1" w14:textId="77777777" w:rsidR="008A5F3B" w:rsidRPr="00F711F5" w:rsidRDefault="008A5F3B" w:rsidP="008A5F3B"/>
    <w:p w14:paraId="3C0BD979" w14:textId="77777777" w:rsidR="008A5F3B" w:rsidRPr="00F711F5" w:rsidRDefault="008A5F3B" w:rsidP="008A5F3B">
      <w:r w:rsidRPr="00F711F5">
        <w:t xml:space="preserve">In our analysis below, we seek to identify the macroeconomic effect of wars at a business cycle frequency. For this purpose, we assume that </w:t>
      </w:r>
      <w:r w:rsidRPr="00F711F5">
        <w:rPr>
          <w:rStyle w:val="11111AAAAStyleUnderline"/>
          <w:highlight w:val="yellow"/>
        </w:rPr>
        <w:t xml:space="preserve">wars are </w:t>
      </w:r>
      <w:r w:rsidRPr="00F711F5">
        <w:rPr>
          <w:rStyle w:val="Emphasis"/>
          <w:highlight w:val="yellow"/>
        </w:rPr>
        <w:t>largely exogenous</w:t>
      </w:r>
      <w:r w:rsidRPr="00F711F5">
        <w:rPr>
          <w:highlight w:val="yellow"/>
        </w:rPr>
        <w:t xml:space="preserve"> </w:t>
      </w:r>
      <w:r w:rsidRPr="00F711F5">
        <w:rPr>
          <w:rStyle w:val="11111AAAAStyleUnderline"/>
          <w:highlight w:val="yellow"/>
        </w:rPr>
        <w:t>to</w:t>
      </w:r>
      <w:r w:rsidRPr="00F711F5">
        <w:rPr>
          <w:rStyle w:val="11111AAAAStyleUnderline"/>
        </w:rPr>
        <w:t xml:space="preserve"> the </w:t>
      </w:r>
      <w:r w:rsidRPr="00F711F5">
        <w:rPr>
          <w:rStyle w:val="11111AAAAStyleUnderline"/>
          <w:highlight w:val="yellow"/>
        </w:rPr>
        <w:t>business cycle</w:t>
      </w:r>
      <w:r w:rsidRPr="00F711F5">
        <w:rPr>
          <w:rStyle w:val="11111AAAAStyleUnderline"/>
        </w:rPr>
        <w:t>.</w:t>
      </w:r>
      <w:r w:rsidRPr="00F711F5">
        <w:t xml:space="preserve"> A similar assumption is typically invoked for military spending in the literature on the fiscal transmission mechanism (see, for instance, Barro and Redlick, 2011; Ramey, 2011; Miyamoto, Nguyen and Sheremirov, 2019). </w:t>
      </w:r>
      <w:r w:rsidRPr="00F711F5">
        <w:rPr>
          <w:rStyle w:val="11111AAAAStyleUnderline"/>
        </w:rPr>
        <w:t>It is</w:t>
      </w:r>
      <w:r w:rsidRPr="00F711F5">
        <w:t xml:space="preserve"> also </w:t>
      </w:r>
      <w:r w:rsidRPr="00F711F5">
        <w:rPr>
          <w:rStyle w:val="Emphasis"/>
          <w:highlight w:val="yellow"/>
        </w:rPr>
        <w:t>consistent</w:t>
      </w:r>
      <w:r w:rsidRPr="00F711F5">
        <w:rPr>
          <w:highlight w:val="yellow"/>
        </w:rPr>
        <w:t xml:space="preserve"> </w:t>
      </w:r>
      <w:r w:rsidRPr="00F711F5">
        <w:rPr>
          <w:rStyle w:val="11111AAAAStyleUnderline"/>
          <w:highlight w:val="yellow"/>
        </w:rPr>
        <w:t>with theories</w:t>
      </w:r>
      <w:r w:rsidRPr="00F711F5">
        <w:rPr>
          <w:rStyle w:val="11111AAAAStyleUnderline"/>
        </w:rPr>
        <w:t xml:space="preserve"> in political science </w:t>
      </w:r>
      <w:r w:rsidRPr="00F711F5">
        <w:rPr>
          <w:rStyle w:val="11111AAAAStyleUnderline"/>
          <w:highlight w:val="yellow"/>
        </w:rPr>
        <w:t>which discuss</w:t>
      </w:r>
      <w:r w:rsidRPr="00F711F5">
        <w:rPr>
          <w:rStyle w:val="11111AAAAStyleUnderline"/>
        </w:rPr>
        <w:t xml:space="preserve"> the</w:t>
      </w:r>
      <w:r w:rsidRPr="00F711F5">
        <w:t xml:space="preserve"> </w:t>
      </w:r>
      <w:r w:rsidRPr="00F711F5">
        <w:rPr>
          <w:rStyle w:val="Emphasis"/>
          <w:highlight w:val="yellow"/>
        </w:rPr>
        <w:t>causes of war</w:t>
      </w:r>
      <w:r w:rsidRPr="00F711F5">
        <w:t xml:space="preserve"> in terms of power struggle or power transition (for instance, Organski and Kugler, 1980; Lebow, 2010). The </w:t>
      </w:r>
      <w:r w:rsidRPr="00F711F5">
        <w:rPr>
          <w:rStyle w:val="11111AAAAStyleUnderline"/>
          <w:highlight w:val="yellow"/>
        </w:rPr>
        <w:t>business cycle</w:t>
      </w:r>
      <w:r w:rsidRPr="00F711F5">
        <w:rPr>
          <w:highlight w:val="yellow"/>
        </w:rPr>
        <w:t xml:space="preserve"> </w:t>
      </w:r>
      <w:r w:rsidRPr="00F711F5">
        <w:rPr>
          <w:rStyle w:val="Emphasis"/>
          <w:highlight w:val="yellow"/>
        </w:rPr>
        <w:t>does not feature</w:t>
      </w:r>
      <w:r w:rsidRPr="00F711F5">
        <w:t xml:space="preserve"> </w:t>
      </w:r>
      <w:r w:rsidRPr="00F711F5">
        <w:rPr>
          <w:rStyle w:val="11111AAAAStyleUnderline"/>
        </w:rPr>
        <w:t>in these accounts</w:t>
      </w:r>
      <w:r w:rsidRPr="00F711F5">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F711F5">
        <w:rPr>
          <w:rStyle w:val="11111AAAAStyleUnderline"/>
        </w:rPr>
        <w:t>the</w:t>
      </w:r>
      <w:r w:rsidRPr="00F711F5">
        <w:t xml:space="preserve"> </w:t>
      </w:r>
      <w:r w:rsidRPr="00F711F5">
        <w:rPr>
          <w:rStyle w:val="Emphasis"/>
        </w:rPr>
        <w:t>U.S.</w:t>
      </w:r>
      <w:r w:rsidRPr="00F711F5">
        <w:t xml:space="preserve"> </w:t>
      </w:r>
      <w:r w:rsidRPr="00F711F5">
        <w:rPr>
          <w:rStyle w:val="11111AAAAStyleUnderline"/>
        </w:rPr>
        <w:t>never became a</w:t>
      </w:r>
      <w:r w:rsidRPr="00F711F5">
        <w:t xml:space="preserve"> </w:t>
      </w:r>
      <w:r w:rsidRPr="00F711F5">
        <w:rPr>
          <w:rStyle w:val="Emphasis"/>
        </w:rPr>
        <w:t>war site</w:t>
      </w:r>
      <w:r w:rsidRPr="00F711F5">
        <w:t xml:space="preserve"> </w:t>
      </w:r>
      <w:r w:rsidRPr="00F711F5">
        <w:rPr>
          <w:rStyle w:val="11111AAAAStyleUnderline"/>
        </w:rPr>
        <w:t>during this period</w:t>
      </w:r>
      <w:r w:rsidRPr="00F711F5">
        <w:t xml:space="preserve">. Still, we need to </w:t>
      </w:r>
      <w:r w:rsidRPr="00F711F5">
        <w:rPr>
          <w:rStyle w:val="11111AAAAStyleUnderline"/>
          <w:highlight w:val="yellow"/>
        </w:rPr>
        <w:t>consider</w:t>
      </w:r>
      <w:r w:rsidRPr="00F711F5">
        <w:rPr>
          <w:rStyle w:val="11111AAAAStyleUnderline"/>
        </w:rPr>
        <w:t xml:space="preserve"> the possibility of</w:t>
      </w:r>
      <w:r w:rsidRPr="00F711F5">
        <w:t xml:space="preserve"> </w:t>
      </w:r>
      <w:r w:rsidRPr="00F711F5">
        <w:rPr>
          <w:rStyle w:val="Emphasis"/>
          <w:highlight w:val="yellow"/>
        </w:rPr>
        <w:t>short-term</w:t>
      </w:r>
      <w:r w:rsidRPr="00F711F5">
        <w:rPr>
          <w:rStyle w:val="Emphasis"/>
        </w:rPr>
        <w:t xml:space="preserve"> cyclical</w:t>
      </w:r>
      <w:r w:rsidRPr="00F711F5">
        <w:t xml:space="preserve"> considerations driving </w:t>
      </w:r>
      <w:r w:rsidRPr="00F711F5">
        <w:rPr>
          <w:rStyle w:val="Emphasis"/>
          <w:highlight w:val="yellow"/>
        </w:rPr>
        <w:t>decisions</w:t>
      </w:r>
      <w:r w:rsidRPr="00F711F5">
        <w:t xml:space="preserve"> </w:t>
      </w:r>
      <w:r w:rsidRPr="00F711F5">
        <w:rPr>
          <w:rStyle w:val="11111AAAAStyleUnderline"/>
        </w:rPr>
        <w:t>to go to war and investigate</w:t>
      </w:r>
      <w:r w:rsidRPr="00F711F5">
        <w:t xml:space="preserve"> how representative </w:t>
      </w:r>
      <w:r w:rsidRPr="00F711F5">
        <w:rPr>
          <w:rStyle w:val="11111AAAAStyleUnderline"/>
        </w:rPr>
        <w:t>the</w:t>
      </w:r>
      <w:r w:rsidRPr="00F711F5">
        <w:t xml:space="preserve"> apparent U.S. </w:t>
      </w:r>
      <w:r w:rsidRPr="00F711F5">
        <w:rPr>
          <w:rStyle w:val="Emphasis"/>
          <w:highlight w:val="yellow"/>
        </w:rPr>
        <w:t>ev</w:t>
      </w:r>
      <w:r w:rsidRPr="00F711F5">
        <w:rPr>
          <w:rStyle w:val="Emphasis"/>
        </w:rPr>
        <w:t>idence</w:t>
      </w:r>
      <w:r w:rsidRPr="00F711F5">
        <w:t xml:space="preserve"> may be. To this end, we </w:t>
      </w:r>
      <w:r w:rsidRPr="00F711F5">
        <w:rPr>
          <w:rStyle w:val="11111AAAAStyleUnderline"/>
        </w:rPr>
        <w:t>use</w:t>
      </w:r>
      <w:r w:rsidRPr="00F711F5">
        <w:t xml:space="preserve"> narrative </w:t>
      </w:r>
      <w:r w:rsidRPr="00F711F5">
        <w:rPr>
          <w:rStyle w:val="11111AAAAStyleUnderline"/>
        </w:rPr>
        <w:t xml:space="preserve">records </w:t>
      </w:r>
      <w:r w:rsidRPr="00F711F5">
        <w:rPr>
          <w:rStyle w:val="11111AAAAStyleUnderline"/>
          <w:highlight w:val="yellow"/>
        </w:rPr>
        <w:t>to classify</w:t>
      </w:r>
      <w:r w:rsidRPr="00F711F5">
        <w:rPr>
          <w:rStyle w:val="11111AAAAStyleUnderline"/>
        </w:rPr>
        <w:t xml:space="preserve"> the</w:t>
      </w:r>
      <w:r w:rsidRPr="00F711F5">
        <w:t xml:space="preserve"> </w:t>
      </w:r>
      <w:r w:rsidRPr="00F711F5">
        <w:rPr>
          <w:rStyle w:val="Emphasis"/>
        </w:rPr>
        <w:t xml:space="preserve">apparent </w:t>
      </w:r>
      <w:r w:rsidRPr="00F711F5">
        <w:rPr>
          <w:rStyle w:val="Emphasis"/>
          <w:highlight w:val="yellow"/>
        </w:rPr>
        <w:t>casus belli</w:t>
      </w:r>
      <w:r w:rsidRPr="00F711F5">
        <w:t xml:space="preserve"> </w:t>
      </w:r>
      <w:r w:rsidRPr="00F711F5">
        <w:rPr>
          <w:rStyle w:val="11111AAAAStyleUnderline"/>
        </w:rPr>
        <w:t>for the wars in our full sample</w:t>
      </w:r>
      <w:r w:rsidRPr="00F711F5">
        <w:t>.</w:t>
      </w:r>
    </w:p>
    <w:p w14:paraId="2DA2C123" w14:textId="77777777" w:rsidR="008A5F3B" w:rsidRPr="00F711F5" w:rsidRDefault="008A5F3B" w:rsidP="008A5F3B">
      <w:r w:rsidRPr="00F711F5">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F711F5">
        <w:rPr>
          <w:rStyle w:val="11111AAAAStyleUnderline"/>
        </w:rPr>
        <w:t xml:space="preserve">Countries go to war for a </w:t>
      </w:r>
      <w:r w:rsidRPr="00F711F5">
        <w:rPr>
          <w:rStyle w:val="Emphasis"/>
        </w:rPr>
        <w:t>variety</w:t>
      </w:r>
      <w:r w:rsidRPr="00F711F5">
        <w:t xml:space="preserve"> </w:t>
      </w:r>
      <w:r w:rsidRPr="00F711F5">
        <w:rPr>
          <w:rStyle w:val="11111AAAAStyleUnderline"/>
        </w:rPr>
        <w:t>of reasons</w:t>
      </w:r>
      <w:r w:rsidRPr="00F711F5">
        <w:t xml:space="preserve">, and we do not restrict them to be mutually exclusive. As we try to determine the reasons for going to war, our reading of the </w:t>
      </w:r>
      <w:r w:rsidRPr="00F711F5">
        <w:rPr>
          <w:rStyle w:val="11111AAAAStyleUnderline"/>
          <w:highlight w:val="yellow"/>
        </w:rPr>
        <w:t>historical records results in</w:t>
      </w:r>
      <w:r w:rsidRPr="00F711F5">
        <w:rPr>
          <w:rStyle w:val="11111AAAAStyleUnderline"/>
        </w:rPr>
        <w:t xml:space="preserve"> an average of</w:t>
      </w:r>
      <w:r w:rsidRPr="00F711F5">
        <w:t xml:space="preserve"> </w:t>
      </w:r>
      <w:r w:rsidRPr="00F711F5">
        <w:rPr>
          <w:rStyle w:val="Emphasis"/>
        </w:rPr>
        <w:t xml:space="preserve">two main </w:t>
      </w:r>
      <w:r w:rsidRPr="00F711F5">
        <w:rPr>
          <w:rStyle w:val="Emphasis"/>
          <w:highlight w:val="yellow"/>
        </w:rPr>
        <w:t>reasons</w:t>
      </w:r>
      <w:r w:rsidRPr="00F711F5">
        <w:t xml:space="preserve"> </w:t>
      </w:r>
      <w:r w:rsidRPr="00F711F5">
        <w:rPr>
          <w:rStyle w:val="11111AAAAStyleUnderline"/>
        </w:rPr>
        <w:t>per war</w:t>
      </w:r>
      <w:r w:rsidRPr="00F711F5">
        <w:t xml:space="preserve">. These may </w:t>
      </w:r>
      <w:r w:rsidRPr="00F711F5">
        <w:rPr>
          <w:rStyle w:val="11111AAAAStyleUnderline"/>
        </w:rPr>
        <w:t xml:space="preserve">include, </w:t>
      </w:r>
      <w:r w:rsidRPr="00F711F5">
        <w:rPr>
          <w:rStyle w:val="Emphasis"/>
        </w:rPr>
        <w:t>inter alia,</w:t>
      </w:r>
      <w:r w:rsidRPr="00F711F5">
        <w:rPr>
          <w:rStyle w:val="11111AAAAStyleUnderline"/>
        </w:rPr>
        <w:t xml:space="preserve"> </w:t>
      </w:r>
      <w:r w:rsidRPr="00F711F5">
        <w:rPr>
          <w:rStyle w:val="Emphasis"/>
        </w:rPr>
        <w:t>nationalism</w:t>
      </w:r>
      <w:r w:rsidRPr="00F711F5">
        <w:rPr>
          <w:rStyle w:val="11111AAAAStyleUnderline"/>
        </w:rPr>
        <w:t xml:space="preserve">, </w:t>
      </w:r>
      <w:r w:rsidRPr="00F711F5">
        <w:rPr>
          <w:rStyle w:val="Emphasis"/>
        </w:rPr>
        <w:t>ideological differences</w:t>
      </w:r>
      <w:r w:rsidRPr="00F711F5">
        <w:rPr>
          <w:rStyle w:val="11111AAAAStyleUnderline"/>
        </w:rPr>
        <w:t>, or power transitions</w:t>
      </w:r>
      <w:r w:rsidRPr="00F711F5">
        <w:t>. Table 2 lists the results of our classification based on eight distinct categories. In the right-most column, we report the number of wars which fall into each category.</w:t>
      </w:r>
    </w:p>
    <w:p w14:paraId="57D82ECF" w14:textId="77777777" w:rsidR="008A5F3B" w:rsidRPr="00F711F5" w:rsidRDefault="008A5F3B" w:rsidP="008A5F3B">
      <w:r w:rsidRPr="00F711F5">
        <w:rPr>
          <w:noProof/>
        </w:rPr>
        <mc:AlternateContent>
          <mc:Choice Requires="wps">
            <w:drawing>
              <wp:anchor distT="0" distB="0" distL="114300" distR="114300" simplePos="0" relativeHeight="251659264" behindDoc="0" locked="0" layoutInCell="1" allowOverlap="1" wp14:anchorId="38407F2E" wp14:editId="1D5BCB99">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804608"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711F5">
        <w:rPr>
          <w:noProof/>
        </w:rPr>
        <w:drawing>
          <wp:inline distT="0" distB="0" distL="0" distR="0" wp14:anchorId="659E75C9" wp14:editId="0B198B9F">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23"/>
                    <a:stretch>
                      <a:fillRect/>
                    </a:stretch>
                  </pic:blipFill>
                  <pic:spPr>
                    <a:xfrm>
                      <a:off x="0" y="0"/>
                      <a:ext cx="3238995" cy="2461863"/>
                    </a:xfrm>
                    <a:prstGeom prst="rect">
                      <a:avLst/>
                    </a:prstGeom>
                  </pic:spPr>
                </pic:pic>
              </a:graphicData>
            </a:graphic>
          </wp:inline>
        </w:drawing>
      </w:r>
    </w:p>
    <w:p w14:paraId="1B88A5E6" w14:textId="77777777" w:rsidR="008A5F3B" w:rsidRPr="00F711F5" w:rsidRDefault="008A5F3B" w:rsidP="008A5F3B">
      <w:r w:rsidRPr="00F711F5">
        <w:rPr>
          <w:rStyle w:val="Emphasis"/>
          <w:highlight w:val="yellow"/>
        </w:rPr>
        <w:t>Nationalism</w:t>
      </w:r>
      <w:r w:rsidRPr="00F711F5">
        <w:rPr>
          <w:highlight w:val="yellow"/>
        </w:rPr>
        <w:t xml:space="preserve"> </w:t>
      </w:r>
      <w:r w:rsidRPr="00F711F5">
        <w:rPr>
          <w:rStyle w:val="11111AAAAStyleUnderline"/>
          <w:highlight w:val="yellow"/>
        </w:rPr>
        <w:t>and</w:t>
      </w:r>
      <w:r w:rsidRPr="00F711F5">
        <w:rPr>
          <w:highlight w:val="yellow"/>
        </w:rPr>
        <w:t xml:space="preserve"> </w:t>
      </w:r>
      <w:r w:rsidRPr="00F711F5">
        <w:rPr>
          <w:rStyle w:val="Emphasis"/>
          <w:highlight w:val="yellow"/>
        </w:rPr>
        <w:t>p</w:t>
      </w:r>
      <w:r w:rsidRPr="00F711F5">
        <w:rPr>
          <w:rStyle w:val="Emphasis"/>
        </w:rPr>
        <w:t xml:space="preserve">ower </w:t>
      </w:r>
      <w:r w:rsidRPr="00F711F5">
        <w:rPr>
          <w:rStyle w:val="Emphasis"/>
          <w:highlight w:val="yellow"/>
        </w:rPr>
        <w:t>t</w:t>
      </w:r>
      <w:r w:rsidRPr="00F711F5">
        <w:rPr>
          <w:rStyle w:val="Emphasis"/>
        </w:rPr>
        <w:t>ransitions</w:t>
      </w:r>
      <w:r w:rsidRPr="00F711F5">
        <w:t xml:space="preserve"> </w:t>
      </w:r>
      <w:r w:rsidRPr="00F711F5">
        <w:rPr>
          <w:rStyle w:val="11111AAAAStyleUnderline"/>
        </w:rPr>
        <w:t xml:space="preserve">rank </w:t>
      </w:r>
      <w:r w:rsidRPr="00F711F5">
        <w:rPr>
          <w:rStyle w:val="11111AAAAStyleUnderline"/>
          <w:highlight w:val="yellow"/>
        </w:rPr>
        <w:t>among the top</w:t>
      </w:r>
      <w:r w:rsidRPr="00F711F5">
        <w:rPr>
          <w:rStyle w:val="11111AAAAStyleUnderline"/>
        </w:rPr>
        <w:t xml:space="preserve"> reasons for</w:t>
      </w:r>
      <w:r w:rsidRPr="00F711F5">
        <w:t xml:space="preserve"> going to </w:t>
      </w:r>
      <w:r w:rsidRPr="00F711F5">
        <w:rPr>
          <w:rStyle w:val="11111AAAAStyleUnderline"/>
        </w:rPr>
        <w:t>war</w:t>
      </w:r>
      <w:r w:rsidRPr="00F711F5">
        <w:t xml:space="preserve">. Importantly, </w:t>
      </w:r>
      <w:r w:rsidRPr="00F711F5">
        <w:rPr>
          <w:rStyle w:val="11111AAAAStyleUnderline"/>
        </w:rPr>
        <w:t>although we find that countries</w:t>
      </w:r>
      <w:r w:rsidRPr="00F711F5">
        <w:t xml:space="preserve"> also </w:t>
      </w:r>
      <w:r w:rsidRPr="00F711F5">
        <w:rPr>
          <w:rStyle w:val="11111AAAAStyleUnderline"/>
        </w:rPr>
        <w:t>pursued</w:t>
      </w:r>
      <w:r w:rsidRPr="00F711F5">
        <w:t xml:space="preserve"> </w:t>
      </w:r>
      <w:r w:rsidRPr="00F711F5">
        <w:rPr>
          <w:rStyle w:val="Emphasis"/>
          <w:highlight w:val="yellow"/>
        </w:rPr>
        <w:t>econ</w:t>
      </w:r>
      <w:r w:rsidRPr="00F711F5">
        <w:rPr>
          <w:rStyle w:val="Emphasis"/>
        </w:rPr>
        <w:t>omic</w:t>
      </w:r>
      <w:r w:rsidRPr="00F711F5">
        <w:t xml:space="preserve"> </w:t>
      </w:r>
      <w:r w:rsidRPr="00F711F5">
        <w:rPr>
          <w:rStyle w:val="11111AAAAStyleUnderline"/>
          <w:highlight w:val="yellow"/>
        </w:rPr>
        <w:t>objectives</w:t>
      </w:r>
      <w:r w:rsidRPr="00F711F5">
        <w:rPr>
          <w:rStyle w:val="11111AAAAStyleUnderline"/>
        </w:rPr>
        <w:t xml:space="preserve"> in</w:t>
      </w:r>
      <w:r w:rsidRPr="00F711F5">
        <w:t xml:space="preserve"> several </w:t>
      </w:r>
      <w:r w:rsidRPr="00F711F5">
        <w:rPr>
          <w:rStyle w:val="11111AAAAStyleUnderline"/>
        </w:rPr>
        <w:t xml:space="preserve">wars, these pertain </w:t>
      </w:r>
      <w:r w:rsidRPr="00F711F5">
        <w:rPr>
          <w:rStyle w:val="11111AAAAStyleUnderline"/>
          <w:highlight w:val="yellow"/>
        </w:rPr>
        <w:t>mostly</w:t>
      </w:r>
      <w:r w:rsidRPr="00F711F5">
        <w:rPr>
          <w:rStyle w:val="11111AAAAStyleUnderline"/>
        </w:rPr>
        <w:t xml:space="preserve"> to</w:t>
      </w:r>
      <w:r w:rsidRPr="00F711F5">
        <w:t xml:space="preserve"> </w:t>
      </w:r>
      <w:r w:rsidRPr="00F711F5">
        <w:rPr>
          <w:rStyle w:val="Emphasis"/>
          <w:highlight w:val="yellow"/>
        </w:rPr>
        <w:t>long-run</w:t>
      </w:r>
      <w:r w:rsidRPr="00F711F5">
        <w:rPr>
          <w:rStyle w:val="Emphasis"/>
        </w:rPr>
        <w:t xml:space="preserve"> outcomes</w:t>
      </w:r>
      <w:r w:rsidRPr="00F711F5">
        <w:t xml:space="preserve">, such as gaining control over trade routes or securing natural resources. Such </w:t>
      </w:r>
      <w:r w:rsidRPr="00F711F5">
        <w:rPr>
          <w:rStyle w:val="11111AAAAStyleUnderline"/>
        </w:rPr>
        <w:t>long-run objectives should be</w:t>
      </w:r>
      <w:r w:rsidRPr="00F711F5">
        <w:t xml:space="preserve"> </w:t>
      </w:r>
      <w:r w:rsidRPr="00F711F5">
        <w:rPr>
          <w:rStyle w:val="Emphasis"/>
        </w:rPr>
        <w:t xml:space="preserve">largely </w:t>
      </w:r>
      <w:r w:rsidRPr="00F711F5">
        <w:rPr>
          <w:rStyle w:val="Emphasis"/>
          <w:highlight w:val="yellow"/>
        </w:rPr>
        <w:t>orthogonal</w:t>
      </w:r>
      <w:r w:rsidRPr="00F711F5">
        <w:rPr>
          <w:highlight w:val="yellow"/>
        </w:rPr>
        <w:t xml:space="preserve"> </w:t>
      </w:r>
      <w:r w:rsidRPr="00F711F5">
        <w:rPr>
          <w:rStyle w:val="11111AAAAStyleUnderline"/>
          <w:highlight w:val="yellow"/>
        </w:rPr>
        <w:t>to</w:t>
      </w:r>
      <w:r w:rsidRPr="00F711F5">
        <w:rPr>
          <w:rStyle w:val="11111AAAAStyleUnderline"/>
        </w:rPr>
        <w:t xml:space="preserve"> the </w:t>
      </w:r>
      <w:r w:rsidRPr="00F711F5">
        <w:rPr>
          <w:rStyle w:val="11111AAAAStyleUnderline"/>
          <w:highlight w:val="yellow"/>
        </w:rPr>
        <w:t>business cycle</w:t>
      </w:r>
      <w:r w:rsidRPr="00F711F5">
        <w:t xml:space="preserve">, as has been similarly argued in the influential study on the effects of tax shocks by Romer and Romer (2010). In our sample, we </w:t>
      </w:r>
      <w:r w:rsidRPr="00F711F5">
        <w:rPr>
          <w:rStyle w:val="11111AAAAStyleUnderline"/>
        </w:rPr>
        <w:t>identify</w:t>
      </w:r>
      <w:r w:rsidRPr="00F711F5">
        <w:t xml:space="preserve"> </w:t>
      </w:r>
      <w:r w:rsidRPr="00F711F5">
        <w:rPr>
          <w:rStyle w:val="Emphasis"/>
          <w:highlight w:val="yellow"/>
        </w:rPr>
        <w:t>only two wars in which short-term econ</w:t>
      </w:r>
      <w:r w:rsidRPr="00F711F5">
        <w:rPr>
          <w:rStyle w:val="Emphasis"/>
        </w:rPr>
        <w:t>omic factors seem to</w:t>
      </w:r>
      <w:r w:rsidRPr="00F711F5">
        <w:t xml:space="preserve"> have </w:t>
      </w:r>
      <w:r w:rsidRPr="00F711F5">
        <w:rPr>
          <w:rStyle w:val="Emphasis"/>
          <w:highlight w:val="yellow"/>
        </w:rPr>
        <w:t>play</w:t>
      </w:r>
      <w:r w:rsidRPr="00F711F5">
        <w:t xml:space="preserve">ed </w:t>
      </w:r>
      <w:r w:rsidRPr="00F711F5">
        <w:rPr>
          <w:rStyle w:val="Emphasis"/>
          <w:highlight w:val="yellow"/>
        </w:rPr>
        <w:t>a key role</w:t>
      </w:r>
      <w:r w:rsidRPr="00F711F5">
        <w:t xml:space="preserve">. These are </w:t>
      </w:r>
      <w:r w:rsidRPr="00F711F5">
        <w:rPr>
          <w:rStyle w:val="11111AAAAStyleUnderline"/>
        </w:rPr>
        <w:t>the</w:t>
      </w:r>
      <w:r w:rsidRPr="00F711F5">
        <w:t xml:space="preserve"> </w:t>
      </w:r>
      <w:r w:rsidRPr="00F711F5">
        <w:rPr>
          <w:rStyle w:val="Emphasis"/>
        </w:rPr>
        <w:t>Boxer Rebellion</w:t>
      </w:r>
      <w:r w:rsidRPr="00F711F5">
        <w:t xml:space="preserve"> of 1900 </w:t>
      </w:r>
      <w:r w:rsidRPr="00F711F5">
        <w:rPr>
          <w:rStyle w:val="11111AAAAStyleUnderline"/>
        </w:rPr>
        <w:t>and the</w:t>
      </w:r>
      <w:r w:rsidRPr="00F711F5">
        <w:t xml:space="preserve"> </w:t>
      </w:r>
      <w:r w:rsidRPr="00F711F5">
        <w:rPr>
          <w:rStyle w:val="Emphasis"/>
        </w:rPr>
        <w:t>Italo-Turkish War</w:t>
      </w:r>
      <w:r w:rsidRPr="00F711F5">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64513534" w14:textId="77777777" w:rsidR="008A5F3B" w:rsidRPr="00F711F5" w:rsidRDefault="008A5F3B" w:rsidP="008A5F3B"/>
    <w:p w14:paraId="1A730521" w14:textId="77777777" w:rsidR="008A5F3B" w:rsidRPr="00F73B8E" w:rsidRDefault="008A5F3B" w:rsidP="008A5F3B">
      <w:pPr>
        <w:pStyle w:val="Heading4"/>
      </w:pPr>
      <w:r w:rsidRPr="00F73B8E">
        <w:t>Disproven by business cycles.</w:t>
      </w:r>
    </w:p>
    <w:p w14:paraId="4998726B" w14:textId="77777777" w:rsidR="008A5F3B" w:rsidRPr="00F711F5" w:rsidRDefault="008A5F3B" w:rsidP="008A5F3B">
      <w:r w:rsidRPr="00F711F5">
        <w:t xml:space="preserve">Jianan </w:t>
      </w:r>
      <w:r w:rsidRPr="00F711F5">
        <w:rPr>
          <w:rStyle w:val="Style13ptBold"/>
        </w:rPr>
        <w:t>Laio 19</w:t>
      </w:r>
      <w:r w:rsidRPr="00F711F5">
        <w:t>. Shenzhen Nanshan Foreign Language School; International Symposium on Social Science and Management Innovation, “Business Cycle and War: A Literature Review and Evaluation,” vol. 68</w:t>
      </w:r>
    </w:p>
    <w:p w14:paraId="786A4BE2" w14:textId="77777777" w:rsidR="008A5F3B" w:rsidRPr="00F711F5" w:rsidRDefault="008A5F3B" w:rsidP="008A5F3B"/>
    <w:p w14:paraId="20EE1537" w14:textId="77777777" w:rsidR="008A5F3B" w:rsidRPr="00F711F5" w:rsidRDefault="008A5F3B" w:rsidP="008A5F3B">
      <w:r w:rsidRPr="00F711F5">
        <w:t xml:space="preserve">Through the comparison of the two views, it can be found that </w:t>
      </w:r>
      <w:r w:rsidRPr="00F711F5">
        <w:rPr>
          <w:rStyle w:val="11111AAAAStyleUnderline"/>
        </w:rPr>
        <w:t xml:space="preserve">both sides are </w:t>
      </w:r>
      <w:r w:rsidRPr="00F711F5">
        <w:rPr>
          <w:rStyle w:val="Emphasis"/>
        </w:rPr>
        <w:t>too vague</w:t>
      </w:r>
      <w:r w:rsidRPr="00F711F5">
        <w:t xml:space="preserve"> in the description of the concept of business cycle. According to economists such as Joseph Schumpeter, the </w:t>
      </w:r>
      <w:r w:rsidRPr="00F711F5">
        <w:rPr>
          <w:rStyle w:val="11111AAAAStyleUnderline"/>
        </w:rPr>
        <w:t>business cycle is divided into four phases: expansion, crisis, recession, recovery</w:t>
      </w:r>
      <w:r w:rsidRPr="00F711F5">
        <w:t xml:space="preserve">. [12] Although there are discords in the division and naming of business cycle, it is certain that </w:t>
      </w:r>
      <w:r w:rsidRPr="00F711F5">
        <w:rPr>
          <w:rStyle w:val="11111AAAAStyleUnderline"/>
        </w:rPr>
        <w:t xml:space="preserve">they are not </w:t>
      </w:r>
      <w:r w:rsidRPr="00F711F5">
        <w:rPr>
          <w:rStyle w:val="Emphasis"/>
        </w:rPr>
        <w:t>simply divided</w:t>
      </w:r>
      <w:r w:rsidRPr="00F711F5">
        <w:rPr>
          <w:rStyle w:val="11111AAAAStyleUnderline"/>
        </w:rPr>
        <w:t xml:space="preserve"> into</w:t>
      </w:r>
      <w:r w:rsidRPr="00F711F5">
        <w:t xml:space="preserve"> two stages of </w:t>
      </w:r>
      <w:r w:rsidRPr="00F711F5">
        <w:rPr>
          <w:rStyle w:val="11111AAAAStyleUnderline"/>
        </w:rPr>
        <w:t>rise and recession</w:t>
      </w:r>
      <w:r w:rsidRPr="00F711F5">
        <w:t xml:space="preserve">. However, as mentioned above, </w:t>
      </w:r>
      <w:r w:rsidRPr="00F711F5">
        <w:rPr>
          <w:rStyle w:val="11111AAAAStyleUnderline"/>
        </w:rPr>
        <w:t xml:space="preserve">scholars who discussed </w:t>
      </w:r>
      <w:r w:rsidRPr="00F711F5">
        <w:rPr>
          <w:rStyle w:val="11111AAAAStyleUnderline"/>
          <w:highlight w:val="yellow"/>
        </w:rPr>
        <w:t>the relation</w:t>
      </w:r>
      <w:r w:rsidRPr="00F711F5">
        <w:rPr>
          <w:rStyle w:val="11111AAAAStyleUnderline"/>
        </w:rPr>
        <w:t xml:space="preserve">ship </w:t>
      </w:r>
      <w:r w:rsidRPr="00F711F5">
        <w:rPr>
          <w:rStyle w:val="11111AAAAStyleUnderline"/>
          <w:highlight w:val="yellow"/>
        </w:rPr>
        <w:t>between business</w:t>
      </w:r>
      <w:r w:rsidRPr="00F711F5">
        <w:rPr>
          <w:rStyle w:val="11111AAAAStyleUnderline"/>
        </w:rPr>
        <w:t xml:space="preserve"> cycle </w:t>
      </w:r>
      <w:r w:rsidRPr="00F711F5">
        <w:rPr>
          <w:rStyle w:val="11111AAAAStyleUnderline"/>
          <w:highlight w:val="yellow"/>
        </w:rPr>
        <w:t>and war</w:t>
      </w:r>
      <w:r w:rsidRPr="00F711F5">
        <w:t xml:space="preserve"> often </w:t>
      </w:r>
      <w:r w:rsidRPr="00F711F5">
        <w:rPr>
          <w:rStyle w:val="Emphasis"/>
          <w:highlight w:val="yellow"/>
        </w:rPr>
        <w:t>failed to divide</w:t>
      </w:r>
      <w:r w:rsidRPr="00F711F5">
        <w:rPr>
          <w:rStyle w:val="11111AAAAStyleUnderline"/>
        </w:rPr>
        <w:t xml:space="preserve"> the business cycle into </w:t>
      </w:r>
      <w:r w:rsidRPr="00F711F5">
        <w:rPr>
          <w:rStyle w:val="11111AAAAStyleUnderline"/>
          <w:highlight w:val="yellow"/>
        </w:rPr>
        <w:t>four stages</w:t>
      </w:r>
      <w:r w:rsidRPr="00F711F5">
        <w:t xml:space="preserve"> in detail to analyze the relationship.</w:t>
      </w:r>
    </w:p>
    <w:p w14:paraId="68B0990C" w14:textId="77777777" w:rsidR="008A5F3B" w:rsidRPr="00F711F5" w:rsidRDefault="008A5F3B" w:rsidP="008A5F3B">
      <w:pPr>
        <w:rPr>
          <w:rStyle w:val="11111AAAAStyleUnderline"/>
        </w:rPr>
      </w:pPr>
      <w:r w:rsidRPr="00F711F5">
        <w:t xml:space="preserve">First, </w:t>
      </w:r>
      <w:r w:rsidRPr="00F711F5">
        <w:rPr>
          <w:rStyle w:val="11111AAAAStyleUnderline"/>
          <w:highlight w:val="yellow"/>
        </w:rPr>
        <w:t xml:space="preserve">war can occur at </w:t>
      </w:r>
      <w:r w:rsidRPr="00F711F5">
        <w:rPr>
          <w:rStyle w:val="Emphasis"/>
          <w:highlight w:val="yellow"/>
        </w:rPr>
        <w:t>any</w:t>
      </w:r>
      <w:r w:rsidRPr="00F711F5">
        <w:rPr>
          <w:rStyle w:val="Emphasis"/>
        </w:rPr>
        <w:t xml:space="preserve"> stage</w:t>
      </w:r>
      <w:r w:rsidRPr="00F711F5">
        <w:rPr>
          <w:rStyle w:val="11111AAAAStyleUnderline"/>
        </w:rPr>
        <w:t xml:space="preserve"> </w:t>
      </w:r>
      <w:r w:rsidRPr="00F711F5">
        <w:rPr>
          <w:rStyle w:val="11111AAAAStyleUnderline"/>
          <w:highlight w:val="yellow"/>
        </w:rPr>
        <w:t xml:space="preserve">of </w:t>
      </w:r>
      <w:r w:rsidRPr="00F711F5">
        <w:rPr>
          <w:rStyle w:val="Emphasis"/>
          <w:highlight w:val="yellow"/>
        </w:rPr>
        <w:t>expansion</w:t>
      </w:r>
      <w:r w:rsidRPr="00F711F5">
        <w:rPr>
          <w:rStyle w:val="11111AAAAStyleUnderline"/>
          <w:highlight w:val="yellow"/>
        </w:rPr>
        <w:t xml:space="preserve">, </w:t>
      </w:r>
      <w:r w:rsidRPr="00F711F5">
        <w:rPr>
          <w:rStyle w:val="Emphasis"/>
          <w:highlight w:val="yellow"/>
        </w:rPr>
        <w:t>crisis</w:t>
      </w:r>
      <w:r w:rsidRPr="00F711F5">
        <w:rPr>
          <w:rStyle w:val="11111AAAAStyleUnderline"/>
          <w:highlight w:val="yellow"/>
        </w:rPr>
        <w:t xml:space="preserve">, </w:t>
      </w:r>
      <w:r w:rsidRPr="00F711F5">
        <w:rPr>
          <w:rStyle w:val="Emphasis"/>
          <w:highlight w:val="yellow"/>
        </w:rPr>
        <w:t>recession</w:t>
      </w:r>
      <w:r w:rsidRPr="00F711F5">
        <w:rPr>
          <w:rStyle w:val="11111AAAAStyleUnderline"/>
          <w:highlight w:val="yellow"/>
        </w:rPr>
        <w:t xml:space="preserve">, </w:t>
      </w:r>
      <w:r w:rsidRPr="00F711F5">
        <w:rPr>
          <w:rStyle w:val="Emphasis"/>
          <w:highlight w:val="yellow"/>
        </w:rPr>
        <w:t>recovery</w:t>
      </w:r>
      <w:r w:rsidRPr="00F711F5">
        <w:rPr>
          <w:rStyle w:val="11111AAAAStyleUnderline"/>
          <w:highlight w:val="yellow"/>
        </w:rPr>
        <w:t xml:space="preserve">, so it is </w:t>
      </w:r>
      <w:r w:rsidRPr="00F711F5">
        <w:rPr>
          <w:rStyle w:val="Emphasis"/>
          <w:highlight w:val="yellow"/>
        </w:rPr>
        <w:t>unrealistic</w:t>
      </w:r>
      <w:r w:rsidRPr="00F711F5">
        <w:rPr>
          <w:rStyle w:val="11111AAAAStyleUnderline"/>
          <w:highlight w:val="yellow"/>
        </w:rPr>
        <w:t xml:space="preserve"> to assume</w:t>
      </w:r>
      <w:r w:rsidRPr="00F711F5">
        <w:t xml:space="preserve"> that </w:t>
      </w:r>
      <w:r w:rsidRPr="00F711F5">
        <w:rPr>
          <w:rStyle w:val="11111AAAAStyleUnderline"/>
          <w:highlight w:val="yellow"/>
        </w:rPr>
        <w:t>wars</w:t>
      </w:r>
      <w:r w:rsidRPr="00F711F5">
        <w:rPr>
          <w:rStyle w:val="11111AAAAStyleUnderline"/>
        </w:rPr>
        <w:t xml:space="preserve"> occur </w:t>
      </w:r>
      <w:r w:rsidRPr="00F711F5">
        <w:rPr>
          <w:rStyle w:val="11111AAAAStyleUnderline"/>
          <w:highlight w:val="yellow"/>
        </w:rPr>
        <w:t xml:space="preserve">at </w:t>
      </w:r>
      <w:r w:rsidRPr="00F711F5">
        <w:rPr>
          <w:rStyle w:val="Emphasis"/>
          <w:highlight w:val="yellow"/>
        </w:rPr>
        <w:t>any</w:t>
      </w:r>
      <w:r w:rsidRPr="00F711F5">
        <w:rPr>
          <w:rStyle w:val="Emphasis"/>
        </w:rPr>
        <w:t xml:space="preserve"> particular </w:t>
      </w:r>
      <w:r w:rsidRPr="00F711F5">
        <w:rPr>
          <w:rStyle w:val="Emphasis"/>
          <w:highlight w:val="yellow"/>
        </w:rPr>
        <w:t>stage</w:t>
      </w:r>
      <w:r w:rsidRPr="00F711F5">
        <w:rPr>
          <w:rStyle w:val="11111AAAAStyleUnderline"/>
        </w:rPr>
        <w:t xml:space="preserve"> of the business cycle</w:t>
      </w:r>
      <w:r w:rsidRPr="00F711F5">
        <w:t xml:space="preserve">. On the one hand, although the </w:t>
      </w:r>
      <w:r w:rsidRPr="00F711F5">
        <w:rPr>
          <w:rStyle w:val="11111AAAAStyleUnderline"/>
        </w:rPr>
        <w:t>domestic economic problems</w:t>
      </w:r>
      <w:r w:rsidRPr="00F711F5">
        <w:t xml:space="preserve"> in the crisis/recession/depression period </w:t>
      </w:r>
      <w:r w:rsidRPr="00F711F5">
        <w:rPr>
          <w:rStyle w:val="11111AAAAStyleUnderline"/>
        </w:rPr>
        <w:t>break out</w:t>
      </w:r>
      <w:r w:rsidRPr="00F711F5">
        <w:t xml:space="preserve"> and become prominent </w:t>
      </w:r>
      <w:r w:rsidRPr="00F711F5">
        <w:rPr>
          <w:rStyle w:val="11111AAAAStyleUnderline"/>
        </w:rPr>
        <w:t>in a short time</w:t>
      </w:r>
      <w:r w:rsidRPr="00F711F5">
        <w:t xml:space="preserve">, in fact, such challenge exists </w:t>
      </w:r>
      <w:r w:rsidRPr="00F711F5">
        <w:rPr>
          <w:rStyle w:val="11111AAAAStyleUnderline"/>
        </w:rPr>
        <w:t xml:space="preserve">at </w:t>
      </w:r>
      <w:r w:rsidRPr="00F711F5">
        <w:rPr>
          <w:rStyle w:val="Emphasis"/>
        </w:rPr>
        <w:t>all stages</w:t>
      </w:r>
      <w:r w:rsidRPr="00F711F5">
        <w:rPr>
          <w:rStyle w:val="11111AAAAStyleUnderline"/>
        </w:rPr>
        <w:t xml:space="preserve"> of the business cycle</w:t>
      </w:r>
      <w:r w:rsidRPr="00F711F5">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F711F5">
        <w:rPr>
          <w:rStyle w:val="11111AAAAStyleUnderline"/>
          <w:highlight w:val="yellow"/>
        </w:rPr>
        <w:t xml:space="preserve">the </w:t>
      </w:r>
      <w:r w:rsidRPr="00F711F5">
        <w:rPr>
          <w:rStyle w:val="Emphasis"/>
          <w:highlight w:val="yellow"/>
        </w:rPr>
        <w:t>resources</w:t>
      </w:r>
      <w:r w:rsidRPr="00F711F5">
        <w:rPr>
          <w:rStyle w:val="11111AAAAStyleUnderline"/>
        </w:rPr>
        <w:t xml:space="preserve"> required </w:t>
      </w:r>
      <w:r w:rsidRPr="00F711F5">
        <w:rPr>
          <w:rStyle w:val="11111AAAAStyleUnderline"/>
          <w:highlight w:val="yellow"/>
        </w:rPr>
        <w:t>for</w:t>
      </w:r>
      <w:r w:rsidRPr="00F711F5">
        <w:rPr>
          <w:rStyle w:val="11111AAAAStyleUnderline"/>
        </w:rPr>
        <w:t xml:space="preserve"> </w:t>
      </w:r>
      <w:r w:rsidRPr="00F711F5">
        <w:rPr>
          <w:rStyle w:val="Emphasis"/>
        </w:rPr>
        <w:t xml:space="preserve">foreign </w:t>
      </w:r>
      <w:r w:rsidRPr="00F711F5">
        <w:rPr>
          <w:rStyle w:val="Emphasis"/>
          <w:highlight w:val="yellow"/>
        </w:rPr>
        <w:t>wars</w:t>
      </w:r>
      <w:r w:rsidRPr="00F711F5">
        <w:rPr>
          <w:rStyle w:val="11111AAAAStyleUnderline"/>
          <w:highlight w:val="yellow"/>
        </w:rPr>
        <w:t xml:space="preserve"> are </w:t>
      </w:r>
      <w:r w:rsidRPr="00F711F5">
        <w:rPr>
          <w:rStyle w:val="Emphasis"/>
          <w:highlight w:val="yellow"/>
        </w:rPr>
        <w:t>huge</w:t>
      </w:r>
      <w:r w:rsidRPr="00F711F5">
        <w:rPr>
          <w:rStyle w:val="11111AAAAStyleUnderline"/>
          <w:highlight w:val="yellow"/>
        </w:rPr>
        <w:t xml:space="preserve"> for</w:t>
      </w:r>
      <w:r w:rsidRPr="00F711F5">
        <w:rPr>
          <w:rStyle w:val="11111AAAAStyleUnderline"/>
        </w:rPr>
        <w:t xml:space="preserve"> countries in </w:t>
      </w:r>
      <w:r w:rsidRPr="00F711F5">
        <w:rPr>
          <w:rStyle w:val="Emphasis"/>
        </w:rPr>
        <w:t xml:space="preserve">economic </w:t>
      </w:r>
      <w:r w:rsidRPr="00F711F5">
        <w:rPr>
          <w:rStyle w:val="Emphasis"/>
          <w:highlight w:val="yellow"/>
        </w:rPr>
        <w:t>depression</w:t>
      </w:r>
      <w:r w:rsidRPr="00F711F5">
        <w:rPr>
          <w:rStyle w:val="11111AAAAStyleUnderline"/>
        </w:rPr>
        <w:t>, the decision to wage wars depends</w:t>
      </w:r>
      <w:r w:rsidRPr="00F711F5">
        <w:t xml:space="preserve"> largely </w:t>
      </w:r>
      <w:r w:rsidRPr="00F711F5">
        <w:rPr>
          <w:rStyle w:val="11111AAAAStyleUnderline"/>
        </w:rPr>
        <w:t xml:space="preserve">on the consideration of the </w:t>
      </w:r>
      <w:r w:rsidRPr="00F711F5">
        <w:rPr>
          <w:rStyle w:val="Emphasis"/>
        </w:rPr>
        <w:t>gain</w:t>
      </w:r>
      <w:r w:rsidRPr="00F711F5">
        <w:rPr>
          <w:rStyle w:val="11111AAAAStyleUnderline"/>
        </w:rPr>
        <w:t xml:space="preserve"> and </w:t>
      </w:r>
      <w:r w:rsidRPr="00F711F5">
        <w:rPr>
          <w:rStyle w:val="Emphasis"/>
        </w:rPr>
        <w:t>loss of wars</w:t>
      </w:r>
      <w:r w:rsidRPr="00F711F5">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F711F5">
        <w:rPr>
          <w:rStyle w:val="11111AAAAStyleUnderline"/>
          <w:highlight w:val="yellow"/>
        </w:rPr>
        <w:t>war has</w:t>
      </w:r>
      <w:r w:rsidRPr="00F711F5">
        <w:rPr>
          <w:rStyle w:val="11111AAAAStyleUnderline"/>
        </w:rPr>
        <w:t xml:space="preserve"> the conditions and </w:t>
      </w:r>
      <w:r w:rsidRPr="00F711F5">
        <w:rPr>
          <w:rStyle w:val="11111AAAAStyleUnderline"/>
          <w:highlight w:val="yellow"/>
        </w:rPr>
        <w:t>reasons</w:t>
      </w:r>
      <w:r w:rsidRPr="00F711F5">
        <w:rPr>
          <w:rStyle w:val="11111AAAAStyleUnderline"/>
        </w:rPr>
        <w:t xml:space="preserve"> for its outbreak </w:t>
      </w:r>
      <w:r w:rsidRPr="00F711F5">
        <w:rPr>
          <w:rStyle w:val="11111AAAAStyleUnderline"/>
          <w:highlight w:val="yellow"/>
        </w:rPr>
        <w:t xml:space="preserve">in </w:t>
      </w:r>
      <w:r w:rsidRPr="00F711F5">
        <w:rPr>
          <w:rStyle w:val="Emphasis"/>
          <w:highlight w:val="yellow"/>
        </w:rPr>
        <w:t>all stages</w:t>
      </w:r>
      <w:r w:rsidRPr="00F711F5">
        <w:rPr>
          <w:rStyle w:val="11111AAAAStyleUnderline"/>
        </w:rPr>
        <w:t xml:space="preserve"> of the business cycle</w:t>
      </w:r>
      <w:r w:rsidRPr="00F711F5">
        <w:t>.</w:t>
      </w:r>
    </w:p>
    <w:p w14:paraId="59EC58CB" w14:textId="77777777" w:rsidR="008A5F3B" w:rsidRPr="00F711F5" w:rsidRDefault="008A5F3B" w:rsidP="008A5F3B">
      <w:r w:rsidRPr="00F711F5">
        <w:t xml:space="preserve">Second, </w:t>
      </w:r>
      <w:r w:rsidRPr="00F711F5">
        <w:rPr>
          <w:rStyle w:val="11111AAAAStyleUnderline"/>
        </w:rPr>
        <w:t xml:space="preserve">the </w:t>
      </w:r>
      <w:r w:rsidRPr="00F711F5">
        <w:rPr>
          <w:rStyle w:val="Emphasis"/>
        </w:rPr>
        <w:t xml:space="preserve">economic </w:t>
      </w:r>
      <w:r w:rsidRPr="00F711F5">
        <w:rPr>
          <w:rStyle w:val="Emphasis"/>
          <w:highlight w:val="yellow"/>
        </w:rPr>
        <w:t>origin</w:t>
      </w:r>
      <w:r w:rsidRPr="00F711F5">
        <w:rPr>
          <w:rStyle w:val="11111AAAAStyleUnderline"/>
        </w:rPr>
        <w:t xml:space="preserve"> for the outbreak of war </w:t>
      </w:r>
      <w:r w:rsidRPr="00F711F5">
        <w:rPr>
          <w:rStyle w:val="11111AAAAStyleUnderline"/>
          <w:highlight w:val="yellow"/>
        </w:rPr>
        <w:t>is downward pressure</w:t>
      </w:r>
      <w:r w:rsidRPr="00F711F5">
        <w:t xml:space="preserve"> on the economy rather than optimism or competition for monopoly capital, </w:t>
      </w:r>
      <w:r w:rsidRPr="00F711F5">
        <w:rPr>
          <w:rStyle w:val="11111AAAAStyleUnderline"/>
          <w:highlight w:val="yellow"/>
        </w:rPr>
        <w:t>which</w:t>
      </w:r>
      <w:r w:rsidRPr="00F711F5">
        <w:rPr>
          <w:rStyle w:val="11111AAAAStyleUnderline"/>
        </w:rPr>
        <w:t xml:space="preserve"> may </w:t>
      </w:r>
      <w:r w:rsidRPr="00F711F5">
        <w:rPr>
          <w:rStyle w:val="11111AAAAStyleUnderline"/>
          <w:highlight w:val="yellow"/>
        </w:rPr>
        <w:t>exist during</w:t>
      </w:r>
      <w:r w:rsidRPr="00F711F5">
        <w:rPr>
          <w:rStyle w:val="11111AAAAStyleUnderline"/>
        </w:rPr>
        <w:t xml:space="preserve"> </w:t>
      </w:r>
      <w:r w:rsidRPr="00F711F5">
        <w:rPr>
          <w:rStyle w:val="Emphasis"/>
        </w:rPr>
        <w:t xml:space="preserve">economic </w:t>
      </w:r>
      <w:r w:rsidRPr="00F711F5">
        <w:rPr>
          <w:rStyle w:val="Emphasis"/>
          <w:highlight w:val="yellow"/>
        </w:rPr>
        <w:t>recession</w:t>
      </w:r>
      <w:r w:rsidRPr="00F711F5">
        <w:rPr>
          <w:rStyle w:val="11111AAAAStyleUnderline"/>
          <w:highlight w:val="yellow"/>
        </w:rPr>
        <w:t xml:space="preserve"> or</w:t>
      </w:r>
      <w:r w:rsidRPr="00F711F5">
        <w:rPr>
          <w:rStyle w:val="11111AAAAStyleUnderline"/>
        </w:rPr>
        <w:t xml:space="preserve"> </w:t>
      </w:r>
      <w:r w:rsidRPr="00F711F5">
        <w:rPr>
          <w:rStyle w:val="Emphasis"/>
        </w:rPr>
        <w:t xml:space="preserve">economic </w:t>
      </w:r>
      <w:r w:rsidRPr="00F711F5">
        <w:rPr>
          <w:rStyle w:val="Emphasis"/>
          <w:highlight w:val="yellow"/>
        </w:rPr>
        <w:t>prosperity</w:t>
      </w:r>
      <w:r w:rsidRPr="00F711F5">
        <w:t xml:space="preserve">. This is due to a fact that </w:t>
      </w:r>
      <w:r w:rsidRPr="00F711F5">
        <w:rPr>
          <w:rStyle w:val="11111AAAAStyleUnderline"/>
        </w:rPr>
        <w:t>during</w:t>
      </w:r>
      <w:r w:rsidRPr="00F711F5">
        <w:t xml:space="preserve"> economic </w:t>
      </w:r>
      <w:r w:rsidRPr="00F711F5">
        <w:rPr>
          <w:rStyle w:val="11111AAAAStyleUnderline"/>
        </w:rPr>
        <w:t xml:space="preserve">prosperity, people are also </w:t>
      </w:r>
      <w:r w:rsidRPr="00F711F5">
        <w:rPr>
          <w:rStyle w:val="Emphasis"/>
        </w:rPr>
        <w:t>worried</w:t>
      </w:r>
      <w:r w:rsidRPr="00F711F5">
        <w:rPr>
          <w:rStyle w:val="11111AAAAStyleUnderline"/>
        </w:rPr>
        <w:t xml:space="preserve"> about</w:t>
      </w:r>
      <w:r w:rsidRPr="00F711F5">
        <w:t xml:space="preserve"> a </w:t>
      </w:r>
      <w:r w:rsidRPr="00F711F5">
        <w:rPr>
          <w:rStyle w:val="11111AAAAStyleUnderline"/>
        </w:rPr>
        <w:t>potential</w:t>
      </w:r>
      <w:r w:rsidRPr="00F711F5">
        <w:t xml:space="preserve"> economic </w:t>
      </w:r>
      <w:r w:rsidRPr="00F711F5">
        <w:rPr>
          <w:rStyle w:val="11111AAAAStyleUnderline"/>
        </w:rPr>
        <w:t>recession</w:t>
      </w:r>
      <w:r w:rsidRPr="00F711F5">
        <w:t xml:space="preserve">. Blainey pointed out that </w:t>
      </w:r>
      <w:r w:rsidRPr="00F711F5">
        <w:rPr>
          <w:rStyle w:val="11111AAAAStyleUnderline"/>
          <w:highlight w:val="yellow"/>
        </w:rPr>
        <w:t>wars</w:t>
      </w:r>
      <w:r w:rsidRPr="00F711F5">
        <w:rPr>
          <w:rStyle w:val="11111AAAAStyleUnderline"/>
        </w:rPr>
        <w:t xml:space="preserve"> </w:t>
      </w:r>
      <w:r w:rsidRPr="00F711F5">
        <w:rPr>
          <w:rStyle w:val="Emphasis"/>
        </w:rPr>
        <w:t xml:space="preserve">often </w:t>
      </w:r>
      <w:r w:rsidRPr="00F711F5">
        <w:rPr>
          <w:rStyle w:val="Emphasis"/>
          <w:highlight w:val="yellow"/>
        </w:rPr>
        <w:t>occur</w:t>
      </w:r>
      <w:r w:rsidRPr="00F711F5">
        <w:rPr>
          <w:rStyle w:val="11111AAAAStyleUnderline"/>
          <w:highlight w:val="yellow"/>
        </w:rPr>
        <w:t xml:space="preserve"> in</w:t>
      </w:r>
      <w:r w:rsidRPr="00F711F5">
        <w:rPr>
          <w:rStyle w:val="11111AAAAStyleUnderline"/>
        </w:rPr>
        <w:t xml:space="preserve"> the </w:t>
      </w:r>
      <w:r w:rsidRPr="00F711F5">
        <w:rPr>
          <w:rStyle w:val="Emphasis"/>
        </w:rPr>
        <w:t xml:space="preserve">economic </w:t>
      </w:r>
      <w:r w:rsidRPr="00F711F5">
        <w:rPr>
          <w:rStyle w:val="Emphasis"/>
          <w:highlight w:val="yellow"/>
        </w:rPr>
        <w:t>upturn</w:t>
      </w:r>
      <w:r w:rsidRPr="00F711F5">
        <w:rPr>
          <w:rStyle w:val="11111AAAAStyleUnderline"/>
        </w:rPr>
        <w:t xml:space="preserve">, which is </w:t>
      </w:r>
      <w:r w:rsidRPr="00F711F5">
        <w:rPr>
          <w:rStyle w:val="Emphasis"/>
          <w:highlight w:val="yellow"/>
        </w:rPr>
        <w:t>caused by</w:t>
      </w:r>
      <w:r w:rsidRPr="00F711F5">
        <w:rPr>
          <w:rStyle w:val="Emphasis"/>
        </w:rPr>
        <w:t xml:space="preserve"> the </w:t>
      </w:r>
      <w:r w:rsidRPr="00F711F5">
        <w:rPr>
          <w:rStyle w:val="Emphasis"/>
          <w:highlight w:val="yellow"/>
        </w:rPr>
        <w:t>optimism</w:t>
      </w:r>
      <w:r w:rsidRPr="00F711F5">
        <w:rPr>
          <w:rStyle w:val="11111AAAAStyleUnderline"/>
        </w:rPr>
        <w:t xml:space="preserve"> in people's mind</w:t>
      </w:r>
      <w:r w:rsidRPr="00F711F5">
        <w:t xml:space="preserve"> [14], that is, </w:t>
      </w:r>
      <w:r w:rsidRPr="00F711F5">
        <w:rPr>
          <w:rStyle w:val="11111AAAAStyleUnderline"/>
        </w:rPr>
        <w:t xml:space="preserve">the confidence </w:t>
      </w:r>
      <w:r w:rsidRPr="00F711F5">
        <w:rPr>
          <w:rStyle w:val="11111AAAAStyleUnderline"/>
          <w:highlight w:val="yellow"/>
        </w:rPr>
        <w:t>to prevail</w:t>
      </w:r>
      <w:r w:rsidRPr="00F711F5">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F711F5">
        <w:rPr>
          <w:rStyle w:val="11111AAAAStyleUnderline"/>
        </w:rPr>
        <w:t>Optimism</w:t>
      </w:r>
      <w:r w:rsidRPr="00F711F5">
        <w:t xml:space="preserve"> is not a major factor leading to war, but </w:t>
      </w:r>
      <w:r w:rsidRPr="00F711F5">
        <w:rPr>
          <w:rStyle w:val="11111AAAAStyleUnderline"/>
        </w:rPr>
        <w:t xml:space="preserve">may somewhat serve as </w:t>
      </w:r>
      <w:r w:rsidRPr="00F711F5">
        <w:rPr>
          <w:rStyle w:val="Emphasis"/>
        </w:rPr>
        <w:t>stimulation</w:t>
      </w:r>
      <w:r w:rsidRPr="00F711F5">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5B17521D" w14:textId="77777777" w:rsidR="008A5F3B" w:rsidRPr="00F711F5" w:rsidRDefault="008A5F3B" w:rsidP="008A5F3B"/>
    <w:p w14:paraId="28B611BB" w14:textId="77777777" w:rsidR="008A5F3B" w:rsidRDefault="008A5F3B" w:rsidP="008A5F3B"/>
    <w:p w14:paraId="6BD2FBB0" w14:textId="77777777" w:rsidR="008A5F3B" w:rsidRDefault="008A5F3B" w:rsidP="008A5F3B"/>
    <w:p w14:paraId="180E7717" w14:textId="77777777" w:rsidR="008A5F3B" w:rsidRPr="00C24699" w:rsidRDefault="008A5F3B" w:rsidP="008A5F3B">
      <w:pPr>
        <w:pStyle w:val="Heading3"/>
        <w:rPr>
          <w:rFonts w:cs="Arial"/>
        </w:rPr>
      </w:pPr>
      <w:bookmarkStart w:id="5" w:name="_Hlk214107627"/>
      <w:bookmarkStart w:id="6" w:name="_Hlk214107672"/>
      <w:bookmarkEnd w:id="4"/>
      <w:r>
        <w:rPr>
          <w:rFonts w:cs="Arial"/>
        </w:rPr>
        <w:t>Grid D: Resilient—2NC</w:t>
      </w:r>
    </w:p>
    <w:p w14:paraId="7DFB7369" w14:textId="77777777" w:rsidR="008A5F3B" w:rsidRPr="00C24699" w:rsidRDefault="008A5F3B" w:rsidP="008A5F3B"/>
    <w:p w14:paraId="32877CFB" w14:textId="77777777" w:rsidR="008A5F3B" w:rsidRDefault="008A5F3B" w:rsidP="008A5F3B"/>
    <w:p w14:paraId="12D26A26" w14:textId="77777777" w:rsidR="008A5F3B" w:rsidRPr="004B5B18" w:rsidRDefault="008A5F3B" w:rsidP="008A5F3B">
      <w:pPr>
        <w:pStyle w:val="Heading4"/>
      </w:pPr>
      <w:r>
        <w:t>The grid is reliable and stable now- no need for national grid</w:t>
      </w:r>
    </w:p>
    <w:p w14:paraId="2D3EF9CA" w14:textId="77777777" w:rsidR="008A5F3B" w:rsidRDefault="008A5F3B" w:rsidP="008A5F3B">
      <w:r w:rsidRPr="004B5B18">
        <w:rPr>
          <w:rStyle w:val="Style13ptBold"/>
        </w:rPr>
        <w:t>NERC 24</w:t>
      </w:r>
      <w:r>
        <w:t>. North America Electric Reliability Corporation, oversees the 6 contiguous U.S. regional reliability entities, including parts of Mexico and Canada, “</w:t>
      </w:r>
      <w:r w:rsidRPr="00CA0C89">
        <w:t>2024 State of Reliability Overview</w:t>
      </w:r>
      <w:r>
        <w:t xml:space="preserve">: </w:t>
      </w:r>
      <w:r w:rsidRPr="004B5B18">
        <w:t>Assessment Overview of 2023 Bulk Power System Performance</w:t>
      </w:r>
      <w:r>
        <w:t xml:space="preserve">,” North America Electric Reliability Corporation, </w:t>
      </w:r>
      <w:r w:rsidRPr="00CA0C89">
        <w:t>June 2024</w:t>
      </w:r>
      <w:r>
        <w:t xml:space="preserve">, </w:t>
      </w:r>
      <w:hyperlink r:id="rId24" w:history="1">
        <w:r w:rsidRPr="0025166F">
          <w:rPr>
            <w:rStyle w:val="Hyperlink"/>
          </w:rPr>
          <w:t>https://www.nerc.com/pa/RAPA/PA/Performance%20Analysis%20DL/NERC_SOR_2024_Overview.pdf</w:t>
        </w:r>
      </w:hyperlink>
    </w:p>
    <w:p w14:paraId="640186E2" w14:textId="77777777" w:rsidR="008A5F3B" w:rsidRDefault="008A5F3B" w:rsidP="008A5F3B"/>
    <w:p w14:paraId="29A07767" w14:textId="77777777" w:rsidR="008A5F3B" w:rsidRPr="004B5B18" w:rsidRDefault="008A5F3B" w:rsidP="008A5F3B">
      <w:r w:rsidRPr="004B5B18">
        <w:rPr>
          <w:rStyle w:val="11111AAAAStyleUnderline"/>
        </w:rPr>
        <w:t xml:space="preserve">Over the past several years, a handful of extreme </w:t>
      </w:r>
      <w:r w:rsidRPr="00FD7E22">
        <w:rPr>
          <w:rStyle w:val="11111AAAAStyleUnderline"/>
          <w:highlight w:val="yellow"/>
        </w:rPr>
        <w:t>weather</w:t>
      </w:r>
      <w:r w:rsidRPr="004B5B18">
        <w:rPr>
          <w:rStyle w:val="11111AAAAStyleUnderline"/>
        </w:rPr>
        <w:t xml:space="preserve"> events </w:t>
      </w:r>
      <w:r w:rsidRPr="00FD7E22">
        <w:rPr>
          <w:rStyle w:val="11111AAAAStyleUnderline"/>
          <w:highlight w:val="yellow"/>
        </w:rPr>
        <w:t>has</w:t>
      </w:r>
      <w:r w:rsidRPr="004B5B18">
        <w:rPr>
          <w:rStyle w:val="11111AAAAStyleUnderline"/>
        </w:rPr>
        <w:t xml:space="preserve"> increasingly </w:t>
      </w:r>
      <w:r w:rsidRPr="00FD7E22">
        <w:rPr>
          <w:rStyle w:val="11111AAAAStyleUnderline"/>
          <w:highlight w:val="yellow"/>
        </w:rPr>
        <w:t>been the largest</w:t>
      </w:r>
      <w:r w:rsidRPr="004B5B18">
        <w:rPr>
          <w:rStyle w:val="11111AAAAStyleUnderline"/>
        </w:rPr>
        <w:t xml:space="preserve"> </w:t>
      </w:r>
      <w:r w:rsidRPr="00FD7E22">
        <w:rPr>
          <w:rStyle w:val="11111AAAAStyleUnderline"/>
          <w:highlight w:val="yellow"/>
        </w:rPr>
        <w:t>challenge to</w:t>
      </w:r>
      <w:r w:rsidRPr="004B5B18">
        <w:rPr>
          <w:rStyle w:val="11111AAAAStyleUnderline"/>
        </w:rPr>
        <w:t xml:space="preserve"> BPS </w:t>
      </w:r>
      <w:r w:rsidRPr="00FD7E22">
        <w:rPr>
          <w:rStyle w:val="11111AAAAStyleUnderline"/>
          <w:highlight w:val="yellow"/>
        </w:rPr>
        <w:t>reliability</w:t>
      </w:r>
      <w:r w:rsidRPr="004B5B18">
        <w:t xml:space="preserve">, and the unprecedented magnitude of these events has dominated reliability trends. </w:t>
      </w:r>
      <w:r w:rsidRPr="00FD7E22">
        <w:rPr>
          <w:rStyle w:val="11111AAAAStyleUnderline"/>
          <w:highlight w:val="yellow"/>
        </w:rPr>
        <w:t>In</w:t>
      </w:r>
      <w:r w:rsidRPr="004B5B18">
        <w:rPr>
          <w:rStyle w:val="11111AAAAStyleUnderline"/>
        </w:rPr>
        <w:t xml:space="preserve"> 20</w:t>
      </w:r>
      <w:r w:rsidRPr="00FD7E22">
        <w:rPr>
          <w:rStyle w:val="11111AAAAStyleUnderline"/>
          <w:highlight w:val="yellow"/>
        </w:rPr>
        <w:t>23</w:t>
      </w:r>
      <w:r w:rsidRPr="004B5B18">
        <w:rPr>
          <w:rStyle w:val="11111AAAAStyleUnderline"/>
        </w:rPr>
        <w:t xml:space="preserve">, the absence of such anomalous events in the United States showed that the </w:t>
      </w:r>
      <w:r w:rsidRPr="00FD7E22">
        <w:rPr>
          <w:rStyle w:val="11111AAAAStyleUnderline"/>
          <w:highlight w:val="yellow"/>
        </w:rPr>
        <w:t>BPS performed well based on</w:t>
      </w:r>
      <w:r w:rsidRPr="004B5B18">
        <w:rPr>
          <w:rStyle w:val="11111AAAAStyleUnderline"/>
        </w:rPr>
        <w:t xml:space="preserve"> the more routine (but still </w:t>
      </w:r>
      <w:r w:rsidRPr="00FD7E22">
        <w:rPr>
          <w:rStyle w:val="11111AAAAStyleUnderline"/>
          <w:highlight w:val="yellow"/>
        </w:rPr>
        <w:t>severe</w:t>
      </w:r>
      <w:r w:rsidRPr="004B5B18">
        <w:rPr>
          <w:rStyle w:val="11111AAAAStyleUnderline"/>
        </w:rPr>
        <w:t xml:space="preserve">) weather </w:t>
      </w:r>
      <w:r w:rsidRPr="00FD7E22">
        <w:rPr>
          <w:rStyle w:val="11111AAAAStyleUnderline"/>
          <w:highlight w:val="yellow"/>
        </w:rPr>
        <w:t>events</w:t>
      </w:r>
      <w:r w:rsidRPr="004B5B18">
        <w:t xml:space="preserve"> (see Figure 1).</w:t>
      </w:r>
    </w:p>
    <w:p w14:paraId="0C116218" w14:textId="77777777" w:rsidR="008A5F3B" w:rsidRPr="004B5B18" w:rsidRDefault="008A5F3B" w:rsidP="008A5F3B">
      <w:r w:rsidRPr="004B5B18">
        <w:t>[Figure 1 Omitted]</w:t>
      </w:r>
    </w:p>
    <w:p w14:paraId="11ECE4A0" w14:textId="77777777" w:rsidR="008A5F3B" w:rsidRPr="004B5B18" w:rsidRDefault="008A5F3B" w:rsidP="008A5F3B">
      <w:r w:rsidRPr="004B5B18">
        <w:t>Figure 1: 2023 U.S. Billion-Dollar Weather and Climate Disasters2</w:t>
      </w:r>
    </w:p>
    <w:p w14:paraId="480B808D" w14:textId="77777777" w:rsidR="008A5F3B" w:rsidRPr="004B5B18" w:rsidRDefault="008A5F3B" w:rsidP="008A5F3B">
      <w:r w:rsidRPr="004B5B18">
        <w:rPr>
          <w:rStyle w:val="11111AAAAStyleUnderline"/>
        </w:rPr>
        <w:t xml:space="preserve">Canada experienced record-setting wildfires </w:t>
      </w:r>
      <w:r w:rsidRPr="004B5B18">
        <w:t xml:space="preserve">throughout 2023. Transmission metrics were disproportionately impacted by the short-duration outages associated with these wildfires, specifically within the Québec Interconnection. However, </w:t>
      </w:r>
      <w:r w:rsidRPr="00FD7E22">
        <w:rPr>
          <w:rStyle w:val="11111AAAAStyleUnderline"/>
          <w:highlight w:val="yellow"/>
        </w:rPr>
        <w:t>due to operator</w:t>
      </w:r>
      <w:r w:rsidRPr="004B5B18">
        <w:rPr>
          <w:rStyle w:val="11111AAAAStyleUnderline"/>
        </w:rPr>
        <w:t xml:space="preserve"> </w:t>
      </w:r>
      <w:r w:rsidRPr="00FD7E22">
        <w:rPr>
          <w:rStyle w:val="11111AAAAStyleUnderline"/>
          <w:highlight w:val="yellow"/>
        </w:rPr>
        <w:t>actions</w:t>
      </w:r>
      <w:r w:rsidRPr="004B5B18">
        <w:rPr>
          <w:rStyle w:val="11111AAAAStyleUnderline"/>
        </w:rPr>
        <w:t xml:space="preserve"> as well as the fires’ varied timing and geographical locations, the actual </w:t>
      </w:r>
      <w:r w:rsidRPr="00FD7E22">
        <w:rPr>
          <w:rStyle w:val="11111AAAAStyleUnderline"/>
          <w:highlight w:val="yellow"/>
        </w:rPr>
        <w:t>impact on</w:t>
      </w:r>
      <w:r w:rsidRPr="004B5B18">
        <w:rPr>
          <w:rStyle w:val="11111AAAAStyleUnderline"/>
        </w:rPr>
        <w:t xml:space="preserve"> BPS </w:t>
      </w:r>
      <w:r w:rsidRPr="00FD7E22">
        <w:rPr>
          <w:rStyle w:val="11111AAAAStyleUnderline"/>
          <w:highlight w:val="yellow"/>
        </w:rPr>
        <w:t>reliability</w:t>
      </w:r>
      <w:r w:rsidRPr="004B5B18">
        <w:rPr>
          <w:rStyle w:val="11111AAAAStyleUnderline"/>
        </w:rPr>
        <w:t xml:space="preserve"> was </w:t>
      </w:r>
      <w:r w:rsidRPr="00FD7E22">
        <w:rPr>
          <w:rStyle w:val="11111AAAAStyleUnderline"/>
          <w:highlight w:val="yellow"/>
        </w:rPr>
        <w:t>minimal</w:t>
      </w:r>
      <w:r w:rsidRPr="004B5B18">
        <w:t xml:space="preserve"> (see Figure 2).</w:t>
      </w:r>
    </w:p>
    <w:p w14:paraId="7C4F846D" w14:textId="77777777" w:rsidR="008A5F3B" w:rsidRPr="004B5B18" w:rsidRDefault="008A5F3B" w:rsidP="008A5F3B">
      <w:r w:rsidRPr="004B5B18">
        <w:t>[Figure 2 Omitted]</w:t>
      </w:r>
    </w:p>
    <w:p w14:paraId="11983652" w14:textId="77777777" w:rsidR="008A5F3B" w:rsidRPr="004B5B18" w:rsidRDefault="008A5F3B" w:rsidP="008A5F3B">
      <w:r w:rsidRPr="004B5B18">
        <w:t>Figure 2: Fire Danger in Canada, June 20, 20233</w:t>
      </w:r>
    </w:p>
    <w:p w14:paraId="1768B0D9" w14:textId="77777777" w:rsidR="008A5F3B" w:rsidRPr="004B5B18" w:rsidRDefault="008A5F3B" w:rsidP="008A5F3B">
      <w:pPr>
        <w:rPr>
          <w:rStyle w:val="11111AAAAStyleUnderline"/>
        </w:rPr>
      </w:pPr>
      <w:r w:rsidRPr="004B5B18">
        <w:t xml:space="preserve">Overall, </w:t>
      </w:r>
      <w:r w:rsidRPr="004B5B18">
        <w:rPr>
          <w:rStyle w:val="11111AAAAStyleUnderline"/>
        </w:rPr>
        <w:t xml:space="preserve">the </w:t>
      </w:r>
      <w:r w:rsidRPr="00FD7E22">
        <w:rPr>
          <w:rStyle w:val="11111AAAAStyleUnderline"/>
          <w:highlight w:val="yellow"/>
        </w:rPr>
        <w:t>worst-performing days</w:t>
      </w:r>
      <w:r w:rsidRPr="004B5B18">
        <w:rPr>
          <w:rStyle w:val="11111AAAAStyleUnderline"/>
        </w:rPr>
        <w:t xml:space="preserve"> (as measured by the severity risk index) </w:t>
      </w:r>
      <w:r w:rsidRPr="00FD7E22">
        <w:rPr>
          <w:rStyle w:val="11111AAAAStyleUnderline"/>
          <w:highlight w:val="yellow"/>
        </w:rPr>
        <w:t>showed significantly better</w:t>
      </w:r>
      <w:r w:rsidRPr="004B5B18">
        <w:rPr>
          <w:rStyle w:val="11111AAAAStyleUnderline"/>
        </w:rPr>
        <w:t xml:space="preserve"> performance </w:t>
      </w:r>
      <w:r w:rsidRPr="00FD7E22">
        <w:rPr>
          <w:rStyle w:val="11111AAAAStyleUnderline"/>
          <w:highlight w:val="yellow"/>
        </w:rPr>
        <w:t>than</w:t>
      </w:r>
      <w:r w:rsidRPr="004B5B18">
        <w:rPr>
          <w:rStyle w:val="11111AAAAStyleUnderline"/>
        </w:rPr>
        <w:t xml:space="preserve"> the worst-performing days observed </w:t>
      </w:r>
      <w:r w:rsidRPr="00FD7E22">
        <w:rPr>
          <w:rStyle w:val="11111AAAAStyleUnderline"/>
          <w:highlight w:val="yellow"/>
        </w:rPr>
        <w:t>in prior years</w:t>
      </w:r>
      <w:r w:rsidRPr="004B5B18">
        <w:t xml:space="preserve"> (see Figure 3). Following these more routine, severe events in 2023, </w:t>
      </w:r>
      <w:r w:rsidRPr="00FD7E22">
        <w:rPr>
          <w:rStyle w:val="11111AAAAStyleUnderline"/>
          <w:highlight w:val="yellow"/>
        </w:rPr>
        <w:t>restoration times</w:t>
      </w:r>
      <w:r w:rsidRPr="004B5B18">
        <w:rPr>
          <w:rStyle w:val="11111AAAAStyleUnderline"/>
        </w:rPr>
        <w:t xml:space="preserve"> of transmission system outages </w:t>
      </w:r>
      <w:r w:rsidRPr="00FD7E22">
        <w:rPr>
          <w:rStyle w:val="11111AAAAStyleUnderline"/>
          <w:highlight w:val="yellow"/>
        </w:rPr>
        <w:t xml:space="preserve">were 10–20% better </w:t>
      </w:r>
      <w:r w:rsidRPr="002C11BC">
        <w:rPr>
          <w:rStyle w:val="11111AAAAStyleUnderline"/>
        </w:rPr>
        <w:t>than</w:t>
      </w:r>
      <w:r w:rsidRPr="004B5B18">
        <w:rPr>
          <w:rStyle w:val="11111AAAAStyleUnderline"/>
        </w:rPr>
        <w:t xml:space="preserve"> in most </w:t>
      </w:r>
      <w:r w:rsidRPr="002C11BC">
        <w:rPr>
          <w:rStyle w:val="11111AAAAStyleUnderline"/>
        </w:rPr>
        <w:t>prior years</w:t>
      </w:r>
      <w:r w:rsidRPr="004B5B18">
        <w:rPr>
          <w:rStyle w:val="11111AAAAStyleUnderline"/>
        </w:rPr>
        <w:t xml:space="preserve">, </w:t>
      </w:r>
      <w:r w:rsidRPr="00FD7E22">
        <w:rPr>
          <w:rStyle w:val="11111AAAAStyleUnderline"/>
          <w:highlight w:val="yellow"/>
        </w:rPr>
        <w:t>and no load loss</w:t>
      </w:r>
      <w:r w:rsidRPr="004B5B18">
        <w:rPr>
          <w:rStyle w:val="11111AAAAStyleUnderline"/>
        </w:rPr>
        <w:t xml:space="preserve"> </w:t>
      </w:r>
      <w:r w:rsidRPr="002C11BC">
        <w:rPr>
          <w:rStyle w:val="11111AAAAStyleUnderline"/>
        </w:rPr>
        <w:t>associated</w:t>
      </w:r>
      <w:r w:rsidRPr="004B5B18">
        <w:rPr>
          <w:rStyle w:val="11111AAAAStyleUnderline"/>
        </w:rPr>
        <w:t xml:space="preserve"> </w:t>
      </w:r>
      <w:r w:rsidRPr="00FD7E22">
        <w:rPr>
          <w:rStyle w:val="11111AAAAStyleUnderline"/>
          <w:highlight w:val="yellow"/>
        </w:rPr>
        <w:t>with</w:t>
      </w:r>
      <w:r w:rsidRPr="002C11BC">
        <w:rPr>
          <w:rStyle w:val="11111AAAAStyleUnderline"/>
        </w:rPr>
        <w:t xml:space="preserve"> </w:t>
      </w:r>
      <w:r w:rsidRPr="00FD7E22">
        <w:rPr>
          <w:rStyle w:val="11111AAAAStyleUnderline"/>
          <w:highlight w:val="yellow"/>
        </w:rPr>
        <w:t>Level 3</w:t>
      </w:r>
      <w:r w:rsidRPr="004B5B18">
        <w:rPr>
          <w:rStyle w:val="11111AAAAStyleUnderline"/>
        </w:rPr>
        <w:t xml:space="preserve"> Energy </w:t>
      </w:r>
      <w:r w:rsidRPr="00FD7E22">
        <w:rPr>
          <w:rStyle w:val="11111AAAAStyleUnderline"/>
          <w:highlight w:val="yellow"/>
        </w:rPr>
        <w:t>Emergency</w:t>
      </w:r>
      <w:r w:rsidRPr="004B5B18">
        <w:rPr>
          <w:rStyle w:val="11111AAAAStyleUnderline"/>
        </w:rPr>
        <w:t xml:space="preserve"> Alert</w:t>
      </w:r>
      <w:r w:rsidRPr="00FD7E22">
        <w:rPr>
          <w:rStyle w:val="11111AAAAStyleUnderline"/>
          <w:highlight w:val="yellow"/>
        </w:rPr>
        <w:t>s</w:t>
      </w:r>
      <w:r w:rsidRPr="004B5B18">
        <w:rPr>
          <w:rStyle w:val="11111AAAAStyleUnderline"/>
        </w:rPr>
        <w:t xml:space="preserve"> </w:t>
      </w:r>
      <w:r w:rsidRPr="00FD7E22">
        <w:rPr>
          <w:rStyle w:val="11111AAAAStyleUnderline"/>
          <w:highlight w:val="yellow"/>
        </w:rPr>
        <w:t>occurred</w:t>
      </w:r>
      <w:r w:rsidRPr="004B5B18">
        <w:rPr>
          <w:rStyle w:val="11111AAAAStyleUnderline"/>
        </w:rPr>
        <w:t>.</w:t>
      </w:r>
    </w:p>
    <w:p w14:paraId="26552C22" w14:textId="77777777" w:rsidR="008A5F3B" w:rsidRPr="004B5B18" w:rsidRDefault="008A5F3B" w:rsidP="008A5F3B">
      <w:r w:rsidRPr="004B5B18">
        <w:t>[Figure 3 Omitted]</w:t>
      </w:r>
    </w:p>
    <w:p w14:paraId="2C8AC9C7" w14:textId="77777777" w:rsidR="008A5F3B" w:rsidRPr="004B5B18" w:rsidRDefault="008A5F3B" w:rsidP="008A5F3B">
      <w:r w:rsidRPr="004B5B18">
        <w:t xml:space="preserve">Figure 3: Top Annual Daily SRI Days Sorted Descending </w:t>
      </w:r>
    </w:p>
    <w:p w14:paraId="636B9E53" w14:textId="77777777" w:rsidR="008A5F3B" w:rsidRPr="004B5B18" w:rsidRDefault="008A5F3B" w:rsidP="008A5F3B">
      <w:r w:rsidRPr="00FD7E22">
        <w:rPr>
          <w:rStyle w:val="11111AAAAStyleUnderline"/>
          <w:highlight w:val="yellow"/>
        </w:rPr>
        <w:t>This</w:t>
      </w:r>
      <w:r w:rsidRPr="004B5B18">
        <w:rPr>
          <w:rStyle w:val="11111AAAAStyleUnderline"/>
        </w:rPr>
        <w:t xml:space="preserve"> finding </w:t>
      </w:r>
      <w:r w:rsidRPr="00FD7E22">
        <w:rPr>
          <w:rStyle w:val="11111AAAAStyleUnderline"/>
          <w:highlight w:val="yellow"/>
        </w:rPr>
        <w:t>highlights the ability of the BPS to withstand</w:t>
      </w:r>
      <w:r w:rsidRPr="004B5B18">
        <w:rPr>
          <w:rStyle w:val="11111AAAAStyleUnderline"/>
        </w:rPr>
        <w:t xml:space="preserve"> severe weather events</w:t>
      </w:r>
      <w:r w:rsidRPr="004B5B18">
        <w:t>, demonstrating the importance of advanced preparation, active management engagement throughout the duration, and rapid restoration following an event.</w:t>
      </w:r>
    </w:p>
    <w:p w14:paraId="32A5B77C" w14:textId="77777777" w:rsidR="008A5F3B" w:rsidRPr="004B5B18" w:rsidRDefault="008A5F3B" w:rsidP="008A5F3B">
      <w:r w:rsidRPr="004B5B18">
        <w:t xml:space="preserve">Resultant Actions </w:t>
      </w:r>
    </w:p>
    <w:p w14:paraId="1A7CE804" w14:textId="77777777" w:rsidR="008A5F3B" w:rsidRPr="004B5B18" w:rsidRDefault="008A5F3B" w:rsidP="008A5F3B">
      <w:r w:rsidRPr="004B5B18">
        <w:t xml:space="preserve">Increased </w:t>
      </w:r>
      <w:r w:rsidRPr="004B5B18">
        <w:rPr>
          <w:rStyle w:val="11111AAAAStyleUnderline"/>
        </w:rPr>
        <w:t>ERO Enterprise focus</w:t>
      </w:r>
      <w:r w:rsidRPr="004B5B18">
        <w:t xml:space="preserve"> on periods of extreme and abnormal weather conditions, through inquiries and other event analyses, has </w:t>
      </w:r>
      <w:r w:rsidRPr="004B5B18">
        <w:rPr>
          <w:rStyle w:val="11111AAAAStyleUnderline"/>
        </w:rPr>
        <w:t>produced recommendations for revisions to Reliability Standards</w:t>
      </w:r>
      <w:r w:rsidRPr="004B5B18">
        <w:t xml:space="preserve">, increased cold weather alerts, and additional data collection to monitor performance. </w:t>
      </w:r>
    </w:p>
    <w:p w14:paraId="44DD9E5F" w14:textId="77777777" w:rsidR="008A5F3B" w:rsidRPr="004B5B18" w:rsidRDefault="008A5F3B" w:rsidP="008A5F3B">
      <w:pPr>
        <w:rPr>
          <w:rStyle w:val="11111AAAAStyleUnderline"/>
        </w:rPr>
      </w:pPr>
      <w:r w:rsidRPr="004B5B18">
        <w:rPr>
          <w:rStyle w:val="11111AAAAStyleUnderline"/>
        </w:rPr>
        <w:t xml:space="preserve">EOP-011-24 was issued to address the effects of operating emergencies by ensuring that </w:t>
      </w:r>
      <w:r w:rsidRPr="00FD7E22">
        <w:rPr>
          <w:rStyle w:val="11111AAAAStyleUnderline"/>
          <w:highlight w:val="yellow"/>
        </w:rPr>
        <w:t>each</w:t>
      </w:r>
      <w:r w:rsidRPr="004B5B18">
        <w:rPr>
          <w:rStyle w:val="11111AAAAStyleUnderline"/>
        </w:rPr>
        <w:t xml:space="preserve"> Transmission </w:t>
      </w:r>
      <w:r w:rsidRPr="00FD7E22">
        <w:rPr>
          <w:rStyle w:val="11111AAAAStyleUnderline"/>
          <w:highlight w:val="yellow"/>
        </w:rPr>
        <w:t>Operator</w:t>
      </w:r>
      <w:r w:rsidRPr="004B5B18">
        <w:rPr>
          <w:rStyle w:val="11111AAAAStyleUnderline"/>
        </w:rPr>
        <w:t xml:space="preserve"> (TOP), Balancing Authority (BA), and Generator Owner (GO) </w:t>
      </w:r>
      <w:r w:rsidRPr="00FD7E22">
        <w:rPr>
          <w:rStyle w:val="11111AAAAStyleUnderline"/>
          <w:highlight w:val="yellow"/>
        </w:rPr>
        <w:t>has developed plans</w:t>
      </w:r>
      <w:r w:rsidRPr="004B5B18">
        <w:rPr>
          <w:rStyle w:val="11111AAAAStyleUnderline"/>
        </w:rPr>
        <w:t xml:space="preserve"> </w:t>
      </w:r>
      <w:r w:rsidRPr="00FD7E22">
        <w:rPr>
          <w:rStyle w:val="11111AAAAStyleUnderline"/>
          <w:highlight w:val="yellow"/>
        </w:rPr>
        <w:t>to mitigate operating emergencies</w:t>
      </w:r>
      <w:r w:rsidRPr="004B5B18">
        <w:rPr>
          <w:rStyle w:val="11111AAAAStyleUnderline"/>
        </w:rPr>
        <w:t xml:space="preserve"> and that those plans are implemented and coordinated within the Reliability Coordinator area as specified </w:t>
      </w:r>
      <w:r w:rsidRPr="00FD7E22">
        <w:rPr>
          <w:rStyle w:val="11111AAAAStyleUnderline"/>
          <w:highlight w:val="yellow"/>
        </w:rPr>
        <w:t>within</w:t>
      </w:r>
      <w:r w:rsidRPr="004B5B18">
        <w:rPr>
          <w:rStyle w:val="11111AAAAStyleUnderline"/>
        </w:rPr>
        <w:t xml:space="preserve"> the </w:t>
      </w:r>
      <w:r w:rsidRPr="00FD7E22">
        <w:rPr>
          <w:rStyle w:val="11111AAAAStyleUnderline"/>
          <w:highlight w:val="yellow"/>
        </w:rPr>
        <w:t>requirements</w:t>
      </w:r>
      <w:r w:rsidRPr="004B5B18">
        <w:rPr>
          <w:rStyle w:val="11111AAAAStyleUnderline"/>
        </w:rPr>
        <w:t xml:space="preserve">. This standard </w:t>
      </w:r>
      <w:r w:rsidRPr="003F0C4D">
        <w:rPr>
          <w:rStyle w:val="11111AAAAStyleUnderline"/>
        </w:rPr>
        <w:t xml:space="preserve">became </w:t>
      </w:r>
      <w:r w:rsidRPr="00FD7E22">
        <w:rPr>
          <w:rStyle w:val="11111AAAAStyleUnderline"/>
          <w:highlight w:val="yellow"/>
        </w:rPr>
        <w:t>enforceable in 2023</w:t>
      </w:r>
      <w:r w:rsidRPr="00FD7E22">
        <w:t>.</w:t>
      </w:r>
    </w:p>
    <w:p w14:paraId="05116FD7" w14:textId="77777777" w:rsidR="008A5F3B" w:rsidRPr="004E38CA" w:rsidRDefault="008A5F3B" w:rsidP="008A5F3B"/>
    <w:p w14:paraId="08FC4FF8" w14:textId="77777777" w:rsidR="008A5F3B" w:rsidRPr="0063653A" w:rsidRDefault="008A5F3B" w:rsidP="008A5F3B">
      <w:pPr>
        <w:pStyle w:val="Heading4"/>
      </w:pPr>
      <w:r>
        <w:t xml:space="preserve">The US electrical grid is </w:t>
      </w:r>
      <w:r>
        <w:rPr>
          <w:u w:val="single"/>
        </w:rPr>
        <w:t>resilient</w:t>
      </w:r>
      <w:r>
        <w:t xml:space="preserve">. </w:t>
      </w:r>
    </w:p>
    <w:p w14:paraId="52948DCC" w14:textId="77777777" w:rsidR="008A5F3B" w:rsidRDefault="008A5F3B" w:rsidP="008A5F3B">
      <w:r w:rsidRPr="006076E1">
        <w:t>Rick</w:t>
      </w:r>
      <w:r>
        <w:rPr>
          <w:rStyle w:val="Style13ptBold"/>
        </w:rPr>
        <w:t xml:space="preserve"> Cragg 24</w:t>
      </w:r>
      <w:r w:rsidRPr="006076E1">
        <w:t>. project manager at Fossil Consulting Services</w:t>
      </w:r>
      <w:r>
        <w:t>, e</w:t>
      </w:r>
      <w:r w:rsidRPr="006076E1">
        <w:t>xpert on FGDs at FCS</w:t>
      </w:r>
      <w:r>
        <w:t>. “</w:t>
      </w:r>
      <w:r w:rsidRPr="006076E1">
        <w:t>Is the US Electrical Grid Safe?</w:t>
      </w:r>
      <w:r>
        <w:t xml:space="preserve">” Fossil Consulting, 1/8/24. </w:t>
      </w:r>
      <w:hyperlink r:id="rId25" w:history="1">
        <w:r w:rsidRPr="0025166F">
          <w:rPr>
            <w:rStyle w:val="Hyperlink"/>
          </w:rPr>
          <w:t>https://www.fossilconsulting.com/blog/safety/is-the-us-electrical-grid-safe/</w:t>
        </w:r>
      </w:hyperlink>
    </w:p>
    <w:p w14:paraId="2810A77F" w14:textId="77777777" w:rsidR="008A5F3B" w:rsidRPr="006076E1" w:rsidRDefault="008A5F3B" w:rsidP="008A5F3B"/>
    <w:p w14:paraId="21F68B8E" w14:textId="77777777" w:rsidR="008A5F3B" w:rsidRDefault="008A5F3B" w:rsidP="008A5F3B">
      <w:r w:rsidRPr="00FD7E22">
        <w:rPr>
          <w:rStyle w:val="11111AAAAStyleUnderline"/>
          <w:highlight w:val="yellow"/>
        </w:rPr>
        <w:t>The US</w:t>
      </w:r>
      <w:r w:rsidRPr="00943D25">
        <w:rPr>
          <w:rStyle w:val="11111AAAAStyleUnderline"/>
        </w:rPr>
        <w:t xml:space="preserve"> electrical </w:t>
      </w:r>
      <w:r w:rsidRPr="00FD7E22">
        <w:rPr>
          <w:rStyle w:val="11111AAAAStyleUnderline"/>
          <w:highlight w:val="yellow"/>
        </w:rPr>
        <w:t>grid is</w:t>
      </w:r>
      <w:r w:rsidRPr="00FD7E22">
        <w:rPr>
          <w:szCs w:val="16"/>
          <w:highlight w:val="yellow"/>
        </w:rPr>
        <w:t xml:space="preserve"> </w:t>
      </w:r>
      <w:r w:rsidRPr="00FD7E22">
        <w:rPr>
          <w:rStyle w:val="Emphasis"/>
          <w:highlight w:val="yellow"/>
        </w:rPr>
        <w:t>extremely large</w:t>
      </w:r>
      <w:r w:rsidRPr="00FD7E22">
        <w:rPr>
          <w:szCs w:val="16"/>
        </w:rPr>
        <w:t xml:space="preserve">. </w:t>
      </w:r>
      <w:r w:rsidRPr="00943D25">
        <w:rPr>
          <w:rStyle w:val="11111AAAAStyleUnderline"/>
        </w:rPr>
        <w:t xml:space="preserve">It </w:t>
      </w:r>
      <w:r w:rsidRPr="00FD7E22">
        <w:rPr>
          <w:rStyle w:val="11111AAAAStyleUnderline"/>
          <w:highlight w:val="yellow"/>
        </w:rPr>
        <w:t xml:space="preserve">comprises over </w:t>
      </w:r>
      <w:r w:rsidRPr="00FD7E22">
        <w:rPr>
          <w:rStyle w:val="Emphasis"/>
          <w:highlight w:val="yellow"/>
        </w:rPr>
        <w:t>6,400 power plants</w:t>
      </w:r>
      <w:r w:rsidRPr="00FD7E22">
        <w:rPr>
          <w:szCs w:val="16"/>
        </w:rPr>
        <w:t xml:space="preserve">, </w:t>
      </w:r>
      <w:r w:rsidRPr="00943D25">
        <w:rPr>
          <w:rStyle w:val="Emphasis"/>
        </w:rPr>
        <w:t>55,000 substations,</w:t>
      </w:r>
      <w:r w:rsidRPr="00FD7E22">
        <w:rPr>
          <w:szCs w:val="16"/>
        </w:rPr>
        <w:t xml:space="preserve"> </w:t>
      </w:r>
      <w:r w:rsidRPr="00943D25">
        <w:rPr>
          <w:rStyle w:val="11111AAAAStyleUnderline"/>
        </w:rPr>
        <w:t xml:space="preserve">and </w:t>
      </w:r>
      <w:r w:rsidRPr="00FD7E22">
        <w:rPr>
          <w:rStyle w:val="11111AAAAStyleUnderline"/>
          <w:highlight w:val="yellow"/>
        </w:rPr>
        <w:t>over 450,000 miles of</w:t>
      </w:r>
      <w:r w:rsidRPr="00943D25">
        <w:rPr>
          <w:rStyle w:val="11111AAAAStyleUnderline"/>
        </w:rPr>
        <w:t xml:space="preserve"> </w:t>
      </w:r>
      <w:r w:rsidRPr="00943D25">
        <w:rPr>
          <w:rStyle w:val="Emphasis"/>
        </w:rPr>
        <w:t xml:space="preserve">high-voltage </w:t>
      </w:r>
      <w:r w:rsidRPr="00FD7E22">
        <w:rPr>
          <w:rStyle w:val="Emphasis"/>
          <w:highlight w:val="yellow"/>
        </w:rPr>
        <w:t>transmission</w:t>
      </w:r>
      <w:r w:rsidRPr="00943D25">
        <w:rPr>
          <w:rStyle w:val="Emphasis"/>
        </w:rPr>
        <w:t xml:space="preserve"> lines</w:t>
      </w:r>
      <w:r w:rsidRPr="00943D25">
        <w:rPr>
          <w:rStyle w:val="11111AAAAStyleUnderline"/>
        </w:rPr>
        <w:t>1.</w:t>
      </w:r>
      <w:r>
        <w:rPr>
          <w:rStyle w:val="11111AAAAStyleUnderline"/>
        </w:rPr>
        <w:t xml:space="preserve"> </w:t>
      </w:r>
      <w:r w:rsidRPr="00FD7E22">
        <w:rPr>
          <w:szCs w:val="16"/>
        </w:rPr>
        <w:t xml:space="preserve">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 Power Distribution Although </w:t>
      </w:r>
      <w:r w:rsidRPr="00FD7E22">
        <w:rPr>
          <w:rStyle w:val="11111AAAAStyleUnderline"/>
          <w:highlight w:val="yellow"/>
        </w:rPr>
        <w:t>this makes it</w:t>
      </w:r>
      <w:r w:rsidRPr="00FD7E22">
        <w:rPr>
          <w:szCs w:val="16"/>
          <w:highlight w:val="yellow"/>
        </w:rPr>
        <w:t xml:space="preserve"> </w:t>
      </w:r>
      <w:r w:rsidRPr="00FD7E22">
        <w:rPr>
          <w:rStyle w:val="Emphasis"/>
          <w:highlight w:val="yellow"/>
        </w:rPr>
        <w:t>very difficult</w:t>
      </w:r>
      <w:r w:rsidRPr="00FD7E22">
        <w:rPr>
          <w:szCs w:val="16"/>
          <w:highlight w:val="yellow"/>
        </w:rPr>
        <w:t xml:space="preserve"> </w:t>
      </w:r>
      <w:r w:rsidRPr="00FD7E22">
        <w:rPr>
          <w:rStyle w:val="11111AAAAStyleUnderline"/>
          <w:highlight w:val="yellow"/>
        </w:rPr>
        <w:t>to affect</w:t>
      </w:r>
      <w:r w:rsidRPr="00943D25">
        <w:rPr>
          <w:rStyle w:val="11111AAAAStyleUnderline"/>
        </w:rPr>
        <w:t xml:space="preserve"> the </w:t>
      </w:r>
      <w:r w:rsidRPr="00FD7E22">
        <w:rPr>
          <w:rStyle w:val="11111AAAAStyleUnderline"/>
          <w:highlight w:val="yellow"/>
        </w:rPr>
        <w:t>whole</w:t>
      </w:r>
      <w:r w:rsidRPr="00943D25">
        <w:rPr>
          <w:rStyle w:val="11111AAAAStyleUnderline"/>
        </w:rPr>
        <w:t xml:space="preserve"> </w:t>
      </w:r>
      <w:r w:rsidRPr="00FD7E22">
        <w:rPr>
          <w:rStyle w:val="11111AAAAStyleUnderline"/>
          <w:highlight w:val="yellow"/>
        </w:rPr>
        <w:t>grid at once</w:t>
      </w:r>
      <w:r w:rsidRPr="00FD7E22">
        <w:rPr>
          <w:szCs w:val="16"/>
        </w:rPr>
        <w:t xml:space="preserve">, it also makes it very difficult to protect. </w:t>
      </w:r>
      <w:r w:rsidRPr="00FD7E22">
        <w:rPr>
          <w:rStyle w:val="11111AAAAStyleUnderline"/>
          <w:highlight w:val="yellow"/>
        </w:rPr>
        <w:t>Most</w:t>
      </w:r>
      <w:r w:rsidRPr="00943D25">
        <w:rPr>
          <w:rStyle w:val="11111AAAAStyleUnderline"/>
        </w:rPr>
        <w:t xml:space="preserve"> power </w:t>
      </w:r>
      <w:r w:rsidRPr="00FD7E22">
        <w:rPr>
          <w:rStyle w:val="11111AAAAStyleUnderline"/>
          <w:highlight w:val="yellow"/>
        </w:rPr>
        <w:t>plants are</w:t>
      </w:r>
      <w:r w:rsidRPr="00943D25">
        <w:rPr>
          <w:rStyle w:val="11111AAAAStyleUnderline"/>
        </w:rPr>
        <w:t xml:space="preserve"> </w:t>
      </w:r>
      <w:r w:rsidRPr="00FD7E22">
        <w:rPr>
          <w:rStyle w:val="11111AAAAStyleUnderline"/>
          <w:highlight w:val="yellow"/>
        </w:rPr>
        <w:t xml:space="preserve">protected by </w:t>
      </w:r>
      <w:r w:rsidRPr="00FD7E22">
        <w:rPr>
          <w:rStyle w:val="Emphasis"/>
          <w:highlight w:val="yellow"/>
        </w:rPr>
        <w:t>security</w:t>
      </w:r>
      <w:r w:rsidRPr="00FD7E22">
        <w:rPr>
          <w:szCs w:val="16"/>
        </w:rPr>
        <w:t xml:space="preserve">, but they are also usually very remote. </w:t>
      </w:r>
      <w:r w:rsidRPr="00943D25">
        <w:rPr>
          <w:rStyle w:val="11111AAAAStyleUnderline"/>
        </w:rPr>
        <w:t xml:space="preserve">Another </w:t>
      </w:r>
      <w:r w:rsidRPr="00943D25">
        <w:rPr>
          <w:rStyle w:val="Emphasis"/>
        </w:rPr>
        <w:t>protective feature</w:t>
      </w:r>
      <w:r w:rsidRPr="00FD7E22">
        <w:rPr>
          <w:szCs w:val="16"/>
        </w:rPr>
        <w:t xml:space="preserve"> </w:t>
      </w:r>
      <w:r w:rsidRPr="00943D25">
        <w:rPr>
          <w:rStyle w:val="11111AAAAStyleUnderline"/>
        </w:rPr>
        <w:t xml:space="preserve">of power plants is that </w:t>
      </w:r>
      <w:r w:rsidRPr="00FD7E22">
        <w:rPr>
          <w:rStyle w:val="11111AAAAStyleUnderline"/>
          <w:highlight w:val="yellow"/>
        </w:rPr>
        <w:t>it is</w:t>
      </w:r>
      <w:r w:rsidRPr="00943D25">
        <w:rPr>
          <w:rStyle w:val="11111AAAAStyleUnderline"/>
        </w:rPr>
        <w:t xml:space="preserve"> </w:t>
      </w:r>
      <w:r w:rsidRPr="00FD7E22">
        <w:rPr>
          <w:rStyle w:val="Emphasis"/>
          <w:highlight w:val="yellow"/>
        </w:rPr>
        <w:t>very difficult</w:t>
      </w:r>
      <w:r w:rsidRPr="00FD7E22">
        <w:rPr>
          <w:szCs w:val="16"/>
          <w:highlight w:val="yellow"/>
        </w:rPr>
        <w:t xml:space="preserve"> </w:t>
      </w:r>
      <w:r w:rsidRPr="00FD7E22">
        <w:rPr>
          <w:rStyle w:val="11111AAAAStyleUnderline"/>
          <w:highlight w:val="yellow"/>
        </w:rPr>
        <w:t xml:space="preserve">to determine vulnerabilities from </w:t>
      </w:r>
      <w:r w:rsidRPr="00FD7E22">
        <w:rPr>
          <w:rStyle w:val="Emphasis"/>
          <w:highlight w:val="yellow"/>
        </w:rPr>
        <w:t>outside</w:t>
      </w:r>
      <w:r w:rsidRPr="00943D25">
        <w:rPr>
          <w:rStyle w:val="11111AAAAStyleUnderline"/>
        </w:rPr>
        <w:t xml:space="preserve"> the plant.</w:t>
      </w:r>
      <w:r w:rsidRPr="00FD7E22">
        <w:rPr>
          <w:szCs w:val="16"/>
        </w:rPr>
        <w:t xml:space="preserve"> Most </w:t>
      </w:r>
      <w:r w:rsidRPr="00943D25">
        <w:rPr>
          <w:rStyle w:val="11111AAAAStyleUnderline"/>
        </w:rPr>
        <w:t xml:space="preserve">industry </w:t>
      </w:r>
      <w:r w:rsidRPr="00FD7E22">
        <w:rPr>
          <w:rStyle w:val="11111AAAAStyleUnderline"/>
          <w:highlight w:val="yellow"/>
        </w:rPr>
        <w:t>insiders think</w:t>
      </w:r>
      <w:r w:rsidRPr="00943D25">
        <w:rPr>
          <w:rStyle w:val="11111AAAAStyleUnderline"/>
        </w:rPr>
        <w:t xml:space="preserve"> that </w:t>
      </w:r>
      <w:r w:rsidRPr="00FD7E22">
        <w:rPr>
          <w:rStyle w:val="11111AAAAStyleUnderline"/>
          <w:highlight w:val="yellow"/>
        </w:rPr>
        <w:t>the</w:t>
      </w:r>
      <w:r w:rsidRPr="00FD7E22">
        <w:rPr>
          <w:szCs w:val="16"/>
        </w:rPr>
        <w:t xml:space="preserve"> </w:t>
      </w:r>
      <w:r w:rsidRPr="00FD7E22">
        <w:rPr>
          <w:rStyle w:val="Emphasis"/>
          <w:highlight w:val="yellow"/>
        </w:rPr>
        <w:t>only real</w:t>
      </w:r>
      <w:r w:rsidRPr="00943D25">
        <w:rPr>
          <w:rStyle w:val="Emphasis"/>
        </w:rPr>
        <w:t xml:space="preserve"> credible</w:t>
      </w:r>
      <w:r w:rsidRPr="00FD7E22">
        <w:rPr>
          <w:szCs w:val="16"/>
        </w:rPr>
        <w:t xml:space="preserve"> </w:t>
      </w:r>
      <w:r w:rsidRPr="00FD7E22">
        <w:rPr>
          <w:rStyle w:val="11111AAAAStyleUnderline"/>
          <w:highlight w:val="yellow"/>
        </w:rPr>
        <w:t>threat</w:t>
      </w:r>
      <w:r w:rsidRPr="00943D25">
        <w:rPr>
          <w:rStyle w:val="11111AAAAStyleUnderline"/>
        </w:rPr>
        <w:t xml:space="preserve"> to power plants would have to </w:t>
      </w:r>
      <w:r w:rsidRPr="00FD7E22">
        <w:rPr>
          <w:rStyle w:val="11111AAAAStyleUnderline"/>
          <w:highlight w:val="yellow"/>
        </w:rPr>
        <w:t>come from “</w:t>
      </w:r>
      <w:r w:rsidRPr="00FD7E22">
        <w:rPr>
          <w:rStyle w:val="Emphasis"/>
          <w:highlight w:val="yellow"/>
        </w:rPr>
        <w:t>the inside</w:t>
      </w:r>
      <w:r w:rsidRPr="00943D25">
        <w:rPr>
          <w:rStyle w:val="11111AAAAStyleUnderline"/>
        </w:rPr>
        <w:t>”.</w:t>
      </w:r>
      <w:r w:rsidRPr="00FD7E22">
        <w:rPr>
          <w:szCs w:val="16"/>
        </w:rPr>
        <w:t xml:space="preserve"> A disgruntled employee or someone accessing the plant through normal means such as a contractor. </w:t>
      </w:r>
      <w:r w:rsidRPr="00FD7E22">
        <w:rPr>
          <w:rStyle w:val="11111AAAAStyleUnderline"/>
          <w:highlight w:val="yellow"/>
        </w:rPr>
        <w:t>Because</w:t>
      </w:r>
      <w:r w:rsidRPr="00943D25">
        <w:rPr>
          <w:rStyle w:val="11111AAAAStyleUnderline"/>
        </w:rPr>
        <w:t xml:space="preserve"> of this, </w:t>
      </w:r>
      <w:r w:rsidRPr="00FD7E22">
        <w:rPr>
          <w:rStyle w:val="Emphasis"/>
          <w:highlight w:val="yellow"/>
        </w:rPr>
        <w:t>access control</w:t>
      </w:r>
      <w:r w:rsidRPr="00FD7E22">
        <w:rPr>
          <w:szCs w:val="16"/>
          <w:highlight w:val="yellow"/>
        </w:rPr>
        <w:t xml:space="preserve"> </w:t>
      </w:r>
      <w:r w:rsidRPr="00FD7E22">
        <w:rPr>
          <w:rStyle w:val="11111AAAAStyleUnderline"/>
          <w:highlight w:val="yellow"/>
        </w:rPr>
        <w:t>is</w:t>
      </w:r>
      <w:r w:rsidRPr="00943D25">
        <w:rPr>
          <w:rStyle w:val="11111AAAAStyleUnderline"/>
        </w:rPr>
        <w:t xml:space="preserve"> very </w:t>
      </w:r>
      <w:r w:rsidRPr="00FD7E22">
        <w:rPr>
          <w:rStyle w:val="11111AAAAStyleUnderline"/>
          <w:highlight w:val="yellow"/>
        </w:rPr>
        <w:t>robust</w:t>
      </w:r>
      <w:r w:rsidRPr="00943D25">
        <w:rPr>
          <w:rStyle w:val="11111AAAAStyleUnderline"/>
        </w:rPr>
        <w:t xml:space="preserve"> at most power plants.</w:t>
      </w:r>
      <w:r w:rsidRPr="00FD7E22">
        <w:rPr>
          <w:szCs w:val="16"/>
        </w:rPr>
        <w:t xml:space="preserve"> This is my experience over the last 17 years. Names are taken and there must be a reason for someone to want access. Electrical Grid Concerns </w:t>
      </w:r>
      <w:r w:rsidRPr="00FD7E22">
        <w:rPr>
          <w:rStyle w:val="11111AAAAStyleUnderline"/>
          <w:highlight w:val="yellow"/>
        </w:rPr>
        <w:t>Recently</w:t>
      </w:r>
      <w:r w:rsidRPr="00943D25">
        <w:rPr>
          <w:rStyle w:val="11111AAAAStyleUnderline"/>
        </w:rPr>
        <w:t xml:space="preserve"> with </w:t>
      </w:r>
      <w:r w:rsidRPr="00FD7E22">
        <w:rPr>
          <w:rStyle w:val="11111AAAAStyleUnderline"/>
          <w:highlight w:val="yellow"/>
        </w:rPr>
        <w:t xml:space="preserve">attacks in </w:t>
      </w:r>
      <w:r w:rsidRPr="00FD7E22">
        <w:rPr>
          <w:rStyle w:val="Emphasis"/>
          <w:highlight w:val="yellow"/>
        </w:rPr>
        <w:t>Washington</w:t>
      </w:r>
      <w:r w:rsidRPr="00FD7E22">
        <w:rPr>
          <w:szCs w:val="16"/>
        </w:rPr>
        <w:t xml:space="preserve">, </w:t>
      </w:r>
      <w:r w:rsidRPr="00943D25">
        <w:rPr>
          <w:rStyle w:val="Emphasis"/>
        </w:rPr>
        <w:t>Oregon</w:t>
      </w:r>
      <w:r w:rsidRPr="00FD7E22">
        <w:rPr>
          <w:szCs w:val="16"/>
        </w:rPr>
        <w:t xml:space="preserve">, </w:t>
      </w:r>
      <w:r w:rsidRPr="00FD7E22">
        <w:rPr>
          <w:rStyle w:val="11111AAAAStyleUnderline"/>
          <w:highlight w:val="yellow"/>
        </w:rPr>
        <w:t>and</w:t>
      </w:r>
      <w:r w:rsidRPr="00FD7E22">
        <w:rPr>
          <w:szCs w:val="16"/>
          <w:highlight w:val="yellow"/>
        </w:rPr>
        <w:t xml:space="preserve"> </w:t>
      </w:r>
      <w:r w:rsidRPr="00FD7E22">
        <w:rPr>
          <w:rStyle w:val="Emphasis"/>
          <w:highlight w:val="yellow"/>
        </w:rPr>
        <w:t>North Carolina</w:t>
      </w:r>
      <w:r w:rsidRPr="00FD7E22">
        <w:rPr>
          <w:szCs w:val="16"/>
        </w:rPr>
        <w:t xml:space="preserve">, </w:t>
      </w:r>
      <w:r w:rsidRPr="00943D25">
        <w:rPr>
          <w:rStyle w:val="11111AAAAStyleUnderline"/>
        </w:rPr>
        <w:t xml:space="preserve">attacks on sub-stations </w:t>
      </w:r>
      <w:r w:rsidRPr="00FD7E22">
        <w:rPr>
          <w:rStyle w:val="11111AAAAStyleUnderline"/>
          <w:highlight w:val="yellow"/>
        </w:rPr>
        <w:t>have</w:t>
      </w:r>
      <w:r w:rsidRPr="00943D25">
        <w:rPr>
          <w:rStyle w:val="11111AAAAStyleUnderline"/>
        </w:rPr>
        <w:t xml:space="preserve"> </w:t>
      </w:r>
      <w:r w:rsidRPr="00FD7E22">
        <w:rPr>
          <w:rStyle w:val="11111AAAAStyleUnderline"/>
          <w:highlight w:val="yellow"/>
        </w:rPr>
        <w:t xml:space="preserve">become </w:t>
      </w:r>
      <w:r w:rsidRPr="00FD7E22">
        <w:rPr>
          <w:rStyle w:val="Emphasis"/>
          <w:highlight w:val="yellow"/>
        </w:rPr>
        <w:t>more of a concern</w:t>
      </w:r>
      <w:r w:rsidRPr="00FD7E22">
        <w:rPr>
          <w:szCs w:val="16"/>
        </w:rPr>
        <w:t xml:space="preserve">. Although it is believed that these attacks were carried out by individuals, not terrorist groups, the attacks are concerning. With 55,000 substations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 these substations are vulnerable to attack from individuals. </w:t>
      </w:r>
      <w:r w:rsidRPr="00FD7E22">
        <w:rPr>
          <w:rStyle w:val="11111AAAAStyleUnderline"/>
          <w:highlight w:val="yellow"/>
        </w:rPr>
        <w:t xml:space="preserve">It is </w:t>
      </w:r>
      <w:r w:rsidRPr="00FD7E22">
        <w:rPr>
          <w:rStyle w:val="Emphasis"/>
          <w:highlight w:val="yellow"/>
        </w:rPr>
        <w:t>not feasible</w:t>
      </w:r>
      <w:r w:rsidRPr="00FD7E22">
        <w:rPr>
          <w:szCs w:val="16"/>
          <w:highlight w:val="yellow"/>
        </w:rPr>
        <w:t xml:space="preserve"> </w:t>
      </w:r>
      <w:r w:rsidRPr="00FD7E22">
        <w:rPr>
          <w:rStyle w:val="11111AAAAStyleUnderline"/>
          <w:highlight w:val="yellow"/>
        </w:rPr>
        <w:t xml:space="preserve">to take down the </w:t>
      </w:r>
      <w:r w:rsidRPr="00FD7E22">
        <w:rPr>
          <w:rStyle w:val="Emphasis"/>
          <w:highlight w:val="yellow"/>
        </w:rPr>
        <w:t>whole grid</w:t>
      </w:r>
      <w:r w:rsidRPr="00FD7E22">
        <w:rPr>
          <w:szCs w:val="16"/>
        </w:rPr>
        <w:t xml:space="preserve"> </w:t>
      </w:r>
      <w:r w:rsidRPr="00943D25">
        <w:rPr>
          <w:rStyle w:val="11111AAAAStyleUnderline"/>
        </w:rPr>
        <w:t>this way</w:t>
      </w:r>
      <w:r w:rsidRPr="00FD7E22">
        <w:rPr>
          <w:szCs w:val="16"/>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943D25">
        <w:rPr>
          <w:rStyle w:val="11111AAAAStyleUnderline"/>
        </w:rPr>
        <w:t>attacking 55,000 substations with Seal Team 6</w:t>
      </w:r>
      <w:r w:rsidRPr="00FD7E22">
        <w:rPr>
          <w:szCs w:val="16"/>
        </w:rPr>
        <w:t xml:space="preserve"> </w:t>
      </w:r>
      <w:r w:rsidRPr="00943D25">
        <w:rPr>
          <w:rStyle w:val="11111AAAAStyleUnderline"/>
        </w:rPr>
        <w:t xml:space="preserve">precision is </w:t>
      </w:r>
      <w:r w:rsidRPr="00943D25">
        <w:rPr>
          <w:rStyle w:val="Emphasis"/>
        </w:rPr>
        <w:t>not as feasible</w:t>
      </w:r>
      <w:r w:rsidRPr="00FD7E22">
        <w:rPr>
          <w:szCs w:val="16"/>
        </w:rPr>
        <w:t xml:space="preserve"> </w:t>
      </w:r>
      <w:r w:rsidRPr="00943D25">
        <w:rPr>
          <w:rStyle w:val="11111AAAAStyleUnderline"/>
        </w:rPr>
        <w:t>as a cyberattack</w:t>
      </w:r>
      <w:r w:rsidRPr="00FD7E22">
        <w:rPr>
          <w:szCs w:val="16"/>
        </w:rPr>
        <w:t xml:space="preserve">. A simple string of 1’s and 0’s could cause a great deal of physical damage very quickly. Such an attack could easily bypass failsafes in the </w:t>
      </w:r>
      <w:r w:rsidRPr="00FD7E22">
        <w:rPr>
          <w:rStyle w:val="11111AAAAStyleUnderline"/>
          <w:highlight w:val="yellow"/>
        </w:rPr>
        <w:t>physical infrastructure</w:t>
      </w:r>
      <w:r w:rsidRPr="00FD7E22">
        <w:rPr>
          <w:szCs w:val="16"/>
        </w:rPr>
        <w:t xml:space="preserve"> that </w:t>
      </w:r>
      <w:r w:rsidRPr="00FD7E22">
        <w:rPr>
          <w:rStyle w:val="Emphasis"/>
          <w:highlight w:val="yellow"/>
        </w:rPr>
        <w:t>are</w:t>
      </w:r>
      <w:r w:rsidRPr="006076E1">
        <w:rPr>
          <w:rStyle w:val="Emphasis"/>
        </w:rPr>
        <w:t xml:space="preserve"> </w:t>
      </w:r>
      <w:r w:rsidRPr="00FD7E22">
        <w:rPr>
          <w:rStyle w:val="Emphasis"/>
          <w:highlight w:val="yellow"/>
        </w:rPr>
        <w:t>designed</w:t>
      </w:r>
      <w:r w:rsidRPr="00FD7E22">
        <w:rPr>
          <w:szCs w:val="16"/>
          <w:highlight w:val="yellow"/>
        </w:rPr>
        <w:t xml:space="preserve"> </w:t>
      </w:r>
      <w:r w:rsidRPr="00FD7E22">
        <w:rPr>
          <w:rStyle w:val="11111AAAAStyleUnderline"/>
          <w:highlight w:val="yellow"/>
        </w:rPr>
        <w:t xml:space="preserve">to </w:t>
      </w:r>
      <w:r w:rsidRPr="00FD7E22">
        <w:rPr>
          <w:rStyle w:val="Emphasis"/>
          <w:highlight w:val="yellow"/>
        </w:rPr>
        <w:t>stop cascading failures</w:t>
      </w:r>
      <w:r w:rsidRPr="00FD7E22">
        <w:rPr>
          <w:szCs w:val="16"/>
        </w:rPr>
        <w:t xml:space="preserve"> </w:t>
      </w:r>
      <w:r w:rsidRPr="006076E1">
        <w:rPr>
          <w:rStyle w:val="11111AAAAStyleUnderline"/>
        </w:rPr>
        <w:t xml:space="preserve">that would be needed to </w:t>
      </w:r>
      <w:r w:rsidRPr="006076E1">
        <w:rPr>
          <w:rStyle w:val="Emphasis"/>
        </w:rPr>
        <w:t>take down</w:t>
      </w:r>
      <w:r w:rsidRPr="00FD7E22">
        <w:rPr>
          <w:szCs w:val="16"/>
        </w:rPr>
        <w:t xml:space="preserve"> </w:t>
      </w:r>
      <w:r w:rsidRPr="006076E1">
        <w:rPr>
          <w:rStyle w:val="11111AAAAStyleUnderline"/>
        </w:rPr>
        <w:t>the grid</w:t>
      </w:r>
      <w:r w:rsidRPr="00FD7E22">
        <w:rPr>
          <w:szCs w:val="16"/>
        </w:rP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6076E1">
        <w:rPr>
          <w:rStyle w:val="11111AAAAStyleUnderline"/>
        </w:rPr>
        <w:t>Many say that the US grid</w:t>
      </w:r>
      <w:r w:rsidRPr="00FD7E22">
        <w:rPr>
          <w:szCs w:val="16"/>
        </w:rPr>
        <w:t xml:space="preserve"> </w:t>
      </w:r>
      <w:r w:rsidRPr="006076E1">
        <w:rPr>
          <w:rStyle w:val="Emphasis"/>
        </w:rPr>
        <w:t>is vulnerable</w:t>
      </w:r>
      <w:r w:rsidRPr="00FD7E22">
        <w:rPr>
          <w:szCs w:val="16"/>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FD7E22">
        <w:rPr>
          <w:rStyle w:val="11111AAAAStyleUnderline"/>
          <w:highlight w:val="yellow"/>
        </w:rPr>
        <w:t>size is</w:t>
      </w:r>
      <w:r w:rsidRPr="006076E1">
        <w:rPr>
          <w:rStyle w:val="11111AAAAStyleUnderline"/>
        </w:rPr>
        <w:t xml:space="preserve"> </w:t>
      </w:r>
      <w:r w:rsidRPr="00FD7E22">
        <w:rPr>
          <w:szCs w:val="16"/>
        </w:rPr>
        <w:t>also</w:t>
      </w:r>
      <w:r w:rsidRPr="006076E1">
        <w:rPr>
          <w:rStyle w:val="11111AAAAStyleUnderline"/>
        </w:rPr>
        <w:t xml:space="preserve"> </w:t>
      </w:r>
      <w:r w:rsidRPr="00FD7E22">
        <w:rPr>
          <w:rStyle w:val="11111AAAAStyleUnderline"/>
          <w:highlight w:val="yellow"/>
        </w:rPr>
        <w:t>a</w:t>
      </w:r>
      <w:r w:rsidRPr="00FD7E22">
        <w:rPr>
          <w:szCs w:val="16"/>
          <w:highlight w:val="yellow"/>
        </w:rPr>
        <w:t xml:space="preserve"> </w:t>
      </w:r>
      <w:r w:rsidRPr="00FD7E22">
        <w:rPr>
          <w:rStyle w:val="Emphasis"/>
          <w:highlight w:val="yellow"/>
        </w:rPr>
        <w:t>protection</w:t>
      </w:r>
      <w:r w:rsidRPr="00FD7E22">
        <w:rPr>
          <w:szCs w:val="16"/>
          <w:highlight w:val="yellow"/>
        </w:rPr>
        <w:t xml:space="preserve">. </w:t>
      </w:r>
      <w:r w:rsidRPr="00FD7E22">
        <w:rPr>
          <w:rStyle w:val="11111AAAAStyleUnderline"/>
          <w:highlight w:val="yellow"/>
        </w:rPr>
        <w:t>The</w:t>
      </w:r>
      <w:r w:rsidRPr="006076E1">
        <w:rPr>
          <w:rStyle w:val="11111AAAAStyleUnderline"/>
        </w:rPr>
        <w:t xml:space="preserve"> </w:t>
      </w:r>
      <w:r w:rsidRPr="00FD7E22">
        <w:rPr>
          <w:rStyle w:val="11111AAAAStyleUnderline"/>
          <w:highlight w:val="yellow"/>
        </w:rPr>
        <w:t xml:space="preserve">chance of </w:t>
      </w:r>
      <w:r w:rsidRPr="00FD7E22">
        <w:rPr>
          <w:rStyle w:val="Emphasis"/>
          <w:highlight w:val="yellow"/>
        </w:rPr>
        <w:t>one event</w:t>
      </w:r>
      <w:r w:rsidRPr="00FD7E22">
        <w:rPr>
          <w:szCs w:val="16"/>
          <w:highlight w:val="yellow"/>
        </w:rPr>
        <w:t xml:space="preserve"> </w:t>
      </w:r>
      <w:r w:rsidRPr="00FD7E22">
        <w:rPr>
          <w:rStyle w:val="11111AAAAStyleUnderline"/>
          <w:highlight w:val="yellow"/>
        </w:rPr>
        <w:t>removing power from</w:t>
      </w:r>
      <w:r w:rsidRPr="006076E1">
        <w:rPr>
          <w:rStyle w:val="11111AAAAStyleUnderline"/>
        </w:rPr>
        <w:t xml:space="preserve"> the</w:t>
      </w:r>
      <w:r w:rsidRPr="00FD7E22">
        <w:rPr>
          <w:szCs w:val="16"/>
        </w:rPr>
        <w:t xml:space="preserve"> </w:t>
      </w:r>
      <w:r w:rsidRPr="006076E1">
        <w:rPr>
          <w:rStyle w:val="Emphasis"/>
        </w:rPr>
        <w:t xml:space="preserve">whole </w:t>
      </w:r>
      <w:r w:rsidRPr="00FD7E22">
        <w:rPr>
          <w:rStyle w:val="Emphasis"/>
          <w:highlight w:val="yellow"/>
        </w:rPr>
        <w:t>country</w:t>
      </w:r>
      <w:r w:rsidRPr="00FD7E22">
        <w:rPr>
          <w:szCs w:val="16"/>
          <w:highlight w:val="yellow"/>
        </w:rPr>
        <w:t xml:space="preserve"> </w:t>
      </w:r>
      <w:r w:rsidRPr="00FD7E22">
        <w:rPr>
          <w:rStyle w:val="11111AAAAStyleUnderline"/>
          <w:highlight w:val="yellow"/>
        </w:rPr>
        <w:t>is very small</w:t>
      </w:r>
      <w:r w:rsidRPr="00FD7E22">
        <w:t xml:space="preserve">. </w:t>
      </w:r>
    </w:p>
    <w:p w14:paraId="0A5486F4" w14:textId="77777777" w:rsidR="008A5F3B" w:rsidRPr="00FD7E22" w:rsidRDefault="008A5F3B" w:rsidP="008A5F3B"/>
    <w:p w14:paraId="67C9F33D" w14:textId="77777777" w:rsidR="008A5F3B" w:rsidRPr="002151DC" w:rsidRDefault="008A5F3B" w:rsidP="008A5F3B">
      <w:pPr>
        <w:pStyle w:val="Heading4"/>
        <w:rPr>
          <w:b w:val="0"/>
          <w:bCs/>
        </w:rPr>
      </w:pPr>
      <w:r>
        <w:t xml:space="preserve">The grid’s basically </w:t>
      </w:r>
      <w:r>
        <w:rPr>
          <w:u w:val="single"/>
        </w:rPr>
        <w:t>invincible</w:t>
      </w:r>
      <w:r>
        <w:t xml:space="preserve">. </w:t>
      </w:r>
      <w:r w:rsidRPr="002151DC">
        <w:t>Empirics, physical resilience, recovery, segmentation, and diversity.</w:t>
      </w:r>
    </w:p>
    <w:p w14:paraId="498558A1" w14:textId="77777777" w:rsidR="008A5F3B" w:rsidRDefault="008A5F3B" w:rsidP="008A5F3B">
      <w:r w:rsidRPr="002151DC">
        <w:t xml:space="preserve">Hannah Ray </w:t>
      </w:r>
      <w:r w:rsidRPr="002151DC">
        <w:rPr>
          <w:rStyle w:val="Style13ptBold"/>
        </w:rPr>
        <w:t>Lambert 23</w:t>
      </w:r>
      <w:r w:rsidRPr="002151DC">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1BA600CA" w14:textId="77777777" w:rsidR="008A5F3B" w:rsidRDefault="008A5F3B" w:rsidP="008A5F3B"/>
    <w:p w14:paraId="4A79193A" w14:textId="77777777" w:rsidR="008A5F3B" w:rsidRPr="00FD7E22" w:rsidRDefault="008A5F3B" w:rsidP="008A5F3B">
      <w:pPr>
        <w:rPr>
          <w:szCs w:val="16"/>
        </w:rPr>
      </w:pPr>
      <w:r w:rsidRPr="00FD7E22">
        <w:rPr>
          <w:szCs w:val="16"/>
        </w:rPr>
        <w:t xml:space="preserve">Overall, </w:t>
      </w:r>
      <w:r w:rsidRPr="00FD7E22">
        <w:rPr>
          <w:rStyle w:val="11111AAAAStyleUnderline"/>
          <w:highlight w:val="yellow"/>
        </w:rPr>
        <w:t>the grid is "</w:t>
      </w:r>
      <w:r w:rsidRPr="00FD7E22">
        <w:rPr>
          <w:rStyle w:val="Emphasis"/>
          <w:highlight w:val="yellow"/>
        </w:rPr>
        <w:t>extremely reliable</w:t>
      </w:r>
      <w:r w:rsidRPr="00FD7E22">
        <w:rPr>
          <w:szCs w:val="16"/>
        </w:rPr>
        <w:t xml:space="preserve">," he said. But with more of the U.S. electrified than at any other point in history, the grid also faces more threats. "We've seen an increasing number of what folks would call a one-in-100-year type of event," Brooks told Fox News. </w:t>
      </w:r>
      <w:r w:rsidRPr="002151DC">
        <w:rPr>
          <w:rStyle w:val="Emphasis"/>
        </w:rPr>
        <w:t xml:space="preserve">Extreme </w:t>
      </w:r>
      <w:r w:rsidRPr="00FD7E22">
        <w:rPr>
          <w:rStyle w:val="Emphasis"/>
          <w:highlight w:val="yellow"/>
        </w:rPr>
        <w:t>weather</w:t>
      </w:r>
      <w:r w:rsidRPr="00FD7E22">
        <w:rPr>
          <w:szCs w:val="16"/>
        </w:rPr>
        <w:t xml:space="preserve"> </w:t>
      </w:r>
      <w:r w:rsidRPr="00CD05C7">
        <w:rPr>
          <w:rStyle w:val="11111AAAAStyleUnderline"/>
        </w:rPr>
        <w:t>events</w:t>
      </w:r>
      <w:r w:rsidRPr="00FD7E22">
        <w:rPr>
          <w:szCs w:val="16"/>
        </w:rPr>
        <w:t xml:space="preserve"> like record-breaking wildfires in California, hurricanes and powerful winter storms </w:t>
      </w:r>
      <w:r w:rsidRPr="00FD7E22">
        <w:rPr>
          <w:rStyle w:val="11111AAAAStyleUnderline"/>
          <w:highlight w:val="yellow"/>
        </w:rPr>
        <w:t>have become</w:t>
      </w:r>
      <w:r w:rsidRPr="00FD7E22">
        <w:rPr>
          <w:szCs w:val="16"/>
        </w:rPr>
        <w:t xml:space="preserve"> </w:t>
      </w:r>
      <w:r w:rsidRPr="00CD05C7">
        <w:rPr>
          <w:rStyle w:val="11111AAAAStyleUnderline"/>
        </w:rPr>
        <w:t>larger</w:t>
      </w:r>
      <w:r w:rsidRPr="00FD7E22">
        <w:rPr>
          <w:szCs w:val="16"/>
        </w:rPr>
        <w:t xml:space="preserve"> </w:t>
      </w:r>
      <w:r w:rsidRPr="00FD7E22">
        <w:rPr>
          <w:rStyle w:val="Emphasis"/>
          <w:highlight w:val="yellow"/>
        </w:rPr>
        <w:t>considerations</w:t>
      </w:r>
      <w:r w:rsidRPr="00FD7E22">
        <w:rPr>
          <w:rStyle w:val="11111AAAAStyleUnderline"/>
          <w:highlight w:val="yellow"/>
        </w:rPr>
        <w:t xml:space="preserve"> for</w:t>
      </w:r>
      <w:r w:rsidRPr="002151DC">
        <w:rPr>
          <w:rStyle w:val="11111AAAAStyleUnderline"/>
        </w:rPr>
        <w:t xml:space="preserve"> grid </w:t>
      </w:r>
      <w:r w:rsidRPr="00FD7E22">
        <w:rPr>
          <w:rStyle w:val="11111AAAAStyleUnderline"/>
          <w:highlight w:val="yellow"/>
        </w:rPr>
        <w:t>planners</w:t>
      </w:r>
      <w:r w:rsidRPr="00FD7E22">
        <w:rPr>
          <w:szCs w:val="16"/>
        </w:rPr>
        <w:t xml:space="preserve">, Brooks said. But weather is not the only concern. WHAT IS IT? THE NATIONAL POWER GRID: "There are bad guys out there that would like to be able to leverage vulnerabilities that they could find with cyber or maybe physical security," Brooks said. Gunfire erupted this week at a substation in Randolph County, North Carolina. While it did not cause any outages, it comes less than two months after more than 40,000 electric customers in North Carolina were left in the dark after someone shot at two substations. </w:t>
      </w:r>
      <w:r w:rsidRPr="00FD7E22">
        <w:rPr>
          <w:rStyle w:val="11111AAAAStyleUnderline"/>
          <w:highlight w:val="yellow"/>
        </w:rPr>
        <w:t xml:space="preserve">On </w:t>
      </w:r>
      <w:r w:rsidRPr="00FD7E22">
        <w:rPr>
          <w:rStyle w:val="Emphasis"/>
          <w:highlight w:val="yellow"/>
        </w:rPr>
        <w:t>Christmas</w:t>
      </w:r>
      <w:r w:rsidRPr="00FD7E22">
        <w:rPr>
          <w:szCs w:val="16"/>
        </w:rPr>
        <w:t xml:space="preserve"> morning, </w:t>
      </w:r>
      <w:r w:rsidRPr="00FD7E22">
        <w:rPr>
          <w:rStyle w:val="11111AAAAStyleUnderline"/>
          <w:highlight w:val="yellow"/>
        </w:rPr>
        <w:t>vandals struck</w:t>
      </w:r>
      <w:r w:rsidRPr="002151DC">
        <w:rPr>
          <w:rStyle w:val="11111AAAAStyleUnderline"/>
        </w:rPr>
        <w:t xml:space="preserve"> </w:t>
      </w:r>
      <w:r w:rsidRPr="002151DC">
        <w:rPr>
          <w:rStyle w:val="Emphasis"/>
        </w:rPr>
        <w:t xml:space="preserve">four </w:t>
      </w:r>
      <w:r w:rsidRPr="00FD7E22">
        <w:rPr>
          <w:rStyle w:val="Emphasis"/>
          <w:highlight w:val="yellow"/>
        </w:rPr>
        <w:t>substations</w:t>
      </w:r>
      <w:r w:rsidRPr="00FD7E22">
        <w:rPr>
          <w:szCs w:val="16"/>
        </w:rPr>
        <w:t xml:space="preserve"> in Washington, knocking out power to about 15,000 customers. Pundits and activists soon speculated whether the increase in attacks on power stations could be the work of "right-wing extremists." The motive in both North Carolina cases remains unknown and no one has been arrested. But the men now charged with attacking the substations in Washington allegedly planned to commit a burglary while the power was out. "Those aren't the normal events that we actually design and operate the grid through," Brooks said. But grid planners "really want to avoid any type of event that could result in a long duration outage," which could threaten peoples' health and safety, he added. </w:t>
      </w:r>
      <w:r w:rsidRPr="002151DC">
        <w:rPr>
          <w:rStyle w:val="Emphasis"/>
        </w:rPr>
        <w:t xml:space="preserve">Transmission </w:t>
      </w:r>
      <w:r w:rsidRPr="00FD7E22">
        <w:rPr>
          <w:rStyle w:val="Emphasis"/>
          <w:highlight w:val="yellow"/>
        </w:rPr>
        <w:t>towers</w:t>
      </w:r>
      <w:r w:rsidRPr="00FD7E22">
        <w:rPr>
          <w:rStyle w:val="11111AAAAStyleUnderline"/>
          <w:highlight w:val="yellow"/>
        </w:rPr>
        <w:t xml:space="preserve"> have become</w:t>
      </w:r>
      <w:r w:rsidRPr="002151DC">
        <w:rPr>
          <w:rStyle w:val="11111AAAAStyleUnderline"/>
        </w:rPr>
        <w:t xml:space="preserve"> increasingly </w:t>
      </w:r>
      <w:r w:rsidRPr="00FD7E22">
        <w:rPr>
          <w:rStyle w:val="Emphasis"/>
          <w:highlight w:val="yellow"/>
        </w:rPr>
        <w:t>hardened</w:t>
      </w:r>
      <w:r w:rsidRPr="002151DC">
        <w:rPr>
          <w:rStyle w:val="11111AAAAStyleUnderline"/>
        </w:rPr>
        <w:t xml:space="preserve"> </w:t>
      </w:r>
      <w:r w:rsidRPr="00FD7E22">
        <w:rPr>
          <w:szCs w:val="16"/>
        </w:rPr>
        <w:t xml:space="preserve">against winds, he said. Some </w:t>
      </w:r>
      <w:r w:rsidRPr="002151DC">
        <w:rPr>
          <w:rStyle w:val="11111AAAAStyleUnderline"/>
        </w:rPr>
        <w:t>power lines are designed so</w:t>
      </w:r>
      <w:r w:rsidRPr="00FD7E22">
        <w:rPr>
          <w:szCs w:val="16"/>
        </w:rPr>
        <w:t xml:space="preserve"> that </w:t>
      </w:r>
      <w:r w:rsidRPr="002151DC">
        <w:rPr>
          <w:rStyle w:val="11111AAAAStyleUnderline"/>
        </w:rPr>
        <w:t>if a tree</w:t>
      </w:r>
      <w:r w:rsidRPr="00FD7E22">
        <w:rPr>
          <w:szCs w:val="16"/>
        </w:rPr>
        <w:t xml:space="preserve"> limb </w:t>
      </w:r>
      <w:r w:rsidRPr="002151DC">
        <w:rPr>
          <w:rStyle w:val="11111AAAAStyleUnderline"/>
        </w:rPr>
        <w:t>falls</w:t>
      </w:r>
      <w:r w:rsidRPr="00FD7E22">
        <w:rPr>
          <w:szCs w:val="16"/>
        </w:rPr>
        <w:t xml:space="preserve"> across them, </w:t>
      </w:r>
      <w:r w:rsidRPr="002151DC">
        <w:rPr>
          <w:rStyle w:val="11111AAAAStyleUnderline"/>
        </w:rPr>
        <w:t>the lines drop away from the pole</w:t>
      </w:r>
      <w:r w:rsidRPr="00FD7E22">
        <w:rPr>
          <w:szCs w:val="16"/>
        </w:rPr>
        <w:t xml:space="preserve"> rather than dragging down the entire pole which would take much longer to fix. "Part of resiliency is making sure that </w:t>
      </w:r>
      <w:r w:rsidRPr="00FD7E22">
        <w:rPr>
          <w:rStyle w:val="11111AAAAStyleUnderline"/>
          <w:highlight w:val="yellow"/>
        </w:rPr>
        <w:t xml:space="preserve">we </w:t>
      </w:r>
      <w:r w:rsidRPr="00FD7E22">
        <w:rPr>
          <w:rStyle w:val="Emphasis"/>
          <w:highlight w:val="yellow"/>
        </w:rPr>
        <w:t>don't</w:t>
      </w:r>
      <w:r w:rsidRPr="00FD7E22">
        <w:rPr>
          <w:rStyle w:val="11111AAAAStyleUnderline"/>
          <w:highlight w:val="yellow"/>
        </w:rPr>
        <w:t xml:space="preserve"> get</w:t>
      </w:r>
      <w:r w:rsidRPr="00FD7E22">
        <w:rPr>
          <w:szCs w:val="16"/>
        </w:rPr>
        <w:t xml:space="preserve"> those </w:t>
      </w:r>
      <w:r w:rsidRPr="00FD7E22">
        <w:rPr>
          <w:rStyle w:val="Emphasis"/>
          <w:highlight w:val="yellow"/>
        </w:rPr>
        <w:t>long</w:t>
      </w:r>
      <w:r w:rsidRPr="00FD7E22">
        <w:rPr>
          <w:szCs w:val="16"/>
        </w:rPr>
        <w:t xml:space="preserve"> duration </w:t>
      </w:r>
      <w:r w:rsidRPr="00FD7E22">
        <w:rPr>
          <w:rStyle w:val="11111AAAAStyleUnderline"/>
          <w:highlight w:val="yellow"/>
        </w:rPr>
        <w:t>outages</w:t>
      </w:r>
      <w:r w:rsidRPr="002151DC">
        <w:rPr>
          <w:rStyle w:val="11111AAAAStyleUnderline"/>
        </w:rPr>
        <w:t xml:space="preserve"> by putting in </w:t>
      </w:r>
      <w:r w:rsidRPr="00FD7E22">
        <w:rPr>
          <w:rStyle w:val="11111AAAAStyleUnderline"/>
          <w:highlight w:val="yellow"/>
        </w:rPr>
        <w:t>systems</w:t>
      </w:r>
      <w:r w:rsidRPr="002151DC">
        <w:rPr>
          <w:rStyle w:val="11111AAAAStyleUnderline"/>
        </w:rPr>
        <w:t xml:space="preserve"> that </w:t>
      </w:r>
      <w:r w:rsidRPr="00FD7E22">
        <w:rPr>
          <w:rStyle w:val="11111AAAAStyleUnderline"/>
          <w:highlight w:val="yellow"/>
        </w:rPr>
        <w:t>allow us to</w:t>
      </w:r>
      <w:r w:rsidRPr="002151DC">
        <w:rPr>
          <w:rStyle w:val="11111AAAAStyleUnderline"/>
        </w:rPr>
        <w:t xml:space="preserve"> be able to </w:t>
      </w:r>
      <w:r w:rsidRPr="00FD7E22">
        <w:rPr>
          <w:rStyle w:val="Emphasis"/>
          <w:highlight w:val="yellow"/>
        </w:rPr>
        <w:t>recover quickly</w:t>
      </w:r>
      <w:r w:rsidRPr="00FD7E22">
        <w:rPr>
          <w:szCs w:val="16"/>
        </w:rPr>
        <w:t xml:space="preserve">," he said. </w:t>
      </w:r>
      <w:r w:rsidRPr="00FD7E22">
        <w:rPr>
          <w:rStyle w:val="11111AAAAStyleUnderline"/>
          <w:highlight w:val="yellow"/>
        </w:rPr>
        <w:t>The</w:t>
      </w:r>
      <w:r w:rsidRPr="00FD7E22">
        <w:rPr>
          <w:szCs w:val="16"/>
        </w:rPr>
        <w:t xml:space="preserve"> national power </w:t>
      </w:r>
      <w:r w:rsidRPr="00FD7E22">
        <w:rPr>
          <w:rStyle w:val="11111AAAAStyleUnderline"/>
          <w:highlight w:val="yellow"/>
        </w:rPr>
        <w:t>grid is</w:t>
      </w:r>
      <w:r w:rsidRPr="00FD7E22">
        <w:rPr>
          <w:szCs w:val="16"/>
        </w:rPr>
        <w:t xml:space="preserve"> actually </w:t>
      </w:r>
      <w:r w:rsidRPr="00FD7E22">
        <w:rPr>
          <w:rStyle w:val="11111AAAAStyleUnderline"/>
          <w:highlight w:val="yellow"/>
        </w:rPr>
        <w:t xml:space="preserve">made up of </w:t>
      </w:r>
      <w:r w:rsidRPr="00FD7E22">
        <w:rPr>
          <w:rStyle w:val="Emphasis"/>
          <w:highlight w:val="yellow"/>
        </w:rPr>
        <w:t>three</w:t>
      </w:r>
      <w:r w:rsidRPr="002151DC">
        <w:rPr>
          <w:rStyle w:val="11111AAAAStyleUnderline"/>
        </w:rPr>
        <w:t xml:space="preserve"> loosely-connected </w:t>
      </w:r>
      <w:r w:rsidRPr="00FD7E22">
        <w:rPr>
          <w:rStyle w:val="11111AAAAStyleUnderline"/>
          <w:highlight w:val="yellow"/>
        </w:rPr>
        <w:t>regions. That</w:t>
      </w:r>
      <w:r w:rsidRPr="00FD7E22">
        <w:rPr>
          <w:szCs w:val="16"/>
        </w:rPr>
        <w:t xml:space="preserve">'s good news when it comes to resiliency because it </w:t>
      </w:r>
      <w:r w:rsidRPr="00FD7E22">
        <w:rPr>
          <w:rStyle w:val="11111AAAAStyleUnderline"/>
          <w:highlight w:val="yellow"/>
        </w:rPr>
        <w:t>means if there's a</w:t>
      </w:r>
      <w:r w:rsidRPr="002151DC">
        <w:rPr>
          <w:rStyle w:val="11111AAAAStyleUnderline"/>
        </w:rPr>
        <w:t xml:space="preserve"> serious </w:t>
      </w:r>
      <w:r w:rsidRPr="00FD7E22">
        <w:rPr>
          <w:rStyle w:val="11111AAAAStyleUnderline"/>
          <w:highlight w:val="yellow"/>
        </w:rPr>
        <w:t xml:space="preserve">problem in the </w:t>
      </w:r>
      <w:r w:rsidRPr="00FD7E22">
        <w:rPr>
          <w:rStyle w:val="Emphasis"/>
          <w:highlight w:val="yellow"/>
        </w:rPr>
        <w:t>West</w:t>
      </w:r>
      <w:r w:rsidRPr="002151DC">
        <w:rPr>
          <w:rStyle w:val="Emphasis"/>
        </w:rPr>
        <w:t>ern</w:t>
      </w:r>
      <w:r w:rsidRPr="002151DC">
        <w:rPr>
          <w:rStyle w:val="11111AAAAStyleUnderline"/>
        </w:rPr>
        <w:t xml:space="preserve"> interconnection, </w:t>
      </w:r>
      <w:r w:rsidRPr="00FD7E22">
        <w:rPr>
          <w:rStyle w:val="11111AAAAStyleUnderline"/>
          <w:highlight w:val="yellow"/>
        </w:rPr>
        <w:t xml:space="preserve">the </w:t>
      </w:r>
      <w:r w:rsidRPr="00FD7E22">
        <w:rPr>
          <w:rStyle w:val="Emphasis"/>
          <w:highlight w:val="yellow"/>
        </w:rPr>
        <w:t>East</w:t>
      </w:r>
      <w:r w:rsidRPr="002151DC">
        <w:rPr>
          <w:rStyle w:val="Emphasis"/>
        </w:rPr>
        <w:t>ern</w:t>
      </w:r>
      <w:r w:rsidRPr="002151DC">
        <w:rPr>
          <w:rStyle w:val="11111AAAAStyleUnderline"/>
        </w:rPr>
        <w:t xml:space="preserve"> U.S. </w:t>
      </w:r>
      <w:r w:rsidRPr="00FD7E22">
        <w:rPr>
          <w:rStyle w:val="11111AAAAStyleUnderline"/>
          <w:highlight w:val="yellow"/>
        </w:rPr>
        <w:t xml:space="preserve">should be </w:t>
      </w:r>
      <w:r w:rsidRPr="00FD7E22">
        <w:rPr>
          <w:rStyle w:val="Emphasis"/>
          <w:highlight w:val="yellow"/>
        </w:rPr>
        <w:t>fine</w:t>
      </w:r>
      <w:r w:rsidRPr="00FD7E22">
        <w:rPr>
          <w:szCs w:val="16"/>
        </w:rPr>
        <w:t>, Brooks said. "</w:t>
      </w:r>
      <w:r w:rsidRPr="002151DC">
        <w:rPr>
          <w:rStyle w:val="11111AAAAStyleUnderline"/>
        </w:rPr>
        <w:t>An issue</w:t>
      </w:r>
      <w:r w:rsidRPr="00FD7E22">
        <w:rPr>
          <w:szCs w:val="16"/>
        </w:rPr>
        <w:t xml:space="preserve"> that starts to happen and hopefully </w:t>
      </w:r>
      <w:r w:rsidRPr="00FD7E22">
        <w:rPr>
          <w:rStyle w:val="11111AAAAStyleUnderline"/>
          <w:highlight w:val="yellow"/>
        </w:rPr>
        <w:t xml:space="preserve">would </w:t>
      </w:r>
      <w:r w:rsidRPr="00FD7E22">
        <w:rPr>
          <w:rStyle w:val="Emphasis"/>
          <w:highlight w:val="yellow"/>
        </w:rPr>
        <w:t>never</w:t>
      </w:r>
      <w:r w:rsidRPr="00FD7E22">
        <w:rPr>
          <w:szCs w:val="16"/>
        </w:rPr>
        <w:t xml:space="preserve"> actually </w:t>
      </w:r>
      <w:r w:rsidRPr="002151DC">
        <w:rPr>
          <w:rStyle w:val="11111AAAAStyleUnderline"/>
        </w:rPr>
        <w:t>casca</w:t>
      </w:r>
      <w:r w:rsidRPr="00FD7E22">
        <w:rPr>
          <w:rStyle w:val="11111AAAAStyleUnderline"/>
          <w:highlight w:val="yellow"/>
        </w:rPr>
        <w:t xml:space="preserve">de into a </w:t>
      </w:r>
      <w:r w:rsidRPr="00FD7E22">
        <w:rPr>
          <w:rStyle w:val="Emphasis"/>
          <w:highlight w:val="yellow"/>
        </w:rPr>
        <w:t>complete</w:t>
      </w:r>
      <w:r w:rsidRPr="00FD7E22">
        <w:rPr>
          <w:rStyle w:val="11111AAAAStyleUnderline"/>
          <w:highlight w:val="yellow"/>
        </w:rPr>
        <w:t xml:space="preserve"> blackout</w:t>
      </w:r>
      <w:r w:rsidRPr="00FD7E22">
        <w:rPr>
          <w:szCs w:val="16"/>
        </w:rPr>
        <w:t xml:space="preserve">, that wouldn't go beyond those individual grids," he said. </w:t>
      </w:r>
      <w:r w:rsidRPr="00FD7E22">
        <w:rPr>
          <w:rStyle w:val="11111AAAAStyleUnderline"/>
          <w:highlight w:val="yellow"/>
        </w:rPr>
        <w:t xml:space="preserve">A </w:t>
      </w:r>
      <w:r w:rsidRPr="00FD7E22">
        <w:rPr>
          <w:rStyle w:val="Emphasis"/>
          <w:highlight w:val="yellow"/>
        </w:rPr>
        <w:t>diverse</w:t>
      </w:r>
      <w:r w:rsidRPr="00FD7E22">
        <w:rPr>
          <w:rStyle w:val="11111AAAAStyleUnderline"/>
          <w:highlight w:val="yellow"/>
        </w:rPr>
        <w:t xml:space="preserve"> array of</w:t>
      </w:r>
      <w:r w:rsidRPr="002151DC">
        <w:rPr>
          <w:rStyle w:val="11111AAAAStyleUnderline"/>
        </w:rPr>
        <w:t xml:space="preserve"> power </w:t>
      </w:r>
      <w:r w:rsidRPr="00FD7E22">
        <w:rPr>
          <w:rStyle w:val="Emphasis"/>
          <w:highlight w:val="yellow"/>
        </w:rPr>
        <w:t>sources</w:t>
      </w:r>
      <w:r w:rsidRPr="00FD7E22">
        <w:rPr>
          <w:rStyle w:val="11111AAAAStyleUnderline"/>
          <w:highlight w:val="yellow"/>
        </w:rPr>
        <w:t xml:space="preserve"> is also key</w:t>
      </w:r>
      <w:r w:rsidRPr="002151DC">
        <w:rPr>
          <w:rStyle w:val="11111AAAAStyleUnderline"/>
        </w:rPr>
        <w:t xml:space="preserve"> to </w:t>
      </w:r>
      <w:r w:rsidRPr="002151DC">
        <w:rPr>
          <w:rStyle w:val="Emphasis"/>
        </w:rPr>
        <w:t>grid resiliency</w:t>
      </w:r>
      <w:r w:rsidRPr="00FD7E22">
        <w:rPr>
          <w:szCs w:val="16"/>
        </w:rPr>
        <w:t xml:space="preserve">, Brooks said. </w:t>
      </w:r>
      <w:r w:rsidRPr="00FD7E22">
        <w:rPr>
          <w:rStyle w:val="Emphasis"/>
          <w:highlight w:val="yellow"/>
        </w:rPr>
        <w:t>Solar</w:t>
      </w:r>
      <w:r w:rsidRPr="00FD7E22">
        <w:rPr>
          <w:szCs w:val="16"/>
        </w:rPr>
        <w:t xml:space="preserve"> power might </w:t>
      </w:r>
      <w:r w:rsidRPr="002151DC">
        <w:rPr>
          <w:rStyle w:val="11111AAAAStyleUnderline"/>
        </w:rPr>
        <w:t>perform well during the day, but</w:t>
      </w:r>
      <w:r w:rsidRPr="00FD7E22">
        <w:rPr>
          <w:szCs w:val="16"/>
        </w:rPr>
        <w:t xml:space="preserve"> the </w:t>
      </w:r>
      <w:r w:rsidRPr="002151DC">
        <w:rPr>
          <w:rStyle w:val="11111AAAAStyleUnderline"/>
        </w:rPr>
        <w:t>benefits vanish when the sun does</w:t>
      </w:r>
      <w:r w:rsidRPr="00FD7E22">
        <w:rPr>
          <w:szCs w:val="16"/>
        </w:rPr>
        <w:t xml:space="preserve">, </w:t>
      </w:r>
      <w:r w:rsidRPr="002151DC">
        <w:rPr>
          <w:rStyle w:val="11111AAAAStyleUnderline"/>
        </w:rPr>
        <w:t xml:space="preserve">so </w:t>
      </w:r>
      <w:r w:rsidRPr="002151DC">
        <w:rPr>
          <w:rStyle w:val="Emphasis"/>
        </w:rPr>
        <w:t>other</w:t>
      </w:r>
      <w:r w:rsidRPr="002151DC">
        <w:rPr>
          <w:rStyle w:val="11111AAAAStyleUnderline"/>
        </w:rPr>
        <w:t xml:space="preserve"> resources</w:t>
      </w:r>
      <w:r w:rsidRPr="00FD7E22">
        <w:rPr>
          <w:szCs w:val="16"/>
        </w:rPr>
        <w:t xml:space="preserve"> such as </w:t>
      </w:r>
      <w:r w:rsidRPr="00FD7E22">
        <w:rPr>
          <w:rStyle w:val="Emphasis"/>
          <w:highlight w:val="yellow"/>
        </w:rPr>
        <w:t>nuclear</w:t>
      </w:r>
      <w:r w:rsidRPr="00FD7E22">
        <w:rPr>
          <w:rStyle w:val="11111AAAAStyleUnderline"/>
          <w:highlight w:val="yellow"/>
        </w:rPr>
        <w:t xml:space="preserve">, </w:t>
      </w:r>
      <w:r w:rsidRPr="00FD7E22">
        <w:rPr>
          <w:rStyle w:val="Emphasis"/>
          <w:highlight w:val="yellow"/>
        </w:rPr>
        <w:t>gas</w:t>
      </w:r>
      <w:r w:rsidRPr="00FD7E22">
        <w:rPr>
          <w:rStyle w:val="11111AAAAStyleUnderline"/>
          <w:highlight w:val="yellow"/>
        </w:rPr>
        <w:t xml:space="preserve"> or </w:t>
      </w:r>
      <w:r w:rsidRPr="00FD7E22">
        <w:rPr>
          <w:rStyle w:val="Emphasis"/>
          <w:highlight w:val="yellow"/>
        </w:rPr>
        <w:t>coal</w:t>
      </w:r>
      <w:r w:rsidRPr="00FD7E22">
        <w:rPr>
          <w:szCs w:val="16"/>
        </w:rPr>
        <w:t xml:space="preserve"> might </w:t>
      </w:r>
      <w:r w:rsidRPr="00FD7E22">
        <w:rPr>
          <w:rStyle w:val="11111AAAAStyleUnderline"/>
          <w:highlight w:val="yellow"/>
        </w:rPr>
        <w:t>pick up the slack</w:t>
      </w:r>
      <w:r w:rsidRPr="00FD7E22">
        <w:rPr>
          <w:szCs w:val="16"/>
        </w:rPr>
        <w:t>.</w:t>
      </w:r>
    </w:p>
    <w:p w14:paraId="22C9A9BA" w14:textId="77777777" w:rsidR="008A5F3B" w:rsidRDefault="008A5F3B" w:rsidP="008A5F3B"/>
    <w:p w14:paraId="2D810E60" w14:textId="77777777" w:rsidR="008A5F3B" w:rsidRPr="00C24699" w:rsidRDefault="008A5F3B" w:rsidP="008A5F3B">
      <w:pPr>
        <w:pStyle w:val="Heading4"/>
        <w:rPr>
          <w:rFonts w:cs="Arial"/>
        </w:rPr>
      </w:pPr>
      <w:r w:rsidRPr="00C24699">
        <w:rPr>
          <w:rFonts w:cs="Arial"/>
        </w:rPr>
        <w:t xml:space="preserve">Grid resilient. </w:t>
      </w:r>
    </w:p>
    <w:p w14:paraId="4B114F7E" w14:textId="77777777" w:rsidR="008A5F3B" w:rsidRDefault="008A5F3B" w:rsidP="008A5F3B">
      <w:r w:rsidRPr="000746EB">
        <w:rPr>
          <w:rStyle w:val="Style13ptBold"/>
        </w:rPr>
        <w:t>Niiler 19</w:t>
      </w:r>
      <w:r w:rsidRPr="00C24699">
        <w:t xml:space="preserve">, citing a study by the Electric Power Research Institute. (Eric, 4-30-2019, "The Grid Might Survive an Electromagnetic Pulse Just Fine", </w:t>
      </w:r>
      <w:r w:rsidRPr="00C24699">
        <w:rPr>
          <w:i/>
          <w:iCs/>
        </w:rPr>
        <w:t>Wired</w:t>
      </w:r>
      <w:r w:rsidRPr="00C24699">
        <w:t xml:space="preserve">, </w:t>
      </w:r>
      <w:hyperlink r:id="rId26" w:history="1">
        <w:r w:rsidRPr="00795527">
          <w:rPr>
            <w:rStyle w:val="Hyperlink"/>
          </w:rPr>
          <w:t>https://www.wired.com/story/the-grid-might-survive-an-electromagnetic-pulse-just-fine/</w:t>
        </w:r>
      </w:hyperlink>
      <w:r w:rsidRPr="00C24699">
        <w:t>)</w:t>
      </w:r>
    </w:p>
    <w:p w14:paraId="72236DB6" w14:textId="77777777" w:rsidR="008A5F3B" w:rsidRPr="00C24699" w:rsidRDefault="008A5F3B" w:rsidP="008A5F3B"/>
    <w:p w14:paraId="5434D042" w14:textId="77777777" w:rsidR="008A5F3B" w:rsidRPr="00C24699" w:rsidRDefault="008A5F3B" w:rsidP="008A5F3B">
      <w:r w:rsidRPr="00C24699">
        <w:t xml:space="preserve">The study, by </w:t>
      </w:r>
      <w:r w:rsidRPr="00697ECC">
        <w:rPr>
          <w:rStyle w:val="11111AAAAStyleUnderline"/>
        </w:rPr>
        <w:t>the Electric Power Research Institute</w:t>
      </w:r>
      <w:r w:rsidRPr="00C24699">
        <w:t xml:space="preserve">, a utility-funded research organization, </w:t>
      </w:r>
      <w:r w:rsidRPr="00697ECC">
        <w:rPr>
          <w:rStyle w:val="11111AAAAStyleUnderline"/>
        </w:rPr>
        <w:t xml:space="preserve">finds that </w:t>
      </w:r>
      <w:r w:rsidRPr="00697ECC">
        <w:rPr>
          <w:rStyle w:val="Emphasis"/>
          <w:highlight w:val="yellow"/>
        </w:rPr>
        <w:t>existing tech</w:t>
      </w:r>
      <w:r w:rsidRPr="00C24699">
        <w:rPr>
          <w:rStyle w:val="Emphasis"/>
        </w:rPr>
        <w:t>nology</w:t>
      </w:r>
      <w:r w:rsidRPr="00697ECC">
        <w:rPr>
          <w:rStyle w:val="11111AAAAStyleUnderline"/>
        </w:rPr>
        <w:t xml:space="preserve"> can </w:t>
      </w:r>
      <w:r w:rsidRPr="00697ECC">
        <w:rPr>
          <w:rStyle w:val="Emphasis"/>
          <w:highlight w:val="yellow"/>
        </w:rPr>
        <w:t>protect</w:t>
      </w:r>
      <w:r w:rsidRPr="00697ECC">
        <w:rPr>
          <w:rStyle w:val="11111AAAAStyleUnderline"/>
        </w:rPr>
        <w:t xml:space="preserve"> various components of </w:t>
      </w:r>
      <w:r w:rsidRPr="00697ECC">
        <w:rPr>
          <w:rStyle w:val="11111AAAAStyleUnderline"/>
          <w:highlight w:val="yellow"/>
        </w:rPr>
        <w:t>the</w:t>
      </w:r>
      <w:r w:rsidRPr="00697ECC">
        <w:rPr>
          <w:rStyle w:val="11111AAAAStyleUnderline"/>
        </w:rPr>
        <w:t xml:space="preserve"> electric </w:t>
      </w:r>
      <w:r w:rsidRPr="00697ECC">
        <w:rPr>
          <w:rStyle w:val="11111AAAAStyleUnderline"/>
          <w:highlight w:val="yellow"/>
        </w:rPr>
        <w:t xml:space="preserve">grid to </w:t>
      </w:r>
      <w:r w:rsidRPr="00697ECC">
        <w:rPr>
          <w:rStyle w:val="Emphasis"/>
          <w:highlight w:val="yellow"/>
        </w:rPr>
        <w:t>buffer</w:t>
      </w:r>
      <w:r w:rsidRPr="00697ECC">
        <w:rPr>
          <w:rStyle w:val="11111AAAAStyleUnderline"/>
          <w:highlight w:val="yellow"/>
        </w:rPr>
        <w:t xml:space="preserve"> it from</w:t>
      </w:r>
      <w:r w:rsidRPr="00697ECC">
        <w:rPr>
          <w:rStyle w:val="11111AAAAStyleUnderline"/>
        </w:rPr>
        <w:t xml:space="preserve"> the effects of </w:t>
      </w:r>
      <w:r w:rsidRPr="00697ECC">
        <w:rPr>
          <w:rStyle w:val="Emphasis"/>
          <w:highlight w:val="yellow"/>
        </w:rPr>
        <w:t>solar flares</w:t>
      </w:r>
      <w:r w:rsidRPr="00697ECC">
        <w:rPr>
          <w:rStyle w:val="11111AAAAStyleUnderline"/>
        </w:rPr>
        <w:t xml:space="preserve">, </w:t>
      </w:r>
      <w:r w:rsidRPr="00697ECC">
        <w:rPr>
          <w:rStyle w:val="Emphasis"/>
          <w:highlight w:val="yellow"/>
        </w:rPr>
        <w:t>lightning</w:t>
      </w:r>
      <w:r w:rsidRPr="00C24699">
        <w:rPr>
          <w:rStyle w:val="Emphasis"/>
        </w:rPr>
        <w:t xml:space="preserve"> strikes</w:t>
      </w:r>
      <w:r w:rsidRPr="00697ECC">
        <w:rPr>
          <w:rStyle w:val="11111AAAAStyleUnderline"/>
        </w:rPr>
        <w:t xml:space="preserve">, </w:t>
      </w:r>
      <w:r w:rsidRPr="00697ECC">
        <w:rPr>
          <w:rStyle w:val="11111AAAAStyleUnderline"/>
          <w:highlight w:val="yellow"/>
        </w:rPr>
        <w:t xml:space="preserve">and an </w:t>
      </w:r>
      <w:r w:rsidRPr="00697ECC">
        <w:rPr>
          <w:rStyle w:val="Emphasis"/>
          <w:highlight w:val="yellow"/>
        </w:rPr>
        <w:t>EMP</w:t>
      </w:r>
      <w:r w:rsidRPr="00697ECC">
        <w:rPr>
          <w:rStyle w:val="11111AAAAStyleUnderline"/>
        </w:rPr>
        <w:t xml:space="preserve"> from a nuclear blast</w:t>
      </w:r>
      <w:r w:rsidRPr="00C24699">
        <w:t xml:space="preserve"> </w:t>
      </w:r>
      <w:r w:rsidRPr="00C24699">
        <w:rPr>
          <w:rStyle w:val="Emphasis"/>
        </w:rPr>
        <w:t>all at the same time</w:t>
      </w:r>
      <w:r w:rsidRPr="00C24699">
        <w:t>: a three-for-one surge protector. “</w:t>
      </w:r>
      <w:r w:rsidRPr="00697ECC">
        <w:rPr>
          <w:rStyle w:val="11111AAAAStyleUnderline"/>
          <w:highlight w:val="yellow"/>
        </w:rPr>
        <w:t xml:space="preserve">We have a </w:t>
      </w:r>
      <w:r w:rsidRPr="00697ECC">
        <w:rPr>
          <w:rStyle w:val="Emphasis"/>
          <w:highlight w:val="yellow"/>
        </w:rPr>
        <w:t>strong technical basis</w:t>
      </w:r>
      <w:r w:rsidRPr="00C24699">
        <w:t xml:space="preserve"> </w:t>
      </w:r>
      <w:r w:rsidRPr="00697ECC">
        <w:rPr>
          <w:rStyle w:val="11111AAAAStyleUnderline"/>
        </w:rPr>
        <w:t>for what the impacts</w:t>
      </w:r>
      <w:r w:rsidRPr="00C24699">
        <w:t xml:space="preserve"> [of an EMP] </w:t>
      </w:r>
      <w:r w:rsidRPr="00697ECC">
        <w:rPr>
          <w:rStyle w:val="11111AAAAStyleUnderline"/>
        </w:rPr>
        <w:t>might be</w:t>
      </w:r>
      <w:r w:rsidRPr="00C24699">
        <w:t>,” says Randy Horton, EPRI project manager and author of the report being released today. “That is one thing that didn’t exist before.”</w:t>
      </w:r>
    </w:p>
    <w:p w14:paraId="0926589C" w14:textId="77777777" w:rsidR="008A5F3B" w:rsidRPr="00697ECC" w:rsidRDefault="008A5F3B" w:rsidP="008A5F3B">
      <w:pPr>
        <w:rPr>
          <w:rStyle w:val="11111AAAAStyleUnderline"/>
        </w:rPr>
      </w:pPr>
      <w:r w:rsidRPr="00C24699">
        <w:t xml:space="preserve">Horton says that </w:t>
      </w:r>
      <w:r w:rsidRPr="00697ECC">
        <w:rPr>
          <w:rStyle w:val="11111AAAAStyleUnderline"/>
        </w:rPr>
        <w:t xml:space="preserve">EPRI </w:t>
      </w:r>
      <w:r w:rsidRPr="00697ECC">
        <w:rPr>
          <w:rStyle w:val="11111AAAAStyleUnderline"/>
          <w:highlight w:val="yellow"/>
        </w:rPr>
        <w:t>technicians</w:t>
      </w:r>
      <w:r w:rsidRPr="00697ECC">
        <w:rPr>
          <w:rStyle w:val="11111AAAAStyleUnderline"/>
        </w:rPr>
        <w:t xml:space="preserve"> </w:t>
      </w:r>
      <w:r w:rsidRPr="00697ECC">
        <w:rPr>
          <w:rStyle w:val="11111AAAAStyleUnderline"/>
          <w:highlight w:val="yellow"/>
        </w:rPr>
        <w:t>worked</w:t>
      </w:r>
      <w:r w:rsidRPr="00697ECC">
        <w:rPr>
          <w:rStyle w:val="11111AAAAStyleUnderline"/>
        </w:rPr>
        <w:t xml:space="preserve"> </w:t>
      </w:r>
      <w:r w:rsidRPr="00697ECC">
        <w:rPr>
          <w:rStyle w:val="11111AAAAStyleUnderline"/>
          <w:highlight w:val="yellow"/>
        </w:rPr>
        <w:t>with</w:t>
      </w:r>
      <w:r w:rsidRPr="00697ECC">
        <w:rPr>
          <w:rStyle w:val="11111AAAAStyleUnderline"/>
        </w:rPr>
        <w:t xml:space="preserve"> experts at </w:t>
      </w:r>
      <w:r w:rsidRPr="00697ECC">
        <w:rPr>
          <w:rStyle w:val="11111AAAAStyleUnderline"/>
          <w:highlight w:val="yellow"/>
        </w:rPr>
        <w:t xml:space="preserve">the </w:t>
      </w:r>
      <w:r w:rsidRPr="00697ECC">
        <w:rPr>
          <w:rStyle w:val="Emphasis"/>
          <w:highlight w:val="yellow"/>
        </w:rPr>
        <w:t>D</w:t>
      </w:r>
      <w:r w:rsidRPr="00C24699">
        <w:rPr>
          <w:rStyle w:val="Emphasis"/>
        </w:rPr>
        <w:t xml:space="preserve">epartment </w:t>
      </w:r>
      <w:r w:rsidRPr="00697ECC">
        <w:rPr>
          <w:rStyle w:val="Emphasis"/>
          <w:highlight w:val="yellow"/>
        </w:rPr>
        <w:t>o</w:t>
      </w:r>
      <w:r w:rsidRPr="00C24699">
        <w:rPr>
          <w:rStyle w:val="Emphasis"/>
        </w:rPr>
        <w:t xml:space="preserve">f </w:t>
      </w:r>
      <w:r w:rsidRPr="00697ECC">
        <w:rPr>
          <w:rStyle w:val="Emphasis"/>
          <w:highlight w:val="yellow"/>
        </w:rPr>
        <w:t>E</w:t>
      </w:r>
      <w:r w:rsidRPr="00C24699">
        <w:rPr>
          <w:rStyle w:val="Emphasis"/>
        </w:rPr>
        <w:t>nergy labs</w:t>
      </w:r>
      <w:r w:rsidRPr="00C24699">
        <w:t xml:space="preserve"> at Los Alamos and Sandia </w:t>
      </w:r>
      <w:r w:rsidRPr="00697ECC">
        <w:rPr>
          <w:rStyle w:val="11111AAAAStyleUnderline"/>
        </w:rPr>
        <w:t>to simulate some effects of an EMP</w:t>
      </w:r>
      <w:r w:rsidRPr="00C24699">
        <w:t xml:space="preserve"> on substations and distribution systems. </w:t>
      </w:r>
      <w:r w:rsidRPr="00697ECC">
        <w:rPr>
          <w:rStyle w:val="11111AAAAStyleUnderline"/>
          <w:highlight w:val="yellow"/>
        </w:rPr>
        <w:t>They</w:t>
      </w:r>
      <w:r w:rsidRPr="00697ECC">
        <w:rPr>
          <w:rStyle w:val="11111AAAAStyleUnderline"/>
        </w:rPr>
        <w:t xml:space="preserve"> also </w:t>
      </w:r>
      <w:r w:rsidRPr="00697ECC">
        <w:rPr>
          <w:rStyle w:val="11111AAAAStyleUnderline"/>
          <w:highlight w:val="yellow"/>
        </w:rPr>
        <w:t xml:space="preserve">did </w:t>
      </w:r>
      <w:r w:rsidRPr="00697ECC">
        <w:rPr>
          <w:rStyle w:val="Emphasis"/>
          <w:highlight w:val="yellow"/>
        </w:rPr>
        <w:t>real-world testing</w:t>
      </w:r>
      <w:r w:rsidRPr="00C24699">
        <w:rPr>
          <w:rStyle w:val="Emphasis"/>
        </w:rPr>
        <w:t xml:space="preserve"> of electrical equipment</w:t>
      </w:r>
      <w:r w:rsidRPr="00C24699">
        <w:t xml:space="preserve"> at an EPRI laboratory in Charlotte, North Carolina. </w:t>
      </w:r>
      <w:r w:rsidRPr="00697ECC">
        <w:rPr>
          <w:rStyle w:val="11111AAAAStyleUnderline"/>
        </w:rPr>
        <w:t xml:space="preserve">The study, which took </w:t>
      </w:r>
      <w:r w:rsidRPr="00C24699">
        <w:rPr>
          <w:rStyle w:val="Emphasis"/>
        </w:rPr>
        <w:t>three years</w:t>
      </w:r>
      <w:r w:rsidRPr="00697ECC">
        <w:rPr>
          <w:rStyle w:val="11111AAAAStyleUnderline"/>
        </w:rPr>
        <w:t xml:space="preserve"> to complete, looks at the effects of three kinds of energy spawned by a nuclear detonation.</w:t>
      </w:r>
    </w:p>
    <w:p w14:paraId="1F2209FA" w14:textId="77777777" w:rsidR="008A5F3B" w:rsidRPr="00C24699" w:rsidRDefault="008A5F3B" w:rsidP="008A5F3B">
      <w:r w:rsidRPr="00C24699">
        <w:t>The first high-energy wave occurs in just a few nanoseconds and is called an E1. The second wave, called an E2, lasts up to a second and can fry electric systems the way a lightning strike does, unless they are properly grounded. Effects of an E2 wave on the grid are expected to be minimal. The third kind of wave can last for tens of seconds and is similar to what utility operators might expect from a low-frequency, long-duration solar flare or geomagnetic storm. The report says that the combination of an E1 and E3 would cause the most damage over the widest area.</w:t>
      </w:r>
    </w:p>
    <w:p w14:paraId="77E58339" w14:textId="77777777" w:rsidR="008A5F3B" w:rsidRPr="00C24699" w:rsidRDefault="008A5F3B" w:rsidP="008A5F3B">
      <w:r w:rsidRPr="00C24699">
        <w:t xml:space="preserve">Horton says </w:t>
      </w:r>
      <w:r w:rsidRPr="00697ECC">
        <w:rPr>
          <w:rStyle w:val="11111AAAAStyleUnderline"/>
          <w:highlight w:val="yellow"/>
        </w:rPr>
        <w:t>simulations</w:t>
      </w:r>
      <w:r w:rsidRPr="00C24699">
        <w:t xml:space="preserve"> and testing by EPRI </w:t>
      </w:r>
      <w:r w:rsidRPr="00697ECC">
        <w:rPr>
          <w:rStyle w:val="Emphasis"/>
          <w:highlight w:val="yellow"/>
        </w:rPr>
        <w:t>contradict</w:t>
      </w:r>
      <w:r w:rsidRPr="00C24699">
        <w:rPr>
          <w:rStyle w:val="Emphasis"/>
        </w:rPr>
        <w:t>s</w:t>
      </w:r>
      <w:r w:rsidRPr="00C24699">
        <w:t xml:space="preserve"> </w:t>
      </w:r>
      <w:r w:rsidRPr="00697ECC">
        <w:rPr>
          <w:rStyle w:val="11111AAAAStyleUnderline"/>
        </w:rPr>
        <w:t xml:space="preserve">earlier </w:t>
      </w:r>
      <w:r w:rsidRPr="00697ECC">
        <w:rPr>
          <w:rStyle w:val="11111AAAAStyleUnderline"/>
          <w:highlight w:val="yellow"/>
        </w:rPr>
        <w:t>findings</w:t>
      </w:r>
      <w:r w:rsidRPr="00697ECC">
        <w:rPr>
          <w:rStyle w:val="11111AAAAStyleUnderline"/>
        </w:rPr>
        <w:t xml:space="preserve"> that </w:t>
      </w:r>
      <w:r w:rsidRPr="00697ECC">
        <w:rPr>
          <w:rStyle w:val="11111AAAAStyleUnderline"/>
          <w:highlight w:val="yellow"/>
        </w:rPr>
        <w:t xml:space="preserve">an EMP would </w:t>
      </w:r>
      <w:r w:rsidRPr="00697ECC">
        <w:rPr>
          <w:rStyle w:val="Emphasis"/>
          <w:highlight w:val="yellow"/>
        </w:rPr>
        <w:t>wipe out the</w:t>
      </w:r>
      <w:r w:rsidRPr="00C24699">
        <w:rPr>
          <w:rStyle w:val="Emphasis"/>
        </w:rPr>
        <w:t xml:space="preserve"> US </w:t>
      </w:r>
      <w:r w:rsidRPr="00697ECC">
        <w:rPr>
          <w:rStyle w:val="Emphasis"/>
          <w:highlight w:val="yellow"/>
        </w:rPr>
        <w:t>grid</w:t>
      </w:r>
      <w:r w:rsidRPr="00C24699">
        <w:t>. “</w:t>
      </w:r>
      <w:r w:rsidRPr="00697ECC">
        <w:rPr>
          <w:rStyle w:val="11111AAAAStyleUnderline"/>
          <w:highlight w:val="yellow"/>
        </w:rPr>
        <w:t xml:space="preserve">You could have a </w:t>
      </w:r>
      <w:r w:rsidRPr="00697ECC">
        <w:rPr>
          <w:rStyle w:val="Emphasis"/>
          <w:highlight w:val="yellow"/>
        </w:rPr>
        <w:t>regional</w:t>
      </w:r>
      <w:r w:rsidRPr="00C24699">
        <w:rPr>
          <w:rStyle w:val="Emphasis"/>
        </w:rPr>
        <w:t xml:space="preserve"> voltage </w:t>
      </w:r>
      <w:r w:rsidRPr="00697ECC">
        <w:rPr>
          <w:rStyle w:val="Emphasis"/>
          <w:highlight w:val="yellow"/>
        </w:rPr>
        <w:t>collapse</w:t>
      </w:r>
      <w:r w:rsidRPr="00697ECC">
        <w:rPr>
          <w:rStyle w:val="11111AAAAStyleUnderline"/>
        </w:rPr>
        <w:t xml:space="preserve">, </w:t>
      </w:r>
      <w:r w:rsidRPr="00697ECC">
        <w:rPr>
          <w:rStyle w:val="11111AAAAStyleUnderline"/>
          <w:highlight w:val="yellow"/>
        </w:rPr>
        <w:t xml:space="preserve">but you </w:t>
      </w:r>
      <w:r w:rsidRPr="00697ECC">
        <w:rPr>
          <w:rStyle w:val="Emphasis"/>
          <w:highlight w:val="yellow"/>
        </w:rPr>
        <w:t>wouldn’t damage</w:t>
      </w:r>
      <w:r w:rsidRPr="00697ECC">
        <w:rPr>
          <w:rStyle w:val="11111AAAAStyleUnderline"/>
          <w:highlight w:val="yellow"/>
        </w:rPr>
        <w:t xml:space="preserve"> a </w:t>
      </w:r>
      <w:r w:rsidRPr="00697ECC">
        <w:rPr>
          <w:rStyle w:val="Emphasis"/>
          <w:highlight w:val="yellow"/>
        </w:rPr>
        <w:t>large number</w:t>
      </w:r>
      <w:r w:rsidRPr="00C24699">
        <w:rPr>
          <w:rStyle w:val="Emphasis"/>
        </w:rPr>
        <w:t xml:space="preserve"> of bulk power transformers immediately</w:t>
      </w:r>
      <w:r w:rsidRPr="00697ECC">
        <w:rPr>
          <w:rStyle w:val="11111AAAAStyleUnderline"/>
        </w:rPr>
        <w:t>,” Horton</w:t>
      </w:r>
      <w:r w:rsidRPr="00C24699">
        <w:t xml:space="preserve"> says. “That was the difference in our finding. </w:t>
      </w:r>
      <w:r w:rsidRPr="00697ECC">
        <w:rPr>
          <w:rStyle w:val="11111AAAAStyleUnderline"/>
        </w:rPr>
        <w:t xml:space="preserve">There were some studies that said you could damage hundreds of transformers. We just </w:t>
      </w:r>
      <w:r w:rsidRPr="00C24699">
        <w:rPr>
          <w:rStyle w:val="Emphasis"/>
        </w:rPr>
        <w:t>didn’t find it</w:t>
      </w:r>
      <w:r w:rsidRPr="00C24699">
        <w:t>.”</w:t>
      </w:r>
    </w:p>
    <w:p w14:paraId="3AE825E2" w14:textId="77777777" w:rsidR="008A5F3B" w:rsidRPr="00C24699" w:rsidRDefault="008A5F3B" w:rsidP="008A5F3B"/>
    <w:p w14:paraId="77021276" w14:textId="77777777" w:rsidR="008A5F3B" w:rsidRDefault="008A5F3B" w:rsidP="008A5F3B">
      <w:bookmarkStart w:id="7" w:name="_Hlk214107677"/>
      <w:bookmarkEnd w:id="5"/>
      <w:bookmarkEnd w:id="6"/>
    </w:p>
    <w:bookmarkEnd w:id="7"/>
    <w:p w14:paraId="258B1E06" w14:textId="77777777" w:rsidR="008A5F3B" w:rsidRPr="00BE1CD8" w:rsidRDefault="008A5F3B" w:rsidP="008A5F3B">
      <w:pPr>
        <w:pStyle w:val="Heading2"/>
      </w:pPr>
      <w:r>
        <w:t>2</w:t>
      </w:r>
    </w:p>
    <w:p w14:paraId="650B880C" w14:textId="77777777" w:rsidR="008A5F3B" w:rsidRPr="00BE1CD8" w:rsidRDefault="008A5F3B" w:rsidP="008A5F3B"/>
    <w:p w14:paraId="066F1339" w14:textId="77777777" w:rsidR="008A5F3B" w:rsidRDefault="008A5F3B" w:rsidP="008A5F3B">
      <w:pPr>
        <w:pStyle w:val="Heading3"/>
      </w:pPr>
      <w:r>
        <w:t>Warming D: 2NC</w:t>
      </w:r>
    </w:p>
    <w:p w14:paraId="6E412388" w14:textId="77777777" w:rsidR="008A5F3B" w:rsidRDefault="008A5F3B" w:rsidP="008A5F3B"/>
    <w:p w14:paraId="53FD1097" w14:textId="77777777" w:rsidR="008A5F3B" w:rsidRPr="00F75445" w:rsidRDefault="008A5F3B" w:rsidP="008A5F3B">
      <w:pPr>
        <w:pStyle w:val="Heading4"/>
        <w:rPr>
          <w:rFonts w:cs="Arial"/>
        </w:rPr>
      </w:pPr>
      <w:r w:rsidRPr="00F75445">
        <w:rPr>
          <w:rFonts w:cs="Arial"/>
          <w:u w:val="single"/>
        </w:rPr>
        <w:t>Adaptation</w:t>
      </w:r>
      <w:r w:rsidRPr="00F75445">
        <w:rPr>
          <w:rFonts w:cs="Arial"/>
        </w:rPr>
        <w:t xml:space="preserve"> is </w:t>
      </w:r>
      <w:r w:rsidRPr="00F75445">
        <w:rPr>
          <w:rFonts w:cs="Arial"/>
          <w:u w:val="single"/>
        </w:rPr>
        <w:t>guaranteed</w:t>
      </w:r>
      <w:r w:rsidRPr="00F75445">
        <w:rPr>
          <w:rFonts w:cs="Arial"/>
        </w:rPr>
        <w:t xml:space="preserve">. </w:t>
      </w:r>
    </w:p>
    <w:p w14:paraId="2E72582F" w14:textId="77777777" w:rsidR="008A5F3B" w:rsidRPr="00F75445" w:rsidRDefault="008A5F3B" w:rsidP="008A5F3B">
      <w:r w:rsidRPr="00F75445">
        <w:rPr>
          <w:rStyle w:val="Style13ptBold"/>
        </w:rPr>
        <w:t>Lomborg 21</w:t>
      </w:r>
      <w:r w:rsidRPr="00F75445">
        <w:t xml:space="preserve"> [Bjorn Lomborg is the President of the Copenhagen Consensus Center, Former Director of the Danish Government's Environmental Assessment Institute, and holds a PhD in Political Science at the University of Copenhagen, M.A. in Political Science at the University of Aarhus, BA from the University of Georgia. “Climate Change Calls for Adaptation, Not Panic”, Wall Street Journal, https://www.wsj.com/articles/climate-change-adaptation-panic-exaggerating-disaster-11634760376 published 2021, accessed 3-16-2025]</w:t>
      </w:r>
    </w:p>
    <w:p w14:paraId="73ADC90E" w14:textId="77777777" w:rsidR="008A5F3B" w:rsidRPr="00F75445" w:rsidRDefault="008A5F3B" w:rsidP="008A5F3B"/>
    <w:p w14:paraId="6D0710F3" w14:textId="77777777" w:rsidR="008A5F3B" w:rsidRPr="00F75445" w:rsidRDefault="008A5F3B" w:rsidP="008A5F3B">
      <w:r w:rsidRPr="00F75445">
        <w:rPr>
          <w:rStyle w:val="11111AAAAStyleUnderline"/>
        </w:rPr>
        <w:t xml:space="preserve">It’s easy </w:t>
      </w:r>
      <w:r w:rsidRPr="00F75445">
        <w:rPr>
          <w:rStyle w:val="11111AAAAStyleUnderline"/>
          <w:highlight w:val="yellow"/>
        </w:rPr>
        <w:t xml:space="preserve">to construct </w:t>
      </w:r>
      <w:r w:rsidRPr="00F75445">
        <w:rPr>
          <w:rStyle w:val="Emphasis"/>
          <w:highlight w:val="yellow"/>
        </w:rPr>
        <w:t>climate disasters</w:t>
      </w:r>
      <w:r w:rsidRPr="00F75445">
        <w:rPr>
          <w:rStyle w:val="11111AAAAStyleUnderline"/>
          <w:highlight w:val="yellow"/>
        </w:rPr>
        <w:t>. You</w:t>
      </w:r>
      <w:r w:rsidRPr="00F75445">
        <w:rPr>
          <w:rStyle w:val="11111AAAAStyleUnderline"/>
        </w:rPr>
        <w:t xml:space="preserve"> just </w:t>
      </w:r>
      <w:r w:rsidRPr="00F75445">
        <w:rPr>
          <w:rStyle w:val="11111AAAAStyleUnderline"/>
          <w:highlight w:val="yellow"/>
        </w:rPr>
        <w:t xml:space="preserve">find </w:t>
      </w:r>
      <w:r w:rsidRPr="00F75445">
        <w:rPr>
          <w:rStyle w:val="11111AAAAStyleUnderline"/>
        </w:rPr>
        <w:t xml:space="preserve">a current, disconcerting </w:t>
      </w:r>
      <w:r w:rsidRPr="00F75445">
        <w:rPr>
          <w:rStyle w:val="11111AAAAStyleUnderline"/>
          <w:highlight w:val="yellow"/>
        </w:rPr>
        <w:t xml:space="preserve">trend and </w:t>
      </w:r>
      <w:r w:rsidRPr="00F75445">
        <w:rPr>
          <w:rStyle w:val="Emphasis"/>
          <w:highlight w:val="yellow"/>
        </w:rPr>
        <w:t>project it</w:t>
      </w:r>
      <w:r w:rsidRPr="00F75445">
        <w:rPr>
          <w:rStyle w:val="11111AAAAStyleUnderline"/>
        </w:rPr>
        <w:t xml:space="preserve"> into the future, while </w:t>
      </w:r>
      <w:r w:rsidRPr="00F75445">
        <w:rPr>
          <w:rStyle w:val="Emphasis"/>
          <w:highlight w:val="yellow"/>
        </w:rPr>
        <w:t>ignoring</w:t>
      </w:r>
      <w:r w:rsidRPr="00F75445">
        <w:rPr>
          <w:rStyle w:val="11111AAAAStyleUnderline"/>
          <w:highlight w:val="yellow"/>
        </w:rPr>
        <w:t xml:space="preserve"> everything</w:t>
      </w:r>
      <w:r w:rsidRPr="00F75445">
        <w:rPr>
          <w:rStyle w:val="11111AAAAStyleUnderline"/>
        </w:rPr>
        <w:t xml:space="preserve"> humanity could do </w:t>
      </w:r>
      <w:r w:rsidRPr="00F75445">
        <w:rPr>
          <w:rStyle w:val="11111AAAAStyleUnderline"/>
          <w:highlight w:val="yellow"/>
        </w:rPr>
        <w:t xml:space="preserve">to </w:t>
      </w:r>
      <w:r w:rsidRPr="00F75445">
        <w:rPr>
          <w:rStyle w:val="Emphasis"/>
          <w:highlight w:val="yellow"/>
        </w:rPr>
        <w:t>adapt</w:t>
      </w:r>
      <w:r w:rsidRPr="00F75445">
        <w:rPr>
          <w:rStyle w:val="11111AAAAStyleUnderline"/>
        </w:rPr>
        <w:t>. For instance</w:t>
      </w:r>
      <w:r w:rsidRPr="00F75445">
        <w:t xml:space="preserve">, one widely reported study found that </w:t>
      </w:r>
      <w:r w:rsidRPr="00F75445">
        <w:rPr>
          <w:rStyle w:val="Emphasis"/>
        </w:rPr>
        <w:t>heat waves</w:t>
      </w:r>
      <w:r w:rsidRPr="00F75445">
        <w:t xml:space="preserve"> could kill thousands more Americans by the end of the century if global warming continues apace—but only if you assume people won’t use more air conditioning. </w:t>
      </w:r>
      <w:r w:rsidRPr="00F75445">
        <w:rPr>
          <w:rStyle w:val="11111AAAAStyleUnderline"/>
        </w:rPr>
        <w:t xml:space="preserve">Yes, the </w:t>
      </w:r>
      <w:r w:rsidRPr="00F75445">
        <w:rPr>
          <w:rStyle w:val="11111AAAAStyleUnderline"/>
          <w:highlight w:val="yellow"/>
        </w:rPr>
        <w:t>climate is</w:t>
      </w:r>
      <w:r w:rsidRPr="00F75445">
        <w:rPr>
          <w:rStyle w:val="11111AAAAStyleUnderline"/>
        </w:rPr>
        <w:t xml:space="preserve"> likely </w:t>
      </w:r>
      <w:r w:rsidRPr="00F75445">
        <w:rPr>
          <w:rStyle w:val="11111AAAAStyleUnderline"/>
          <w:highlight w:val="yellow"/>
        </w:rPr>
        <w:t xml:space="preserve">to change, but </w:t>
      </w:r>
      <w:r w:rsidRPr="00F75445">
        <w:rPr>
          <w:rStyle w:val="Emphasis"/>
          <w:highlight w:val="yellow"/>
        </w:rPr>
        <w:t>so is human</w:t>
      </w:r>
      <w:r w:rsidRPr="00F75445">
        <w:rPr>
          <w:rStyle w:val="Emphasis"/>
        </w:rPr>
        <w:t xml:space="preserve"> behavior</w:t>
      </w:r>
      <w:r w:rsidRPr="00F75445">
        <w:rPr>
          <w:rStyle w:val="11111AAAAStyleUnderline"/>
        </w:rPr>
        <w:t xml:space="preserve"> in </w:t>
      </w:r>
      <w:r w:rsidRPr="00F75445">
        <w:rPr>
          <w:rStyle w:val="Emphasis"/>
          <w:highlight w:val="yellow"/>
        </w:rPr>
        <w:t>response</w:t>
      </w:r>
      <w:r w:rsidRPr="00F75445">
        <w:t>.</w:t>
      </w:r>
    </w:p>
    <w:p w14:paraId="432225A6" w14:textId="77777777" w:rsidR="008A5F3B" w:rsidRPr="00F75445" w:rsidRDefault="008A5F3B" w:rsidP="008A5F3B">
      <w:r w:rsidRPr="00F75445">
        <w:rPr>
          <w:rStyle w:val="11111AAAAStyleUnderline"/>
        </w:rPr>
        <w:t xml:space="preserve">Adaptation doesn’t make the cost of global warming go away entirely, but it does </w:t>
      </w:r>
      <w:r w:rsidRPr="00F75445">
        <w:rPr>
          <w:rStyle w:val="Emphasis"/>
        </w:rPr>
        <w:t>reduce it dramatically</w:t>
      </w:r>
      <w:r w:rsidRPr="00F75445">
        <w:t xml:space="preserve">. Higher temperatures will shrink harvests if </w:t>
      </w:r>
      <w:r w:rsidRPr="00F75445">
        <w:rPr>
          <w:rStyle w:val="11111AAAAStyleUnderline"/>
        </w:rPr>
        <w:t>farmers</w:t>
      </w:r>
      <w:r w:rsidRPr="00F75445">
        <w:t xml:space="preserve"> keep growing the same crops, but </w:t>
      </w:r>
      <w:r w:rsidRPr="00F75445">
        <w:rPr>
          <w:rStyle w:val="11111AAAAStyleUnderline"/>
        </w:rPr>
        <w:t xml:space="preserve">they’re likely to </w:t>
      </w:r>
      <w:r w:rsidRPr="00F75445">
        <w:rPr>
          <w:rStyle w:val="Emphasis"/>
        </w:rPr>
        <w:t>adapt</w:t>
      </w:r>
      <w:r w:rsidRPr="00F75445">
        <w:rPr>
          <w:rStyle w:val="11111AAAAStyleUnderline"/>
        </w:rPr>
        <w:t xml:space="preserve"> by growing other varieties or different plants altogether</w:t>
      </w:r>
      <w:r w:rsidRPr="00F75445">
        <w:t xml:space="preserve">. Corn </w:t>
      </w:r>
      <w:r w:rsidRPr="00F75445">
        <w:rPr>
          <w:rStyle w:val="11111AAAAStyleUnderline"/>
        </w:rPr>
        <w:t>production</w:t>
      </w:r>
      <w:r w:rsidRPr="00F75445">
        <w:t xml:space="preserve"> in North America has </w:t>
      </w:r>
      <w:r w:rsidRPr="00F75445">
        <w:rPr>
          <w:rStyle w:val="Emphasis"/>
        </w:rPr>
        <w:t>shift</w:t>
      </w:r>
      <w:r w:rsidRPr="00F75445">
        <w:t xml:space="preserve">ed away from the Southeast toward the Upper Midwest, where farmers take advantage of longer growing seasons and less-frequent extreme heat. </w:t>
      </w:r>
      <w:r w:rsidRPr="00F75445">
        <w:rPr>
          <w:rStyle w:val="11111AAAAStyleUnderline"/>
          <w:highlight w:val="yellow"/>
        </w:rPr>
        <w:t xml:space="preserve">When sea levels rise, governments build </w:t>
      </w:r>
      <w:r w:rsidRPr="00F75445">
        <w:rPr>
          <w:rStyle w:val="Emphasis"/>
          <w:highlight w:val="yellow"/>
        </w:rPr>
        <w:t>defenses</w:t>
      </w:r>
      <w:r w:rsidRPr="00F75445">
        <w:rPr>
          <w:rStyle w:val="11111AAAAStyleUnderline"/>
        </w:rPr>
        <w:t>—like the levees, flood walls and drainage systems</w:t>
      </w:r>
      <w:r w:rsidRPr="00F75445">
        <w:t xml:space="preserve"> that protected New Orleans from much of Hurricane Ida’s ferocity this year.</w:t>
      </w:r>
    </w:p>
    <w:p w14:paraId="100B3663" w14:textId="77777777" w:rsidR="008A5F3B" w:rsidRPr="00F75445" w:rsidRDefault="008A5F3B" w:rsidP="008A5F3B">
      <w:r w:rsidRPr="00F75445">
        <w:rPr>
          <w:rStyle w:val="11111AAAAStyleUnderline"/>
        </w:rPr>
        <w:t>Nonetheless, many</w:t>
      </w:r>
      <w:r w:rsidRPr="00F75445">
        <w:t xml:space="preserve"> in the media </w:t>
      </w:r>
      <w:r w:rsidRPr="00F75445">
        <w:rPr>
          <w:rStyle w:val="11111AAAAStyleUnderline"/>
        </w:rPr>
        <w:t xml:space="preserve">push </w:t>
      </w:r>
      <w:r w:rsidRPr="00F75445">
        <w:rPr>
          <w:rStyle w:val="Emphasis"/>
        </w:rPr>
        <w:t>unrealistic projections</w:t>
      </w:r>
      <w:r w:rsidRPr="00F75445">
        <w:rPr>
          <w:rStyle w:val="11111AAAAStyleUnderline"/>
        </w:rPr>
        <w:t xml:space="preserve"> of climate catastrophes, while </w:t>
      </w:r>
      <w:r w:rsidRPr="00F75445">
        <w:rPr>
          <w:rStyle w:val="Emphasis"/>
        </w:rPr>
        <w:t>ignoring</w:t>
      </w:r>
      <w:r w:rsidRPr="00F75445">
        <w:rPr>
          <w:rStyle w:val="11111AAAAStyleUnderline"/>
        </w:rPr>
        <w:t xml:space="preserve"> adaptation. A new study documents how the </w:t>
      </w:r>
      <w:r w:rsidRPr="00F75445">
        <w:rPr>
          <w:rStyle w:val="Emphasis"/>
        </w:rPr>
        <w:t xml:space="preserve">biggest </w:t>
      </w:r>
      <w:r w:rsidRPr="00F75445">
        <w:rPr>
          <w:rStyle w:val="Emphasis"/>
          <w:highlight w:val="yellow"/>
        </w:rPr>
        <w:t>bias</w:t>
      </w:r>
      <w:r w:rsidRPr="00F75445">
        <w:rPr>
          <w:rStyle w:val="11111AAAAStyleUnderline"/>
          <w:highlight w:val="yellow"/>
        </w:rPr>
        <w:t xml:space="preserve"> </w:t>
      </w:r>
      <w:r w:rsidRPr="00F75445">
        <w:rPr>
          <w:rStyle w:val="11111AAAAStyleUnderline"/>
        </w:rPr>
        <w:t xml:space="preserve">in studies on the rise of sea levels is their </w:t>
      </w:r>
      <w:r w:rsidRPr="00F75445">
        <w:rPr>
          <w:rStyle w:val="Emphasis"/>
          <w:highlight w:val="yellow"/>
        </w:rPr>
        <w:t>tend</w:t>
      </w:r>
      <w:r w:rsidRPr="00F75445">
        <w:rPr>
          <w:rStyle w:val="11111AAAAStyleUnderline"/>
        </w:rPr>
        <w:t>ency</w:t>
      </w:r>
      <w:r w:rsidRPr="00F75445">
        <w:rPr>
          <w:rStyle w:val="11111AAAAStyleUnderline"/>
          <w:highlight w:val="yellow"/>
        </w:rPr>
        <w:t xml:space="preserve"> to ignore</w:t>
      </w:r>
      <w:r w:rsidRPr="00F75445">
        <w:rPr>
          <w:rStyle w:val="11111AAAAStyleUnderline"/>
        </w:rPr>
        <w:t xml:space="preserve"> human </w:t>
      </w:r>
      <w:r w:rsidRPr="00F75445">
        <w:rPr>
          <w:rStyle w:val="11111AAAAStyleUnderline"/>
          <w:highlight w:val="yellow"/>
        </w:rPr>
        <w:t xml:space="preserve">adaptation, </w:t>
      </w:r>
      <w:r w:rsidRPr="00F75445">
        <w:rPr>
          <w:rStyle w:val="Emphasis"/>
          <w:highlight w:val="yellow"/>
        </w:rPr>
        <w:t>exaggerating</w:t>
      </w:r>
      <w:r w:rsidRPr="00F75445">
        <w:rPr>
          <w:rStyle w:val="11111AAAAStyleUnderline"/>
        </w:rPr>
        <w:t xml:space="preserve"> flood </w:t>
      </w:r>
      <w:r w:rsidRPr="00F75445">
        <w:rPr>
          <w:rStyle w:val="11111AAAAStyleUnderline"/>
          <w:highlight w:val="yellow"/>
        </w:rPr>
        <w:t>risks</w:t>
      </w:r>
      <w:r w:rsidRPr="00F75445">
        <w:t xml:space="preserve"> in 2100 </w:t>
      </w:r>
      <w:r w:rsidRPr="00F75445">
        <w:rPr>
          <w:rStyle w:val="11111AAAAStyleUnderline"/>
        </w:rPr>
        <w:t xml:space="preserve">by as much as </w:t>
      </w:r>
      <w:r w:rsidRPr="00F75445">
        <w:rPr>
          <w:rStyle w:val="Emphasis"/>
          <w:highlight w:val="yellow"/>
        </w:rPr>
        <w:t>1,300 times</w:t>
      </w:r>
      <w:r w:rsidRPr="00F75445">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F75445">
        <w:rPr>
          <w:rStyle w:val="11111AAAAStyleUnderline"/>
        </w:rPr>
        <w:t>studies</w:t>
      </w:r>
      <w:r w:rsidRPr="00F75445">
        <w:t xml:space="preserve"> that </w:t>
      </w:r>
      <w:r w:rsidRPr="00F75445">
        <w:rPr>
          <w:rStyle w:val="Emphasis"/>
        </w:rPr>
        <w:t>implausibly</w:t>
      </w:r>
      <w:r w:rsidRPr="00F75445">
        <w:rPr>
          <w:rStyle w:val="11111AAAAStyleUnderline"/>
        </w:rPr>
        <w:t xml:space="preserve"> assume no society</w:t>
      </w:r>
      <w:r w:rsidRPr="00F75445">
        <w:t xml:space="preserve"> across the world </w:t>
      </w:r>
      <w:r w:rsidRPr="00F75445">
        <w:rPr>
          <w:rStyle w:val="11111AAAAStyleUnderline"/>
        </w:rPr>
        <w:t>will make</w:t>
      </w:r>
      <w:r w:rsidRPr="00F75445">
        <w:t xml:space="preserve"> any </w:t>
      </w:r>
      <w:r w:rsidRPr="00F75445">
        <w:rPr>
          <w:rStyle w:val="11111AAAAStyleUnderline"/>
        </w:rPr>
        <w:t>adaptation</w:t>
      </w:r>
      <w:r w:rsidRPr="00F75445">
        <w:t xml:space="preserve"> whatever for the rest of the century. </w:t>
      </w:r>
      <w:r w:rsidRPr="00F75445">
        <w:rPr>
          <w:rStyle w:val="11111AAAAStyleUnderline"/>
        </w:rPr>
        <w:t xml:space="preserve">This isn’t </w:t>
      </w:r>
      <w:r w:rsidRPr="00F75445">
        <w:rPr>
          <w:rStyle w:val="Emphasis"/>
        </w:rPr>
        <w:t>reporting</w:t>
      </w:r>
      <w:r w:rsidRPr="00F75445">
        <w:rPr>
          <w:rStyle w:val="11111AAAAStyleUnderline"/>
        </w:rPr>
        <w:t xml:space="preserve"> but </w:t>
      </w:r>
      <w:r w:rsidRPr="00F75445">
        <w:rPr>
          <w:rStyle w:val="Emphasis"/>
        </w:rPr>
        <w:t>scaremongering</w:t>
      </w:r>
      <w:r w:rsidRPr="00F75445">
        <w:t>.</w:t>
      </w:r>
    </w:p>
    <w:p w14:paraId="193228B8" w14:textId="77777777" w:rsidR="008A5F3B" w:rsidRPr="00F75445" w:rsidRDefault="008A5F3B" w:rsidP="008A5F3B">
      <w:r w:rsidRPr="00F75445">
        <w:t xml:space="preserve">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F75445">
        <w:rPr>
          <w:rStyle w:val="11111AAAAStyleUnderline"/>
          <w:highlight w:val="yellow"/>
        </w:rPr>
        <w:t xml:space="preserve">“in </w:t>
      </w:r>
      <w:r w:rsidRPr="00F75445">
        <w:rPr>
          <w:rStyle w:val="Emphasis"/>
          <w:highlight w:val="yellow"/>
        </w:rPr>
        <w:t>reality</w:t>
      </w:r>
      <w:r w:rsidRPr="00F75445">
        <w:rPr>
          <w:rStyle w:val="11111AAAAStyleUnderline"/>
        </w:rPr>
        <w:t xml:space="preserve">, societies are </w:t>
      </w:r>
      <w:r w:rsidRPr="00F75445">
        <w:rPr>
          <w:rStyle w:val="Emphasis"/>
        </w:rPr>
        <w:t>likely</w:t>
      </w:r>
      <w:r w:rsidRPr="00F75445">
        <w:rPr>
          <w:rStyle w:val="11111AAAAStyleUnderline"/>
        </w:rPr>
        <w:t xml:space="preserve"> to adapt.”</w:t>
      </w:r>
    </w:p>
    <w:p w14:paraId="3450C986" w14:textId="77777777" w:rsidR="008A5F3B" w:rsidRPr="00F75445" w:rsidRDefault="008A5F3B" w:rsidP="008A5F3B">
      <w:r w:rsidRPr="00F75445">
        <w:t xml:space="preserve">By raising the height of dikes, the study shows that </w:t>
      </w:r>
      <w:r w:rsidRPr="00F75445">
        <w:rPr>
          <w:rStyle w:val="11111AAAAStyleUnderline"/>
          <w:highlight w:val="yellow"/>
        </w:rPr>
        <w:t>humanity</w:t>
      </w:r>
      <w:r w:rsidRPr="00F75445">
        <w:rPr>
          <w:rStyle w:val="11111AAAAStyleUnderline"/>
        </w:rPr>
        <w:t xml:space="preserve"> can </w:t>
      </w:r>
      <w:r w:rsidRPr="00F75445">
        <w:rPr>
          <w:rStyle w:val="Emphasis"/>
          <w:highlight w:val="yellow"/>
        </w:rPr>
        <w:t>negate</w:t>
      </w:r>
      <w:r w:rsidRPr="00F75445">
        <w:rPr>
          <w:rStyle w:val="11111AAAAStyleUnderline"/>
        </w:rPr>
        <w:t xml:space="preserve"> almost </w:t>
      </w:r>
      <w:r w:rsidRPr="00F75445">
        <w:rPr>
          <w:rStyle w:val="Emphasis"/>
          <w:highlight w:val="yellow"/>
        </w:rPr>
        <w:t>all</w:t>
      </w:r>
      <w:r w:rsidRPr="00F75445">
        <w:rPr>
          <w:rStyle w:val="11111AAAAStyleUnderline"/>
          <w:highlight w:val="yellow"/>
        </w:rPr>
        <w:t xml:space="preserve"> </w:t>
      </w:r>
      <w:r w:rsidRPr="00F75445">
        <w:rPr>
          <w:rStyle w:val="11111AAAAStyleUnderline"/>
        </w:rPr>
        <w:t xml:space="preserve">that terrible </w:t>
      </w:r>
      <w:r w:rsidRPr="00F75445">
        <w:rPr>
          <w:rStyle w:val="Emphasis"/>
        </w:rPr>
        <w:t xml:space="preserve">projected </w:t>
      </w:r>
      <w:r w:rsidRPr="00F75445">
        <w:rPr>
          <w:rStyle w:val="Emphasis"/>
          <w:highlight w:val="yellow"/>
        </w:rPr>
        <w:t>damage</w:t>
      </w:r>
      <w:r w:rsidRPr="00F75445">
        <w:rPr>
          <w:szCs w:val="26"/>
        </w:rPr>
        <w:t xml:space="preserve"> </w:t>
      </w:r>
      <w:r w:rsidRPr="00F75445">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1A4FF9BE" w14:textId="77777777" w:rsidR="008A5F3B" w:rsidRPr="00F75445" w:rsidRDefault="008A5F3B" w:rsidP="008A5F3B">
      <w:r w:rsidRPr="00F75445">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092C9C42" w14:textId="77777777" w:rsidR="008A5F3B" w:rsidRPr="00F75445" w:rsidRDefault="008A5F3B" w:rsidP="008A5F3B">
      <w:r w:rsidRPr="00F75445">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0F73463A" w14:textId="77777777" w:rsidR="008A5F3B" w:rsidRPr="00F75445" w:rsidRDefault="008A5F3B" w:rsidP="008A5F3B">
      <w:r w:rsidRPr="00F75445">
        <w:t xml:space="preserve">You don’t have to portend doom to take climate change seriously. </w:t>
      </w:r>
      <w:r w:rsidRPr="00F75445">
        <w:rPr>
          <w:rStyle w:val="11111AAAAStyleUnderline"/>
          <w:highlight w:val="yellow"/>
        </w:rPr>
        <w:t>Ignoring</w:t>
      </w:r>
      <w:r w:rsidRPr="00F75445">
        <w:rPr>
          <w:rStyle w:val="11111AAAAStyleUnderline"/>
        </w:rPr>
        <w:t xml:space="preserve"> the benefits of </w:t>
      </w:r>
      <w:r w:rsidRPr="00F75445">
        <w:rPr>
          <w:rStyle w:val="11111AAAAStyleUnderline"/>
          <w:highlight w:val="yellow"/>
        </w:rPr>
        <w:t>adaptation</w:t>
      </w:r>
      <w:r w:rsidRPr="00F75445">
        <w:rPr>
          <w:rStyle w:val="11111AAAAStyleUnderline"/>
        </w:rPr>
        <w:t xml:space="preserve"> may make for better headlines, but it </w:t>
      </w:r>
      <w:r w:rsidRPr="00F75445">
        <w:rPr>
          <w:rStyle w:val="Emphasis"/>
          <w:highlight w:val="yellow"/>
        </w:rPr>
        <w:t>badly misinforms</w:t>
      </w:r>
      <w:r w:rsidRPr="00F75445">
        <w:rPr>
          <w:rStyle w:val="11111AAAAStyleUnderline"/>
        </w:rPr>
        <w:t xml:space="preserve"> readers</w:t>
      </w:r>
      <w:r w:rsidRPr="00F75445">
        <w:t>.</w:t>
      </w:r>
    </w:p>
    <w:p w14:paraId="5459E607" w14:textId="77777777" w:rsidR="008A5F3B" w:rsidRPr="00F75445" w:rsidRDefault="008A5F3B" w:rsidP="008A5F3B"/>
    <w:p w14:paraId="17DA74E9" w14:textId="77777777" w:rsidR="008A5F3B" w:rsidRDefault="008A5F3B" w:rsidP="008A5F3B"/>
    <w:p w14:paraId="32C3C45F" w14:textId="77777777" w:rsidR="008A5F3B" w:rsidRDefault="008A5F3B" w:rsidP="008A5F3B">
      <w:pPr>
        <w:pStyle w:val="Heading3"/>
      </w:pPr>
      <w:r>
        <w:t>Grid Impact D: Resilient—1AR</w:t>
      </w:r>
    </w:p>
    <w:p w14:paraId="1B512D0E" w14:textId="77777777" w:rsidR="008A5F3B" w:rsidRDefault="008A5F3B" w:rsidP="008A5F3B"/>
    <w:p w14:paraId="143A42F0" w14:textId="77777777" w:rsidR="008A5F3B" w:rsidRPr="000266B4" w:rsidRDefault="008A5F3B" w:rsidP="008A5F3B">
      <w:pPr>
        <w:pStyle w:val="Heading4"/>
        <w:rPr>
          <w:rFonts w:cs="Arial"/>
        </w:rPr>
      </w:pPr>
      <w:r w:rsidRPr="000266B4">
        <w:rPr>
          <w:rFonts w:cs="Arial"/>
        </w:rPr>
        <w:t>The grid is resilient—existing tech is able to protect the grid from solar flares, lighting, and EMPs. Technicians from the DOE are doing testing, and simulations to protect the grid from these forms of attack—that’s Niiler</w:t>
      </w:r>
    </w:p>
    <w:p w14:paraId="1A26A44B" w14:textId="77777777" w:rsidR="008A5F3B" w:rsidRPr="000266B4" w:rsidRDefault="008A5F3B" w:rsidP="008A5F3B"/>
    <w:p w14:paraId="57798013" w14:textId="77777777" w:rsidR="008A5F3B" w:rsidRPr="00CE231B" w:rsidRDefault="008A5F3B" w:rsidP="008A5F3B">
      <w:pPr>
        <w:pStyle w:val="Heading4"/>
      </w:pPr>
      <w:r>
        <w:t>It’s bullet-proof</w:t>
      </w:r>
    </w:p>
    <w:p w14:paraId="6B3346E5" w14:textId="77777777" w:rsidR="008A5F3B" w:rsidRPr="006076E1" w:rsidRDefault="008A5F3B" w:rsidP="008A5F3B">
      <w:r>
        <w:rPr>
          <w:rStyle w:val="Style13ptBold"/>
        </w:rPr>
        <w:t>Cragg ‘24</w:t>
      </w:r>
      <w:r>
        <w:t xml:space="preserve"> [Rick Cragg is a project manager at Fossil Consulting Services and is the recognized expert on FGDs at FCS, having commissioned and worked on at least 20 projects. "Is the US Electrical Grid Safe?", Fossil Consulting Services, Inc. https://www.fossilconsulting.com/blog/safety/is-the-us-electrical-grid-safe/ published 1-8-24, accessed 10-5-2024]</w:t>
      </w:r>
    </w:p>
    <w:p w14:paraId="2933B1E9" w14:textId="77777777" w:rsidR="008A5F3B" w:rsidRDefault="008A5F3B" w:rsidP="008A5F3B"/>
    <w:p w14:paraId="3F3CEEB8" w14:textId="77777777" w:rsidR="008A5F3B" w:rsidRDefault="008A5F3B" w:rsidP="008A5F3B">
      <w:r>
        <w:t>Electrical Grid</w:t>
      </w:r>
    </w:p>
    <w:p w14:paraId="1F9ECFBA" w14:textId="77777777" w:rsidR="008A5F3B" w:rsidRDefault="008A5F3B" w:rsidP="008A5F3B">
      <w:r>
        <w:t xml:space="preserve">The </w:t>
      </w:r>
      <w:r w:rsidRPr="0083418E">
        <w:rPr>
          <w:rStyle w:val="11111AAAAStyleUnderline"/>
          <w:highlight w:val="yellow"/>
        </w:rPr>
        <w:t>US</w:t>
      </w:r>
      <w:r w:rsidRPr="0083418E">
        <w:rPr>
          <w:rStyle w:val="11111AAAAStyleUnderline"/>
        </w:rPr>
        <w:t xml:space="preserve"> electrical </w:t>
      </w:r>
      <w:r w:rsidRPr="0083418E">
        <w:rPr>
          <w:rStyle w:val="11111AAAAStyleUnderline"/>
          <w:highlight w:val="yellow"/>
        </w:rPr>
        <w:t xml:space="preserve">grid is </w:t>
      </w:r>
      <w:r w:rsidRPr="00F57080">
        <w:rPr>
          <w:rStyle w:val="Emphasis"/>
          <w:highlight w:val="yellow"/>
        </w:rPr>
        <w:t>extremely large</w:t>
      </w:r>
      <w:r w:rsidRPr="0083418E">
        <w:rPr>
          <w:rStyle w:val="11111AAAAStyleUnderline"/>
          <w:highlight w:val="yellow"/>
        </w:rPr>
        <w:t>.</w:t>
      </w:r>
      <w:r>
        <w:t xml:space="preserve"> It comprises </w:t>
      </w:r>
      <w:r w:rsidRPr="0083418E">
        <w:rPr>
          <w:rStyle w:val="11111AAAAStyleUnderline"/>
          <w:highlight w:val="yellow"/>
        </w:rPr>
        <w:t>over 6,400</w:t>
      </w:r>
      <w:r w:rsidRPr="0083418E">
        <w:rPr>
          <w:rStyle w:val="11111AAAAStyleUnderline"/>
        </w:rPr>
        <w:t xml:space="preserve"> power </w:t>
      </w:r>
      <w:r w:rsidRPr="0083418E">
        <w:rPr>
          <w:rStyle w:val="11111AAAAStyleUnderline"/>
          <w:highlight w:val="yellow"/>
        </w:rPr>
        <w:t>plants</w:t>
      </w:r>
      <w:r w:rsidRPr="0083418E">
        <w:rPr>
          <w:rStyle w:val="11111AAAAStyleUnderline"/>
        </w:rPr>
        <w:t xml:space="preserve">, 55,000 substations, </w:t>
      </w:r>
      <w:r w:rsidRPr="0083418E">
        <w:rPr>
          <w:rStyle w:val="11111AAAAStyleUnderline"/>
          <w:highlight w:val="yellow"/>
        </w:rPr>
        <w:t>and</w:t>
      </w:r>
      <w:r w:rsidRPr="0083418E">
        <w:rPr>
          <w:rStyle w:val="11111AAAAStyleUnderline"/>
        </w:rPr>
        <w:t xml:space="preserve"> over </w:t>
      </w:r>
      <w:r w:rsidRPr="00F57080">
        <w:rPr>
          <w:rStyle w:val="Emphasis"/>
          <w:highlight w:val="yellow"/>
        </w:rPr>
        <w:t>450,000</w:t>
      </w:r>
      <w:r w:rsidRPr="0083418E">
        <w:rPr>
          <w:rStyle w:val="11111AAAAStyleUnderline"/>
          <w:highlight w:val="yellow"/>
        </w:rPr>
        <w:t xml:space="preserve"> miles of</w:t>
      </w:r>
      <w:r w:rsidRPr="0083418E">
        <w:rPr>
          <w:rStyle w:val="11111AAAAStyleUnderline"/>
        </w:rPr>
        <w:t xml:space="preserve"> high-voltage </w:t>
      </w:r>
      <w:r w:rsidRPr="0083418E">
        <w:rPr>
          <w:rStyle w:val="11111AAAAStyleUnderline"/>
          <w:highlight w:val="yellow"/>
        </w:rPr>
        <w:t>transmission</w:t>
      </w:r>
      <w:r w:rsidRPr="0083418E">
        <w:rPr>
          <w:rStyle w:val="11111AAAAStyleUnderline"/>
        </w:rPr>
        <w:t xml:space="preserve"> lines</w:t>
      </w:r>
      <w:r>
        <w:t>1. 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w:t>
      </w:r>
    </w:p>
    <w:p w14:paraId="2A93E5F8" w14:textId="77777777" w:rsidR="008A5F3B" w:rsidRDefault="008A5F3B" w:rsidP="008A5F3B">
      <w:r>
        <w:t>Power Distribution</w:t>
      </w:r>
    </w:p>
    <w:p w14:paraId="06EA14F1" w14:textId="77777777" w:rsidR="008A5F3B" w:rsidRDefault="008A5F3B" w:rsidP="008A5F3B">
      <w:r>
        <w:t xml:space="preserve">Although </w:t>
      </w:r>
      <w:r w:rsidRPr="0083418E">
        <w:rPr>
          <w:rStyle w:val="11111AAAAStyleUnderline"/>
        </w:rPr>
        <w:t xml:space="preserve">this makes it </w:t>
      </w:r>
      <w:r w:rsidRPr="00F57080">
        <w:rPr>
          <w:rStyle w:val="11111AAAAStyleUnderline"/>
          <w:highlight w:val="yellow"/>
        </w:rPr>
        <w:t>very difficult to affect</w:t>
      </w:r>
      <w:r w:rsidRPr="0083418E">
        <w:rPr>
          <w:rStyle w:val="11111AAAAStyleUnderline"/>
        </w:rPr>
        <w:t xml:space="preserve"> the </w:t>
      </w:r>
      <w:r w:rsidRPr="00F57080">
        <w:rPr>
          <w:rStyle w:val="11111AAAAStyleUnderline"/>
          <w:highlight w:val="yellow"/>
        </w:rPr>
        <w:t>whole grid</w:t>
      </w:r>
      <w:r w:rsidRPr="0083418E">
        <w:rPr>
          <w:rStyle w:val="11111AAAAStyleUnderline"/>
        </w:rPr>
        <w:t xml:space="preserve"> at once</w:t>
      </w:r>
      <w:r>
        <w:t xml:space="preserve">, it also makes it very difficult to protect. </w:t>
      </w:r>
      <w:r w:rsidRPr="0083418E">
        <w:rPr>
          <w:rStyle w:val="11111AAAAStyleUnderline"/>
        </w:rPr>
        <w:t xml:space="preserve">Most power </w:t>
      </w:r>
      <w:r w:rsidRPr="00F57080">
        <w:rPr>
          <w:rStyle w:val="11111AAAAStyleUnderline"/>
          <w:highlight w:val="yellow"/>
        </w:rPr>
        <w:t>plants</w:t>
      </w:r>
      <w:r w:rsidRPr="0083418E">
        <w:rPr>
          <w:rStyle w:val="11111AAAAStyleUnderline"/>
        </w:rPr>
        <w:t xml:space="preserve"> are </w:t>
      </w:r>
      <w:r w:rsidRPr="00F57080">
        <w:rPr>
          <w:rStyle w:val="11111AAAAStyleUnderline"/>
          <w:highlight w:val="yellow"/>
        </w:rPr>
        <w:t xml:space="preserve">protected by </w:t>
      </w:r>
      <w:r w:rsidRPr="00F57080">
        <w:rPr>
          <w:rStyle w:val="Emphasis"/>
          <w:highlight w:val="yellow"/>
        </w:rPr>
        <w:t>security</w:t>
      </w:r>
      <w:r w:rsidRPr="0083418E">
        <w:rPr>
          <w:rStyle w:val="11111AAAAStyleUnderline"/>
        </w:rPr>
        <w:t>,</w:t>
      </w:r>
      <w:r>
        <w:t xml:space="preserve"> but they are also usually very remote. Another protective feature of power plants is that </w:t>
      </w:r>
      <w:r w:rsidRPr="0083418E">
        <w:rPr>
          <w:rStyle w:val="11111AAAAStyleUnderline"/>
        </w:rPr>
        <w:t xml:space="preserve">it is very </w:t>
      </w:r>
      <w:r w:rsidRPr="00F57080">
        <w:rPr>
          <w:rStyle w:val="11111AAAAStyleUnderline"/>
          <w:highlight w:val="yellow"/>
        </w:rPr>
        <w:t>difficult to determine</w:t>
      </w:r>
      <w:r w:rsidRPr="0083418E">
        <w:rPr>
          <w:rStyle w:val="11111AAAAStyleUnderline"/>
        </w:rPr>
        <w:t xml:space="preserve"> </w:t>
      </w:r>
      <w:r w:rsidRPr="00F57080">
        <w:rPr>
          <w:rStyle w:val="11111AAAAStyleUnderline"/>
          <w:highlight w:val="yellow"/>
        </w:rPr>
        <w:t>vulnerabilities from outside</w:t>
      </w:r>
      <w:r w:rsidRPr="0083418E">
        <w:rPr>
          <w:rStyle w:val="11111AAAAStyleUnderline"/>
        </w:rPr>
        <w:t xml:space="preserve"> the plant. Most industry insiders think that the </w:t>
      </w:r>
      <w:r w:rsidRPr="00F57080">
        <w:rPr>
          <w:rStyle w:val="11111AAAAStyleUnderline"/>
          <w:highlight w:val="yellow"/>
        </w:rPr>
        <w:t>only real</w:t>
      </w:r>
      <w:r w:rsidRPr="0083418E">
        <w:rPr>
          <w:rStyle w:val="11111AAAAStyleUnderline"/>
        </w:rPr>
        <w:t xml:space="preserve"> credible </w:t>
      </w:r>
      <w:r w:rsidRPr="00F57080">
        <w:rPr>
          <w:rStyle w:val="11111AAAAStyleUnderline"/>
          <w:highlight w:val="yellow"/>
        </w:rPr>
        <w:t>threat</w:t>
      </w:r>
      <w:r w:rsidRPr="0083418E">
        <w:rPr>
          <w:rStyle w:val="11111AAAAStyleUnderline"/>
        </w:rPr>
        <w:t xml:space="preserve"> to power plants would have to come </w:t>
      </w:r>
      <w:r w:rsidRPr="00F57080">
        <w:rPr>
          <w:rStyle w:val="11111AAAAStyleUnderline"/>
          <w:highlight w:val="yellow"/>
        </w:rPr>
        <w:t xml:space="preserve">from </w:t>
      </w:r>
      <w:r w:rsidRPr="00F57080">
        <w:rPr>
          <w:rStyle w:val="Emphasis"/>
          <w:highlight w:val="yellow"/>
        </w:rPr>
        <w:t>“the inside”.</w:t>
      </w:r>
      <w:r>
        <w:t xml:space="preserve"> A disgruntled employee or someone accessing the plant through normal means such as a contractor. Because of this, </w:t>
      </w:r>
      <w:r w:rsidRPr="00F57080">
        <w:rPr>
          <w:rStyle w:val="11111AAAAStyleUnderline"/>
          <w:highlight w:val="yellow"/>
        </w:rPr>
        <w:t>access control is</w:t>
      </w:r>
      <w:r w:rsidRPr="0083418E">
        <w:rPr>
          <w:rStyle w:val="11111AAAAStyleUnderline"/>
        </w:rPr>
        <w:t xml:space="preserve"> very </w:t>
      </w:r>
      <w:r w:rsidRPr="00F57080">
        <w:rPr>
          <w:rStyle w:val="Emphasis"/>
          <w:highlight w:val="yellow"/>
        </w:rPr>
        <w:t>robust</w:t>
      </w:r>
      <w:r w:rsidRPr="0083418E">
        <w:rPr>
          <w:rStyle w:val="11111AAAAStyleUnderline"/>
        </w:rPr>
        <w:t xml:space="preserve"> at most power plants.</w:t>
      </w:r>
      <w:r>
        <w:t xml:space="preserve"> This is my experience over the last 17 years. Names are taken and there must be a reason for someone to want access. </w:t>
      </w:r>
    </w:p>
    <w:p w14:paraId="5D321DB7" w14:textId="77777777" w:rsidR="008A5F3B" w:rsidRDefault="008A5F3B" w:rsidP="008A5F3B">
      <w:r>
        <w:t>Electrical Grid Concerns</w:t>
      </w:r>
    </w:p>
    <w:p w14:paraId="66AAF036" w14:textId="77777777" w:rsidR="008A5F3B" w:rsidRDefault="008A5F3B" w:rsidP="008A5F3B">
      <w:r>
        <w:t xml:space="preserve">Recently with </w:t>
      </w:r>
      <w:r w:rsidRPr="0083418E">
        <w:t>attacks in Washington, Oregon, and North Carolina, attacks on sub-stations have become more of a concern.</w:t>
      </w:r>
      <w:r>
        <w:t xml:space="preserve"> Although it is believed that these </w:t>
      </w:r>
      <w:r w:rsidRPr="00F57080">
        <w:rPr>
          <w:rStyle w:val="11111AAAAStyleUnderline"/>
          <w:highlight w:val="yellow"/>
        </w:rPr>
        <w:t>attacks</w:t>
      </w:r>
      <w:r w:rsidRPr="0083418E">
        <w:rPr>
          <w:rStyle w:val="11111AAAAStyleUnderline"/>
        </w:rPr>
        <w:t xml:space="preserve"> were </w:t>
      </w:r>
      <w:r w:rsidRPr="00F57080">
        <w:rPr>
          <w:rStyle w:val="11111AAAAStyleUnderline"/>
          <w:highlight w:val="yellow"/>
        </w:rPr>
        <w:t xml:space="preserve">carried out by </w:t>
      </w:r>
      <w:r w:rsidRPr="00F57080">
        <w:rPr>
          <w:rStyle w:val="Emphasis"/>
          <w:highlight w:val="yellow"/>
        </w:rPr>
        <w:t>individuals</w:t>
      </w:r>
      <w:r w:rsidRPr="0083418E">
        <w:rPr>
          <w:rStyle w:val="11111AAAAStyleUnderline"/>
        </w:rPr>
        <w:t>, not terrorist groups</w:t>
      </w:r>
      <w:r>
        <w:t xml:space="preserve">, the attacks are concerning. With 55,000 substations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 these substations are vulnerable to attack from individuals. </w:t>
      </w:r>
      <w:r w:rsidRPr="0083418E">
        <w:rPr>
          <w:rStyle w:val="11111AAAAStyleUnderline"/>
        </w:rPr>
        <w:t xml:space="preserve">It is </w:t>
      </w:r>
      <w:r w:rsidRPr="00F57080">
        <w:rPr>
          <w:rStyle w:val="11111AAAAStyleUnderline"/>
          <w:highlight w:val="yellow"/>
        </w:rPr>
        <w:t>not feasible to</w:t>
      </w:r>
      <w:r w:rsidRPr="0083418E">
        <w:rPr>
          <w:rStyle w:val="11111AAAAStyleUnderline"/>
        </w:rPr>
        <w:t xml:space="preserve"> take </w:t>
      </w:r>
      <w:r w:rsidRPr="00F57080">
        <w:rPr>
          <w:rStyle w:val="11111AAAAStyleUnderline"/>
          <w:highlight w:val="yellow"/>
        </w:rPr>
        <w:t>down</w:t>
      </w:r>
      <w:r w:rsidRPr="0083418E">
        <w:rPr>
          <w:rStyle w:val="11111AAAAStyleUnderline"/>
        </w:rPr>
        <w:t xml:space="preserve"> the </w:t>
      </w:r>
      <w:r w:rsidRPr="00F57080">
        <w:rPr>
          <w:rStyle w:val="11111AAAAStyleUnderline"/>
          <w:highlight w:val="yellow"/>
        </w:rPr>
        <w:t>whole grid</w:t>
      </w:r>
      <w:r w:rsidRPr="0083418E">
        <w:rPr>
          <w:rStyle w:val="11111AAAAStyleUnderline"/>
        </w:rPr>
        <w:t xml:space="preserve"> this way </w:t>
      </w:r>
      <w:r w:rsidRPr="0083418E">
        <w:t>however</w:t>
      </w:r>
      <w:r>
        <w:t xml:space="preserve">, tell that to the people who lose power for days or weeks. </w:t>
      </w:r>
    </w:p>
    <w:p w14:paraId="46CE35B0" w14:textId="77777777" w:rsidR="008A5F3B" w:rsidRDefault="008A5F3B" w:rsidP="008A5F3B">
      <w:r>
        <w:t>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w:t>
      </w:r>
    </w:p>
    <w:p w14:paraId="6FEE7441" w14:textId="77777777" w:rsidR="008A5F3B" w:rsidRDefault="008A5F3B" w:rsidP="008A5F3B">
      <w:r>
        <w:t>Cyberattacks</w:t>
      </w:r>
    </w:p>
    <w:p w14:paraId="29EEE138" w14:textId="77777777" w:rsidR="008A5F3B" w:rsidRDefault="008A5F3B" w:rsidP="008A5F3B">
      <w:r>
        <w:t xml:space="preserve">Probably even more concerning – let’s face it, </w:t>
      </w:r>
      <w:r w:rsidRPr="0083418E">
        <w:rPr>
          <w:rStyle w:val="11111AAAAStyleUnderline"/>
        </w:rPr>
        <w:t>attacking 55,000 substations with Seal Team 6 precision is not as feasible as a cyberattack.</w:t>
      </w:r>
      <w:r w:rsidRPr="0083418E">
        <w:t xml:space="preserve"> </w:t>
      </w:r>
      <w:r>
        <w:t xml:space="preserve">A simple string of 1’s and 0’s could cause a great deal of physical damage very quickly. Such an attack could easily bypass failsafes in the </w:t>
      </w:r>
      <w:r w:rsidRPr="00F57080">
        <w:rPr>
          <w:rStyle w:val="11111AAAAStyleUnderline"/>
          <w:highlight w:val="yellow"/>
        </w:rPr>
        <w:t xml:space="preserve">physical </w:t>
      </w:r>
      <w:r w:rsidRPr="00F57080">
        <w:rPr>
          <w:rStyle w:val="Emphasis"/>
          <w:highlight w:val="yellow"/>
        </w:rPr>
        <w:t>infra</w:t>
      </w:r>
      <w:r w:rsidRPr="00F57080">
        <w:t>structure</w:t>
      </w:r>
      <w:r>
        <w:t xml:space="preserve"> that </w:t>
      </w:r>
      <w:r w:rsidRPr="0083418E">
        <w:rPr>
          <w:rStyle w:val="11111AAAAStyleUnderline"/>
        </w:rPr>
        <w:t xml:space="preserve">are </w:t>
      </w:r>
      <w:r w:rsidRPr="00F57080">
        <w:rPr>
          <w:rStyle w:val="11111AAAAStyleUnderline"/>
          <w:highlight w:val="yellow"/>
        </w:rPr>
        <w:t>designed to stop cascading failures</w:t>
      </w:r>
      <w:r w:rsidRPr="0083418E">
        <w:rPr>
          <w:rStyle w:val="11111AAAAStyleUnderline"/>
        </w:rPr>
        <w:t xml:space="preserve"> that would be needed to take down the grid.</w:t>
      </w:r>
      <w: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w:t>
      </w:r>
    </w:p>
    <w:p w14:paraId="4C42E1B5" w14:textId="77777777" w:rsidR="008A5F3B" w:rsidRDefault="008A5F3B" w:rsidP="008A5F3B">
      <w:r>
        <w:t>Acts of God</w:t>
      </w:r>
    </w:p>
    <w:p w14:paraId="3CD9B7B8" w14:textId="77777777" w:rsidR="008A5F3B" w:rsidRDefault="008A5F3B" w:rsidP="008A5F3B">
      <w:r>
        <w:t xml:space="preserve">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w:t>
      </w:r>
    </w:p>
    <w:p w14:paraId="0769D4F4" w14:textId="77777777" w:rsidR="008A5F3B" w:rsidRDefault="008A5F3B" w:rsidP="008A5F3B">
      <w:r>
        <w:t>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w:t>
      </w:r>
    </w:p>
    <w:p w14:paraId="021B5695" w14:textId="77777777" w:rsidR="008A5F3B" w:rsidRDefault="008A5F3B" w:rsidP="008A5F3B">
      <w:r>
        <w:t>Conclusion</w:t>
      </w:r>
    </w:p>
    <w:p w14:paraId="6DD53F9C" w14:textId="77777777" w:rsidR="008A5F3B" w:rsidRPr="0083418E" w:rsidRDefault="008A5F3B" w:rsidP="008A5F3B">
      <w:pPr>
        <w:rPr>
          <w:rStyle w:val="11111AAAAStyleUnderline"/>
        </w:rPr>
      </w:pPr>
      <w:r>
        <w:t xml:space="preserve">Many say that the US grid is vulnerable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w:t>
      </w:r>
      <w:r w:rsidRPr="0083418E">
        <w:rPr>
          <w:rStyle w:val="11111AAAAStyleUnderline"/>
        </w:rPr>
        <w:t xml:space="preserve">its </w:t>
      </w:r>
      <w:r w:rsidRPr="00F57080">
        <w:rPr>
          <w:rStyle w:val="11111AAAAStyleUnderline"/>
          <w:highlight w:val="yellow"/>
        </w:rPr>
        <w:t>size is</w:t>
      </w:r>
      <w:r>
        <w:t xml:space="preserve"> also a </w:t>
      </w:r>
      <w:r w:rsidRPr="00F57080">
        <w:rPr>
          <w:rStyle w:val="11111AAAAStyleUnderline"/>
          <w:highlight w:val="yellow"/>
        </w:rPr>
        <w:t>protection</w:t>
      </w:r>
      <w:r w:rsidRPr="0083418E">
        <w:rPr>
          <w:rStyle w:val="11111AAAAStyleUnderline"/>
        </w:rPr>
        <w:t xml:space="preserve">. The </w:t>
      </w:r>
      <w:r w:rsidRPr="00F57080">
        <w:rPr>
          <w:rStyle w:val="11111AAAAStyleUnderline"/>
          <w:highlight w:val="yellow"/>
        </w:rPr>
        <w:t>chance of one event</w:t>
      </w:r>
      <w:r w:rsidRPr="0083418E">
        <w:rPr>
          <w:rStyle w:val="11111AAAAStyleUnderline"/>
        </w:rPr>
        <w:t xml:space="preserve"> </w:t>
      </w:r>
      <w:r w:rsidRPr="00F57080">
        <w:rPr>
          <w:rStyle w:val="11111AAAAStyleUnderline"/>
          <w:highlight w:val="yellow"/>
        </w:rPr>
        <w:t>removing power</w:t>
      </w:r>
      <w:r w:rsidRPr="0083418E">
        <w:rPr>
          <w:rStyle w:val="11111AAAAStyleUnderline"/>
        </w:rPr>
        <w:t xml:space="preserve"> from the whole country </w:t>
      </w:r>
      <w:r w:rsidRPr="00F57080">
        <w:rPr>
          <w:rStyle w:val="11111AAAAStyleUnderline"/>
          <w:highlight w:val="yellow"/>
        </w:rPr>
        <w:t xml:space="preserve">is </w:t>
      </w:r>
      <w:r w:rsidRPr="00F57080">
        <w:rPr>
          <w:rStyle w:val="Emphasis"/>
          <w:highlight w:val="yellow"/>
        </w:rPr>
        <w:t>very small.</w:t>
      </w:r>
      <w:r w:rsidRPr="00F57080">
        <w:rPr>
          <w:rStyle w:val="Emphasis"/>
        </w:rPr>
        <w:t xml:space="preserve"> </w:t>
      </w:r>
    </w:p>
    <w:p w14:paraId="28F62755" w14:textId="77777777" w:rsidR="008A5F3B" w:rsidRDefault="008A5F3B" w:rsidP="008A5F3B"/>
    <w:p w14:paraId="064FA267" w14:textId="77777777" w:rsidR="008A5F3B" w:rsidRPr="000266B4" w:rsidRDefault="008A5F3B" w:rsidP="008A5F3B"/>
    <w:p w14:paraId="3815F793" w14:textId="77777777" w:rsidR="008A5F3B" w:rsidRPr="00320E72" w:rsidRDefault="008A5F3B" w:rsidP="008A5F3B"/>
    <w:p w14:paraId="3DC7980C" w14:textId="77777777" w:rsidR="008A5F3B" w:rsidRDefault="008A5F3B" w:rsidP="008A5F3B"/>
    <w:p w14:paraId="2D20CF70" w14:textId="77777777" w:rsidR="008A5F3B" w:rsidRDefault="008A5F3B" w:rsidP="008A5F3B">
      <w:pPr>
        <w:pStyle w:val="Heading3"/>
      </w:pPr>
      <w:r>
        <w:t>EUT D: He ignores experts—1NC</w:t>
      </w:r>
    </w:p>
    <w:p w14:paraId="5EC2D5AD" w14:textId="77777777" w:rsidR="008A5F3B" w:rsidRPr="00CD33A1" w:rsidRDefault="008A5F3B" w:rsidP="008A5F3B"/>
    <w:p w14:paraId="738C2D74" w14:textId="77777777" w:rsidR="008A5F3B" w:rsidRDefault="008A5F3B" w:rsidP="008A5F3B">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Pr>
          <w:b w:val="0"/>
          <w:bCs/>
        </w:rPr>
        <w:t>—</w:t>
      </w:r>
      <w:r w:rsidRPr="005671E9">
        <w:rPr>
          <w:b w:val="0"/>
          <w:bCs/>
        </w:rPr>
        <w:t xml:space="preserve">purges are a </w:t>
      </w:r>
      <w:r w:rsidRPr="005671E9">
        <w:rPr>
          <w:b w:val="0"/>
          <w:bCs/>
          <w:u w:val="single"/>
        </w:rPr>
        <w:t>symptom</w:t>
      </w:r>
      <w:r w:rsidRPr="005671E9">
        <w:rPr>
          <w:b w:val="0"/>
          <w:bCs/>
        </w:rPr>
        <w:t xml:space="preserve">, not </w:t>
      </w:r>
      <w:r>
        <w:rPr>
          <w:b w:val="0"/>
          <w:bCs/>
        </w:rPr>
        <w:t xml:space="preserve">the </w:t>
      </w:r>
      <w:r w:rsidRPr="005671E9">
        <w:rPr>
          <w:b w:val="0"/>
          <w:bCs/>
        </w:rPr>
        <w:t xml:space="preserve">cause </w:t>
      </w:r>
    </w:p>
    <w:p w14:paraId="63B8B2A6" w14:textId="77777777" w:rsidR="008A5F3B" w:rsidRDefault="008A5F3B" w:rsidP="008A5F3B">
      <w:r>
        <w:rPr>
          <w:rStyle w:val="Style13ptBold"/>
        </w:rPr>
        <w:t>Risen 25</w:t>
      </w:r>
      <w:r>
        <w:t xml:space="preserve"> (James Risen is a two-time Pulitzer Prize winning reporter; 6-24-2025; "Trump is not interested in listening to US experts on Iran’s nuclear program"; The Guardian; doα: 9-26-2025) https://www.theguardian.com/us-news/2025/jun/23/trump-israel-iran-nuclear-facilities-cia</w:t>
      </w:r>
    </w:p>
    <w:p w14:paraId="3FAA7FB8" w14:textId="77777777" w:rsidR="008A5F3B" w:rsidRPr="00FB7605" w:rsidRDefault="008A5F3B" w:rsidP="008A5F3B"/>
    <w:p w14:paraId="0AF28186" w14:textId="77777777" w:rsidR="008A5F3B" w:rsidRPr="005671E9" w:rsidRDefault="008A5F3B" w:rsidP="008A5F3B">
      <w:r w:rsidRPr="005671E9">
        <w:t xml:space="preserve">In the past, </w:t>
      </w:r>
      <w:r w:rsidRPr="00EE7792">
        <w:rPr>
          <w:rStyle w:val="11111AAAAStyleUnderline"/>
        </w:rPr>
        <w:t xml:space="preserve">the US </w:t>
      </w:r>
      <w:r w:rsidRPr="00EE7792">
        <w:rPr>
          <w:rStyle w:val="Emphasis"/>
        </w:rPr>
        <w:t>intel</w:t>
      </w:r>
      <w:r w:rsidRPr="005671E9">
        <w:t xml:space="preserve">ligence </w:t>
      </w:r>
      <w:r w:rsidRPr="00EE7792">
        <w:rPr>
          <w:rStyle w:val="Emphasis"/>
        </w:rPr>
        <w:t>community’s</w:t>
      </w:r>
      <w:r w:rsidRPr="005671E9">
        <w:t xml:space="preserve"> </w:t>
      </w:r>
      <w:r w:rsidRPr="00EE7792">
        <w:rPr>
          <w:rStyle w:val="11111AAAAStyleUnderline"/>
        </w:rPr>
        <w:t>assessments on the state of the</w:t>
      </w:r>
      <w:r w:rsidRPr="005671E9">
        <w:t xml:space="preserve"> </w:t>
      </w:r>
      <w:r w:rsidRPr="00EE7792">
        <w:rPr>
          <w:rStyle w:val="Emphasis"/>
        </w:rPr>
        <w:t>Iranian</w:t>
      </w:r>
      <w:r w:rsidRPr="005671E9">
        <w:t xml:space="preserve"> </w:t>
      </w:r>
      <w:r w:rsidRPr="00EE7792">
        <w:rPr>
          <w:rStyle w:val="11111AAAAStyleUnderline"/>
        </w:rPr>
        <w:t>nuclear program</w:t>
      </w:r>
      <w:r w:rsidRPr="005671E9">
        <w:t xml:space="preserve"> – developed in the aftermath of its failures on the Iraqi WMD issue – </w:t>
      </w:r>
      <w:r w:rsidRPr="00EE7792">
        <w:rPr>
          <w:rStyle w:val="11111AAAAStyleUnderline"/>
        </w:rPr>
        <w:t xml:space="preserve">acted as a </w:t>
      </w:r>
      <w:r w:rsidRPr="00EE7792">
        <w:rPr>
          <w:rStyle w:val="Emphasis"/>
        </w:rPr>
        <w:t>restraint</w:t>
      </w:r>
      <w:r w:rsidRPr="005671E9">
        <w:t xml:space="preserve"> </w:t>
      </w:r>
      <w:r w:rsidRPr="00EE7792">
        <w:rPr>
          <w:rStyle w:val="11111AAAAStyleUnderline"/>
        </w:rPr>
        <w:t>on</w:t>
      </w:r>
      <w:r w:rsidRPr="005671E9">
        <w:t xml:space="preserve"> the actions of </w:t>
      </w:r>
      <w:r w:rsidRPr="00EE7792">
        <w:rPr>
          <w:rStyle w:val="11111AAAAStyleUnderline"/>
        </w:rPr>
        <w:t>successive presidents</w:t>
      </w:r>
      <w:r w:rsidRPr="005671E9">
        <w:t>, from Bush through Obama and Biden. All of them faced pressure from Israel to take action against Iran, or at least to let Israel bomb the country.</w:t>
      </w:r>
    </w:p>
    <w:p w14:paraId="145FB6B1" w14:textId="77777777" w:rsidR="008A5F3B" w:rsidRPr="005671E9" w:rsidRDefault="008A5F3B" w:rsidP="008A5F3B">
      <w:r w:rsidRPr="00EE7792">
        <w:rPr>
          <w:rStyle w:val="11111AAAAStyleUnderline"/>
        </w:rPr>
        <w:t xml:space="preserve">The difference today is </w:t>
      </w:r>
      <w:r w:rsidRPr="00EE7792">
        <w:rPr>
          <w:rStyle w:val="Emphasis"/>
        </w:rPr>
        <w:t>not</w:t>
      </w:r>
      <w:r w:rsidRPr="00EE7792">
        <w:rPr>
          <w:rStyle w:val="11111AAAAStyleUnderline"/>
        </w:rPr>
        <w:t xml:space="preserve"> that the intel</w:t>
      </w:r>
      <w:r w:rsidRPr="005671E9">
        <w:t xml:space="preserve">ligence </w:t>
      </w:r>
      <w:r w:rsidRPr="00EE7792">
        <w:rPr>
          <w:rStyle w:val="11111AAAAStyleUnderline"/>
        </w:rPr>
        <w:t>reporting has</w:t>
      </w:r>
      <w:r w:rsidRPr="005671E9">
        <w:t xml:space="preserve"> significantly </w:t>
      </w:r>
      <w:r w:rsidRPr="00EE7792">
        <w:rPr>
          <w:rStyle w:val="Emphasis"/>
        </w:rPr>
        <w:t>changed</w:t>
      </w:r>
      <w:r w:rsidRPr="005671E9">
        <w:t>.</w:t>
      </w:r>
    </w:p>
    <w:p w14:paraId="36F062F1" w14:textId="77777777" w:rsidR="008A5F3B" w:rsidRDefault="008A5F3B" w:rsidP="008A5F3B">
      <w:pPr>
        <w:rPr>
          <w:rStyle w:val="11111AAAAStyleUnderline"/>
        </w:rPr>
      </w:pPr>
      <w:r w:rsidRPr="005671E9">
        <w:t xml:space="preserve">It is that </w:t>
      </w:r>
      <w:r w:rsidRPr="000A50BB">
        <w:rPr>
          <w:rStyle w:val="11111AAAAStyleUnderline"/>
          <w:highlight w:val="yellow"/>
        </w:rPr>
        <w:t>Trump is</w:t>
      </w:r>
      <w:r w:rsidRPr="005671E9">
        <w:t xml:space="preserve"> now </w:t>
      </w:r>
      <w:r w:rsidRPr="000A50BB">
        <w:rPr>
          <w:rStyle w:val="Emphasis"/>
          <w:highlight w:val="yellow"/>
        </w:rPr>
        <w:t>more willing</w:t>
      </w:r>
      <w:r w:rsidRPr="000A50BB">
        <w:rPr>
          <w:highlight w:val="yellow"/>
        </w:rPr>
        <w:t xml:space="preserve"> </w:t>
      </w:r>
      <w:r w:rsidRPr="000A50BB">
        <w:rPr>
          <w:rStyle w:val="11111AAAAStyleUnderline"/>
          <w:highlight w:val="yellow"/>
        </w:rPr>
        <w:t xml:space="preserve">to listen to </w:t>
      </w:r>
      <w:r w:rsidRPr="000A50BB">
        <w:rPr>
          <w:rStyle w:val="Emphasis"/>
          <w:highlight w:val="yellow"/>
        </w:rPr>
        <w:t>Israel</w:t>
      </w:r>
      <w:r w:rsidRPr="00EE7792">
        <w:rPr>
          <w:rStyle w:val="11111AAAAStyleUnderline"/>
        </w:rPr>
        <w:t xml:space="preserve"> </w:t>
      </w:r>
      <w:r w:rsidRPr="005671E9">
        <w:t xml:space="preserve">than his predecessors </w:t>
      </w:r>
      <w:r w:rsidRPr="000A50BB">
        <w:rPr>
          <w:rStyle w:val="11111AAAAStyleUnderline"/>
          <w:highlight w:val="yellow"/>
        </w:rPr>
        <w:t>and</w:t>
      </w:r>
      <w:r w:rsidRPr="005671E9">
        <w:t xml:space="preserve"> is also </w:t>
      </w:r>
      <w:r w:rsidRPr="000A50BB">
        <w:rPr>
          <w:rStyle w:val="Emphasis"/>
          <w:highlight w:val="yellow"/>
        </w:rPr>
        <w:t>deeply suspicious</w:t>
      </w:r>
      <w:r w:rsidRPr="000A50BB">
        <w:rPr>
          <w:rStyle w:val="11111AAAAStyleUnderline"/>
          <w:highlight w:val="yellow"/>
        </w:rPr>
        <w:t xml:space="preserve"> of the </w:t>
      </w:r>
      <w:r w:rsidRPr="00D40A90">
        <w:rPr>
          <w:rStyle w:val="Emphasis"/>
        </w:rPr>
        <w:t>C</w:t>
      </w:r>
      <w:r w:rsidRPr="00D40A90">
        <w:t xml:space="preserve">entral </w:t>
      </w:r>
      <w:r w:rsidRPr="00D40A90">
        <w:rPr>
          <w:rStyle w:val="Emphasis"/>
        </w:rPr>
        <w:t>I</w:t>
      </w:r>
      <w:r w:rsidRPr="00D40A90">
        <w:t xml:space="preserve">ntelligence </w:t>
      </w:r>
      <w:r w:rsidRPr="00D40A90">
        <w:rPr>
          <w:rStyle w:val="Emphasis"/>
        </w:rPr>
        <w:t>A</w:t>
      </w:r>
      <w:r w:rsidRPr="00C5245B">
        <w:t>g</w:t>
      </w:r>
      <w:r w:rsidRPr="005671E9">
        <w:t xml:space="preserve">ency. And by firing so many </w:t>
      </w:r>
      <w:r w:rsidRPr="000A50BB">
        <w:rPr>
          <w:rStyle w:val="11111AAAAStyleUnderline"/>
          <w:highlight w:val="yellow"/>
        </w:rPr>
        <w:t>staffers</w:t>
      </w:r>
      <w:r w:rsidRPr="005671E9">
        <w:t xml:space="preserve"> at the national security council and conducting an ideological purge throughout the rest of the national security community since he returned to office, </w:t>
      </w:r>
      <w:r w:rsidRPr="00EE7792">
        <w:rPr>
          <w:rStyle w:val="11111AAAAStyleUnderline"/>
        </w:rPr>
        <w:t xml:space="preserve">Trump has </w:t>
      </w:r>
      <w:r w:rsidRPr="005671E9">
        <w:rPr>
          <w:rStyle w:val="Emphasis"/>
        </w:rPr>
        <w:t>made</w:t>
      </w:r>
      <w:r w:rsidRPr="00EE7792">
        <w:rPr>
          <w:rStyle w:val="11111AAAAStyleUnderline"/>
        </w:rPr>
        <w:t xml:space="preserve"> it </w:t>
      </w:r>
      <w:r w:rsidRPr="00EE7792">
        <w:rPr>
          <w:rStyle w:val="Emphasis"/>
        </w:rPr>
        <w:t>clear</w:t>
      </w:r>
      <w:r w:rsidRPr="005671E9">
        <w:t xml:space="preserve"> that </w:t>
      </w:r>
      <w:r w:rsidRPr="000A50BB">
        <w:rPr>
          <w:rStyle w:val="11111AAAAStyleUnderline"/>
          <w:highlight w:val="yellow"/>
        </w:rPr>
        <w:t xml:space="preserve">he is </w:t>
      </w:r>
      <w:r w:rsidRPr="000A50BB">
        <w:rPr>
          <w:rStyle w:val="Emphasis"/>
          <w:highlight w:val="yellow"/>
        </w:rPr>
        <w:t>not interested</w:t>
      </w:r>
      <w:r w:rsidRPr="000A50BB">
        <w:rPr>
          <w:rStyle w:val="11111AAAAStyleUnderline"/>
          <w:highlight w:val="yellow"/>
        </w:rPr>
        <w:t xml:space="preserve"> in </w:t>
      </w:r>
      <w:r w:rsidRPr="000A50BB">
        <w:rPr>
          <w:rStyle w:val="Emphasis"/>
          <w:highlight w:val="yellow"/>
        </w:rPr>
        <w:t>listening</w:t>
      </w:r>
      <w:r w:rsidRPr="000A50BB">
        <w:rPr>
          <w:rStyle w:val="11111AAAAStyleUnderline"/>
          <w:highlight w:val="yellow"/>
        </w:rPr>
        <w:t xml:space="preserve"> to</w:t>
      </w:r>
      <w:r w:rsidRPr="005671E9">
        <w:t xml:space="preserve"> the </w:t>
      </w:r>
      <w:r w:rsidRPr="000A50BB">
        <w:rPr>
          <w:rStyle w:val="Emphasis"/>
          <w:highlight w:val="yellow"/>
        </w:rPr>
        <w:t>experts</w:t>
      </w:r>
      <w:r w:rsidRPr="005671E9">
        <w:t xml:space="preserve"> </w:t>
      </w:r>
      <w:r w:rsidRPr="005671E9">
        <w:rPr>
          <w:rStyle w:val="11111AAAAStyleUnderline"/>
        </w:rPr>
        <w:t>on</w:t>
      </w:r>
      <w:r w:rsidRPr="005671E9">
        <w:t xml:space="preserve"> Iran and </w:t>
      </w:r>
      <w:r w:rsidRPr="005671E9">
        <w:rPr>
          <w:rStyle w:val="11111AAAAStyleUnderline"/>
        </w:rPr>
        <w:t>the Mid</w:t>
      </w:r>
      <w:r w:rsidRPr="005671E9">
        <w:t xml:space="preserve">dle </w:t>
      </w:r>
      <w:r w:rsidRPr="005671E9">
        <w:rPr>
          <w:rStyle w:val="11111AAAAStyleUnderline"/>
        </w:rPr>
        <w:t>East</w:t>
      </w:r>
      <w:r w:rsidRPr="005671E9">
        <w:t xml:space="preserve">. </w:t>
      </w:r>
      <w:r w:rsidRPr="005671E9">
        <w:rPr>
          <w:rStyle w:val="11111AAAAStyleUnderline"/>
        </w:rPr>
        <w:t xml:space="preserve">Trump underscored his </w:t>
      </w:r>
      <w:r w:rsidRPr="005671E9">
        <w:rPr>
          <w:rStyle w:val="Emphasis"/>
        </w:rPr>
        <w:t>skepticism</w:t>
      </w:r>
      <w:r w:rsidRPr="005671E9">
        <w:t xml:space="preserve"> of the experts </w:t>
      </w:r>
      <w:r w:rsidRPr="005671E9">
        <w:rPr>
          <w:rStyle w:val="11111AAAAStyleUnderline"/>
        </w:rPr>
        <w:t xml:space="preserve">when </w:t>
      </w:r>
      <w:r w:rsidRPr="000A50BB">
        <w:rPr>
          <w:rStyle w:val="11111AAAAStyleUnderline"/>
          <w:highlight w:val="yellow"/>
        </w:rPr>
        <w:t>he</w:t>
      </w:r>
      <w:r w:rsidRPr="005671E9">
        <w:t xml:space="preserve"> recently </w:t>
      </w:r>
      <w:r w:rsidRPr="000A50BB">
        <w:rPr>
          <w:rStyle w:val="11111AAAAStyleUnderline"/>
          <w:highlight w:val="yellow"/>
        </w:rPr>
        <w:t>told reporters</w:t>
      </w:r>
      <w:r w:rsidRPr="005671E9">
        <w:t xml:space="preserve"> that “</w:t>
      </w:r>
      <w:r w:rsidRPr="000A50BB">
        <w:rPr>
          <w:rStyle w:val="11111AAAAStyleUnderline"/>
          <w:highlight w:val="yellow"/>
        </w:rPr>
        <w:t xml:space="preserve">I </w:t>
      </w:r>
      <w:r w:rsidRPr="000A50BB">
        <w:rPr>
          <w:rStyle w:val="Emphasis"/>
          <w:highlight w:val="yellow"/>
        </w:rPr>
        <w:t>don’t care</w:t>
      </w:r>
      <w:r w:rsidRPr="005671E9">
        <w:t xml:space="preserve">” </w:t>
      </w:r>
      <w:r w:rsidRPr="000A50BB">
        <w:rPr>
          <w:rStyle w:val="11111AAAAStyleUnderline"/>
          <w:highlight w:val="yellow"/>
        </w:rPr>
        <w:t>about the</w:t>
      </w:r>
      <w:r w:rsidRPr="005671E9">
        <w:t xml:space="preserve"> US </w:t>
      </w:r>
      <w:r w:rsidRPr="000A50BB">
        <w:rPr>
          <w:rStyle w:val="Emphasis"/>
          <w:highlight w:val="yellow"/>
        </w:rPr>
        <w:t>intel</w:t>
      </w:r>
      <w:r w:rsidRPr="005671E9">
        <w:t xml:space="preserve">ligence </w:t>
      </w:r>
      <w:r w:rsidRPr="000A50BB">
        <w:rPr>
          <w:rStyle w:val="11111AAAAStyleUnderline"/>
          <w:highlight w:val="yellow"/>
        </w:rPr>
        <w:t>community’s</w:t>
      </w:r>
      <w:r w:rsidRPr="005671E9">
        <w:rPr>
          <w:rStyle w:val="11111AAAAStyleUnderline"/>
        </w:rPr>
        <w:t xml:space="preserve"> latest </w:t>
      </w:r>
      <w:r w:rsidRPr="000A50BB">
        <w:rPr>
          <w:rStyle w:val="Emphasis"/>
          <w:highlight w:val="yellow"/>
        </w:rPr>
        <w:t>assessment</w:t>
      </w:r>
      <w:r w:rsidRPr="005671E9">
        <w:t xml:space="preserve"> that </w:t>
      </w:r>
      <w:r w:rsidRPr="000A50BB">
        <w:rPr>
          <w:rStyle w:val="11111AAAAStyleUnderline"/>
          <w:highlight w:val="yellow"/>
        </w:rPr>
        <w:t xml:space="preserve">Iran </w:t>
      </w:r>
      <w:r w:rsidRPr="000A50BB">
        <w:rPr>
          <w:rStyle w:val="Emphasis"/>
          <w:highlight w:val="yellow"/>
        </w:rPr>
        <w:t>still</w:t>
      </w:r>
      <w:r w:rsidRPr="000A50BB">
        <w:rPr>
          <w:rStyle w:val="11111AAAAStyleUnderline"/>
          <w:highlight w:val="yellow"/>
        </w:rPr>
        <w:t xml:space="preserve"> wasn’t building a </w:t>
      </w:r>
      <w:r w:rsidRPr="000A50BB">
        <w:rPr>
          <w:rStyle w:val="Emphasis"/>
          <w:highlight w:val="yellow"/>
        </w:rPr>
        <w:t>bomb</w:t>
      </w:r>
      <w:r w:rsidRPr="005671E9">
        <w:rPr>
          <w:rStyle w:val="11111AAAAStyleUnderline"/>
        </w:rPr>
        <w:t>.</w:t>
      </w:r>
    </w:p>
    <w:p w14:paraId="3F108BB2" w14:textId="77777777" w:rsidR="008A5F3B" w:rsidRDefault="008A5F3B" w:rsidP="008A5F3B">
      <w:pPr>
        <w:rPr>
          <w:rStyle w:val="11111AAAAStyleUnderline"/>
        </w:rPr>
      </w:pPr>
    </w:p>
    <w:p w14:paraId="78CC04D3" w14:textId="77777777" w:rsidR="008A5F3B" w:rsidRDefault="008A5F3B" w:rsidP="008A5F3B">
      <w:pPr>
        <w:spacing w:after="160" w:line="278" w:lineRule="auto"/>
        <w:rPr>
          <w:rFonts w:asciiTheme="minorHAnsi" w:hAnsiTheme="minorHAnsi" w:cstheme="minorBidi"/>
          <w:kern w:val="2"/>
          <w:sz w:val="24"/>
          <w:szCs w:val="24"/>
          <w14:ligatures w14:val="standardContextual"/>
        </w:rPr>
      </w:pPr>
    </w:p>
    <w:p w14:paraId="45E218B3" w14:textId="77777777" w:rsidR="008A5F3B" w:rsidRPr="00F711F5" w:rsidRDefault="008A5F3B" w:rsidP="008A5F3B">
      <w:pPr>
        <w:pStyle w:val="Heading3"/>
        <w:rPr>
          <w:rFonts w:cs="Arial"/>
        </w:rPr>
      </w:pPr>
      <w:r>
        <w:rPr>
          <w:rFonts w:cs="Arial"/>
        </w:rPr>
        <w:t>Polycrisis D: 2NC</w:t>
      </w:r>
    </w:p>
    <w:p w14:paraId="0DDA6339" w14:textId="77777777" w:rsidR="008A5F3B" w:rsidRPr="00F711F5" w:rsidRDefault="008A5F3B" w:rsidP="008A5F3B"/>
    <w:p w14:paraId="0E1D2D2B" w14:textId="77777777" w:rsidR="008A5F3B" w:rsidRDefault="008A5F3B" w:rsidP="008A5F3B"/>
    <w:p w14:paraId="105A8B96" w14:textId="77777777" w:rsidR="008A5F3B" w:rsidRPr="0084015E" w:rsidRDefault="008A5F3B" w:rsidP="008A5F3B">
      <w:pPr>
        <w:pStyle w:val="Heading4"/>
        <w:rPr>
          <w:rFonts w:cs="Arial"/>
          <w:lang w:eastAsia="ko-KR"/>
        </w:rPr>
      </w:pPr>
      <w:r w:rsidRPr="0084015E">
        <w:rPr>
          <w:rFonts w:cs="Arial"/>
          <w:lang w:eastAsia="ko-KR"/>
        </w:rPr>
        <w:t>No ‘polycrisis.’</w:t>
      </w:r>
    </w:p>
    <w:p w14:paraId="7CA9BF79" w14:textId="77777777" w:rsidR="008A5F3B" w:rsidRPr="0084015E" w:rsidRDefault="008A5F3B" w:rsidP="008A5F3B">
      <w:pPr>
        <w:rPr>
          <w:lang w:eastAsia="ko-KR"/>
        </w:rPr>
      </w:pPr>
      <w:r w:rsidRPr="0084015E">
        <w:rPr>
          <w:rStyle w:val="Style13ptBold"/>
        </w:rPr>
        <w:t>Smith ’22</w:t>
      </w:r>
      <w:r w:rsidRPr="0084015E">
        <w:rPr>
          <w:lang w:eastAsia="ko-KR"/>
        </w:rPr>
        <w:t xml:space="preserve"> [Noah; November 13; Writer and economist, Ph.D. in Economics; Noahpinion, “Against ‘polycrisis’,” https://www.noahpinion.blog/p/against-polycrisis]</w:t>
      </w:r>
    </w:p>
    <w:p w14:paraId="172377D3" w14:textId="77777777" w:rsidR="008A5F3B" w:rsidRPr="0084015E" w:rsidRDefault="008A5F3B" w:rsidP="008A5F3B">
      <w:pPr>
        <w:rPr>
          <w:lang w:eastAsia="ko-KR"/>
        </w:rPr>
      </w:pPr>
      <w:r w:rsidRPr="0084015E">
        <w:rPr>
          <w:lang w:eastAsia="ko-KR"/>
        </w:rPr>
        <w:t xml:space="preserve">I generally enjoy big-think like this. (If I didn’t, I would be somewhat of a hypocrite, given that my recent post about decoupling was entitled “The end of the system of the world”!) But I’m just </w:t>
      </w:r>
      <w:r w:rsidRPr="0084015E">
        <w:rPr>
          <w:rStyle w:val="Emphasis"/>
          <w:highlight w:val="yellow"/>
        </w:rPr>
        <w:t>not sure</w:t>
      </w:r>
      <w:r w:rsidRPr="0084015E">
        <w:rPr>
          <w:rStyle w:val="11111AAAAStyleUnderline"/>
          <w:highlight w:val="yellow"/>
        </w:rPr>
        <w:t xml:space="preserve"> if</w:t>
      </w:r>
      <w:r w:rsidRPr="0084015E">
        <w:rPr>
          <w:rStyle w:val="11111AAAAStyleUnderline"/>
        </w:rPr>
        <w:t xml:space="preserve"> the challenges and </w:t>
      </w:r>
      <w:r w:rsidRPr="0084015E">
        <w:rPr>
          <w:rStyle w:val="11111AAAAStyleUnderline"/>
          <w:highlight w:val="yellow"/>
        </w:rPr>
        <w:t>risks</w:t>
      </w:r>
      <w:r w:rsidRPr="0084015E">
        <w:rPr>
          <w:rStyle w:val="11111AAAAStyleUnderline"/>
        </w:rPr>
        <w:t xml:space="preserve"> the world faces today </w:t>
      </w:r>
      <w:r w:rsidRPr="0084015E">
        <w:rPr>
          <w:rStyle w:val="11111AAAAStyleUnderline"/>
          <w:highlight w:val="yellow"/>
        </w:rPr>
        <w:t>are</w:t>
      </w:r>
      <w:r w:rsidRPr="0084015E">
        <w:rPr>
          <w:rStyle w:val="11111AAAAStyleUnderline"/>
        </w:rPr>
        <w:t xml:space="preserve"> as </w:t>
      </w:r>
      <w:r w:rsidRPr="0084015E">
        <w:rPr>
          <w:rStyle w:val="Emphasis"/>
        </w:rPr>
        <w:t xml:space="preserve">mutually </w:t>
      </w:r>
      <w:r w:rsidRPr="0084015E">
        <w:rPr>
          <w:rStyle w:val="Emphasis"/>
          <w:highlight w:val="yellow"/>
        </w:rPr>
        <w:t>reinforcing</w:t>
      </w:r>
      <w:r w:rsidRPr="0084015E">
        <w:rPr>
          <w:rStyle w:val="11111AAAAStyleUnderline"/>
        </w:rPr>
        <w:t xml:space="preserve"> as</w:t>
      </w:r>
      <w:r w:rsidRPr="0084015E">
        <w:rPr>
          <w:lang w:eastAsia="ko-KR"/>
        </w:rPr>
        <w:t xml:space="preserve"> Tooze and the other “</w:t>
      </w:r>
      <w:r w:rsidRPr="0084015E">
        <w:rPr>
          <w:rStyle w:val="11111AAAAStyleUnderline"/>
        </w:rPr>
        <w:t>polycrisis</w:t>
      </w:r>
      <w:r w:rsidRPr="0084015E">
        <w:rPr>
          <w:lang w:eastAsia="ko-KR"/>
        </w:rPr>
        <w:t xml:space="preserve">” </w:t>
      </w:r>
      <w:r w:rsidRPr="0084015E">
        <w:rPr>
          <w:rStyle w:val="Emphasis"/>
        </w:rPr>
        <w:t>enthusiasts</w:t>
      </w:r>
      <w:r w:rsidRPr="0084015E">
        <w:rPr>
          <w:rStyle w:val="11111AAAAStyleUnderline"/>
        </w:rPr>
        <w:t xml:space="preserve"> believe</w:t>
      </w:r>
      <w:r w:rsidRPr="0084015E">
        <w:rPr>
          <w:lang w:eastAsia="ko-KR"/>
        </w:rPr>
        <w:t>.</w:t>
      </w:r>
    </w:p>
    <w:p w14:paraId="46B89EA9" w14:textId="77777777" w:rsidR="008A5F3B" w:rsidRPr="0084015E" w:rsidRDefault="008A5F3B" w:rsidP="008A5F3B">
      <w:pPr>
        <w:rPr>
          <w:lang w:eastAsia="ko-KR"/>
        </w:rPr>
      </w:pPr>
      <w:r w:rsidRPr="0084015E">
        <w:rPr>
          <w:lang w:eastAsia="ko-KR"/>
        </w:rPr>
        <w:t>The polycrisis illusion</w:t>
      </w:r>
    </w:p>
    <w:p w14:paraId="33AB9E66" w14:textId="77777777" w:rsidR="008A5F3B" w:rsidRPr="0084015E" w:rsidRDefault="008A5F3B" w:rsidP="008A5F3B">
      <w:pPr>
        <w:rPr>
          <w:lang w:eastAsia="ko-KR"/>
        </w:rPr>
      </w:pPr>
      <w:r w:rsidRPr="0084015E">
        <w:rPr>
          <w:lang w:eastAsia="ko-KR"/>
        </w:rPr>
        <w:t xml:space="preserve">For one thing, </w:t>
      </w:r>
      <w:r w:rsidRPr="0084015E">
        <w:rPr>
          <w:rStyle w:val="11111AAAAStyleUnderline"/>
          <w:highlight w:val="yellow"/>
        </w:rPr>
        <w:t>it’s</w:t>
      </w:r>
      <w:r w:rsidRPr="0084015E">
        <w:rPr>
          <w:rStyle w:val="11111AAAAStyleUnderline"/>
        </w:rPr>
        <w:t xml:space="preserve"> </w:t>
      </w:r>
      <w:r w:rsidRPr="0084015E">
        <w:rPr>
          <w:rStyle w:val="Emphasis"/>
        </w:rPr>
        <w:t xml:space="preserve">always very </w:t>
      </w:r>
      <w:r w:rsidRPr="0084015E">
        <w:rPr>
          <w:rStyle w:val="Emphasis"/>
          <w:highlight w:val="yellow"/>
        </w:rPr>
        <w:t>easy</w:t>
      </w:r>
      <w:r w:rsidRPr="0084015E">
        <w:rPr>
          <w:rStyle w:val="11111AAAAStyleUnderline"/>
          <w:highlight w:val="yellow"/>
        </w:rPr>
        <w:t xml:space="preserve"> to think</w:t>
      </w:r>
      <w:r w:rsidRPr="0084015E">
        <w:rPr>
          <w:rStyle w:val="11111AAAAStyleUnderline"/>
        </w:rPr>
        <w:t xml:space="preserve"> that </w:t>
      </w:r>
      <w:r w:rsidRPr="0084015E">
        <w:rPr>
          <w:rStyle w:val="11111AAAAStyleUnderline"/>
          <w:highlight w:val="yellow"/>
        </w:rPr>
        <w:t>we live in</w:t>
      </w:r>
      <w:r w:rsidRPr="0084015E">
        <w:rPr>
          <w:rStyle w:val="11111AAAAStyleUnderline"/>
        </w:rPr>
        <w:t xml:space="preserve"> an </w:t>
      </w:r>
      <w:r w:rsidRPr="0084015E">
        <w:rPr>
          <w:rStyle w:val="11111AAAAStyleUnderline"/>
          <w:highlight w:val="yellow"/>
        </w:rPr>
        <w:t>era</w:t>
      </w:r>
      <w:r w:rsidRPr="0084015E">
        <w:rPr>
          <w:rStyle w:val="11111AAAAStyleUnderline"/>
        </w:rPr>
        <w:t xml:space="preserve"> </w:t>
      </w:r>
      <w:r w:rsidRPr="0084015E">
        <w:rPr>
          <w:rStyle w:val="Emphasis"/>
        </w:rPr>
        <w:t>uniquely chock-</w:t>
      </w:r>
      <w:r w:rsidRPr="0084015E">
        <w:rPr>
          <w:rStyle w:val="Emphasis"/>
          <w:highlight w:val="yellow"/>
        </w:rPr>
        <w:t>full</w:t>
      </w:r>
      <w:r w:rsidRPr="0084015E">
        <w:rPr>
          <w:rStyle w:val="11111AAAAStyleUnderline"/>
          <w:highlight w:val="yellow"/>
        </w:rPr>
        <w:t xml:space="preserve"> of risks</w:t>
      </w:r>
      <w:r w:rsidRPr="0084015E">
        <w:rPr>
          <w:lang w:eastAsia="ko-KR"/>
        </w:rPr>
        <w:t xml:space="preserve">, disasters, and problems. This is </w:t>
      </w:r>
      <w:r w:rsidRPr="0084015E">
        <w:rPr>
          <w:rStyle w:val="11111AAAAStyleUnderline"/>
          <w:highlight w:val="yellow"/>
        </w:rPr>
        <w:t>because of</w:t>
      </w:r>
      <w:r w:rsidRPr="0084015E">
        <w:rPr>
          <w:lang w:eastAsia="ko-KR"/>
        </w:rPr>
        <w:t xml:space="preserve"> something called </w:t>
      </w:r>
      <w:r w:rsidRPr="0084015E">
        <w:rPr>
          <w:rStyle w:val="11111AAAAStyleUnderline"/>
        </w:rPr>
        <w:t xml:space="preserve">the </w:t>
      </w:r>
      <w:r w:rsidRPr="0084015E">
        <w:rPr>
          <w:rStyle w:val="Emphasis"/>
          <w:highlight w:val="yellow"/>
        </w:rPr>
        <w:t>availability heuristic</w:t>
      </w:r>
      <w:r w:rsidRPr="0084015E">
        <w:rPr>
          <w:lang w:eastAsia="ko-KR"/>
        </w:rPr>
        <w:t xml:space="preserve"> — we tend to think the things we read about are typical of the world at large. And both the </w:t>
      </w:r>
      <w:r w:rsidRPr="0084015E">
        <w:rPr>
          <w:rStyle w:val="Emphasis"/>
          <w:highlight w:val="yellow"/>
        </w:rPr>
        <w:t>news</w:t>
      </w:r>
      <w:r w:rsidRPr="0084015E">
        <w:rPr>
          <w:rStyle w:val="11111AAAAStyleUnderline"/>
        </w:rPr>
        <w:t xml:space="preserve"> media and</w:t>
      </w:r>
      <w:r w:rsidRPr="0084015E">
        <w:rPr>
          <w:lang w:eastAsia="ko-KR"/>
        </w:rPr>
        <w:t xml:space="preserve"> the </w:t>
      </w:r>
      <w:r w:rsidRPr="0084015E">
        <w:rPr>
          <w:rStyle w:val="Emphasis"/>
        </w:rPr>
        <w:t>social</w:t>
      </w:r>
      <w:r w:rsidRPr="0084015E">
        <w:rPr>
          <w:rStyle w:val="11111AAAAStyleUnderline"/>
        </w:rPr>
        <w:t xml:space="preserve"> media</w:t>
      </w:r>
      <w:r w:rsidRPr="0084015E">
        <w:rPr>
          <w:lang w:eastAsia="ko-KR"/>
        </w:rPr>
        <w:t xml:space="preserve"> shouters who </w:t>
      </w:r>
      <w:r w:rsidRPr="0084015E">
        <w:rPr>
          <w:rStyle w:val="11111AAAAStyleUnderline"/>
        </w:rPr>
        <w:t xml:space="preserve">crave our </w:t>
      </w:r>
      <w:r w:rsidRPr="0084015E">
        <w:rPr>
          <w:rStyle w:val="Emphasis"/>
        </w:rPr>
        <w:t>eyeballs</w:t>
      </w:r>
      <w:r w:rsidRPr="0084015E">
        <w:rPr>
          <w:rStyle w:val="11111AAAAStyleUnderline"/>
        </w:rPr>
        <w:t xml:space="preserve"> have long ago </w:t>
      </w:r>
      <w:r w:rsidRPr="0084015E">
        <w:rPr>
          <w:rStyle w:val="Emphasis"/>
          <w:highlight w:val="yellow"/>
        </w:rPr>
        <w:t>realized</w:t>
      </w:r>
      <w:r w:rsidRPr="0084015E">
        <w:rPr>
          <w:rStyle w:val="11111AAAAStyleUnderline"/>
        </w:rPr>
        <w:t xml:space="preserve"> that</w:t>
      </w:r>
      <w:r w:rsidRPr="0084015E">
        <w:rPr>
          <w:lang w:eastAsia="ko-KR"/>
        </w:rPr>
        <w:t xml:space="preserve"> “no news is good news” — i.e., </w:t>
      </w:r>
      <w:r w:rsidRPr="0084015E">
        <w:rPr>
          <w:rStyle w:val="11111AAAAStyleUnderline"/>
          <w:highlight w:val="yellow"/>
        </w:rPr>
        <w:t>negative</w:t>
      </w:r>
      <w:r w:rsidRPr="0084015E">
        <w:rPr>
          <w:rStyle w:val="11111AAAAStyleUnderline"/>
        </w:rPr>
        <w:t xml:space="preserve"> news </w:t>
      </w:r>
      <w:r w:rsidRPr="0084015E">
        <w:rPr>
          <w:rStyle w:val="11111AAAAStyleUnderline"/>
          <w:highlight w:val="yellow"/>
        </w:rPr>
        <w:t>is</w:t>
      </w:r>
      <w:r w:rsidRPr="0084015E">
        <w:rPr>
          <w:rStyle w:val="11111AAAAStyleUnderline"/>
        </w:rPr>
        <w:t xml:space="preserve"> </w:t>
      </w:r>
      <w:r w:rsidRPr="0084015E">
        <w:rPr>
          <w:rStyle w:val="Emphasis"/>
        </w:rPr>
        <w:t xml:space="preserve">uniquely </w:t>
      </w:r>
      <w:r w:rsidRPr="0084015E">
        <w:rPr>
          <w:rStyle w:val="Emphasis"/>
          <w:highlight w:val="yellow"/>
        </w:rPr>
        <w:t>good</w:t>
      </w:r>
      <w:r w:rsidRPr="0084015E">
        <w:rPr>
          <w:rStyle w:val="11111AAAAStyleUnderline"/>
          <w:highlight w:val="yellow"/>
        </w:rPr>
        <w:t xml:space="preserve"> at grabbing</w:t>
      </w:r>
      <w:r w:rsidRPr="0084015E">
        <w:rPr>
          <w:rStyle w:val="11111AAAAStyleUnderline"/>
        </w:rPr>
        <w:t xml:space="preserve"> our </w:t>
      </w:r>
      <w:r w:rsidRPr="0084015E">
        <w:rPr>
          <w:rStyle w:val="Emphasis"/>
          <w:highlight w:val="yellow"/>
        </w:rPr>
        <w:t>attention</w:t>
      </w:r>
      <w:r w:rsidRPr="0084015E">
        <w:rPr>
          <w:lang w:eastAsia="ko-KR"/>
        </w:rPr>
        <w:t>. So the more we’re engaged with current events, the more we’re likely to see the world as defined by things that alarm us — this is the subject of the song “We Didn’t Start the Fire”, quoted at the top of this post.</w:t>
      </w:r>
    </w:p>
    <w:p w14:paraId="59E88333" w14:textId="77777777" w:rsidR="008A5F3B" w:rsidRPr="0084015E" w:rsidRDefault="008A5F3B" w:rsidP="008A5F3B">
      <w:pPr>
        <w:rPr>
          <w:lang w:eastAsia="ko-KR"/>
        </w:rPr>
      </w:pPr>
      <w:r w:rsidRPr="0084015E">
        <w:rPr>
          <w:lang w:eastAsia="ko-KR"/>
        </w:rPr>
        <w:t xml:space="preserve">This is not to say the world is free of crises and risks; there are plenty out there. Nor is it to say that our current era has less than others; this is very hard to judge. But </w:t>
      </w:r>
      <w:r w:rsidRPr="0084015E">
        <w:rPr>
          <w:rStyle w:val="11111AAAAStyleUnderline"/>
        </w:rPr>
        <w:t xml:space="preserve">the </w:t>
      </w:r>
      <w:r w:rsidRPr="0084015E">
        <w:rPr>
          <w:rStyle w:val="Emphasis"/>
          <w:highlight w:val="yellow"/>
        </w:rPr>
        <w:t>idea</w:t>
      </w:r>
      <w:r w:rsidRPr="0084015E">
        <w:rPr>
          <w:rStyle w:val="11111AAAAStyleUnderline"/>
          <w:highlight w:val="yellow"/>
        </w:rPr>
        <w:t xml:space="preserve"> that</w:t>
      </w:r>
      <w:r w:rsidRPr="0084015E">
        <w:rPr>
          <w:rStyle w:val="11111AAAAStyleUnderline"/>
        </w:rPr>
        <w:t xml:space="preserve"> these </w:t>
      </w:r>
      <w:r w:rsidRPr="0084015E">
        <w:rPr>
          <w:rStyle w:val="11111AAAAStyleUnderline"/>
          <w:highlight w:val="yellow"/>
        </w:rPr>
        <w:t xml:space="preserve">crises are </w:t>
      </w:r>
      <w:r w:rsidRPr="0084015E">
        <w:rPr>
          <w:rStyle w:val="Emphasis"/>
        </w:rPr>
        <w:t xml:space="preserve">all </w:t>
      </w:r>
      <w:r w:rsidRPr="0084015E">
        <w:rPr>
          <w:rStyle w:val="Emphasis"/>
          <w:highlight w:val="yellow"/>
        </w:rPr>
        <w:t>related</w:t>
      </w:r>
      <w:r w:rsidRPr="0084015E">
        <w:rPr>
          <w:rStyle w:val="11111AAAAStyleUnderline"/>
        </w:rPr>
        <w:t xml:space="preserve"> may </w:t>
      </w:r>
      <w:r w:rsidRPr="0084015E">
        <w:rPr>
          <w:rStyle w:val="11111AAAAStyleUnderline"/>
          <w:highlight w:val="yellow"/>
        </w:rPr>
        <w:t>be</w:t>
      </w:r>
      <w:r w:rsidRPr="0084015E">
        <w:rPr>
          <w:rStyle w:val="11111AAAAStyleUnderline"/>
        </w:rPr>
        <w:t xml:space="preserve"> a case of </w:t>
      </w:r>
      <w:r w:rsidRPr="0084015E">
        <w:rPr>
          <w:rStyle w:val="Emphasis"/>
          <w:highlight w:val="yellow"/>
        </w:rPr>
        <w:t>apophenia</w:t>
      </w:r>
      <w:r w:rsidRPr="0084015E">
        <w:rPr>
          <w:lang w:eastAsia="ko-KR"/>
        </w:rPr>
        <w:t xml:space="preserve"> — </w:t>
      </w:r>
      <w:r w:rsidRPr="0084015E">
        <w:rPr>
          <w:rStyle w:val="11111AAAAStyleUnderline"/>
        </w:rPr>
        <w:t xml:space="preserve">our </w:t>
      </w:r>
      <w:r w:rsidRPr="0084015E">
        <w:rPr>
          <w:rStyle w:val="Emphasis"/>
          <w:highlight w:val="yellow"/>
        </w:rPr>
        <w:t>natural</w:t>
      </w:r>
      <w:r w:rsidRPr="0084015E">
        <w:rPr>
          <w:rStyle w:val="Emphasis"/>
        </w:rPr>
        <w:t xml:space="preserve"> human </w:t>
      </w:r>
      <w:r w:rsidRPr="0084015E">
        <w:rPr>
          <w:rStyle w:val="Emphasis"/>
          <w:highlight w:val="yellow"/>
        </w:rPr>
        <w:t>tendency</w:t>
      </w:r>
      <w:r w:rsidRPr="0084015E">
        <w:rPr>
          <w:rStyle w:val="11111AAAAStyleUnderline"/>
          <w:highlight w:val="yellow"/>
        </w:rPr>
        <w:t xml:space="preserve"> to perceive connections that </w:t>
      </w:r>
      <w:r w:rsidRPr="0084015E">
        <w:rPr>
          <w:rStyle w:val="Emphasis"/>
          <w:highlight w:val="yellow"/>
        </w:rPr>
        <w:t>don’t</w:t>
      </w:r>
      <w:r w:rsidRPr="0084015E">
        <w:rPr>
          <w:rStyle w:val="Emphasis"/>
        </w:rPr>
        <w:t xml:space="preserve"> actually </w:t>
      </w:r>
      <w:r w:rsidRPr="0084015E">
        <w:rPr>
          <w:rStyle w:val="Emphasis"/>
          <w:highlight w:val="yellow"/>
        </w:rPr>
        <w:t>exist</w:t>
      </w:r>
      <w:r w:rsidRPr="0084015E">
        <w:rPr>
          <w:rStyle w:val="11111AAAAStyleUnderline"/>
        </w:rPr>
        <w:t xml:space="preserve">, or are </w:t>
      </w:r>
      <w:r w:rsidRPr="0084015E">
        <w:rPr>
          <w:rStyle w:val="Emphasis"/>
        </w:rPr>
        <w:t>far weaker</w:t>
      </w:r>
      <w:r w:rsidRPr="0084015E">
        <w:rPr>
          <w:rStyle w:val="11111AAAAStyleUnderline"/>
        </w:rPr>
        <w:t xml:space="preserve"> than we think</w:t>
      </w:r>
      <w:r w:rsidRPr="0084015E">
        <w:rPr>
          <w:lang w:eastAsia="ko-KR"/>
        </w:rPr>
        <w:t>.</w:t>
      </w:r>
    </w:p>
    <w:p w14:paraId="47FE14B1" w14:textId="77777777" w:rsidR="008A5F3B" w:rsidRPr="0084015E" w:rsidRDefault="008A5F3B" w:rsidP="008A5F3B">
      <w:pPr>
        <w:rPr>
          <w:lang w:eastAsia="ko-KR"/>
        </w:rPr>
      </w:pPr>
      <w:r w:rsidRPr="0084015E">
        <w:rPr>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96CA9FB" w14:textId="77777777" w:rsidR="008A5F3B" w:rsidRPr="0084015E" w:rsidRDefault="008A5F3B" w:rsidP="008A5F3B">
      <w:pPr>
        <w:rPr>
          <w:lang w:eastAsia="ko-KR"/>
        </w:rPr>
      </w:pPr>
      <w:r w:rsidRPr="0084015E">
        <w:rPr>
          <w:lang w:eastAsia="ko-KR"/>
        </w:rPr>
        <w:t>When crises aren’t really strongly coupled, they can act as low-correlation assets in a diversified financial portfolio — when one problem is getting worse, another problem somewhere else is likely to be getting better.</w:t>
      </w:r>
    </w:p>
    <w:p w14:paraId="58C200A9" w14:textId="77777777" w:rsidR="008A5F3B" w:rsidRPr="0084015E" w:rsidRDefault="008A5F3B" w:rsidP="008A5F3B">
      <w:pPr>
        <w:rPr>
          <w:lang w:eastAsia="ko-KR"/>
        </w:rPr>
      </w:pPr>
      <w:r w:rsidRPr="0084015E">
        <w:rPr>
          <w:lang w:eastAsia="ko-KR"/>
        </w:rPr>
        <w:t xml:space="preserve">In fact, though, I think </w:t>
      </w:r>
      <w:r w:rsidRPr="0084015E">
        <w:rPr>
          <w:rStyle w:val="11111AAAAStyleUnderline"/>
        </w:rPr>
        <w:t xml:space="preserve">there’s an </w:t>
      </w:r>
      <w:r w:rsidRPr="0084015E">
        <w:rPr>
          <w:rStyle w:val="Emphasis"/>
        </w:rPr>
        <w:t xml:space="preserve">even more </w:t>
      </w:r>
      <w:r w:rsidRPr="0084015E">
        <w:rPr>
          <w:rStyle w:val="Emphasis"/>
          <w:highlight w:val="yellow"/>
        </w:rPr>
        <w:t>important</w:t>
      </w:r>
      <w:r w:rsidRPr="0084015E">
        <w:rPr>
          <w:rStyle w:val="11111AAAAStyleUnderline"/>
          <w:highlight w:val="yellow"/>
        </w:rPr>
        <w:t xml:space="preserve"> reason to be </w:t>
      </w:r>
      <w:r w:rsidRPr="0084015E">
        <w:rPr>
          <w:rStyle w:val="Emphasis"/>
          <w:highlight w:val="yellow"/>
        </w:rPr>
        <w:t>skeptical</w:t>
      </w:r>
      <w:r w:rsidRPr="0084015E">
        <w:rPr>
          <w:rStyle w:val="11111AAAAStyleUnderline"/>
        </w:rPr>
        <w:t xml:space="preserve"> of “polycrisis”: </w:t>
      </w:r>
      <w:r w:rsidRPr="0084015E">
        <w:rPr>
          <w:rStyle w:val="Emphasis"/>
          <w:highlight w:val="yellow"/>
        </w:rPr>
        <w:t>buffer</w:t>
      </w:r>
      <w:r w:rsidRPr="0084015E">
        <w:rPr>
          <w:rStyle w:val="11111AAAAStyleUnderline"/>
        </w:rPr>
        <w:t xml:space="preserve"> mechanism</w:t>
      </w:r>
      <w:r w:rsidRPr="0084015E">
        <w:rPr>
          <w:rStyle w:val="Emphasis"/>
          <w:highlight w:val="yellow"/>
        </w:rPr>
        <w:t>s</w:t>
      </w:r>
      <w:r w:rsidRPr="0084015E">
        <w:rPr>
          <w:rStyle w:val="11111AAAAStyleUnderline"/>
        </w:rPr>
        <w:t xml:space="preserve">. The </w:t>
      </w:r>
      <w:r w:rsidRPr="0084015E">
        <w:rPr>
          <w:rStyle w:val="Emphasis"/>
        </w:rPr>
        <w:t xml:space="preserve">global </w:t>
      </w:r>
      <w:r w:rsidRPr="0084015E">
        <w:rPr>
          <w:rStyle w:val="Emphasis"/>
          <w:highlight w:val="yellow"/>
        </w:rPr>
        <w:t>econ</w:t>
      </w:r>
      <w:r w:rsidRPr="0084015E">
        <w:rPr>
          <w:rStyle w:val="11111AAAAStyleUnderline"/>
        </w:rPr>
        <w:t xml:space="preserve">omy </w:t>
      </w:r>
      <w:r w:rsidRPr="0084015E">
        <w:rPr>
          <w:rStyle w:val="11111AAAAStyleUnderline"/>
          <w:highlight w:val="yellow"/>
        </w:rPr>
        <w:t xml:space="preserve">and </w:t>
      </w:r>
      <w:r w:rsidRPr="0084015E">
        <w:rPr>
          <w:rStyle w:val="Emphasis"/>
        </w:rPr>
        <w:t xml:space="preserve">political </w:t>
      </w:r>
      <w:r w:rsidRPr="0084015E">
        <w:rPr>
          <w:rStyle w:val="Emphasis"/>
          <w:highlight w:val="yellow"/>
        </w:rPr>
        <w:t>system</w:t>
      </w:r>
      <w:r w:rsidRPr="0084015E">
        <w:rPr>
          <w:rStyle w:val="11111AAAAStyleUnderline"/>
          <w:highlight w:val="yellow"/>
        </w:rPr>
        <w:t xml:space="preserve"> are full of </w:t>
      </w:r>
      <w:r w:rsidRPr="0084015E">
        <w:rPr>
          <w:rStyle w:val="Emphasis"/>
          <w:highlight w:val="yellow"/>
        </w:rPr>
        <w:t>mechanisms</w:t>
      </w:r>
      <w:r w:rsidRPr="0084015E">
        <w:rPr>
          <w:rStyle w:val="11111AAAAStyleUnderline"/>
          <w:highlight w:val="yellow"/>
        </w:rPr>
        <w:t xml:space="preserve"> that </w:t>
      </w:r>
      <w:r w:rsidRPr="0084015E">
        <w:rPr>
          <w:rStyle w:val="Emphasis"/>
          <w:highlight w:val="yellow"/>
        </w:rPr>
        <w:t>push</w:t>
      </w:r>
      <w:r w:rsidRPr="0084015E">
        <w:rPr>
          <w:rStyle w:val="Emphasis"/>
        </w:rPr>
        <w:t xml:space="preserve"> back </w:t>
      </w:r>
      <w:r w:rsidRPr="0084015E">
        <w:rPr>
          <w:rStyle w:val="Emphasis"/>
          <w:highlight w:val="yellow"/>
        </w:rPr>
        <w:t>against</w:t>
      </w:r>
      <w:r w:rsidRPr="0084015E">
        <w:rPr>
          <w:rStyle w:val="11111AAAAStyleUnderline"/>
          <w:highlight w:val="yellow"/>
        </w:rPr>
        <w:t xml:space="preserve"> shocks. </w:t>
      </w:r>
      <w:r w:rsidRPr="0084015E">
        <w:rPr>
          <w:rStyle w:val="Emphasis"/>
          <w:highlight w:val="yellow"/>
        </w:rPr>
        <w:t>Supply</w:t>
      </w:r>
      <w:r w:rsidRPr="0084015E">
        <w:rPr>
          <w:rStyle w:val="11111AAAAStyleUnderline"/>
          <w:highlight w:val="yellow"/>
        </w:rPr>
        <w:t>-and-</w:t>
      </w:r>
      <w:r w:rsidRPr="0084015E">
        <w:rPr>
          <w:rStyle w:val="Emphasis"/>
          <w:highlight w:val="yellow"/>
        </w:rPr>
        <w:t>demand</w:t>
      </w:r>
      <w:r w:rsidRPr="0084015E">
        <w:rPr>
          <w:lang w:eastAsia="ko-KR"/>
        </w:rPr>
        <w:t xml:space="preserve"> is a great example — when supply falls, elastic demand cushions the short-term impact on prices (this is a little like Lenz’s Law in physics). </w:t>
      </w:r>
      <w:r w:rsidRPr="0084015E">
        <w:rPr>
          <w:rStyle w:val="Emphasis"/>
        </w:rPr>
        <w:t xml:space="preserve">Political </w:t>
      </w:r>
      <w:r w:rsidRPr="0084015E">
        <w:rPr>
          <w:rStyle w:val="Emphasis"/>
          <w:highlight w:val="yellow"/>
        </w:rPr>
        <w:t>backlashes</w:t>
      </w:r>
      <w:r w:rsidRPr="0084015E">
        <w:rPr>
          <w:lang w:eastAsia="ko-KR"/>
        </w:rPr>
        <w:t xml:space="preserve"> are another mechanism — people don’t like it when you try to deny elections or invade your neighbors, and they get mad and push back. </w:t>
      </w:r>
      <w:r w:rsidRPr="0084015E">
        <w:rPr>
          <w:rStyle w:val="Emphasis"/>
          <w:highlight w:val="yellow"/>
        </w:rPr>
        <w:t>Policy</w:t>
      </w:r>
      <w:r w:rsidRPr="0084015E">
        <w:rPr>
          <w:rStyle w:val="11111AAAAStyleUnderline"/>
        </w:rPr>
        <w:t xml:space="preserve"> responses</w:t>
      </w:r>
      <w:r w:rsidRPr="0084015E">
        <w:rPr>
          <w:lang w:eastAsia="ko-KR"/>
        </w:rPr>
        <w:t xml:space="preserve"> are a third buffer — when central banks see inflation, they restrain it with higher interest rates. </w:t>
      </w:r>
      <w:r w:rsidRPr="0084015E">
        <w:rPr>
          <w:rStyle w:val="11111AAAAStyleUnderline"/>
        </w:rPr>
        <w:t xml:space="preserve">And </w:t>
      </w:r>
      <w:r w:rsidRPr="0084015E">
        <w:rPr>
          <w:rStyle w:val="Emphasis"/>
        </w:rPr>
        <w:t>so on</w:t>
      </w:r>
      <w:r w:rsidRPr="0084015E">
        <w:rPr>
          <w:lang w:eastAsia="ko-KR"/>
        </w:rPr>
        <w:t>.</w:t>
      </w:r>
    </w:p>
    <w:p w14:paraId="25A0449D" w14:textId="77777777" w:rsidR="008A5F3B" w:rsidRPr="0084015E" w:rsidRDefault="008A5F3B" w:rsidP="008A5F3B">
      <w:pPr>
        <w:rPr>
          <w:lang w:eastAsia="ko-KR"/>
        </w:rPr>
      </w:pPr>
      <w:r w:rsidRPr="0084015E">
        <w:rPr>
          <w:lang w:eastAsia="ko-KR"/>
        </w:rPr>
        <w:t xml:space="preserve">The reason this makes a polycrisis less likely is that the </w:t>
      </w:r>
      <w:r w:rsidRPr="0084015E">
        <w:rPr>
          <w:rStyle w:val="Emphasis"/>
          <w:highlight w:val="yellow"/>
        </w:rPr>
        <w:t>buffer</w:t>
      </w:r>
      <w:r w:rsidRPr="0084015E">
        <w:rPr>
          <w:rStyle w:val="11111AAAAStyleUnderline"/>
        </w:rPr>
        <w:t xml:space="preserve"> mechanism</w:t>
      </w:r>
      <w:r w:rsidRPr="0084015E">
        <w:rPr>
          <w:rStyle w:val="Emphasis"/>
          <w:highlight w:val="yellow"/>
        </w:rPr>
        <w:t>s</w:t>
      </w:r>
      <w:r w:rsidRPr="0084015E">
        <w:rPr>
          <w:rStyle w:val="11111AAAAStyleUnderline"/>
        </w:rPr>
        <w:t xml:space="preserve"> often </w:t>
      </w:r>
      <w:r w:rsidRPr="0084015E">
        <w:rPr>
          <w:rStyle w:val="Emphasis"/>
          <w:highlight w:val="yellow"/>
        </w:rPr>
        <w:t>push back</w:t>
      </w:r>
      <w:r w:rsidRPr="0084015E">
        <w:rPr>
          <w:rStyle w:val="11111AAAAStyleUnderline"/>
        </w:rPr>
        <w:t xml:space="preserve"> against problems </w:t>
      </w:r>
      <w:r w:rsidRPr="0084015E">
        <w:rPr>
          <w:rStyle w:val="Emphasis"/>
        </w:rPr>
        <w:t>in addition</w:t>
      </w:r>
      <w:r w:rsidRPr="0084015E">
        <w:rPr>
          <w:rStyle w:val="11111AAAAStyleUnderline"/>
        </w:rPr>
        <w:t xml:space="preserve"> to the ones they were designed to push back against</w:t>
      </w:r>
      <w:r w:rsidRPr="0084015E">
        <w:rPr>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075001F" w14:textId="77777777" w:rsidR="008A5F3B" w:rsidRPr="0084015E" w:rsidRDefault="008A5F3B" w:rsidP="008A5F3B">
      <w:pPr>
        <w:rPr>
          <w:lang w:eastAsia="ko-KR"/>
        </w:rPr>
      </w:pPr>
      <w:r w:rsidRPr="0084015E">
        <w:rPr>
          <w:lang w:eastAsia="ko-KR"/>
        </w:rPr>
        <w:t xml:space="preserve">In other words, sometimes </w:t>
      </w:r>
      <w:r w:rsidRPr="0084015E">
        <w:rPr>
          <w:rStyle w:val="11111AAAAStyleUnderline"/>
          <w:highlight w:val="yellow"/>
        </w:rPr>
        <w:t>instead of</w:t>
      </w:r>
      <w:r w:rsidRPr="0084015E">
        <w:rPr>
          <w:rStyle w:val="11111AAAAStyleUnderline"/>
        </w:rPr>
        <w:t xml:space="preserve"> a </w:t>
      </w:r>
      <w:r w:rsidRPr="0084015E">
        <w:rPr>
          <w:rStyle w:val="11111AAAAStyleUnderline"/>
          <w:highlight w:val="yellow"/>
        </w:rPr>
        <w:t>polycrisis we get</w:t>
      </w:r>
      <w:r w:rsidRPr="0084015E">
        <w:rPr>
          <w:rStyle w:val="11111AAAAStyleUnderline"/>
        </w:rPr>
        <w:t xml:space="preserve"> a </w:t>
      </w:r>
      <w:r w:rsidRPr="0084015E">
        <w:rPr>
          <w:rStyle w:val="Emphasis"/>
          <w:highlight w:val="yellow"/>
        </w:rPr>
        <w:t>polysolution</w:t>
      </w:r>
      <w:r w:rsidRPr="0084015E">
        <w:rPr>
          <w:lang w:eastAsia="ko-KR"/>
        </w:rPr>
        <w:t>.</w:t>
      </w:r>
    </w:p>
    <w:p w14:paraId="73926ADE" w14:textId="77777777" w:rsidR="008A5F3B" w:rsidRPr="0084015E" w:rsidRDefault="008A5F3B" w:rsidP="008A5F3B">
      <w:pPr>
        <w:rPr>
          <w:lang w:eastAsia="ko-KR"/>
        </w:rPr>
      </w:pPr>
      <w:r w:rsidRPr="0084015E">
        <w:rPr>
          <w:lang w:eastAsia="ko-KR"/>
        </w:rPr>
        <w:t>&lt;&lt;TEXT CONDENSED, NONE OMITTED&gt;&gt;</w:t>
      </w:r>
    </w:p>
    <w:p w14:paraId="531ABD09" w14:textId="77777777" w:rsidR="008A5F3B" w:rsidRPr="0084015E" w:rsidRDefault="008A5F3B" w:rsidP="008A5F3B">
      <w:pPr>
        <w:rPr>
          <w:sz w:val="12"/>
          <w:szCs w:val="18"/>
          <w:lang w:eastAsia="ko-KR"/>
        </w:rPr>
      </w:pPr>
      <w:r w:rsidRPr="0084015E">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43D2DBCF" w14:textId="77777777" w:rsidR="008A5F3B" w:rsidRPr="0084015E" w:rsidRDefault="008A5F3B" w:rsidP="008A5F3B">
      <w:pPr>
        <w:rPr>
          <w:lang w:eastAsia="ko-KR"/>
        </w:rPr>
      </w:pPr>
      <w:r w:rsidRPr="0084015E">
        <w:rPr>
          <w:lang w:eastAsia="ko-KR"/>
        </w:rPr>
        <w:t>&lt;&lt;PARAGRAPH BREAKS RESUME&gt;&gt;</w:t>
      </w:r>
    </w:p>
    <w:p w14:paraId="0B47705D" w14:textId="77777777" w:rsidR="008A5F3B" w:rsidRPr="0084015E" w:rsidRDefault="008A5F3B" w:rsidP="008A5F3B">
      <w:pPr>
        <w:rPr>
          <w:lang w:eastAsia="ko-KR"/>
        </w:rPr>
      </w:pPr>
      <w:r w:rsidRPr="0084015E">
        <w:rPr>
          <w:lang w:eastAsia="ko-KR"/>
        </w:rPr>
        <w:t xml:space="preserve">In other words, I look out in the world and I </w:t>
      </w:r>
      <w:r w:rsidRPr="0084015E">
        <w:rPr>
          <w:rStyle w:val="11111AAAAStyleUnderline"/>
          <w:highlight w:val="yellow"/>
        </w:rPr>
        <w:t xml:space="preserve">don’t </w:t>
      </w:r>
      <w:r w:rsidRPr="0084015E">
        <w:rPr>
          <w:rStyle w:val="Emphasis"/>
          <w:highlight w:val="yellow"/>
        </w:rPr>
        <w:t>see</w:t>
      </w:r>
      <w:r w:rsidRPr="0084015E">
        <w:rPr>
          <w:rStyle w:val="11111AAAAStyleUnderline"/>
        </w:rPr>
        <w:t xml:space="preserve"> a </w:t>
      </w:r>
      <w:r w:rsidRPr="0084015E">
        <w:rPr>
          <w:rStyle w:val="11111AAAAStyleUnderline"/>
          <w:highlight w:val="yellow"/>
        </w:rPr>
        <w:t>polycrisis</w:t>
      </w:r>
      <w:r w:rsidRPr="0084015E">
        <w:rPr>
          <w:rStyle w:val="11111AAAAStyleUnderline"/>
        </w:rPr>
        <w:t xml:space="preserve">; I </w:t>
      </w:r>
      <w:r w:rsidRPr="0084015E">
        <w:rPr>
          <w:rStyle w:val="11111AAAAStyleUnderline"/>
          <w:highlight w:val="yellow"/>
        </w:rPr>
        <w:t>see</w:t>
      </w:r>
      <w:r w:rsidRPr="0084015E">
        <w:rPr>
          <w:rStyle w:val="11111AAAAStyleUnderline"/>
        </w:rPr>
        <w:t xml:space="preserve"> an </w:t>
      </w:r>
      <w:r w:rsidRPr="0084015E">
        <w:rPr>
          <w:rStyle w:val="Emphasis"/>
          <w:highlight w:val="yellow"/>
        </w:rPr>
        <w:t>emerging</w:t>
      </w:r>
      <w:r w:rsidRPr="0084015E">
        <w:rPr>
          <w:rStyle w:val="11111AAAAStyleUnderline"/>
          <w:highlight w:val="yellow"/>
        </w:rPr>
        <w:t xml:space="preserve"> polysolution</w:t>
      </w:r>
      <w:r w:rsidRPr="0084015E">
        <w:rPr>
          <w:rStyle w:val="11111AAAAStyleUnderline"/>
        </w:rPr>
        <w:t xml:space="preserve">. The </w:t>
      </w:r>
      <w:r w:rsidRPr="0084015E">
        <w:rPr>
          <w:rStyle w:val="Emphasis"/>
        </w:rPr>
        <w:t>looming</w:t>
      </w:r>
      <w:r w:rsidRPr="0084015E">
        <w:rPr>
          <w:rStyle w:val="11111AAAAStyleUnderline"/>
        </w:rPr>
        <w:t xml:space="preserve"> threats</w:t>
      </w:r>
      <w:r w:rsidRPr="0084015E">
        <w:rPr>
          <w:lang w:eastAsia="ko-KR"/>
        </w:rPr>
        <w:t xml:space="preserve"> of climate change and authoritarian revanchism, combined with the shocks of Covid and inflation, have </w:t>
      </w:r>
      <w:r w:rsidRPr="0084015E">
        <w:rPr>
          <w:rStyle w:val="Emphasis"/>
          <w:highlight w:val="yellow"/>
        </w:rPr>
        <w:t>stirred</w:t>
      </w:r>
      <w:r w:rsidRPr="0084015E">
        <w:rPr>
          <w:rStyle w:val="11111AAAAStyleUnderline"/>
          <w:highlight w:val="yellow"/>
        </w:rPr>
        <w:t xml:space="preserve"> both </w:t>
      </w:r>
      <w:r w:rsidRPr="0084015E">
        <w:rPr>
          <w:rStyle w:val="Emphasis"/>
          <w:highlight w:val="yellow"/>
        </w:rPr>
        <w:t>policy</w:t>
      </w:r>
      <w:r w:rsidRPr="0084015E">
        <w:rPr>
          <w:rStyle w:val="Emphasis"/>
        </w:rPr>
        <w:t>makers</w:t>
      </w:r>
      <w:r w:rsidRPr="0084015E">
        <w:rPr>
          <w:rStyle w:val="11111AAAAStyleUnderline"/>
        </w:rPr>
        <w:t xml:space="preserve"> </w:t>
      </w:r>
      <w:r w:rsidRPr="0084015E">
        <w:rPr>
          <w:rStyle w:val="11111AAAAStyleUnderline"/>
          <w:highlight w:val="yellow"/>
        </w:rPr>
        <w:t xml:space="preserve">and </w:t>
      </w:r>
      <w:r w:rsidRPr="0084015E">
        <w:rPr>
          <w:rStyle w:val="Emphasis"/>
          <w:highlight w:val="yellow"/>
        </w:rPr>
        <w:t>businesses</w:t>
      </w:r>
      <w:r w:rsidRPr="0084015E">
        <w:rPr>
          <w:rStyle w:val="11111AAAAStyleUnderline"/>
          <w:highlight w:val="yellow"/>
        </w:rPr>
        <w:t xml:space="preserve"> to </w:t>
      </w:r>
      <w:r w:rsidRPr="0084015E">
        <w:rPr>
          <w:rStyle w:val="Emphasis"/>
          <w:highlight w:val="yellow"/>
        </w:rPr>
        <w:t>act</w:t>
      </w:r>
      <w:r w:rsidRPr="0084015E">
        <w:rPr>
          <w:rStyle w:val="11111AAAAStyleUnderline"/>
        </w:rPr>
        <w:t>ion. And</w:t>
      </w:r>
      <w:r w:rsidRPr="0084015E">
        <w:rPr>
          <w:lang w:eastAsia="ko-KR"/>
        </w:rPr>
        <w:t xml:space="preserve"> many of </w:t>
      </w:r>
      <w:r w:rsidRPr="0084015E">
        <w:rPr>
          <w:rStyle w:val="11111AAAAStyleUnderline"/>
        </w:rPr>
        <w:t xml:space="preserve">those actions will end up </w:t>
      </w:r>
      <w:r w:rsidRPr="0084015E">
        <w:rPr>
          <w:rStyle w:val="Emphasis"/>
          <w:highlight w:val="yellow"/>
        </w:rPr>
        <w:t>addressing multiple</w:t>
      </w:r>
      <w:r w:rsidRPr="0084015E">
        <w:rPr>
          <w:rStyle w:val="11111AAAAStyleUnderline"/>
          <w:highlight w:val="yellow"/>
        </w:rPr>
        <w:t xml:space="preserve"> crises</w:t>
      </w:r>
      <w:r w:rsidRPr="0084015E">
        <w:rPr>
          <w:rStyle w:val="11111AAAAStyleUnderline"/>
        </w:rPr>
        <w:t xml:space="preserve"> rather than just one</w:t>
      </w:r>
      <w:r w:rsidRPr="0084015E">
        <w:rPr>
          <w:lang w:eastAsia="ko-KR"/>
        </w:rPr>
        <w:t>. Nor am I alone in my feeling that the narrative of the world suddenly seems to be improving:</w:t>
      </w:r>
    </w:p>
    <w:p w14:paraId="4EAE634C" w14:textId="77777777" w:rsidR="008A5F3B" w:rsidRDefault="008A5F3B" w:rsidP="008A5F3B"/>
    <w:p w14:paraId="13242757" w14:textId="77777777" w:rsidR="008A5F3B" w:rsidRPr="00F711F5" w:rsidRDefault="008A5F3B" w:rsidP="008A5F3B"/>
    <w:p w14:paraId="6D05E814" w14:textId="77777777" w:rsidR="008A5F3B" w:rsidRPr="00F73B8E" w:rsidRDefault="008A5F3B" w:rsidP="008A5F3B">
      <w:pPr>
        <w:pStyle w:val="Heading4"/>
      </w:pPr>
      <w:r w:rsidRPr="00F73B8E">
        <w:t>So incredibly fake OR the amount of crisis already happening make every impact inevitable</w:t>
      </w:r>
    </w:p>
    <w:p w14:paraId="16A53F4E" w14:textId="77777777" w:rsidR="008A5F3B" w:rsidRPr="00F711F5" w:rsidRDefault="008A5F3B" w:rsidP="008A5F3B">
      <w:r w:rsidRPr="00F711F5">
        <w:rPr>
          <w:rStyle w:val="Style13ptBold"/>
        </w:rPr>
        <w:t>Benn 23</w:t>
      </w:r>
      <w:r w:rsidRPr="00F711F5">
        <w:t xml:space="preserve"> (Engelsberg ideas is a deputy editor of Engelsberg Ideas. He writes regularly on politics, culture, and current affairs. His work has featured in The Times, The Spectator, The Independent, Reaction, and CapX. He hosts EI Talks... and leads the Engelsberg Ideas podcast channel.; 9-5-2023; "Polycrisis? What polycrisis?"; ; doα: 9-14-2025) https://engelsbergideas.com/notebook/polycrisis-what-polycrisis/</w:t>
      </w:r>
    </w:p>
    <w:p w14:paraId="5C7A4683" w14:textId="77777777" w:rsidR="008A5F3B" w:rsidRPr="00F711F5" w:rsidRDefault="008A5F3B" w:rsidP="008A5F3B"/>
    <w:p w14:paraId="59EFEBC0" w14:textId="77777777" w:rsidR="008A5F3B" w:rsidRPr="00A70B99" w:rsidRDefault="008A5F3B" w:rsidP="008A5F3B">
      <w:pPr>
        <w:rPr>
          <w:rStyle w:val="11111AAAAStyleUnderline"/>
        </w:rPr>
      </w:pPr>
      <w:r w:rsidRPr="00A70B99">
        <w:rPr>
          <w:rStyle w:val="Emphasis"/>
        </w:rPr>
        <w:t>Polycrisis</w:t>
      </w:r>
      <w:r w:rsidRPr="00F711F5">
        <w:t xml:space="preserve"> is the word of </w:t>
      </w:r>
      <w:r w:rsidRPr="00A70B99">
        <w:rPr>
          <w:rStyle w:val="11111AAAAStyleUnderline"/>
          <w:highlight w:val="yellow"/>
        </w:rPr>
        <w:t>the</w:t>
      </w:r>
      <w:r w:rsidRPr="00F711F5">
        <w:t xml:space="preserve"> moment. But how much does this </w:t>
      </w:r>
      <w:r w:rsidRPr="00A70B99">
        <w:rPr>
          <w:rStyle w:val="11111AAAAStyleUnderline"/>
          <w:highlight w:val="yellow"/>
        </w:rPr>
        <w:t>sense of so many catastrophes</w:t>
      </w:r>
      <w:r w:rsidRPr="00A70B99">
        <w:rPr>
          <w:rStyle w:val="11111AAAAStyleUnderline"/>
        </w:rPr>
        <w:t xml:space="preserve"> happening all at once </w:t>
      </w:r>
      <w:r w:rsidRPr="00A70B99">
        <w:rPr>
          <w:rStyle w:val="11111AAAAStyleUnderline"/>
          <w:highlight w:val="yellow"/>
        </w:rPr>
        <w:t xml:space="preserve">depend on the </w:t>
      </w:r>
      <w:r w:rsidRPr="00A70B99">
        <w:rPr>
          <w:rStyle w:val="Emphasis"/>
          <w:highlight w:val="yellow"/>
        </w:rPr>
        <w:t>distorting dynamics</w:t>
      </w:r>
      <w:r w:rsidRPr="00A70B99">
        <w:rPr>
          <w:rStyle w:val="11111AAAAStyleUnderline"/>
          <w:highlight w:val="yellow"/>
        </w:rPr>
        <w:t xml:space="preserve"> of</w:t>
      </w:r>
      <w:r w:rsidRPr="00A70B99">
        <w:rPr>
          <w:rStyle w:val="11111AAAAStyleUnderline"/>
        </w:rPr>
        <w:t xml:space="preserve"> social </w:t>
      </w:r>
      <w:r w:rsidRPr="00A70B99">
        <w:rPr>
          <w:rStyle w:val="Emphasis"/>
          <w:highlight w:val="yellow"/>
        </w:rPr>
        <w:t>media</w:t>
      </w:r>
      <w:r w:rsidRPr="00A70B99">
        <w:t>?</w:t>
      </w:r>
    </w:p>
    <w:p w14:paraId="64340E9F" w14:textId="77777777" w:rsidR="008A5F3B" w:rsidRPr="00A70B99" w:rsidRDefault="008A5F3B" w:rsidP="008A5F3B">
      <w:pPr>
        <w:rPr>
          <w:rStyle w:val="11111AAAAStyleUnderline"/>
        </w:rPr>
      </w:pPr>
      <w:r w:rsidRPr="00F711F5">
        <w:t xml:space="preserve">We are, explained the historian Adam Tooze in an editorial for the Financial Times late last year, in an era of ‘polycrisis’. ‘The shocks are disparate,’ he wrote, ‘but they interact so that the whole is even more overwhelming than the sum of the parts.’ At times of </w:t>
      </w:r>
      <w:r w:rsidRPr="00A70B99">
        <w:rPr>
          <w:rStyle w:val="11111AAAAStyleUnderline"/>
          <w:highlight w:val="yellow"/>
        </w:rPr>
        <w:t>polycrisis</w:t>
      </w:r>
      <w:r w:rsidRPr="00A70B99">
        <w:rPr>
          <w:rStyle w:val="11111AAAAStyleUnderline"/>
        </w:rPr>
        <w:t xml:space="preserve">, he suggests, ‘one feels as if one is losing one’s sense of reality’. In such a world, there is </w:t>
      </w:r>
      <w:r w:rsidRPr="00A70B99">
        <w:rPr>
          <w:rStyle w:val="11111AAAAStyleUnderline"/>
          <w:highlight w:val="yellow"/>
        </w:rPr>
        <w:t>no single source</w:t>
      </w:r>
      <w:r w:rsidRPr="00A70B99">
        <w:rPr>
          <w:rStyle w:val="11111AAAAStyleUnderline"/>
        </w:rPr>
        <w:t xml:space="preserve"> of tension, but many; </w:t>
      </w:r>
      <w:r w:rsidRPr="00A70B99">
        <w:rPr>
          <w:rStyle w:val="11111AAAAStyleUnderline"/>
          <w:highlight w:val="yellow"/>
        </w:rPr>
        <w:t>no one definitive issue</w:t>
      </w:r>
      <w:r w:rsidRPr="00F711F5">
        <w:t xml:space="preserve"> – say the problem of monetary order – but many. Polycrisis is such a wicked problem because it reflects, Tooze tells us, ‘underlying trends’. Therefore, contemporary attempts to cope with the polycrisis, such as ‘</w:t>
      </w:r>
      <w:r w:rsidRPr="00A70B99">
        <w:rPr>
          <w:rStyle w:val="11111AAAAStyleUnderline"/>
        </w:rPr>
        <w:t>technological fixes’, only store up more tension for the future. It is, as he puts it, ‘a tightrope walk with no end’.</w:t>
      </w:r>
    </w:p>
    <w:p w14:paraId="3C21DCDA" w14:textId="77777777" w:rsidR="008A5F3B" w:rsidRPr="00F711F5" w:rsidRDefault="008A5F3B" w:rsidP="008A5F3B">
      <w:r w:rsidRPr="00F711F5">
        <w:t xml:space="preserve">The </w:t>
      </w:r>
      <w:r w:rsidRPr="00A70B99">
        <w:rPr>
          <w:rStyle w:val="11111AAAAStyleUnderline"/>
          <w:highlight w:val="yellow"/>
        </w:rPr>
        <w:t>desire by academics</w:t>
      </w:r>
      <w:r w:rsidRPr="00A70B99">
        <w:rPr>
          <w:rStyle w:val="11111AAAAStyleUnderline"/>
        </w:rPr>
        <w:t xml:space="preserve"> and journalists </w:t>
      </w:r>
      <w:r w:rsidRPr="00A70B99">
        <w:rPr>
          <w:rStyle w:val="11111AAAAStyleUnderline"/>
          <w:highlight w:val="yellow"/>
        </w:rPr>
        <w:t>to ‘</w:t>
      </w:r>
      <w:r w:rsidRPr="00A70B99">
        <w:rPr>
          <w:rStyle w:val="Emphasis"/>
          <w:highlight w:val="yellow"/>
        </w:rPr>
        <w:t>coin a phrase’</w:t>
      </w:r>
      <w:r w:rsidRPr="00A70B99">
        <w:rPr>
          <w:rStyle w:val="11111AAAAStyleUnderline"/>
        </w:rPr>
        <w:t xml:space="preserve"> or at least to popularise one</w:t>
      </w:r>
      <w:r w:rsidRPr="00F711F5">
        <w:t>, as Adam Tooze has done (polycrisis was invented by a French economist in the 1970s), is understandable: it is a way of setting the terms for future debates. How many undergraduate essays still begin with an invocation (either negative or positive) of Herbert Butterfield’s Whig Interpretation of History, Fukuyama’s End of History, Eric Hobsbawm’s Long Nineteenth Century and Short Twentieth Century?</w:t>
      </w:r>
    </w:p>
    <w:p w14:paraId="7A227108" w14:textId="77777777" w:rsidR="008A5F3B" w:rsidRPr="00A70B99" w:rsidRDefault="008A5F3B" w:rsidP="008A5F3B">
      <w:pPr>
        <w:rPr>
          <w:rStyle w:val="11111AAAAStyleUnderline"/>
        </w:rPr>
      </w:pPr>
      <w:r w:rsidRPr="00F711F5">
        <w:t xml:space="preserve">In 2010, Niall Ferguson and Ted Forstmann, writing in the Wall Street Journal, called on policymakers on both sides of the Atlantic to recognise that they were facing a ‘trilemma’, in which, unlike in a dilemma, ‘there are three things to choose from and you can have just two’. ‘We can choose any two of the following,’ they continue: ‘1) efficient capital markets, 2) no bailouts to big banks and 3) a depression-free economy.’ ‘Trilemma’ didn’t really seem to catch on beyond the imagination of a few newspaper columnists. Many are called; few are chosen. But ‘polycrisis’ may be here to stay. The Diplomatic Editor of The Times, Roger Boyes, last week called </w:t>
      </w:r>
      <w:r w:rsidRPr="00A70B99">
        <w:rPr>
          <w:rStyle w:val="Emphasis"/>
        </w:rPr>
        <w:t>‘</w:t>
      </w:r>
      <w:r w:rsidRPr="00A70B99">
        <w:rPr>
          <w:rStyle w:val="11111AAAAStyleUnderline"/>
          <w:highlight w:val="yellow"/>
        </w:rPr>
        <w:t>polycrisis’</w:t>
      </w:r>
      <w:r w:rsidRPr="00A70B99">
        <w:rPr>
          <w:rStyle w:val="11111AAAAStyleUnderline"/>
        </w:rPr>
        <w:t xml:space="preserve"> t</w:t>
      </w:r>
      <w:r w:rsidRPr="00A70B99">
        <w:rPr>
          <w:rStyle w:val="11111AAAAStyleUnderline"/>
          <w:highlight w:val="yellow"/>
        </w:rPr>
        <w:t>he ‘</w:t>
      </w:r>
      <w:r w:rsidRPr="00A70B99">
        <w:rPr>
          <w:rStyle w:val="Emphasis"/>
          <w:highlight w:val="yellow"/>
        </w:rPr>
        <w:t>buzzword</w:t>
      </w:r>
      <w:r w:rsidRPr="00A70B99">
        <w:rPr>
          <w:rStyle w:val="11111AAAAStyleUnderline"/>
          <w:highlight w:val="yellow"/>
        </w:rPr>
        <w:t xml:space="preserve"> of 2023</w:t>
      </w:r>
      <w:r w:rsidRPr="00A70B99">
        <w:rPr>
          <w:rStyle w:val="11111AAAAStyleUnderline"/>
        </w:rPr>
        <w:t>’. According to a senior intelligence official in the British government quoted by Boyes: ‘</w:t>
      </w:r>
      <w:r w:rsidRPr="00A70B99">
        <w:rPr>
          <w:rStyle w:val="11111AAAAStyleUnderline"/>
          <w:highlight w:val="yellow"/>
        </w:rPr>
        <w:t xml:space="preserve">It’s </w:t>
      </w:r>
      <w:r w:rsidRPr="00A70B99">
        <w:rPr>
          <w:rStyle w:val="Emphasis"/>
          <w:highlight w:val="yellow"/>
        </w:rPr>
        <w:t>a world of polycrisis</w:t>
      </w:r>
      <w:r w:rsidRPr="00A70B99">
        <w:rPr>
          <w:rStyle w:val="11111AAAAStyleUnderline"/>
        </w:rPr>
        <w:t xml:space="preserve">. </w:t>
      </w:r>
      <w:r w:rsidRPr="00A70B99">
        <w:rPr>
          <w:rStyle w:val="11111AAAAStyleUnderline"/>
          <w:highlight w:val="yellow"/>
        </w:rPr>
        <w:t>We’ve</w:t>
      </w:r>
      <w:r w:rsidRPr="00A70B99">
        <w:rPr>
          <w:rStyle w:val="11111AAAAStyleUnderline"/>
        </w:rPr>
        <w:t xml:space="preserve"> just </w:t>
      </w:r>
      <w:r w:rsidRPr="00A70B99">
        <w:rPr>
          <w:rStyle w:val="11111AAAAStyleUnderline"/>
          <w:highlight w:val="yellow"/>
        </w:rPr>
        <w:t>got to get used to it.’</w:t>
      </w:r>
    </w:p>
    <w:p w14:paraId="165737F2" w14:textId="77777777" w:rsidR="008A5F3B" w:rsidRPr="00F711F5" w:rsidRDefault="008A5F3B" w:rsidP="008A5F3B">
      <w:r w:rsidRPr="00F711F5">
        <w:t>Sometimes what we choose to call an historical period really matters. Few refer to the period following the fall of the Roman Empire as ‘the Dark Ages’ anymore, preferring the more neutral ‘Late Antiquity’. What are the alternatives to ‘polycrisis’? The triune of modernity, late-modernity, high- and post- ‘moderns’ has seen a marked falling off in frequency in books published in the last twenty years, according to Google’s Ngram Viewer. ‘Post-modern’ peaked in the year 2000 along with ‘high-‘, while ‘late-‘ became briefly fashionable in the years after the 2008 Financial Crisis before going into decline. The appetite for ‘Modernity’ remains resilient, but we tend to use it in the extremely general manner first suggested by the French poet Charles Baudelaire in 1863: ‘Modernity is the transient, the fleeting, the contingent.’</w:t>
      </w:r>
    </w:p>
    <w:p w14:paraId="2B09F217" w14:textId="77777777" w:rsidR="008A5F3B" w:rsidRPr="00F711F5" w:rsidRDefault="008A5F3B" w:rsidP="008A5F3B">
      <w:r w:rsidRPr="00F711F5">
        <w:t>‘Multipolar world’ is a likelier competitor: since it first appeared in general usage in the 1960s, it has risen steadily through the usage ranks year on year, albeit with a brief hiatus in the late eighties and nineties. The term has acquired special prominence of late. It is the Russian Foreign Minister Sergei Lavrov’s go-to cliché on the world stage and, unsurprisingly, the term is a fixture in Russian strategic planning documents and policy patter (illustrating that Russian academics are just as prone to jargonising as Western military theorists). The term is less an accurate description of a world in which, yes, China has acquired economic and diplomatic clout, than an aspiration to shape anew an international order still dominated and shaped by American power: on the absolute measure of prestige and might, in energy politics and financial influence, the US remains very strong. The dollar reigns supreme as the world’s reserve currency, and the US has joined Russia and Saudi Arabia as an energy superpower. This indispensable power has emerged from each crisis point of the twenty-first century with its fortunes reconstituted and its spirit revived, much wealthier than its close allies and dominant in its near-abroad.</w:t>
      </w:r>
    </w:p>
    <w:p w14:paraId="37993885" w14:textId="77777777" w:rsidR="008A5F3B" w:rsidRPr="00F711F5" w:rsidRDefault="008A5F3B" w:rsidP="008A5F3B">
      <w:r w:rsidRPr="00A70B99">
        <w:rPr>
          <w:rStyle w:val="11111AAAAStyleUnderline"/>
          <w:highlight w:val="yellow"/>
        </w:rPr>
        <w:t xml:space="preserve">Polycrisis is </w:t>
      </w:r>
      <w:r w:rsidRPr="00A70B99">
        <w:rPr>
          <w:rStyle w:val="Emphasis"/>
          <w:highlight w:val="yellow"/>
        </w:rPr>
        <w:t>unsatisfying</w:t>
      </w:r>
      <w:r w:rsidRPr="00A70B99">
        <w:rPr>
          <w:rStyle w:val="11111AAAAStyleUnderline"/>
        </w:rPr>
        <w:t xml:space="preserve"> for reasons that have to do with technology.</w:t>
      </w:r>
      <w:r w:rsidRPr="00F711F5">
        <w:t xml:space="preserve"> Tooze’s definition of ‘polycrisis’ is rather </w:t>
      </w:r>
      <w:r w:rsidRPr="00A70B99">
        <w:rPr>
          <w:rStyle w:val="11111AAAAStyleUnderline"/>
          <w:highlight w:val="yellow"/>
        </w:rPr>
        <w:t>too easily associated with</w:t>
      </w:r>
      <w:r w:rsidRPr="00A70B99">
        <w:rPr>
          <w:rStyle w:val="11111AAAAStyleUnderline"/>
        </w:rPr>
        <w:t xml:space="preserve"> </w:t>
      </w:r>
      <w:r w:rsidRPr="00A70B99">
        <w:rPr>
          <w:rStyle w:val="Emphasis"/>
          <w:highlight w:val="yellow"/>
        </w:rPr>
        <w:t>tech-induced whizzy brain</w:t>
      </w:r>
      <w:r w:rsidRPr="00A70B99">
        <w:rPr>
          <w:rStyle w:val="11111AAAAStyleUnderline"/>
        </w:rPr>
        <w:t>.</w:t>
      </w:r>
      <w:r w:rsidRPr="00F711F5">
        <w:t xml:space="preserve"> ‘Pandemic, drought, floods, mega storms and wildfires, threats of a third world war – how rapidly </w:t>
      </w:r>
      <w:r w:rsidRPr="00A70B99">
        <w:rPr>
          <w:rStyle w:val="11111AAAAStyleUnderline"/>
          <w:highlight w:val="yellow"/>
        </w:rPr>
        <w:t>we</w:t>
      </w:r>
      <w:r w:rsidRPr="00A70B99">
        <w:rPr>
          <w:rStyle w:val="11111AAAAStyleUnderline"/>
        </w:rPr>
        <w:t xml:space="preserve"> have </w:t>
      </w:r>
      <w:r w:rsidRPr="00A70B99">
        <w:rPr>
          <w:rStyle w:val="11111AAAAStyleUnderline"/>
          <w:highlight w:val="yellow"/>
        </w:rPr>
        <w:t xml:space="preserve">become </w:t>
      </w:r>
      <w:r w:rsidRPr="00A70B99">
        <w:rPr>
          <w:rStyle w:val="Emphasis"/>
          <w:highlight w:val="yellow"/>
        </w:rPr>
        <w:t>inured</w:t>
      </w:r>
      <w:r w:rsidRPr="00A70B99">
        <w:rPr>
          <w:rStyle w:val="11111AAAAStyleUnderline"/>
          <w:highlight w:val="yellow"/>
        </w:rPr>
        <w:t xml:space="preserve"> to the </w:t>
      </w:r>
      <w:r w:rsidRPr="00A70B99">
        <w:rPr>
          <w:rStyle w:val="Emphasis"/>
          <w:highlight w:val="yellow"/>
        </w:rPr>
        <w:t>list of shocks</w:t>
      </w:r>
      <w:r w:rsidRPr="00F711F5">
        <w:t xml:space="preserve">,’ writes Tooze. To look at a social media feed is indeed to be repeatedly and viscerally exposed to shock after shock after shock. </w:t>
      </w:r>
      <w:r w:rsidRPr="00A70B99">
        <w:rPr>
          <w:rStyle w:val="11111AAAAStyleUnderline"/>
          <w:highlight w:val="yellow"/>
        </w:rPr>
        <w:t>Modern tech</w:t>
      </w:r>
      <w:r w:rsidRPr="00A70B99">
        <w:rPr>
          <w:rStyle w:val="11111AAAAStyleUnderline"/>
        </w:rPr>
        <w:t xml:space="preserve">nology </w:t>
      </w:r>
      <w:r w:rsidRPr="00A70B99">
        <w:rPr>
          <w:rStyle w:val="11111AAAAStyleUnderline"/>
          <w:highlight w:val="yellow"/>
        </w:rPr>
        <w:t>create</w:t>
      </w:r>
      <w:r w:rsidRPr="00A70B99">
        <w:rPr>
          <w:rStyle w:val="11111AAAAStyleUnderline"/>
        </w:rPr>
        <w:t xml:space="preserve">s the effect of </w:t>
      </w:r>
      <w:r w:rsidRPr="00A70B99">
        <w:rPr>
          <w:rStyle w:val="Emphasis"/>
          <w:highlight w:val="yellow"/>
        </w:rPr>
        <w:t>confusion</w:t>
      </w:r>
      <w:r w:rsidRPr="00A70B99">
        <w:rPr>
          <w:rStyle w:val="11111AAAAStyleUnderline"/>
          <w:highlight w:val="yellow"/>
        </w:rPr>
        <w:t xml:space="preserve"> in our already </w:t>
      </w:r>
      <w:r w:rsidRPr="00A70B99">
        <w:rPr>
          <w:rStyle w:val="Emphasis"/>
          <w:highlight w:val="yellow"/>
        </w:rPr>
        <w:t>over-stimulated</w:t>
      </w:r>
      <w:r w:rsidRPr="00A70B99">
        <w:rPr>
          <w:rStyle w:val="11111AAAAStyleUnderline"/>
        </w:rPr>
        <w:t xml:space="preserve">, over-worked </w:t>
      </w:r>
      <w:r w:rsidRPr="00A70B99">
        <w:rPr>
          <w:rStyle w:val="11111AAAAStyleUnderline"/>
          <w:highlight w:val="yellow"/>
        </w:rPr>
        <w:t>brains.</w:t>
      </w:r>
      <w:r w:rsidRPr="00A70B99">
        <w:rPr>
          <w:rStyle w:val="11111AAAAStyleUnderline"/>
        </w:rPr>
        <w:t xml:space="preserve"> </w:t>
      </w:r>
      <w:r w:rsidRPr="00F711F5">
        <w:t>It also has a secondary effect</w:t>
      </w:r>
      <w:r w:rsidRPr="00A70B99">
        <w:rPr>
          <w:rStyle w:val="11111AAAAStyleUnderline"/>
        </w:rPr>
        <w:t xml:space="preserve">: </w:t>
      </w:r>
      <w:r w:rsidRPr="00A70B99">
        <w:rPr>
          <w:rStyle w:val="Emphasis"/>
          <w:highlight w:val="yellow"/>
        </w:rPr>
        <w:t>interconnections</w:t>
      </w:r>
      <w:r w:rsidRPr="00A70B99">
        <w:rPr>
          <w:rStyle w:val="11111AAAAStyleUnderline"/>
          <w:highlight w:val="yellow"/>
        </w:rPr>
        <w:t xml:space="preserve"> between </w:t>
      </w:r>
      <w:r w:rsidRPr="00A70B99">
        <w:rPr>
          <w:rStyle w:val="Emphasis"/>
          <w:highlight w:val="yellow"/>
        </w:rPr>
        <w:t>disparate events</w:t>
      </w:r>
      <w:r w:rsidRPr="00A70B99">
        <w:rPr>
          <w:rStyle w:val="11111AAAAStyleUnderline"/>
          <w:highlight w:val="yellow"/>
        </w:rPr>
        <w:t xml:space="preserve"> where </w:t>
      </w:r>
      <w:r w:rsidRPr="00A70B99">
        <w:rPr>
          <w:rStyle w:val="Emphasis"/>
          <w:highlight w:val="yellow"/>
        </w:rPr>
        <w:t>none</w:t>
      </w:r>
      <w:r w:rsidRPr="00A70B99">
        <w:rPr>
          <w:rStyle w:val="11111AAAAStyleUnderline"/>
        </w:rPr>
        <w:t xml:space="preserve"> may really </w:t>
      </w:r>
      <w:r w:rsidRPr="00A70B99">
        <w:rPr>
          <w:rStyle w:val="Emphasis"/>
          <w:highlight w:val="yellow"/>
        </w:rPr>
        <w:t>exist</w:t>
      </w:r>
      <w:r w:rsidRPr="00A70B99">
        <w:rPr>
          <w:rStyle w:val="11111AAAAStyleUnderline"/>
          <w:highlight w:val="yellow"/>
        </w:rPr>
        <w:t xml:space="preserve"> seem</w:t>
      </w:r>
      <w:r w:rsidRPr="00A70B99">
        <w:rPr>
          <w:rStyle w:val="11111AAAAStyleUnderline"/>
        </w:rPr>
        <w:t xml:space="preserve"> suddenly </w:t>
      </w:r>
      <w:r w:rsidRPr="00A70B99">
        <w:rPr>
          <w:rStyle w:val="11111AAAAStyleUnderline"/>
          <w:highlight w:val="yellow"/>
        </w:rPr>
        <w:t>plausible</w:t>
      </w:r>
      <w:r w:rsidRPr="00A70B99">
        <w:rPr>
          <w:rStyle w:val="11111AAAAStyleUnderline"/>
        </w:rPr>
        <w:t>.</w:t>
      </w:r>
      <w:r w:rsidRPr="00F711F5">
        <w:t xml:space="preserve"> If, as Tooze suggests, all these phenomena are brought on by ‘the sheer strangeness of our situation’, the </w:t>
      </w:r>
      <w:r w:rsidRPr="00A70B99">
        <w:rPr>
          <w:rStyle w:val="11111AAAAStyleUnderline"/>
          <w:highlight w:val="yellow"/>
        </w:rPr>
        <w:t>strangeness lies not</w:t>
      </w:r>
      <w:r w:rsidRPr="00A70B99">
        <w:rPr>
          <w:rStyle w:val="11111AAAAStyleUnderline"/>
        </w:rPr>
        <w:t xml:space="preserve"> so much in the </w:t>
      </w:r>
      <w:r w:rsidRPr="00A70B99">
        <w:rPr>
          <w:rStyle w:val="11111AAAAStyleUnderline"/>
          <w:highlight w:val="yellow"/>
        </w:rPr>
        <w:t>events</w:t>
      </w:r>
      <w:r w:rsidRPr="00A70B99">
        <w:rPr>
          <w:rStyle w:val="11111AAAAStyleUnderline"/>
        </w:rPr>
        <w:t xml:space="preserve"> themselves </w:t>
      </w:r>
      <w:r w:rsidRPr="00A70B99">
        <w:rPr>
          <w:rStyle w:val="11111AAAAStyleUnderline"/>
          <w:highlight w:val="yellow"/>
        </w:rPr>
        <w:t>as</w:t>
      </w:r>
      <w:r w:rsidRPr="00A70B99">
        <w:rPr>
          <w:rStyle w:val="11111AAAAStyleUnderline"/>
        </w:rPr>
        <w:t xml:space="preserve"> in the media </w:t>
      </w:r>
      <w:r w:rsidRPr="00A70B99">
        <w:rPr>
          <w:rStyle w:val="11111AAAAStyleUnderline"/>
          <w:highlight w:val="yellow"/>
        </w:rPr>
        <w:t>through which we</w:t>
      </w:r>
      <w:r w:rsidRPr="00A70B99">
        <w:rPr>
          <w:rStyle w:val="11111AAAAStyleUnderline"/>
        </w:rPr>
        <w:t xml:space="preserve"> view and </w:t>
      </w:r>
      <w:r w:rsidRPr="00A70B99">
        <w:rPr>
          <w:rStyle w:val="11111AAAAStyleUnderline"/>
          <w:highlight w:val="yellow"/>
        </w:rPr>
        <w:t>interpret them</w:t>
      </w:r>
      <w:r w:rsidRPr="00A70B99">
        <w:rPr>
          <w:rStyle w:val="11111AAAAStyleUnderline"/>
        </w:rPr>
        <w:t>. ‘</w:t>
      </w:r>
      <w:r w:rsidRPr="00F711F5">
        <w:t>There is no Sleepy Hollow on the Internet,’ writes the writer Nicholas Carr, ‘no peaceful spot where contemplativeness can work its restorative magic. There is only the endless, mesmerizing buzz.’ The message delivered to the Internet user, at all times of the day, on any social network, via its own medium, is the ‘mesmerizing buzz’ of multiplying crises.</w:t>
      </w:r>
    </w:p>
    <w:p w14:paraId="0C1A09D5" w14:textId="77777777" w:rsidR="008A5F3B" w:rsidRPr="00F711F5" w:rsidRDefault="008A5F3B" w:rsidP="008A5F3B"/>
    <w:p w14:paraId="5DF7D6BE" w14:textId="77777777" w:rsidR="008A5F3B" w:rsidRPr="00F73B8E" w:rsidRDefault="008A5F3B" w:rsidP="008A5F3B">
      <w:pPr>
        <w:pStyle w:val="Heading4"/>
      </w:pPr>
      <w:r w:rsidRPr="00F73B8E">
        <w:t>Predictions are faulty.</w:t>
      </w:r>
    </w:p>
    <w:p w14:paraId="07F610DE" w14:textId="77777777" w:rsidR="008A5F3B" w:rsidRDefault="008A5F3B" w:rsidP="008A5F3B">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w:t>
      </w:r>
      <w:hyperlink r:id="rId27" w:history="1">
        <w:r w:rsidRPr="00BC1F33">
          <w:rPr>
            <w:rStyle w:val="Hyperlink"/>
          </w:rPr>
          <w:t>https://www.vox.com/23572710/polycrisis-davos-history-climate-russia-ukraine-inflation</w:t>
        </w:r>
      </w:hyperlink>
    </w:p>
    <w:p w14:paraId="05F1BFF6" w14:textId="77777777" w:rsidR="008A5F3B" w:rsidRPr="00F711F5" w:rsidRDefault="008A5F3B" w:rsidP="008A5F3B"/>
    <w:p w14:paraId="265DF365" w14:textId="77777777" w:rsidR="008A5F3B" w:rsidRPr="00F711F5" w:rsidRDefault="008A5F3B" w:rsidP="008A5F3B">
      <w:r w:rsidRPr="00F711F5">
        <w:t xml:space="preserve">It is </w:t>
      </w:r>
      <w:r w:rsidRPr="00F711F5">
        <w:rPr>
          <w:rStyle w:val="Emphasis"/>
        </w:rPr>
        <w:t>far from obvious</w:t>
      </w:r>
      <w:r w:rsidRPr="00F711F5">
        <w:t xml:space="preserve"> that </w:t>
      </w:r>
      <w:r w:rsidRPr="00F711F5">
        <w:rPr>
          <w:rStyle w:val="11111AAAAStyleUnderline"/>
        </w:rPr>
        <w:t>there will be a polycrisis</w:t>
      </w:r>
      <w:r w:rsidRPr="00F711F5">
        <w:t xml:space="preserve"> (let alone that we’re already in one). As the economist Noah Smith pointed out in his rejoinder to Tooze, its proponents underestimate how much “</w:t>
      </w:r>
      <w:r w:rsidRPr="00F711F5">
        <w:rPr>
          <w:rStyle w:val="11111AAAAStyleUnderline"/>
          <w:highlight w:val="yellow"/>
        </w:rPr>
        <w:t>the global</w:t>
      </w:r>
      <w:r w:rsidRPr="00F711F5">
        <w:rPr>
          <w:rStyle w:val="11111AAAAStyleUnderline"/>
        </w:rPr>
        <w:t xml:space="preserve"> </w:t>
      </w:r>
      <w:r w:rsidRPr="00F711F5">
        <w:rPr>
          <w:rStyle w:val="Emphasis"/>
        </w:rPr>
        <w:t xml:space="preserve">economy and political </w:t>
      </w:r>
      <w:r w:rsidRPr="00F711F5">
        <w:rPr>
          <w:rStyle w:val="Emphasis"/>
          <w:highlight w:val="yellow"/>
        </w:rPr>
        <w:t>system</w:t>
      </w:r>
      <w:r w:rsidRPr="00F711F5">
        <w:rPr>
          <w:rStyle w:val="11111AAAAStyleUnderline"/>
          <w:highlight w:val="yellow"/>
        </w:rPr>
        <w:t xml:space="preserve"> are </w:t>
      </w:r>
      <w:r w:rsidRPr="00F711F5">
        <w:rPr>
          <w:rStyle w:val="Emphasis"/>
          <w:highlight w:val="yellow"/>
        </w:rPr>
        <w:t>full of mechanisms</w:t>
      </w:r>
      <w:r w:rsidRPr="00F711F5">
        <w:rPr>
          <w:rStyle w:val="11111AAAAStyleUnderline"/>
          <w:highlight w:val="yellow"/>
        </w:rPr>
        <w:t xml:space="preserve"> that </w:t>
      </w:r>
      <w:r w:rsidRPr="00F711F5">
        <w:rPr>
          <w:rStyle w:val="Emphasis"/>
          <w:highlight w:val="yellow"/>
        </w:rPr>
        <w:t>push back</w:t>
      </w:r>
      <w:r w:rsidRPr="00F711F5">
        <w:rPr>
          <w:rStyle w:val="11111AAAAStyleUnderline"/>
          <w:highlight w:val="yellow"/>
        </w:rPr>
        <w:t xml:space="preserve"> against shocks</w:t>
      </w:r>
      <w:r w:rsidRPr="00F711F5">
        <w:t xml:space="preserve">.” Indeed, </w:t>
      </w:r>
      <w:r w:rsidRPr="00F711F5">
        <w:rPr>
          <w:rStyle w:val="11111AAAAStyleUnderline"/>
          <w:highlight w:val="yellow"/>
        </w:rPr>
        <w:t>for all</w:t>
      </w:r>
      <w:r w:rsidRPr="00F711F5">
        <w:rPr>
          <w:rStyle w:val="11111AAAAStyleUnderline"/>
        </w:rPr>
        <w:t xml:space="preserve"> the </w:t>
      </w:r>
      <w:r w:rsidRPr="00F711F5">
        <w:rPr>
          <w:rStyle w:val="11111AAAAStyleUnderline"/>
          <w:highlight w:val="yellow"/>
        </w:rPr>
        <w:t>concerns</w:t>
      </w:r>
      <w:r w:rsidRPr="00F711F5">
        <w:rPr>
          <w:rStyle w:val="11111AAAAStyleUnderline"/>
        </w:rPr>
        <w:t xml:space="preserve"> that have been voiced over the past two years </w:t>
      </w:r>
      <w:r w:rsidRPr="00F711F5">
        <w:rPr>
          <w:rStyle w:val="11111AAAAStyleUnderline"/>
          <w:highlight w:val="yellow"/>
        </w:rPr>
        <w:t>about</w:t>
      </w:r>
      <w:r w:rsidRPr="00F711F5">
        <w:t xml:space="preserve"> global </w:t>
      </w:r>
      <w:r w:rsidRPr="00F711F5">
        <w:rPr>
          <w:rStyle w:val="Emphasis"/>
          <w:highlight w:val="yellow"/>
        </w:rPr>
        <w:t>supply chain</w:t>
      </w:r>
      <w:r w:rsidRPr="00F711F5">
        <w:rPr>
          <w:rStyle w:val="Emphasis"/>
        </w:rPr>
        <w:t xml:space="preserve"> stresse</w:t>
      </w:r>
      <w:r w:rsidRPr="00F711F5">
        <w:rPr>
          <w:rStyle w:val="Emphasis"/>
          <w:highlight w:val="yellow"/>
        </w:rPr>
        <w:t>s</w:t>
      </w:r>
      <w:r w:rsidRPr="00F711F5">
        <w:rPr>
          <w:rStyle w:val="11111AAAAStyleUnderline"/>
          <w:highlight w:val="yellow"/>
        </w:rPr>
        <w:t xml:space="preserve"> and</w:t>
      </w:r>
      <w:r w:rsidRPr="00F711F5">
        <w:rPr>
          <w:rStyle w:val="11111AAAAStyleUnderline"/>
        </w:rPr>
        <w:t xml:space="preserve"> </w:t>
      </w:r>
      <w:r w:rsidRPr="00F711F5">
        <w:rPr>
          <w:rStyle w:val="Emphasis"/>
        </w:rPr>
        <w:t xml:space="preserve">rampant </w:t>
      </w:r>
      <w:r w:rsidRPr="00F711F5">
        <w:rPr>
          <w:rStyle w:val="Emphasis"/>
          <w:highlight w:val="yellow"/>
        </w:rPr>
        <w:t>inflation</w:t>
      </w:r>
      <w:r w:rsidRPr="00F711F5">
        <w:t xml:space="preserve">, </w:t>
      </w:r>
      <w:r w:rsidRPr="00F711F5">
        <w:rPr>
          <w:rStyle w:val="11111AAAAStyleUnderline"/>
          <w:highlight w:val="yellow"/>
        </w:rPr>
        <w:t>both</w:t>
      </w:r>
      <w:r w:rsidRPr="00F711F5">
        <w:t xml:space="preserve"> of those trends appear to </w:t>
      </w:r>
      <w:r w:rsidRPr="00F711F5">
        <w:rPr>
          <w:rStyle w:val="11111AAAAStyleUnderline"/>
        </w:rPr>
        <w:t xml:space="preserve">have </w:t>
      </w:r>
      <w:r w:rsidRPr="00F711F5">
        <w:rPr>
          <w:rStyle w:val="Emphasis"/>
          <w:highlight w:val="yellow"/>
        </w:rPr>
        <w:t>reversed themselves</w:t>
      </w:r>
      <w:r w:rsidRPr="00F711F5">
        <w:rPr>
          <w:rStyle w:val="Emphasis"/>
        </w:rPr>
        <w:t xml:space="preserve"> quite nicely</w:t>
      </w:r>
      <w:r w:rsidRPr="00F711F5">
        <w:t xml:space="preserve">. </w:t>
      </w:r>
      <w:r w:rsidRPr="00F711F5">
        <w:rPr>
          <w:rStyle w:val="11111AAAAStyleUnderline"/>
          <w:highlight w:val="yellow"/>
        </w:rPr>
        <w:t>Complaints about scarce</w:t>
      </w:r>
      <w:r w:rsidRPr="00F711F5">
        <w:rPr>
          <w:rStyle w:val="11111AAAAStyleUnderline"/>
        </w:rPr>
        <w:t xml:space="preserve"> </w:t>
      </w:r>
      <w:r w:rsidRPr="00F711F5">
        <w:rPr>
          <w:rStyle w:val="Emphasis"/>
        </w:rPr>
        <w:t>container ships</w:t>
      </w:r>
      <w:r w:rsidRPr="00F711F5">
        <w:rPr>
          <w:rStyle w:val="11111AAAAStyleUnderline"/>
        </w:rPr>
        <w:t xml:space="preserve"> and </w:t>
      </w:r>
      <w:r w:rsidRPr="00F711F5">
        <w:rPr>
          <w:rStyle w:val="Emphasis"/>
        </w:rPr>
        <w:t>computer chips</w:t>
      </w:r>
      <w:r w:rsidRPr="00F711F5">
        <w:t xml:space="preserve"> that dominated 2021 have </w:t>
      </w:r>
      <w:r w:rsidRPr="00F711F5">
        <w:rPr>
          <w:rStyle w:val="11111AAAAStyleUnderline"/>
          <w:highlight w:val="yellow"/>
        </w:rPr>
        <w:t>turned into</w:t>
      </w:r>
      <w:r w:rsidRPr="00F711F5">
        <w:rPr>
          <w:rStyle w:val="11111AAAAStyleUnderline"/>
        </w:rPr>
        <w:t xml:space="preserve"> stories about </w:t>
      </w:r>
      <w:r w:rsidRPr="00F711F5">
        <w:rPr>
          <w:rStyle w:val="11111AAAAStyleUnderline"/>
          <w:highlight w:val="yellow"/>
        </w:rPr>
        <w:t>gluts in</w:t>
      </w:r>
      <w:r w:rsidRPr="00F711F5">
        <w:rPr>
          <w:rStyle w:val="11111AAAAStyleUnderline"/>
        </w:rPr>
        <w:t xml:space="preserve"> </w:t>
      </w:r>
      <w:r w:rsidRPr="00F711F5">
        <w:rPr>
          <w:rStyle w:val="Emphasis"/>
        </w:rPr>
        <w:t xml:space="preserve">both </w:t>
      </w:r>
      <w:r w:rsidRPr="00F711F5">
        <w:rPr>
          <w:rStyle w:val="Emphasis"/>
          <w:highlight w:val="yellow"/>
        </w:rPr>
        <w:t>markets</w:t>
      </w:r>
      <w:r w:rsidRPr="00F711F5">
        <w:t>.</w:t>
      </w:r>
    </w:p>
    <w:p w14:paraId="7D4F37EA" w14:textId="77777777" w:rsidR="008A5F3B" w:rsidRPr="00F711F5" w:rsidRDefault="008A5F3B" w:rsidP="008A5F3B">
      <w:r w:rsidRPr="00F711F5">
        <w:rPr>
          <w:rStyle w:val="11111AAAAStyleUnderline"/>
        </w:rPr>
        <w:t>On the sociopolitical side</w:t>
      </w:r>
      <w:r w:rsidRPr="00F711F5">
        <w:t xml:space="preserve"> of the ledger, it is noteworthy that </w:t>
      </w:r>
      <w:r w:rsidRPr="00F711F5">
        <w:rPr>
          <w:rStyle w:val="11111AAAAStyleUnderline"/>
        </w:rPr>
        <w:t xml:space="preserve">as societies </w:t>
      </w:r>
      <w:r w:rsidRPr="00F711F5">
        <w:rPr>
          <w:rStyle w:val="Emphasis"/>
        </w:rPr>
        <w:t>emerge from the pandemic</w:t>
      </w:r>
      <w:r w:rsidRPr="00F711F5">
        <w:t xml:space="preserve">, </w:t>
      </w:r>
      <w:r w:rsidRPr="00F711F5">
        <w:rPr>
          <w:rStyle w:val="11111AAAAStyleUnderline"/>
        </w:rPr>
        <w:t xml:space="preserve">indicators of </w:t>
      </w:r>
      <w:r w:rsidRPr="00F711F5">
        <w:rPr>
          <w:rStyle w:val="11111AAAAStyleUnderline"/>
          <w:highlight w:val="yellow"/>
        </w:rPr>
        <w:t>social dysfunction</w:t>
      </w:r>
      <w:r w:rsidRPr="00F711F5">
        <w:t xml:space="preserve"> might start to </w:t>
      </w:r>
      <w:r w:rsidRPr="00F711F5">
        <w:rPr>
          <w:rStyle w:val="11111AAAAStyleUnderline"/>
          <w:highlight w:val="yellow"/>
        </w:rPr>
        <w:t>subside</w:t>
      </w:r>
      <w:r w:rsidRPr="00F711F5">
        <w:t xml:space="preserve">. </w:t>
      </w:r>
      <w:r w:rsidRPr="00F711F5">
        <w:rPr>
          <w:rStyle w:val="Emphasis"/>
        </w:rPr>
        <w:t xml:space="preserve">Political </w:t>
      </w:r>
      <w:r w:rsidRPr="00F711F5">
        <w:rPr>
          <w:rStyle w:val="Emphasis"/>
          <w:highlight w:val="yellow"/>
        </w:rPr>
        <w:t>populism</w:t>
      </w:r>
      <w:r w:rsidRPr="00F711F5">
        <w:rPr>
          <w:rStyle w:val="11111AAAAStyleUnderline"/>
        </w:rPr>
        <w:t xml:space="preserve"> has</w:t>
      </w:r>
      <w:r w:rsidRPr="00F711F5">
        <w:t xml:space="preserve"> actually </w:t>
      </w:r>
      <w:r w:rsidRPr="00F711F5">
        <w:rPr>
          <w:rStyle w:val="11111AAAAStyleUnderline"/>
        </w:rPr>
        <w:t xml:space="preserve">been </w:t>
      </w:r>
      <w:r w:rsidRPr="00F711F5">
        <w:rPr>
          <w:rStyle w:val="Emphasis"/>
          <w:highlight w:val="yellow"/>
        </w:rPr>
        <w:t>trending downward</w:t>
      </w:r>
      <w:r w:rsidRPr="00F711F5">
        <w:rPr>
          <w:rStyle w:val="11111AAAAStyleUnderline"/>
        </w:rPr>
        <w:t xml:space="preserve"> for the past year</w:t>
      </w:r>
      <w:r w:rsidRPr="00F711F5">
        <w:t xml:space="preserve"> or so. Even skeptics of democracy have noticed that </w:t>
      </w:r>
      <w:r w:rsidRPr="00F711F5">
        <w:rPr>
          <w:rStyle w:val="11111AAAAStyleUnderline"/>
          <w:highlight w:val="yellow"/>
        </w:rPr>
        <w:t>autocracies</w:t>
      </w:r>
      <w:r w:rsidRPr="00F711F5">
        <w:rPr>
          <w:rStyle w:val="11111AAAAStyleUnderline"/>
        </w:rPr>
        <w:t xml:space="preserve"> have been </w:t>
      </w:r>
      <w:r w:rsidRPr="00F711F5">
        <w:rPr>
          <w:rStyle w:val="11111AAAAStyleUnderline"/>
          <w:highlight w:val="yellow"/>
        </w:rPr>
        <w:t>facing</w:t>
      </w:r>
      <w:r w:rsidRPr="00F711F5">
        <w:rPr>
          <w:rStyle w:val="11111AAAAStyleUnderline"/>
        </w:rPr>
        <w:t xml:space="preserve"> </w:t>
      </w:r>
      <w:r w:rsidRPr="00F711F5">
        <w:rPr>
          <w:rStyle w:val="Emphasis"/>
        </w:rPr>
        <w:t xml:space="preserve">greater </w:t>
      </w:r>
      <w:r w:rsidRPr="00F711F5">
        <w:rPr>
          <w:rStyle w:val="Emphasis"/>
          <w:highlight w:val="yellow"/>
        </w:rPr>
        <w:t>challenges</w:t>
      </w:r>
      <w:r w:rsidRPr="00F711F5">
        <w:t xml:space="preserve"> as of late than democracies.</w:t>
      </w:r>
    </w:p>
    <w:p w14:paraId="6320FE1F" w14:textId="77777777" w:rsidR="008A5F3B" w:rsidRDefault="008A5F3B" w:rsidP="008A5F3B">
      <w:r w:rsidRPr="00F711F5">
        <w:t xml:space="preserve">Malthusian arguments rest on producers being unable to keep pace with growing demand, and </w:t>
      </w:r>
      <w:r w:rsidRPr="00F711F5">
        <w:rPr>
          <w:rStyle w:val="Emphasis"/>
          <w:highlight w:val="yellow"/>
        </w:rPr>
        <w:t>modern history</w:t>
      </w:r>
      <w:r w:rsidRPr="00F711F5">
        <w:rPr>
          <w:rStyle w:val="11111AAAAStyleUnderline"/>
          <w:highlight w:val="yellow"/>
        </w:rPr>
        <w:t xml:space="preserve"> suggests</w:t>
      </w:r>
      <w:r w:rsidRPr="00F711F5">
        <w:t xml:space="preserve"> that the </w:t>
      </w:r>
      <w:r w:rsidRPr="00F711F5">
        <w:rPr>
          <w:rStyle w:val="Emphasis"/>
        </w:rPr>
        <w:t>Malthus</w:t>
      </w:r>
      <w:r w:rsidRPr="00F711F5">
        <w:rPr>
          <w:rStyle w:val="11111AAAAStyleUnderline"/>
        </w:rPr>
        <w:t xml:space="preserve">ian logic has </w:t>
      </w:r>
      <w:r w:rsidRPr="00F711F5">
        <w:rPr>
          <w:rStyle w:val="11111AAAAStyleUnderline"/>
          <w:highlight w:val="yellow"/>
        </w:rPr>
        <w:t xml:space="preserve">been proven wrong </w:t>
      </w:r>
      <w:r w:rsidRPr="00F711F5">
        <w:rPr>
          <w:rStyle w:val="Emphasis"/>
          <w:highlight w:val="yellow"/>
        </w:rPr>
        <w:t>time and again</w:t>
      </w:r>
      <w:r w:rsidRPr="00F711F5">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03C1DDAE" w14:textId="77777777" w:rsidR="008A5F3B" w:rsidRPr="008F394A" w:rsidRDefault="008A5F3B" w:rsidP="008A5F3B"/>
    <w:p w14:paraId="3F621DB3" w14:textId="77777777" w:rsidR="008A5F3B" w:rsidRPr="00DB52D2" w:rsidRDefault="008A5F3B" w:rsidP="008A5F3B">
      <w:pPr>
        <w:pStyle w:val="Heading4"/>
        <w:rPr>
          <w:rFonts w:cs="Arial"/>
        </w:rPr>
      </w:pPr>
      <w:r w:rsidRPr="006E1000">
        <w:rPr>
          <w:rFonts w:cs="Arial"/>
        </w:rPr>
        <w:t xml:space="preserve">Governance </w:t>
      </w:r>
      <w:r w:rsidRPr="006E1000">
        <w:rPr>
          <w:rFonts w:cs="Arial"/>
          <w:u w:val="single"/>
        </w:rPr>
        <w:t>failure</w:t>
      </w:r>
      <w:r w:rsidRPr="006E1000">
        <w:rPr>
          <w:rFonts w:cs="Arial"/>
        </w:rPr>
        <w:t xml:space="preserve"> is inevitable.</w:t>
      </w:r>
    </w:p>
    <w:p w14:paraId="321A2C6D" w14:textId="77777777" w:rsidR="008A5F3B" w:rsidRDefault="008A5F3B" w:rsidP="008A5F3B">
      <w:r w:rsidRPr="00DB52D2">
        <w:rPr>
          <w:rStyle w:val="Style13ptBold"/>
        </w:rPr>
        <w:t>DeMuth '16</w:t>
      </w:r>
      <w:r>
        <w:t xml:space="preserve"> [Christopher DeMuth, Distinguished Fellow at Hudson Institute, "Can the Administrative State be Tamed?" Journal of Legal Analysis, Vol. 8, No. 1, published Spring 2016, accessed 1-13-25]</w:t>
      </w:r>
    </w:p>
    <w:p w14:paraId="3127279E" w14:textId="77777777" w:rsidR="008A5F3B" w:rsidRDefault="008A5F3B" w:rsidP="008A5F3B"/>
    <w:p w14:paraId="46279FF4" w14:textId="77777777" w:rsidR="008A5F3B" w:rsidRPr="006E1000" w:rsidRDefault="008A5F3B" w:rsidP="008A5F3B">
      <w:r w:rsidRPr="006E1000">
        <w:t xml:space="preserve">Specialization in government produces another kind of excess, excessive quantity. The inherent conflicts and cumbersomeness of legislative decision-making are a bulwark of limited government. </w:t>
      </w:r>
      <w:r w:rsidRPr="00D26978">
        <w:rPr>
          <w:rStyle w:val="11111AAAAStyleUnderline"/>
          <w:highlight w:val="yellow"/>
        </w:rPr>
        <w:t>Unconstrained lawmaking</w:t>
      </w:r>
      <w:r w:rsidRPr="006E1000">
        <w:t xml:space="preserve">—the </w:t>
      </w:r>
      <w:r w:rsidRPr="006E1000">
        <w:rPr>
          <w:rStyle w:val="11111AAAAStyleUnderline"/>
        </w:rPr>
        <w:t xml:space="preserve">removal of limits on Congress’s legislative powers </w:t>
      </w:r>
      <w:r w:rsidRPr="00D26978">
        <w:rPr>
          <w:rStyle w:val="11111AAAAStyleUnderline"/>
          <w:highlight w:val="yellow"/>
        </w:rPr>
        <w:t>and</w:t>
      </w:r>
      <w:r w:rsidRPr="006E1000">
        <w:rPr>
          <w:rStyle w:val="11111AAAAStyleUnderline"/>
        </w:rPr>
        <w:t xml:space="preserve"> on its </w:t>
      </w:r>
      <w:r w:rsidRPr="00D26978">
        <w:rPr>
          <w:rStyle w:val="11111AAAAStyleUnderline"/>
          <w:highlight w:val="yellow"/>
        </w:rPr>
        <w:t>ability to delegate</w:t>
      </w:r>
      <w:r w:rsidRPr="006E1000">
        <w:rPr>
          <w:rStyle w:val="11111AAAAStyleUnderline"/>
        </w:rPr>
        <w:t xml:space="preserve"> those powers </w:t>
      </w:r>
      <w:r w:rsidRPr="00D26978">
        <w:rPr>
          <w:rStyle w:val="11111AAAAStyleUnderline"/>
          <w:highlight w:val="yellow"/>
        </w:rPr>
        <w:t>to</w:t>
      </w:r>
      <w:r w:rsidRPr="006E1000">
        <w:rPr>
          <w:rStyle w:val="11111AAAAStyleUnderline"/>
        </w:rPr>
        <w:t xml:space="preserve"> specialized </w:t>
      </w:r>
      <w:r w:rsidRPr="00D26978">
        <w:rPr>
          <w:rStyle w:val="Emphasis"/>
          <w:highlight w:val="yellow"/>
        </w:rPr>
        <w:t>agencies</w:t>
      </w:r>
      <w:r w:rsidRPr="00D26978">
        <w:rPr>
          <w:rStyle w:val="11111AAAAStyleUnderline"/>
          <w:highlight w:val="yellow"/>
        </w:rPr>
        <w:t>—produces too much law</w:t>
      </w:r>
      <w:r w:rsidRPr="006E1000">
        <w:t xml:space="preserve">. This is not to say that Congress is more inclined than agencies to adhere to the teachings of classical liberalism; rather, </w:t>
      </w:r>
      <w:r w:rsidRPr="006E1000">
        <w:rPr>
          <w:rStyle w:val="11111AAAAStyleUnderline"/>
        </w:rPr>
        <w:t xml:space="preserve">the sheer pertinacity of </w:t>
      </w:r>
      <w:r w:rsidRPr="00D26978">
        <w:rPr>
          <w:rStyle w:val="11111AAAAStyleUnderline"/>
          <w:highlight w:val="yellow"/>
        </w:rPr>
        <w:t>the</w:t>
      </w:r>
      <w:r w:rsidRPr="006E1000">
        <w:rPr>
          <w:rStyle w:val="11111AAAAStyleUnderline"/>
        </w:rPr>
        <w:t xml:space="preserve"> modern </w:t>
      </w:r>
      <w:r w:rsidRPr="00D26978">
        <w:rPr>
          <w:rStyle w:val="Emphasis"/>
          <w:highlight w:val="yellow"/>
        </w:rPr>
        <w:t>administrative</w:t>
      </w:r>
      <w:r w:rsidRPr="00D26978">
        <w:rPr>
          <w:rStyle w:val="11111AAAAStyleUnderline"/>
          <w:highlight w:val="yellow"/>
        </w:rPr>
        <w:t xml:space="preserve"> state</w:t>
      </w:r>
      <w:r w:rsidRPr="006E1000">
        <w:rPr>
          <w:rStyle w:val="11111AAAAStyleUnderline"/>
        </w:rPr>
        <w:t xml:space="preserve"> inevitably penetrates and </w:t>
      </w:r>
      <w:r w:rsidRPr="00D26978">
        <w:rPr>
          <w:rStyle w:val="11111AAAAStyleUnderline"/>
          <w:highlight w:val="yellow"/>
        </w:rPr>
        <w:t>politicizes</w:t>
      </w:r>
      <w:r w:rsidRPr="006E1000">
        <w:rPr>
          <w:rStyle w:val="11111AAAAStyleUnderline"/>
        </w:rPr>
        <w:t xml:space="preserve"> many </w:t>
      </w:r>
      <w:r w:rsidRPr="00D26978">
        <w:rPr>
          <w:rStyle w:val="11111AAAAStyleUnderline"/>
          <w:highlight w:val="yellow"/>
        </w:rPr>
        <w:t>areas</w:t>
      </w:r>
      <w:r w:rsidRPr="006E1000">
        <w:rPr>
          <w:rStyle w:val="11111AAAAStyleUnderline"/>
        </w:rPr>
        <w:t xml:space="preserve"> of life </w:t>
      </w:r>
      <w:r w:rsidRPr="00D26978">
        <w:rPr>
          <w:rStyle w:val="11111AAAAStyleUnderline"/>
          <w:highlight w:val="yellow"/>
        </w:rPr>
        <w:t>better left to</w:t>
      </w:r>
      <w:r w:rsidRPr="006E1000">
        <w:rPr>
          <w:rStyle w:val="11111AAAAStyleUnderline"/>
        </w:rPr>
        <w:t xml:space="preserve"> economic </w:t>
      </w:r>
      <w:r w:rsidRPr="00D26978">
        <w:rPr>
          <w:rStyle w:val="11111AAAAStyleUnderline"/>
          <w:highlight w:val="yellow"/>
        </w:rPr>
        <w:t>markets</w:t>
      </w:r>
      <w:r w:rsidRPr="006E1000">
        <w:t xml:space="preserve">, social norms, </w:t>
      </w:r>
      <w:r w:rsidRPr="006E1000">
        <w:rPr>
          <w:rStyle w:val="11111AAAAStyleUnderline"/>
        </w:rPr>
        <w:t>private institutions, and personal judgments. Excessive law, litigation, and regulation is “the American illness</w:t>
      </w:r>
      <w:r w:rsidRPr="006E1000">
        <w:t xml:space="preserve">.” 29 The </w:t>
      </w:r>
      <w:r w:rsidRPr="00D26978">
        <w:rPr>
          <w:rStyle w:val="11111AAAAStyleUnderline"/>
          <w:highlight w:val="yellow"/>
        </w:rPr>
        <w:t xml:space="preserve">objective </w:t>
      </w:r>
      <w:r w:rsidRPr="00D26978">
        <w:rPr>
          <w:rStyle w:val="Emphasis"/>
          <w:highlight w:val="yellow"/>
        </w:rPr>
        <w:t>performance</w:t>
      </w:r>
      <w:r w:rsidRPr="006E1000">
        <w:rPr>
          <w:rStyle w:val="11111AAAAStyleUnderline"/>
        </w:rPr>
        <w:t xml:space="preserve"> of the federal government </w:t>
      </w:r>
      <w:r w:rsidRPr="00D26978">
        <w:rPr>
          <w:rStyle w:val="11111AAAAStyleUnderline"/>
          <w:highlight w:val="yellow"/>
        </w:rPr>
        <w:t>in domestic</w:t>
      </w:r>
      <w:r w:rsidRPr="006E1000">
        <w:rPr>
          <w:rStyle w:val="11111AAAAStyleUnderline"/>
        </w:rPr>
        <w:t xml:space="preserve"> policy, especially </w:t>
      </w:r>
      <w:r w:rsidRPr="00D26978">
        <w:rPr>
          <w:rStyle w:val="11111AAAAStyleUnderline"/>
          <w:highlight w:val="yellow"/>
        </w:rPr>
        <w:t>regulatory policy, is consistently poor</w:t>
      </w:r>
      <w:r w:rsidRPr="006E1000">
        <w:t xml:space="preserve">. 30 </w:t>
      </w:r>
      <w:r w:rsidRPr="006E1000">
        <w:rPr>
          <w:rStyle w:val="11111AAAAStyleUnderline"/>
        </w:rPr>
        <w:t xml:space="preserve">Government </w:t>
      </w:r>
      <w:r w:rsidRPr="00D26978">
        <w:rPr>
          <w:rStyle w:val="11111AAAAStyleUnderline"/>
          <w:highlight w:val="yellow"/>
        </w:rPr>
        <w:t>failure results</w:t>
      </w:r>
      <w:r w:rsidRPr="006E1000">
        <w:t xml:space="preserve"> in part </w:t>
      </w:r>
      <w:r w:rsidRPr="00D26978">
        <w:rPr>
          <w:rStyle w:val="11111AAAAStyleUnderline"/>
          <w:highlight w:val="yellow"/>
        </w:rPr>
        <w:t>from</w:t>
      </w:r>
      <w:r w:rsidRPr="006E1000">
        <w:t xml:space="preserve"> the problems of </w:t>
      </w:r>
      <w:r w:rsidRPr="00D26978">
        <w:rPr>
          <w:rStyle w:val="11111AAAAStyleUnderline"/>
          <w:highlight w:val="yellow"/>
        </w:rPr>
        <w:t>public monopoly</w:t>
      </w:r>
      <w:r w:rsidRPr="006E1000">
        <w:rPr>
          <w:rStyle w:val="11111AAAAStyleUnderline"/>
        </w:rPr>
        <w:t xml:space="preserve"> and political decision making, </w:t>
      </w:r>
      <w:r w:rsidRPr="00D26978">
        <w:rPr>
          <w:rStyle w:val="11111AAAAStyleUnderline"/>
          <w:highlight w:val="yellow"/>
        </w:rPr>
        <w:t>and</w:t>
      </w:r>
      <w:r w:rsidRPr="006E1000">
        <w:t xml:space="preserve"> in part from </w:t>
      </w:r>
      <w:r w:rsidRPr="006E1000">
        <w:rPr>
          <w:rStyle w:val="11111AAAAStyleUnderline"/>
        </w:rPr>
        <w:t>the government’s</w:t>
      </w:r>
      <w:r w:rsidRPr="006E1000">
        <w:t xml:space="preserve"> simply </w:t>
      </w:r>
      <w:r w:rsidRPr="00D26978">
        <w:rPr>
          <w:rStyle w:val="11111AAAAStyleUnderline"/>
          <w:highlight w:val="yellow"/>
        </w:rPr>
        <w:t>doing</w:t>
      </w:r>
      <w:r w:rsidRPr="00DB52D2">
        <w:rPr>
          <w:rStyle w:val="11111AAAAStyleUnderline"/>
        </w:rPr>
        <w:t xml:space="preserve"> many </w:t>
      </w:r>
      <w:r w:rsidRPr="00D26978">
        <w:rPr>
          <w:rStyle w:val="11111AAAAStyleUnderline"/>
          <w:highlight w:val="yellow"/>
        </w:rPr>
        <w:t xml:space="preserve">more things than can </w:t>
      </w:r>
      <w:r w:rsidRPr="00D26978">
        <w:rPr>
          <w:rStyle w:val="Emphasis"/>
          <w:highlight w:val="yellow"/>
        </w:rPr>
        <w:t>be done well</w:t>
      </w:r>
      <w:r w:rsidRPr="006E1000">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6E1000">
        <w:rPr>
          <w:rStyle w:val="11111AAAAStyleUnderline"/>
        </w:rPr>
        <w:t>ineffective and counterproductive law, which leads to justified popular disillusionment</w:t>
      </w:r>
      <w:r w:rsidRPr="006E1000">
        <w:t>. Public trust in the federal government and its institutions (other than the military) has fallen dramatically during the past several decades of all-pervading government ( Pew Research Center 2014 ).</w:t>
      </w:r>
    </w:p>
    <w:p w14:paraId="79303F62" w14:textId="77777777" w:rsidR="008A5F3B" w:rsidRPr="006E1000" w:rsidRDefault="008A5F3B" w:rsidP="008A5F3B">
      <w:r w:rsidRPr="00D26978">
        <w:rPr>
          <w:rStyle w:val="Emphasis"/>
          <w:highlight w:val="yellow"/>
        </w:rPr>
        <w:t>Executive government</w:t>
      </w:r>
      <w:r w:rsidRPr="006E1000">
        <w:t xml:space="preserve">, especially in its current freewheeling unilateralism, also </w:t>
      </w:r>
      <w:r w:rsidRPr="00D26978">
        <w:rPr>
          <w:rStyle w:val="11111AAAAStyleUnderline"/>
          <w:highlight w:val="yellow"/>
        </w:rPr>
        <w:t>undermines</w:t>
      </w:r>
      <w:r w:rsidRPr="006E1000">
        <w:t xml:space="preserve"> the </w:t>
      </w:r>
      <w:r w:rsidRPr="00D26978">
        <w:rPr>
          <w:rStyle w:val="11111AAAAStyleUnderline"/>
          <w:highlight w:val="yellow"/>
        </w:rPr>
        <w:t xml:space="preserve">stability and </w:t>
      </w:r>
      <w:r w:rsidRPr="00D26978">
        <w:rPr>
          <w:rStyle w:val="Emphasis"/>
          <w:highlight w:val="yellow"/>
        </w:rPr>
        <w:t>predictability</w:t>
      </w:r>
      <w:r w:rsidRPr="006E1000">
        <w:rPr>
          <w:rStyle w:val="11111AAAAStyleUnderline"/>
        </w:rPr>
        <w:t xml:space="preserve"> that are essential virtues of the rule of law. Legislation</w:t>
      </w:r>
      <w:r w:rsidRPr="006E1000">
        <w:t xml:space="preserve">, because it is costly to produce, </w:t>
      </w:r>
      <w:r w:rsidRPr="006E1000">
        <w:rPr>
          <w:rStyle w:val="11111AAAAStyleUnderline"/>
        </w:rPr>
        <w:t>tends to be durable and slow to change. That permits</w:t>
      </w:r>
      <w:r w:rsidRPr="006E1000">
        <w:t xml:space="preserve"> business </w:t>
      </w:r>
      <w:r w:rsidRPr="006E1000">
        <w:rPr>
          <w:rStyle w:val="11111AAAAStyleUnderline"/>
        </w:rPr>
        <w:t>firms and individuals to organize their affairs</w:t>
      </w:r>
      <w:r w:rsidRPr="006E1000">
        <w:t xml:space="preserve">, from legal compliance to business and personal plans, </w:t>
      </w:r>
      <w:r w:rsidRPr="006E1000">
        <w:rPr>
          <w:rStyle w:val="11111AAAAStyleUnderline"/>
        </w:rPr>
        <w:t>with relative confidence, and to economize on keeping up-to-date with the law’s commands</w:t>
      </w:r>
      <w:r w:rsidRPr="006E1000">
        <w:t xml:space="preserve">. Over time even bad laws become less harmful, as citizens learn how to live with and work around them and the costs of doing so fade into “sunk costs.” </w:t>
      </w:r>
      <w:r w:rsidRPr="00D26978">
        <w:rPr>
          <w:rStyle w:val="Emphasis"/>
          <w:highlight w:val="yellow"/>
        </w:rPr>
        <w:t>Administrative</w:t>
      </w:r>
      <w:r w:rsidRPr="00D26978">
        <w:rPr>
          <w:rStyle w:val="11111AAAAStyleUnderline"/>
          <w:highlight w:val="yellow"/>
        </w:rPr>
        <w:t xml:space="preserve"> law</w:t>
      </w:r>
      <w:r w:rsidRPr="006E1000">
        <w:t xml:space="preserve">, even when it follows notice-and-comment rulemaking that may take years to complete, </w:t>
      </w:r>
      <w:r w:rsidRPr="00D26978">
        <w:rPr>
          <w:rStyle w:val="11111AAAAStyleUnderline"/>
          <w:highlight w:val="yellow"/>
        </w:rPr>
        <w:t>is</w:t>
      </w:r>
      <w:r w:rsidRPr="006E1000">
        <w:rPr>
          <w:rStyle w:val="11111AAAAStyleUnderline"/>
        </w:rPr>
        <w:t xml:space="preserve"> </w:t>
      </w:r>
      <w:r w:rsidRPr="00DB52D2">
        <w:rPr>
          <w:rStyle w:val="11111AAAAStyleUnderline"/>
        </w:rPr>
        <w:t xml:space="preserve">more dynamic, </w:t>
      </w:r>
      <w:r w:rsidRPr="00D26978">
        <w:rPr>
          <w:rStyle w:val="11111AAAAStyleUnderline"/>
          <w:highlight w:val="yellow"/>
        </w:rPr>
        <w:t>expansionist, and unpredictable</w:t>
      </w:r>
      <w:r w:rsidRPr="006E1000">
        <w:rPr>
          <w:rStyle w:val="11111AAAAStyleUnderline"/>
        </w:rPr>
        <w:t xml:space="preserve"> than statutory law</w:t>
      </w:r>
      <w:r w:rsidRPr="006E1000">
        <w:t xml:space="preserve">. It requires greater expenditures on information gathering and lobbying and more frequent adjustments to private activities in response to new rules. </w:t>
      </w:r>
      <w:r w:rsidRPr="006E1000">
        <w:rPr>
          <w:rStyle w:val="11111AAAAStyleUnderline"/>
        </w:rPr>
        <w:t xml:space="preserve">Policy </w:t>
      </w:r>
      <w:r w:rsidRPr="00D26978">
        <w:rPr>
          <w:rStyle w:val="Emphasis"/>
          <w:highlight w:val="yellow"/>
        </w:rPr>
        <w:t>uncertainty</w:t>
      </w:r>
      <w:r w:rsidRPr="006E1000">
        <w:t xml:space="preserve"> and ever-looming change </w:t>
      </w:r>
      <w:r w:rsidRPr="00D26978">
        <w:rPr>
          <w:rStyle w:val="11111AAAAStyleUnderline"/>
          <w:highlight w:val="yellow"/>
        </w:rPr>
        <w:t>are enemies of</w:t>
      </w:r>
      <w:r w:rsidRPr="006E1000">
        <w:rPr>
          <w:rStyle w:val="11111AAAAStyleUnderline"/>
        </w:rPr>
        <w:t xml:space="preserve"> private </w:t>
      </w:r>
      <w:r w:rsidRPr="00D26978">
        <w:rPr>
          <w:rStyle w:val="11111AAAAStyleUnderline"/>
          <w:highlight w:val="yellow"/>
        </w:rPr>
        <w:t>investment</w:t>
      </w:r>
      <w:r w:rsidRPr="006E1000">
        <w:rPr>
          <w:rStyle w:val="11111AAAAStyleUnderline"/>
        </w:rPr>
        <w:t>, causing firms to hoard cash and postpone hiring and capital projects</w:t>
      </w:r>
      <w:r w:rsidRPr="006E1000">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4AFC9A72" w14:textId="77777777" w:rsidR="008A5F3B" w:rsidRPr="006E1000" w:rsidRDefault="008A5F3B" w:rsidP="008A5F3B">
      <w:r w:rsidRPr="006E1000">
        <w:t xml:space="preserve">There is also a dynamic element to administrative law and uncertainty. The prolificacy of administrative law means that agencies have a large stock of old rules to draw upon as new contingencies arise over time. </w:t>
      </w:r>
      <w:r w:rsidRPr="00A85C3B">
        <w:rPr>
          <w:rStyle w:val="11111AAAAStyleUnderline"/>
        </w:rPr>
        <w:t xml:space="preserve">Health and environmental regulation is </w:t>
      </w:r>
      <w:r w:rsidRPr="00A85C3B">
        <w:rPr>
          <w:rStyle w:val="Emphasis"/>
        </w:rPr>
        <w:t>replete</w:t>
      </w:r>
      <w:r w:rsidRPr="00A85C3B">
        <w:rPr>
          <w:rStyle w:val="11111AAAAStyleUnderline"/>
        </w:rPr>
        <w:t xml:space="preserve"> with discoveries of surprising new applications of </w:t>
      </w:r>
      <w:r w:rsidRPr="00A85C3B">
        <w:rPr>
          <w:rStyle w:val="Emphasis"/>
        </w:rPr>
        <w:t>old rules</w:t>
      </w:r>
      <w:r w:rsidRPr="00A85C3B">
        <w:rPr>
          <w:rStyle w:val="11111AAAAStyleUnderline"/>
        </w:rPr>
        <w:t xml:space="preserve"> and statutes</w:t>
      </w:r>
      <w:r w:rsidRPr="00A85C3B">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A85C3B">
        <w:rPr>
          <w:rStyle w:val="11111AAAAStyleUnderline"/>
        </w:rPr>
        <w:t xml:space="preserve">extemporaneous </w:t>
      </w:r>
      <w:r w:rsidRPr="00A85C3B">
        <w:rPr>
          <w:rStyle w:val="Emphasis"/>
        </w:rPr>
        <w:t>lawmaking</w:t>
      </w:r>
      <w:r w:rsidRPr="00A85C3B">
        <w:rPr>
          <w:rStyle w:val="11111AAAAStyleUnderline"/>
        </w:rPr>
        <w:t xml:space="preserve"> creates incentives for business firms to become compliant </w:t>
      </w:r>
      <w:r w:rsidRPr="00A85C3B">
        <w:rPr>
          <w:rStyle w:val="Emphasis"/>
        </w:rPr>
        <w:t>insiders</w:t>
      </w:r>
      <w:r w:rsidRPr="00A85C3B">
        <w:rPr>
          <w:rStyle w:val="11111AAAAStyleUnderline"/>
        </w:rPr>
        <w:t xml:space="preserve"> in programs that fuse regulation with collaboration</w:t>
      </w:r>
      <w:r w:rsidRPr="00A85C3B">
        <w:t>, such as the ObamaCare insurance exchanges and the Dodd-Frank</w:t>
      </w:r>
      <w:r w:rsidRPr="006E1000">
        <w:t xml:space="preserve"> club of systemically important financial firms.</w:t>
      </w:r>
    </w:p>
    <w:p w14:paraId="57BDED64" w14:textId="77777777" w:rsidR="008A5F3B" w:rsidRPr="006E1000" w:rsidRDefault="008A5F3B" w:rsidP="008A5F3B">
      <w:r w:rsidRPr="006E1000">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6E1000">
        <w:rPr>
          <w:rStyle w:val="11111AAAAStyleUnderline"/>
        </w:rPr>
        <w:t>consolidation of executive power and weakening of judicial and legislative checks will</w:t>
      </w:r>
      <w:r w:rsidRPr="006E1000">
        <w:t>, to a certainty—as prescribed by Acton’s Axiom—</w:t>
      </w:r>
      <w:r w:rsidRPr="006E1000">
        <w:rPr>
          <w:rStyle w:val="11111AAAAStyleUnderline"/>
        </w:rPr>
        <w:t>lead to greater political and financial corruption</w:t>
      </w:r>
      <w:r w:rsidRPr="006E1000">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2C48F756" w14:textId="77777777" w:rsidR="008A5F3B" w:rsidRPr="00F711F5" w:rsidRDefault="008A5F3B" w:rsidP="008A5F3B"/>
    <w:p w14:paraId="06456833" w14:textId="77777777" w:rsidR="008A5F3B" w:rsidRPr="00F73B8E" w:rsidRDefault="008A5F3B" w:rsidP="008A5F3B">
      <w:pPr>
        <w:pStyle w:val="Heading4"/>
      </w:pPr>
      <w:r>
        <w:t xml:space="preserve">BUT No Institution collapse or governance failure impact </w:t>
      </w:r>
    </w:p>
    <w:p w14:paraId="2FBB2AB8" w14:textId="77777777" w:rsidR="008A5F3B" w:rsidRPr="00F711F5" w:rsidRDefault="008A5F3B" w:rsidP="008A5F3B">
      <w:r w:rsidRPr="00F711F5">
        <w:rPr>
          <w:rStyle w:val="Style13ptBold"/>
        </w:rPr>
        <w:t>Mazarr 14</w:t>
      </w:r>
      <w:r w:rsidRPr="00F711F5">
        <w:t xml:space="preserve">—(Professor of National Security Strategy at the National War College). Michael J. Mazarr. January/February 2014. “The Rise and Fall of the Failed-State Paradigm.” </w:t>
      </w:r>
      <w:hyperlink r:id="rId28" w:history="1">
        <w:r w:rsidRPr="00F711F5">
          <w:rPr>
            <w:rStyle w:val="Hyperlink"/>
          </w:rPr>
          <w:t>http://www.foreignaffairs.com/articles/140347/michael-j-mazarr/the-rise-and-fall-of-the-failed-state-paradigm</w:t>
        </w:r>
      </w:hyperlink>
      <w:r w:rsidRPr="00F711F5">
        <w:t>.</w:t>
      </w:r>
    </w:p>
    <w:p w14:paraId="3A62A58B" w14:textId="77777777" w:rsidR="008A5F3B" w:rsidRPr="00F711F5" w:rsidRDefault="008A5F3B" w:rsidP="008A5F3B"/>
    <w:p w14:paraId="75759105" w14:textId="77777777" w:rsidR="008A5F3B" w:rsidRPr="00F711F5" w:rsidRDefault="008A5F3B" w:rsidP="008A5F3B">
      <w:pPr>
        <w:rPr>
          <w:szCs w:val="16"/>
        </w:rPr>
      </w:pPr>
      <w:r w:rsidRPr="00F711F5">
        <w:rPr>
          <w:rStyle w:val="11111AAAAStyleUnderline"/>
        </w:rPr>
        <w:t xml:space="preserve">The </w:t>
      </w:r>
      <w:r w:rsidRPr="00F711F5">
        <w:rPr>
          <w:rStyle w:val="11111AAAAStyleUnderline"/>
          <w:highlight w:val="yellow"/>
        </w:rPr>
        <w:t>threat posed by</w:t>
      </w:r>
      <w:r w:rsidRPr="00F711F5">
        <w:rPr>
          <w:szCs w:val="16"/>
        </w:rPr>
        <w:t xml:space="preserve"> weak and </w:t>
      </w:r>
      <w:r w:rsidRPr="00F711F5">
        <w:rPr>
          <w:rStyle w:val="11111AAAAStyleUnderline"/>
          <w:highlight w:val="yellow"/>
        </w:rPr>
        <w:t>fragile states</w:t>
      </w:r>
      <w:r w:rsidRPr="00F711F5">
        <w:rPr>
          <w:szCs w:val="16"/>
        </w:rPr>
        <w:t xml:space="preserve">, for example, </w:t>
      </w:r>
      <w:r w:rsidRPr="00F711F5">
        <w:rPr>
          <w:rStyle w:val="11111AAAAStyleUnderline"/>
          <w:highlight w:val="yellow"/>
        </w:rPr>
        <w:t>turned out</w:t>
      </w:r>
      <w:r w:rsidRPr="00F711F5">
        <w:rPr>
          <w:rStyle w:val="11111AAAAStyleUnderline"/>
        </w:rPr>
        <w:t xml:space="preserve"> to be</w:t>
      </w:r>
      <w:r w:rsidRPr="00F711F5">
        <w:rPr>
          <w:szCs w:val="16"/>
        </w:rPr>
        <w:t xml:space="preserve"> both </w:t>
      </w:r>
      <w:r w:rsidRPr="00F711F5">
        <w:rPr>
          <w:rStyle w:val="Emphasis"/>
          <w:highlight w:val="yellow"/>
        </w:rPr>
        <w:t>less urgent</w:t>
      </w:r>
      <w:r w:rsidRPr="00F711F5">
        <w:rPr>
          <w:rStyle w:val="Emphasis"/>
        </w:rPr>
        <w:t xml:space="preserve"> and more complex</w:t>
      </w:r>
      <w:r w:rsidRPr="00F711F5">
        <w:rPr>
          <w:szCs w:val="16"/>
        </w:rPr>
        <w:t xml:space="preserve"> and diffuse </w:t>
      </w:r>
      <w:r w:rsidRPr="00F711F5">
        <w:rPr>
          <w:rStyle w:val="11111AAAAStyleUnderline"/>
          <w:highlight w:val="yellow"/>
        </w:rPr>
        <w:t>than</w:t>
      </w:r>
      <w:r w:rsidRPr="00F711F5">
        <w:rPr>
          <w:szCs w:val="16"/>
        </w:rPr>
        <w:t xml:space="preserve"> was originally </w:t>
      </w:r>
      <w:r w:rsidRPr="00F711F5">
        <w:rPr>
          <w:rStyle w:val="11111AAAAStyleUnderline"/>
          <w:highlight w:val="yellow"/>
        </w:rPr>
        <w:t>suggested</w:t>
      </w:r>
      <w:r w:rsidRPr="00F711F5">
        <w:rPr>
          <w:szCs w:val="16"/>
        </w:rPr>
        <w:t xml:space="preserve">. Foreign Policy’s Failed States Index for 2013 is not exactly a roster of national security priorities; of its top 20 weak states, very few (Afghanistan, Iraq, and Pakistan) boast geostrategic significance, and they do so mostly because of their connection to terrorism. But even </w:t>
      </w:r>
      <w:r w:rsidRPr="00F711F5">
        <w:rPr>
          <w:rStyle w:val="11111AAAAStyleUnderline"/>
        </w:rPr>
        <w:t xml:space="preserve">the threat of </w:t>
      </w:r>
      <w:r w:rsidRPr="00F711F5">
        <w:rPr>
          <w:rStyle w:val="11111AAAAStyleUnderline"/>
          <w:highlight w:val="yellow"/>
        </w:rPr>
        <w:t>terror</w:t>
      </w:r>
      <w:r w:rsidRPr="00F711F5">
        <w:rPr>
          <w:szCs w:val="16"/>
        </w:rPr>
        <w:t>ism</w:t>
      </w:r>
      <w:r w:rsidRPr="00F711F5">
        <w:rPr>
          <w:rStyle w:val="11111AAAAStyleUnderline"/>
          <w:highlight w:val="yellow"/>
        </w:rPr>
        <w:t xml:space="preserve"> </w:t>
      </w:r>
      <w:r w:rsidRPr="00F711F5">
        <w:rPr>
          <w:rStyle w:val="Emphasis"/>
          <w:highlight w:val="yellow"/>
        </w:rPr>
        <w:t>isn’t</w:t>
      </w:r>
      <w:r w:rsidRPr="00F711F5">
        <w:rPr>
          <w:rStyle w:val="Emphasis"/>
        </w:rPr>
        <w:t xml:space="preserve"> highly </w:t>
      </w:r>
      <w:r w:rsidRPr="00F711F5">
        <w:rPr>
          <w:rStyle w:val="Emphasis"/>
          <w:highlight w:val="yellow"/>
        </w:rPr>
        <w:t>correlated</w:t>
      </w:r>
      <w:r w:rsidRPr="00F711F5">
        <w:rPr>
          <w:rStyle w:val="11111AAAAStyleUnderline"/>
          <w:highlight w:val="yellow"/>
        </w:rPr>
        <w:t xml:space="preserve"> with</w:t>
      </w:r>
      <w:r w:rsidRPr="00F711F5">
        <w:rPr>
          <w:rStyle w:val="11111AAAAStyleUnderline"/>
        </w:rPr>
        <w:t xml:space="preserve"> the current roster of </w:t>
      </w:r>
      <w:r w:rsidRPr="00F711F5">
        <w:rPr>
          <w:rStyle w:val="11111AAAAStyleUnderline"/>
          <w:highlight w:val="yellow"/>
        </w:rPr>
        <w:t>weak states;</w:t>
      </w:r>
      <w:r w:rsidRPr="00F711F5">
        <w:rPr>
          <w:szCs w:val="16"/>
        </w:rPr>
        <w:t xml:space="preserve"> only one of the top 20, Sudan, appears on the State Department’s list of state sponsors of terrorism, and </w:t>
      </w:r>
      <w:r w:rsidRPr="00F711F5">
        <w:rPr>
          <w:rStyle w:val="11111AAAAStyleUnderline"/>
        </w:rPr>
        <w:t>most</w:t>
      </w:r>
      <w:r w:rsidRPr="00F711F5">
        <w:rPr>
          <w:szCs w:val="16"/>
        </w:rPr>
        <w:t xml:space="preserve"> other weak states </w:t>
      </w:r>
      <w:r w:rsidRPr="00F711F5">
        <w:rPr>
          <w:rStyle w:val="11111AAAAStyleUnderline"/>
        </w:rPr>
        <w:t>have</w:t>
      </w:r>
      <w:r w:rsidRPr="00F711F5">
        <w:rPr>
          <w:szCs w:val="16"/>
        </w:rPr>
        <w:t xml:space="preserve"> </w:t>
      </w:r>
      <w:r w:rsidRPr="00F711F5">
        <w:rPr>
          <w:rStyle w:val="Emphasis"/>
        </w:rPr>
        <w:t xml:space="preserve">only a marginal connection to terrorism at best. </w:t>
      </w:r>
      <w:r w:rsidRPr="00F711F5">
        <w:rPr>
          <w:szCs w:val="16"/>
        </w:rPr>
        <w:t xml:space="preserve">A lack of definitional rigor posed a second problem. </w:t>
      </w:r>
      <w:r w:rsidRPr="00F711F5">
        <w:rPr>
          <w:rStyle w:val="11111AAAAStyleUnderline"/>
        </w:rPr>
        <w:t>There has never been a coherent set of factors that define failed states</w:t>
      </w:r>
      <w:r w:rsidRPr="00F711F5">
        <w:rPr>
          <w:szCs w:val="16"/>
        </w:rPr>
        <w:t xml:space="preserve">: As the political scientist Charles Call argued in a powerful 2008 corrective, the concept resulted in the “agglomeration of diverse criteria” that worked to “throw a monolithic cloak over disparate problems that require tailored solutions.” This basic methodological flaw would distort state-building missions for years, as outside powers forced generic, universal solutions onto very distinct contexts. The </w:t>
      </w:r>
      <w:r w:rsidRPr="00F711F5">
        <w:rPr>
          <w:rStyle w:val="11111AAAAStyleUnderline"/>
        </w:rPr>
        <w:t xml:space="preserve">specified </w:t>
      </w:r>
      <w:r w:rsidRPr="00F711F5">
        <w:rPr>
          <w:rStyle w:val="11111AAAAStyleUnderline"/>
          <w:highlight w:val="yellow"/>
        </w:rPr>
        <w:t xml:space="preserve">dangers were </w:t>
      </w:r>
      <w:r w:rsidRPr="00F711F5">
        <w:rPr>
          <w:rStyle w:val="Emphasis"/>
          <w:highlight w:val="yellow"/>
        </w:rPr>
        <w:t>never unique</w:t>
      </w:r>
      <w:r w:rsidRPr="00F711F5">
        <w:rPr>
          <w:rStyle w:val="11111AAAAStyleUnderline"/>
          <w:highlight w:val="yellow"/>
        </w:rPr>
        <w:t xml:space="preserve"> to weak states</w:t>
      </w:r>
      <w:r w:rsidRPr="00F711F5">
        <w:rPr>
          <w:szCs w:val="16"/>
        </w:rPr>
        <w:t xml:space="preserve">, moreover, </w:t>
      </w:r>
      <w:r w:rsidRPr="00F711F5">
        <w:rPr>
          <w:rStyle w:val="11111AAAAStyleUnderline"/>
          <w:highlight w:val="yellow"/>
        </w:rPr>
        <w:t xml:space="preserve">nor would </w:t>
      </w:r>
      <w:r w:rsidRPr="00F711F5">
        <w:rPr>
          <w:rStyle w:val="Emphasis"/>
          <w:highlight w:val="yellow"/>
        </w:rPr>
        <w:t>state-building</w:t>
      </w:r>
      <w:r w:rsidRPr="00F711F5">
        <w:rPr>
          <w:rStyle w:val="11111AAAAStyleUnderline"/>
        </w:rPr>
        <w:t xml:space="preserve"> campaigns necessarily </w:t>
      </w:r>
      <w:r w:rsidRPr="00F711F5">
        <w:rPr>
          <w:rStyle w:val="11111AAAAStyleUnderline"/>
          <w:highlight w:val="yellow"/>
        </w:rPr>
        <w:t>have mitigated them.</w:t>
      </w:r>
      <w:r w:rsidRPr="00F711F5">
        <w:rPr>
          <w:szCs w:val="16"/>
        </w:rPr>
        <w:t xml:space="preserve"> Take terrorism. </w:t>
      </w:r>
      <w:r w:rsidRPr="00F711F5">
        <w:rPr>
          <w:rStyle w:val="11111AAAAStyleUnderline"/>
        </w:rPr>
        <w:t xml:space="preserve">The most effective </w:t>
      </w:r>
      <w:r w:rsidRPr="00F711F5">
        <w:rPr>
          <w:rStyle w:val="11111AAAAStyleUnderline"/>
          <w:highlight w:val="yellow"/>
        </w:rPr>
        <w:t xml:space="preserve">terrorists tend to be </w:t>
      </w:r>
      <w:r w:rsidRPr="00F711F5">
        <w:rPr>
          <w:rStyle w:val="Emphasis"/>
          <w:highlight w:val="yellow"/>
        </w:rPr>
        <w:t>products of the middle class</w:t>
      </w:r>
      <w:r w:rsidRPr="00F711F5">
        <w:rPr>
          <w:szCs w:val="16"/>
        </w:rPr>
        <w:t xml:space="preserve">, often </w:t>
      </w:r>
      <w:r w:rsidRPr="00F711F5">
        <w:rPr>
          <w:rStyle w:val="11111AAAAStyleUnderline"/>
          <w:highlight w:val="yellow"/>
        </w:rPr>
        <w:t>from</w:t>
      </w:r>
      <w:r w:rsidRPr="00F711F5">
        <w:rPr>
          <w:rStyle w:val="11111AAAAStyleUnderline"/>
        </w:rPr>
        <w:t xml:space="preserve"> nations such as </w:t>
      </w:r>
      <w:r w:rsidRPr="00F711F5">
        <w:rPr>
          <w:rStyle w:val="Emphasis"/>
          <w:highlight w:val="yellow"/>
        </w:rPr>
        <w:t>Saudi</w:t>
      </w:r>
      <w:r w:rsidRPr="00F711F5">
        <w:rPr>
          <w:rStyle w:val="11111AAAAStyleUnderline"/>
        </w:rPr>
        <w:t xml:space="preserve"> Arabia, Germany, </w:t>
      </w:r>
      <w:r w:rsidRPr="00F711F5">
        <w:rPr>
          <w:rStyle w:val="11111AAAAStyleUnderline"/>
          <w:highlight w:val="yellow"/>
        </w:rPr>
        <w:t>and the</w:t>
      </w:r>
      <w:r w:rsidRPr="00F711F5">
        <w:rPr>
          <w:rStyle w:val="11111AAAAStyleUnderline"/>
        </w:rPr>
        <w:t xml:space="preserve"> </w:t>
      </w:r>
      <w:r w:rsidRPr="00F711F5">
        <w:rPr>
          <w:rStyle w:val="Emphasis"/>
          <w:highlight w:val="yellow"/>
        </w:rPr>
        <w:t>U</w:t>
      </w:r>
      <w:r w:rsidRPr="00F711F5">
        <w:rPr>
          <w:rStyle w:val="11111AAAAStyleUnderline"/>
        </w:rPr>
        <w:t xml:space="preserve">nited </w:t>
      </w:r>
      <w:r w:rsidRPr="00F711F5">
        <w:rPr>
          <w:rStyle w:val="Emphasis"/>
          <w:highlight w:val="yellow"/>
        </w:rPr>
        <w:t>K</w:t>
      </w:r>
      <w:r w:rsidRPr="00F711F5">
        <w:rPr>
          <w:rStyle w:val="11111AAAAStyleUnderline"/>
        </w:rPr>
        <w:t xml:space="preserve">ingdom, </w:t>
      </w:r>
      <w:r w:rsidRPr="00F711F5">
        <w:rPr>
          <w:rStyle w:val="11111AAAAStyleUnderline"/>
          <w:highlight w:val="yellow"/>
        </w:rPr>
        <w:t xml:space="preserve">not impoverished </w:t>
      </w:r>
      <w:r w:rsidRPr="00F711F5">
        <w:rPr>
          <w:rStyle w:val="11111AAAAStyleUnderline"/>
        </w:rPr>
        <w:t xml:space="preserve">citizens of </w:t>
      </w:r>
      <w:r w:rsidRPr="00F711F5">
        <w:rPr>
          <w:rStyle w:val="11111AAAAStyleUnderline"/>
          <w:highlight w:val="yellow"/>
        </w:rPr>
        <w:t>failed states.</w:t>
      </w:r>
      <w:r w:rsidRPr="00F711F5">
        <w:rPr>
          <w:szCs w:val="16"/>
        </w:rPr>
        <w:t xml:space="preserve"> And </w:t>
      </w:r>
      <w:r w:rsidRPr="00F711F5">
        <w:rPr>
          <w:rStyle w:val="Emphasis"/>
          <w:highlight w:val="yellow"/>
        </w:rPr>
        <w:t>terrorist</w:t>
      </w:r>
      <w:r w:rsidRPr="00F711F5">
        <w:rPr>
          <w:rStyle w:val="11111AAAAStyleUnderline"/>
          <w:highlight w:val="yellow"/>
        </w:rPr>
        <w:t xml:space="preserve"> </w:t>
      </w:r>
      <w:r w:rsidRPr="00F711F5">
        <w:rPr>
          <w:rStyle w:val="11111AAAAStyleUnderline"/>
        </w:rPr>
        <w:t>group</w:t>
      </w:r>
      <w:r w:rsidRPr="00F711F5">
        <w:rPr>
          <w:rStyle w:val="Emphasis"/>
          <w:highlight w:val="yellow"/>
        </w:rPr>
        <w:t>s</w:t>
      </w:r>
      <w:r w:rsidRPr="00F711F5">
        <w:rPr>
          <w:rStyle w:val="11111AAAAStyleUnderline"/>
        </w:rPr>
        <w:t xml:space="preserve"> </w:t>
      </w:r>
      <w:r w:rsidRPr="00F711F5">
        <w:rPr>
          <w:szCs w:val="16"/>
        </w:rPr>
        <w:t>operating</w:t>
      </w:r>
      <w:r w:rsidRPr="00F711F5">
        <w:rPr>
          <w:rStyle w:val="11111AAAAStyleUnderline"/>
        </w:rPr>
        <w:t xml:space="preserve"> </w:t>
      </w:r>
      <w:r w:rsidRPr="00F711F5">
        <w:rPr>
          <w:rStyle w:val="11111AAAAStyleUnderline"/>
          <w:highlight w:val="yellow"/>
        </w:rPr>
        <w:t xml:space="preserve">in weak states can </w:t>
      </w:r>
      <w:r w:rsidRPr="00F711F5">
        <w:rPr>
          <w:rStyle w:val="Emphasis"/>
          <w:highlight w:val="yellow"/>
        </w:rPr>
        <w:t>shift their bases</w:t>
      </w:r>
      <w:r w:rsidRPr="00F711F5">
        <w:rPr>
          <w:rStyle w:val="11111AAAAStyleUnderline"/>
        </w:rPr>
        <w:t xml:space="preserve"> of operations: if Afghanistan becomes too risky, they can uproot themselves and move to Somalia, Yemen, or even Europe.</w:t>
      </w:r>
      <w:r w:rsidRPr="00F711F5">
        <w:rPr>
          <w:szCs w:val="16"/>
        </w:rPr>
        <w:t xml:space="preserve"> As a result, </w:t>
      </w:r>
      <w:r w:rsidRPr="00F711F5">
        <w:rPr>
          <w:rStyle w:val="11111AAAAStyleUnderline"/>
          <w:highlight w:val="yellow"/>
        </w:rPr>
        <w:t>“</w:t>
      </w:r>
      <w:r w:rsidRPr="00F711F5">
        <w:rPr>
          <w:rStyle w:val="Emphasis"/>
          <w:highlight w:val="yellow"/>
        </w:rPr>
        <w:t>stabilizing</w:t>
      </w:r>
      <w:r w:rsidRPr="00F711F5">
        <w:rPr>
          <w:rStyle w:val="11111AAAAStyleUnderline"/>
          <w:highlight w:val="yellow"/>
        </w:rPr>
        <w:t xml:space="preserve">” three or four sources </w:t>
      </w:r>
      <w:r w:rsidRPr="00F711F5">
        <w:rPr>
          <w:rStyle w:val="11111AAAAStyleUnderline"/>
        </w:rPr>
        <w:t>of extremist violence</w:t>
      </w:r>
      <w:r w:rsidRPr="00F711F5">
        <w:rPr>
          <w:szCs w:val="16"/>
        </w:rPr>
        <w:t xml:space="preserve"> </w:t>
      </w:r>
      <w:r w:rsidRPr="00F711F5">
        <w:rPr>
          <w:rStyle w:val="Emphasis"/>
          <w:highlight w:val="yellow"/>
        </w:rPr>
        <w:t>would not render the</w:t>
      </w:r>
      <w:r w:rsidRPr="00F711F5">
        <w:rPr>
          <w:rStyle w:val="11111AAAAStyleUnderline"/>
        </w:rPr>
        <w:t xml:space="preserve"> </w:t>
      </w:r>
      <w:r w:rsidRPr="00F711F5">
        <w:rPr>
          <w:rStyle w:val="Emphasis"/>
          <w:highlight w:val="yellow"/>
        </w:rPr>
        <w:t>U</w:t>
      </w:r>
      <w:r w:rsidRPr="00F711F5">
        <w:rPr>
          <w:rStyle w:val="11111AAAAStyleUnderline"/>
        </w:rPr>
        <w:t>nited</w:t>
      </w:r>
      <w:r w:rsidRPr="00F711F5">
        <w:rPr>
          <w:rStyle w:val="Emphasis"/>
        </w:rPr>
        <w:t xml:space="preserve"> </w:t>
      </w:r>
      <w:r w:rsidRPr="00F711F5">
        <w:rPr>
          <w:rStyle w:val="Emphasis"/>
          <w:highlight w:val="yellow"/>
        </w:rPr>
        <w:t>S</w:t>
      </w:r>
      <w:r w:rsidRPr="00F711F5">
        <w:rPr>
          <w:rStyle w:val="11111AAAAStyleUnderline"/>
        </w:rPr>
        <w:t xml:space="preserve">tates </w:t>
      </w:r>
      <w:r w:rsidRPr="00F711F5">
        <w:rPr>
          <w:rStyle w:val="Emphasis"/>
          <w:highlight w:val="yellow"/>
        </w:rPr>
        <w:t>secure</w:t>
      </w:r>
      <w:r w:rsidRPr="00F711F5">
        <w:rPr>
          <w:rStyle w:val="11111AAAAStyleUnderline"/>
        </w:rPr>
        <w:t>. The same could be said of threats such as organized crime</w:t>
      </w:r>
      <w:r w:rsidRPr="00F711F5">
        <w:rPr>
          <w:szCs w:val="16"/>
        </w:rPr>
        <w:t xml:space="preserve">, which finds comfortable homes in functioning but troubled states in Asia, eastern Europe, and Latin America. </w:t>
      </w:r>
      <w:r w:rsidRPr="00F711F5">
        <w:rPr>
          <w:rStyle w:val="11111AAAAStyleUnderline"/>
        </w:rPr>
        <w:t>As the scholar</w:t>
      </w:r>
      <w:r w:rsidRPr="00F711F5">
        <w:rPr>
          <w:szCs w:val="16"/>
        </w:rPr>
        <w:t xml:space="preserve"> </w:t>
      </w:r>
      <w:r w:rsidRPr="00F711F5">
        <w:rPr>
          <w:rStyle w:val="Emphasis"/>
        </w:rPr>
        <w:t xml:space="preserve">Stewart </w:t>
      </w:r>
      <w:r w:rsidRPr="00F711F5">
        <w:rPr>
          <w:rStyle w:val="Emphasis"/>
          <w:highlight w:val="yellow"/>
        </w:rPr>
        <w:t>Patrick</w:t>
      </w:r>
      <w:r w:rsidRPr="00F711F5">
        <w:rPr>
          <w:rStyle w:val="11111AAAAStyleUnderline"/>
          <w:highlight w:val="yellow"/>
        </w:rPr>
        <w:t xml:space="preserve"> noted</w:t>
      </w:r>
      <w:r w:rsidRPr="00F711F5">
        <w:rPr>
          <w:szCs w:val="16"/>
        </w:rPr>
        <w:t xml:space="preserve"> in a 2006 examination of the purported threats issuing from weak states, “</w:t>
      </w:r>
      <w:r w:rsidRPr="00F711F5">
        <w:rPr>
          <w:rStyle w:val="11111AAAAStyleUnderline"/>
        </w:rPr>
        <w:t xml:space="preserve">What is </w:t>
      </w:r>
      <w:r w:rsidRPr="00F711F5">
        <w:rPr>
          <w:rStyle w:val="11111AAAAStyleUnderline"/>
          <w:highlight w:val="yellow"/>
        </w:rPr>
        <w:t>striking is</w:t>
      </w:r>
      <w:r w:rsidRPr="00F711F5">
        <w:rPr>
          <w:szCs w:val="16"/>
          <w:highlight w:val="yellow"/>
        </w:rPr>
        <w:t xml:space="preserve"> </w:t>
      </w:r>
      <w:r w:rsidRPr="00F711F5">
        <w:rPr>
          <w:rStyle w:val="Emphasis"/>
          <w:highlight w:val="yellow"/>
        </w:rPr>
        <w:t>how little empirical ev</w:t>
      </w:r>
      <w:r w:rsidRPr="00F711F5">
        <w:rPr>
          <w:rStyle w:val="11111AAAAStyleUnderline"/>
        </w:rPr>
        <w:t xml:space="preserve">idence </w:t>
      </w:r>
      <w:r w:rsidRPr="00F711F5">
        <w:rPr>
          <w:rStyle w:val="Emphasis"/>
          <w:highlight w:val="yellow"/>
        </w:rPr>
        <w:t>underpins</w:t>
      </w:r>
      <w:r w:rsidRPr="00F711F5">
        <w:rPr>
          <w:rStyle w:val="Emphasis"/>
        </w:rPr>
        <w:t xml:space="preserve"> these </w:t>
      </w:r>
      <w:r w:rsidRPr="00F711F5">
        <w:rPr>
          <w:rStyle w:val="Emphasis"/>
          <w:highlight w:val="yellow"/>
        </w:rPr>
        <w:t>assertions</w:t>
      </w:r>
      <w:r w:rsidRPr="00F711F5">
        <w:rPr>
          <w:szCs w:val="16"/>
        </w:rPr>
        <w:t xml:space="preserve"> and policy developments</w:t>
      </w:r>
      <w:r w:rsidRPr="00F711F5">
        <w:rPr>
          <w:rStyle w:val="11111AAAAStyleUnderline"/>
          <w:highlight w:val="yellow"/>
        </w:rPr>
        <w:t>.</w:t>
      </w:r>
      <w:r w:rsidRPr="00F711F5">
        <w:rPr>
          <w:szCs w:val="16"/>
        </w:rPr>
        <w:t xml:space="preserve"> Analysts and </w:t>
      </w:r>
      <w:r w:rsidRPr="00F711F5">
        <w:rPr>
          <w:rStyle w:val="11111AAAAStyleUnderline"/>
        </w:rPr>
        <w:t>policymakers</w:t>
      </w:r>
      <w:r w:rsidRPr="00F711F5">
        <w:rPr>
          <w:szCs w:val="16"/>
        </w:rPr>
        <w:t xml:space="preserve"> alike have simply </w:t>
      </w:r>
      <w:r w:rsidRPr="00F711F5">
        <w:rPr>
          <w:rStyle w:val="Emphasis"/>
        </w:rPr>
        <w:t>presumed</w:t>
      </w:r>
      <w:r w:rsidRPr="00F711F5">
        <w:rPr>
          <w:szCs w:val="16"/>
        </w:rPr>
        <w:t xml:space="preserve"> the existence of </w:t>
      </w:r>
      <w:r w:rsidRPr="00F711F5">
        <w:rPr>
          <w:rStyle w:val="11111AAAAStyleUnderline"/>
        </w:rPr>
        <w:t>a blanket connection between state weakness and threats to the national security</w:t>
      </w:r>
      <w:r w:rsidRPr="00F711F5">
        <w:rPr>
          <w:szCs w:val="16"/>
        </w:rPr>
        <w:t xml:space="preserve"> of developed countries and have begun to recommend and implement policy responses.” And although interconnectedness and interdependence may create risks, the </w:t>
      </w:r>
      <w:r w:rsidRPr="00F711F5">
        <w:rPr>
          <w:rStyle w:val="11111AAAAStyleUnderline"/>
          <w:highlight w:val="yellow"/>
        </w:rPr>
        <w:t>dangers</w:t>
      </w:r>
      <w:r w:rsidRPr="00F711F5">
        <w:rPr>
          <w:szCs w:val="16"/>
        </w:rPr>
        <w:t xml:space="preserve"> in such a world </w:t>
      </w:r>
      <w:r w:rsidRPr="00F711F5">
        <w:rPr>
          <w:rStyle w:val="11111AAAAStyleUnderline"/>
          <w:highlight w:val="yellow"/>
        </w:rPr>
        <w:t>are more likely</w:t>
      </w:r>
      <w:r w:rsidRPr="00F711F5">
        <w:rPr>
          <w:rStyle w:val="11111AAAAStyleUnderline"/>
        </w:rPr>
        <w:t xml:space="preserve"> to come </w:t>
      </w:r>
      <w:r w:rsidRPr="00F711F5">
        <w:rPr>
          <w:rStyle w:val="11111AAAAStyleUnderline"/>
          <w:highlight w:val="yellow"/>
        </w:rPr>
        <w:t xml:space="preserve">from </w:t>
      </w:r>
      <w:r w:rsidRPr="00F711F5">
        <w:rPr>
          <w:rStyle w:val="Emphasis"/>
          <w:highlight w:val="yellow"/>
        </w:rPr>
        <w:t>strong</w:t>
      </w:r>
      <w:r w:rsidRPr="00F711F5">
        <w:rPr>
          <w:rStyle w:val="Emphasis"/>
        </w:rPr>
        <w:t xml:space="preserve">, well-governed </w:t>
      </w:r>
      <w:r w:rsidRPr="00F711F5">
        <w:rPr>
          <w:rStyle w:val="Emphasis"/>
          <w:highlight w:val="yellow"/>
        </w:rPr>
        <w:t>states</w:t>
      </w:r>
      <w:r w:rsidRPr="00F711F5">
        <w:rPr>
          <w:rStyle w:val="11111AAAAStyleUnderline"/>
        </w:rPr>
        <w:t xml:space="preserve"> with imperfect regulations than weak ones with governance deficiencies</w:t>
      </w:r>
      <w:r w:rsidRPr="00F711F5">
        <w:rPr>
          <w:szCs w:val="16"/>
        </w:rPr>
        <w:t>. Financial volatility that can shake the foundations of leading nations and cyberattacks that could destabilize energy or information networks pose more immediate and persistent risks than, say, terrorism.</w:t>
      </w:r>
    </w:p>
    <w:p w14:paraId="3A49709E" w14:textId="77777777" w:rsidR="008A5F3B" w:rsidRPr="00F711F5" w:rsidRDefault="008A5F3B" w:rsidP="008A5F3B"/>
    <w:p w14:paraId="2E72245B" w14:textId="77777777" w:rsidR="008A5F3B" w:rsidRPr="00F711F5" w:rsidRDefault="008A5F3B" w:rsidP="008A5F3B"/>
    <w:p w14:paraId="6BE9916B" w14:textId="77777777" w:rsidR="008A5F3B" w:rsidRPr="00675D26" w:rsidRDefault="008A5F3B" w:rsidP="008A5F3B">
      <w:pPr>
        <w:pStyle w:val="Heading3"/>
      </w:pPr>
      <w:r w:rsidRPr="00675D26">
        <w:t>Circumvention---1NC</w:t>
      </w:r>
    </w:p>
    <w:p w14:paraId="7A7CB851" w14:textId="77777777" w:rsidR="008A5F3B" w:rsidRDefault="008A5F3B" w:rsidP="008A5F3B">
      <w:pPr>
        <w:pStyle w:val="Heading4"/>
      </w:pPr>
      <w:r w:rsidRPr="00675D26">
        <w:t>Trump circumvents by shifting nefarious agency functions to non-unionized agencies.</w:t>
      </w:r>
    </w:p>
    <w:p w14:paraId="1DB804C6" w14:textId="77777777" w:rsidR="008A5F3B" w:rsidRPr="00675D26" w:rsidRDefault="008A5F3B" w:rsidP="008A5F3B">
      <w:r w:rsidRPr="00675D26">
        <w:rPr>
          <w:rStyle w:val="Style13ptBold"/>
        </w:rPr>
        <w:t>Leyton et al. 25</w:t>
      </w:r>
      <w:r w:rsidRPr="00675D26">
        <w:t>, *-******Attorneys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w:t>
      </w:r>
    </w:p>
    <w:p w14:paraId="379BD175" w14:textId="77777777" w:rsidR="008A5F3B" w:rsidRDefault="008A5F3B" w:rsidP="008A5F3B">
      <w:r w:rsidRPr="00675D26">
        <w:t xml:space="preserve">a. </w:t>
      </w:r>
      <w:r w:rsidRPr="00675D26">
        <w:rPr>
          <w:rStyle w:val="11111AAAAStyleUnderline"/>
        </w:rPr>
        <w:t>Without</w:t>
      </w:r>
      <w:r w:rsidRPr="00675D26">
        <w:t xml:space="preserve"> </w:t>
      </w:r>
      <w:r w:rsidRPr="00675D26">
        <w:rPr>
          <w:rStyle w:val="Emphasis"/>
        </w:rPr>
        <w:t>congressional authorization</w:t>
      </w:r>
      <w:r w:rsidRPr="00675D26">
        <w:t xml:space="preserve">, </w:t>
      </w:r>
      <w:r w:rsidRPr="00675D26">
        <w:rPr>
          <w:rStyle w:val="11111AAAAStyleUnderline"/>
        </w:rPr>
        <w:t>agencies cannot</w:t>
      </w:r>
      <w:r w:rsidRPr="00675D26">
        <w:t xml:space="preserve"> </w:t>
      </w:r>
      <w:r w:rsidRPr="00675D26">
        <w:rPr>
          <w:rStyle w:val="Emphasis"/>
        </w:rPr>
        <w:t>transfer functions</w:t>
      </w:r>
      <w:r w:rsidRPr="00675D26">
        <w:t xml:space="preserve"> </w:t>
      </w:r>
      <w:r w:rsidRPr="00675D26">
        <w:rPr>
          <w:rStyle w:val="11111AAAAStyleUnderline"/>
        </w:rPr>
        <w:t>to other agencies</w:t>
      </w:r>
      <w:r w:rsidRPr="00675D26">
        <w:t xml:space="preserve">, including to OMB, OPM, or DOGE. Supra at 3-6; United States v. Giordano, 416 U.S. 505 (1974); Halverson v. Slater, 129 F.3d 180 (D.C. Cir. 1997). Yet </w:t>
      </w:r>
      <w:r w:rsidRPr="00361B72">
        <w:rPr>
          <w:rStyle w:val="11111AAAAStyleUnderline"/>
          <w:highlight w:val="yellow"/>
        </w:rPr>
        <w:t>the record is</w:t>
      </w:r>
      <w:r w:rsidRPr="00361B72">
        <w:rPr>
          <w:highlight w:val="yellow"/>
        </w:rPr>
        <w:t xml:space="preserve"> </w:t>
      </w:r>
      <w:r w:rsidRPr="00361B72">
        <w:rPr>
          <w:rStyle w:val="Emphasis"/>
          <w:highlight w:val="yellow"/>
        </w:rPr>
        <w:t>uncontroverted</w:t>
      </w:r>
      <w:r w:rsidRPr="00361B72">
        <w:rPr>
          <w:highlight w:val="yellow"/>
        </w:rPr>
        <w:t xml:space="preserve"> </w:t>
      </w:r>
      <w:r w:rsidRPr="00361B72">
        <w:rPr>
          <w:rStyle w:val="11111AAAAStyleUnderline"/>
          <w:highlight w:val="yellow"/>
        </w:rPr>
        <w:t>that functions and programs are being</w:t>
      </w:r>
      <w:r w:rsidRPr="00361B72">
        <w:rPr>
          <w:highlight w:val="yellow"/>
        </w:rPr>
        <w:t xml:space="preserve"> </w:t>
      </w:r>
      <w:r w:rsidRPr="00361B72">
        <w:rPr>
          <w:rStyle w:val="Emphasis"/>
          <w:highlight w:val="yellow"/>
        </w:rPr>
        <w:t>transferred</w:t>
      </w:r>
      <w:r w:rsidRPr="00675D26">
        <w:t xml:space="preserve"> between agencies (Add.294 n.3; Add.571; see Add.159-176), </w:t>
      </w:r>
      <w:r w:rsidRPr="00361B72">
        <w:rPr>
          <w:rStyle w:val="11111AAAAStyleUnderline"/>
          <w:highlight w:val="yellow"/>
        </w:rPr>
        <w:t>and that the President has</w:t>
      </w:r>
      <w:r w:rsidRPr="00361B72">
        <w:rPr>
          <w:highlight w:val="yellow"/>
        </w:rPr>
        <w:t xml:space="preserve"> </w:t>
      </w:r>
      <w:r w:rsidRPr="00361B72">
        <w:rPr>
          <w:rStyle w:val="Emphasis"/>
          <w:highlight w:val="yellow"/>
        </w:rPr>
        <w:t>transferred</w:t>
      </w:r>
      <w:r w:rsidRPr="00675D26">
        <w:t xml:space="preserve"> </w:t>
      </w:r>
      <w:r w:rsidRPr="00675D26">
        <w:rPr>
          <w:rStyle w:val="11111AAAAStyleUnderline"/>
        </w:rPr>
        <w:t xml:space="preserve">agencies’ </w:t>
      </w:r>
      <w:r w:rsidRPr="00361B72">
        <w:rPr>
          <w:rStyle w:val="11111AAAAStyleUnderline"/>
          <w:highlight w:val="yellow"/>
        </w:rPr>
        <w:t>authority</w:t>
      </w:r>
      <w:r w:rsidRPr="00675D26">
        <w:t xml:space="preserve"> to OMB/OPM/DOGE, </w:t>
      </w:r>
      <w:r w:rsidRPr="00361B72">
        <w:rPr>
          <w:rStyle w:val="11111AAAAStyleUnderline"/>
          <w:highlight w:val="yellow"/>
        </w:rPr>
        <w:t>which have</w:t>
      </w:r>
      <w:r w:rsidRPr="00361B72">
        <w:rPr>
          <w:highlight w:val="yellow"/>
        </w:rPr>
        <w:t xml:space="preserve"> </w:t>
      </w:r>
      <w:r w:rsidRPr="00361B72">
        <w:rPr>
          <w:rStyle w:val="Emphasis"/>
          <w:highlight w:val="yellow"/>
        </w:rPr>
        <w:t>overridden</w:t>
      </w:r>
      <w:r w:rsidRPr="00675D26">
        <w:t xml:space="preserve"> </w:t>
      </w:r>
      <w:r w:rsidRPr="00675D26">
        <w:rPr>
          <w:rStyle w:val="11111AAAAStyleUnderline"/>
        </w:rPr>
        <w:t xml:space="preserve">numerous </w:t>
      </w:r>
      <w:r w:rsidRPr="00361B72">
        <w:rPr>
          <w:rStyle w:val="11111AAAAStyleUnderline"/>
          <w:highlight w:val="yellow"/>
        </w:rPr>
        <w:t>agencies’ decisions</w:t>
      </w:r>
      <w:r w:rsidRPr="00675D26">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675D26">
        <w:rPr>
          <w:rStyle w:val="11111AAAAStyleUnderline"/>
        </w:rPr>
        <w:t>the President cannot</w:t>
      </w:r>
      <w:r w:rsidRPr="00675D26">
        <w:t xml:space="preserve"> thereby </w:t>
      </w:r>
      <w:r w:rsidRPr="00675D26">
        <w:rPr>
          <w:rStyle w:val="Emphasis"/>
        </w:rPr>
        <w:t>circumvent</w:t>
      </w:r>
      <w:r w:rsidRPr="00675D26">
        <w:t xml:space="preserve"> </w:t>
      </w:r>
      <w:r w:rsidRPr="00675D26">
        <w:rPr>
          <w:rStyle w:val="11111AAAAStyleUnderline"/>
        </w:rPr>
        <w:t>the prohibition on transferring authority</w:t>
      </w:r>
      <w:r w:rsidRPr="00675D26">
        <w:t xml:space="preserve"> between agencies </w:t>
      </w:r>
      <w:r w:rsidRPr="00675D26">
        <w:rPr>
          <w:rStyle w:val="11111AAAAStyleUnderline"/>
        </w:rPr>
        <w:t>without</w:t>
      </w:r>
      <w:r w:rsidRPr="00675D26">
        <w:t xml:space="preserve"> </w:t>
      </w:r>
      <w:r w:rsidRPr="00675D26">
        <w:rPr>
          <w:rStyle w:val="Emphasis"/>
        </w:rPr>
        <w:t>congressional authorization</w:t>
      </w:r>
      <w:r w:rsidRPr="00675D26">
        <w:t>. Cf. San Francisco, 897 F.3d at 1240 (rejecting “Administration’s interpretation [that] simply lead[s] us into an intellectual cul-de-sac”).</w:t>
      </w:r>
    </w:p>
    <w:p w14:paraId="6FBF51D0" w14:textId="77777777" w:rsidR="008A5F3B" w:rsidRPr="00964F78" w:rsidRDefault="008A5F3B" w:rsidP="008A5F3B">
      <w:pPr>
        <w:pStyle w:val="Heading4"/>
      </w:pPr>
      <w:r>
        <w:t xml:space="preserve">Courts will greenlight violations of the plan – </w:t>
      </w:r>
      <w:r w:rsidRPr="0037559D">
        <w:rPr>
          <w:highlight w:val="yellow"/>
        </w:rPr>
        <w:t>their author agrees</w:t>
      </w:r>
    </w:p>
    <w:p w14:paraId="19B29060" w14:textId="77777777" w:rsidR="008A5F3B" w:rsidRPr="00964F78" w:rsidRDefault="008A5F3B" w:rsidP="008A5F3B">
      <w:r w:rsidRPr="0037559D">
        <w:rPr>
          <w:rStyle w:val="Style13ptBold"/>
          <w:highlight w:val="yellow"/>
        </w:rPr>
        <w:t>1AC Moynihan ’25</w:t>
      </w:r>
      <w:r w:rsidRPr="00964F78">
        <w:rPr>
          <w:rStyle w:val="Style13ptBold"/>
        </w:rPr>
        <w:t xml:space="preserve"> </w:t>
      </w:r>
      <w:r w:rsidRPr="00964F78">
        <w:t xml:space="preserve">[Deuon; September 3; PhD, Professor of Public Policy, </w:t>
      </w:r>
      <w:r w:rsidRPr="0037559D">
        <w:rPr>
          <w:rFonts w:ascii="Comic Sans MS" w:hAnsi="Comic Sans MS"/>
          <w:b/>
          <w:bCs/>
          <w:color w:val="7030A0"/>
        </w:rPr>
        <w:t>University of Michigan</w:t>
      </w:r>
      <w:r w:rsidRPr="00964F78">
        <w:t xml:space="preserve"> (</w:t>
      </w:r>
      <w:r w:rsidRPr="0037559D">
        <w:rPr>
          <w:b/>
          <w:bCs/>
        </w:rPr>
        <w:t>wow</w:t>
      </w:r>
      <w:r w:rsidRPr="00964F78">
        <w:t>!); Can We Still Govern? "Your government is breaking: EPA edition," https://donmoynihan.substack.com/p/your-government-is-breaking-epa-edition]</w:t>
      </w:r>
    </w:p>
    <w:p w14:paraId="7259776F" w14:textId="77777777" w:rsidR="008A5F3B" w:rsidRPr="00964F78" w:rsidRDefault="008A5F3B" w:rsidP="008A5F3B">
      <w:r w:rsidRPr="00964F78">
        <w:rPr>
          <w:rStyle w:val="11111AAAAStyleUnderline"/>
        </w:rPr>
        <w:t xml:space="preserve">Federal employees, the ones that chose to </w:t>
      </w:r>
      <w:r w:rsidRPr="00964F78">
        <w:rPr>
          <w:rStyle w:val="Emphasis"/>
        </w:rPr>
        <w:t>stick around</w:t>
      </w:r>
      <w:r w:rsidRPr="00964F78">
        <w:t xml:space="preserve"> though mass layoffs, DOGE and voluntary resignation offers, </w:t>
      </w:r>
      <w:r w:rsidRPr="00964F78">
        <w:rPr>
          <w:rStyle w:val="11111AAAAStyleUnderline"/>
        </w:rPr>
        <w:t xml:space="preserve">are trying to </w:t>
      </w:r>
      <w:r w:rsidRPr="00964F78">
        <w:rPr>
          <w:rStyle w:val="Emphasis"/>
        </w:rPr>
        <w:t>tell you</w:t>
      </w:r>
      <w:r w:rsidRPr="00964F78">
        <w:rPr>
          <w:rStyle w:val="11111AAAAStyleUnderline"/>
        </w:rPr>
        <w:t xml:space="preserve"> something: your </w:t>
      </w:r>
      <w:r w:rsidRPr="00964F78">
        <w:rPr>
          <w:rStyle w:val="Emphasis"/>
        </w:rPr>
        <w:t>government</w:t>
      </w:r>
      <w:r w:rsidRPr="00964F78">
        <w:rPr>
          <w:rStyle w:val="11111AAAAStyleUnderline"/>
        </w:rPr>
        <w:t xml:space="preserve"> is </w:t>
      </w:r>
      <w:r w:rsidRPr="00964F78">
        <w:rPr>
          <w:rStyle w:val="Emphasis"/>
        </w:rPr>
        <w:t>under attack</w:t>
      </w:r>
      <w:r w:rsidRPr="00964F78">
        <w:t>.</w:t>
      </w:r>
    </w:p>
    <w:p w14:paraId="6D47BEE1" w14:textId="77777777" w:rsidR="008A5F3B" w:rsidRPr="00964F78" w:rsidRDefault="008A5F3B" w:rsidP="008A5F3B">
      <w:r w:rsidRPr="00964F78">
        <w:rPr>
          <w:rStyle w:val="Emphasis"/>
          <w:highlight w:val="cyan"/>
        </w:rPr>
        <w:t>Civil servants</w:t>
      </w:r>
      <w:r w:rsidRPr="00964F78">
        <w:rPr>
          <w:rStyle w:val="11111AAAAStyleUnderline"/>
          <w:highlight w:val="cyan"/>
        </w:rPr>
        <w:t xml:space="preserve"> are sending</w:t>
      </w:r>
      <w:r w:rsidRPr="00964F78">
        <w:rPr>
          <w:rStyle w:val="11111AAAAStyleUnderline"/>
        </w:rPr>
        <w:t xml:space="preserve"> out </w:t>
      </w:r>
      <w:r w:rsidRPr="00964F78">
        <w:rPr>
          <w:rStyle w:val="Emphasis"/>
          <w:highlight w:val="cyan"/>
        </w:rPr>
        <w:t>SOS signals</w:t>
      </w:r>
      <w:r w:rsidRPr="00964F78">
        <w:t xml:space="preserve"> at an unprecedented level, despite great personal risk. </w:t>
      </w:r>
      <w:r w:rsidRPr="00964F78">
        <w:rPr>
          <w:rStyle w:val="Emphasis"/>
          <w:highlight w:val="cyan"/>
        </w:rPr>
        <w:t>NASA</w:t>
      </w:r>
      <w:r w:rsidRPr="00964F78">
        <w:rPr>
          <w:rStyle w:val="11111AAAAStyleUnderline"/>
        </w:rPr>
        <w:t xml:space="preserve"> and </w:t>
      </w:r>
      <w:r w:rsidRPr="00964F78">
        <w:rPr>
          <w:rStyle w:val="Emphasis"/>
          <w:highlight w:val="cyan"/>
        </w:rPr>
        <w:t>NIH</w:t>
      </w:r>
      <w:r w:rsidRPr="00964F78">
        <w:rPr>
          <w:rStyle w:val="11111AAAAStyleUnderline"/>
        </w:rPr>
        <w:t xml:space="preserve"> wrote </w:t>
      </w:r>
      <w:r w:rsidRPr="00964F78">
        <w:rPr>
          <w:rStyle w:val="Emphasis"/>
        </w:rPr>
        <w:t>public protests</w:t>
      </w:r>
      <w:r w:rsidRPr="00964F78">
        <w:rPr>
          <w:rStyle w:val="11111AAAAStyleUnderline"/>
        </w:rPr>
        <w:t xml:space="preserve"> about damage</w:t>
      </w:r>
      <w:r w:rsidRPr="00964F78">
        <w:t xml:space="preserve"> to their organizations. </w:t>
      </w:r>
      <w:r w:rsidRPr="00964F78">
        <w:rPr>
          <w:rStyle w:val="Emphasis"/>
          <w:highlight w:val="cyan"/>
        </w:rPr>
        <w:t>CDC</w:t>
      </w:r>
      <w:r w:rsidRPr="00964F78">
        <w:rPr>
          <w:rStyle w:val="11111AAAAStyleUnderline"/>
        </w:rPr>
        <w:t xml:space="preserve"> leaders chose to </w:t>
      </w:r>
      <w:r w:rsidRPr="00964F78">
        <w:rPr>
          <w:rStyle w:val="Emphasis"/>
        </w:rPr>
        <w:t>quit</w:t>
      </w:r>
      <w:r w:rsidRPr="00964F78">
        <w:t xml:space="preserve"> </w:t>
      </w:r>
      <w:r w:rsidRPr="00964F78">
        <w:rPr>
          <w:rStyle w:val="11111AAAAStyleUnderline"/>
        </w:rPr>
        <w:t>to send</w:t>
      </w:r>
      <w:r w:rsidRPr="00964F78">
        <w:t xml:space="preserve"> “</w:t>
      </w:r>
      <w:r w:rsidRPr="00964F78">
        <w:rPr>
          <w:rStyle w:val="11111AAAAStyleUnderline"/>
        </w:rPr>
        <w:t xml:space="preserve">a </w:t>
      </w:r>
      <w:r w:rsidRPr="00964F78">
        <w:rPr>
          <w:rStyle w:val="Emphasis"/>
        </w:rPr>
        <w:t>bat signal</w:t>
      </w:r>
      <w:r w:rsidRPr="00964F78">
        <w:t xml:space="preserve">” </w:t>
      </w:r>
      <w:r w:rsidRPr="00964F78">
        <w:rPr>
          <w:rStyle w:val="11111AAAAStyleUnderline"/>
        </w:rPr>
        <w:t xml:space="preserve">about the </w:t>
      </w:r>
      <w:r w:rsidRPr="00964F78">
        <w:rPr>
          <w:rStyle w:val="Emphasis"/>
        </w:rPr>
        <w:t>assault</w:t>
      </w:r>
      <w:r w:rsidRPr="00964F78">
        <w:rPr>
          <w:rStyle w:val="11111AAAAStyleUnderline"/>
        </w:rPr>
        <w:t xml:space="preserve"> on </w:t>
      </w:r>
      <w:r w:rsidRPr="00964F78">
        <w:rPr>
          <w:rStyle w:val="Emphasis"/>
        </w:rPr>
        <w:t>science</w:t>
      </w:r>
      <w:r w:rsidRPr="00964F78">
        <w:t xml:space="preserve"> in their agency, </w:t>
      </w:r>
      <w:r w:rsidRPr="00964F78">
        <w:rPr>
          <w:rStyle w:val="11111AAAAStyleUnderline"/>
        </w:rPr>
        <w:t xml:space="preserve">and more than 1000 </w:t>
      </w:r>
      <w:r w:rsidRPr="00964F78">
        <w:rPr>
          <w:rStyle w:val="Emphasis"/>
          <w:highlight w:val="cyan"/>
        </w:rPr>
        <w:t>HHS</w:t>
      </w:r>
      <w:r w:rsidRPr="00964F78">
        <w:t xml:space="preserve"> employees have </w:t>
      </w:r>
      <w:r w:rsidRPr="00964F78">
        <w:rPr>
          <w:rStyle w:val="11111AAAAStyleUnderline"/>
        </w:rPr>
        <w:t xml:space="preserve">signed a </w:t>
      </w:r>
      <w:r w:rsidRPr="00964F78">
        <w:rPr>
          <w:rStyle w:val="Emphasis"/>
        </w:rPr>
        <w:t>letter</w:t>
      </w:r>
      <w:r w:rsidRPr="00964F78">
        <w:rPr>
          <w:rStyle w:val="11111AAAAStyleUnderline"/>
        </w:rPr>
        <w:t xml:space="preserve"> calling on RFK</w:t>
      </w:r>
      <w:r w:rsidRPr="00964F78">
        <w:t xml:space="preserve"> Jr. </w:t>
      </w:r>
      <w:r w:rsidRPr="00964F78">
        <w:rPr>
          <w:rStyle w:val="11111AAAAStyleUnderline"/>
        </w:rPr>
        <w:t>to resign</w:t>
      </w:r>
      <w:r w:rsidRPr="00964F78">
        <w:t xml:space="preserve">. </w:t>
      </w:r>
      <w:r w:rsidRPr="00964F78">
        <w:rPr>
          <w:rStyle w:val="11111AAAAStyleUnderline"/>
        </w:rPr>
        <w:t>FEMA employees</w:t>
      </w:r>
      <w:r w:rsidRPr="00964F78">
        <w:t xml:space="preserve"> who wrote an open letter about how bad things are </w:t>
      </w:r>
      <w:r w:rsidRPr="00964F78">
        <w:rPr>
          <w:rStyle w:val="11111AAAAStyleUnderline"/>
        </w:rPr>
        <w:t xml:space="preserve">were </w:t>
      </w:r>
      <w:r w:rsidRPr="00964F78">
        <w:rPr>
          <w:rStyle w:val="11111AAAAStyleUnderline"/>
          <w:highlight w:val="cyan"/>
        </w:rPr>
        <w:t>put on</w:t>
      </w:r>
      <w:r w:rsidRPr="00964F78">
        <w:rPr>
          <w:rStyle w:val="11111AAAAStyleUnderline"/>
        </w:rPr>
        <w:t xml:space="preserve"> administrative </w:t>
      </w:r>
      <w:r w:rsidRPr="00964F78">
        <w:rPr>
          <w:rStyle w:val="Emphasis"/>
          <w:highlight w:val="cyan"/>
        </w:rPr>
        <w:t>leave</w:t>
      </w:r>
      <w:r w:rsidRPr="00964F78">
        <w:t xml:space="preserve">. Now some </w:t>
      </w:r>
      <w:r w:rsidRPr="00964F78">
        <w:rPr>
          <w:rStyle w:val="11111AAAAStyleUnderline"/>
          <w:highlight w:val="cyan"/>
        </w:rPr>
        <w:t>EPA employees</w:t>
      </w:r>
      <w:r w:rsidRPr="00964F78">
        <w:rPr>
          <w:rStyle w:val="11111AAAAStyleUnderline"/>
        </w:rPr>
        <w:t xml:space="preserve"> who did the same </w:t>
      </w:r>
      <w:r w:rsidRPr="00964F78">
        <w:rPr>
          <w:rStyle w:val="11111AAAAStyleUnderline"/>
          <w:highlight w:val="cyan"/>
        </w:rPr>
        <w:t xml:space="preserve">were </w:t>
      </w:r>
      <w:r w:rsidRPr="00964F78">
        <w:rPr>
          <w:rStyle w:val="Emphasis"/>
          <w:highlight w:val="cyan"/>
        </w:rPr>
        <w:t>fired</w:t>
      </w:r>
      <w:r w:rsidRPr="00964F78">
        <w:t>. They join the almost 1 in 4 employees who have departed the agency since Trump arrived.</w:t>
      </w:r>
    </w:p>
    <w:p w14:paraId="7472AAC2" w14:textId="77777777" w:rsidR="008A5F3B" w:rsidRPr="00964F78" w:rsidRDefault="008A5F3B" w:rsidP="008A5F3B">
      <w:r w:rsidRPr="00964F78">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6E0DB967" w14:textId="77777777" w:rsidR="008A5F3B" w:rsidRPr="00964F78" w:rsidRDefault="008A5F3B" w:rsidP="008A5F3B">
      <w:r w:rsidRPr="00964F78">
        <w:t xml:space="preserve">The EPA employees were fired on Labor Day weekend, a Labor Day that marked a historic assault on labor. </w:t>
      </w:r>
      <w:r w:rsidRPr="00964F78">
        <w:rPr>
          <w:rStyle w:val="Emphasis"/>
          <w:highlight w:val="cyan"/>
        </w:rPr>
        <w:t>Half a million</w:t>
      </w:r>
      <w:r w:rsidRPr="00964F78">
        <w:rPr>
          <w:rStyle w:val="11111AAAAStyleUnderline"/>
        </w:rPr>
        <w:t xml:space="preserve"> federal employees have </w:t>
      </w:r>
      <w:r w:rsidRPr="00964F78">
        <w:rPr>
          <w:rStyle w:val="11111AAAAStyleUnderline"/>
          <w:highlight w:val="cyan"/>
        </w:rPr>
        <w:t xml:space="preserve">lost </w:t>
      </w:r>
      <w:r w:rsidRPr="00964F78">
        <w:rPr>
          <w:rStyle w:val="Emphasis"/>
          <w:highlight w:val="cyan"/>
        </w:rPr>
        <w:t>union protections</w:t>
      </w:r>
      <w:r w:rsidRPr="00964F78">
        <w:rPr>
          <w:rStyle w:val="11111AAAAStyleUnderline"/>
        </w:rPr>
        <w:t xml:space="preserve"> under Trump, with </w:t>
      </w:r>
      <w:r w:rsidRPr="00964F78">
        <w:rPr>
          <w:rStyle w:val="Emphasis"/>
          <w:highlight w:val="cyan"/>
        </w:rPr>
        <w:t>more</w:t>
      </w:r>
      <w:r w:rsidRPr="00964F78">
        <w:rPr>
          <w:rStyle w:val="11111AAAAStyleUnderline"/>
          <w:highlight w:val="cyan"/>
        </w:rPr>
        <w:t xml:space="preserve"> to come</w:t>
      </w:r>
      <w:r w:rsidRPr="00964F78">
        <w:rPr>
          <w:rStyle w:val="11111AAAAStyleUnderline"/>
        </w:rPr>
        <w:t xml:space="preserve">. Legal </w:t>
      </w:r>
      <w:r w:rsidRPr="00964F78">
        <w:rPr>
          <w:rStyle w:val="Emphasis"/>
          <w:highlight w:val="cyan"/>
        </w:rPr>
        <w:t>agreements</w:t>
      </w:r>
      <w:r w:rsidRPr="00964F78">
        <w:rPr>
          <w:rStyle w:val="11111AAAAStyleUnderline"/>
          <w:highlight w:val="cyan"/>
        </w:rPr>
        <w:t xml:space="preserve"> between</w:t>
      </w:r>
      <w:r w:rsidRPr="00964F78">
        <w:rPr>
          <w:rStyle w:val="11111AAAAStyleUnderline"/>
        </w:rPr>
        <w:t xml:space="preserve"> the </w:t>
      </w:r>
      <w:r w:rsidRPr="00964F78">
        <w:rPr>
          <w:rStyle w:val="Emphasis"/>
          <w:highlight w:val="cyan"/>
        </w:rPr>
        <w:t>gov</w:t>
      </w:r>
      <w:r w:rsidRPr="00964F78">
        <w:rPr>
          <w:rStyle w:val="11111AAAAStyleUnderline"/>
        </w:rPr>
        <w:t xml:space="preserve">ernment </w:t>
      </w:r>
      <w:r w:rsidRPr="00964F78">
        <w:rPr>
          <w:rStyle w:val="11111AAAAStyleUnderline"/>
          <w:highlight w:val="cyan"/>
        </w:rPr>
        <w:t>and</w:t>
      </w:r>
      <w:r w:rsidRPr="00964F78">
        <w:t xml:space="preserve"> the </w:t>
      </w:r>
      <w:r w:rsidRPr="00964F78">
        <w:rPr>
          <w:rStyle w:val="11111AAAAStyleUnderline"/>
          <w:highlight w:val="cyan"/>
        </w:rPr>
        <w:t xml:space="preserve">unions were </w:t>
      </w:r>
      <w:r w:rsidRPr="00964F78">
        <w:rPr>
          <w:rStyle w:val="Emphasis"/>
          <w:highlight w:val="cyan"/>
        </w:rPr>
        <w:t>voided</w:t>
      </w:r>
      <w:r w:rsidRPr="00964F78">
        <w:rPr>
          <w:rStyle w:val="11111AAAAStyleUnderline"/>
        </w:rPr>
        <w:t xml:space="preserve"> because</w:t>
      </w:r>
      <w:r w:rsidRPr="00964F78">
        <w:t xml:space="preserve">, </w:t>
      </w:r>
      <w:r w:rsidRPr="00964F78">
        <w:rPr>
          <w:rStyle w:val="11111AAAAStyleUnderline"/>
        </w:rPr>
        <w:t>Trump said</w:t>
      </w:r>
      <w:r w:rsidRPr="00964F78">
        <w:t xml:space="preserve">, national </w:t>
      </w:r>
      <w:r w:rsidRPr="00964F78">
        <w:rPr>
          <w:rStyle w:val="Emphasis"/>
        </w:rPr>
        <w:t>security</w:t>
      </w:r>
      <w:r w:rsidRPr="00964F78">
        <w:rPr>
          <w:rStyle w:val="11111AAAAStyleUnderline"/>
        </w:rPr>
        <w:t xml:space="preserve"> demanded it</w:t>
      </w:r>
      <w:r w:rsidRPr="00964F78">
        <w:t>. The justification beggars belief, since the employees are from across all sorts of agencies, not just those with a national security function, and strip rights from employees with no plausible national security responsibilities, such as janitorial staff.</w:t>
      </w:r>
    </w:p>
    <w:p w14:paraId="1F8E9809" w14:textId="77777777" w:rsidR="008A5F3B" w:rsidRPr="00964F78" w:rsidRDefault="008A5F3B" w:rsidP="008A5F3B">
      <w:r w:rsidRPr="00964F78">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3C6B4F3C" w14:textId="77777777" w:rsidR="008A5F3B" w:rsidRPr="00964F78" w:rsidRDefault="008A5F3B" w:rsidP="008A5F3B">
      <w:r w:rsidRPr="00964F78">
        <w:rPr>
          <w:rStyle w:val="11111AAAAStyleUnderline"/>
          <w:highlight w:val="cyan"/>
        </w:rPr>
        <w:t>Unions</w:t>
      </w:r>
      <w:r w:rsidRPr="00964F78">
        <w:rPr>
          <w:rStyle w:val="11111AAAAStyleUnderline"/>
        </w:rPr>
        <w:t xml:space="preserve"> might be imperfect, but they </w:t>
      </w:r>
      <w:r w:rsidRPr="00964F78">
        <w:rPr>
          <w:rStyle w:val="11111AAAA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11111AAAAStyleUnderline"/>
          <w:highlight w:val="cyan"/>
        </w:rPr>
        <w:t xml:space="preserve"> of</w:t>
      </w:r>
      <w:r w:rsidRPr="00964F78">
        <w:rPr>
          <w:rStyle w:val="11111AAAAStyleUnderline"/>
        </w:rPr>
        <w:t xml:space="preserve"> government </w:t>
      </w:r>
      <w:r w:rsidRPr="00964F78">
        <w:rPr>
          <w:rStyle w:val="Emphasis"/>
          <w:highlight w:val="cyan"/>
        </w:rPr>
        <w:t>employee interests</w:t>
      </w:r>
      <w:r w:rsidRPr="00964F78">
        <w:rPr>
          <w:rStyle w:val="11111AAAAStyleUnderline"/>
        </w:rPr>
        <w:t xml:space="preserve"> at the time </w:t>
      </w:r>
      <w:r w:rsidRPr="00964F78">
        <w:rPr>
          <w:rStyle w:val="11111AAAAStyleUnderline"/>
          <w:highlight w:val="cyan"/>
        </w:rPr>
        <w:t xml:space="preserve">when Trump have been </w:t>
      </w:r>
      <w:r w:rsidRPr="00964F78">
        <w:rPr>
          <w:rStyle w:val="Emphasis"/>
          <w:highlight w:val="cyan"/>
        </w:rPr>
        <w:t>purging</w:t>
      </w:r>
      <w:r w:rsidRPr="00964F78">
        <w:rPr>
          <w:rStyle w:val="11111AAAAStyleUnderline"/>
        </w:rPr>
        <w:t xml:space="preserve"> the government, including </w:t>
      </w:r>
      <w:r w:rsidRPr="007D357B">
        <w:rPr>
          <w:rStyle w:val="11111AAAAStyleUnderline"/>
        </w:rPr>
        <w:t>removing</w:t>
      </w:r>
      <w:r w:rsidRPr="00964F78">
        <w:rPr>
          <w:rStyle w:val="11111AAAAStyleUnderline"/>
        </w:rPr>
        <w:t xml:space="preserve"> </w:t>
      </w:r>
      <w:r w:rsidRPr="00964F78">
        <w:rPr>
          <w:rStyle w:val="Emphasis"/>
        </w:rPr>
        <w:t xml:space="preserve">internal </w:t>
      </w:r>
      <w:r w:rsidRPr="00964F78">
        <w:rPr>
          <w:rStyle w:val="Emphasis"/>
          <w:highlight w:val="cyan"/>
        </w:rPr>
        <w:t>safeguards</w:t>
      </w:r>
      <w:r w:rsidRPr="00964F78">
        <w:rPr>
          <w:rStyle w:val="11111AAAAStyleUnderline"/>
          <w:highlight w:val="cyan"/>
        </w:rPr>
        <w:t xml:space="preserve"> that</w:t>
      </w:r>
      <w:r w:rsidRPr="007D357B">
        <w:rPr>
          <w:rStyle w:val="11111AAAAStyleUnderline"/>
        </w:rPr>
        <w:t xml:space="preserve"> would </w:t>
      </w:r>
      <w:r w:rsidRPr="006B7A34">
        <w:rPr>
          <w:rStyle w:val="Emphasis"/>
        </w:rPr>
        <w:t xml:space="preserve">typically </w:t>
      </w:r>
      <w:r w:rsidRPr="006B7A34">
        <w:rPr>
          <w:rStyle w:val="Emphasis"/>
          <w:highlight w:val="cyan"/>
        </w:rPr>
        <w:t>adjudicate</w:t>
      </w:r>
      <w:r w:rsidRPr="00964F78">
        <w:t xml:space="preserve"> on </w:t>
      </w:r>
      <w:r w:rsidRPr="00964F78">
        <w:rPr>
          <w:rStyle w:val="11111AAAAStyleUnderline"/>
        </w:rPr>
        <w:t xml:space="preserve">claims of </w:t>
      </w:r>
      <w:r w:rsidRPr="00964F78">
        <w:rPr>
          <w:rStyle w:val="Emphasis"/>
          <w:highlight w:val="cyan"/>
        </w:rPr>
        <w:t>unfair treatment</w:t>
      </w:r>
      <w:r w:rsidRPr="00964F78">
        <w:t xml:space="preserve"> of employees.</w:t>
      </w:r>
    </w:p>
    <w:p w14:paraId="7BCB92F3" w14:textId="77777777" w:rsidR="008A5F3B" w:rsidRPr="00964F78" w:rsidRDefault="008A5F3B" w:rsidP="008A5F3B">
      <w:r w:rsidRPr="00964F78">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4BD17288" w14:textId="77777777" w:rsidR="008A5F3B" w:rsidRPr="00964F78" w:rsidRDefault="008A5F3B" w:rsidP="008A5F3B">
      <w:r w:rsidRPr="00964F78">
        <w:t>The Trump administration has cancelled the contract and EPA bargaining rights, again invoking national security claims.</w:t>
      </w:r>
    </w:p>
    <w:p w14:paraId="3D23A7CB" w14:textId="77777777" w:rsidR="008A5F3B" w:rsidRPr="00964F78" w:rsidRDefault="008A5F3B" w:rsidP="008A5F3B">
      <w:r w:rsidRPr="00964F78">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1BE8EF2A" w14:textId="77777777" w:rsidR="008A5F3B" w:rsidRPr="00964F78" w:rsidRDefault="008A5F3B" w:rsidP="008A5F3B">
      <w:r w:rsidRPr="00964F78">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522BDE9F" w14:textId="77777777" w:rsidR="008A5F3B" w:rsidRPr="00964F78" w:rsidRDefault="008A5F3B" w:rsidP="008A5F3B">
      <w:r w:rsidRPr="00964F78">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80854B9" w14:textId="77777777" w:rsidR="008A5F3B" w:rsidRPr="00964F78" w:rsidRDefault="008A5F3B" w:rsidP="008A5F3B">
      <w:r w:rsidRPr="00964F78">
        <w:t>The basic claim here is that political leadership is ignoring science, and eliminating scientific offices in what is fundamentally a scientific agency.</w:t>
      </w:r>
    </w:p>
    <w:p w14:paraId="72A72AAD" w14:textId="77777777" w:rsidR="008A5F3B" w:rsidRPr="00964F78" w:rsidRDefault="008A5F3B" w:rsidP="008A5F3B">
      <w:r w:rsidRPr="00964F78">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21D173A" w14:textId="77777777" w:rsidR="008A5F3B" w:rsidRPr="00964F78" w:rsidRDefault="008A5F3B" w:rsidP="008A5F3B">
      <w:r w:rsidRPr="00964F78">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110C099" w14:textId="77777777" w:rsidR="008A5F3B" w:rsidRPr="00964F78" w:rsidRDefault="008A5F3B" w:rsidP="008A5F3B">
      <w:r w:rsidRPr="00964F78">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7AB96DB8" w14:textId="77777777" w:rsidR="008A5F3B" w:rsidRPr="00964F78" w:rsidRDefault="008A5F3B" w:rsidP="008A5F3B">
      <w:r w:rsidRPr="00964F78">
        <w:t xml:space="preserve">And those are very much the conditions we operate under now. Not only are scientists ignored; </w:t>
      </w:r>
      <w:r w:rsidRPr="00964F78">
        <w:rPr>
          <w:rStyle w:val="Emphasis"/>
          <w:highlight w:val="cyan"/>
        </w:rPr>
        <w:t>anyone</w:t>
      </w:r>
      <w:r w:rsidRPr="00964F78">
        <w:rPr>
          <w:rStyle w:val="11111AAAAStyleUnderline"/>
          <w:highlight w:val="cyan"/>
        </w:rPr>
        <w:t xml:space="preserve"> raising</w:t>
      </w:r>
      <w:r w:rsidRPr="00964F78">
        <w:rPr>
          <w:rStyle w:val="11111AAAAStyleUnderline"/>
        </w:rPr>
        <w:t xml:space="preserve"> public </w:t>
      </w:r>
      <w:r w:rsidRPr="00964F78">
        <w:rPr>
          <w:rStyle w:val="11111AAAAStyleUnderline"/>
          <w:highlight w:val="cyan"/>
        </w:rPr>
        <w:t xml:space="preserve">concerns about </w:t>
      </w:r>
      <w:r w:rsidRPr="00964F78">
        <w:rPr>
          <w:rStyle w:val="Emphasis"/>
          <w:highlight w:val="cyan"/>
        </w:rPr>
        <w:t>mismanagement</w:t>
      </w:r>
      <w:r w:rsidRPr="00964F78">
        <w:rPr>
          <w:rStyle w:val="11111AAAAStyleUnderline"/>
        </w:rPr>
        <w:t xml:space="preserve"> of government programs and </w:t>
      </w:r>
      <w:r w:rsidRPr="00964F78">
        <w:rPr>
          <w:rStyle w:val="Emphasis"/>
        </w:rPr>
        <w:t>undermining</w:t>
      </w:r>
      <w:r w:rsidRPr="00964F78">
        <w:t xml:space="preserve"> of </w:t>
      </w:r>
      <w:r w:rsidRPr="00964F78">
        <w:rPr>
          <w:rStyle w:val="11111AAAAStyleUnderline"/>
        </w:rPr>
        <w:t xml:space="preserve">statutory missions can </w:t>
      </w:r>
      <w:r w:rsidRPr="00964F78">
        <w:rPr>
          <w:rStyle w:val="Emphasis"/>
          <w:highlight w:val="cyan"/>
        </w:rPr>
        <w:t>expect retal</w:t>
      </w:r>
      <w:r w:rsidRPr="00964F78">
        <w:rPr>
          <w:rStyle w:val="11111AAAAStyleUnderline"/>
        </w:rPr>
        <w:t>iation</w:t>
      </w:r>
      <w:r w:rsidRPr="00964F78">
        <w:t xml:space="preserve">. </w:t>
      </w:r>
      <w:r w:rsidRPr="00964F78">
        <w:rPr>
          <w:rStyle w:val="11111AAAAStyleUnderline"/>
        </w:rPr>
        <w:t xml:space="preserve">The </w:t>
      </w:r>
      <w:r w:rsidRPr="00964F78">
        <w:rPr>
          <w:rStyle w:val="Emphasis"/>
        </w:rPr>
        <w:t>dysfunction</w:t>
      </w:r>
      <w:r w:rsidRPr="00964F78">
        <w:rPr>
          <w:rStyle w:val="11111AAAAStyleUnderline"/>
        </w:rPr>
        <w:t xml:space="preserve"> must be </w:t>
      </w:r>
      <w:r w:rsidRPr="00964F78">
        <w:rPr>
          <w:rStyle w:val="Emphasis"/>
        </w:rPr>
        <w:t>kept secret</w:t>
      </w:r>
      <w:r w:rsidRPr="00964F78">
        <w:t>.</w:t>
      </w:r>
    </w:p>
    <w:p w14:paraId="36B31844" w14:textId="77777777" w:rsidR="008A5F3B" w:rsidRPr="00964F78" w:rsidRDefault="008A5F3B" w:rsidP="008A5F3B">
      <w:r w:rsidRPr="00964F78">
        <w:t>Administrative myths: The gold bars</w:t>
      </w:r>
    </w:p>
    <w:p w14:paraId="0FB6C7CA" w14:textId="77777777" w:rsidR="008A5F3B" w:rsidRPr="0037559D" w:rsidRDefault="008A5F3B" w:rsidP="008A5F3B">
      <w:pPr>
        <w:rPr>
          <w:rStyle w:val="Emphasis"/>
        </w:rPr>
      </w:pPr>
      <w:r w:rsidRPr="0037559D">
        <w:rPr>
          <w:rStyle w:val="Emphasis"/>
          <w:highlight w:val="yellow"/>
        </w:rPr>
        <w:t>It is not just</w:t>
      </w:r>
      <w:r w:rsidRPr="0037559D">
        <w:rPr>
          <w:rStyle w:val="Emphasis"/>
        </w:rPr>
        <w:t xml:space="preserve"> eliminating </w:t>
      </w:r>
      <w:r w:rsidRPr="0037559D">
        <w:rPr>
          <w:rStyle w:val="Emphasis"/>
          <w:highlight w:val="yellow"/>
        </w:rPr>
        <w:t>employees</w:t>
      </w:r>
      <w:r w:rsidRPr="0037559D">
        <w:rPr>
          <w:rStyle w:val="Emphasis"/>
        </w:rPr>
        <w:t xml:space="preserve">. </w:t>
      </w:r>
      <w:r w:rsidRPr="0037559D">
        <w:rPr>
          <w:rStyle w:val="Emphasis"/>
          <w:highlight w:val="yellow"/>
        </w:rPr>
        <w:t>EPA is</w:t>
      </w:r>
      <w:r w:rsidRPr="0037559D">
        <w:rPr>
          <w:rStyle w:val="Emphasis"/>
        </w:rPr>
        <w:t xml:space="preserve"> also </w:t>
      </w:r>
      <w:r w:rsidRPr="0037559D">
        <w:rPr>
          <w:rStyle w:val="Emphasis"/>
          <w:highlight w:val="yellow"/>
        </w:rPr>
        <w:t>eliminating grants</w:t>
      </w:r>
      <w:r w:rsidRPr="0037559D">
        <w:rPr>
          <w:rStyle w:val="Emphasis"/>
        </w:rPr>
        <w:t xml:space="preserve"> that were previously </w:t>
      </w:r>
      <w:r w:rsidRPr="0037559D">
        <w:rPr>
          <w:rStyle w:val="Emphasis"/>
          <w:highlight w:val="yellow"/>
        </w:rPr>
        <w:t>funded by Congress</w:t>
      </w:r>
      <w:r w:rsidRPr="0037559D">
        <w:rPr>
          <w:rStyle w:val="Emphasis"/>
        </w:rPr>
        <w:t xml:space="preserve">. </w:t>
      </w:r>
      <w:r w:rsidRPr="0037559D">
        <w:rPr>
          <w:rStyle w:val="Emphasis"/>
          <w:highlight w:val="yellow"/>
        </w:rPr>
        <w:t>And</w:t>
      </w:r>
      <w:r w:rsidRPr="0037559D">
        <w:rPr>
          <w:rStyle w:val="Emphasis"/>
        </w:rPr>
        <w:t xml:space="preserve"> again, </w:t>
      </w:r>
      <w:r w:rsidRPr="0037559D">
        <w:rPr>
          <w:rStyle w:val="Emphasis"/>
          <w:highlight w:val="yellow"/>
        </w:rPr>
        <w:t>Trump’s allies</w:t>
      </w:r>
      <w:r w:rsidRPr="0037559D">
        <w:rPr>
          <w:rStyle w:val="Emphasis"/>
        </w:rPr>
        <w:t xml:space="preserve"> on the courts </w:t>
      </w:r>
      <w:r w:rsidRPr="0037559D">
        <w:rPr>
          <w:rStyle w:val="Emphasis"/>
          <w:highlight w:val="yellow"/>
        </w:rPr>
        <w:t>are letting them</w:t>
      </w:r>
      <w:r w:rsidRPr="0037559D">
        <w:rPr>
          <w:rStyle w:val="Emphasis"/>
        </w:rPr>
        <w:t xml:space="preserve"> do it.</w:t>
      </w:r>
    </w:p>
    <w:p w14:paraId="721B571D" w14:textId="77777777" w:rsidR="008A5F3B" w:rsidRPr="0037559D" w:rsidRDefault="008A5F3B" w:rsidP="008A5F3B">
      <w:pPr>
        <w:rPr>
          <w:rStyle w:val="Emphasis"/>
        </w:rPr>
      </w:pPr>
      <w:r w:rsidRPr="0037559D">
        <w:rPr>
          <w:rStyle w:val="Emphasis"/>
        </w:rPr>
        <w:t xml:space="preserve">At stake is $20 billion in grants to address climate change, which the EPA is trying to cancel. The </w:t>
      </w:r>
      <w:r w:rsidRPr="0037559D">
        <w:rPr>
          <w:rStyle w:val="Emphasis"/>
          <w:highlight w:val="yellow"/>
        </w:rPr>
        <w:t>grants</w:t>
      </w:r>
      <w:r w:rsidRPr="0037559D">
        <w:rPr>
          <w:rStyle w:val="Emphasis"/>
        </w:rPr>
        <w:t xml:space="preserve"> are provided via the Greenhouse Gas Reduction Fund (GGRF), </w:t>
      </w:r>
      <w:r w:rsidRPr="0037559D">
        <w:rPr>
          <w:rStyle w:val="Emphasis"/>
          <w:highlight w:val="yellow"/>
        </w:rPr>
        <w:t>funded by the I</w:t>
      </w:r>
      <w:r w:rsidRPr="0037559D">
        <w:rPr>
          <w:sz w:val="12"/>
          <w:szCs w:val="18"/>
        </w:rPr>
        <w:t>nflation</w:t>
      </w:r>
      <w:r w:rsidRPr="0037559D">
        <w:rPr>
          <w:rStyle w:val="Emphasis"/>
        </w:rPr>
        <w:t xml:space="preserve"> </w:t>
      </w:r>
      <w:r w:rsidRPr="0037559D">
        <w:rPr>
          <w:rStyle w:val="Emphasis"/>
          <w:highlight w:val="yellow"/>
        </w:rPr>
        <w:t>R</w:t>
      </w:r>
      <w:r w:rsidRPr="0037559D">
        <w:rPr>
          <w:sz w:val="10"/>
          <w:szCs w:val="16"/>
        </w:rPr>
        <w:t>eduction</w:t>
      </w:r>
      <w:r w:rsidRPr="0037559D">
        <w:rPr>
          <w:rStyle w:val="Emphasis"/>
        </w:rPr>
        <w:t xml:space="preserve"> </w:t>
      </w:r>
      <w:r w:rsidRPr="0037559D">
        <w:rPr>
          <w:rStyle w:val="Emphasis"/>
          <w:highlight w:val="yellow"/>
        </w:rPr>
        <w:t>A</w:t>
      </w:r>
      <w:r w:rsidRPr="0037559D">
        <w:rPr>
          <w:sz w:val="10"/>
          <w:szCs w:val="16"/>
        </w:rPr>
        <w:t>ct</w:t>
      </w:r>
      <w:r w:rsidRPr="0037559D">
        <w:rPr>
          <w:rStyle w:val="Emphasis"/>
        </w:rPr>
        <w:t xml:space="preserve">, which </w:t>
      </w:r>
      <w:r w:rsidRPr="0037559D">
        <w:rPr>
          <w:rStyle w:val="Emphasis"/>
          <w:highlight w:val="yellow"/>
        </w:rPr>
        <w:t>ordered the money to be committed in 2024</w:t>
      </w:r>
      <w:r w:rsidRPr="0037559D">
        <w:rPr>
          <w:rStyle w:val="Emphasis"/>
        </w:rPr>
        <w:t>. The grants were publicly announced, with the goal of encouraging private capital to join in climate change responses, and help low-income families reduce energy costs with upgrades.</w:t>
      </w:r>
    </w:p>
    <w:p w14:paraId="1DE9DF5C" w14:textId="77777777" w:rsidR="008A5F3B" w:rsidRPr="0037559D" w:rsidRDefault="008A5F3B" w:rsidP="008A5F3B">
      <w:pPr>
        <w:rPr>
          <w:rStyle w:val="Emphasis"/>
        </w:rPr>
      </w:pPr>
      <w:r w:rsidRPr="0037559D">
        <w:rPr>
          <w:rStyle w:val="Emphasis"/>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302A8E96" w14:textId="77777777" w:rsidR="008A5F3B" w:rsidRPr="00964F78" w:rsidRDefault="008A5F3B" w:rsidP="008A5F3B">
      <w:r w:rsidRPr="0037559D">
        <w:rPr>
          <w:rStyle w:val="Emphasis"/>
        </w:rPr>
        <w:t xml:space="preserve">In the US District Court for DC, a judge paused the cancelations, pointing to constitutional violations. Two </w:t>
      </w:r>
      <w:r w:rsidRPr="0037559D">
        <w:rPr>
          <w:rStyle w:val="Emphasis"/>
          <w:highlight w:val="yellow"/>
        </w:rPr>
        <w:t xml:space="preserve">Trump appointees on the DC Circuit overturned </w:t>
      </w:r>
      <w:r w:rsidRPr="0037559D">
        <w:rPr>
          <w:rStyle w:val="Emphasis"/>
        </w:rPr>
        <w:t>the lower court decision</w:t>
      </w:r>
      <w:r w:rsidRPr="00964F78">
        <w:t>. They say that the grants were actually contracts, and therefore only the Court of Federal Claims could review the claim.</w:t>
      </w:r>
    </w:p>
    <w:p w14:paraId="6BACD2E0" w14:textId="77777777" w:rsidR="008A5F3B" w:rsidRPr="00964F78" w:rsidRDefault="008A5F3B" w:rsidP="008A5F3B">
      <w:r w:rsidRPr="0037559D">
        <w:rPr>
          <w:rStyle w:val="11111AAAAStyleUnderline"/>
          <w:highlight w:val="yellow"/>
        </w:rPr>
        <w:t>This feels like a pattern</w:t>
      </w:r>
      <w:r w:rsidRPr="0037559D">
        <w:rPr>
          <w:rStyle w:val="11111AAAAStyleUnderline"/>
        </w:rPr>
        <w:t xml:space="preserve"> of the second Trump term. Judges blocking Trump point to major violations of the law and constitution, while </w:t>
      </w:r>
      <w:r w:rsidRPr="0037559D">
        <w:rPr>
          <w:rStyle w:val="11111AAAAStyleUnderline"/>
          <w:highlight w:val="yellow"/>
        </w:rPr>
        <w:t>Judges</w:t>
      </w:r>
      <w:r w:rsidRPr="0037559D">
        <w:rPr>
          <w:rStyle w:val="11111AAAAStyleUnderline"/>
        </w:rPr>
        <w:t xml:space="preserve"> supporting Trump often </w:t>
      </w:r>
      <w:r w:rsidRPr="0037559D">
        <w:rPr>
          <w:rStyle w:val="11111AAAAStyleUnderline"/>
          <w:highlight w:val="yellow"/>
        </w:rPr>
        <w:t xml:space="preserve">rely on technicalities to allow him </w:t>
      </w:r>
      <w:r w:rsidRPr="0037559D">
        <w:rPr>
          <w:rStyle w:val="11111AAAAStyleUnderline"/>
        </w:rPr>
        <w:t xml:space="preserve">to move forward. </w:t>
      </w:r>
      <w:r w:rsidRPr="0037559D">
        <w:rPr>
          <w:rStyle w:val="11111AAAAStyleUnderline"/>
          <w:highlight w:val="yellow"/>
        </w:rPr>
        <w:t>And</w:t>
      </w:r>
      <w:r w:rsidRPr="0037559D">
        <w:rPr>
          <w:rStyle w:val="11111AAAAStyleUnderline"/>
        </w:rPr>
        <w:t xml:space="preserve"> so </w:t>
      </w:r>
      <w:r w:rsidRPr="0037559D">
        <w:rPr>
          <w:rStyle w:val="11111AAAAStyleUnderline"/>
          <w:highlight w:val="yellow"/>
        </w:rPr>
        <w:t>Trump ploughs ahead, and does what he wants</w:t>
      </w:r>
      <w:r w:rsidRPr="00964F78">
        <w:t>.</w:t>
      </w:r>
    </w:p>
    <w:p w14:paraId="6022D907" w14:textId="77777777" w:rsidR="008A5F3B" w:rsidRPr="0037559D" w:rsidRDefault="008A5F3B" w:rsidP="008A5F3B">
      <w:pPr>
        <w:rPr>
          <w:rStyle w:val="11111AAAAStyleUnderline"/>
        </w:rPr>
      </w:pPr>
      <w:r w:rsidRPr="0037559D">
        <w:rPr>
          <w:rStyle w:val="11111AAAAStyleUnderline"/>
        </w:rPr>
        <w:t xml:space="preserve">The DC Circuit said that the affected firms that lost the grants can ask for compensation for their losses (for which EPA and taxpayers will potentially be liable). But this misses the point. </w:t>
      </w:r>
      <w:r w:rsidRPr="0037559D">
        <w:rPr>
          <w:rStyle w:val="11111AAAAStyleUnderline"/>
          <w:highlight w:val="yellow"/>
        </w:rPr>
        <w:t xml:space="preserve">The courts </w:t>
      </w:r>
      <w:r w:rsidRPr="0037559D">
        <w:rPr>
          <w:rStyle w:val="11111AAAAStyleUnderline"/>
        </w:rPr>
        <w:t xml:space="preserve">are </w:t>
      </w:r>
      <w:r w:rsidRPr="0037559D">
        <w:rPr>
          <w:rStyle w:val="11111AAAAStyleUnderline"/>
          <w:highlight w:val="yellow"/>
        </w:rPr>
        <w:t>allow</w:t>
      </w:r>
      <w:r w:rsidRPr="0037559D">
        <w:rPr>
          <w:sz w:val="12"/>
          <w:szCs w:val="18"/>
        </w:rPr>
        <w:t>ing</w:t>
      </w:r>
      <w:r w:rsidRPr="0037559D">
        <w:rPr>
          <w:rStyle w:val="11111AAAAStyleUnderline"/>
          <w:highlight w:val="yellow"/>
        </w:rPr>
        <w:t xml:space="preserve"> the administration to cancel </w:t>
      </w:r>
      <w:r w:rsidRPr="0037559D">
        <w:rPr>
          <w:rStyle w:val="11111AAAAStyleUnderline"/>
        </w:rPr>
        <w:t xml:space="preserve">prior policies involving </w:t>
      </w:r>
      <w:r w:rsidRPr="0037559D">
        <w:rPr>
          <w:rStyle w:val="11111AAAAStyleUnderline"/>
          <w:highlight w:val="yellow"/>
        </w:rPr>
        <w:t>obligated funds</w:t>
      </w:r>
      <w:r w:rsidRPr="0037559D">
        <w:rPr>
          <w:rStyle w:val="11111AAAAStyleUnderline"/>
        </w:rPr>
        <w:t>.</w:t>
      </w:r>
      <w:r w:rsidRPr="00964F78">
        <w:t xml:space="preserve"> That is the broader harm: the Trump administration negated the distribution of past funds as ordered by Congress, effectively cancelling a lawful climate change program without going through Congress to do so. The </w:t>
      </w:r>
      <w:r w:rsidRPr="0037559D">
        <w:rPr>
          <w:rStyle w:val="11111AAAAStyleUnderline"/>
          <w:highlight w:val="yellow"/>
        </w:rPr>
        <w:t>decision is part of an ongoing pattern</w:t>
      </w:r>
      <w:r w:rsidRPr="0037559D">
        <w:rPr>
          <w:rStyle w:val="11111AAAAStyleUnderline"/>
        </w:rPr>
        <w:t xml:space="preserve"> of the </w:t>
      </w:r>
      <w:r w:rsidRPr="0037559D">
        <w:rPr>
          <w:rStyle w:val="11111AAAAStyleUnderline"/>
          <w:highlight w:val="yellow"/>
        </w:rPr>
        <w:t>Trump</w:t>
      </w:r>
      <w:r w:rsidRPr="0037559D">
        <w:rPr>
          <w:rStyle w:val="11111AAAAStyleUnderline"/>
        </w:rPr>
        <w:t xml:space="preserve"> administration </w:t>
      </w:r>
      <w:r w:rsidRPr="0037559D">
        <w:rPr>
          <w:rStyle w:val="11111AAAAStyleUnderline"/>
          <w:highlight w:val="yellow"/>
        </w:rPr>
        <w:t>claiming Congressional powers, and</w:t>
      </w:r>
      <w:r w:rsidRPr="0037559D">
        <w:rPr>
          <w:rStyle w:val="11111AAAAStyleUnderline"/>
        </w:rPr>
        <w:t xml:space="preserve"> of Trump appointees in </w:t>
      </w:r>
      <w:r w:rsidRPr="0037559D">
        <w:rPr>
          <w:rStyle w:val="11111AAAAStyleUnderline"/>
          <w:highlight w:val="yellow"/>
        </w:rPr>
        <w:t>the judiciary enabling this</w:t>
      </w:r>
      <w:r w:rsidRPr="0037559D">
        <w:rPr>
          <w:rStyle w:val="11111AAAAStyleUnderline"/>
        </w:rPr>
        <w:t xml:space="preserve"> power grab.</w:t>
      </w:r>
    </w:p>
    <w:p w14:paraId="33ECD2E9" w14:textId="77777777" w:rsidR="008A5F3B" w:rsidRPr="00964F78" w:rsidRDefault="008A5F3B" w:rsidP="008A5F3B">
      <w:r w:rsidRPr="00964F78">
        <w:t>In dissent, Judge Pillard said:</w:t>
      </w:r>
    </w:p>
    <w:p w14:paraId="1F6407AB" w14:textId="77777777" w:rsidR="008A5F3B" w:rsidRPr="00964F78" w:rsidRDefault="008A5F3B" w:rsidP="008A5F3B">
      <w:r w:rsidRPr="00964F78">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5B86E87C" w14:textId="77777777" w:rsidR="008A5F3B" w:rsidRPr="00964F78" w:rsidRDefault="008A5F3B" w:rsidP="008A5F3B">
      <w:r w:rsidRPr="00964F78">
        <w:t>To illustrate how pretextual these claims were, and how much judicial pretzeling the majority needed to engage in, I have to tell you about the gold bars. It is a bit of a detour, but bear with me.</w:t>
      </w:r>
    </w:p>
    <w:p w14:paraId="6191D42E" w14:textId="77777777" w:rsidR="008A5F3B" w:rsidRPr="00964F78" w:rsidRDefault="008A5F3B" w:rsidP="008A5F3B">
      <w:r w:rsidRPr="00964F78">
        <w:t>Mention of the EPA tossing aside gold bars is “damning” according to Neomi Rao, the judge who wrote the majority opinion, and “supports EPA’s good faith in deciding to terminate the grants and recommit the funds with proper supervision and accountability.”</w:t>
      </w:r>
    </w:p>
    <w:p w14:paraId="3285E192" w14:textId="77777777" w:rsidR="008A5F3B" w:rsidRPr="00964F78" w:rsidRDefault="008A5F3B" w:rsidP="008A5F3B">
      <w:r w:rsidRPr="00964F78">
        <w:t>EPA Administrator Lee Zedlin refers to these gold bars a lot. For example, this is the EPA website.</w:t>
      </w:r>
    </w:p>
    <w:p w14:paraId="552B775A" w14:textId="77777777" w:rsidR="008A5F3B" w:rsidRPr="00964F78" w:rsidRDefault="008A5F3B" w:rsidP="008A5F3B">
      <w:r w:rsidRPr="00964F78">
        <w:t>The gold bars paint quite a picture. The problem is, they do not actually exist. They are a potent symbol, and symbols is what you go with when you don’t have evidence.</w:t>
      </w:r>
    </w:p>
    <w:p w14:paraId="7F8EA550" w14:textId="77777777" w:rsidR="008A5F3B" w:rsidRPr="00964F78" w:rsidRDefault="008A5F3B" w:rsidP="008A5F3B">
      <w:r w:rsidRPr="00964F78">
        <w:t>At the heart of the issue is that the Trump administration has tried and failed to present the grant funding as criminal, the financial arrangement as crooked, and the plaintiffs as suspicious.</w:t>
      </w:r>
    </w:p>
    <w:p w14:paraId="1E68E44D" w14:textId="77777777" w:rsidR="008A5F3B" w:rsidRPr="00964F78" w:rsidRDefault="008A5F3B" w:rsidP="008A5F3B">
      <w:r w:rsidRPr="00964F78">
        <w:t>None of this is true, but Trump’s politicized justice system was happy to play along.</w:t>
      </w:r>
    </w:p>
    <w:p w14:paraId="390B29BA" w14:textId="77777777" w:rsidR="008A5F3B" w:rsidRPr="00964F78" w:rsidRDefault="008A5F3B" w:rsidP="008A5F3B">
      <w:r w:rsidRPr="00964F78">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7C4C908B" w14:textId="77777777" w:rsidR="008A5F3B" w:rsidRPr="00964F78" w:rsidRDefault="008A5F3B" w:rsidP="008A5F3B">
      <w:r w:rsidRPr="00964F78">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20522BBE" w14:textId="77777777" w:rsidR="008A5F3B" w:rsidRPr="00964F78" w:rsidRDefault="008A5F3B" w:rsidP="008A5F3B">
      <w:r w:rsidRPr="00964F78">
        <w:t>Emil Bove, a Trump DOJ appointee and now a federal judge, pushed another set of career prosecutors to investigate, but they also refused.</w:t>
      </w:r>
    </w:p>
    <w:p w14:paraId="0B64EC9F" w14:textId="77777777" w:rsidR="008A5F3B" w:rsidRPr="00964F78" w:rsidRDefault="008A5F3B" w:rsidP="008A5F3B">
      <w:r w:rsidRPr="00964F78">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9D64603" w14:textId="77777777" w:rsidR="008A5F3B" w:rsidRPr="00964F78" w:rsidRDefault="008A5F3B" w:rsidP="008A5F3B">
      <w:r w:rsidRPr="00964F78">
        <w:t>So where did the gold bars come from?</w:t>
      </w:r>
    </w:p>
    <w:p w14:paraId="6C48A80B" w14:textId="77777777" w:rsidR="008A5F3B" w:rsidRPr="00964F78" w:rsidRDefault="008A5F3B" w:rsidP="008A5F3B">
      <w:r w:rsidRPr="00964F78">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A63AEB9" w14:textId="77777777" w:rsidR="008A5F3B" w:rsidRPr="00964F78" w:rsidRDefault="008A5F3B" w:rsidP="008A5F3B">
      <w:r w:rsidRPr="00964F78">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D32CB72" w14:textId="77777777" w:rsidR="008A5F3B" w:rsidRPr="00964F78" w:rsidRDefault="008A5F3B" w:rsidP="008A5F3B">
      <w:r w:rsidRPr="00964F78">
        <w:t>Efron was being recorded. The video became the proof to conservatives of the criminal conspiracy that the EPA and DOJ were unable to prove.</w:t>
      </w:r>
    </w:p>
    <w:p w14:paraId="40B39EE5" w14:textId="77777777" w:rsidR="008A5F3B" w:rsidRPr="00964F78" w:rsidRDefault="008A5F3B" w:rsidP="008A5F3B">
      <w:r w:rsidRPr="00964F78">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45E37FCC" w14:textId="77777777" w:rsidR="008A5F3B" w:rsidRPr="00964F78" w:rsidRDefault="008A5F3B" w:rsidP="008A5F3B">
      <w:r w:rsidRPr="00964F78">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3AA8F53" w14:textId="77777777" w:rsidR="008A5F3B" w:rsidRPr="00964F78" w:rsidRDefault="008A5F3B" w:rsidP="008A5F3B">
      <w:r w:rsidRPr="00964F78">
        <w:t xml:space="preserve">Again, it is very important to note, there are no gold bars. Nevertheless, they were invoked by the judge who wrote the opinion allowing Trump to block distribution of the funds. </w:t>
      </w:r>
      <w:r w:rsidRPr="0037559D">
        <w:rPr>
          <w:rStyle w:val="11111AAAAStyleUnderline"/>
        </w:rPr>
        <w:t xml:space="preserve">Now, lets be real here: </w:t>
      </w:r>
      <w:r w:rsidRPr="0037559D">
        <w:rPr>
          <w:rStyle w:val="11111AAAAStyleUnderline"/>
          <w:highlight w:val="yellow"/>
        </w:rPr>
        <w:t>the judge in question</w:t>
      </w:r>
      <w:r w:rsidRPr="0037559D">
        <w:rPr>
          <w:rStyle w:val="11111AAAAStyleUnderline"/>
        </w:rPr>
        <w:t xml:space="preserve">, Neomi Rao, </w:t>
      </w:r>
      <w:r w:rsidRPr="0037559D">
        <w:rPr>
          <w:rStyle w:val="11111AAAAStyleUnderline"/>
          <w:highlight w:val="yellow"/>
        </w:rPr>
        <w:t>worked in the Trump</w:t>
      </w:r>
      <w:r w:rsidRPr="0037559D">
        <w:rPr>
          <w:rStyle w:val="11111AAAAStyleUnderline"/>
        </w:rPr>
        <w:t xml:space="preserve"> </w:t>
      </w:r>
      <w:r w:rsidRPr="0037559D">
        <w:rPr>
          <w:rStyle w:val="Emphasis"/>
          <w:highlight w:val="yellow"/>
        </w:rPr>
        <w:t>O</w:t>
      </w:r>
      <w:r w:rsidRPr="0037559D">
        <w:t>f</w:t>
      </w:r>
      <w:r w:rsidRPr="0037559D">
        <w:rPr>
          <w:rStyle w:val="11111AAAAStyleUnderline"/>
        </w:rPr>
        <w:t xml:space="preserve">fice of </w:t>
      </w:r>
      <w:r w:rsidRPr="0037559D">
        <w:rPr>
          <w:rStyle w:val="Emphasis"/>
          <w:highlight w:val="yellow"/>
        </w:rPr>
        <w:t>M</w:t>
      </w:r>
      <w:r w:rsidRPr="0037559D">
        <w:rPr>
          <w:rStyle w:val="11111AAAAStyleUnderline"/>
        </w:rPr>
        <w:t xml:space="preserve">anagement and </w:t>
      </w:r>
      <w:r w:rsidRPr="0037559D">
        <w:rPr>
          <w:rStyle w:val="Emphasis"/>
          <w:highlight w:val="yellow"/>
        </w:rPr>
        <w:t>B</w:t>
      </w:r>
      <w:r w:rsidRPr="0037559D">
        <w:rPr>
          <w:rStyle w:val="11111AAAAStyleUnderline"/>
        </w:rPr>
        <w:t xml:space="preserve">udget and </w:t>
      </w:r>
      <w:r w:rsidRPr="0037559D">
        <w:rPr>
          <w:rStyle w:val="11111AAAAStyleUnderline"/>
          <w:highlight w:val="yellow"/>
        </w:rPr>
        <w:t>is hoping for a Supreme Court seat</w:t>
      </w:r>
      <w:r w:rsidRPr="0037559D">
        <w:rPr>
          <w:rStyle w:val="11111AAAAStyleUnderline"/>
        </w:rPr>
        <w:t xml:space="preserve"> — she </w:t>
      </w:r>
      <w:r w:rsidRPr="0037559D">
        <w:rPr>
          <w:rStyle w:val="11111AAAAStyleUnderline"/>
          <w:highlight w:val="yellow"/>
        </w:rPr>
        <w:t>knows better but has other goals</w:t>
      </w:r>
      <w:r w:rsidRPr="00964F78">
        <w:t>.</w:t>
      </w:r>
    </w:p>
    <w:p w14:paraId="0149314F" w14:textId="77777777" w:rsidR="008A5F3B" w:rsidRPr="00964F78" w:rsidRDefault="008A5F3B" w:rsidP="008A5F3B">
      <w:r w:rsidRPr="00964F78">
        <w:t xml:space="preserve">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w:t>
      </w:r>
      <w:r w:rsidRPr="0037559D">
        <w:rPr>
          <w:rStyle w:val="11111AAAAStyleUnderline"/>
        </w:rPr>
        <w:t>The issue is simply about whether a President can cancel previously appropriated and allocated grants. The courts are effectively allowing Trump to do so.</w:t>
      </w:r>
    </w:p>
    <w:p w14:paraId="6FF5421E" w14:textId="77777777" w:rsidR="008A5F3B" w:rsidRPr="00964F78" w:rsidRDefault="008A5F3B" w:rsidP="008A5F3B">
      <w:r w:rsidRPr="00964F78">
        <w:t>What are the big lessons here?</w:t>
      </w:r>
    </w:p>
    <w:p w14:paraId="2EF66F5D" w14:textId="77777777" w:rsidR="008A5F3B" w:rsidRPr="00964F78" w:rsidRDefault="008A5F3B" w:rsidP="008A5F3B">
      <w:r w:rsidRPr="00964F78">
        <w:rPr>
          <w:rStyle w:val="Emphasis"/>
          <w:highlight w:val="cyan"/>
        </w:rPr>
        <w:t>Stripping</w:t>
      </w:r>
      <w:r w:rsidRPr="00964F78">
        <w:rPr>
          <w:rStyle w:val="11111AAAAStyleUnderline"/>
          <w:highlight w:val="cyan"/>
        </w:rPr>
        <w:t xml:space="preserve"> employees of union rights</w:t>
      </w:r>
      <w:r w:rsidRPr="00964F78">
        <w:t xml:space="preserve"> and civil service protections </w:t>
      </w:r>
      <w:r w:rsidRPr="00964F78">
        <w:rPr>
          <w:rStyle w:val="11111AAAAStyleUnderline"/>
          <w:highlight w:val="cyan"/>
        </w:rPr>
        <w:t xml:space="preserve">makes it </w:t>
      </w:r>
      <w:r w:rsidRPr="00964F78">
        <w:rPr>
          <w:rStyle w:val="Emphasis"/>
          <w:highlight w:val="cyan"/>
        </w:rPr>
        <w:t>easier</w:t>
      </w:r>
      <w:r w:rsidRPr="00964F78">
        <w:rPr>
          <w:rStyle w:val="11111AAAAStyleUnderline"/>
        </w:rPr>
        <w:t xml:space="preserve"> for</w:t>
      </w:r>
      <w:r w:rsidRPr="00964F78">
        <w:t xml:space="preserve"> a </w:t>
      </w:r>
      <w:r w:rsidRPr="00964F78">
        <w:rPr>
          <w:rStyle w:val="11111AAAAStyleUnderline"/>
        </w:rPr>
        <w:t xml:space="preserve">government </w:t>
      </w:r>
      <w:r w:rsidRPr="00964F78">
        <w:rPr>
          <w:rStyle w:val="11111AAAAStyleUnderline"/>
          <w:highlight w:val="cyan"/>
        </w:rPr>
        <w:t xml:space="preserve">to </w:t>
      </w:r>
      <w:r w:rsidRPr="00964F78">
        <w:rPr>
          <w:rStyle w:val="Emphasis"/>
          <w:highlight w:val="cyan"/>
        </w:rPr>
        <w:t>stifle dissent</w:t>
      </w:r>
      <w:r w:rsidRPr="00964F78">
        <w:rPr>
          <w:rStyle w:val="11111AAAAStyleUnderline"/>
        </w:rPr>
        <w:t xml:space="preserve">, </w:t>
      </w:r>
      <w:r w:rsidRPr="00376E79">
        <w:rPr>
          <w:rStyle w:val="11111AAAAStyleUnderline"/>
          <w:highlight w:val="cyan"/>
        </w:rPr>
        <w:t>even when that</w:t>
      </w:r>
      <w:r w:rsidRPr="00964F78">
        <w:rPr>
          <w:rStyle w:val="11111AAAAStyleUnderline"/>
        </w:rPr>
        <w:t xml:space="preserve"> dissent </w:t>
      </w:r>
      <w:r w:rsidRPr="00964F78">
        <w:rPr>
          <w:rStyle w:val="11111AAAAStyleUnderline"/>
          <w:highlight w:val="cyan"/>
        </w:rPr>
        <w:t>exposes</w:t>
      </w:r>
      <w:r w:rsidRPr="00964F78">
        <w:rPr>
          <w:rStyle w:val="11111AAAAStyleUnderline"/>
        </w:rPr>
        <w:t xml:space="preserve"> </w:t>
      </w:r>
      <w:r w:rsidRPr="00964F78">
        <w:rPr>
          <w:rStyle w:val="Emphasis"/>
        </w:rPr>
        <w:t xml:space="preserve">profound </w:t>
      </w:r>
      <w:r w:rsidRPr="00964F78">
        <w:rPr>
          <w:rStyle w:val="Emphasis"/>
          <w:highlight w:val="cyan"/>
        </w:rPr>
        <w:t>mismanagement</w:t>
      </w:r>
      <w:r w:rsidRPr="00964F78">
        <w:t xml:space="preserve">. It is one way that </w:t>
      </w:r>
      <w:r w:rsidRPr="00964F78">
        <w:rPr>
          <w:rStyle w:val="11111AAAAStyleUnderline"/>
        </w:rPr>
        <w:t xml:space="preserve">weakening employee protections undermines </w:t>
      </w:r>
      <w:r w:rsidRPr="00964F78">
        <w:rPr>
          <w:rStyle w:val="Emphasis"/>
        </w:rPr>
        <w:t>accountability</w:t>
      </w:r>
      <w:r w:rsidRPr="00964F78">
        <w:t xml:space="preserve"> to the public.</w:t>
      </w:r>
    </w:p>
    <w:p w14:paraId="3F1B088B" w14:textId="77777777" w:rsidR="008A5F3B" w:rsidRPr="00964F78" w:rsidRDefault="008A5F3B" w:rsidP="008A5F3B">
      <w:r w:rsidRPr="00964F78">
        <w:t>The weaponization of the justice system can be turned on federal employees, all to create the appearance of wrongdoing in order to justify a power grab.</w:t>
      </w:r>
    </w:p>
    <w:p w14:paraId="0B239A76" w14:textId="77777777" w:rsidR="008A5F3B" w:rsidRPr="00964F78" w:rsidRDefault="008A5F3B" w:rsidP="008A5F3B">
      <w:r w:rsidRPr="00964F78">
        <w:t>Even if a politicized justice system cannot deliver a prosecution, it can work in other ways. The “gold bars” myth was:</w:t>
      </w:r>
    </w:p>
    <w:p w14:paraId="6FE94BCC" w14:textId="77777777" w:rsidR="008A5F3B" w:rsidRPr="00964F78" w:rsidRDefault="008A5F3B" w:rsidP="008A5F3B">
      <w:r w:rsidRPr="00964F78">
        <w:t>created by Trump supporters outside of government targeting federal employees</w:t>
      </w:r>
    </w:p>
    <w:p w14:paraId="640DD462" w14:textId="77777777" w:rsidR="008A5F3B" w:rsidRPr="00964F78" w:rsidRDefault="008A5F3B" w:rsidP="008A5F3B">
      <w:r w:rsidRPr="00964F78">
        <w:t>weaponized by Trump supporters in the media</w:t>
      </w:r>
    </w:p>
    <w:p w14:paraId="01999670" w14:textId="77777777" w:rsidR="008A5F3B" w:rsidRPr="00964F78" w:rsidRDefault="008A5F3B" w:rsidP="008A5F3B">
      <w:r w:rsidRPr="00964F78">
        <w:t>used to justify unprecedented grabbing of assets by the Trump supporters inside government</w:t>
      </w:r>
    </w:p>
    <w:p w14:paraId="7C2CEA33" w14:textId="77777777" w:rsidR="008A5F3B" w:rsidRPr="00964F78" w:rsidRDefault="008A5F3B" w:rsidP="008A5F3B">
      <w:r w:rsidRPr="00964F78">
        <w:t>upheld by the Trump supporters on the bench.</w:t>
      </w:r>
    </w:p>
    <w:p w14:paraId="6221AA7A" w14:textId="77777777" w:rsidR="008A5F3B" w:rsidRPr="00B36D8F" w:rsidRDefault="008A5F3B" w:rsidP="008A5F3B">
      <w:r w:rsidRPr="00964F78">
        <w:t>The effects were real: a major initiative passed by Congress no longer exists, undermining America’s ability to address the mounting threats of climate change.</w:t>
      </w:r>
    </w:p>
    <w:p w14:paraId="4095EAC1" w14:textId="77777777" w:rsidR="008A5F3B" w:rsidRDefault="008A5F3B" w:rsidP="008A5F3B">
      <w:pPr>
        <w:pStyle w:val="Heading3"/>
        <w:rPr>
          <w:rFonts w:cs="Arial"/>
        </w:rPr>
      </w:pPr>
      <w:r>
        <w:rPr>
          <w:rFonts w:cs="Arial"/>
        </w:rPr>
        <w:t>D: Dispute Rez Fails—2NC</w:t>
      </w:r>
    </w:p>
    <w:p w14:paraId="525BBF2F" w14:textId="77777777" w:rsidR="008A5F3B" w:rsidRPr="0084015E" w:rsidRDefault="008A5F3B" w:rsidP="008A5F3B">
      <w:pPr>
        <w:rPr>
          <w:b/>
          <w:bCs/>
          <w:sz w:val="20"/>
          <w:szCs w:val="20"/>
          <w:u w:val="single"/>
        </w:rPr>
      </w:pPr>
    </w:p>
    <w:p w14:paraId="24C25C72" w14:textId="77777777" w:rsidR="008A5F3B" w:rsidRDefault="008A5F3B" w:rsidP="008A5F3B">
      <w:pPr>
        <w:pStyle w:val="Heading4"/>
        <w:rPr>
          <w:rFonts w:cs="Arial"/>
        </w:rPr>
      </w:pPr>
      <w:r w:rsidRPr="0084015E">
        <w:rPr>
          <w:rFonts w:cs="Arial"/>
        </w:rPr>
        <w:t xml:space="preserve">FLRA is worthless – no general counsel, chair fired, restructuring, and budget cuts. </w:t>
      </w:r>
    </w:p>
    <w:p w14:paraId="4F614A3E" w14:textId="77777777" w:rsidR="008A5F3B" w:rsidRDefault="008A5F3B" w:rsidP="008A5F3B">
      <w:r>
        <w:rPr>
          <w:rStyle w:val="Style13ptBold"/>
        </w:rPr>
        <w:t xml:space="preserve">Purifoy 25 </w:t>
      </w:r>
      <w:r>
        <w:t>(Parker Purifoy is an Associate Reporter at Bloomberg Law; 8-6-2025; "Federal Worker Unions Short on Options During Trump Policy Blitz"; Bloomberg law; doα: 10-31-2025) https://news.bloomberglaw.com/daily-labor-report/federal-workers-union-contacts</w:t>
      </w:r>
    </w:p>
    <w:p w14:paraId="626A1BA4" w14:textId="77777777" w:rsidR="008A5F3B" w:rsidRPr="00453067" w:rsidRDefault="008A5F3B" w:rsidP="008A5F3B"/>
    <w:p w14:paraId="1BB34ABB" w14:textId="77777777" w:rsidR="008A5F3B" w:rsidRPr="0084015E" w:rsidRDefault="008A5F3B" w:rsidP="008A5F3B">
      <w:pPr>
        <w:rPr>
          <w:rStyle w:val="11111AAAAStyleUnderline"/>
        </w:rPr>
      </w:pPr>
      <w:r w:rsidRPr="0084015E">
        <w:rPr>
          <w:rStyle w:val="11111AAAAStyleUnderline"/>
        </w:rPr>
        <w:t xml:space="preserve">The </w:t>
      </w:r>
      <w:r w:rsidRPr="0084015E">
        <w:rPr>
          <w:rStyle w:val="11111AAAAStyleUnderline"/>
          <w:highlight w:val="yellow"/>
        </w:rPr>
        <w:t>FLRA</w:t>
      </w:r>
      <w:r w:rsidRPr="0084015E">
        <w:rPr>
          <w:rStyle w:val="11111AAAAStyleUnderline"/>
        </w:rPr>
        <w:t xml:space="preserve"> has </w:t>
      </w:r>
      <w:r w:rsidRPr="0084015E">
        <w:rPr>
          <w:rStyle w:val="11111AAAAStyleUnderline"/>
          <w:highlight w:val="yellow"/>
        </w:rPr>
        <w:t xml:space="preserve">been </w:t>
      </w:r>
      <w:r w:rsidRPr="009E1971">
        <w:rPr>
          <w:rStyle w:val="Emphasis"/>
          <w:highlight w:val="yellow"/>
        </w:rPr>
        <w:t>without</w:t>
      </w:r>
      <w:r w:rsidRPr="0084015E">
        <w:rPr>
          <w:rStyle w:val="11111AAAAStyleUnderline"/>
          <w:highlight w:val="yellow"/>
        </w:rPr>
        <w:t xml:space="preserve"> a</w:t>
      </w:r>
      <w:r w:rsidRPr="0084015E">
        <w:rPr>
          <w:rStyle w:val="11111AAAAStyleUnderline"/>
        </w:rPr>
        <w:t xml:space="preserve"> Senate-confirmed </w:t>
      </w:r>
      <w:r w:rsidRPr="009E1971">
        <w:rPr>
          <w:rStyle w:val="Emphasis"/>
          <w:highlight w:val="yellow"/>
        </w:rPr>
        <w:t>general counsel</w:t>
      </w:r>
      <w:r w:rsidRPr="0084015E">
        <w:rPr>
          <w:rStyle w:val="11111AAAAStyleUnderline"/>
        </w:rPr>
        <w:t xml:space="preserve"> since 2017, </w:t>
      </w:r>
      <w:r w:rsidRPr="0084015E">
        <w:rPr>
          <w:rStyle w:val="11111AAAAStyleUnderline"/>
          <w:highlight w:val="yellow"/>
        </w:rPr>
        <w:t xml:space="preserve">which cuts </w:t>
      </w:r>
      <w:r w:rsidRPr="009E1971">
        <w:rPr>
          <w:rStyle w:val="Emphasis"/>
          <w:highlight w:val="yellow"/>
        </w:rPr>
        <w:t>off</w:t>
      </w:r>
      <w:r w:rsidRPr="0084015E">
        <w:rPr>
          <w:rStyle w:val="11111AAAAStyleUnderline"/>
          <w:highlight w:val="yellow"/>
        </w:rPr>
        <w:t xml:space="preserve"> a</w:t>
      </w:r>
      <w:r w:rsidRPr="0084015E">
        <w:rPr>
          <w:rStyle w:val="11111AAAAStyleUnderline"/>
        </w:rPr>
        <w:t xml:space="preserve">nother </w:t>
      </w:r>
      <w:r w:rsidRPr="009E1971">
        <w:rPr>
          <w:rStyle w:val="Emphasis"/>
          <w:highlight w:val="yellow"/>
        </w:rPr>
        <w:t>pathway</w:t>
      </w:r>
      <w:r w:rsidRPr="0084015E">
        <w:rPr>
          <w:rStyle w:val="11111AAAAStyleUnderline"/>
          <w:highlight w:val="yellow"/>
        </w:rPr>
        <w:t xml:space="preserve"> for unions to </w:t>
      </w:r>
      <w:r w:rsidRPr="009E1971">
        <w:rPr>
          <w:rStyle w:val="Emphasis"/>
          <w:highlight w:val="yellow"/>
        </w:rPr>
        <w:t>get disputes</w:t>
      </w:r>
      <w:r w:rsidRPr="0084015E">
        <w:rPr>
          <w:rStyle w:val="11111AAAAStyleUnderline"/>
          <w:highlight w:val="yellow"/>
        </w:rPr>
        <w:t xml:space="preserve"> before the</w:t>
      </w:r>
      <w:r w:rsidRPr="0084015E">
        <w:rPr>
          <w:rStyle w:val="11111AAAAStyleUnderline"/>
        </w:rPr>
        <w:t xml:space="preserve"> full </w:t>
      </w:r>
      <w:r w:rsidRPr="009E1971">
        <w:rPr>
          <w:rStyle w:val="Emphasis"/>
          <w:highlight w:val="yellow"/>
        </w:rPr>
        <w:t>authority</w:t>
      </w:r>
      <w:r w:rsidRPr="0084015E">
        <w:rPr>
          <w:rStyle w:val="11111AAAAStyleUnderline"/>
        </w:rPr>
        <w:t xml:space="preserve"> and compounds the issue </w:t>
      </w:r>
      <w:r w:rsidRPr="0084015E">
        <w:rPr>
          <w:rStyle w:val="11111AAAAStyleUnderline"/>
          <w:highlight w:val="yellow"/>
        </w:rPr>
        <w:t xml:space="preserve">if agencies </w:t>
      </w:r>
      <w:r w:rsidRPr="009E1971">
        <w:rPr>
          <w:rStyle w:val="Emphasis"/>
          <w:highlight w:val="yellow"/>
        </w:rPr>
        <w:t>refuse</w:t>
      </w:r>
      <w:r w:rsidRPr="0084015E">
        <w:rPr>
          <w:rStyle w:val="11111AAAAStyleUnderline"/>
          <w:highlight w:val="yellow"/>
        </w:rPr>
        <w:t xml:space="preserve"> to engage in arbitration.</w:t>
      </w:r>
    </w:p>
    <w:p w14:paraId="4846ADD7" w14:textId="77777777" w:rsidR="008A5F3B" w:rsidRPr="0084015E" w:rsidRDefault="008A5F3B" w:rsidP="008A5F3B">
      <w:pPr>
        <w:rPr>
          <w:rStyle w:val="11111AAAAStyleUnderline"/>
        </w:rPr>
      </w:pPr>
      <w:r w:rsidRPr="0084015E">
        <w:rPr>
          <w:szCs w:val="20"/>
        </w:rPr>
        <w:t>The FLRA’s Grundmann and MSPB’s Harris both sued to undo their firings</w:t>
      </w:r>
      <w:r w:rsidRPr="0084015E">
        <w:rPr>
          <w:rStyle w:val="11111AAAAStyleUnderline"/>
        </w:rPr>
        <w:t xml:space="preserve">. </w:t>
      </w:r>
      <w:r w:rsidRPr="0084015E">
        <w:rPr>
          <w:rStyle w:val="11111AAAAStyleUnderline"/>
          <w:highlight w:val="yellow"/>
        </w:rPr>
        <w:t>The</w:t>
      </w:r>
      <w:r w:rsidRPr="0084015E">
        <w:rPr>
          <w:rStyle w:val="11111AAAAStyleUnderline"/>
        </w:rPr>
        <w:t xml:space="preserve"> </w:t>
      </w:r>
      <w:hyperlink r:id="rId29" w:history="1">
        <w:r w:rsidRPr="0084015E">
          <w:rPr>
            <w:rStyle w:val="11111AAAAStyleUnderline"/>
          </w:rPr>
          <w:t>Supreme</w:t>
        </w:r>
        <w:r w:rsidRPr="0084015E">
          <w:rPr>
            <w:rStyle w:val="11111AAAAStyleUnderline"/>
            <w:highlight w:val="yellow"/>
          </w:rPr>
          <w:t xml:space="preserve"> Court</w:t>
        </w:r>
      </w:hyperlink>
      <w:r w:rsidRPr="0084015E">
        <w:rPr>
          <w:rStyle w:val="11111AAAAStyleUnderline"/>
        </w:rPr>
        <w:t xml:space="preserve"> and a </w:t>
      </w:r>
      <w:hyperlink r:id="rId30" w:history="1">
        <w:r w:rsidRPr="0084015E">
          <w:rPr>
            <w:rStyle w:val="11111AAAAStyleUnderline"/>
          </w:rPr>
          <w:t>D.C. federal appeals panel</w:t>
        </w:r>
      </w:hyperlink>
      <w:r w:rsidRPr="0084015E">
        <w:rPr>
          <w:rStyle w:val="11111AAAAStyleUnderline"/>
        </w:rPr>
        <w:t xml:space="preserve"> </w:t>
      </w:r>
      <w:r w:rsidRPr="0084015E">
        <w:rPr>
          <w:rStyle w:val="11111AAAAStyleUnderline"/>
          <w:highlight w:val="yellow"/>
        </w:rPr>
        <w:t>upheld injunction</w:t>
      </w:r>
      <w:r w:rsidRPr="0084015E">
        <w:rPr>
          <w:rStyle w:val="11111AAAAStyleUnderline"/>
        </w:rPr>
        <w:t xml:space="preserve"> stays in Harris and Grundmann’s cases, respectively, meaning </w:t>
      </w:r>
      <w:r w:rsidRPr="0084015E">
        <w:rPr>
          <w:rStyle w:val="11111AAAAStyleUnderline"/>
          <w:highlight w:val="yellow"/>
        </w:rPr>
        <w:t>they</w:t>
      </w:r>
      <w:r w:rsidRPr="0084015E">
        <w:rPr>
          <w:rStyle w:val="11111AAAAStyleUnderline"/>
        </w:rPr>
        <w:t xml:space="preserve"> likely </w:t>
      </w:r>
      <w:r w:rsidRPr="009E1971">
        <w:rPr>
          <w:rStyle w:val="Emphasis"/>
          <w:highlight w:val="yellow"/>
        </w:rPr>
        <w:t>won’t be reinstated</w:t>
      </w:r>
      <w:r w:rsidRPr="0084015E">
        <w:rPr>
          <w:rStyle w:val="11111AAAAStyleUnderline"/>
        </w:rPr>
        <w:t xml:space="preserve"> until the merits of their firings are examined.</w:t>
      </w:r>
    </w:p>
    <w:p w14:paraId="5A87FD00" w14:textId="77777777" w:rsidR="008A5F3B" w:rsidRPr="0084015E" w:rsidRDefault="008A5F3B" w:rsidP="008A5F3B">
      <w:pPr>
        <w:rPr>
          <w:rStyle w:val="11111AAAAStyleUnderline"/>
        </w:rPr>
      </w:pPr>
      <w:r w:rsidRPr="0084015E">
        <w:rPr>
          <w:rStyle w:val="11111AAAAStyleUnderline"/>
        </w:rPr>
        <w:t xml:space="preserve">The White House proposed </w:t>
      </w:r>
      <w:r w:rsidRPr="0084015E">
        <w:rPr>
          <w:rStyle w:val="11111AAAAStyleUnderline"/>
          <w:highlight w:val="yellow"/>
        </w:rPr>
        <w:t xml:space="preserve">drastically </w:t>
      </w:r>
      <w:r w:rsidRPr="009E1971">
        <w:rPr>
          <w:rStyle w:val="Emphasis"/>
          <w:highlight w:val="yellow"/>
        </w:rPr>
        <w:t>shrinking</w:t>
      </w:r>
      <w:r w:rsidRPr="0084015E">
        <w:rPr>
          <w:rStyle w:val="11111AAAAStyleUnderline"/>
          <w:highlight w:val="yellow"/>
        </w:rPr>
        <w:t xml:space="preserve"> the FLRA and </w:t>
      </w:r>
      <w:r w:rsidRPr="009E1971">
        <w:rPr>
          <w:rStyle w:val="Emphasis"/>
          <w:highlight w:val="yellow"/>
        </w:rPr>
        <w:t>consolidating decision-making</w:t>
      </w:r>
      <w:r w:rsidRPr="0084015E">
        <w:rPr>
          <w:rStyle w:val="11111AAAAStyleUnderline"/>
        </w:rPr>
        <w:t xml:space="preserve"> responsibilities with the authority members starting next year.</w:t>
      </w:r>
    </w:p>
    <w:p w14:paraId="2E01D86B" w14:textId="77777777" w:rsidR="008A5F3B" w:rsidRPr="0084015E" w:rsidRDefault="008A5F3B" w:rsidP="008A5F3B">
      <w:pPr>
        <w:rPr>
          <w:szCs w:val="20"/>
        </w:rPr>
      </w:pPr>
      <w:r w:rsidRPr="0084015E">
        <w:rPr>
          <w:rStyle w:val="11111AAAAStyleUnderline"/>
          <w:highlight w:val="yellow"/>
        </w:rPr>
        <w:t>The</w:t>
      </w:r>
      <w:r w:rsidRPr="0084015E">
        <w:rPr>
          <w:rStyle w:val="11111AAAAStyleUnderline"/>
        </w:rPr>
        <w:t xml:space="preserve"> </w:t>
      </w:r>
      <w:hyperlink r:id="rId31" w:history="1">
        <w:r w:rsidRPr="0084015E">
          <w:rPr>
            <w:rStyle w:val="11111AAAAStyleUnderline"/>
            <w:highlight w:val="yellow"/>
          </w:rPr>
          <w:t>fiscal year 2026 budget</w:t>
        </w:r>
      </w:hyperlink>
      <w:r w:rsidRPr="0084015E">
        <w:rPr>
          <w:rStyle w:val="11111AAAAStyleUnderline"/>
          <w:highlight w:val="yellow"/>
        </w:rPr>
        <w:t xml:space="preserve"> proposed eliminating </w:t>
      </w:r>
      <w:r w:rsidRPr="009E1971">
        <w:rPr>
          <w:rStyle w:val="Emphasis"/>
          <w:highlight w:val="yellow"/>
        </w:rPr>
        <w:t>all</w:t>
      </w:r>
      <w:r w:rsidRPr="0084015E">
        <w:rPr>
          <w:rStyle w:val="11111AAAAStyleUnderline"/>
        </w:rPr>
        <w:t xml:space="preserve"> administrative law </w:t>
      </w:r>
      <w:r w:rsidRPr="0084015E">
        <w:rPr>
          <w:rStyle w:val="11111AAAAStyleUnderline"/>
          <w:highlight w:val="yellow"/>
        </w:rPr>
        <w:t>judges and designating</w:t>
      </w:r>
      <w:r w:rsidRPr="0084015E">
        <w:rPr>
          <w:rStyle w:val="11111AAAAStyleUnderline"/>
        </w:rPr>
        <w:t xml:space="preserve"> the authority’s staff </w:t>
      </w:r>
      <w:r w:rsidRPr="0084015E">
        <w:rPr>
          <w:rStyle w:val="11111AAAAStyleUnderline"/>
          <w:highlight w:val="yellow"/>
        </w:rPr>
        <w:t>attorneys as hearing officers</w:t>
      </w:r>
      <w:r w:rsidRPr="0084015E">
        <w:rPr>
          <w:rStyle w:val="11111AAAAStyleUnderline"/>
        </w:rPr>
        <w:t xml:space="preserve"> to conduct fact-finding and draft recommended decisions in ULP cases</w:t>
      </w:r>
      <w:r w:rsidRPr="0084015E">
        <w:rPr>
          <w:sz w:val="20"/>
          <w:szCs w:val="20"/>
          <w:u w:val="single"/>
        </w:rPr>
        <w:t>.</w:t>
      </w:r>
      <w:r w:rsidRPr="0084015E">
        <w:rPr>
          <w:szCs w:val="20"/>
        </w:rPr>
        <w:t xml:space="preserve"> It will also remove decision-making responsibility from regional directors in representation cases, allowing those disputes to go straight up to the authority.</w:t>
      </w:r>
    </w:p>
    <w:p w14:paraId="487B2B7F" w14:textId="5650D179" w:rsidR="008A5F3B" w:rsidRPr="008A5F3B" w:rsidRDefault="008A5F3B" w:rsidP="008A5F3B">
      <w:r w:rsidRPr="0084015E">
        <w:t xml:space="preserve">The budget proposal states </w:t>
      </w:r>
      <w:r w:rsidRPr="009E1971">
        <w:rPr>
          <w:rStyle w:val="11111AAAAStyleUnderline"/>
          <w:highlight w:val="yellow"/>
        </w:rPr>
        <w:t>the changes</w:t>
      </w:r>
      <w:r w:rsidRPr="009E1971">
        <w:rPr>
          <w:rStyle w:val="11111AAAAStyleUnderline"/>
        </w:rPr>
        <w:t xml:space="preserve"> are designed to improve agency efficiency and cut costs, but Summerlin said it </w:t>
      </w:r>
      <w:r w:rsidRPr="009E1971">
        <w:rPr>
          <w:rStyle w:val="11111AAAAStyleUnderline"/>
          <w:highlight w:val="yellow"/>
        </w:rPr>
        <w:t>could inflict lasting damage</w:t>
      </w:r>
      <w:r w:rsidRPr="009E1971">
        <w:rPr>
          <w:rStyle w:val="11111AAAAStyleUnderline"/>
        </w:rPr>
        <w:t>.</w:t>
      </w:r>
    </w:p>
    <w:p w14:paraId="043D27C3" w14:textId="77777777" w:rsidR="008A5F3B" w:rsidRPr="008A5F3B" w:rsidRDefault="008A5F3B" w:rsidP="008A5F3B"/>
    <w:p w14:paraId="528014BF" w14:textId="66BBBF5C" w:rsidR="008A5F3B" w:rsidRDefault="008A5F3B" w:rsidP="008A5F3B">
      <w:pPr>
        <w:pStyle w:val="Heading1"/>
      </w:pPr>
      <w:r>
        <w:t>1NR</w:t>
      </w:r>
    </w:p>
    <w:p w14:paraId="16A8D5CE" w14:textId="77777777" w:rsidR="008A5F3B" w:rsidRDefault="008A5F3B" w:rsidP="008A5F3B"/>
    <w:p w14:paraId="661F0152" w14:textId="77777777" w:rsidR="008A5F3B" w:rsidRDefault="008A5F3B" w:rsidP="008A5F3B">
      <w:pPr>
        <w:pStyle w:val="Heading2"/>
      </w:pPr>
      <w:r>
        <w:t>Midterms DA: 1NR</w:t>
      </w:r>
    </w:p>
    <w:p w14:paraId="4E829D8D" w14:textId="77777777" w:rsidR="008A5F3B" w:rsidRDefault="008A5F3B" w:rsidP="008A5F3B"/>
    <w:p w14:paraId="03E3003F" w14:textId="77777777" w:rsidR="008A5F3B" w:rsidRDefault="008A5F3B" w:rsidP="008A5F3B">
      <w:pPr>
        <w:pStyle w:val="Heading3"/>
      </w:pPr>
      <w:r>
        <w:t>Midterms DA: Testing M OV—2NC</w:t>
      </w:r>
    </w:p>
    <w:p w14:paraId="368D1215" w14:textId="77777777" w:rsidR="008A5F3B" w:rsidRDefault="008A5F3B" w:rsidP="008A5F3B"/>
    <w:p w14:paraId="5CFB7503" w14:textId="77777777" w:rsidR="008A5F3B" w:rsidRDefault="008A5F3B" w:rsidP="008A5F3B"/>
    <w:p w14:paraId="35C4D593" w14:textId="77777777" w:rsidR="008A5F3B" w:rsidRPr="00C47CAB" w:rsidRDefault="008A5F3B" w:rsidP="008A5F3B">
      <w:pPr>
        <w:pStyle w:val="Heading4"/>
      </w:pPr>
      <w:r>
        <w:t xml:space="preserve">Specifically, Jakeem says India and Pakistan develop and deploy </w:t>
      </w:r>
      <w:r w:rsidRPr="00C4466B">
        <w:rPr>
          <w:u w:val="single"/>
        </w:rPr>
        <w:t>H-Bombs</w:t>
      </w:r>
    </w:p>
    <w:p w14:paraId="5B4227F1" w14:textId="77777777" w:rsidR="008A5F3B" w:rsidRPr="00C47CAB" w:rsidRDefault="008A5F3B" w:rsidP="008A5F3B">
      <w:r>
        <w:t>&lt;&lt;inserted for ref&gt;&gt;</w:t>
      </w:r>
    </w:p>
    <w:p w14:paraId="14032397" w14:textId="77777777" w:rsidR="008A5F3B" w:rsidRDefault="008A5F3B" w:rsidP="008A5F3B">
      <w:r>
        <w:t>“</w:t>
      </w:r>
      <w:r w:rsidRPr="00C73757">
        <w:rPr>
          <w:rStyle w:val="11111AAAAStyleUnderline"/>
        </w:rPr>
        <w:t>Testing of nuc</w:t>
      </w:r>
      <w:r w:rsidRPr="00187E60">
        <w:t>lear weapon</w:t>
      </w:r>
      <w:r w:rsidRPr="00C73757">
        <w:rPr>
          <w:rStyle w:val="11111AAAAStyleUnderline"/>
        </w:rPr>
        <w:t xml:space="preserve">s evokes </w:t>
      </w:r>
      <w:r w:rsidRPr="00187E60">
        <w:rPr>
          <w:rStyle w:val="Emphasis"/>
        </w:rPr>
        <w:t>nuclear apocalypse</w:t>
      </w:r>
      <w:r>
        <w:t xml:space="preserve">, as in the days of </w:t>
      </w:r>
      <w:r w:rsidRPr="00C73757">
        <w:rPr>
          <w:rStyle w:val="11111AAAAStyleUnderline"/>
          <w:highlight w:val="darkGray"/>
        </w:rPr>
        <w:t>U.S.</w:t>
      </w:r>
      <w:r>
        <w:t xml:space="preserve">-Soviet brinksmanship. </w:t>
      </w:r>
      <w:r w:rsidRPr="00C73757">
        <w:rPr>
          <w:rStyle w:val="11111AAAA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577925EE" w14:textId="77777777" w:rsidR="008A5F3B" w:rsidRDefault="008A5F3B" w:rsidP="008A5F3B">
      <w:r>
        <w:t>Ellsberg, a famed whistleblower of the Pentagon Papers, alerted: “</w:t>
      </w:r>
      <w:r w:rsidRPr="00C73757">
        <w:rPr>
          <w:rStyle w:val="11111AAAAStyleUnderline"/>
          <w:highlight w:val="darkGray"/>
        </w:rPr>
        <w:t>Renewed</w:t>
      </w:r>
      <w:r w:rsidRPr="00C73757">
        <w:rPr>
          <w:rStyle w:val="11111AAAAStyleUnderline"/>
        </w:rPr>
        <w:t xml:space="preserve"> nuclear </w:t>
      </w:r>
      <w:r w:rsidRPr="00C73757">
        <w:rPr>
          <w:rStyle w:val="11111AAAAStyleUnderline"/>
          <w:highlight w:val="darkGray"/>
        </w:rPr>
        <w:t>testing</w:t>
      </w:r>
      <w:r>
        <w:t xml:space="preserve"> initiated by the U.S. </w:t>
      </w:r>
      <w:r w:rsidRPr="00C73757">
        <w:rPr>
          <w:rStyle w:val="11111AAAAStyleUnderline"/>
          <w:highlight w:val="darkGray"/>
        </w:rPr>
        <w:t>would enable India, Pakistan and No</w:t>
      </w:r>
      <w:r w:rsidRPr="00C73757">
        <w:rPr>
          <w:rStyle w:val="11111AAAAStyleUnderline"/>
        </w:rPr>
        <w:t xml:space="preserve">rth </w:t>
      </w:r>
      <w:r w:rsidRPr="00C73757">
        <w:rPr>
          <w:rStyle w:val="11111AAAAStyleUnderline"/>
          <w:highlight w:val="darkGray"/>
        </w:rPr>
        <w:t>Ko</w:t>
      </w:r>
      <w:r w:rsidRPr="00C73757">
        <w:rPr>
          <w:rStyle w:val="11111AAAAStyleUnderline"/>
        </w:rPr>
        <w:t xml:space="preserve">rea </w:t>
      </w:r>
      <w:r w:rsidRPr="00C73757">
        <w:rPr>
          <w:rStyle w:val="11111AAAAStyleUnderline"/>
          <w:highlight w:val="darkGray"/>
        </w:rPr>
        <w:t>to</w:t>
      </w:r>
      <w:r w:rsidRPr="00C73757">
        <w:rPr>
          <w:rStyle w:val="11111AAAAStyleUnderline"/>
        </w:rPr>
        <w:t xml:space="preserve"> test and </w:t>
      </w:r>
      <w:r w:rsidRPr="00C73757">
        <w:rPr>
          <w:rStyle w:val="11111AAAAStyleUnderline"/>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C73757">
        <w:rPr>
          <w:rStyle w:val="11111AAAAStyleUnderline"/>
          <w:highlight w:val="darkGray"/>
        </w:rPr>
        <w:t>which the</w:t>
      </w:r>
      <w:r w:rsidRPr="00C73757">
        <w:rPr>
          <w:rStyle w:val="11111AAAAStyleUnderline"/>
        </w:rPr>
        <w:t xml:space="preserve"> existing </w:t>
      </w:r>
      <w:r w:rsidRPr="00C73757">
        <w:rPr>
          <w:rStyle w:val="11111AAAAStyleUnderline"/>
          <w:highlight w:val="darkGray"/>
        </w:rPr>
        <w:t>moratorium on testing has prevented</w:t>
      </w:r>
      <w:r>
        <w:t xml:space="preserve"> them from deploying.  They could then join the U.S. and Russia in </w:t>
      </w:r>
      <w:r w:rsidRPr="00C73757">
        <w:rPr>
          <w:rStyle w:val="11111AAAA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5DB0FFA3" w14:textId="77777777" w:rsidR="008A5F3B" w:rsidRDefault="008A5F3B" w:rsidP="008A5F3B"/>
    <w:p w14:paraId="6A4C0ACC" w14:textId="77777777" w:rsidR="008A5F3B" w:rsidRDefault="008A5F3B" w:rsidP="008A5F3B">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0247143F" w14:textId="77777777" w:rsidR="008A5F3B" w:rsidRDefault="008A5F3B" w:rsidP="008A5F3B">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7BE06A15" w14:textId="77777777" w:rsidR="008A5F3B" w:rsidRDefault="008A5F3B" w:rsidP="008A5F3B">
      <w:r>
        <w:t>**edited for language</w:t>
      </w:r>
    </w:p>
    <w:p w14:paraId="6B52A67C" w14:textId="77777777" w:rsidR="008A5F3B" w:rsidRDefault="008A5F3B" w:rsidP="008A5F3B"/>
    <w:p w14:paraId="5CC9C161" w14:textId="77777777" w:rsidR="008A5F3B" w:rsidRPr="007316A5" w:rsidRDefault="008A5F3B" w:rsidP="008A5F3B">
      <w:pPr>
        <w:rPr>
          <w:szCs w:val="16"/>
        </w:rPr>
      </w:pPr>
      <w:r>
        <w:t xml:space="preserve">These considerations lead one to conclude that </w:t>
      </w:r>
      <w:r w:rsidRPr="00C73757">
        <w:rPr>
          <w:rStyle w:val="11111AAAAStyleUnderline"/>
          <w:highlight w:val="yellow"/>
        </w:rPr>
        <w:t>India might</w:t>
      </w:r>
      <w:r w:rsidRPr="00C73757">
        <w:rPr>
          <w:rStyle w:val="11111AAAAStyleUnderline"/>
        </w:rPr>
        <w:t xml:space="preserve"> want to </w:t>
      </w:r>
      <w:r w:rsidRPr="00C73757">
        <w:rPr>
          <w:rStyle w:val="11111AAAAStyleUnderline"/>
          <w:highlight w:val="yellow"/>
        </w:rPr>
        <w:t>conduct</w:t>
      </w:r>
      <w:r w:rsidRPr="00FC6385">
        <w:t xml:space="preserve"> additional </w:t>
      </w:r>
      <w:r w:rsidRPr="00C47CAB">
        <w:rPr>
          <w:rStyle w:val="Emphasis"/>
          <w:highlight w:val="yellow"/>
        </w:rPr>
        <w:t>thermonuclear tests</w:t>
      </w:r>
      <w:r>
        <w:t xml:space="preserve">. </w:t>
      </w:r>
      <w:r w:rsidRPr="00C73757">
        <w:rPr>
          <w:rStyle w:val="11111AAAAStyleUnderline"/>
        </w:rPr>
        <w:t>India has currently proclaimed a test moratorium</w:t>
      </w:r>
      <w:r>
        <w:t xml:space="preserve"> and has said that it will enter negotiations on signing the Comprehensive Test Ban Treaty—but it is hard to tell how serious India is. </w:t>
      </w:r>
      <w:r w:rsidRPr="00C73757">
        <w:rPr>
          <w:rStyle w:val="11111AAAAStyleUnderline"/>
          <w:highlight w:val="yellow"/>
        </w:rPr>
        <w:t>Whether India</w:t>
      </w:r>
      <w:r w:rsidRPr="00C73757">
        <w:rPr>
          <w:rStyle w:val="11111AAAAStyleUnderline"/>
        </w:rPr>
        <w:t xml:space="preserve"> conducts additional nuclear tests </w:t>
      </w:r>
      <w:r w:rsidRPr="00C73757">
        <w:rPr>
          <w:rStyle w:val="11111AAAA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430C9A74" w14:textId="77777777" w:rsidR="008A5F3B" w:rsidRPr="007316A5" w:rsidRDefault="008A5F3B" w:rsidP="008A5F3B">
      <w:pPr>
        <w:rPr>
          <w:szCs w:val="16"/>
        </w:rPr>
      </w:pPr>
      <w:r w:rsidRPr="007316A5">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558E236A" w14:textId="77777777" w:rsidR="008A5F3B" w:rsidRPr="007316A5" w:rsidRDefault="008A5F3B" w:rsidP="008A5F3B">
      <w:pPr>
        <w:rPr>
          <w:szCs w:val="16"/>
        </w:rPr>
      </w:pPr>
      <w:r w:rsidRPr="00FC6385">
        <w:t xml:space="preserve">The second part of the question of </w:t>
      </w:r>
      <w:r w:rsidRPr="00C73757">
        <w:rPr>
          <w:rStyle w:val="11111AAAAStyleUnderline"/>
        </w:rPr>
        <w:t>further Indian nuclear weapons development concerns</w:t>
      </w:r>
      <w:r w:rsidRPr="00FC6385">
        <w:t xml:space="preserve"> </w:t>
      </w:r>
      <w:r w:rsidRPr="007316A5">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FC6385">
        <w:t xml:space="preserve"> </w:t>
      </w:r>
      <w:r w:rsidRPr="00C73757">
        <w:rPr>
          <w:rStyle w:val="11111AAAA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48F17A17" w14:textId="77777777" w:rsidR="008A5F3B" w:rsidRPr="007316A5" w:rsidRDefault="008A5F3B" w:rsidP="008A5F3B">
      <w:pPr>
        <w:rPr>
          <w:szCs w:val="16"/>
        </w:rPr>
      </w:pPr>
      <w:r w:rsidRPr="007316A5">
        <w:rPr>
          <w:szCs w:val="16"/>
        </w:rPr>
        <w:t>Decisions Facing Pakistan</w:t>
      </w:r>
    </w:p>
    <w:p w14:paraId="72E5A35D" w14:textId="77777777" w:rsidR="008A5F3B" w:rsidRPr="007316A5" w:rsidRDefault="008A5F3B" w:rsidP="008A5F3B">
      <w:pPr>
        <w:rPr>
          <w:szCs w:val="16"/>
        </w:rPr>
      </w:pPr>
      <w:r w:rsidRPr="00C73757">
        <w:rPr>
          <w:rStyle w:val="11111AAAAStyleUnderline"/>
        </w:rPr>
        <w:t xml:space="preserve">Much of the discussion on India applies to Pakistan as well, for if Pakistan is to deploy a fully weaponized force, </w:t>
      </w:r>
      <w:r w:rsidRPr="007316A5">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6EB90CE9" w14:textId="77777777" w:rsidR="008A5F3B" w:rsidRPr="007316A5" w:rsidRDefault="008A5F3B" w:rsidP="008A5F3B">
      <w:pPr>
        <w:rPr>
          <w:szCs w:val="16"/>
        </w:rPr>
      </w:pPr>
      <w:r w:rsidRPr="007316A5">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C73757">
        <w:rPr>
          <w:rStyle w:val="11111AAAAStyleUnderline"/>
        </w:rPr>
        <w:t>India</w:t>
      </w:r>
      <w:r w:rsidRPr="007316A5">
        <w:rPr>
          <w:szCs w:val="16"/>
        </w:rPr>
        <w:t xml:space="preserve">, </w:t>
      </w:r>
      <w:r w:rsidRPr="00C73757">
        <w:rPr>
          <w:rStyle w:val="11111AAAAStyleUnderline"/>
        </w:rPr>
        <w:t>Pakistan's</w:t>
      </w:r>
      <w:r w:rsidRPr="007316A5">
        <w:rPr>
          <w:szCs w:val="16"/>
        </w:rPr>
        <w:t xml:space="preserve"> aircraft </w:t>
      </w:r>
      <w:r w:rsidRPr="00C73757">
        <w:rPr>
          <w:rStyle w:val="11111AAAA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4C3136A9" w14:textId="77777777" w:rsidR="008A5F3B" w:rsidRPr="007316A5" w:rsidRDefault="008A5F3B" w:rsidP="008A5F3B">
      <w:pPr>
        <w:rPr>
          <w:szCs w:val="16"/>
        </w:rPr>
      </w:pPr>
      <w:r w:rsidRPr="007316A5">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170AE084" w14:textId="77777777" w:rsidR="008A5F3B" w:rsidRPr="007316A5" w:rsidRDefault="008A5F3B" w:rsidP="008A5F3B">
      <w:pPr>
        <w:rPr>
          <w:szCs w:val="16"/>
        </w:rPr>
      </w:pPr>
      <w:r w:rsidRPr="007316A5">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1753E9BE" w14:textId="77777777" w:rsidR="008A5F3B" w:rsidRPr="007316A5" w:rsidRDefault="008A5F3B" w:rsidP="008A5F3B">
      <w:pPr>
        <w:rPr>
          <w:szCs w:val="16"/>
        </w:rPr>
      </w:pPr>
      <w:r w:rsidRPr="007316A5">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093AE3EF" w14:textId="77777777" w:rsidR="008A5F3B" w:rsidRPr="00C73757" w:rsidRDefault="008A5F3B" w:rsidP="008A5F3B">
      <w:pPr>
        <w:rPr>
          <w:rStyle w:val="11111AAAAStyleUnderline"/>
        </w:rPr>
      </w:pPr>
      <w:r w:rsidRPr="00C73757">
        <w:rPr>
          <w:rStyle w:val="11111AAAAStyleUnderline"/>
        </w:rPr>
        <w:t>Pakistan must also decide on any further development of its nuclear stockpile</w:t>
      </w:r>
      <w:r>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C73757">
        <w:rPr>
          <w:rStyle w:val="11111AAAAStyleUnderline"/>
        </w:rPr>
        <w:t>for political reasons, it might still test if India does.</w:t>
      </w:r>
    </w:p>
    <w:p w14:paraId="33470D5C" w14:textId="77777777" w:rsidR="008A5F3B" w:rsidRPr="00C47CAB" w:rsidRDefault="008A5F3B" w:rsidP="008A5F3B">
      <w:pPr>
        <w:rPr>
          <w:b/>
          <w:iCs/>
          <w:sz w:val="20"/>
          <w:u w:val="single"/>
          <w:bdr w:val="single" w:sz="12" w:space="0" w:color="auto"/>
        </w:rPr>
      </w:pPr>
      <w:r>
        <w:t xml:space="preserve">In the long term, the situation is less clear. </w:t>
      </w:r>
      <w:r w:rsidRPr="00C73757">
        <w:rPr>
          <w:rStyle w:val="11111AAAAStyleUnderline"/>
          <w:highlight w:val="yellow"/>
        </w:rPr>
        <w:t>If India</w:t>
      </w:r>
      <w:r>
        <w:t xml:space="preserve"> has really tested a thermonuclear weapon and if it </w:t>
      </w:r>
      <w:r w:rsidRPr="00C73757">
        <w:rPr>
          <w:rStyle w:val="11111AAAA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similar to that of a 1-MT warhead. </w:t>
      </w:r>
      <w:r w:rsidRPr="00C73757">
        <w:rPr>
          <w:rStyle w:val="11111AAAAStyleUnderline"/>
          <w:highlight w:val="yellow"/>
        </w:rPr>
        <w:t>A</w:t>
      </w:r>
      <w:r>
        <w:t xml:space="preserve"> small </w:t>
      </w:r>
      <w:r w:rsidRPr="00744AD9">
        <w:t xml:space="preserve">Pakistani </w:t>
      </w:r>
      <w:r w:rsidRPr="00C73757">
        <w:rPr>
          <w:rStyle w:val="11111AAAAStyleUnderline"/>
          <w:highlight w:val="yellow"/>
        </w:rPr>
        <w:t>force equipped with 10-kT weapons</w:t>
      </w:r>
      <w:r w:rsidRPr="00C73757">
        <w:rPr>
          <w:rStyle w:val="11111AAAAStyleUnderline"/>
        </w:rPr>
        <w:t xml:space="preserve"> would</w:t>
      </w:r>
      <w:r>
        <w:t xml:space="preserve"> have difficulty disabling even one large Indian city, whereas an Indian force equipped with megaton-yield weapons </w:t>
      </w:r>
      <w:r w:rsidRPr="00C73757">
        <w:rPr>
          <w:rStyle w:val="11111AAAAStyleUnderline"/>
          <w:highlight w:val="yellow"/>
        </w:rPr>
        <w:t xml:space="preserve">would </w:t>
      </w:r>
      <w:r w:rsidRPr="00C47CAB">
        <w:t>probably</w:t>
      </w:r>
      <w:r w:rsidRPr="00C73757">
        <w:rPr>
          <w:rStyle w:val="11111AAAAStyleUnderline"/>
          <w:highlight w:val="yellow"/>
        </w:rPr>
        <w:t xml:space="preserve"> be able to </w:t>
      </w:r>
      <w:r w:rsidRPr="00C47CAB">
        <w:rPr>
          <w:strike/>
        </w:rPr>
        <w:t>disable</w:t>
      </w:r>
      <w:r w:rsidRPr="00C73757">
        <w:rPr>
          <w:rStyle w:val="11111AAAAStyleUnderline"/>
          <w:highlight w:val="yellow"/>
        </w:rPr>
        <w:t xml:space="preserve"> [</w:t>
      </w:r>
      <w:r w:rsidRPr="00C47CAB">
        <w:rPr>
          <w:rStyle w:val="Emphasis"/>
          <w:highlight w:val="yellow"/>
        </w:rPr>
        <w:t>destroy</w:t>
      </w:r>
      <w:r w:rsidRPr="00C73757">
        <w:rPr>
          <w:rStyle w:val="11111AAAAStyleUnderline"/>
          <w:highlight w:val="yellow"/>
        </w:rPr>
        <w:t xml:space="preserve">] </w:t>
      </w:r>
      <w:r w:rsidRPr="00C47CAB">
        <w:rPr>
          <w:rStyle w:val="Emphasis"/>
          <w:highlight w:val="yellow"/>
        </w:rPr>
        <w:t>every major city in Pakistan.</w:t>
      </w:r>
    </w:p>
    <w:p w14:paraId="47D84B7A" w14:textId="77777777" w:rsidR="008A5F3B" w:rsidRPr="00E62FA6" w:rsidRDefault="008A5F3B" w:rsidP="008A5F3B">
      <w:pPr>
        <w:rPr>
          <w:b/>
          <w:sz w:val="20"/>
          <w:u w:val="single"/>
        </w:rPr>
      </w:pPr>
      <w:r>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C73757">
        <w:rPr>
          <w:rStyle w:val="11111AAAAStyleUnderline"/>
        </w:rPr>
        <w:t>Pakistan may have already expanded the production rate at this facility or it may expand it in the future.</w:t>
      </w:r>
    </w:p>
    <w:p w14:paraId="4FD464FB" w14:textId="77777777" w:rsidR="008A5F3B" w:rsidRDefault="008A5F3B" w:rsidP="008A5F3B">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2232CCF9" w14:textId="77777777" w:rsidR="008A5F3B" w:rsidRPr="00E62FA6" w:rsidRDefault="008A5F3B" w:rsidP="008A5F3B">
      <w:pPr>
        <w:rPr>
          <w:rStyle w:val="Emphasis"/>
        </w:rPr>
      </w:pPr>
      <w:r w:rsidRPr="00E62FA6">
        <w:rPr>
          <w:rStyle w:val="Emphasis"/>
        </w:rPr>
        <w:t>Conclusions</w:t>
      </w:r>
    </w:p>
    <w:p w14:paraId="11EE337E" w14:textId="77777777" w:rsidR="008A5F3B" w:rsidRDefault="008A5F3B" w:rsidP="008A5F3B">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7A3A23BD" w14:textId="77777777" w:rsidR="008A5F3B" w:rsidRPr="00E62FA6" w:rsidRDefault="008A5F3B" w:rsidP="008A5F3B">
      <w:r>
        <w:t xml:space="preserve">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w:t>
      </w:r>
      <w:r w:rsidRPr="00E62FA6">
        <w:t>against China in the late 1960s, which clearly illustrates the magnitude of the risks.[32]</w:t>
      </w:r>
    </w:p>
    <w:p w14:paraId="237A07FE" w14:textId="77777777" w:rsidR="008A5F3B" w:rsidRPr="00E62FA6" w:rsidRDefault="008A5F3B" w:rsidP="008A5F3B">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1B915858" w14:textId="77777777" w:rsidR="008A5F3B" w:rsidRPr="00E62FA6" w:rsidRDefault="008A5F3B" w:rsidP="008A5F3B">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C73757">
        <w:rPr>
          <w:rStyle w:val="11111AAAAStyleUnderline"/>
          <w:highlight w:val="yellow"/>
        </w:rPr>
        <w:t xml:space="preserve">if India and Pakistan </w:t>
      </w:r>
      <w:r w:rsidRPr="00C73757">
        <w:rPr>
          <w:rStyle w:val="11111AAAAStyleUnderline"/>
        </w:rPr>
        <w:t xml:space="preserve">go ahead with their nuclear </w:t>
      </w:r>
      <w:r w:rsidRPr="00C73757">
        <w:rPr>
          <w:rStyle w:val="11111AAAAStyleUnderline"/>
          <w:highlight w:val="yellow"/>
        </w:rPr>
        <w:t>deploy</w:t>
      </w:r>
      <w:r w:rsidRPr="00C73757">
        <w:rPr>
          <w:rStyle w:val="11111AAAAStyleUnderline"/>
        </w:rPr>
        <w:t>ments</w:t>
      </w:r>
      <w:r>
        <w:t xml:space="preserve">, </w:t>
      </w:r>
      <w:r w:rsidRPr="00C73757">
        <w:rPr>
          <w:rStyle w:val="11111AAAAStyleUnderline"/>
          <w:highlight w:val="yellow"/>
        </w:rPr>
        <w:t xml:space="preserve">their forces could be vulnerable to a </w:t>
      </w:r>
      <w:r w:rsidRPr="00E62FA6">
        <w:rPr>
          <w:rStyle w:val="Emphasis"/>
          <w:highlight w:val="yellow"/>
        </w:rPr>
        <w:t>first strike</w:t>
      </w:r>
      <w:r w:rsidRPr="00C73757">
        <w:rPr>
          <w:rStyle w:val="11111AAAAStyleUnderline"/>
        </w:rPr>
        <w:t xml:space="preserve"> (</w:t>
      </w:r>
      <w:r w:rsidRPr="004F6C6D">
        <w:rPr>
          <w:rStyle w:val="Emphasis"/>
          <w:highlight w:val="yellow"/>
        </w:rPr>
        <w:t xml:space="preserve">which could lead </w:t>
      </w:r>
      <w:r w:rsidRPr="00E62FA6">
        <w:rPr>
          <w:rStyle w:val="Emphasis"/>
          <w:highlight w:val="yellow"/>
        </w:rPr>
        <w:t>to crisis instability</w:t>
      </w:r>
      <w:r w:rsidRPr="00C73757">
        <w:rPr>
          <w:rStyle w:val="11111AAAAStyleUnderline"/>
        </w:rPr>
        <w:t>)</w:t>
      </w:r>
      <w:r w:rsidRPr="00C73757">
        <w:rPr>
          <w:rStyle w:val="11111AAAAStyleUnderline"/>
          <w:highlight w:val="yellow"/>
        </w:rPr>
        <w:t>,</w:t>
      </w:r>
      <w:r w:rsidRPr="00C73757">
        <w:rPr>
          <w:rStyle w:val="11111AAAAStyleUnderline"/>
        </w:rPr>
        <w:t xml:space="preserve"> to </w:t>
      </w:r>
      <w:r w:rsidRPr="00C73757">
        <w:rPr>
          <w:rStyle w:val="11111AAAAStyleUnderline"/>
          <w:highlight w:val="yellow"/>
        </w:rPr>
        <w:t xml:space="preserve">physical </w:t>
      </w:r>
      <w:r w:rsidRPr="00E62FA6">
        <w:rPr>
          <w:rStyle w:val="Emphasis"/>
          <w:highlight w:val="yellow"/>
        </w:rPr>
        <w:t>accidents</w:t>
      </w:r>
      <w:r w:rsidRPr="00C73757">
        <w:rPr>
          <w:rStyle w:val="11111AAAAStyleUnderline"/>
          <w:highlight w:val="yellow"/>
        </w:rPr>
        <w:t>,</w:t>
      </w:r>
      <w:r w:rsidRPr="00C73757">
        <w:rPr>
          <w:rStyle w:val="11111AAAAStyleUnderline"/>
        </w:rPr>
        <w:t xml:space="preserve"> to </w:t>
      </w:r>
      <w:r w:rsidRPr="00E62FA6">
        <w:rPr>
          <w:rStyle w:val="Emphasis"/>
          <w:highlight w:val="yellow"/>
        </w:rPr>
        <w:t>theft</w:t>
      </w:r>
      <w:r w:rsidRPr="00C73757">
        <w:rPr>
          <w:rStyle w:val="11111AAAAStyleUnderline"/>
          <w:highlight w:val="yellow"/>
        </w:rPr>
        <w:t>, and</w:t>
      </w:r>
      <w:r w:rsidRPr="00C73757">
        <w:rPr>
          <w:rStyle w:val="11111AAAAStyleUnderline"/>
        </w:rPr>
        <w:t xml:space="preserve"> to </w:t>
      </w:r>
      <w:r w:rsidRPr="00E62FA6">
        <w:rPr>
          <w:rStyle w:val="Emphasis"/>
          <w:highlight w:val="yellow"/>
        </w:rPr>
        <w:t>unauthorized use</w:t>
      </w:r>
      <w:r w:rsidRPr="00C73757">
        <w:rPr>
          <w:rStyle w:val="11111AAAAStyleUnderline"/>
        </w:rPr>
        <w:t xml:space="preserve">. As such, </w:t>
      </w:r>
      <w:r w:rsidRPr="00C73757">
        <w:rPr>
          <w:rStyle w:val="11111AAAAStyleUnderline"/>
          <w:highlight w:val="yellow"/>
        </w:rPr>
        <w:t xml:space="preserve">Indian and Pakistani nuclear deployments are </w:t>
      </w:r>
      <w:r w:rsidRPr="00E62FA6">
        <w:rPr>
          <w:rStyle w:val="Emphasis"/>
          <w:highlight w:val="yellow"/>
        </w:rPr>
        <w:t>a threat to the whole world</w:t>
      </w:r>
      <w:r w:rsidRPr="00C73757">
        <w:rPr>
          <w:rStyle w:val="11111AAAAStyleUnderline"/>
          <w:highlight w:val="yellow"/>
        </w:rPr>
        <w:t>.</w:t>
      </w:r>
    </w:p>
    <w:p w14:paraId="31F6DCDF" w14:textId="77777777" w:rsidR="008A5F3B" w:rsidRDefault="008A5F3B" w:rsidP="008A5F3B"/>
    <w:p w14:paraId="668413A0" w14:textId="77777777" w:rsidR="008A5F3B" w:rsidRDefault="008A5F3B" w:rsidP="008A5F3B">
      <w:pPr>
        <w:pStyle w:val="Heading4"/>
      </w:pPr>
      <w:r>
        <w:t>Jakeem also says Noko would test an H-Bomb</w:t>
      </w:r>
    </w:p>
    <w:p w14:paraId="73F1DF4D" w14:textId="77777777" w:rsidR="008A5F3B" w:rsidRDefault="008A5F3B" w:rsidP="008A5F3B">
      <w:r>
        <w:t>&lt;&lt;inserted for ref&gt;&gt;</w:t>
      </w:r>
    </w:p>
    <w:p w14:paraId="211088AE" w14:textId="77777777" w:rsidR="008A5F3B" w:rsidRDefault="008A5F3B" w:rsidP="008A5F3B">
      <w:r>
        <w:t>“</w:t>
      </w:r>
      <w:r w:rsidRPr="00C73757">
        <w:rPr>
          <w:rStyle w:val="11111AAAAStyleUnderline"/>
        </w:rPr>
        <w:t>Testing of nuc</w:t>
      </w:r>
      <w:r w:rsidRPr="00187E60">
        <w:t>lear weapon</w:t>
      </w:r>
      <w:r w:rsidRPr="00C73757">
        <w:rPr>
          <w:rStyle w:val="11111AAAAStyleUnderline"/>
        </w:rPr>
        <w:t xml:space="preserve">s evokes </w:t>
      </w:r>
      <w:r w:rsidRPr="00187E60">
        <w:rPr>
          <w:rStyle w:val="Emphasis"/>
        </w:rPr>
        <w:t>nuclear apocalypse</w:t>
      </w:r>
      <w:r>
        <w:t xml:space="preserve">, as in the days of </w:t>
      </w:r>
      <w:r w:rsidRPr="00C73757">
        <w:rPr>
          <w:rStyle w:val="11111AAAAStyleUnderline"/>
          <w:highlight w:val="darkGray"/>
        </w:rPr>
        <w:t>U.S.</w:t>
      </w:r>
      <w:r>
        <w:t xml:space="preserve">-Soviet brinksmanship. </w:t>
      </w:r>
      <w:r w:rsidRPr="00C73757">
        <w:rPr>
          <w:rStyle w:val="11111AAAA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125850DB" w14:textId="77777777" w:rsidR="008A5F3B" w:rsidRDefault="008A5F3B" w:rsidP="008A5F3B">
      <w:r>
        <w:t>Ellsberg, a famed whistleblower of the Pentagon Papers, alerted: “</w:t>
      </w:r>
      <w:r w:rsidRPr="00C73757">
        <w:rPr>
          <w:rStyle w:val="11111AAAAStyleUnderline"/>
          <w:highlight w:val="darkGray"/>
        </w:rPr>
        <w:t>Renewed</w:t>
      </w:r>
      <w:r w:rsidRPr="00C73757">
        <w:rPr>
          <w:rStyle w:val="11111AAAAStyleUnderline"/>
        </w:rPr>
        <w:t xml:space="preserve"> nuclear </w:t>
      </w:r>
      <w:r w:rsidRPr="00C73757">
        <w:rPr>
          <w:rStyle w:val="11111AAAAStyleUnderline"/>
          <w:highlight w:val="darkGray"/>
        </w:rPr>
        <w:t>testing</w:t>
      </w:r>
      <w:r>
        <w:t xml:space="preserve"> initiated by the U.S. </w:t>
      </w:r>
      <w:r w:rsidRPr="00C73757">
        <w:rPr>
          <w:rStyle w:val="11111AAAAStyleUnderline"/>
          <w:highlight w:val="darkGray"/>
        </w:rPr>
        <w:t>would enable India, Pakistan and No</w:t>
      </w:r>
      <w:r w:rsidRPr="00C73757">
        <w:rPr>
          <w:rStyle w:val="11111AAAAStyleUnderline"/>
        </w:rPr>
        <w:t xml:space="preserve">rth </w:t>
      </w:r>
      <w:r w:rsidRPr="00C73757">
        <w:rPr>
          <w:rStyle w:val="11111AAAAStyleUnderline"/>
          <w:highlight w:val="darkGray"/>
        </w:rPr>
        <w:t>Ko</w:t>
      </w:r>
      <w:r w:rsidRPr="00C73757">
        <w:rPr>
          <w:rStyle w:val="11111AAAAStyleUnderline"/>
        </w:rPr>
        <w:t xml:space="preserve">rea </w:t>
      </w:r>
      <w:r w:rsidRPr="00C73757">
        <w:rPr>
          <w:rStyle w:val="11111AAAAStyleUnderline"/>
          <w:highlight w:val="darkGray"/>
        </w:rPr>
        <w:t>to</w:t>
      </w:r>
      <w:r w:rsidRPr="00C73757">
        <w:rPr>
          <w:rStyle w:val="11111AAAAStyleUnderline"/>
        </w:rPr>
        <w:t xml:space="preserve"> test and </w:t>
      </w:r>
      <w:r w:rsidRPr="00C73757">
        <w:rPr>
          <w:rStyle w:val="11111AAAAStyleUnderline"/>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C73757">
        <w:rPr>
          <w:rStyle w:val="11111AAAAStyleUnderline"/>
          <w:highlight w:val="darkGray"/>
        </w:rPr>
        <w:t>which the</w:t>
      </w:r>
      <w:r w:rsidRPr="00C73757">
        <w:rPr>
          <w:rStyle w:val="11111AAAAStyleUnderline"/>
        </w:rPr>
        <w:t xml:space="preserve"> existing </w:t>
      </w:r>
      <w:r w:rsidRPr="00C73757">
        <w:rPr>
          <w:rStyle w:val="11111AAAAStyleUnderline"/>
          <w:highlight w:val="darkGray"/>
        </w:rPr>
        <w:t>moratorium on testing has prevented</w:t>
      </w:r>
      <w:r>
        <w:t xml:space="preserve"> them from deploying.  They could then join the U.S. and Russia in </w:t>
      </w:r>
      <w:r w:rsidRPr="00C73757">
        <w:rPr>
          <w:rStyle w:val="11111AAAA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6122ACA3" w14:textId="77777777" w:rsidR="008A5F3B" w:rsidRDefault="008A5F3B" w:rsidP="008A5F3B"/>
    <w:p w14:paraId="0A45C335" w14:textId="77777777" w:rsidR="008A5F3B" w:rsidRDefault="008A5F3B" w:rsidP="008A5F3B"/>
    <w:p w14:paraId="315E8180" w14:textId="77777777" w:rsidR="008A5F3B" w:rsidRDefault="008A5F3B" w:rsidP="008A5F3B">
      <w:pPr>
        <w:pStyle w:val="Heading4"/>
      </w:pPr>
      <w:r w:rsidRPr="007316A5">
        <w:rPr>
          <w:u w:val="single"/>
        </w:rPr>
        <w:t>Extinction</w:t>
      </w:r>
      <w:r>
        <w:t xml:space="preserve"> from tests gone wrong and rapid escalation to war</w:t>
      </w:r>
    </w:p>
    <w:p w14:paraId="119ADCA7" w14:textId="77777777" w:rsidR="008A5F3B" w:rsidRDefault="008A5F3B" w:rsidP="008A5F3B">
      <w:r>
        <w:rPr>
          <w:rStyle w:val="Style13ptBold"/>
        </w:rPr>
        <w:t>Arkin 17</w:t>
      </w:r>
      <w:r>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7D0F9B47" w14:textId="77777777" w:rsidR="008A5F3B" w:rsidRDefault="008A5F3B" w:rsidP="008A5F3B"/>
    <w:p w14:paraId="5AC4DDDD" w14:textId="77777777" w:rsidR="008A5F3B" w:rsidRDefault="008A5F3B" w:rsidP="008A5F3B">
      <w:r w:rsidRPr="00C73757">
        <w:rPr>
          <w:rStyle w:val="11111AAAAStyleUnderline"/>
          <w:highlight w:val="yellow"/>
        </w:rPr>
        <w:t>If the North Korea</w:t>
      </w:r>
      <w:r>
        <w:t xml:space="preserve">ns make good on their threat to </w:t>
      </w:r>
      <w:r w:rsidRPr="00C73757">
        <w:rPr>
          <w:rStyle w:val="11111AAAAStyleUnderline"/>
          <w:highlight w:val="yellow"/>
        </w:rPr>
        <w:t xml:space="preserve">test a </w:t>
      </w:r>
      <w:r w:rsidRPr="000825E8">
        <w:rPr>
          <w:rStyle w:val="Emphasis"/>
          <w:highlight w:val="yellow"/>
        </w:rPr>
        <w:t>h</w:t>
      </w:r>
      <w:r>
        <w:t xml:space="preserve">ydrogen </w:t>
      </w:r>
      <w:r w:rsidRPr="000825E8">
        <w:rPr>
          <w:rStyle w:val="Emphasis"/>
          <w:highlight w:val="yellow"/>
        </w:rPr>
        <w:t>bomb</w:t>
      </w:r>
      <w:r>
        <w:t xml:space="preserve"> over the Pacific</w:t>
      </w:r>
      <w:r w:rsidRPr="00B46938">
        <w:t>, they will</w:t>
      </w:r>
      <w:r>
        <w:t xml:space="preserve"> be unleashing a blast from a not so distant past — and </w:t>
      </w:r>
      <w:r w:rsidRPr="00C73757">
        <w:rPr>
          <w:rStyle w:val="11111AAAAStyleUnderline"/>
          <w:highlight w:val="yellow"/>
        </w:rPr>
        <w:t>the fallout</w:t>
      </w:r>
      <w:r w:rsidRPr="00C73757">
        <w:rPr>
          <w:rStyle w:val="11111AAAAStyleUnderline"/>
        </w:rPr>
        <w:t xml:space="preserve">, both </w:t>
      </w:r>
      <w:r w:rsidRPr="00C73757">
        <w:rPr>
          <w:rStyle w:val="11111AAAAStyleUnderline"/>
          <w:highlight w:val="yellow"/>
        </w:rPr>
        <w:t>literal and political</w:t>
      </w:r>
      <w:r w:rsidRPr="00C73757">
        <w:rPr>
          <w:rStyle w:val="11111AAAAStyleUnderline"/>
        </w:rPr>
        <w:t xml:space="preserve">, </w:t>
      </w:r>
      <w:r w:rsidRPr="00C73757">
        <w:rPr>
          <w:rStyle w:val="11111AAAAStyleUnderline"/>
          <w:highlight w:val="yellow"/>
        </w:rPr>
        <w:t>pose</w:t>
      </w:r>
      <w:r w:rsidRPr="00C73757">
        <w:rPr>
          <w:rStyle w:val="11111AAAAStyleUnderline"/>
        </w:rPr>
        <w:t xml:space="preserve">s </w:t>
      </w:r>
      <w:r w:rsidRPr="00C73757">
        <w:rPr>
          <w:rStyle w:val="11111AAAAStyleUnderline"/>
          <w:highlight w:val="yellow"/>
        </w:rPr>
        <w:t xml:space="preserve">real </w:t>
      </w:r>
      <w:r w:rsidRPr="000825E8">
        <w:rPr>
          <w:rStyle w:val="Emphasis"/>
          <w:highlight w:val="yellow"/>
        </w:rPr>
        <w:t>dangers</w:t>
      </w:r>
      <w:r>
        <w:t xml:space="preserve"> for the world today.</w:t>
      </w:r>
    </w:p>
    <w:p w14:paraId="4D8056DA" w14:textId="77777777" w:rsidR="008A5F3B" w:rsidRDefault="008A5F3B" w:rsidP="008A5F3B">
      <w:r w:rsidRPr="000825E8">
        <w:rPr>
          <w:rStyle w:val="Emphasis"/>
          <w:highlight w:val="yellow"/>
        </w:rPr>
        <w:t>Widespread casualties</w:t>
      </w:r>
      <w:r>
        <w:t xml:space="preserve"> and lasting environmental damage are in the realm of possibility, experts say, if the ongoing war of words between President Donald Trump and North Korean strongman Kim Jong Un results in the first such explosion in 37 years.</w:t>
      </w:r>
    </w:p>
    <w:p w14:paraId="4F90D4CB" w14:textId="77777777" w:rsidR="008A5F3B" w:rsidRDefault="008A5F3B" w:rsidP="008A5F3B">
      <w:r>
        <w:t xml:space="preserve">"If there are casualties, </w:t>
      </w:r>
      <w:r w:rsidRPr="000825E8">
        <w:rPr>
          <w:rStyle w:val="Emphasis"/>
          <w:highlight w:val="yellow"/>
        </w:rPr>
        <w:t>it’s a world-changing event</w:t>
      </w:r>
      <w:r>
        <w:t xml:space="preserve">,“ Vipin </w:t>
      </w:r>
      <w:r w:rsidRPr="00C73757">
        <w:rPr>
          <w:rStyle w:val="11111AAAAStyleUnderline"/>
        </w:rPr>
        <w:t>Narang</w:t>
      </w:r>
      <w:r>
        <w:t xml:space="preserve">, a nuclear strategy expert at the Massachusetts Institute of Technology, </w:t>
      </w:r>
      <w:r w:rsidRPr="00C73757">
        <w:rPr>
          <w:rStyle w:val="11111AAAAStyleUnderline"/>
        </w:rPr>
        <w:t>told</w:t>
      </w:r>
      <w:r>
        <w:t xml:space="preserve"> NBC News. “I do worry </w:t>
      </w:r>
      <w:r w:rsidRPr="000825E8">
        <w:rPr>
          <w:rStyle w:val="Emphasis"/>
          <w:highlight w:val="yellow"/>
        </w:rPr>
        <w:t>this would be the quickest pathway to conflict</w:t>
      </w:r>
      <w:r>
        <w:t xml:space="preserve">. If a commercial airliner came down or a ship was destroyed, </w:t>
      </w:r>
      <w:r w:rsidRPr="000825E8">
        <w:rPr>
          <w:rStyle w:val="Emphasis"/>
          <w:highlight w:val="yellow"/>
        </w:rPr>
        <w:t>we’d be off to the races</w:t>
      </w:r>
      <w:r>
        <w:t>."</w:t>
      </w:r>
    </w:p>
    <w:p w14:paraId="0240434C" w14:textId="77777777" w:rsidR="008A5F3B" w:rsidRDefault="008A5F3B" w:rsidP="008A5F3B">
      <w:r>
        <w:t xml:space="preserve">North Korea and a number of other nations have done underground tests of nuclear weapons, but the last country to do an </w:t>
      </w:r>
      <w:r w:rsidRPr="00B46938">
        <w:t xml:space="preserve">atmospheric </w:t>
      </w:r>
      <w:r w:rsidRPr="000825E8">
        <w:t>test of a</w:t>
      </w:r>
      <w:r>
        <w:t xml:space="preserve"> hydrogen bomb was China in 1980. In an atmospheric test, the bomb is detonated at a high enough altitude so that it doesn’t affect the people below.</w:t>
      </w:r>
    </w:p>
    <w:p w14:paraId="76625C06" w14:textId="77777777" w:rsidR="008A5F3B" w:rsidRDefault="008A5F3B" w:rsidP="008A5F3B"/>
    <w:p w14:paraId="367152D6" w14:textId="77777777" w:rsidR="008A5F3B" w:rsidRDefault="008A5F3B" w:rsidP="008A5F3B"/>
    <w:p w14:paraId="3483A180" w14:textId="77777777" w:rsidR="008A5F3B" w:rsidRPr="00FB4C12" w:rsidRDefault="008A5F3B" w:rsidP="008A5F3B">
      <w:pPr>
        <w:pStyle w:val="Heading4"/>
      </w:pPr>
      <w:r w:rsidRPr="00FB4C12">
        <w:t xml:space="preserve">Extinction. </w:t>
      </w:r>
    </w:p>
    <w:p w14:paraId="38D78976" w14:textId="77777777" w:rsidR="008A5F3B" w:rsidRPr="00AD16C7" w:rsidRDefault="008A5F3B" w:rsidP="008A5F3B">
      <w:r w:rsidRPr="00AD16C7">
        <w:rPr>
          <w:rStyle w:val="Style13ptBold"/>
        </w:rPr>
        <w:t>UCS 23</w:t>
      </w:r>
      <w:r w:rsidRPr="00AD16C7">
        <w:t>. Union of Concerned Scientists. 7-11-2023."What is Nuclear Testing?". https://www.ucsusa.org/resources/what-nuclear-testing</w:t>
      </w:r>
    </w:p>
    <w:p w14:paraId="3FC1452A" w14:textId="77777777" w:rsidR="008A5F3B" w:rsidRPr="00AD16C7" w:rsidRDefault="008A5F3B" w:rsidP="008A5F3B">
      <w:pPr>
        <w:rPr>
          <w:rStyle w:val="Emphasis"/>
        </w:rPr>
      </w:pPr>
      <w:r w:rsidRPr="00AD16C7">
        <w:t>A resumption of nuclear testing would increase the risk of nuclear war.</w:t>
      </w:r>
    </w:p>
    <w:p w14:paraId="7487392A" w14:textId="77777777" w:rsidR="008A5F3B" w:rsidRPr="00C73757" w:rsidRDefault="008A5F3B" w:rsidP="008A5F3B">
      <w:pPr>
        <w:rPr>
          <w:rStyle w:val="11111AAAAStyleUnderline"/>
        </w:rPr>
      </w:pPr>
      <w:r w:rsidRPr="00C73757">
        <w:rPr>
          <w:rStyle w:val="11111AAAAStyleUnderline"/>
          <w:highlight w:val="yellow"/>
        </w:rPr>
        <w:t>Nuclear testing raises</w:t>
      </w:r>
      <w:r w:rsidRPr="00AD16C7">
        <w:rPr>
          <w:highlight w:val="yellow"/>
        </w:rPr>
        <w:t xml:space="preserve"> </w:t>
      </w:r>
      <w:r w:rsidRPr="00C73757">
        <w:rPr>
          <w:rStyle w:val="11111AAAAStyleUnderline"/>
          <w:highlight w:val="yellow"/>
        </w:rPr>
        <w:t>the</w:t>
      </w:r>
      <w:r w:rsidRPr="00AD16C7">
        <w:rPr>
          <w:highlight w:val="yellow"/>
        </w:rPr>
        <w:t xml:space="preserve"> </w:t>
      </w:r>
      <w:r w:rsidRPr="00AD16C7">
        <w:rPr>
          <w:rStyle w:val="Emphasis"/>
          <w:highlight w:val="yellow"/>
        </w:rPr>
        <w:t>perceived importance</w:t>
      </w:r>
      <w:r w:rsidRPr="00AD16C7">
        <w:rPr>
          <w:highlight w:val="yellow"/>
        </w:rPr>
        <w:t xml:space="preserve"> </w:t>
      </w:r>
      <w:r w:rsidRPr="00C73757">
        <w:rPr>
          <w:rStyle w:val="11111AAAAStyleUnderline"/>
          <w:highlight w:val="yellow"/>
        </w:rPr>
        <w:t xml:space="preserve">of nuclear </w:t>
      </w:r>
      <w:r w:rsidRPr="00AD16C7">
        <w:rPr>
          <w:rStyle w:val="Emphasis"/>
          <w:highlight w:val="yellow"/>
        </w:rPr>
        <w:t>weapons</w:t>
      </w:r>
      <w:r w:rsidRPr="00C73757">
        <w:rPr>
          <w:rStyle w:val="11111AAAAStyleUnderline"/>
        </w:rPr>
        <w:t xml:space="preserve"> to </w:t>
      </w:r>
      <w:r w:rsidRPr="00AD16C7">
        <w:rPr>
          <w:rStyle w:val="Emphasis"/>
        </w:rPr>
        <w:t>security</w:t>
      </w:r>
      <w:r w:rsidRPr="00C73757">
        <w:rPr>
          <w:rStyle w:val="11111AAAAStyleUnderline"/>
        </w:rPr>
        <w:t>,</w:t>
      </w:r>
      <w:r w:rsidRPr="00AD16C7">
        <w:t xml:space="preserve"> </w:t>
      </w:r>
      <w:r w:rsidRPr="00AD16C7">
        <w:rPr>
          <w:rStyle w:val="Emphasis"/>
          <w:highlight w:val="yellow"/>
        </w:rPr>
        <w:t>increases</w:t>
      </w:r>
      <w:r w:rsidRPr="00C73757">
        <w:rPr>
          <w:rStyle w:val="11111AAAAStyleUnderline"/>
        </w:rPr>
        <w:t xml:space="preserve"> the </w:t>
      </w:r>
      <w:r w:rsidRPr="00AD16C7">
        <w:rPr>
          <w:rStyle w:val="Emphasis"/>
        </w:rPr>
        <w:t xml:space="preserve">risk of </w:t>
      </w:r>
      <w:r w:rsidRPr="00AD16C7">
        <w:rPr>
          <w:rStyle w:val="Emphasis"/>
          <w:highlight w:val="yellow"/>
        </w:rPr>
        <w:t>conflict</w:t>
      </w:r>
      <w:r w:rsidRPr="00C73757">
        <w:rPr>
          <w:rStyle w:val="11111AAAAStyleUnderline"/>
        </w:rPr>
        <w:t xml:space="preserve"> between </w:t>
      </w:r>
      <w:r w:rsidRPr="00AD16C7">
        <w:rPr>
          <w:rStyle w:val="Emphasis"/>
        </w:rPr>
        <w:t>countries</w:t>
      </w:r>
      <w:r w:rsidRPr="00C73757">
        <w:rPr>
          <w:rStyle w:val="11111AAAAStyleUnderline"/>
        </w:rPr>
        <w:t xml:space="preserve"> with </w:t>
      </w:r>
      <w:r w:rsidRPr="00AD16C7">
        <w:rPr>
          <w:rStyle w:val="Emphasis"/>
        </w:rPr>
        <w:t>nuclear weapons</w:t>
      </w:r>
      <w:r w:rsidRPr="00AD16C7">
        <w:t xml:space="preserve">, </w:t>
      </w:r>
      <w:r w:rsidRPr="00C73757">
        <w:rPr>
          <w:rStyle w:val="11111AAAAStyleUnderline"/>
          <w:highlight w:val="yellow"/>
        </w:rPr>
        <w:t>and</w:t>
      </w:r>
      <w:r w:rsidRPr="00C73757">
        <w:rPr>
          <w:rStyle w:val="11111AAAAStyleUnderline"/>
        </w:rPr>
        <w:t xml:space="preserve"> </w:t>
      </w:r>
      <w:r w:rsidRPr="00C73757">
        <w:rPr>
          <w:rStyle w:val="11111AAAAStyleUnderline"/>
          <w:highlight w:val="yellow"/>
        </w:rPr>
        <w:t>allows</w:t>
      </w:r>
      <w:r w:rsidRPr="00C73757">
        <w:rPr>
          <w:rStyle w:val="11111AAAAStyleUnderline"/>
        </w:rPr>
        <w:t xml:space="preserve"> countries to develop </w:t>
      </w:r>
      <w:r w:rsidRPr="00AD16C7">
        <w:rPr>
          <w:rStyle w:val="Emphasis"/>
          <w:highlight w:val="yellow"/>
        </w:rPr>
        <w:t>new types</w:t>
      </w:r>
      <w:r w:rsidRPr="00C73757">
        <w:rPr>
          <w:rStyle w:val="11111AAAAStyleUnderline"/>
        </w:rPr>
        <w:t xml:space="preserve"> of </w:t>
      </w:r>
      <w:r w:rsidRPr="00AD16C7">
        <w:rPr>
          <w:rStyle w:val="Emphasis"/>
        </w:rPr>
        <w:t>nuclear weapons</w:t>
      </w:r>
      <w:r w:rsidRPr="00AD16C7">
        <w:t xml:space="preserve">. </w:t>
      </w:r>
      <w:r w:rsidRPr="00C73757">
        <w:rPr>
          <w:rStyle w:val="11111AAAAStyleUnderline"/>
        </w:rPr>
        <w:t>Nuclear</w:t>
      </w:r>
      <w:r w:rsidRPr="00AD16C7">
        <w:t xml:space="preserve"> </w:t>
      </w:r>
      <w:r w:rsidRPr="00AD16C7">
        <w:rPr>
          <w:rStyle w:val="Emphasis"/>
          <w:highlight w:val="yellow"/>
        </w:rPr>
        <w:t>testing</w:t>
      </w:r>
      <w:r w:rsidRPr="00AD16C7">
        <w:rPr>
          <w:highlight w:val="yellow"/>
        </w:rPr>
        <w:t xml:space="preserve"> </w:t>
      </w:r>
      <w:r w:rsidRPr="00C73757">
        <w:rPr>
          <w:rStyle w:val="11111AAAAStyleUnderline"/>
          <w:highlight w:val="yellow"/>
        </w:rPr>
        <w:t>would</w:t>
      </w:r>
      <w:r w:rsidRPr="00AD16C7">
        <w:t xml:space="preserve"> also </w:t>
      </w:r>
      <w:r w:rsidRPr="00AD16C7">
        <w:rPr>
          <w:rStyle w:val="Emphasis"/>
          <w:highlight w:val="yellow"/>
        </w:rPr>
        <w:t>damage</w:t>
      </w:r>
      <w:r w:rsidRPr="00AD16C7">
        <w:t xml:space="preserve"> </w:t>
      </w:r>
      <w:r w:rsidRPr="00C73757">
        <w:rPr>
          <w:rStyle w:val="11111AAAAStyleUnderline"/>
        </w:rPr>
        <w:t>already</w:t>
      </w:r>
      <w:r w:rsidRPr="00AD16C7">
        <w:t xml:space="preserve"> </w:t>
      </w:r>
      <w:r w:rsidRPr="00C73757">
        <w:rPr>
          <w:rStyle w:val="11111AAAAStyleUnderline"/>
          <w:highlight w:val="yellow"/>
        </w:rPr>
        <w:t>fragile</w:t>
      </w:r>
      <w:r w:rsidRPr="00C73757">
        <w:rPr>
          <w:rStyle w:val="11111AAAAStyleUnderline"/>
        </w:rPr>
        <w:t xml:space="preserve"> </w:t>
      </w:r>
      <w:r w:rsidRPr="00AD16C7">
        <w:rPr>
          <w:rStyle w:val="Emphasis"/>
        </w:rPr>
        <w:t xml:space="preserve">international nuclear </w:t>
      </w:r>
      <w:r w:rsidRPr="00AD16C7">
        <w:rPr>
          <w:rStyle w:val="Emphasis"/>
          <w:highlight w:val="yellow"/>
        </w:rPr>
        <w:t>arms control</w:t>
      </w:r>
      <w:r w:rsidRPr="00AD16C7">
        <w:rPr>
          <w:rStyle w:val="Emphasis"/>
        </w:rPr>
        <w:t xml:space="preserve"> efforts</w:t>
      </w:r>
      <w:r w:rsidRPr="00AD16C7">
        <w:t xml:space="preserve">, including the Comprehensive Test Ban Treaty and Nuclear Nonproliferation Treaty. </w:t>
      </w:r>
      <w:r w:rsidRPr="00C73757">
        <w:rPr>
          <w:rStyle w:val="11111AAAAStyleUnderline"/>
        </w:rPr>
        <w:t>If these international agreements fail</w:t>
      </w:r>
      <w:r w:rsidRPr="00AD16C7">
        <w:t xml:space="preserve">, </w:t>
      </w:r>
      <w:r w:rsidRPr="00C73757">
        <w:rPr>
          <w:rStyle w:val="11111AAAAStyleUnderline"/>
        </w:rPr>
        <w:t>more</w:t>
      </w:r>
      <w:r w:rsidRPr="00AD16C7">
        <w:t xml:space="preserve"> </w:t>
      </w:r>
      <w:r w:rsidRPr="00C73757">
        <w:rPr>
          <w:rStyle w:val="11111AAAAStyleUnderline"/>
        </w:rPr>
        <w:t xml:space="preserve">countries might seek </w:t>
      </w:r>
      <w:r w:rsidRPr="00AD16C7">
        <w:rPr>
          <w:rStyle w:val="Emphasis"/>
        </w:rPr>
        <w:t>nuclear weapons</w:t>
      </w:r>
      <w:r w:rsidRPr="00C73757">
        <w:rPr>
          <w:rStyle w:val="11111AAAAStyleUnderline"/>
        </w:rPr>
        <w:t xml:space="preserve"> for </w:t>
      </w:r>
      <w:r w:rsidRPr="00AD16C7">
        <w:rPr>
          <w:rStyle w:val="Emphasis"/>
        </w:rPr>
        <w:t>themselves</w:t>
      </w:r>
      <w:r w:rsidRPr="00C73757">
        <w:rPr>
          <w:rStyle w:val="11111AAAAStyleUnderline"/>
        </w:rPr>
        <w:t>.</w:t>
      </w:r>
    </w:p>
    <w:p w14:paraId="02A90975" w14:textId="77777777" w:rsidR="008A5F3B" w:rsidRPr="00AD16C7" w:rsidRDefault="008A5F3B" w:rsidP="008A5F3B">
      <w:r w:rsidRPr="00AD16C7">
        <w:t xml:space="preserve">Renewed nuclear </w:t>
      </w:r>
      <w:r w:rsidRPr="00AD16C7">
        <w:rPr>
          <w:rStyle w:val="Emphasis"/>
        </w:rPr>
        <w:t>testing</w:t>
      </w:r>
      <w:r w:rsidRPr="00AD16C7">
        <w:t xml:space="preserve"> </w:t>
      </w:r>
      <w:r w:rsidRPr="00C73757">
        <w:rPr>
          <w:rStyle w:val="11111AAAAStyleUnderline"/>
        </w:rPr>
        <w:t>would</w:t>
      </w:r>
      <w:r w:rsidRPr="00AD16C7">
        <w:t xml:space="preserve"> also </w:t>
      </w:r>
      <w:r w:rsidRPr="00C73757">
        <w:rPr>
          <w:rStyle w:val="11111AAAAStyleUnderline"/>
        </w:rPr>
        <w:t>be a moral injustice to frontline communities</w:t>
      </w:r>
      <w:r w:rsidRPr="00AD16C7">
        <w:t xml:space="preserve"> that are still </w:t>
      </w:r>
      <w:r w:rsidRPr="00C73757">
        <w:rPr>
          <w:rStyle w:val="11111AAAAStyleUnderline"/>
        </w:rPr>
        <w:t xml:space="preserve">fighting to clean contaminated </w:t>
      </w:r>
      <w:r w:rsidRPr="00AD16C7">
        <w:t xml:space="preserve">land and get compensation for the ongoing health consequences of radiation exposure. </w:t>
      </w:r>
      <w:r w:rsidRPr="00C73757">
        <w:rPr>
          <w:rStyle w:val="11111AAAAStyleUnderline"/>
        </w:rPr>
        <w:t>People are still dying because of nuclear tests</w:t>
      </w:r>
      <w:r w:rsidRPr="00AD16C7">
        <w:t xml:space="preserve"> conducted decades ago.</w:t>
      </w:r>
    </w:p>
    <w:p w14:paraId="29DC7119" w14:textId="77777777" w:rsidR="008A5F3B" w:rsidRPr="00C73757" w:rsidRDefault="008A5F3B" w:rsidP="008A5F3B">
      <w:pPr>
        <w:rPr>
          <w:rStyle w:val="11111AAAAStyleUnderline"/>
        </w:rPr>
      </w:pPr>
      <w:r w:rsidRPr="00AD16C7">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C73757">
        <w:rPr>
          <w:rStyle w:val="11111AAAAStyleUnderline"/>
        </w:rPr>
        <w:t xml:space="preserve">underground </w:t>
      </w:r>
      <w:r w:rsidRPr="00C73757">
        <w:rPr>
          <w:rStyle w:val="11111AAAAStyleUnderline"/>
          <w:highlight w:val="yellow"/>
        </w:rPr>
        <w:t>tests can</w:t>
      </w:r>
      <w:r w:rsidRPr="00C73757">
        <w:rPr>
          <w:rStyle w:val="11111AAAAStyleUnderline"/>
        </w:rPr>
        <w:t xml:space="preserve"> and have </w:t>
      </w:r>
      <w:r w:rsidRPr="00C73757">
        <w:rPr>
          <w:rStyle w:val="11111AAAAStyleUnderline"/>
          <w:highlight w:val="yellow"/>
        </w:rPr>
        <w:t>result</w:t>
      </w:r>
      <w:r w:rsidRPr="00C73757">
        <w:rPr>
          <w:rStyle w:val="11111AAAAStyleUnderline"/>
        </w:rPr>
        <w:t xml:space="preserve">ed </w:t>
      </w:r>
      <w:r w:rsidRPr="00C73757">
        <w:rPr>
          <w:rStyle w:val="11111AAAAStyleUnderline"/>
          <w:highlight w:val="yellow"/>
        </w:rPr>
        <w:t xml:space="preserve">in </w:t>
      </w:r>
      <w:r w:rsidRPr="00AD16C7">
        <w:rPr>
          <w:rStyle w:val="Emphasis"/>
          <w:highlight w:val="yellow"/>
        </w:rPr>
        <w:t>contamination</w:t>
      </w:r>
      <w:r w:rsidRPr="00C73757">
        <w:rPr>
          <w:rStyle w:val="11111AAAAStyleUnderline"/>
        </w:rPr>
        <w:t xml:space="preserve"> of </w:t>
      </w:r>
      <w:r w:rsidRPr="00AD16C7">
        <w:rPr>
          <w:rStyle w:val="Emphasis"/>
        </w:rPr>
        <w:t>land</w:t>
      </w:r>
      <w:r w:rsidRPr="00C73757">
        <w:rPr>
          <w:rStyle w:val="11111AAAAStyleUnderline"/>
        </w:rPr>
        <w:t xml:space="preserve"> and </w:t>
      </w:r>
      <w:r w:rsidRPr="00AD16C7">
        <w:rPr>
          <w:rStyle w:val="Emphasis"/>
        </w:rPr>
        <w:t>underground water</w:t>
      </w:r>
      <w:r w:rsidRPr="00AD16C7">
        <w:t xml:space="preserve">. </w:t>
      </w:r>
      <w:r w:rsidRPr="00C73757">
        <w:rPr>
          <w:rStyle w:val="11111AAAAStyleUnderline"/>
        </w:rPr>
        <w:t xml:space="preserve">Occasionally, underground tests have also resulted in local and even </w:t>
      </w:r>
      <w:r w:rsidRPr="00AD16C7">
        <w:rPr>
          <w:rStyle w:val="Emphasis"/>
        </w:rPr>
        <w:t>widespread contamination</w:t>
      </w:r>
      <w:r w:rsidRPr="00C73757">
        <w:rPr>
          <w:rStyle w:val="11111AAAAStyleUnderline"/>
        </w:rPr>
        <w:t xml:space="preserve"> </w:t>
      </w:r>
      <w:r w:rsidRPr="00C73757">
        <w:rPr>
          <w:rStyle w:val="11111AAAAStyleUnderline"/>
          <w:highlight w:val="yellow"/>
        </w:rPr>
        <w:t>through</w:t>
      </w:r>
      <w:r w:rsidRPr="00C73757">
        <w:rPr>
          <w:rStyle w:val="11111AAAAStyleUnderline"/>
        </w:rPr>
        <w:t xml:space="preserve"> the accidental </w:t>
      </w:r>
      <w:r w:rsidRPr="00C73757">
        <w:rPr>
          <w:rStyle w:val="11111AAAAStyleUnderline"/>
          <w:highlight w:val="yellow"/>
        </w:rPr>
        <w:t>leakage</w:t>
      </w:r>
      <w:r w:rsidRPr="00C73757">
        <w:rPr>
          <w:rStyle w:val="11111AAAAStyleUnderline"/>
        </w:rPr>
        <w:t xml:space="preserve"> of </w:t>
      </w:r>
      <w:r w:rsidRPr="00AD16C7">
        <w:rPr>
          <w:rStyle w:val="Emphasis"/>
        </w:rPr>
        <w:t>radionuclides</w:t>
      </w:r>
      <w:r w:rsidRPr="00C73757">
        <w:rPr>
          <w:rStyle w:val="11111AAAAStyleUnderline"/>
        </w:rPr>
        <w:t xml:space="preserve"> into the air from the surrounding rock.</w:t>
      </w:r>
    </w:p>
    <w:p w14:paraId="08EB8A47" w14:textId="77777777" w:rsidR="008A5F3B" w:rsidRPr="00C73757" w:rsidRDefault="008A5F3B" w:rsidP="008A5F3B">
      <w:pPr>
        <w:rPr>
          <w:rStyle w:val="11111AAAAStyleUnderline"/>
        </w:rPr>
      </w:pPr>
    </w:p>
    <w:p w14:paraId="4F248721" w14:textId="77777777" w:rsidR="008A5F3B" w:rsidRPr="00FB4C12" w:rsidRDefault="008A5F3B" w:rsidP="008A5F3B">
      <w:pPr>
        <w:pStyle w:val="Heading4"/>
      </w:pPr>
      <w:r w:rsidRPr="00FB4C12">
        <w:t>Leads to global prolif AND use</w:t>
      </w:r>
    </w:p>
    <w:p w14:paraId="4760E5D0" w14:textId="77777777" w:rsidR="008A5F3B" w:rsidRPr="00AD16C7" w:rsidRDefault="008A5F3B" w:rsidP="008A5F3B">
      <w:r w:rsidRPr="00AD16C7">
        <w:rPr>
          <w:rStyle w:val="Style13ptBold"/>
        </w:rPr>
        <w:t>Smith 25</w:t>
      </w:r>
      <w:r w:rsidRPr="00AD16C7">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6B5D3AD2" w14:textId="77777777" w:rsidR="008A5F3B" w:rsidRPr="00AD16C7" w:rsidRDefault="008A5F3B" w:rsidP="008A5F3B">
      <w:r w:rsidRPr="00AD16C7">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C73757">
        <w:rPr>
          <w:rStyle w:val="11111AAAAStyleUnderline"/>
        </w:rPr>
        <w:t>proposals</w:t>
      </w:r>
      <w:r w:rsidRPr="00AD16C7">
        <w:t xml:space="preserve"> for the incoming Trump administration </w:t>
      </w:r>
      <w:r w:rsidRPr="00C73757">
        <w:rPr>
          <w:rStyle w:val="11111AAAAStyleUnderline"/>
        </w:rPr>
        <w:t xml:space="preserve">to resume US underground </w:t>
      </w:r>
      <w:r w:rsidRPr="00C73757">
        <w:rPr>
          <w:rStyle w:val="11111AAAAStyleUnderline"/>
          <w:highlight w:val="yellow"/>
        </w:rPr>
        <w:t>nuclear testing</w:t>
      </w:r>
      <w:r w:rsidRPr="00C73757">
        <w:rPr>
          <w:rStyle w:val="11111AAAAStyleUnderline"/>
        </w:rPr>
        <w:t xml:space="preserve"> risk </w:t>
      </w:r>
      <w:r w:rsidRPr="00C73757">
        <w:rPr>
          <w:rStyle w:val="11111AAAAStyleUnderline"/>
          <w:highlight w:val="yellow"/>
        </w:rPr>
        <w:t>undermin</w:t>
      </w:r>
      <w:r w:rsidRPr="00C73757">
        <w:rPr>
          <w:rStyle w:val="11111AAAAStyleUnderline"/>
        </w:rPr>
        <w:t xml:space="preserve">ing </w:t>
      </w:r>
      <w:r w:rsidRPr="00AD16C7">
        <w:rPr>
          <w:rStyle w:val="Emphasis"/>
          <w:highlight w:val="yellow"/>
        </w:rPr>
        <w:t>decades of international restraint</w:t>
      </w:r>
      <w:r w:rsidRPr="00AD16C7">
        <w:t xml:space="preserve"> </w:t>
      </w:r>
      <w:r w:rsidRPr="00C73757">
        <w:rPr>
          <w:rStyle w:val="11111AAAAStyleUnderline"/>
        </w:rPr>
        <w:t>that rendered such tests a global anathema</w:t>
      </w:r>
      <w:r w:rsidRPr="00AD16C7">
        <w:t xml:space="preserve">. </w:t>
      </w:r>
      <w:r w:rsidRPr="00C73757">
        <w:rPr>
          <w:rStyle w:val="11111AAAAStyleUnderline"/>
        </w:rPr>
        <w:t xml:space="preserve">Resuming nuclear </w:t>
      </w:r>
      <w:r w:rsidRPr="00C73757">
        <w:rPr>
          <w:rStyle w:val="11111AAAAStyleUnderline"/>
          <w:highlight w:val="yellow"/>
        </w:rPr>
        <w:t>testing</w:t>
      </w:r>
      <w:r w:rsidRPr="00AD16C7">
        <w:t xml:space="preserve"> by the United States </w:t>
      </w:r>
      <w:r w:rsidRPr="00C73757">
        <w:rPr>
          <w:rStyle w:val="11111AAAAStyleUnderline"/>
          <w:highlight w:val="yellow"/>
        </w:rPr>
        <w:t>is</w:t>
      </w:r>
      <w:r w:rsidRPr="00AD16C7">
        <w:t xml:space="preserve"> unnecessary and </w:t>
      </w:r>
      <w:r w:rsidRPr="00AD16C7">
        <w:rPr>
          <w:rStyle w:val="Emphasis"/>
          <w:highlight w:val="yellow"/>
        </w:rPr>
        <w:t>destabilizing</w:t>
      </w:r>
      <w:r w:rsidRPr="00AD16C7">
        <w:t xml:space="preserve">. </w:t>
      </w:r>
      <w:r w:rsidRPr="00C73757">
        <w:rPr>
          <w:rStyle w:val="11111AAAAStyleUnderline"/>
        </w:rPr>
        <w:t xml:space="preserve">A return to nuclear testing will </w:t>
      </w:r>
      <w:r w:rsidRPr="00C73757">
        <w:rPr>
          <w:rStyle w:val="11111AAAAStyleUnderline"/>
          <w:highlight w:val="yellow"/>
        </w:rPr>
        <w:t>weaken established</w:t>
      </w:r>
      <w:r w:rsidRPr="00C73757">
        <w:rPr>
          <w:rStyle w:val="11111AAAAStyleUnderline"/>
        </w:rPr>
        <w:t xml:space="preserve"> international </w:t>
      </w:r>
      <w:r w:rsidRPr="00C73757">
        <w:rPr>
          <w:rStyle w:val="11111AAAAStyleUnderline"/>
          <w:highlight w:val="yellow"/>
        </w:rPr>
        <w:t>norms</w:t>
      </w:r>
      <w:r w:rsidRPr="00AD16C7">
        <w:t xml:space="preserve">, to include a test ban, </w:t>
      </w:r>
      <w:r w:rsidRPr="00C73757">
        <w:rPr>
          <w:rStyle w:val="11111AAAAStyleUnderline"/>
        </w:rPr>
        <w:t xml:space="preserve">and </w:t>
      </w:r>
      <w:r w:rsidRPr="00C73757">
        <w:rPr>
          <w:rStyle w:val="11111AAAAStyleUnderline"/>
          <w:highlight w:val="yellow"/>
        </w:rPr>
        <w:t>set</w:t>
      </w:r>
      <w:r w:rsidRPr="00C73757">
        <w:rPr>
          <w:rStyle w:val="11111AAAAStyleUnderline"/>
        </w:rPr>
        <w:t xml:space="preserve"> a</w:t>
      </w:r>
      <w:r w:rsidRPr="00AD16C7">
        <w:t xml:space="preserve">n uncertain </w:t>
      </w:r>
      <w:r w:rsidRPr="00C73757">
        <w:rPr>
          <w:rStyle w:val="11111AAAAStyleUnderline"/>
          <w:highlight w:val="yellow"/>
        </w:rPr>
        <w:t>course</w:t>
      </w:r>
      <w:r w:rsidRPr="00AD16C7">
        <w:t xml:space="preserve"> that brings the world closer </w:t>
      </w:r>
      <w:r w:rsidRPr="00C73757">
        <w:rPr>
          <w:rStyle w:val="11111AAAAStyleUnderline"/>
          <w:highlight w:val="yellow"/>
        </w:rPr>
        <w:t>to</w:t>
      </w:r>
      <w:r w:rsidRPr="00AD16C7">
        <w:t xml:space="preserve"> the </w:t>
      </w:r>
      <w:r w:rsidRPr="00AD16C7">
        <w:rPr>
          <w:rStyle w:val="Emphasis"/>
          <w:highlight w:val="yellow"/>
        </w:rPr>
        <w:t>catastrophic use</w:t>
      </w:r>
      <w:r w:rsidRPr="00AD16C7">
        <w:rPr>
          <w:rStyle w:val="Emphasis"/>
        </w:rPr>
        <w:t xml:space="preserve"> of these weapons</w:t>
      </w:r>
      <w:r w:rsidRPr="00AD16C7">
        <w:t xml:space="preserve">. Proliferators will take their cues from any decision by the United States. Further testing would only incrementally provide new information not already available from comprehensive laboratory studies and simulations. </w:t>
      </w:r>
      <w:r w:rsidRPr="00C73757">
        <w:rPr>
          <w:rStyle w:val="11111AAAAStyleUnderline"/>
        </w:rPr>
        <w:t xml:space="preserve">The current </w:t>
      </w:r>
      <w:r w:rsidRPr="00C73757">
        <w:rPr>
          <w:rStyle w:val="11111AAAAStyleUnderline"/>
          <w:highlight w:val="yellow"/>
        </w:rPr>
        <w:t>moratorium</w:t>
      </w:r>
      <w:r w:rsidRPr="00AD16C7">
        <w:t xml:space="preserve"> on nuclear testing by the United States </w:t>
      </w:r>
      <w:r w:rsidRPr="00C73757">
        <w:rPr>
          <w:rStyle w:val="11111AAAAStyleUnderline"/>
          <w:highlight w:val="yellow"/>
        </w:rPr>
        <w:t>is</w:t>
      </w:r>
      <w:r w:rsidRPr="00C73757">
        <w:rPr>
          <w:rStyle w:val="11111AAAAStyleUnderline"/>
        </w:rPr>
        <w:t xml:space="preserve"> a </w:t>
      </w:r>
      <w:r w:rsidRPr="00AD16C7">
        <w:rPr>
          <w:rStyle w:val="Emphasis"/>
          <w:highlight w:val="yellow"/>
        </w:rPr>
        <w:t xml:space="preserve">critical pillar </w:t>
      </w:r>
      <w:r w:rsidRPr="00C73757">
        <w:rPr>
          <w:rStyle w:val="11111AAAAStyleUnderline"/>
          <w:highlight w:val="yellow"/>
        </w:rPr>
        <w:t>of</w:t>
      </w:r>
      <w:r w:rsidRPr="00C73757">
        <w:rPr>
          <w:rStyle w:val="11111AAAAStyleUnderline"/>
        </w:rPr>
        <w:t xml:space="preserve"> global </w:t>
      </w:r>
      <w:r w:rsidRPr="00C73757">
        <w:rPr>
          <w:rStyle w:val="11111AAAAStyleUnderline"/>
          <w:highlight w:val="yellow"/>
        </w:rPr>
        <w:t>nuclear restraint</w:t>
      </w:r>
      <w:r w:rsidRPr="00AD16C7">
        <w:rPr>
          <w:highlight w:val="yellow"/>
        </w:rPr>
        <w:t>.</w:t>
      </w:r>
    </w:p>
    <w:p w14:paraId="72A67775" w14:textId="77777777" w:rsidR="008A5F3B" w:rsidRDefault="008A5F3B" w:rsidP="008A5F3B"/>
    <w:p w14:paraId="7741B65E" w14:textId="77777777" w:rsidR="008A5F3B" w:rsidRPr="00AD16C7" w:rsidRDefault="008A5F3B" w:rsidP="008A5F3B">
      <w:pPr>
        <w:pStyle w:val="Heading4"/>
        <w:rPr>
          <w:rFonts w:cs="Arial"/>
        </w:rPr>
      </w:pPr>
      <w:r w:rsidRPr="00AD16C7">
        <w:rPr>
          <w:rFonts w:cs="Arial"/>
        </w:rPr>
        <w:t xml:space="preserve">A republican congress turns case. </w:t>
      </w:r>
    </w:p>
    <w:p w14:paraId="2EFE1F86" w14:textId="77777777" w:rsidR="008A5F3B" w:rsidRPr="00AD16C7" w:rsidRDefault="008A5F3B" w:rsidP="008A5F3B">
      <w:r w:rsidRPr="00AD16C7">
        <w:rPr>
          <w:rStyle w:val="Style13ptBold"/>
        </w:rPr>
        <w:t>Driskell 25</w:t>
      </w:r>
      <w:r w:rsidRPr="00AD16C7">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AD16C7">
        <w:rPr>
          <w:i/>
          <w:iCs/>
        </w:rPr>
        <w:t>The Christian Recorder</w:t>
      </w:r>
      <w:r w:rsidRPr="00AD16C7">
        <w:t xml:space="preserve">, </w:t>
      </w:r>
      <w:hyperlink r:id="rId32" w:history="1">
        <w:r w:rsidRPr="00AD16C7">
          <w:rPr>
            <w:rStyle w:val="Hyperlink"/>
          </w:rPr>
          <w:t>https://www.thechristianrecorder.com/articles/if-democrats-dont-take-back-the-house-in-2026-america-should-be-alarmed/</w:t>
        </w:r>
      </w:hyperlink>
      <w:r w:rsidRPr="00AD16C7">
        <w:t>)</w:t>
      </w:r>
    </w:p>
    <w:p w14:paraId="660C1665" w14:textId="77777777" w:rsidR="008A5F3B" w:rsidRPr="00AD16C7" w:rsidRDefault="008A5F3B" w:rsidP="008A5F3B"/>
    <w:p w14:paraId="78C3FBCD" w14:textId="77777777" w:rsidR="008A5F3B" w:rsidRPr="00AD16C7" w:rsidRDefault="008A5F3B" w:rsidP="008A5F3B">
      <w:r w:rsidRPr="00AD16C7">
        <w:t xml:space="preserve">As we approach the 2026 midterm elections and the start of the 119th Congress, Americans must confront a sobering reality: </w:t>
      </w:r>
      <w:r w:rsidRPr="00C73757">
        <w:rPr>
          <w:rStyle w:val="11111AAAAStyleUnderline"/>
          <w:highlight w:val="yellow"/>
        </w:rPr>
        <w:t>if Dem</w:t>
      </w:r>
      <w:r w:rsidRPr="00C73757">
        <w:rPr>
          <w:rStyle w:val="11111AAAAStyleUnderline"/>
        </w:rPr>
        <w:t>ocrat</w:t>
      </w:r>
      <w:r w:rsidRPr="00C73757">
        <w:rPr>
          <w:rStyle w:val="11111AAAAStyleUnderline"/>
          <w:highlight w:val="yellow"/>
        </w:rPr>
        <w:t>s</w:t>
      </w:r>
      <w:r w:rsidRPr="00C73757">
        <w:rPr>
          <w:rStyle w:val="11111AAAAStyleUnderline"/>
        </w:rPr>
        <w:t xml:space="preserve"> </w:t>
      </w:r>
      <w:r w:rsidRPr="00C73757">
        <w:rPr>
          <w:rStyle w:val="11111AAAAStyleUnderline"/>
          <w:highlight w:val="yellow"/>
        </w:rPr>
        <w:t>fail to regain control of the House</w:t>
      </w:r>
      <w:r w:rsidRPr="00AD16C7">
        <w:t xml:space="preserve"> of Representatives, </w:t>
      </w:r>
      <w:r w:rsidRPr="00C73757">
        <w:rPr>
          <w:rStyle w:val="11111AAAAStyleUnderline"/>
        </w:rPr>
        <w:t xml:space="preserve">our </w:t>
      </w:r>
      <w:r w:rsidRPr="00C73757">
        <w:rPr>
          <w:rStyle w:val="11111AAAAStyleUnderline"/>
          <w:highlight w:val="yellow"/>
        </w:rPr>
        <w:t>democracy</w:t>
      </w:r>
      <w:r w:rsidRPr="00C73757">
        <w:rPr>
          <w:rStyle w:val="11111AAAAStyleUnderline"/>
        </w:rPr>
        <w:t xml:space="preserve"> may </w:t>
      </w:r>
      <w:r w:rsidRPr="00C73757">
        <w:rPr>
          <w:rStyle w:val="11111AAAAStyleUnderline"/>
          <w:highlight w:val="yellow"/>
        </w:rPr>
        <w:t>face</w:t>
      </w:r>
      <w:r w:rsidRPr="00C73757">
        <w:rPr>
          <w:rStyle w:val="11111AAAAStyleUnderline"/>
        </w:rPr>
        <w:t xml:space="preserve"> further </w:t>
      </w:r>
      <w:r w:rsidRPr="00C73757">
        <w:rPr>
          <w:rStyle w:val="11111AAAAStyleUnderline"/>
          <w:highlight w:val="yellow"/>
        </w:rPr>
        <w:t>erosion</w:t>
      </w:r>
      <w:r w:rsidRPr="00C73757">
        <w:rPr>
          <w:rStyle w:val="11111AAAAStyleUnderline"/>
        </w:rPr>
        <w:t xml:space="preserve"> at the hands of extremism, gridlock, and a deepening assault on institutional norms</w:t>
      </w:r>
      <w:r w:rsidRPr="00AD16C7">
        <w:t xml:space="preserve">. </w:t>
      </w:r>
      <w:r w:rsidRPr="00AD16C7">
        <w:rPr>
          <w:rStyle w:val="Emphasis"/>
        </w:rPr>
        <w:t>The stakes could not be higher</w:t>
      </w:r>
      <w:r w:rsidRPr="00AD16C7">
        <w:t>.</w:t>
      </w:r>
    </w:p>
    <w:p w14:paraId="119FE2E2" w14:textId="77777777" w:rsidR="008A5F3B" w:rsidRPr="00AD16C7" w:rsidRDefault="008A5F3B" w:rsidP="008A5F3B">
      <w:r w:rsidRPr="00C73757">
        <w:rPr>
          <w:rStyle w:val="11111AAAAStyleUnderline"/>
        </w:rPr>
        <w:t>Since reclaiming the House in 2022, Republicans have increasingly used their majority not to govern but to obstruct</w:t>
      </w:r>
      <w:r w:rsidRPr="00AD16C7">
        <w:t xml:space="preserve">. Committee rooms have become arenas for political theater. </w:t>
      </w:r>
      <w:r w:rsidRPr="00C73757">
        <w:rPr>
          <w:rStyle w:val="11111AAAAStyleUnderline"/>
        </w:rPr>
        <w:t>Subpoenas are issued not in the pursuit of oversight but in the name of vengeance</w:t>
      </w:r>
      <w:r w:rsidRPr="00AD16C7">
        <w:t xml:space="preserve">. </w:t>
      </w:r>
      <w:r w:rsidRPr="00C73757">
        <w:rPr>
          <w:rStyle w:val="11111AAAAStyleUnderline"/>
        </w:rPr>
        <w:t>Critical legislation</w:t>
      </w:r>
      <w:r w:rsidRPr="00AD16C7">
        <w:t>—</w:t>
      </w:r>
      <w:r w:rsidRPr="00AD16C7">
        <w:rPr>
          <w:rStyle w:val="Emphasis"/>
          <w:highlight w:val="yellow"/>
        </w:rPr>
        <w:t>from reproductive rights</w:t>
      </w:r>
      <w:r w:rsidRPr="00AD16C7">
        <w:t xml:space="preserve"> and </w:t>
      </w:r>
      <w:r w:rsidRPr="00AD16C7">
        <w:rPr>
          <w:rStyle w:val="Emphasis"/>
          <w:highlight w:val="yellow"/>
        </w:rPr>
        <w:t>voting</w:t>
      </w:r>
      <w:r w:rsidRPr="00AD16C7">
        <w:t xml:space="preserve"> access to </w:t>
      </w:r>
      <w:r w:rsidRPr="00AD16C7">
        <w:rPr>
          <w:rStyle w:val="Emphasis"/>
          <w:highlight w:val="yellow"/>
        </w:rPr>
        <w:t>climate action</w:t>
      </w:r>
      <w:r w:rsidRPr="00AD16C7">
        <w:t xml:space="preserve"> and gun reform—</w:t>
      </w:r>
      <w:r w:rsidRPr="00C73757">
        <w:rPr>
          <w:rStyle w:val="11111AAAAStyleUnderline"/>
        </w:rPr>
        <w:t>has been held hostage</w:t>
      </w:r>
      <w:r w:rsidRPr="00AD16C7">
        <w:t xml:space="preserve"> by a far-right faction whose allegiance is not to the Constitution, but to conspiracy and power.</w:t>
      </w:r>
    </w:p>
    <w:p w14:paraId="3DCFB1DF" w14:textId="77777777" w:rsidR="008A5F3B" w:rsidRPr="00AD16C7" w:rsidRDefault="008A5F3B" w:rsidP="008A5F3B">
      <w:r w:rsidRPr="00C73757">
        <w:rPr>
          <w:rStyle w:val="11111AAAAStyleUnderline"/>
        </w:rPr>
        <w:t>If this continues into the 119th Congress, the consequences will be dire</w:t>
      </w:r>
      <w:r w:rsidRPr="00AD16C7">
        <w:t>.</w:t>
      </w:r>
    </w:p>
    <w:p w14:paraId="63E79392" w14:textId="77777777" w:rsidR="008A5F3B" w:rsidRPr="00AD16C7" w:rsidRDefault="008A5F3B" w:rsidP="008A5F3B">
      <w:r w:rsidRPr="00AD16C7">
        <w:t xml:space="preserve">First, </w:t>
      </w:r>
      <w:r w:rsidRPr="00C73757">
        <w:rPr>
          <w:rStyle w:val="11111AAAAStyleUnderline"/>
        </w:rPr>
        <w:t xml:space="preserve">a </w:t>
      </w:r>
      <w:r w:rsidRPr="00C73757">
        <w:rPr>
          <w:rStyle w:val="11111AAAAStyleUnderline"/>
          <w:highlight w:val="yellow"/>
        </w:rPr>
        <w:t>Republican-controlled House</w:t>
      </w:r>
      <w:r w:rsidRPr="00C73757">
        <w:rPr>
          <w:rStyle w:val="11111AAAAStyleUnderline"/>
        </w:rPr>
        <w:t xml:space="preserve"> in 2026 </w:t>
      </w:r>
      <w:r w:rsidRPr="00C73757">
        <w:rPr>
          <w:rStyle w:val="11111AAAAStyleUnderline"/>
          <w:highlight w:val="yellow"/>
        </w:rPr>
        <w:t>would</w:t>
      </w:r>
      <w:r w:rsidRPr="00C73757">
        <w:rPr>
          <w:rStyle w:val="11111AAAAStyleUnderline"/>
        </w:rPr>
        <w:t xml:space="preserve"> likely intensify efforts to </w:t>
      </w:r>
      <w:r w:rsidRPr="00AD16C7">
        <w:rPr>
          <w:rStyle w:val="Emphasis"/>
          <w:highlight w:val="yellow"/>
        </w:rPr>
        <w:t>delegitimize</w:t>
      </w:r>
      <w:r w:rsidRPr="00AD16C7">
        <w:rPr>
          <w:rStyle w:val="Emphasis"/>
        </w:rPr>
        <w:t xml:space="preserve"> federal </w:t>
      </w:r>
      <w:r w:rsidRPr="00AD16C7">
        <w:rPr>
          <w:rStyle w:val="Emphasis"/>
          <w:highlight w:val="yellow"/>
        </w:rPr>
        <w:t>agencies</w:t>
      </w:r>
      <w:r w:rsidRPr="00C73757">
        <w:rPr>
          <w:rStyle w:val="11111AAAAStyleUnderline"/>
        </w:rPr>
        <w:t xml:space="preserve">, undermine the rule of law, and </w:t>
      </w:r>
      <w:r w:rsidRPr="00C73757">
        <w:rPr>
          <w:rStyle w:val="11111AAAAStyleUnderline"/>
          <w:highlight w:val="yellow"/>
        </w:rPr>
        <w:t>weaponize</w:t>
      </w:r>
      <w:r w:rsidRPr="00AD16C7">
        <w:t xml:space="preserve"> congressional </w:t>
      </w:r>
      <w:r w:rsidRPr="00C73757">
        <w:rPr>
          <w:rStyle w:val="11111AAAAStyleUnderline"/>
          <w:highlight w:val="yellow"/>
        </w:rPr>
        <w:t>investigations</w:t>
      </w:r>
      <w:r w:rsidRPr="00C73757">
        <w:rPr>
          <w:rStyle w:val="11111AAAAStyleUnderline"/>
        </w:rPr>
        <w:t xml:space="preserve"> to damage political opponents</w:t>
      </w:r>
      <w:r w:rsidRPr="00AD16C7">
        <w:t xml:space="preserve">. In recent sessions, we’ve already witnessed sham impeachments, </w:t>
      </w:r>
      <w:r w:rsidRPr="00C73757">
        <w:rPr>
          <w:rStyle w:val="11111AAAAStyleUnderline"/>
        </w:rPr>
        <w:t xml:space="preserve">threats to </w:t>
      </w:r>
      <w:r w:rsidRPr="00C73757">
        <w:rPr>
          <w:rStyle w:val="11111AAAAStyleUnderline"/>
          <w:highlight w:val="yellow"/>
        </w:rPr>
        <w:t>defund</w:t>
      </w:r>
      <w:r w:rsidRPr="00AD16C7">
        <w:t xml:space="preserve"> the Federal Bureau of Investigation (</w:t>
      </w:r>
      <w:r w:rsidRPr="00AD16C7">
        <w:rPr>
          <w:rStyle w:val="Emphasis"/>
          <w:highlight w:val="yellow"/>
        </w:rPr>
        <w:t>FBI</w:t>
      </w:r>
      <w:r w:rsidRPr="00AD16C7">
        <w:t>) and Department of Justice (</w:t>
      </w:r>
      <w:r w:rsidRPr="00AD16C7">
        <w:rPr>
          <w:rStyle w:val="Emphasis"/>
          <w:highlight w:val="yellow"/>
        </w:rPr>
        <w:t>DOJ</w:t>
      </w:r>
      <w:r w:rsidRPr="00AD16C7">
        <w:t xml:space="preserve">), and </w:t>
      </w:r>
      <w:r w:rsidRPr="00AD16C7">
        <w:rPr>
          <w:rStyle w:val="Emphasis"/>
        </w:rPr>
        <w:t xml:space="preserve">coordinated </w:t>
      </w:r>
      <w:r w:rsidRPr="00AD16C7">
        <w:rPr>
          <w:rStyle w:val="Emphasis"/>
          <w:highlight w:val="yellow"/>
        </w:rPr>
        <w:t>attack</w:t>
      </w:r>
      <w:r w:rsidRPr="00AD16C7">
        <w:rPr>
          <w:rStyle w:val="Emphasis"/>
        </w:rPr>
        <w:t xml:space="preserve">s on public </w:t>
      </w:r>
      <w:r w:rsidRPr="00AD16C7">
        <w:rPr>
          <w:rStyle w:val="Emphasis"/>
          <w:highlight w:val="yellow"/>
        </w:rPr>
        <w:t>health institutions</w:t>
      </w:r>
      <w:r w:rsidRPr="00AD16C7">
        <w:t xml:space="preserve">. </w:t>
      </w:r>
      <w:r w:rsidRPr="00C73757">
        <w:rPr>
          <w:rStyle w:val="11111AAAAStyleUnderline"/>
        </w:rPr>
        <w:t>Expect</w:t>
      </w:r>
      <w:r w:rsidRPr="00AD16C7">
        <w:t xml:space="preserve"> more of the same—if not </w:t>
      </w:r>
      <w:r w:rsidRPr="00AD16C7">
        <w:rPr>
          <w:rStyle w:val="Emphasis"/>
        </w:rPr>
        <w:t>worse</w:t>
      </w:r>
      <w:r w:rsidRPr="00AD16C7">
        <w:t>—</w:t>
      </w:r>
      <w:r w:rsidRPr="00C73757">
        <w:rPr>
          <w:rStyle w:val="11111AAAAStyleUnderline"/>
        </w:rPr>
        <w:t>if another majority emboldens Speaker Johnson and President Trump</w:t>
      </w:r>
      <w:r w:rsidRPr="00AD16C7">
        <w:t>.</w:t>
      </w:r>
    </w:p>
    <w:p w14:paraId="461546E5" w14:textId="77777777" w:rsidR="008A5F3B" w:rsidRPr="00AD16C7" w:rsidRDefault="008A5F3B" w:rsidP="008A5F3B">
      <w:r w:rsidRPr="00C73757">
        <w:rPr>
          <w:rStyle w:val="11111AAAAStyleUnderline"/>
        </w:rPr>
        <w:t>Second, the ability to pass essential legislation will grind to a halt</w:t>
      </w:r>
      <w:r w:rsidRPr="00AD16C7">
        <w:t xml:space="preserve">. The country faces urgent challenges: </w:t>
      </w:r>
      <w:r w:rsidRPr="00AD16C7">
        <w:rPr>
          <w:rStyle w:val="Emphasis"/>
        </w:rPr>
        <w:t xml:space="preserve">a </w:t>
      </w:r>
      <w:r w:rsidRPr="00AD16C7">
        <w:rPr>
          <w:rStyle w:val="Emphasis"/>
          <w:highlight w:val="yellow"/>
        </w:rPr>
        <w:t>warming planet</w:t>
      </w:r>
      <w:r w:rsidRPr="00AD16C7">
        <w:t xml:space="preserve">, deepening </w:t>
      </w:r>
      <w:r w:rsidRPr="00AD16C7">
        <w:rPr>
          <w:rStyle w:val="Emphasis"/>
          <w:highlight w:val="yellow"/>
        </w:rPr>
        <w:t>inequality</w:t>
      </w:r>
      <w:r w:rsidRPr="00AD16C7">
        <w:t xml:space="preserve">, an </w:t>
      </w:r>
      <w:r w:rsidRPr="00AD16C7">
        <w:rPr>
          <w:rStyle w:val="Emphasis"/>
        </w:rPr>
        <w:t xml:space="preserve">aging </w:t>
      </w:r>
      <w:r w:rsidRPr="00AD16C7">
        <w:rPr>
          <w:rStyle w:val="Emphasis"/>
          <w:highlight w:val="yellow"/>
        </w:rPr>
        <w:t>infrastructure</w:t>
      </w:r>
      <w:r w:rsidRPr="00AD16C7">
        <w:t xml:space="preserve">, and a </w:t>
      </w:r>
      <w:r w:rsidRPr="00AD16C7">
        <w:rPr>
          <w:rStyle w:val="Emphasis"/>
        </w:rPr>
        <w:t xml:space="preserve">fragile </w:t>
      </w:r>
      <w:r w:rsidRPr="00AD16C7">
        <w:rPr>
          <w:rStyle w:val="Emphasis"/>
          <w:highlight w:val="yellow"/>
        </w:rPr>
        <w:t>healthcare</w:t>
      </w:r>
      <w:r w:rsidRPr="00AD16C7">
        <w:t xml:space="preserve"> system. But </w:t>
      </w:r>
      <w:r w:rsidRPr="00C73757">
        <w:rPr>
          <w:rStyle w:val="11111AAAAStyleUnderline"/>
        </w:rPr>
        <w:t xml:space="preserve">if Democrats do not regain control of the House, we can </w:t>
      </w:r>
      <w:r w:rsidRPr="00C73757">
        <w:rPr>
          <w:rStyle w:val="11111AAAAStyleUnderline"/>
          <w:highlight w:val="yellow"/>
        </w:rPr>
        <w:t>expect</w:t>
      </w:r>
      <w:r w:rsidRPr="00C73757">
        <w:rPr>
          <w:rStyle w:val="11111AAAAStyleUnderline"/>
        </w:rPr>
        <w:t xml:space="preserve"> more manufactured shutdowns, debt ceiling brinkmanship, and </w:t>
      </w:r>
      <w:r w:rsidRPr="00C73757">
        <w:rPr>
          <w:rStyle w:val="11111AAAAStyleUnderline"/>
          <w:highlight w:val="yellow"/>
        </w:rPr>
        <w:t>resistance to common-sense</w:t>
      </w:r>
      <w:r w:rsidRPr="00C73757">
        <w:rPr>
          <w:rStyle w:val="11111AAAAStyleUnderline"/>
        </w:rPr>
        <w:t xml:space="preserve"> </w:t>
      </w:r>
      <w:r w:rsidRPr="00C73757">
        <w:rPr>
          <w:rStyle w:val="11111AAAAStyleUnderline"/>
          <w:highlight w:val="yellow"/>
        </w:rPr>
        <w:t>solutions</w:t>
      </w:r>
      <w:r w:rsidRPr="00AD16C7">
        <w:t>.</w:t>
      </w:r>
    </w:p>
    <w:p w14:paraId="394D8686" w14:textId="77777777" w:rsidR="008A5F3B" w:rsidRPr="00AD16C7" w:rsidRDefault="008A5F3B" w:rsidP="008A5F3B">
      <w:r w:rsidRPr="00AD16C7">
        <w:t>Third—and perhaps most ominously—</w:t>
      </w:r>
      <w:r w:rsidRPr="00C73757">
        <w:rPr>
          <w:rStyle w:val="11111AAAAStyleUnderline"/>
          <w:highlight w:val="yellow"/>
        </w:rPr>
        <w:t>a Republican House will</w:t>
      </w:r>
      <w:r w:rsidRPr="00AD16C7">
        <w:t xml:space="preserve"> continue its </w:t>
      </w:r>
      <w:r w:rsidRPr="00AD16C7">
        <w:rPr>
          <w:rStyle w:val="Emphasis"/>
          <w:highlight w:val="yellow"/>
        </w:rPr>
        <w:t>march toward authoritarianism</w:t>
      </w:r>
      <w:r w:rsidRPr="00AD16C7">
        <w:t xml:space="preserve">. </w:t>
      </w:r>
      <w:r w:rsidRPr="00AD16C7">
        <w:rPr>
          <w:rStyle w:val="Emphasis"/>
        </w:rPr>
        <w:t>The 2026 midterms are</w:t>
      </w:r>
      <w:r w:rsidRPr="00AD16C7">
        <w:t xml:space="preserve"> not just about partisan advantage; they are </w:t>
      </w:r>
      <w:r w:rsidRPr="00AD16C7">
        <w:rPr>
          <w:rStyle w:val="Emphasis"/>
        </w:rPr>
        <w:t>about</w:t>
      </w:r>
      <w:r w:rsidRPr="00AD16C7">
        <w:t xml:space="preserve"> preserving </w:t>
      </w:r>
      <w:r w:rsidRPr="00AD16C7">
        <w:rPr>
          <w:rStyle w:val="Emphasis"/>
        </w:rPr>
        <w:t>democratic norms</w:t>
      </w:r>
      <w:r w:rsidRPr="00AD16C7">
        <w:t xml:space="preserve"> </w:t>
      </w:r>
      <w:r w:rsidRPr="00C73757">
        <w:rPr>
          <w:rStyle w:val="11111AAAAStyleUnderline"/>
        </w:rPr>
        <w:t xml:space="preserve">and rejecting a movement that has openly questioned the validity of elections, embraced political violence, and trafficked in white Christian nationalism. A </w:t>
      </w:r>
      <w:r w:rsidRPr="00C73757">
        <w:rPr>
          <w:rStyle w:val="11111AAAAStyleUnderline"/>
          <w:highlight w:val="yellow"/>
        </w:rPr>
        <w:t>Dem</w:t>
      </w:r>
      <w:r w:rsidRPr="00C73757">
        <w:rPr>
          <w:rStyle w:val="11111AAAAStyleUnderline"/>
        </w:rPr>
        <w:t xml:space="preserve">ocratic </w:t>
      </w:r>
      <w:r w:rsidRPr="00C73757">
        <w:rPr>
          <w:rStyle w:val="11111AAAAStyleUnderline"/>
          <w:highlight w:val="yellow"/>
        </w:rPr>
        <w:t>House</w:t>
      </w:r>
      <w:r w:rsidRPr="00C73757">
        <w:rPr>
          <w:rStyle w:val="11111AAAAStyleUnderline"/>
        </w:rPr>
        <w:t xml:space="preserve"> is the </w:t>
      </w:r>
      <w:r w:rsidRPr="00C73757">
        <w:rPr>
          <w:rStyle w:val="11111AAAAStyleUnderline"/>
          <w:highlight w:val="yellow"/>
        </w:rPr>
        <w:t>firewall</w:t>
      </w:r>
      <w:r w:rsidRPr="00C73757">
        <w:rPr>
          <w:rStyle w:val="11111AAAAStyleUnderline"/>
        </w:rPr>
        <w:t xml:space="preserve"> we </w:t>
      </w:r>
      <w:r w:rsidRPr="00C73757">
        <w:rPr>
          <w:rStyle w:val="11111AAAAStyleUnderline"/>
          <w:highlight w:val="yellow"/>
        </w:rPr>
        <w:t xml:space="preserve">need to </w:t>
      </w:r>
      <w:r w:rsidRPr="00AD16C7">
        <w:rPr>
          <w:rStyle w:val="Emphasis"/>
          <w:highlight w:val="yellow"/>
        </w:rPr>
        <w:t>protect voting</w:t>
      </w:r>
      <w:r w:rsidRPr="00AD16C7">
        <w:rPr>
          <w:rStyle w:val="Emphasis"/>
        </w:rPr>
        <w:t xml:space="preserve"> rights,</w:t>
      </w:r>
      <w:r w:rsidRPr="00C73757">
        <w:rPr>
          <w:rStyle w:val="11111AAAAStyleUnderline"/>
        </w:rPr>
        <w:t xml:space="preserve"> defend </w:t>
      </w:r>
      <w:r w:rsidRPr="00AD16C7">
        <w:rPr>
          <w:rStyle w:val="Emphasis"/>
        </w:rPr>
        <w:t>judicial independence</w:t>
      </w:r>
      <w:r w:rsidRPr="00C73757">
        <w:rPr>
          <w:rStyle w:val="11111AAAAStyleUnderline"/>
        </w:rPr>
        <w:t xml:space="preserve">, </w:t>
      </w:r>
      <w:r w:rsidRPr="00C73757">
        <w:rPr>
          <w:rStyle w:val="11111AAAAStyleUnderline"/>
          <w:highlight w:val="yellow"/>
        </w:rPr>
        <w:t>and</w:t>
      </w:r>
      <w:r w:rsidRPr="00C73757">
        <w:rPr>
          <w:rStyle w:val="11111AAAAStyleUnderline"/>
        </w:rPr>
        <w:t xml:space="preserve"> </w:t>
      </w:r>
      <w:r w:rsidRPr="00C73757">
        <w:rPr>
          <w:rStyle w:val="11111AAAAStyleUnderline"/>
          <w:highlight w:val="yellow"/>
        </w:rPr>
        <w:t>ensure</w:t>
      </w:r>
      <w:r w:rsidRPr="00C73757">
        <w:rPr>
          <w:rStyle w:val="11111AAAAStyleUnderline"/>
        </w:rPr>
        <w:t xml:space="preserve"> a </w:t>
      </w:r>
      <w:r w:rsidRPr="00AD16C7">
        <w:rPr>
          <w:rStyle w:val="Emphasis"/>
          <w:highlight w:val="yellow"/>
        </w:rPr>
        <w:t>peaceful power transfer in 2028</w:t>
      </w:r>
      <w:r w:rsidRPr="00AD16C7">
        <w:t>.</w:t>
      </w:r>
    </w:p>
    <w:p w14:paraId="6E2E9985" w14:textId="77777777" w:rsidR="008A5F3B" w:rsidRPr="00AD16C7" w:rsidRDefault="008A5F3B" w:rsidP="008A5F3B">
      <w:r w:rsidRPr="00AD16C7">
        <w:t xml:space="preserve">This is not about blind allegiance to any political party—I am not a Democrat. Rather, </w:t>
      </w:r>
      <w:r w:rsidRPr="00C73757">
        <w:rPr>
          <w:rStyle w:val="11111AAAAStyleUnderline"/>
        </w:rPr>
        <w:t>it is about supporting</w:t>
      </w:r>
      <w:r w:rsidRPr="00AD16C7">
        <w:t xml:space="preserve"> those prepared to govern with integrity, speak the truth, and uphold the ideals of a </w:t>
      </w:r>
      <w:r w:rsidRPr="00C73757">
        <w:rPr>
          <w:rStyle w:val="11111AAAAStyleUnderline"/>
        </w:rPr>
        <w:t>pluralistic democracy</w:t>
      </w:r>
      <w:r w:rsidRPr="00AD16C7">
        <w:t>.</w:t>
      </w:r>
    </w:p>
    <w:p w14:paraId="0CC4712A" w14:textId="77777777" w:rsidR="008A5F3B" w:rsidRPr="00AD16C7" w:rsidRDefault="008A5F3B" w:rsidP="008A5F3B">
      <w:r w:rsidRPr="00C73757">
        <w:rPr>
          <w:rStyle w:val="11111AAAAStyleUnderline"/>
          <w:highlight w:val="yellow"/>
        </w:rPr>
        <w:t>If Democrats fail to reclaim the House</w:t>
      </w:r>
      <w:r w:rsidRPr="00C73757">
        <w:rPr>
          <w:rStyle w:val="11111AAAAStyleUnderline"/>
        </w:rPr>
        <w:t xml:space="preserve"> in 2026, the consequences could be profound</w:t>
      </w:r>
      <w:r w:rsidRPr="00AD16C7">
        <w:t xml:space="preserve">. Vital reforms will stall, and </w:t>
      </w:r>
      <w:r w:rsidRPr="00C73757">
        <w:rPr>
          <w:rStyle w:val="11111AAAAStyleUnderline"/>
          <w:highlight w:val="yellow"/>
        </w:rPr>
        <w:t>the</w:t>
      </w:r>
      <w:r w:rsidRPr="00C73757">
        <w:rPr>
          <w:rStyle w:val="11111AAAAStyleUnderline"/>
        </w:rPr>
        <w:t xml:space="preserve"> </w:t>
      </w:r>
      <w:r w:rsidRPr="00C73757">
        <w:rPr>
          <w:rStyle w:val="11111AAAAStyleUnderline"/>
          <w:highlight w:val="yellow"/>
        </w:rPr>
        <w:t>legislative branch may</w:t>
      </w:r>
      <w:r w:rsidRPr="00C73757">
        <w:rPr>
          <w:rStyle w:val="11111AAAAStyleUnderline"/>
        </w:rPr>
        <w:t xml:space="preserve"> continue to </w:t>
      </w:r>
      <w:r w:rsidRPr="00C73757">
        <w:rPr>
          <w:rStyle w:val="11111AAAAStyleUnderline"/>
          <w:highlight w:val="yellow"/>
        </w:rPr>
        <w:t>descend into dysfunction</w:t>
      </w:r>
      <w:r w:rsidRPr="00AD16C7">
        <w:t xml:space="preserve">. </w:t>
      </w:r>
      <w:r w:rsidRPr="00C73757">
        <w:rPr>
          <w:rStyle w:val="11111AAAAStyleUnderline"/>
          <w:highlight w:val="yellow"/>
        </w:rPr>
        <w:t>Those who thrive on chaos</w:t>
      </w:r>
      <w:r w:rsidRPr="00AD16C7">
        <w:t xml:space="preserve"> and exploit it for political gain </w:t>
      </w:r>
      <w:r w:rsidRPr="00C73757">
        <w:rPr>
          <w:rStyle w:val="11111AAAAStyleUnderline"/>
          <w:highlight w:val="yellow"/>
        </w:rPr>
        <w:t>will</w:t>
      </w:r>
      <w:r w:rsidRPr="00AD16C7">
        <w:t xml:space="preserve"> further </w:t>
      </w:r>
      <w:r w:rsidRPr="00C73757">
        <w:rPr>
          <w:rStyle w:val="11111AAAAStyleUnderline"/>
          <w:highlight w:val="yellow"/>
        </w:rPr>
        <w:t>erode the credibility and effectiveness of</w:t>
      </w:r>
      <w:r w:rsidRPr="00C73757">
        <w:rPr>
          <w:rStyle w:val="11111AAAAStyleUnderline"/>
        </w:rPr>
        <w:t xml:space="preserve"> our </w:t>
      </w:r>
      <w:r w:rsidRPr="00C73757">
        <w:rPr>
          <w:rStyle w:val="11111AAAAStyleUnderline"/>
          <w:highlight w:val="yellow"/>
        </w:rPr>
        <w:t>government</w:t>
      </w:r>
      <w:r w:rsidRPr="00AD16C7">
        <w:t>.</w:t>
      </w:r>
    </w:p>
    <w:p w14:paraId="673616D2" w14:textId="77777777" w:rsidR="008A5F3B" w:rsidRPr="00C73757" w:rsidRDefault="008A5F3B" w:rsidP="008A5F3B">
      <w:pPr>
        <w:rPr>
          <w:rStyle w:val="11111AAAAStyleUnderline"/>
        </w:rPr>
      </w:pPr>
      <w:r w:rsidRPr="00AD16C7">
        <w:t xml:space="preserve">Let us be clear-eyed: the future of the Republic does not hinge on one election alone. But </w:t>
      </w:r>
      <w:r w:rsidRPr="00C73757">
        <w:rPr>
          <w:rStyle w:val="11111AAAAStyleUnderline"/>
        </w:rPr>
        <w:t>the 20</w:t>
      </w:r>
      <w:r w:rsidRPr="00AD16C7">
        <w:rPr>
          <w:rStyle w:val="Emphasis"/>
          <w:highlight w:val="yellow"/>
        </w:rPr>
        <w:t>26</w:t>
      </w:r>
      <w:r w:rsidRPr="00C73757">
        <w:rPr>
          <w:rStyle w:val="11111AAAAStyleUnderline"/>
        </w:rPr>
        <w:t xml:space="preserve"> midterms </w:t>
      </w:r>
      <w:r w:rsidRPr="00C73757">
        <w:rPr>
          <w:rStyle w:val="11111AAAAStyleUnderline"/>
          <w:highlight w:val="yellow"/>
        </w:rPr>
        <w:t>may determine whether we</w:t>
      </w:r>
      <w:r w:rsidRPr="00C73757">
        <w:rPr>
          <w:rStyle w:val="11111AAAAStyleUnderline"/>
        </w:rPr>
        <w:t xml:space="preserve"> </w:t>
      </w:r>
      <w:r w:rsidRPr="00C73757">
        <w:rPr>
          <w:rStyle w:val="11111AAAAStyleUnderline"/>
          <w:highlight w:val="yellow"/>
        </w:rPr>
        <w:t>choose</w:t>
      </w:r>
      <w:r w:rsidRPr="00C73757">
        <w:rPr>
          <w:rStyle w:val="11111AAAAStyleUnderline"/>
        </w:rPr>
        <w:t xml:space="preserve"> </w:t>
      </w:r>
      <w:r w:rsidRPr="00AD16C7">
        <w:rPr>
          <w:rStyle w:val="Emphasis"/>
          <w:highlight w:val="yellow"/>
        </w:rPr>
        <w:t>governance or grievance</w:t>
      </w:r>
      <w:r w:rsidRPr="00C73757">
        <w:rPr>
          <w:rStyle w:val="11111AAAAStyleUnderline"/>
        </w:rPr>
        <w:t xml:space="preserve">, </w:t>
      </w:r>
      <w:r w:rsidRPr="00AD16C7">
        <w:rPr>
          <w:rStyle w:val="Emphasis"/>
          <w:highlight w:val="yellow"/>
        </w:rPr>
        <w:t>democracy or demagoguery</w:t>
      </w:r>
      <w:r w:rsidRPr="00C73757">
        <w:rPr>
          <w:rStyle w:val="11111AAAAStyleUnderline"/>
        </w:rPr>
        <w:t>.</w:t>
      </w:r>
    </w:p>
    <w:p w14:paraId="211669D5" w14:textId="77777777" w:rsidR="008A5F3B" w:rsidRPr="00AD16C7" w:rsidRDefault="008A5F3B" w:rsidP="008A5F3B">
      <w:r w:rsidRPr="00C73757">
        <w:rPr>
          <w:rStyle w:val="11111AAAAStyleUnderline"/>
        </w:rPr>
        <w:t>The House must be reclaimed</w:t>
      </w:r>
      <w:r w:rsidRPr="00AD16C7">
        <w:t xml:space="preserve">—not simply for partisan advantage, </w:t>
      </w:r>
      <w:r w:rsidRPr="00C73757">
        <w:rPr>
          <w:rStyle w:val="11111AAAAStyleUnderline"/>
        </w:rPr>
        <w:t>but for preserving the American republic itself</w:t>
      </w:r>
      <w:r w:rsidRPr="00AD16C7">
        <w:t xml:space="preserve">. </w:t>
      </w:r>
    </w:p>
    <w:p w14:paraId="73E6C74C" w14:textId="77777777" w:rsidR="008A5F3B" w:rsidRPr="00C73757" w:rsidRDefault="008A5F3B" w:rsidP="008A5F3B">
      <w:pPr>
        <w:rPr>
          <w:rStyle w:val="11111AAAAStyleUnderline"/>
        </w:rPr>
      </w:pPr>
    </w:p>
    <w:p w14:paraId="7778B447" w14:textId="77777777" w:rsidR="008A5F3B" w:rsidRDefault="008A5F3B" w:rsidP="008A5F3B"/>
    <w:p w14:paraId="6CA909CB" w14:textId="77777777" w:rsidR="008A5F3B" w:rsidRDefault="008A5F3B" w:rsidP="008A5F3B"/>
    <w:p w14:paraId="2BE99048" w14:textId="77777777" w:rsidR="008A5F3B" w:rsidRDefault="008A5F3B" w:rsidP="008A5F3B"/>
    <w:p w14:paraId="3A50E469" w14:textId="77777777" w:rsidR="008A5F3B" w:rsidRPr="00823646" w:rsidRDefault="008A5F3B" w:rsidP="008A5F3B"/>
    <w:p w14:paraId="4C576A35" w14:textId="77777777" w:rsidR="008A5F3B" w:rsidRDefault="008A5F3B" w:rsidP="008A5F3B">
      <w:pPr>
        <w:pStyle w:val="Heading3"/>
      </w:pPr>
      <w:r>
        <w:t>AT: Aff Solves—1NR</w:t>
      </w:r>
    </w:p>
    <w:p w14:paraId="509259D4" w14:textId="77777777" w:rsidR="008A5F3B" w:rsidRDefault="008A5F3B" w:rsidP="008A5F3B"/>
    <w:p w14:paraId="198D0D68" w14:textId="77777777" w:rsidR="008A5F3B" w:rsidRDefault="008A5F3B" w:rsidP="008A5F3B"/>
    <w:p w14:paraId="53481E21" w14:textId="77777777" w:rsidR="008A5F3B" w:rsidRDefault="008A5F3B" w:rsidP="008A5F3B"/>
    <w:p w14:paraId="10B8BF8B" w14:textId="77777777" w:rsidR="008A5F3B" w:rsidRDefault="008A5F3B" w:rsidP="008A5F3B">
      <w:pPr>
        <w:pStyle w:val="Heading4"/>
      </w:pPr>
      <w:r>
        <w:t xml:space="preserve">Wrong. </w:t>
      </w:r>
    </w:p>
    <w:p w14:paraId="1A98EC06" w14:textId="77777777" w:rsidR="008A5F3B" w:rsidRDefault="008A5F3B" w:rsidP="008A5F3B">
      <w:r w:rsidRPr="009C245E">
        <w:rPr>
          <w:rStyle w:val="Style13ptBold"/>
        </w:rPr>
        <w:t>Sean &amp; Todd '23</w:t>
      </w:r>
      <w:r>
        <w:t xml:space="preserve"> [</w:t>
      </w:r>
      <w:r w:rsidRPr="009C245E">
        <w:t>Garvey, Todd</w:t>
      </w:r>
      <w:r>
        <w:t xml:space="preserve"> is a Legislative Attorney at Congressional Research Service</w:t>
      </w:r>
      <w:r w:rsidRPr="009C245E">
        <w:t>; Stiff, Sean.</w:t>
      </w:r>
      <w:r>
        <w:t xml:space="preserve"> "Congress’s Authority to Influence and Control Executive Branch Agencies", Congress.Gov, https://www.congress.gov/crs-product/R45442, published 3-30-2023, accessed 2-1-2026]</w:t>
      </w:r>
    </w:p>
    <w:p w14:paraId="77A36251" w14:textId="77777777" w:rsidR="008A5F3B" w:rsidRDefault="008A5F3B" w:rsidP="008A5F3B"/>
    <w:p w14:paraId="51FFA9D9" w14:textId="77777777" w:rsidR="008A5F3B" w:rsidRPr="003F2CC3" w:rsidRDefault="008A5F3B" w:rsidP="008A5F3B">
      <w:r>
        <w:t xml:space="preserve">The Constitution does not establish administrative agencies or explicitly prescribe the manner by which they may be created. Even so, the Supreme </w:t>
      </w:r>
      <w:r w:rsidRPr="00BD5762">
        <w:rPr>
          <w:rStyle w:val="11111AAAAStyleUnderline"/>
          <w:highlight w:val="yellow"/>
        </w:rPr>
        <w:t>Court</w:t>
      </w:r>
      <w:r>
        <w:t xml:space="preserve"> has generally </w:t>
      </w:r>
      <w:r w:rsidRPr="00BD5762">
        <w:rPr>
          <w:rStyle w:val="11111AAAAStyleUnderline"/>
          <w:highlight w:val="yellow"/>
        </w:rPr>
        <w:t>recognized that Congres</w:t>
      </w:r>
      <w:r w:rsidRPr="00F1166D">
        <w:rPr>
          <w:rStyle w:val="11111AAAAStyleUnderline"/>
          <w:highlight w:val="yellow"/>
        </w:rPr>
        <w:t>s has</w:t>
      </w:r>
      <w:r w:rsidRPr="00F1166D">
        <w:rPr>
          <w:rStyle w:val="11111AAAAStyleUnderline"/>
        </w:rPr>
        <w:t xml:space="preserve"> broad</w:t>
      </w:r>
      <w:r>
        <w:t xml:space="preserve"> </w:t>
      </w:r>
      <w:r w:rsidRPr="00BD5762">
        <w:rPr>
          <w:rStyle w:val="Emphasis"/>
          <w:highlight w:val="yellow"/>
        </w:rPr>
        <w:t>constitutional authority</w:t>
      </w:r>
      <w:r w:rsidRPr="00F1166D">
        <w:rPr>
          <w:rStyle w:val="11111AAAAStyleUnderline"/>
        </w:rPr>
        <w:t xml:space="preserve"> to establish and shape the federal bureaucracy. </w:t>
      </w:r>
      <w:r>
        <w:t xml:space="preserve">Congress may </w:t>
      </w:r>
      <w:r w:rsidRPr="00BD5762">
        <w:rPr>
          <w:rStyle w:val="11111AAAAStyleUnderline"/>
          <w:highlight w:val="yellow"/>
        </w:rPr>
        <w:t>use</w:t>
      </w:r>
      <w:r>
        <w:t xml:space="preserve"> its </w:t>
      </w:r>
      <w:r w:rsidRPr="00BD5762">
        <w:rPr>
          <w:rStyle w:val="Emphasis"/>
          <w:highlight w:val="yellow"/>
        </w:rPr>
        <w:t>Article I lawmaking powers</w:t>
      </w:r>
      <w:r>
        <w:t xml:space="preserve"> </w:t>
      </w:r>
      <w:r w:rsidRPr="00BD5762">
        <w:rPr>
          <w:rStyle w:val="11111AAAAStyleUnderline"/>
          <w:highlight w:val="yellow"/>
        </w:rPr>
        <w:t>t</w:t>
      </w:r>
      <w:r w:rsidRPr="00F1166D">
        <w:rPr>
          <w:rStyle w:val="11111AAAAStyleUnderline"/>
          <w:highlight w:val="yellow"/>
        </w:rPr>
        <w:t>o create</w:t>
      </w:r>
      <w:r w:rsidRPr="00F1166D">
        <w:rPr>
          <w:rStyle w:val="11111AAAAStyleUnderline"/>
        </w:rPr>
        <w:t xml:space="preserve"> federal </w:t>
      </w:r>
      <w:r w:rsidRPr="00F1166D">
        <w:rPr>
          <w:rStyle w:val="11111AAAAStyleUnderline"/>
          <w:highlight w:val="yellow"/>
        </w:rPr>
        <w:t>ag</w:t>
      </w:r>
      <w:r w:rsidRPr="00BD5762">
        <w:rPr>
          <w:rStyle w:val="11111AAAAStyleUnderline"/>
          <w:highlight w:val="yellow"/>
        </w:rPr>
        <w:t>encies</w:t>
      </w:r>
      <w:r>
        <w:t xml:space="preserve"> and offices within those agencies, </w:t>
      </w:r>
      <w:r w:rsidRPr="00BD5762">
        <w:rPr>
          <w:rStyle w:val="11111AAAAStyleUnderline"/>
          <w:highlight w:val="yellow"/>
        </w:rPr>
        <w:t>design</w:t>
      </w:r>
      <w:r>
        <w:t xml:space="preserve"> </w:t>
      </w:r>
      <w:r w:rsidRPr="00F1166D">
        <w:rPr>
          <w:rStyle w:val="11111AAAAStyleUnderline"/>
        </w:rPr>
        <w:t xml:space="preserve">agencies' </w:t>
      </w:r>
      <w:r w:rsidRPr="00BD5762">
        <w:rPr>
          <w:rStyle w:val="Emphasis"/>
          <w:highlight w:val="yellow"/>
        </w:rPr>
        <w:t>basic structures</w:t>
      </w:r>
      <w:r>
        <w:t xml:space="preserve"> </w:t>
      </w:r>
      <w:r w:rsidRPr="00BD5762">
        <w:rPr>
          <w:rStyle w:val="11111AAAAStyleUnderline"/>
          <w:highlight w:val="yellow"/>
        </w:rPr>
        <w:t xml:space="preserve">and </w:t>
      </w:r>
      <w:r w:rsidRPr="00BD5762">
        <w:rPr>
          <w:rStyle w:val="Emphasis"/>
          <w:highlight w:val="yellow"/>
        </w:rPr>
        <w:t>operations</w:t>
      </w:r>
      <w:r>
        <w:t xml:space="preserve">, and prescribe, subject to certain constitutional limitations, how those holding agency offices are appointed and removed. Congress also may enumerate the powers, duties, and functions to be exercised by agencies, as well as </w:t>
      </w:r>
      <w:r w:rsidRPr="00F1166D">
        <w:rPr>
          <w:rStyle w:val="Emphasis"/>
          <w:highlight w:val="yellow"/>
        </w:rPr>
        <w:t>directly counteract</w:t>
      </w:r>
      <w:r>
        <w:t xml:space="preserve">, through later legislation, certain </w:t>
      </w:r>
      <w:r w:rsidRPr="00F1166D">
        <w:rPr>
          <w:rStyle w:val="11111AAAAStyleUnderline"/>
          <w:highlight w:val="yellow"/>
        </w:rPr>
        <w:t>agency actions</w:t>
      </w:r>
      <w:r>
        <w:t xml:space="preserve"> implementing delegated authority.</w:t>
      </w:r>
    </w:p>
    <w:p w14:paraId="5823BD60" w14:textId="77777777" w:rsidR="008A5F3B" w:rsidRDefault="008A5F3B" w:rsidP="008A5F3B"/>
    <w:p w14:paraId="6E24FA04" w14:textId="77777777" w:rsidR="008A5F3B" w:rsidRPr="00574F19" w:rsidRDefault="008A5F3B" w:rsidP="008A5F3B"/>
    <w:p w14:paraId="1B986C1C" w14:textId="77777777" w:rsidR="008A5F3B" w:rsidRDefault="008A5F3B" w:rsidP="008A5F3B">
      <w:pPr>
        <w:pStyle w:val="Heading3"/>
      </w:pPr>
      <w:r>
        <w:t>AT: Court—1NR</w:t>
      </w:r>
    </w:p>
    <w:p w14:paraId="41781D01" w14:textId="77777777" w:rsidR="008A5F3B" w:rsidRDefault="008A5F3B" w:rsidP="008A5F3B"/>
    <w:p w14:paraId="37FD76FF" w14:textId="77777777" w:rsidR="008A5F3B" w:rsidRPr="00146B58" w:rsidRDefault="008A5F3B" w:rsidP="008A5F3B">
      <w:pPr>
        <w:pStyle w:val="Heading4"/>
      </w:pPr>
      <w:r w:rsidRPr="00146B58">
        <w:t>Court decisions aren’t insulated—other branches take the blame.</w:t>
      </w:r>
    </w:p>
    <w:p w14:paraId="11CAE0FE" w14:textId="77777777" w:rsidR="008A5F3B" w:rsidRDefault="008A5F3B" w:rsidP="008A5F3B">
      <w:r w:rsidRPr="002D4DE5">
        <w:rPr>
          <w:rStyle w:val="Style13ptBold"/>
        </w:rPr>
        <w:t>Harrison ’05</w:t>
      </w:r>
      <w:r>
        <w:t xml:space="preserve"> [</w:t>
      </w:r>
      <w:r w:rsidRPr="00EF6F60">
        <w:t xml:space="preserve">Lindsay Harrison 5, Professor of Law at the University of Miami, “Does the Court Act as “Political Cover” for the Other Branches?”, 11-18, </w:t>
      </w:r>
      <w:r w:rsidRPr="000F4A83">
        <w:t>http://legaldebate.blogspot.com/</w:t>
      </w:r>
      <w:r>
        <w:t>]</w:t>
      </w:r>
    </w:p>
    <w:p w14:paraId="2F262746" w14:textId="77777777" w:rsidR="008A5F3B" w:rsidRPr="00EF6F60" w:rsidRDefault="008A5F3B" w:rsidP="008A5F3B"/>
    <w:p w14:paraId="65BD6857" w14:textId="77777777" w:rsidR="008A5F3B" w:rsidRDefault="008A5F3B" w:rsidP="008A5F3B">
      <w:r w:rsidRPr="00C73757">
        <w:rPr>
          <w:rStyle w:val="11111AAAAStyleUnderline"/>
        </w:rPr>
        <w:t xml:space="preserve">While </w:t>
      </w:r>
      <w:r w:rsidRPr="00C73757">
        <w:rPr>
          <w:rStyle w:val="11111AAAAStyleUnderline"/>
          <w:highlight w:val="yellow"/>
        </w:rPr>
        <w:t>the</w:t>
      </w:r>
      <w:r w:rsidRPr="00C73757">
        <w:rPr>
          <w:rStyle w:val="11111AAAAStyleUnderline"/>
        </w:rPr>
        <w:t xml:space="preserve"> Supreme </w:t>
      </w:r>
      <w:r w:rsidRPr="00C73757">
        <w:rPr>
          <w:rStyle w:val="11111AAAAStyleUnderline"/>
          <w:highlight w:val="yellow"/>
        </w:rPr>
        <w:t xml:space="preserve">Court may have </w:t>
      </w:r>
      <w:r w:rsidRPr="000F7AB7">
        <w:rPr>
          <w:rStyle w:val="Emphasis"/>
          <w:sz w:val="24"/>
          <w:szCs w:val="24"/>
          <w:highlight w:val="yellow"/>
        </w:rPr>
        <w:t>historically</w:t>
      </w:r>
      <w:r w:rsidRPr="00C73757">
        <w:rPr>
          <w:rStyle w:val="11111AAAAStyleUnderline"/>
          <w:highlight w:val="yellow"/>
        </w:rPr>
        <w:t xml:space="preserve"> been able to act as </w:t>
      </w:r>
      <w:r w:rsidRPr="00110EE0">
        <w:rPr>
          <w:rStyle w:val="Emphasis"/>
          <w:highlight w:val="yellow"/>
        </w:rPr>
        <w:t>political cover</w:t>
      </w:r>
      <w:r w:rsidRPr="00C73757">
        <w:rPr>
          <w:rStyle w:val="11111AAAAStyleUnderline"/>
        </w:rPr>
        <w:t xml:space="preserve"> for the President</w:t>
      </w:r>
      <w:r w:rsidRPr="009D6D81">
        <w:t xml:space="preserve"> and/or Congress, </w:t>
      </w:r>
      <w:r w:rsidRPr="00C73757">
        <w:rPr>
          <w:rStyle w:val="11111AAAAStyleUnderline"/>
          <w:highlight w:val="yellow"/>
        </w:rPr>
        <w:t xml:space="preserve">that is </w:t>
      </w:r>
      <w:r w:rsidRPr="00110EE0">
        <w:rPr>
          <w:rStyle w:val="Emphasis"/>
          <w:highlight w:val="yellow"/>
        </w:rPr>
        <w:t>not true</w:t>
      </w:r>
      <w:r w:rsidRPr="00C73757">
        <w:rPr>
          <w:rStyle w:val="11111AAAAStyleUnderline"/>
        </w:rPr>
        <w:t xml:space="preserve"> in a world post-Bush v. Gore. </w:t>
      </w:r>
      <w:r w:rsidRPr="00C73757">
        <w:rPr>
          <w:rStyle w:val="11111AAAAStyleUnderline"/>
          <w:highlight w:val="yellow"/>
        </w:rPr>
        <w:t>The Court is</w:t>
      </w:r>
      <w:r w:rsidRPr="009D6D81">
        <w:t xml:space="preserve"> seen </w:t>
      </w:r>
      <w:r w:rsidRPr="00C73757">
        <w:rPr>
          <w:rStyle w:val="11111AAAAStyleUnderline"/>
        </w:rPr>
        <w:t>today</w:t>
      </w:r>
      <w:r w:rsidRPr="009D6D81">
        <w:t xml:space="preserve"> as a </w:t>
      </w:r>
      <w:r w:rsidRPr="00110EE0">
        <w:rPr>
          <w:rStyle w:val="Emphasis"/>
          <w:highlight w:val="yellow"/>
        </w:rPr>
        <w:t>politicized</w:t>
      </w:r>
      <w:r w:rsidRPr="009D6D81">
        <w:t xml:space="preserve"> body, and especially now that we are in the era of the Roberts Court, with a Chief </w:t>
      </w:r>
      <w:r w:rsidRPr="00C73757">
        <w:rPr>
          <w:rStyle w:val="11111AAAAStyleUnderline"/>
          <w:highlight w:val="yellow"/>
        </w:rPr>
        <w:t xml:space="preserve">Justice </w:t>
      </w:r>
      <w:r w:rsidRPr="000F7AB7">
        <w:rPr>
          <w:rStyle w:val="Emphasis"/>
          <w:highlight w:val="yellow"/>
        </w:rPr>
        <w:t>hand picked</w:t>
      </w:r>
      <w:r w:rsidRPr="00C73757">
        <w:rPr>
          <w:rStyle w:val="11111AAAAStyleUnderline"/>
          <w:highlight w:val="yellow"/>
        </w:rPr>
        <w:t xml:space="preserve"> by the</w:t>
      </w:r>
      <w:r w:rsidRPr="00C73757">
        <w:rPr>
          <w:rStyle w:val="11111AAAAStyleUnderline"/>
        </w:rPr>
        <w:t xml:space="preserve"> </w:t>
      </w:r>
      <w:r w:rsidRPr="00C73757">
        <w:rPr>
          <w:rStyle w:val="11111AAAAStyleUnderline"/>
          <w:highlight w:val="yellow"/>
        </w:rPr>
        <w:t>Pres</w:t>
      </w:r>
      <w:r w:rsidRPr="00C73757">
        <w:rPr>
          <w:rStyle w:val="11111AAAAStyleUnderline"/>
        </w:rPr>
        <w:t>ident and approved by the Congress</w:t>
      </w:r>
      <w:r w:rsidRPr="009D6D81">
        <w:t xml:space="preserve">, it is highly unlikely that </w:t>
      </w:r>
      <w:r w:rsidRPr="00110EE0">
        <w:rPr>
          <w:rStyle w:val="Emphasis"/>
          <w:highlight w:val="yellow"/>
        </w:rPr>
        <w:t>Court action will</w:t>
      </w:r>
      <w:r w:rsidRPr="009D6D81">
        <w:t xml:space="preserve"> not, at least to some extent, </w:t>
      </w:r>
      <w:r w:rsidRPr="00110EE0">
        <w:rPr>
          <w:rStyle w:val="Emphasis"/>
          <w:highlight w:val="yellow"/>
        </w:rPr>
        <w:t xml:space="preserve">be </w:t>
      </w:r>
      <w:r w:rsidRPr="000F7AB7">
        <w:rPr>
          <w:rStyle w:val="Emphasis"/>
        </w:rPr>
        <w:t>blamed on</w:t>
      </w:r>
      <w:r w:rsidRPr="009D6D81">
        <w:t xml:space="preserve"> </w:t>
      </w:r>
      <w:r w:rsidRPr="00C73757">
        <w:rPr>
          <w:rStyle w:val="11111AAAAStyleUnderline"/>
        </w:rPr>
        <w:t xml:space="preserve">and/or </w:t>
      </w:r>
      <w:r w:rsidRPr="00C73757">
        <w:rPr>
          <w:rStyle w:val="11111AAAAStyleUnderline"/>
          <w:highlight w:val="yellow"/>
        </w:rPr>
        <w:t>credited to</w:t>
      </w:r>
      <w:r w:rsidRPr="009D6D81">
        <w:t xml:space="preserve"> </w:t>
      </w:r>
      <w:r w:rsidRPr="00110EE0">
        <w:rPr>
          <w:rStyle w:val="Emphasis"/>
          <w:highlight w:val="yellow"/>
        </w:rPr>
        <w:t>the President and Congress</w:t>
      </w:r>
      <w:r w:rsidRPr="009D6D81">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w:t>
      </w:r>
      <w:r w:rsidRPr="00972C15">
        <w:t xml:space="preserve">Nevertheless, </w:t>
      </w:r>
      <w:r w:rsidRPr="00C73757">
        <w:rPr>
          <w:rStyle w:val="11111AAAAStyleUnderline"/>
          <w:highlight w:val="yellow"/>
        </w:rPr>
        <w:t xml:space="preserve">it is </w:t>
      </w:r>
      <w:r w:rsidRPr="000F7AB7">
        <w:rPr>
          <w:rStyle w:val="Emphasis"/>
          <w:highlight w:val="yellow"/>
        </w:rPr>
        <w:t>preposterous</w:t>
      </w:r>
      <w:r w:rsidRPr="00C73757">
        <w:rPr>
          <w:rStyle w:val="11111AAAAStyleUnderline"/>
          <w:highlight w:val="yellow"/>
        </w:rPr>
        <w:t xml:space="preserve"> to argue</w:t>
      </w:r>
      <w:r w:rsidRPr="00C73757">
        <w:rPr>
          <w:rStyle w:val="11111AAAAStyleUnderline"/>
        </w:rPr>
        <w:t xml:space="preserve"> that </w:t>
      </w:r>
      <w:r w:rsidRPr="00C73757">
        <w:rPr>
          <w:rStyle w:val="11111AAAAStyleUnderline"/>
          <w:highlight w:val="yellow"/>
        </w:rPr>
        <w:t>the Court is</w:t>
      </w:r>
      <w:r w:rsidRPr="00C73757">
        <w:rPr>
          <w:rStyle w:val="11111AAAAStyleUnderline"/>
        </w:rPr>
        <w:t xml:space="preserve"> entirely </w:t>
      </w:r>
      <w:r w:rsidRPr="00C73757">
        <w:rPr>
          <w:rStyle w:val="11111AAAAStyleUnderline"/>
          <w:highlight w:val="yellow"/>
        </w:rPr>
        <w:t>insulated</w:t>
      </w:r>
      <w:r w:rsidRPr="00C73757">
        <w:rPr>
          <w:rStyle w:val="11111AAAAStyleUnderline"/>
        </w:rPr>
        <w:t xml:space="preserve"> from politics, and</w:t>
      </w:r>
      <w:r w:rsidRPr="009D6D81">
        <w:t xml:space="preserve"> equally </w:t>
      </w:r>
      <w:r w:rsidRPr="00C73757">
        <w:rPr>
          <w:rStyle w:val="11111AAAAStyleUnderline"/>
        </w:rPr>
        <w:t>preposterous to argue that</w:t>
      </w:r>
      <w:r w:rsidRPr="009D6D81">
        <w:t xml:space="preserve"> Bush and the </w:t>
      </w:r>
      <w:r w:rsidRPr="00C73757">
        <w:rPr>
          <w:rStyle w:val="11111AAAAStyleUnderline"/>
        </w:rPr>
        <w:t>Congress would not receive</w:t>
      </w:r>
      <w:r w:rsidRPr="009D6D81">
        <w:t xml:space="preserve"> at least a large portion of the </w:t>
      </w:r>
      <w:r w:rsidRPr="00C73757">
        <w:rPr>
          <w:rStyle w:val="11111AAAAStyleUnderline"/>
        </w:rPr>
        <w:t>blame for a Court ruling that</w:t>
      </w:r>
      <w:r w:rsidRPr="009D6D81">
        <w:t xml:space="preserve">, for whatever reason, </w:t>
      </w:r>
      <w:r w:rsidRPr="00C73757">
        <w:rPr>
          <w:rStyle w:val="11111AAAAStyleUnderline"/>
        </w:rPr>
        <w:t>received the attention of the public</w:t>
      </w:r>
      <w:r w:rsidRPr="009D6D81">
        <w:t>.</w:t>
      </w:r>
    </w:p>
    <w:p w14:paraId="2E58CF7D" w14:textId="77777777" w:rsidR="008A5F3B" w:rsidRDefault="008A5F3B" w:rsidP="008A5F3B"/>
    <w:p w14:paraId="201CA7E2" w14:textId="77777777" w:rsidR="008A5F3B" w:rsidRPr="00597410" w:rsidRDefault="008A5F3B" w:rsidP="008A5F3B">
      <w:pPr>
        <w:pStyle w:val="Heading4"/>
      </w:pPr>
      <w:r w:rsidRPr="00597410">
        <w:t>Trump takes credit for Court decisions</w:t>
      </w:r>
    </w:p>
    <w:p w14:paraId="066148CB" w14:textId="77777777" w:rsidR="008A5F3B" w:rsidRDefault="008A5F3B" w:rsidP="008A5F3B">
      <w:pPr>
        <w:rPr>
          <w:rFonts w:eastAsia="Calibri"/>
        </w:rPr>
      </w:pPr>
      <w:r w:rsidRPr="002D4DE5">
        <w:rPr>
          <w:rStyle w:val="Style13ptBold"/>
        </w:rPr>
        <w:t>New Yorker 15</w:t>
      </w:r>
      <w:r w:rsidRPr="0084420B">
        <w:rPr>
          <w:rFonts w:eastAsia="Calibri"/>
        </w:rPr>
        <w:t xml:space="preserve"> (“OBAMA’S GAME OF CHICKEN WITH THE SUPREME COURT”, </w:t>
      </w:r>
      <w:r w:rsidRPr="0084420B">
        <w:rPr>
          <w:rFonts w:eastAsia="Calibri"/>
          <w:i/>
          <w:iCs/>
        </w:rPr>
        <w:t>New Yorker</w:t>
      </w:r>
      <w:r w:rsidRPr="0084420B">
        <w:rPr>
          <w:rFonts w:eastAsia="Calibri"/>
        </w:rPr>
        <w:t>, http://www.newyorker.com/news/daily-comment/obamas-game-of-chicken-with-the-supreme-court , May 21, 2015)</w:t>
      </w:r>
    </w:p>
    <w:p w14:paraId="5D32565B" w14:textId="77777777" w:rsidR="008A5F3B" w:rsidRPr="0084420B" w:rsidRDefault="008A5F3B" w:rsidP="008A5F3B">
      <w:pPr>
        <w:rPr>
          <w:rFonts w:eastAsia="Calibri"/>
        </w:rPr>
      </w:pPr>
    </w:p>
    <w:p w14:paraId="6F27CD41" w14:textId="77777777" w:rsidR="008A5F3B" w:rsidRPr="00E1072F" w:rsidRDefault="008A5F3B" w:rsidP="008A5F3B">
      <w:r w:rsidRPr="0084420B">
        <w:rPr>
          <w:rFonts w:eastAsia="Calibri"/>
        </w:rPr>
        <w:t xml:space="preserve">No, it’s not. </w:t>
      </w:r>
      <w:r w:rsidRPr="00210297">
        <w:rPr>
          <w:rFonts w:eastAsia="Calibri"/>
          <w:b/>
          <w:bCs/>
          <w:sz w:val="20"/>
          <w:szCs w:val="20"/>
          <w:u w:val="single"/>
        </w:rPr>
        <w:t>If the</w:t>
      </w:r>
      <w:r w:rsidRPr="00210297">
        <w:rPr>
          <w:rFonts w:eastAsia="Calibri"/>
        </w:rPr>
        <w:t xml:space="preserve"> Obama </w:t>
      </w:r>
      <w:r w:rsidRPr="00210297">
        <w:rPr>
          <w:rFonts w:eastAsia="Calibri"/>
          <w:b/>
          <w:bCs/>
          <w:sz w:val="20"/>
          <w:szCs w:val="20"/>
          <w:u w:val="single"/>
        </w:rPr>
        <w:t xml:space="preserve">Administration </w:t>
      </w:r>
      <w:r w:rsidRPr="00210297">
        <w:rPr>
          <w:rStyle w:val="Emphasis"/>
        </w:rPr>
        <w:t>loses</w:t>
      </w:r>
      <w:r w:rsidRPr="00210297">
        <w:rPr>
          <w:rFonts w:eastAsia="Calibri"/>
          <w:b/>
          <w:bCs/>
          <w:sz w:val="20"/>
          <w:szCs w:val="20"/>
          <w:u w:val="single"/>
        </w:rPr>
        <w:t xml:space="preserve"> in</w:t>
      </w:r>
      <w:r w:rsidRPr="0048364F">
        <w:rPr>
          <w:rFonts w:eastAsia="Calibri"/>
          <w:b/>
          <w:bCs/>
          <w:sz w:val="20"/>
          <w:szCs w:val="20"/>
          <w:u w:val="single"/>
        </w:rPr>
        <w:t xml:space="preserve"> </w:t>
      </w:r>
      <w:r w:rsidRPr="00210297">
        <w:rPr>
          <w:rFonts w:eastAsia="Calibri"/>
          <w:b/>
          <w:bCs/>
          <w:sz w:val="20"/>
          <w:szCs w:val="20"/>
          <w:highlight w:val="yellow"/>
          <w:u w:val="single"/>
        </w:rPr>
        <w:t>the</w:t>
      </w:r>
      <w:r w:rsidRPr="0048364F">
        <w:rPr>
          <w:rFonts w:eastAsia="Calibri"/>
          <w:b/>
          <w:bCs/>
          <w:sz w:val="20"/>
          <w:szCs w:val="20"/>
          <w:u w:val="single"/>
        </w:rPr>
        <w:t xml:space="preserve"> Supreme </w:t>
      </w:r>
      <w:r w:rsidRPr="0048364F">
        <w:rPr>
          <w:rFonts w:eastAsia="Calibri"/>
          <w:b/>
          <w:bCs/>
          <w:sz w:val="20"/>
          <w:szCs w:val="20"/>
          <w:highlight w:val="yellow"/>
          <w:u w:val="single"/>
        </w:rPr>
        <w:t xml:space="preserve">Court, the </w:t>
      </w:r>
      <w:r w:rsidRPr="00210297">
        <w:rPr>
          <w:rFonts w:eastAsia="Calibri"/>
          <w:b/>
          <w:bCs/>
          <w:sz w:val="20"/>
          <w:szCs w:val="20"/>
          <w:highlight w:val="yellow"/>
          <w:u w:val="single"/>
        </w:rPr>
        <w:t xml:space="preserve">political pain will </w:t>
      </w:r>
      <w:r w:rsidRPr="0048364F">
        <w:rPr>
          <w:rFonts w:eastAsia="Calibri"/>
          <w:b/>
          <w:bCs/>
          <w:sz w:val="20"/>
          <w:szCs w:val="20"/>
          <w:highlight w:val="yellow"/>
          <w:u w:val="single"/>
        </w:rPr>
        <w:t xml:space="preserve">fall </w:t>
      </w:r>
      <w:r w:rsidRPr="0048364F">
        <w:rPr>
          <w:rFonts w:eastAsia="Calibri"/>
          <w:b/>
          <w:bCs/>
          <w:sz w:val="20"/>
          <w:szCs w:val="20"/>
          <w:u w:val="single"/>
        </w:rPr>
        <w:t xml:space="preserve">almost </w:t>
      </w:r>
      <w:r w:rsidRPr="00E41085">
        <w:rPr>
          <w:rStyle w:val="Emphasis"/>
          <w:highlight w:val="yellow"/>
        </w:rPr>
        <w:t>exclusively</w:t>
      </w:r>
      <w:r w:rsidRPr="0048364F">
        <w:rPr>
          <w:rFonts w:eastAsia="Calibri"/>
          <w:b/>
          <w:bCs/>
          <w:sz w:val="20"/>
          <w:szCs w:val="20"/>
          <w:highlight w:val="yellow"/>
          <w:u w:val="single"/>
        </w:rPr>
        <w:t xml:space="preserve"> on the President </w:t>
      </w:r>
      <w:r w:rsidRPr="0048364F">
        <w:rPr>
          <w:rFonts w:eastAsia="Calibri"/>
          <w:b/>
          <w:bCs/>
          <w:sz w:val="20"/>
          <w:szCs w:val="20"/>
          <w:u w:val="single"/>
        </w:rPr>
        <w:t>and his Party</w:t>
      </w:r>
      <w:r w:rsidRPr="0084420B">
        <w:rPr>
          <w:rFonts w:eastAsia="Calibri"/>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48364F">
        <w:rPr>
          <w:rFonts w:eastAsia="Calibri"/>
          <w:b/>
          <w:bCs/>
          <w:sz w:val="20"/>
          <w:szCs w:val="20"/>
          <w:u w:val="single"/>
        </w:rPr>
        <w:t>This may not be exactly right or fair, but it’s a reasonable perception on the part of most people</w:t>
      </w:r>
      <w:r w:rsidRPr="0084420B">
        <w:rPr>
          <w:rFonts w:eastAsia="Calibri"/>
        </w:rPr>
        <w:t>. The scope of the Affordable Care Act is so vast, and its effects so pervasive, that there is scarcely a corner of health care, especially with regard to insurance, that is unaffected by it. So if millions lose insurance, they will hold it against Obamacare, and against Obama</w:t>
      </w:r>
      <w:r w:rsidRPr="00C73757">
        <w:rPr>
          <w:rStyle w:val="11111AAAAStyleUnderline"/>
        </w:rPr>
        <w:t xml:space="preserve">. </w:t>
      </w:r>
      <w:r w:rsidRPr="00C73757">
        <w:rPr>
          <w:rStyle w:val="11111AAAAStyleUnderline"/>
          <w:highlight w:val="yellow"/>
        </w:rPr>
        <w:t xml:space="preserve">Blaming the President </w:t>
      </w:r>
      <w:r w:rsidRPr="00C73757">
        <w:rPr>
          <w:rStyle w:val="11111AAAAStyleUnderline"/>
        </w:rPr>
        <w:t xml:space="preserve">in these circumstances </w:t>
      </w:r>
      <w:r w:rsidRPr="00C73757">
        <w:rPr>
          <w:rStyle w:val="11111AAAAStyleUnderline"/>
          <w:highlight w:val="yellow"/>
        </w:rPr>
        <w:t>may be unfair</w:t>
      </w:r>
      <w:r w:rsidRPr="00210297">
        <w:t xml:space="preserve">, </w:t>
      </w:r>
      <w:r w:rsidRPr="002D4DE5">
        <w:rPr>
          <w:rStyle w:val="Emphasis"/>
          <w:highlight w:val="yellow"/>
        </w:rPr>
        <w:t xml:space="preserve">but it’s the way </w:t>
      </w:r>
      <w:r w:rsidRPr="00210297">
        <w:t xml:space="preserve">American </w:t>
      </w:r>
      <w:r w:rsidRPr="002D4DE5">
        <w:rPr>
          <w:rStyle w:val="Emphasis"/>
          <w:highlight w:val="yellow"/>
        </w:rPr>
        <w:t>politics works</w:t>
      </w:r>
      <w:r w:rsidRPr="0084420B">
        <w:rPr>
          <w:rFonts w:eastAsia="Calibri"/>
        </w:rPr>
        <w:t>.</w:t>
      </w:r>
      <w:r w:rsidRPr="0084420B">
        <w:rPr>
          <w:rFonts w:eastAsia="Calibri"/>
          <w:sz w:val="12"/>
        </w:rPr>
        <w:t>¶</w:t>
      </w:r>
      <w:r w:rsidRPr="0084420B">
        <w:rPr>
          <w:rFonts w:eastAsia="Calibri"/>
        </w:rPr>
        <w:t xml:space="preserve"> </w:t>
      </w:r>
      <w:r w:rsidRPr="00210297">
        <w:rPr>
          <w:rFonts w:eastAsia="Calibri"/>
          <w:b/>
          <w:bCs/>
          <w:sz w:val="20"/>
          <w:szCs w:val="20"/>
          <w:highlight w:val="yellow"/>
          <w:u w:val="single"/>
        </w:rPr>
        <w:t>Republicans</w:t>
      </w:r>
      <w:r w:rsidRPr="0084420B">
        <w:rPr>
          <w:rFonts w:eastAsia="Calibri"/>
        </w:rPr>
        <w:t xml:space="preserve">, of course, </w:t>
      </w:r>
      <w:r w:rsidRPr="0048364F">
        <w:rPr>
          <w:rFonts w:eastAsia="Calibri"/>
          <w:b/>
          <w:bCs/>
          <w:sz w:val="20"/>
          <w:szCs w:val="20"/>
          <w:u w:val="single"/>
        </w:rPr>
        <w:t xml:space="preserve">will </w:t>
      </w:r>
      <w:r w:rsidRPr="00210297">
        <w:rPr>
          <w:rFonts w:eastAsia="Calibri"/>
          <w:b/>
          <w:bCs/>
          <w:sz w:val="20"/>
          <w:szCs w:val="20"/>
          <w:highlight w:val="yellow"/>
          <w:u w:val="single"/>
        </w:rPr>
        <w:t>encourage this</w:t>
      </w:r>
      <w:r w:rsidRPr="0048364F">
        <w:rPr>
          <w:rFonts w:eastAsia="Calibri"/>
          <w:b/>
          <w:bCs/>
          <w:sz w:val="20"/>
          <w:szCs w:val="20"/>
          <w:u w:val="single"/>
        </w:rPr>
        <w:t xml:space="preserve"> sentiment.</w:t>
      </w:r>
      <w:r w:rsidRPr="0084420B">
        <w:rPr>
          <w:rFonts w:eastAsia="Calibri"/>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48364F">
        <w:rPr>
          <w:rFonts w:eastAsia="Calibri"/>
          <w:b/>
          <w:bCs/>
          <w:sz w:val="20"/>
          <w:szCs w:val="20"/>
          <w:u w:val="single"/>
        </w:rPr>
        <w:t>The headlines will read</w:t>
      </w:r>
      <w:r w:rsidRPr="0084420B">
        <w:rPr>
          <w:rFonts w:eastAsia="Calibri"/>
        </w:rPr>
        <w:t>, correctly, “</w:t>
      </w:r>
      <w:r w:rsidRPr="0048364F">
        <w:rPr>
          <w:rFonts w:eastAsia="Calibri"/>
          <w:b/>
          <w:bCs/>
          <w:sz w:val="20"/>
          <w:szCs w:val="20"/>
          <w:u w:val="single"/>
        </w:rPr>
        <w:t>Court rules against Obamacare,” and this will be all that matters</w:t>
      </w:r>
      <w:r w:rsidRPr="0084420B">
        <w:rPr>
          <w:rFonts w:eastAsia="Calibri"/>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84420B">
        <w:rPr>
          <w:rFonts w:eastAsia="Calibri"/>
          <w:sz w:val="12"/>
        </w:rPr>
        <w:t>¶</w:t>
      </w:r>
      <w:r w:rsidRPr="0084420B">
        <w:rPr>
          <w:rFonts w:eastAsia="Calibri"/>
        </w:rPr>
        <w:t xml:space="preserve"> Understandably, perhaps, the Administration has courted this kind of reaction. Better than anyone, </w:t>
      </w:r>
      <w:r w:rsidRPr="0048364F">
        <w:rPr>
          <w:rFonts w:eastAsia="Calibri"/>
          <w:b/>
          <w:bCs/>
          <w:sz w:val="20"/>
          <w:szCs w:val="20"/>
          <w:u w:val="single"/>
        </w:rPr>
        <w:t>Administration officials know the scale of the problems that would be created by a loss in the Supreme Court</w:t>
      </w:r>
      <w:r w:rsidRPr="0084420B">
        <w:rPr>
          <w:rFonts w:eastAsia="Calibri"/>
        </w:rPr>
        <w:t xml:space="preserve">. Advertising this possibility makes sense as a litigation strategy; Obama </w:t>
      </w:r>
      <w:r w:rsidRPr="0048364F">
        <w:rPr>
          <w:rFonts w:eastAsia="Calibri"/>
          <w:b/>
          <w:bCs/>
          <w:sz w:val="20"/>
          <w:szCs w:val="20"/>
          <w:u w:val="single"/>
        </w:rPr>
        <w:t>officials don’t want to make it easy for the Supreme Court to rule against them</w:t>
      </w:r>
      <w:r w:rsidRPr="0084420B">
        <w:rPr>
          <w:rFonts w:eastAsia="Calibri"/>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48364F">
        <w:rPr>
          <w:rFonts w:eastAsia="Calibri"/>
          <w:b/>
          <w:bCs/>
          <w:sz w:val="20"/>
          <w:szCs w:val="20"/>
          <w:u w:val="single"/>
        </w:rPr>
        <w:t>If the Supreme Court strikes down the subsidies, the Administration will also have to answer for why it didn’t prepare for this possibility</w:t>
      </w:r>
      <w:r w:rsidRPr="0084420B">
        <w:rPr>
          <w:rFonts w:eastAsia="Calibri"/>
        </w:rPr>
        <w:t>.</w:t>
      </w:r>
      <w:r w:rsidRPr="0084420B">
        <w:rPr>
          <w:rFonts w:eastAsia="Calibri"/>
          <w:sz w:val="12"/>
        </w:rPr>
        <w:t>¶</w:t>
      </w:r>
      <w:r w:rsidRPr="0084420B">
        <w:rPr>
          <w:rFonts w:eastAsia="Calibri"/>
        </w:rPr>
        <w:t xml:space="preserve"> </w:t>
      </w:r>
      <w:r w:rsidRPr="002D4DE5">
        <w:rPr>
          <w:rStyle w:val="Emphasis"/>
          <w:highlight w:val="yellow"/>
        </w:rPr>
        <w:t>For</w:t>
      </w:r>
      <w:r w:rsidRPr="002D4DE5">
        <w:rPr>
          <w:rStyle w:val="Emphasis"/>
        </w:rPr>
        <w:t xml:space="preserve"> many </w:t>
      </w:r>
      <w:r w:rsidRPr="002D4DE5">
        <w:rPr>
          <w:rStyle w:val="Emphasis"/>
          <w:highlight w:val="yellow"/>
        </w:rPr>
        <w:t>people, the President</w:t>
      </w:r>
      <w:r w:rsidRPr="002D4DE5">
        <w:rPr>
          <w:rStyle w:val="Emphasis"/>
        </w:rPr>
        <w:t xml:space="preserve"> of the United States </w:t>
      </w:r>
      <w:r w:rsidRPr="002D4DE5">
        <w:rPr>
          <w:rStyle w:val="Emphasis"/>
          <w:highlight w:val="yellow"/>
        </w:rPr>
        <w:t>is the government</w:t>
      </w:r>
      <w:r w:rsidRPr="002D4DE5">
        <w:rPr>
          <w:rStyle w:val="Emphasis"/>
        </w:rPr>
        <w:t xml:space="preserve"> of the United States</w:t>
      </w:r>
      <w:r w:rsidRPr="0084420B">
        <w:rPr>
          <w:rFonts w:eastAsia="Calibri"/>
        </w:rPr>
        <w:t xml:space="preserve">. </w:t>
      </w:r>
      <w:r w:rsidRPr="002D4DE5">
        <w:rPr>
          <w:rStyle w:val="Emphasis"/>
          <w:highlight w:val="yellow"/>
        </w:rPr>
        <w:t>It’s why he gets the credit and blame for so many things</w:t>
      </w:r>
      <w:r w:rsidRPr="0084420B">
        <w:rPr>
          <w:rFonts w:eastAsia="Calibri"/>
        </w:rPr>
        <w:t xml:space="preserve">, like the economy, </w:t>
      </w:r>
      <w:r w:rsidRPr="0048364F">
        <w:rPr>
          <w:rFonts w:eastAsia="Calibri"/>
          <w:b/>
          <w:bCs/>
          <w:sz w:val="20"/>
          <w:szCs w:val="20"/>
          <w:highlight w:val="yellow"/>
          <w:u w:val="single"/>
        </w:rPr>
        <w:t>where</w:t>
      </w:r>
      <w:r w:rsidRPr="0048364F">
        <w:rPr>
          <w:rFonts w:eastAsia="Calibri"/>
          <w:b/>
          <w:bCs/>
          <w:sz w:val="20"/>
          <w:szCs w:val="20"/>
          <w:u w:val="single"/>
        </w:rPr>
        <w:t xml:space="preserve"> his </w:t>
      </w:r>
      <w:r w:rsidRPr="0048364F">
        <w:rPr>
          <w:rFonts w:eastAsia="Calibri"/>
          <w:b/>
          <w:bCs/>
          <w:sz w:val="20"/>
          <w:szCs w:val="20"/>
          <w:highlight w:val="yellow"/>
          <w:u w:val="single"/>
        </w:rPr>
        <w:t>influence can be hard to discern</w:t>
      </w:r>
      <w:r w:rsidRPr="0048364F">
        <w:rPr>
          <w:rFonts w:eastAsia="Calibri"/>
          <w:b/>
          <w:bCs/>
          <w:sz w:val="20"/>
          <w:szCs w:val="20"/>
          <w:u w:val="single"/>
        </w:rPr>
        <w:t xml:space="preserve">. </w:t>
      </w:r>
      <w:r w:rsidRPr="0048364F">
        <w:rPr>
          <w:rFonts w:eastAsia="Calibri"/>
          <w:b/>
          <w:bCs/>
          <w:sz w:val="20"/>
          <w:szCs w:val="20"/>
          <w:highlight w:val="yellow"/>
          <w:u w:val="single"/>
        </w:rPr>
        <w:t xml:space="preserve">This is particularly true for a subject in which the President has invested so much </w:t>
      </w:r>
      <w:r w:rsidRPr="0048364F">
        <w:rPr>
          <w:rFonts w:eastAsia="Calibri"/>
          <w:b/>
          <w:bCs/>
          <w:sz w:val="20"/>
          <w:szCs w:val="20"/>
          <w:u w:val="single"/>
        </w:rPr>
        <w:t xml:space="preserve">of his personal and </w:t>
      </w:r>
      <w:r w:rsidRPr="0048364F">
        <w:rPr>
          <w:rFonts w:eastAsia="Calibri"/>
          <w:b/>
          <w:bCs/>
          <w:sz w:val="20"/>
          <w:szCs w:val="20"/>
          <w:highlight w:val="yellow"/>
          <w:u w:val="single"/>
        </w:rPr>
        <w:t>p</w:t>
      </w:r>
      <w:r w:rsidRPr="00210297">
        <w:rPr>
          <w:rFonts w:eastAsia="Calibri"/>
          <w:b/>
          <w:bCs/>
          <w:sz w:val="20"/>
          <w:szCs w:val="20"/>
          <w:u w:val="single"/>
        </w:rPr>
        <w:t xml:space="preserve">olitical </w:t>
      </w:r>
      <w:r w:rsidRPr="00210297">
        <w:rPr>
          <w:rFonts w:eastAsia="Calibri"/>
          <w:b/>
          <w:bCs/>
          <w:sz w:val="20"/>
          <w:szCs w:val="20"/>
          <w:highlight w:val="yellow"/>
          <w:u w:val="single"/>
        </w:rPr>
        <w:t>c</w:t>
      </w:r>
      <w:r w:rsidRPr="00210297">
        <w:rPr>
          <w:rFonts w:eastAsia="Calibri"/>
          <w:b/>
          <w:bCs/>
          <w:sz w:val="20"/>
          <w:szCs w:val="20"/>
          <w:u w:val="single"/>
        </w:rPr>
        <w:t>apital</w:t>
      </w:r>
      <w:r w:rsidRPr="00210297">
        <w:rPr>
          <w:rFonts w:eastAsia="Calibri"/>
        </w:rPr>
        <w:t>.</w:t>
      </w:r>
      <w:r w:rsidRPr="0084420B">
        <w:rPr>
          <w:rFonts w:eastAsia="Calibri"/>
        </w:rPr>
        <w:t xml:space="preserve"> </w:t>
      </w:r>
      <w:r w:rsidRPr="0048364F">
        <w:rPr>
          <w:rFonts w:eastAsia="Calibri"/>
          <w:b/>
          <w:bCs/>
          <w:sz w:val="20"/>
          <w:szCs w:val="20"/>
          <w:u w:val="single"/>
        </w:rPr>
        <w:t xml:space="preserve">If the Supreme Court rules against him, </w:t>
      </w:r>
      <w:r w:rsidRPr="00210297">
        <w:rPr>
          <w:rFonts w:eastAsia="Calibri"/>
          <w:b/>
          <w:bCs/>
          <w:sz w:val="20"/>
          <w:szCs w:val="20"/>
          <w:u w:val="single"/>
        </w:rPr>
        <w:t>the President can blame the Justices or the Republicans or anyone he likes</w:t>
      </w:r>
      <w:r w:rsidRPr="0048364F">
        <w:rPr>
          <w:rFonts w:eastAsia="Calibri"/>
          <w:b/>
          <w:bCs/>
          <w:sz w:val="20"/>
          <w:szCs w:val="20"/>
          <w:u w:val="single"/>
        </w:rPr>
        <w:t>, and he may even be correct.</w:t>
      </w:r>
      <w:r w:rsidRPr="0084420B">
        <w:rPr>
          <w:rFonts w:eastAsia="Calibri"/>
        </w:rPr>
        <w:t xml:space="preserve"> </w:t>
      </w:r>
      <w:r w:rsidRPr="002D4DE5">
        <w:rPr>
          <w:rStyle w:val="Emphasis"/>
          <w:highlight w:val="yellow"/>
        </w:rPr>
        <w:t>But the buck will stop with him</w:t>
      </w:r>
      <w:r w:rsidRPr="005210FC">
        <w:t>.</w:t>
      </w:r>
    </w:p>
    <w:p w14:paraId="64FA1B8A" w14:textId="77777777" w:rsidR="008A5F3B" w:rsidRPr="00A30316" w:rsidRDefault="008A5F3B" w:rsidP="008A5F3B"/>
    <w:p w14:paraId="69FF70BF" w14:textId="77777777" w:rsidR="008A5F3B" w:rsidRDefault="008A5F3B" w:rsidP="008A5F3B">
      <w:pPr>
        <w:pStyle w:val="Heading3"/>
      </w:pPr>
      <w:r>
        <w:t>AT: Alt Causes—1NR</w:t>
      </w:r>
    </w:p>
    <w:p w14:paraId="079533A5" w14:textId="77777777" w:rsidR="008A5F3B" w:rsidRDefault="008A5F3B" w:rsidP="008A5F3B"/>
    <w:p w14:paraId="01EAF5C5" w14:textId="77777777" w:rsidR="008A5F3B" w:rsidRDefault="008A5F3B" w:rsidP="008A5F3B"/>
    <w:p w14:paraId="2DE33C37" w14:textId="77777777" w:rsidR="008A5F3B" w:rsidRDefault="008A5F3B" w:rsidP="008A5F3B">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189E5ED" w14:textId="77777777" w:rsidR="008A5F3B" w:rsidRPr="00F0030B" w:rsidRDefault="008A5F3B" w:rsidP="008A5F3B">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2465458" w14:textId="77777777" w:rsidR="008A5F3B" w:rsidRPr="0018473B" w:rsidRDefault="008A5F3B" w:rsidP="008A5F3B">
      <w:bookmarkStart w:id="8" w:name="_Hlk212665025"/>
      <w:r w:rsidRPr="0018473B">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11111AAAAStyleUnderline"/>
        </w:rPr>
        <w:t xml:space="preserve">On economics, </w:t>
      </w:r>
      <w:r w:rsidRPr="00A61F16">
        <w:rPr>
          <w:rStyle w:val="Emphasis"/>
          <w:highlight w:val="yellow"/>
        </w:rPr>
        <w:t>predistributive</w:t>
      </w:r>
      <w:r w:rsidRPr="00A61F16">
        <w:rPr>
          <w:rStyle w:val="11111AAAAStyleUnderline"/>
          <w:highlight w:val="yellow"/>
        </w:rPr>
        <w:t xml:space="preserve"> policies</w:t>
      </w:r>
      <w:r w:rsidRPr="0018473B">
        <w:t xml:space="preserve"> (</w:t>
      </w:r>
      <w:r w:rsidRPr="006C37C2">
        <w:rPr>
          <w:rStyle w:val="11111AAAAStyleUnderline"/>
        </w:rPr>
        <w:t>like</w:t>
      </w:r>
      <w:r w:rsidRPr="0018473B">
        <w:t xml:space="preserve"> raising the minimum wage, </w:t>
      </w:r>
      <w:r w:rsidRPr="006C37C2">
        <w:rPr>
          <w:rStyle w:val="11111AAAAStyleUnderline"/>
        </w:rPr>
        <w:t>policies to</w:t>
      </w:r>
      <w:r w:rsidRPr="0018473B">
        <w:t xml:space="preserve"> protect and </w:t>
      </w:r>
      <w:r w:rsidRPr="006C37C2">
        <w:rPr>
          <w:rStyle w:val="11111AAAAStyleUnderline"/>
        </w:rPr>
        <w:t xml:space="preserve">expand </w:t>
      </w:r>
      <w:r w:rsidRPr="00A61F16">
        <w:rPr>
          <w:rStyle w:val="11111AAAAStyleUnderline"/>
          <w:highlight w:val="yellow"/>
        </w:rPr>
        <w:t xml:space="preserve">access to </w:t>
      </w:r>
      <w:r w:rsidRPr="00A61F16">
        <w:rPr>
          <w:rStyle w:val="Emphasis"/>
          <w:highlight w:val="yellow"/>
        </w:rPr>
        <w:t>good jobs</w:t>
      </w:r>
      <w:r w:rsidRPr="00FA00FA">
        <w:rPr>
          <w:rStyle w:val="11111AAAAStyleUnderline"/>
        </w:rPr>
        <w:t xml:space="preserve">, </w:t>
      </w:r>
      <w:r w:rsidRPr="00A61F16">
        <w:rPr>
          <w:rStyle w:val="11111AAAAStyleUnderline"/>
          <w:highlight w:val="yellow"/>
        </w:rPr>
        <w:t>and</w:t>
      </w:r>
      <w:r w:rsidRPr="006C37C2">
        <w:rPr>
          <w:rStyle w:val="11111AAAAStyleUnderline"/>
        </w:rPr>
        <w:t xml:space="preserve"> increasing </w:t>
      </w:r>
      <w:r w:rsidRPr="00A61F16">
        <w:rPr>
          <w:rStyle w:val="Emphasis"/>
          <w:highlight w:val="yellow"/>
        </w:rPr>
        <w:t>worker influence</w:t>
      </w:r>
      <w:r w:rsidRPr="00A61F16">
        <w:rPr>
          <w:rStyle w:val="11111AAAAStyleUnderline"/>
          <w:highlight w:val="yellow"/>
        </w:rPr>
        <w:t xml:space="preserve"> in corporate </w:t>
      </w:r>
      <w:r w:rsidRPr="00A61F16">
        <w:rPr>
          <w:rStyle w:val="Emphasis"/>
          <w:highlight w:val="yellow"/>
        </w:rPr>
        <w:t>decision-making</w:t>
      </w:r>
      <w:r w:rsidRPr="00FA00FA">
        <w:t>)</w:t>
      </w:r>
      <w:r w:rsidRPr="0018473B">
        <w:t xml:space="preserve"> along with some redistributive policies (such as protecting Social Security and Medicare, increasing spending on health care and education, and tax hikes on the rich) </w:t>
      </w:r>
      <w:r w:rsidRPr="006C37C2">
        <w:rPr>
          <w:rStyle w:val="11111AAAAStyleUnderline"/>
        </w:rPr>
        <w:t xml:space="preserve">are </w:t>
      </w:r>
      <w:r w:rsidRPr="00A61F16">
        <w:rPr>
          <w:rStyle w:val="Emphasis"/>
          <w:highlight w:val="yellow"/>
        </w:rPr>
        <w:t>all</w:t>
      </w:r>
      <w:r w:rsidRPr="00A61F16">
        <w:rPr>
          <w:rStyle w:val="11111AAAAStyleUnderline"/>
          <w:highlight w:val="yellow"/>
        </w:rPr>
        <w:t xml:space="preserve"> viewed </w:t>
      </w:r>
      <w:r w:rsidRPr="00A61F16">
        <w:rPr>
          <w:rStyle w:val="Emphasis"/>
          <w:highlight w:val="yellow"/>
        </w:rPr>
        <w:t>favorably</w:t>
      </w:r>
      <w:r w:rsidRPr="00A61F16">
        <w:rPr>
          <w:rStyle w:val="11111AAAAStyleUnderline"/>
          <w:highlight w:val="yellow"/>
        </w:rPr>
        <w:t xml:space="preserve"> by working-class Americans</w:t>
      </w:r>
      <w:r w:rsidRPr="0018473B">
        <w:t xml:space="preserve">. But as we have argued several times over, Kamala </w:t>
      </w:r>
      <w:r w:rsidRPr="006C37C2">
        <w:rPr>
          <w:rStyle w:val="11111AAAAStyleUnderline"/>
        </w:rPr>
        <w:t>Harris’s</w:t>
      </w:r>
      <w:r w:rsidRPr="0018473B">
        <w:t xml:space="preserve"> 2024 presidential </w:t>
      </w:r>
      <w:r w:rsidRPr="006C37C2">
        <w:rPr>
          <w:rStyle w:val="11111AAAAStyleUnderline"/>
        </w:rPr>
        <w:t xml:space="preserve">campaign did not </w:t>
      </w:r>
      <w:r w:rsidRPr="006C37C2">
        <w:rPr>
          <w:rStyle w:val="Emphasis"/>
        </w:rPr>
        <w:t>sufficiently embrace</w:t>
      </w:r>
      <w:r w:rsidRPr="006C37C2">
        <w:rPr>
          <w:rStyle w:val="11111AAAAStyleUnderline"/>
        </w:rPr>
        <w:t xml:space="preserve"> such appeals</w:t>
      </w:r>
      <w:r w:rsidRPr="0018473B">
        <w:t>, and even moved away from them as the campaign unfolded.17</w:t>
      </w:r>
    </w:p>
    <w:p w14:paraId="7F1E83FD" w14:textId="77777777" w:rsidR="008A5F3B" w:rsidRPr="0018473B" w:rsidRDefault="008A5F3B" w:rsidP="008A5F3B">
      <w:r w:rsidRPr="00ED6F2C">
        <w:rPr>
          <w:rStyle w:val="11111AAAAStyleUnderline"/>
        </w:rPr>
        <w:t xml:space="preserve">The </w:t>
      </w:r>
      <w:r w:rsidRPr="00ED6F2C">
        <w:rPr>
          <w:rStyle w:val="Emphasis"/>
        </w:rPr>
        <w:t>advantages</w:t>
      </w:r>
      <w:r w:rsidRPr="00ED6F2C">
        <w:rPr>
          <w:rStyle w:val="11111AAAAStyleUnderline"/>
        </w:rPr>
        <w:t xml:space="preserve"> of</w:t>
      </w:r>
      <w:r w:rsidRPr="00ED6F2C">
        <w:t xml:space="preserve"> a </w:t>
      </w:r>
      <w:r w:rsidRPr="00ED6F2C">
        <w:rPr>
          <w:rStyle w:val="11111AAAAStyleUnderline"/>
        </w:rPr>
        <w:t xml:space="preserve">worker-focused </w:t>
      </w:r>
      <w:r w:rsidRPr="00ED6F2C">
        <w:rPr>
          <w:rStyle w:val="Emphasis"/>
        </w:rPr>
        <w:t>economic populism</w:t>
      </w:r>
      <w:r w:rsidRPr="00ED6F2C">
        <w:rPr>
          <w:rStyle w:val="11111AAAAStyleUnderline"/>
        </w:rPr>
        <w:t xml:space="preserve"> are </w:t>
      </w:r>
      <w:r w:rsidRPr="00ED6F2C">
        <w:rPr>
          <w:rStyle w:val="Emphasis"/>
        </w:rPr>
        <w:t>clear</w:t>
      </w:r>
      <w:r w:rsidRPr="00ED6F2C">
        <w:rPr>
          <w:rStyle w:val="11111AAAAStyleUnderline"/>
        </w:rPr>
        <w:t xml:space="preserve">. </w:t>
      </w:r>
      <w:r w:rsidRPr="00A61F16">
        <w:rPr>
          <w:rStyle w:val="11111AAAAStyleUnderline"/>
          <w:highlight w:val="yellow"/>
        </w:rPr>
        <w:t>Ahead of the</w:t>
      </w:r>
      <w:r w:rsidRPr="0018473B">
        <w:t xml:space="preserve"> 20</w:t>
      </w:r>
      <w:r w:rsidRPr="00FA00FA">
        <w:rPr>
          <w:rStyle w:val="Emphasis"/>
        </w:rPr>
        <w:t xml:space="preserve">26 </w:t>
      </w:r>
      <w:r w:rsidRPr="00A61F16">
        <w:rPr>
          <w:rStyle w:val="Emphasis"/>
          <w:highlight w:val="yellow"/>
        </w:rPr>
        <w:t>midterms</w:t>
      </w:r>
      <w:r w:rsidRPr="00FA00FA">
        <w:rPr>
          <w:rStyle w:val="11111AAAAStyleUnderline"/>
        </w:rPr>
        <w:t xml:space="preserve"> </w:t>
      </w:r>
      <w:r w:rsidRPr="006C37C2">
        <w:rPr>
          <w:rStyle w:val="11111AAAAStyleUnderline"/>
        </w:rPr>
        <w:t>and</w:t>
      </w:r>
      <w:r w:rsidRPr="0018473B">
        <w:t xml:space="preserve"> 20</w:t>
      </w:r>
      <w:r w:rsidRPr="006C37C2">
        <w:rPr>
          <w:rStyle w:val="Emphasis"/>
        </w:rPr>
        <w:t>28</w:t>
      </w:r>
      <w:r w:rsidRPr="0018473B">
        <w:t xml:space="preserve"> presidential </w:t>
      </w:r>
      <w:r w:rsidRPr="00D6725F">
        <w:rPr>
          <w:rStyle w:val="Emphasis"/>
        </w:rPr>
        <w:t>election</w:t>
      </w:r>
      <w:r w:rsidRPr="006C37C2">
        <w:rPr>
          <w:rStyle w:val="11111AAAAStyleUnderline"/>
        </w:rPr>
        <w:t xml:space="preserve">, the </w:t>
      </w:r>
      <w:r w:rsidRPr="006C37C2">
        <w:rPr>
          <w:rStyle w:val="Emphasis"/>
        </w:rPr>
        <w:t>Dem</w:t>
      </w:r>
      <w:r w:rsidRPr="0018473B">
        <w:t xml:space="preserve">ocratic </w:t>
      </w:r>
      <w:r w:rsidRPr="00A61F16">
        <w:rPr>
          <w:rStyle w:val="Emphasis"/>
          <w:highlight w:val="yellow"/>
        </w:rPr>
        <w:t>Party</w:t>
      </w:r>
      <w:r w:rsidRPr="00A61F16">
        <w:rPr>
          <w:rStyle w:val="11111AAAAStyleUnderline"/>
          <w:highlight w:val="yellow"/>
        </w:rPr>
        <w:t xml:space="preserve"> would be </w:t>
      </w:r>
      <w:r w:rsidRPr="00A61F16">
        <w:rPr>
          <w:rStyle w:val="Emphasis"/>
          <w:highlight w:val="yellow"/>
        </w:rPr>
        <w:t>wise</w:t>
      </w:r>
      <w:r w:rsidRPr="00A61F16">
        <w:rPr>
          <w:rStyle w:val="11111AAAAStyleUnderline"/>
          <w:highlight w:val="yellow"/>
        </w:rPr>
        <w:t xml:space="preserve"> to</w:t>
      </w:r>
      <w:r w:rsidRPr="006C37C2">
        <w:rPr>
          <w:rStyle w:val="11111AAAAStyleUnderline"/>
        </w:rPr>
        <w:t xml:space="preserve"> promote candidates that can </w:t>
      </w:r>
      <w:r w:rsidRPr="00A61F16">
        <w:rPr>
          <w:rStyle w:val="Emphasis"/>
          <w:highlight w:val="yellow"/>
        </w:rPr>
        <w:t>credibly campaign</w:t>
      </w:r>
      <w:r w:rsidRPr="00A61F16">
        <w:rPr>
          <w:rStyle w:val="11111AAAAStyleUnderline"/>
          <w:highlight w:val="yellow"/>
        </w:rPr>
        <w:t xml:space="preserve"> on such a </w:t>
      </w:r>
      <w:r w:rsidRPr="00A61F16">
        <w:rPr>
          <w:rStyle w:val="Emphasis"/>
          <w:highlight w:val="yellow"/>
        </w:rPr>
        <w:t>program</w:t>
      </w:r>
      <w:r w:rsidRPr="0018473B">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0BA8C50" w14:textId="77777777" w:rsidR="008A5F3B" w:rsidRPr="0018473B" w:rsidRDefault="008A5F3B" w:rsidP="008A5F3B">
      <w:r w:rsidRPr="0018473B">
        <w:t xml:space="preserve">We found that a substantial proportion of </w:t>
      </w:r>
      <w:r w:rsidRPr="004B5C22">
        <w:rPr>
          <w:rStyle w:val="Emphasis"/>
        </w:rPr>
        <w:t>working-</w:t>
      </w:r>
      <w:r w:rsidRPr="00943FFF">
        <w:rPr>
          <w:rStyle w:val="Emphasis"/>
        </w:rPr>
        <w:t>class</w:t>
      </w:r>
      <w:r w:rsidRPr="00943FFF">
        <w:rPr>
          <w:rStyle w:val="11111AAAAStyleUnderline"/>
        </w:rPr>
        <w:t xml:space="preserve"> respondents who voted for </w:t>
      </w:r>
      <w:r w:rsidRPr="00943FFF">
        <w:rPr>
          <w:rStyle w:val="Emphasis"/>
        </w:rPr>
        <w:t>Trump</w:t>
      </w:r>
      <w:r w:rsidRPr="00943FFF">
        <w:t xml:space="preserve"> in 2020 </w:t>
      </w:r>
      <w:r w:rsidRPr="00943FFF">
        <w:rPr>
          <w:rStyle w:val="11111AAAAStyleUnderline"/>
        </w:rPr>
        <w:t xml:space="preserve">held </w:t>
      </w:r>
      <w:r w:rsidRPr="00943FFF">
        <w:rPr>
          <w:rStyle w:val="Emphasis"/>
        </w:rPr>
        <w:t>favorable views</w:t>
      </w:r>
      <w:r w:rsidRPr="00943FFF">
        <w:rPr>
          <w:rStyle w:val="11111AAAAStyleUnderline"/>
        </w:rPr>
        <w:t xml:space="preserve"> of progressive economic policies</w:t>
      </w:r>
      <w:r w:rsidRPr="00943FFF">
        <w:t xml:space="preserve"> like a higher minimum wage (38%), increased Social</w:t>
      </w:r>
      <w:r w:rsidRPr="0018473B">
        <w:t xml:space="preserve"> Security spending (59%), increased public school spending (50%), a tax on millionaires (39%), and more. And these were not simply policy-specific anomalies. Indeed, many Trump voters held progressive views </w:t>
      </w:r>
      <w:r w:rsidRPr="006C10F3">
        <w:rPr>
          <w:rStyle w:val="11111AAAAStyleUnderline"/>
        </w:rPr>
        <w:t xml:space="preserve">across a </w:t>
      </w:r>
      <w:r w:rsidRPr="006C10F3">
        <w:rPr>
          <w:rStyle w:val="Emphasis"/>
        </w:rPr>
        <w:t>range</w:t>
      </w:r>
      <w:r w:rsidRPr="006C10F3">
        <w:rPr>
          <w:rStyle w:val="11111AAAAStyleUnderline"/>
        </w:rPr>
        <w:t xml:space="preserve"> of economic issues</w:t>
      </w:r>
      <w:r w:rsidRPr="0018473B">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11111AAAAStyleUnderline"/>
        </w:rPr>
        <w:t xml:space="preserve">While these </w:t>
      </w:r>
      <w:r w:rsidRPr="00A61F16">
        <w:rPr>
          <w:rStyle w:val="Emphasis"/>
          <w:highlight w:val="yellow"/>
        </w:rPr>
        <w:t>economically progressive</w:t>
      </w:r>
      <w:r w:rsidRPr="00943FFF">
        <w:rPr>
          <w:rStyle w:val="11111AAAAStyleUnderline"/>
        </w:rPr>
        <w:t xml:space="preserve"> Trump </w:t>
      </w:r>
      <w:r w:rsidRPr="00A61F16">
        <w:rPr>
          <w:rStyle w:val="11111AAAAStyleUnderline"/>
          <w:highlight w:val="yellow"/>
        </w:rPr>
        <w:t>voters</w:t>
      </w:r>
      <w:r w:rsidRPr="006C10F3">
        <w:rPr>
          <w:rStyle w:val="11111AAAAStyleUnderline"/>
        </w:rPr>
        <w:t xml:space="preserve"> hardly </w:t>
      </w:r>
      <w:r w:rsidRPr="00FA00FA">
        <w:rPr>
          <w:rStyle w:val="11111AAAAStyleUnderline"/>
        </w:rPr>
        <w:t>amount to a</w:t>
      </w:r>
      <w:r w:rsidRPr="00FA00FA">
        <w:t xml:space="preserve"> MAGA </w:t>
      </w:r>
      <w:r w:rsidRPr="00FA00FA">
        <w:rPr>
          <w:rStyle w:val="Emphasis"/>
        </w:rPr>
        <w:t>majority</w:t>
      </w:r>
      <w:r w:rsidRPr="00FA00FA">
        <w:rPr>
          <w:rStyle w:val="11111AAAAStyleUnderline"/>
        </w:rPr>
        <w:t xml:space="preserve">, they represent a </w:t>
      </w:r>
      <w:r w:rsidRPr="00FA00FA">
        <w:rPr>
          <w:rStyle w:val="Emphasis"/>
        </w:rPr>
        <w:t>meaningful slice</w:t>
      </w:r>
      <w:r w:rsidRPr="00FA00FA">
        <w:rPr>
          <w:rStyle w:val="11111AAAAStyleUnderline"/>
        </w:rPr>
        <w:t xml:space="preserve"> of the </w:t>
      </w:r>
      <w:r w:rsidRPr="00FA00FA">
        <w:rPr>
          <w:rStyle w:val="Emphasis"/>
        </w:rPr>
        <w:t>electorate</w:t>
      </w:r>
      <w:r w:rsidRPr="00FA00FA">
        <w:t xml:space="preserve"> (around 5%) </w:t>
      </w:r>
      <w:r w:rsidRPr="00FA00FA">
        <w:rPr>
          <w:rStyle w:val="11111AAAAStyleUnderline"/>
        </w:rPr>
        <w:t xml:space="preserve">that </w:t>
      </w:r>
      <w:r w:rsidRPr="00A61F16">
        <w:rPr>
          <w:rStyle w:val="11111AAAAStyleUnderline"/>
          <w:highlight w:val="yellow"/>
        </w:rPr>
        <w:t xml:space="preserve">could </w:t>
      </w:r>
      <w:r w:rsidRPr="00A61F16">
        <w:rPr>
          <w:rStyle w:val="Emphasis"/>
          <w:highlight w:val="yellow"/>
        </w:rPr>
        <w:t>easily tip elections</w:t>
      </w:r>
      <w:r w:rsidRPr="006C10F3">
        <w:rPr>
          <w:rStyle w:val="11111AAAAStyleUnderline"/>
        </w:rPr>
        <w:t xml:space="preserve"> in key working-class-heavy </w:t>
      </w:r>
      <w:r w:rsidRPr="006C10F3">
        <w:rPr>
          <w:rStyle w:val="Emphasis"/>
        </w:rPr>
        <w:t>swing states</w:t>
      </w:r>
      <w:r w:rsidRPr="0018473B">
        <w:t>.</w:t>
      </w:r>
    </w:p>
    <w:p w14:paraId="1FA5C3FD" w14:textId="77777777" w:rsidR="008A5F3B" w:rsidRPr="004B5C22" w:rsidRDefault="008A5F3B" w:rsidP="008A5F3B">
      <w:pPr>
        <w:rPr>
          <w:sz w:val="12"/>
          <w:szCs w:val="18"/>
        </w:rPr>
      </w:pPr>
      <w:r w:rsidRPr="004B5C22">
        <w:rPr>
          <w:sz w:val="12"/>
          <w:szCs w:val="18"/>
        </w:rPr>
        <w:t>&lt;&lt;TABLE OMITTED&gt;&gt;</w:t>
      </w:r>
    </w:p>
    <w:bookmarkEnd w:id="8"/>
    <w:p w14:paraId="355C7C1B" w14:textId="77777777" w:rsidR="008A5F3B" w:rsidRPr="004B5C22" w:rsidRDefault="008A5F3B" w:rsidP="008A5F3B">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3811DE51" w14:textId="77777777" w:rsidR="008A5F3B" w:rsidRPr="004B5C22" w:rsidRDefault="008A5F3B" w:rsidP="008A5F3B">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08AA058" w14:textId="77777777" w:rsidR="008A5F3B" w:rsidRPr="004B5C22" w:rsidRDefault="008A5F3B" w:rsidP="008A5F3B">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01361E6C" w14:textId="77777777" w:rsidR="008A5F3B" w:rsidRPr="004B5C22" w:rsidRDefault="008A5F3B" w:rsidP="008A5F3B">
      <w:pPr>
        <w:rPr>
          <w:sz w:val="12"/>
          <w:szCs w:val="18"/>
        </w:rPr>
      </w:pPr>
      <w:r w:rsidRPr="004B5C22">
        <w:rPr>
          <w:sz w:val="12"/>
          <w:szCs w:val="18"/>
        </w:rPr>
        <w:t>&lt;&lt;FIGURE OMITTED&gt;&gt;</w:t>
      </w:r>
    </w:p>
    <w:p w14:paraId="1439CF88" w14:textId="77777777" w:rsidR="008A5F3B" w:rsidRPr="004B5C22" w:rsidRDefault="008A5F3B" w:rsidP="008A5F3B">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8DB5406" w14:textId="77777777" w:rsidR="008A5F3B" w:rsidRPr="004B5C22" w:rsidRDefault="008A5F3B" w:rsidP="008A5F3B">
      <w:pPr>
        <w:rPr>
          <w:sz w:val="12"/>
          <w:szCs w:val="18"/>
        </w:rPr>
      </w:pPr>
      <w:r w:rsidRPr="004B5C22">
        <w:rPr>
          <w:sz w:val="12"/>
          <w:szCs w:val="18"/>
        </w:rPr>
        <w:t>&lt;&lt;FIGURE OMITTED&gt;&gt;</w:t>
      </w:r>
    </w:p>
    <w:p w14:paraId="61333153" w14:textId="77777777" w:rsidR="008A5F3B" w:rsidRPr="004B5C22" w:rsidRDefault="008A5F3B" w:rsidP="008A5F3B">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3F815C2" w14:textId="77777777" w:rsidR="008A5F3B" w:rsidRPr="004B5C22" w:rsidRDefault="008A5F3B" w:rsidP="008A5F3B">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F67721D" w14:textId="77777777" w:rsidR="008A5F3B" w:rsidRPr="0018473B" w:rsidRDefault="008A5F3B" w:rsidP="008A5F3B">
      <w:r w:rsidRPr="00943FFF">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11111AAAAStyleUnderline"/>
        </w:rPr>
        <w:t xml:space="preserve">these voters’ </w:t>
      </w:r>
      <w:r w:rsidRPr="00943FFF">
        <w:rPr>
          <w:rStyle w:val="Emphasis"/>
        </w:rPr>
        <w:t>preferences</w:t>
      </w:r>
      <w:r w:rsidRPr="00943FFF">
        <w:rPr>
          <w:rStyle w:val="11111AAAAStyleUnderline"/>
        </w:rPr>
        <w:t xml:space="preserve"> on social issues could be </w:t>
      </w:r>
      <w:r w:rsidRPr="00943FFF">
        <w:rPr>
          <w:rStyle w:val="Emphasis"/>
        </w:rPr>
        <w:t>moderate enough</w:t>
      </w:r>
      <w:r w:rsidRPr="00943FFF">
        <w:rPr>
          <w:rStyle w:val="11111AAAAStyleUnderline"/>
        </w:rPr>
        <w:t xml:space="preserve"> for many of them to </w:t>
      </w:r>
      <w:r w:rsidRPr="00943FFF">
        <w:rPr>
          <w:rStyle w:val="Emphasis"/>
        </w:rPr>
        <w:t>not rule out</w:t>
      </w:r>
      <w:r w:rsidRPr="00943FFF">
        <w:rPr>
          <w:rStyle w:val="11111AAAAStyleUnderline"/>
        </w:rPr>
        <w:t xml:space="preserve"> voting for a </w:t>
      </w:r>
      <w:r w:rsidRPr="00943FFF">
        <w:rPr>
          <w:rStyle w:val="Emphasis"/>
        </w:rPr>
        <w:t>Dem</w:t>
      </w:r>
      <w:r w:rsidRPr="00943FFF">
        <w:t>ocratic candidate under the right circumstances.</w:t>
      </w:r>
    </w:p>
    <w:p w14:paraId="1E91BD0C" w14:textId="77777777" w:rsidR="008A5F3B" w:rsidRPr="0018473B" w:rsidRDefault="008A5F3B" w:rsidP="008A5F3B">
      <w:r w:rsidRPr="0018473B">
        <w:t>&lt;&lt;FIGURE OMITTED&gt;&gt;</w:t>
      </w:r>
    </w:p>
    <w:p w14:paraId="580E2829" w14:textId="77777777" w:rsidR="008A5F3B" w:rsidRPr="0018473B" w:rsidRDefault="008A5F3B" w:rsidP="008A5F3B">
      <w:r w:rsidRPr="0018473B">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2278C94" w14:textId="77777777" w:rsidR="008A5F3B" w:rsidRPr="0018473B" w:rsidRDefault="008A5F3B" w:rsidP="008A5F3B">
      <w:r w:rsidRPr="0018473B">
        <w:t xml:space="preserve">For example, projecting the relative size of </w:t>
      </w:r>
      <w:r w:rsidRPr="002030BD">
        <w:rPr>
          <w:rStyle w:val="11111AAAAStyleUnderline"/>
        </w:rPr>
        <w:t xml:space="preserve">this </w:t>
      </w:r>
      <w:r w:rsidRPr="002030BD">
        <w:rPr>
          <w:rStyle w:val="Emphasis"/>
        </w:rPr>
        <w:t>group</w:t>
      </w:r>
      <w:r w:rsidRPr="0018473B">
        <w:t xml:space="preserve"> to the size of the US electorate results in a population more than twice the size of Trump’s 1.5% popular vote margin over Harris in the 2024 presidential election. It more than </w:t>
      </w:r>
      <w:r w:rsidRPr="002030BD">
        <w:rPr>
          <w:rStyle w:val="11111AAAAStyleUnderline"/>
        </w:rPr>
        <w:t>covers Trump’s popular vote advantages in</w:t>
      </w:r>
      <w:r w:rsidRPr="0018473B">
        <w:t xml:space="preserve"> </w:t>
      </w:r>
      <w:r w:rsidRPr="002030BD">
        <w:rPr>
          <w:rStyle w:val="Emphasis"/>
        </w:rPr>
        <w:t>Georgia</w:t>
      </w:r>
      <w:r w:rsidRPr="0018473B">
        <w:t xml:space="preserve"> (2.2%), </w:t>
      </w:r>
      <w:r w:rsidRPr="002030BD">
        <w:rPr>
          <w:rStyle w:val="Emphasis"/>
        </w:rPr>
        <w:t>Michigan</w:t>
      </w:r>
      <w:r w:rsidRPr="0018473B">
        <w:t xml:space="preserve"> (1.4%), </w:t>
      </w:r>
      <w:r w:rsidRPr="002030BD">
        <w:rPr>
          <w:rStyle w:val="Emphasis"/>
        </w:rPr>
        <w:t>Pennsylvania</w:t>
      </w:r>
      <w:r w:rsidRPr="0018473B">
        <w:t xml:space="preserve"> (1.7%), </w:t>
      </w:r>
      <w:r w:rsidRPr="002030BD">
        <w:rPr>
          <w:rStyle w:val="11111AAAAStyleUnderline"/>
        </w:rPr>
        <w:t xml:space="preserve">and </w:t>
      </w:r>
      <w:r w:rsidRPr="002030BD">
        <w:rPr>
          <w:rStyle w:val="Emphasis"/>
        </w:rPr>
        <w:t>Wisconsin</w:t>
      </w:r>
      <w:r w:rsidRPr="0018473B">
        <w:t xml:space="preserve"> (0.9%) as well.</w:t>
      </w:r>
    </w:p>
    <w:p w14:paraId="3248E1E2" w14:textId="77777777" w:rsidR="008A5F3B" w:rsidRPr="0018473B" w:rsidRDefault="008A5F3B" w:rsidP="008A5F3B">
      <w:r w:rsidRPr="0018473B">
        <w:t xml:space="preserve">Table 3 repeats the analysis of table 2, but only for this subpopulation of socially moderate and socially progressive working-class Trump voters. </w:t>
      </w:r>
      <w:r w:rsidRPr="00224ABD">
        <w:rPr>
          <w:rStyle w:val="11111AAAAStyleUnderline"/>
        </w:rPr>
        <w:t>This</w:t>
      </w:r>
      <w:r w:rsidRPr="0018473B">
        <w:t xml:space="preserve"> analysis </w:t>
      </w:r>
      <w:r w:rsidRPr="00224ABD">
        <w:rPr>
          <w:rStyle w:val="11111AAAAStyleUnderline"/>
        </w:rPr>
        <w:t xml:space="preserve">makes an even </w:t>
      </w:r>
      <w:r w:rsidRPr="00224ABD">
        <w:rPr>
          <w:rStyle w:val="Emphasis"/>
        </w:rPr>
        <w:t>stronger case</w:t>
      </w:r>
      <w:r w:rsidRPr="00224ABD">
        <w:rPr>
          <w:rStyle w:val="11111AAAAStyleUnderline"/>
        </w:rPr>
        <w:t xml:space="preserve"> for </w:t>
      </w:r>
      <w:r w:rsidRPr="0018473B">
        <w:t xml:space="preserve">the </w:t>
      </w:r>
      <w:r w:rsidRPr="00224ABD">
        <w:rPr>
          <w:rStyle w:val="11111AAAAStyleUnderline"/>
        </w:rPr>
        <w:t xml:space="preserve">potential for an </w:t>
      </w:r>
      <w:r w:rsidRPr="00DF655D">
        <w:rPr>
          <w:rStyle w:val="Emphasis"/>
        </w:rPr>
        <w:t>economically progressive</w:t>
      </w:r>
      <w:r w:rsidRPr="00224ABD">
        <w:rPr>
          <w:rStyle w:val="11111AAAAStyleUnderline"/>
        </w:rPr>
        <w:t xml:space="preserve"> platform to </w:t>
      </w:r>
      <w:r w:rsidRPr="00224ABD">
        <w:rPr>
          <w:rStyle w:val="Emphasis"/>
        </w:rPr>
        <w:t>win over</w:t>
      </w:r>
      <w:r w:rsidRPr="0018473B">
        <w:t xml:space="preserve"> significant portions of </w:t>
      </w:r>
      <w:r w:rsidRPr="00224ABD">
        <w:rPr>
          <w:rStyle w:val="11111AAAAStyleUnderline"/>
        </w:rPr>
        <w:t>working-class Trump voters</w:t>
      </w:r>
      <w:r w:rsidRPr="0018473B">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11111AAAAStyleUnderline"/>
        </w:rPr>
        <w:t xml:space="preserve">that </w:t>
      </w:r>
      <w:r w:rsidRPr="00224ABD">
        <w:rPr>
          <w:rStyle w:val="Emphasis"/>
        </w:rPr>
        <w:t>8.4%</w:t>
      </w:r>
      <w:r w:rsidRPr="00224ABD">
        <w:rPr>
          <w:rStyle w:val="11111AAAAStyleUnderline"/>
        </w:rPr>
        <w:t xml:space="preserve"> of working-class Trump voters are essentially “</w:t>
      </w:r>
      <w:r w:rsidRPr="00224ABD">
        <w:rPr>
          <w:rStyle w:val="Emphasis"/>
        </w:rPr>
        <w:t>Bernie Bros</w:t>
      </w:r>
      <w:r w:rsidRPr="00224ABD">
        <w:rPr>
          <w:rStyle w:val="11111AAAAStyleUnderline"/>
        </w:rPr>
        <w:t>”</w:t>
      </w:r>
      <w:r w:rsidRPr="0018473B">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310E65F5" w14:textId="77777777" w:rsidR="008A5F3B" w:rsidRPr="004B5C22" w:rsidRDefault="008A5F3B" w:rsidP="008A5F3B">
      <w:pPr>
        <w:rPr>
          <w:sz w:val="12"/>
          <w:szCs w:val="18"/>
        </w:rPr>
      </w:pPr>
      <w:r w:rsidRPr="004B5C22">
        <w:rPr>
          <w:sz w:val="12"/>
          <w:szCs w:val="18"/>
        </w:rPr>
        <w:t>&lt;&lt;TABLE OMITTED&gt;&gt;</w:t>
      </w:r>
    </w:p>
    <w:p w14:paraId="106A2D17" w14:textId="77777777" w:rsidR="008A5F3B" w:rsidRPr="004B5C22" w:rsidRDefault="008A5F3B" w:rsidP="008A5F3B">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45090F7" w14:textId="77777777" w:rsidR="008A5F3B" w:rsidRPr="004B5C22" w:rsidRDefault="008A5F3B" w:rsidP="008A5F3B">
      <w:pPr>
        <w:rPr>
          <w:sz w:val="12"/>
          <w:szCs w:val="18"/>
        </w:rPr>
      </w:pPr>
      <w:r w:rsidRPr="004B5C22">
        <w:rPr>
          <w:sz w:val="12"/>
          <w:szCs w:val="18"/>
        </w:rPr>
        <w:t>&lt;&lt;TABLE OMITTED&gt;&gt;</w:t>
      </w:r>
    </w:p>
    <w:p w14:paraId="31D623C1" w14:textId="77777777" w:rsidR="008A5F3B" w:rsidRPr="004B5C22" w:rsidRDefault="008A5F3B" w:rsidP="008A5F3B">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F267CA6" w14:textId="77777777" w:rsidR="008A5F3B" w:rsidRPr="004B5C22" w:rsidRDefault="008A5F3B" w:rsidP="008A5F3B">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288EED5" w14:textId="77777777" w:rsidR="008A5F3B" w:rsidRPr="004B5C22" w:rsidRDefault="008A5F3B" w:rsidP="008A5F3B">
      <w:pPr>
        <w:rPr>
          <w:sz w:val="12"/>
          <w:szCs w:val="18"/>
        </w:rPr>
      </w:pPr>
      <w:r w:rsidRPr="004B5C22">
        <w:rPr>
          <w:sz w:val="12"/>
          <w:szCs w:val="18"/>
        </w:rPr>
        <w:t>&lt;&lt;FIGURE OMITTED&gt;&gt;</w:t>
      </w:r>
    </w:p>
    <w:p w14:paraId="5A3F250A" w14:textId="77777777" w:rsidR="008A5F3B" w:rsidRPr="004B5C22" w:rsidRDefault="008A5F3B" w:rsidP="008A5F3B">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37CCB4C" w14:textId="77777777" w:rsidR="008A5F3B" w:rsidRPr="004B5C22" w:rsidRDefault="008A5F3B" w:rsidP="008A5F3B">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5900B36" w14:textId="77777777" w:rsidR="008A5F3B" w:rsidRPr="004B5C22" w:rsidRDefault="008A5F3B" w:rsidP="008A5F3B">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20ADFF9" w14:textId="77777777" w:rsidR="008A5F3B" w:rsidRPr="004B5C22" w:rsidRDefault="008A5F3B" w:rsidP="008A5F3B">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63F26A1" w14:textId="77777777" w:rsidR="008A5F3B" w:rsidRPr="0018473B" w:rsidRDefault="008A5F3B" w:rsidP="008A5F3B">
      <w:r w:rsidRPr="0018473B">
        <w:t xml:space="preserve">We have shown that </w:t>
      </w:r>
      <w:r w:rsidRPr="00A61F16">
        <w:rPr>
          <w:rStyle w:val="Emphasis"/>
          <w:highlight w:val="yellow"/>
        </w:rPr>
        <w:t>10%</w:t>
      </w:r>
      <w:r w:rsidRPr="00540BC7">
        <w:rPr>
          <w:rStyle w:val="11111AAAAStyleUnderline"/>
        </w:rPr>
        <w:t xml:space="preserve"> of working-class 2020 Trump voters </w:t>
      </w:r>
      <w:r w:rsidRPr="00A61F16">
        <w:rPr>
          <w:rStyle w:val="11111AAAAStyleUnderline"/>
          <w:highlight w:val="yellow"/>
        </w:rPr>
        <w:t xml:space="preserve">hold views </w:t>
      </w:r>
      <w:r w:rsidRPr="00A61F16">
        <w:rPr>
          <w:rStyle w:val="Emphasis"/>
          <w:highlight w:val="yellow"/>
        </w:rPr>
        <w:t>consistent</w:t>
      </w:r>
      <w:r w:rsidRPr="00A61F16">
        <w:rPr>
          <w:rStyle w:val="11111AAAAStyleUnderline"/>
          <w:highlight w:val="yellow"/>
        </w:rPr>
        <w:t xml:space="preserve"> with</w:t>
      </w:r>
      <w:r w:rsidRPr="0018473B">
        <w:t xml:space="preserve"> support for </w:t>
      </w:r>
      <w:r w:rsidRPr="00540BC7">
        <w:rPr>
          <w:rStyle w:val="11111AAAAStyleUnderline"/>
        </w:rPr>
        <w:t xml:space="preserve">economic </w:t>
      </w:r>
      <w:r w:rsidRPr="00A61F16">
        <w:rPr>
          <w:rStyle w:val="Emphasis"/>
          <w:highlight w:val="yellow"/>
        </w:rPr>
        <w:t>progressivism</w:t>
      </w:r>
      <w:r w:rsidRPr="0018473B">
        <w:t xml:space="preserve">. If anything, </w:t>
      </w:r>
      <w:r w:rsidRPr="00A61F16">
        <w:rPr>
          <w:rStyle w:val="11111AAAAStyleUnderline"/>
          <w:highlight w:val="yellow"/>
        </w:rPr>
        <w:t>this</w:t>
      </w:r>
      <w:r w:rsidRPr="0018473B">
        <w:t xml:space="preserve"> estimate </w:t>
      </w:r>
      <w:r w:rsidRPr="00A61F16">
        <w:rPr>
          <w:rStyle w:val="11111AAAAStyleUnderline"/>
          <w:highlight w:val="yellow"/>
        </w:rPr>
        <w:t xml:space="preserve">is </w:t>
      </w:r>
      <w:r w:rsidRPr="00A61F16">
        <w:rPr>
          <w:rStyle w:val="Emphasis"/>
          <w:highlight w:val="yellow"/>
        </w:rPr>
        <w:t>conservative</w:t>
      </w:r>
      <w:r w:rsidRPr="00540BC7">
        <w:rPr>
          <w:rStyle w:val="11111AAAAStyleUnderline"/>
        </w:rPr>
        <w:t xml:space="preserve">, since it </w:t>
      </w:r>
      <w:r w:rsidRPr="00540BC7">
        <w:rPr>
          <w:rStyle w:val="Emphasis"/>
        </w:rPr>
        <w:t>excludes</w:t>
      </w:r>
      <w:r w:rsidRPr="00540BC7">
        <w:rPr>
          <w:rStyle w:val="11111AAAAStyleUnderline"/>
        </w:rPr>
        <w:t xml:space="preserve"> working-class Trump voters classified as socially conservative</w:t>
      </w:r>
      <w:r w:rsidRPr="0018473B">
        <w:t xml:space="preserve">, regardless of whether they favored progressive economic policies. Still, </w:t>
      </w:r>
      <w:r w:rsidRPr="00A61F16">
        <w:rPr>
          <w:rStyle w:val="11111AAAAStyleUnderline"/>
          <w:highlight w:val="yellow"/>
        </w:rPr>
        <w:t xml:space="preserve">10% is significant in </w:t>
      </w:r>
      <w:r w:rsidRPr="00A61F16">
        <w:rPr>
          <w:rStyle w:val="Emphasis"/>
          <w:highlight w:val="yellow"/>
        </w:rPr>
        <w:t>any</w:t>
      </w:r>
      <w:r w:rsidRPr="00A61F16">
        <w:rPr>
          <w:rStyle w:val="11111AAAAStyleUnderline"/>
          <w:highlight w:val="yellow"/>
        </w:rPr>
        <w:t xml:space="preserve"> competitive election</w:t>
      </w:r>
      <w:r w:rsidRPr="0018473B">
        <w:t xml:space="preserve">. With the working class comprising about 56% of 2020 Trump voters, this translates to at least 2.5% of voters nationwide that might be swayed to the Democrats’ side. </w:t>
      </w:r>
      <w:r w:rsidRPr="00540BC7">
        <w:rPr>
          <w:rStyle w:val="11111AAAAStyleUnderline"/>
        </w:rPr>
        <w:t>This</w:t>
      </w:r>
      <w:r w:rsidRPr="0018473B">
        <w:t xml:space="preserve"> figure </w:t>
      </w:r>
      <w:r w:rsidRPr="00540BC7">
        <w:rPr>
          <w:rStyle w:val="Emphasis"/>
        </w:rPr>
        <w:t>exceeds</w:t>
      </w:r>
      <w:r w:rsidRPr="00540BC7">
        <w:rPr>
          <w:rStyle w:val="11111AAAAStyleUnderline"/>
        </w:rPr>
        <w:t xml:space="preserve"> the </w:t>
      </w:r>
      <w:r w:rsidRPr="00540BC7">
        <w:rPr>
          <w:rStyle w:val="Emphasis"/>
        </w:rPr>
        <w:t>margin</w:t>
      </w:r>
      <w:r w:rsidRPr="00540BC7">
        <w:rPr>
          <w:rStyle w:val="11111AAAAStyleUnderline"/>
        </w:rPr>
        <w:t xml:space="preserve"> by which Harris lost both the</w:t>
      </w:r>
      <w:r w:rsidRPr="0018473B">
        <w:t xml:space="preserve"> national </w:t>
      </w:r>
      <w:r w:rsidRPr="00540BC7">
        <w:rPr>
          <w:rStyle w:val="Emphasis"/>
        </w:rPr>
        <w:t>popular vote</w:t>
      </w:r>
      <w:r w:rsidRPr="00540BC7">
        <w:rPr>
          <w:rStyle w:val="11111AAAAStyleUnderline"/>
        </w:rPr>
        <w:t xml:space="preserve"> as well as several </w:t>
      </w:r>
      <w:r w:rsidRPr="00540BC7">
        <w:rPr>
          <w:rStyle w:val="Emphasis"/>
        </w:rPr>
        <w:t>key swing states</w:t>
      </w:r>
      <w:r w:rsidRPr="0018473B">
        <w:t>.</w:t>
      </w:r>
    </w:p>
    <w:p w14:paraId="0FB9B9CB" w14:textId="77777777" w:rsidR="008A5F3B" w:rsidRPr="0018473B" w:rsidRDefault="008A5F3B" w:rsidP="008A5F3B">
      <w:r w:rsidRPr="0018473B">
        <w:t xml:space="preserve">And of course, </w:t>
      </w:r>
      <w:r w:rsidRPr="00540BC7">
        <w:rPr>
          <w:rStyle w:val="11111AAAAStyleUnderline"/>
        </w:rPr>
        <w:t xml:space="preserve">our analysis did not address the likely </w:t>
      </w:r>
      <w:r w:rsidRPr="00540BC7">
        <w:rPr>
          <w:rStyle w:val="Emphasis"/>
        </w:rPr>
        <w:t>even larger group</w:t>
      </w:r>
      <w:r w:rsidRPr="00540BC7">
        <w:rPr>
          <w:rStyle w:val="11111AAAAStyleUnderline"/>
        </w:rPr>
        <w:t xml:space="preserve"> of </w:t>
      </w:r>
      <w:r w:rsidRPr="00540BC7">
        <w:rPr>
          <w:rStyle w:val="Emphasis"/>
        </w:rPr>
        <w:t>low</w:t>
      </w:r>
      <w:r w:rsidRPr="00540BC7">
        <w:rPr>
          <w:rStyle w:val="11111AAAAStyleUnderline"/>
        </w:rPr>
        <w:t xml:space="preserve"> and </w:t>
      </w:r>
      <w:r w:rsidRPr="00540BC7">
        <w:rPr>
          <w:rStyle w:val="Emphasis"/>
        </w:rPr>
        <w:t>infrequent</w:t>
      </w:r>
      <w:r w:rsidRPr="00540BC7">
        <w:rPr>
          <w:rStyle w:val="11111AAAAStyleUnderline"/>
        </w:rPr>
        <w:t xml:space="preserve"> </w:t>
      </w:r>
      <w:r w:rsidRPr="00A61F16">
        <w:rPr>
          <w:rStyle w:val="11111AAAAStyleUnderline"/>
          <w:highlight w:val="yellow"/>
        </w:rPr>
        <w:t>independent and Dem</w:t>
      </w:r>
      <w:r w:rsidRPr="0018473B">
        <w:t xml:space="preserve">ocratic </w:t>
      </w:r>
      <w:r w:rsidRPr="00A61F16">
        <w:rPr>
          <w:rStyle w:val="11111AAAAStyleUnderline"/>
          <w:highlight w:val="yellow"/>
        </w:rPr>
        <w:t>voters</w:t>
      </w:r>
      <w:r w:rsidRPr="0018473B">
        <w:t xml:space="preserve"> — </w:t>
      </w:r>
      <w:r w:rsidRPr="00540BC7">
        <w:rPr>
          <w:rStyle w:val="Emphasis"/>
        </w:rPr>
        <w:t>overwhelmingly</w:t>
      </w:r>
      <w:r w:rsidRPr="00540BC7">
        <w:rPr>
          <w:rStyle w:val="11111AAAAStyleUnderline"/>
        </w:rPr>
        <w:t xml:space="preserve"> working-class</w:t>
      </w:r>
      <w:r w:rsidRPr="0018473B">
        <w:t xml:space="preserve">, supportive of key progressive economic policies, and less </w:t>
      </w:r>
      <w:r w:rsidRPr="007A52A4">
        <w:t>socially</w:t>
      </w:r>
      <w:r w:rsidRPr="0018473B">
        <w:t xml:space="preserve"> progressive than typical Democrats — </w:t>
      </w:r>
      <w:r w:rsidRPr="00540BC7">
        <w:rPr>
          <w:rStyle w:val="11111AAAAStyleUnderline"/>
        </w:rPr>
        <w:t xml:space="preserve">who </w:t>
      </w:r>
      <w:r w:rsidRPr="00A61F16">
        <w:rPr>
          <w:rStyle w:val="11111AAAAStyleUnderline"/>
          <w:highlight w:val="yellow"/>
        </w:rPr>
        <w:t>would</w:t>
      </w:r>
      <w:r w:rsidRPr="00540BC7">
        <w:rPr>
          <w:rStyle w:val="11111AAAAStyleUnderline"/>
        </w:rPr>
        <w:t xml:space="preserve"> also </w:t>
      </w:r>
      <w:r w:rsidRPr="00A61F16">
        <w:rPr>
          <w:rStyle w:val="11111AAAAStyleUnderline"/>
          <w:highlight w:val="yellow"/>
        </w:rPr>
        <w:t>find an economic populist</w:t>
      </w:r>
      <w:r w:rsidRPr="00540BC7">
        <w:rPr>
          <w:rStyle w:val="11111AAAAStyleUnderline"/>
        </w:rPr>
        <w:t xml:space="preserve"> policy </w:t>
      </w:r>
      <w:r w:rsidRPr="00A61F16">
        <w:rPr>
          <w:rStyle w:val="11111AAAAStyleUnderline"/>
          <w:highlight w:val="yellow"/>
        </w:rPr>
        <w:t xml:space="preserve">agenda </w:t>
      </w:r>
      <w:r w:rsidRPr="00A61F16">
        <w:rPr>
          <w:rStyle w:val="Emphasis"/>
          <w:highlight w:val="yellow"/>
        </w:rPr>
        <w:t>appealing</w:t>
      </w:r>
      <w:r w:rsidRPr="0018473B">
        <w:t>.</w:t>
      </w:r>
    </w:p>
    <w:p w14:paraId="63196946" w14:textId="77777777" w:rsidR="008A5F3B" w:rsidRPr="0018473B" w:rsidRDefault="008A5F3B" w:rsidP="008A5F3B">
      <w:r w:rsidRPr="0018473B">
        <w:t xml:space="preserve">The time is now for the Democratic Party to abandon business as usual. Our </w:t>
      </w:r>
      <w:r w:rsidRPr="00A61F16">
        <w:rPr>
          <w:rStyle w:val="11111AAAAStyleUnderline"/>
          <w:highlight w:val="yellow"/>
        </w:rPr>
        <w:t xml:space="preserve">results give a </w:t>
      </w:r>
      <w:r w:rsidRPr="00A61F16">
        <w:rPr>
          <w:rStyle w:val="Emphasis"/>
          <w:highlight w:val="yellow"/>
        </w:rPr>
        <w:t>clear path</w:t>
      </w:r>
      <w:r w:rsidRPr="00A61F16">
        <w:rPr>
          <w:rStyle w:val="11111AAAAStyleUnderline"/>
          <w:highlight w:val="yellow"/>
        </w:rPr>
        <w:t xml:space="preserve"> forward</w:t>
      </w:r>
      <w:r w:rsidRPr="0018473B">
        <w:t xml:space="preserve">: </w:t>
      </w:r>
      <w:r w:rsidRPr="00A61F16">
        <w:rPr>
          <w:rStyle w:val="11111AAAAStyleUnderline"/>
          <w:highlight w:val="yellow"/>
        </w:rPr>
        <w:t xml:space="preserve">running candidates with </w:t>
      </w:r>
      <w:r w:rsidRPr="00A61F16">
        <w:rPr>
          <w:rStyle w:val="Emphasis"/>
          <w:highlight w:val="yellow"/>
        </w:rPr>
        <w:t>economically progressive</w:t>
      </w:r>
      <w:r w:rsidRPr="00A61F16">
        <w:rPr>
          <w:rStyle w:val="11111AAAAStyleUnderline"/>
          <w:highlight w:val="yellow"/>
        </w:rPr>
        <w:t xml:space="preserve"> agendas</w:t>
      </w:r>
      <w:r w:rsidRPr="0018473B">
        <w:t xml:space="preserve"> can more than make up for Harris’s shortfall. To take back power from Trump, candidates like these must become the standard-bearers of the Democratic Party going forward as it strives </w:t>
      </w:r>
      <w:r w:rsidRPr="00A61F16">
        <w:rPr>
          <w:rStyle w:val="11111AAAAStyleUnderline"/>
          <w:highlight w:val="yellow"/>
        </w:rPr>
        <w:t xml:space="preserve">to </w:t>
      </w:r>
      <w:r w:rsidRPr="00A61F16">
        <w:rPr>
          <w:rStyle w:val="Emphasis"/>
          <w:highlight w:val="yellow"/>
        </w:rPr>
        <w:t>win</w:t>
      </w:r>
      <w:r w:rsidRPr="0018473B">
        <w:t xml:space="preserve"> back </w:t>
      </w:r>
      <w:r w:rsidRPr="00A61F16">
        <w:rPr>
          <w:rStyle w:val="Emphasis"/>
          <w:highlight w:val="yellow"/>
        </w:rPr>
        <w:t>Congress</w:t>
      </w:r>
      <w:r w:rsidRPr="00540BC7">
        <w:rPr>
          <w:rStyle w:val="11111AAAAStyleUnderline"/>
        </w:rPr>
        <w:t xml:space="preserve"> and the </w:t>
      </w:r>
      <w:r w:rsidRPr="00540BC7">
        <w:rPr>
          <w:rStyle w:val="Emphasis"/>
        </w:rPr>
        <w:t>White House</w:t>
      </w:r>
      <w:r w:rsidRPr="00540BC7">
        <w:rPr>
          <w:rStyle w:val="11111AAAAStyleUnderline"/>
        </w:rPr>
        <w:t xml:space="preserve"> </w:t>
      </w:r>
      <w:r w:rsidRPr="00A61F16">
        <w:rPr>
          <w:rStyle w:val="11111AAAAStyleUnderline"/>
          <w:highlight w:val="yellow"/>
        </w:rPr>
        <w:t>in</w:t>
      </w:r>
      <w:r w:rsidRPr="0018473B">
        <w:t xml:space="preserve"> 20</w:t>
      </w:r>
      <w:r w:rsidRPr="00A61F16">
        <w:rPr>
          <w:rStyle w:val="Emphasis"/>
          <w:highlight w:val="yellow"/>
        </w:rPr>
        <w:t>26</w:t>
      </w:r>
      <w:r w:rsidRPr="00540BC7">
        <w:rPr>
          <w:rStyle w:val="11111AAAAStyleUnderline"/>
        </w:rPr>
        <w:t xml:space="preserve"> and</w:t>
      </w:r>
      <w:r w:rsidRPr="0018473B">
        <w:t xml:space="preserve"> 20</w:t>
      </w:r>
      <w:r w:rsidRPr="00540BC7">
        <w:rPr>
          <w:rStyle w:val="Emphasis"/>
        </w:rPr>
        <w:t>28</w:t>
      </w:r>
      <w:r w:rsidRPr="0018473B">
        <w:t>.</w:t>
      </w:r>
    </w:p>
    <w:p w14:paraId="60E89C09" w14:textId="77777777" w:rsidR="008A5F3B" w:rsidRPr="0018473B" w:rsidRDefault="008A5F3B" w:rsidP="008A5F3B">
      <w:r w:rsidRPr="0018473B">
        <w:t>Conclusion</w:t>
      </w:r>
    </w:p>
    <w:p w14:paraId="56B6FDE7" w14:textId="77777777" w:rsidR="008A5F3B" w:rsidRPr="00072195" w:rsidRDefault="008A5F3B" w:rsidP="008A5F3B">
      <w:r w:rsidRPr="0018473B">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11111AAAAStyleUnderline"/>
        </w:rPr>
        <w:t xml:space="preserve">The </w:t>
      </w:r>
      <w:r w:rsidRPr="00395258">
        <w:rPr>
          <w:rStyle w:val="Emphasis"/>
        </w:rPr>
        <w:t>only</w:t>
      </w:r>
      <w:r w:rsidRPr="00395258">
        <w:rPr>
          <w:rStyle w:val="11111AAAAStyleUnderline"/>
        </w:rPr>
        <w:t xml:space="preserve"> realistic </w:t>
      </w:r>
      <w:r w:rsidRPr="00395258">
        <w:rPr>
          <w:rStyle w:val="Emphasis"/>
        </w:rPr>
        <w:t>hope</w:t>
      </w:r>
      <w:r w:rsidRPr="0018473B">
        <w:t xml:space="preserve"> the </w:t>
      </w:r>
      <w:r w:rsidRPr="00395258">
        <w:rPr>
          <w:rStyle w:val="Emphasis"/>
        </w:rPr>
        <w:t>Dem</w:t>
      </w:r>
      <w:r w:rsidRPr="0018473B">
        <w:t>ocrat</w:t>
      </w:r>
      <w:r w:rsidRPr="00395258">
        <w:rPr>
          <w:rStyle w:val="Emphasis"/>
        </w:rPr>
        <w:t>s</w:t>
      </w:r>
      <w:r w:rsidRPr="00395258">
        <w:rPr>
          <w:rStyle w:val="11111AAAAStyleUnderline"/>
        </w:rPr>
        <w:t xml:space="preserve"> have for building a</w:t>
      </w:r>
      <w:r w:rsidRPr="0018473B">
        <w:t xml:space="preserve"> political </w:t>
      </w:r>
      <w:r w:rsidRPr="00395258">
        <w:rPr>
          <w:rStyle w:val="11111AAAAStyleUnderline"/>
        </w:rPr>
        <w:t xml:space="preserve">base capable of </w:t>
      </w:r>
      <w:r w:rsidRPr="00395258">
        <w:rPr>
          <w:rStyle w:val="Emphasis"/>
        </w:rPr>
        <w:t>winning</w:t>
      </w:r>
      <w:r w:rsidRPr="0018473B">
        <w:t xml:space="preserve"> national </w:t>
      </w:r>
      <w:r w:rsidRPr="00395258">
        <w:rPr>
          <w:rStyle w:val="Emphasis"/>
        </w:rPr>
        <w:t>elections</w:t>
      </w:r>
      <w:r w:rsidRPr="00395258">
        <w:rPr>
          <w:rStyle w:val="11111AAAAStyleUnderline"/>
        </w:rPr>
        <w:t xml:space="preserve"> and taking consistent control of the</w:t>
      </w:r>
      <w:r w:rsidRPr="0018473B">
        <w:t xml:space="preserve"> US </w:t>
      </w:r>
      <w:r w:rsidRPr="00395258">
        <w:rPr>
          <w:rStyle w:val="Emphasis"/>
        </w:rPr>
        <w:t>Senate</w:t>
      </w:r>
      <w:r w:rsidRPr="00395258">
        <w:rPr>
          <w:rStyle w:val="11111AAAAStyleUnderline"/>
        </w:rPr>
        <w:t xml:space="preserve"> is to </w:t>
      </w:r>
      <w:r w:rsidRPr="00395258">
        <w:rPr>
          <w:rStyle w:val="Emphasis"/>
        </w:rPr>
        <w:t>win back</w:t>
      </w:r>
      <w:r w:rsidRPr="0018473B">
        <w:t xml:space="preserve"> a significant portion of </w:t>
      </w:r>
      <w:r w:rsidRPr="00395258">
        <w:rPr>
          <w:rStyle w:val="11111AAAAStyleUnderline"/>
        </w:rPr>
        <w:t>the working class</w:t>
      </w:r>
      <w:r w:rsidRPr="0018473B">
        <w:t xml:space="preserve">. Our analysis offers insights into how this might be achieved. Our findings suggest that </w:t>
      </w:r>
      <w:r w:rsidRPr="0018473B">
        <w:rPr>
          <w:rStyle w:val="11111AAAAStyleUnderline"/>
        </w:rPr>
        <w:t>the Dem</w:t>
      </w:r>
      <w:r w:rsidRPr="0018473B">
        <w:t xml:space="preserve">ocratic </w:t>
      </w:r>
      <w:r w:rsidRPr="00A61F16">
        <w:rPr>
          <w:rStyle w:val="11111AAAAStyleUnderline"/>
          <w:highlight w:val="yellow"/>
        </w:rPr>
        <w:t xml:space="preserve">Party would be </w:t>
      </w:r>
      <w:r w:rsidRPr="00A61F16">
        <w:rPr>
          <w:rStyle w:val="Emphasis"/>
          <w:highlight w:val="yellow"/>
        </w:rPr>
        <w:t>wise</w:t>
      </w:r>
      <w:r w:rsidRPr="00A61F16">
        <w:rPr>
          <w:rStyle w:val="11111AAAAStyleUnderline"/>
          <w:highlight w:val="yellow"/>
        </w:rPr>
        <w:t xml:space="preserve"> to capitalize on</w:t>
      </w:r>
      <w:r w:rsidRPr="0018473B">
        <w:rPr>
          <w:rStyle w:val="11111AAAAStyleUnderline"/>
        </w:rPr>
        <w:t xml:space="preserve"> the </w:t>
      </w:r>
      <w:r w:rsidRPr="00A61F16">
        <w:rPr>
          <w:rStyle w:val="11111AAAAStyleUnderline"/>
          <w:highlight w:val="yellow"/>
        </w:rPr>
        <w:t>working class’s</w:t>
      </w:r>
      <w:r w:rsidRPr="007153D7">
        <w:rPr>
          <w:rStyle w:val="11111AAAAStyleUnderline"/>
        </w:rPr>
        <w:t xml:space="preserve"> </w:t>
      </w:r>
      <w:r w:rsidRPr="007153D7">
        <w:rPr>
          <w:rStyle w:val="Emphasis"/>
        </w:rPr>
        <w:t xml:space="preserve">strong </w:t>
      </w:r>
      <w:r w:rsidRPr="00A61F16">
        <w:rPr>
          <w:rStyle w:val="Emphasis"/>
          <w:highlight w:val="yellow"/>
        </w:rPr>
        <w:t>preference</w:t>
      </w:r>
      <w:r w:rsidRPr="00A61F16">
        <w:rPr>
          <w:rStyle w:val="11111AAAAStyleUnderline"/>
          <w:highlight w:val="yellow"/>
        </w:rPr>
        <w:t xml:space="preserve"> for</w:t>
      </w:r>
      <w:r w:rsidRPr="0018473B">
        <w:rPr>
          <w:rStyle w:val="11111AAAAStyleUnderline"/>
        </w:rPr>
        <w:t xml:space="preserve"> policies that are economically </w:t>
      </w:r>
      <w:r w:rsidRPr="0018473B">
        <w:rPr>
          <w:rStyle w:val="Emphasis"/>
        </w:rPr>
        <w:t>egalitarian</w:t>
      </w:r>
      <w:r w:rsidRPr="0018473B">
        <w:t xml:space="preserve"> — </w:t>
      </w:r>
      <w:r w:rsidRPr="0018473B">
        <w:rPr>
          <w:rStyle w:val="Emphasis"/>
        </w:rPr>
        <w:t>particularly</w:t>
      </w:r>
      <w:r w:rsidRPr="0018473B">
        <w:rPr>
          <w:rStyle w:val="11111AAAAStyleUnderline"/>
        </w:rPr>
        <w:t xml:space="preserve"> predistributive policies that involve </w:t>
      </w:r>
      <w:r w:rsidRPr="0018473B">
        <w:rPr>
          <w:rStyle w:val="Emphasis"/>
        </w:rPr>
        <w:t xml:space="preserve">strengthening </w:t>
      </w:r>
      <w:r w:rsidRPr="00A61F16">
        <w:rPr>
          <w:rStyle w:val="Emphasis"/>
          <w:highlight w:val="yellow"/>
        </w:rPr>
        <w:t>worker rights</w:t>
      </w:r>
      <w:r w:rsidRPr="00A61F16">
        <w:rPr>
          <w:rStyle w:val="11111AAAAStyleUnderline"/>
          <w:highlight w:val="yellow"/>
        </w:rPr>
        <w:t xml:space="preserve"> and </w:t>
      </w:r>
      <w:r w:rsidRPr="00A61F16">
        <w:rPr>
          <w:rStyle w:val="Emphasis"/>
          <w:highlight w:val="yellow"/>
        </w:rPr>
        <w:t>leverage</w:t>
      </w:r>
      <w:r w:rsidRPr="0018473B">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453771B1" w14:textId="77777777" w:rsidR="008A5F3B" w:rsidRDefault="008A5F3B" w:rsidP="008A5F3B"/>
    <w:p w14:paraId="7B1166EB" w14:textId="77777777" w:rsidR="008A5F3B" w:rsidRPr="00AD16C7" w:rsidRDefault="008A5F3B" w:rsidP="008A5F3B">
      <w:pPr>
        <w:pStyle w:val="Heading4"/>
      </w:pPr>
      <w:r>
        <w:t>Those</w:t>
      </w:r>
      <w:r w:rsidRPr="00AD16C7">
        <w:t xml:space="preserve"> issues are a top priority. </w:t>
      </w:r>
    </w:p>
    <w:p w14:paraId="65A63A7B" w14:textId="77777777" w:rsidR="008A5F3B" w:rsidRDefault="008A5F3B" w:rsidP="008A5F3B">
      <w:r w:rsidRPr="00CC6AEC">
        <w:rPr>
          <w:rStyle w:val="Style13ptBold"/>
        </w:rPr>
        <w:t>Bolden 25</w:t>
      </w:r>
      <w:r>
        <w:t xml:space="preserve"> (Leslie Bolden; 08</w:t>
      </w:r>
      <w:r>
        <w:rPr>
          <w:rFonts w:ascii="Cambria Math" w:hAnsi="Cambria Math" w:cs="Cambria Math"/>
        </w:rPr>
        <w:t>‑</w:t>
      </w:r>
      <w:r>
        <w:t>13</w:t>
      </w:r>
      <w:r>
        <w:rPr>
          <w:rFonts w:ascii="Cambria Math" w:hAnsi="Cambria Math" w:cs="Cambria Math"/>
        </w:rPr>
        <w:t>‑</w:t>
      </w:r>
      <w:r>
        <w:t>2025; "Done With The Democrats: Working-Class Voters Feel Abandoned By The Party"; AOL (Originally Tampa Free Press); doα: 11</w:t>
      </w:r>
      <w:r>
        <w:rPr>
          <w:rFonts w:ascii="Cambria Math" w:hAnsi="Cambria Math" w:cs="Cambria Math"/>
        </w:rPr>
        <w:t>‑</w:t>
      </w:r>
      <w:r>
        <w:t>09</w:t>
      </w:r>
      <w:r>
        <w:rPr>
          <w:rFonts w:ascii="Cambria Math" w:hAnsi="Cambria Math" w:cs="Cambria Math"/>
        </w:rPr>
        <w:t>‑</w:t>
      </w:r>
      <w:r>
        <w:t xml:space="preserve">2025) </w:t>
      </w:r>
      <w:hyperlink r:id="rId33" w:history="1">
        <w:r w:rsidRPr="00607920">
          <w:rPr>
            <w:rStyle w:val="Hyperlink"/>
          </w:rPr>
          <w:t>https://www.aol.com/news/done-democrats-working-class-voters-223420894.html</w:t>
        </w:r>
      </w:hyperlink>
    </w:p>
    <w:p w14:paraId="351E7D4A" w14:textId="77777777" w:rsidR="008A5F3B" w:rsidRDefault="008A5F3B" w:rsidP="008A5F3B"/>
    <w:p w14:paraId="6DB95C58" w14:textId="77777777" w:rsidR="008A5F3B" w:rsidRPr="00AD16C7" w:rsidRDefault="008A5F3B" w:rsidP="008A5F3B">
      <w:r w:rsidRPr="00AD16C7">
        <w:t xml:space="preserve">In a deeply revealing report from the New York Times, </w:t>
      </w:r>
      <w:r w:rsidRPr="00C73757">
        <w:rPr>
          <w:rStyle w:val="11111AAAAStyleUnderline"/>
        </w:rPr>
        <w:t>a growing sentiment of disillusionment</w:t>
      </w:r>
      <w:r w:rsidRPr="00AD16C7">
        <w:t xml:space="preserve"> </w:t>
      </w:r>
      <w:r w:rsidRPr="00C73757">
        <w:rPr>
          <w:rStyle w:val="11111AAAAStyleUnderline"/>
        </w:rPr>
        <w:t>is emerging</w:t>
      </w:r>
      <w:r w:rsidRPr="00AD16C7">
        <w:t xml:space="preserve"> </w:t>
      </w:r>
      <w:r w:rsidRPr="00C73757">
        <w:rPr>
          <w:rStyle w:val="11111AAAAStyleUnderline"/>
        </w:rPr>
        <w:t>from</w:t>
      </w:r>
      <w:r w:rsidRPr="00AD16C7">
        <w:t xml:space="preserve"> a key demographic that once formed the bedrock of the Democratic Party: </w:t>
      </w:r>
      <w:r w:rsidRPr="00AD16C7">
        <w:rPr>
          <w:rStyle w:val="Emphasis"/>
          <w:highlight w:val="yellow"/>
        </w:rPr>
        <w:t>working-class</w:t>
      </w:r>
      <w:r w:rsidRPr="00C73757">
        <w:rPr>
          <w:rStyle w:val="11111AAAAStyleUnderline"/>
        </w:rPr>
        <w:t xml:space="preserve"> Americans</w:t>
      </w:r>
      <w:r w:rsidRPr="00AD16C7">
        <w:t xml:space="preserve">. </w:t>
      </w:r>
      <w:r w:rsidRPr="00C73757">
        <w:rPr>
          <w:rStyle w:val="11111AAAAStyleUnderline"/>
        </w:rPr>
        <w:t>Many</w:t>
      </w:r>
      <w:r w:rsidRPr="00AD16C7">
        <w:t xml:space="preserve"> of these </w:t>
      </w:r>
      <w:r w:rsidRPr="00AD16C7">
        <w:rPr>
          <w:rStyle w:val="Emphasis"/>
          <w:highlight w:val="yellow"/>
        </w:rPr>
        <w:t>voters</w:t>
      </w:r>
      <w:r w:rsidRPr="00AD16C7">
        <w:t xml:space="preserve">, </w:t>
      </w:r>
      <w:r w:rsidRPr="00C73757">
        <w:rPr>
          <w:rStyle w:val="11111AAAAStyleUnderline"/>
        </w:rPr>
        <w:t>who cast their</w:t>
      </w:r>
      <w:r w:rsidRPr="00AD16C7">
        <w:t xml:space="preserve"> ballots </w:t>
      </w:r>
      <w:r w:rsidRPr="00C73757">
        <w:rPr>
          <w:rStyle w:val="11111AAAAStyleUnderline"/>
        </w:rPr>
        <w:t>for</w:t>
      </w:r>
      <w:r w:rsidRPr="00AD16C7">
        <w:t xml:space="preserve"> former President Joe </w:t>
      </w:r>
      <w:r w:rsidRPr="00C73757">
        <w:rPr>
          <w:rStyle w:val="11111AAAAStyleUnderline"/>
        </w:rPr>
        <w:t>Biden</w:t>
      </w:r>
      <w:r w:rsidRPr="00AD16C7">
        <w:t xml:space="preserve"> in 2020, now </w:t>
      </w:r>
      <w:r w:rsidRPr="00C73757">
        <w:rPr>
          <w:rStyle w:val="11111AAAAStyleUnderline"/>
          <w:highlight w:val="yellow"/>
        </w:rPr>
        <w:t xml:space="preserve">say they </w:t>
      </w:r>
      <w:r w:rsidRPr="00AD16C7">
        <w:rPr>
          <w:rStyle w:val="Emphasis"/>
          <w:highlight w:val="yellow"/>
        </w:rPr>
        <w:t>feel left behind</w:t>
      </w:r>
      <w:r w:rsidRPr="00AD16C7">
        <w:t xml:space="preserve"> and are skeptical the party can ever regain their trust.</w:t>
      </w:r>
    </w:p>
    <w:p w14:paraId="7B187B59" w14:textId="77777777" w:rsidR="008A5F3B" w:rsidRPr="00AD16C7" w:rsidRDefault="008A5F3B" w:rsidP="008A5F3B">
      <w:r w:rsidRPr="00AD16C7">
        <w:t xml:space="preserve">The report </w:t>
      </w:r>
      <w:r w:rsidRPr="00C73757">
        <w:rPr>
          <w:rStyle w:val="11111AAAAStyleUnderline"/>
        </w:rPr>
        <w:t>highlights a significant shift</w:t>
      </w:r>
      <w:r w:rsidRPr="00AD16C7">
        <w:t>, with several interviewees expressing regret over their 2020 vote and explaining their pivot to supporting President Donald Trump in 2024. Desmond Smith, a Black man who backed Biden, told the NYT, “I think I’m done with the Democrats.”</w:t>
      </w:r>
    </w:p>
    <w:p w14:paraId="75410E5F" w14:textId="77777777" w:rsidR="008A5F3B" w:rsidRPr="00AD16C7" w:rsidRDefault="008A5F3B" w:rsidP="008A5F3B">
      <w:r w:rsidRPr="00AD16C7">
        <w:t xml:space="preserve">He articulated a </w:t>
      </w:r>
      <w:r w:rsidRPr="00C73757">
        <w:rPr>
          <w:rStyle w:val="11111AAAAStyleUnderline"/>
        </w:rPr>
        <w:t>common frustration</w:t>
      </w:r>
      <w:r w:rsidRPr="00AD16C7">
        <w:t xml:space="preserve">, stating that </w:t>
      </w:r>
      <w:r w:rsidRPr="00C73757">
        <w:rPr>
          <w:rStyle w:val="11111AAAAStyleUnderline"/>
          <w:highlight w:val="yellow"/>
        </w:rPr>
        <w:t>to win</w:t>
      </w:r>
      <w:r w:rsidRPr="00C73757">
        <w:rPr>
          <w:rStyle w:val="11111AAAAStyleUnderline"/>
        </w:rPr>
        <w:t xml:space="preserve"> him back</w:t>
      </w:r>
      <w:r w:rsidRPr="00AD16C7">
        <w:t xml:space="preserve">, Democrats </w:t>
      </w:r>
      <w:r w:rsidRPr="00AD16C7">
        <w:rPr>
          <w:rStyle w:val="Emphasis"/>
          <w:highlight w:val="yellow"/>
        </w:rPr>
        <w:t>must “fight for Americans</w:t>
      </w:r>
      <w:r w:rsidRPr="00AD16C7">
        <w:t xml:space="preserve"> instead of fighting for everybody else.”</w:t>
      </w:r>
    </w:p>
    <w:p w14:paraId="5BD15B41" w14:textId="77777777" w:rsidR="008A5F3B" w:rsidRPr="00AD16C7" w:rsidRDefault="008A5F3B" w:rsidP="008A5F3B">
      <w:r w:rsidRPr="00AD16C7">
        <w:t xml:space="preserve">This sentiment was echoed by others who feel the </w:t>
      </w:r>
      <w:r w:rsidRPr="00C73757">
        <w:rPr>
          <w:rStyle w:val="11111AAAAStyleUnderline"/>
        </w:rPr>
        <w:t>party has lost touch with</w:t>
      </w:r>
      <w:r w:rsidRPr="00AD16C7">
        <w:t xml:space="preserve"> their </w:t>
      </w:r>
      <w:r w:rsidRPr="00C73757">
        <w:rPr>
          <w:rStyle w:val="11111AAAAStyleUnderline"/>
        </w:rPr>
        <w:t>daily struggles</w:t>
      </w:r>
      <w:r w:rsidRPr="00AD16C7">
        <w:t>. Kendall Wood, a truck driver from Virginia, explained his switch from Biden to Trump, noting that Democrats "seemed like they were more concerned with [DEI] and LGBTQ issues and really just things that didn’t pertain to me or concern me at all.” He added, "</w:t>
      </w:r>
      <w:r w:rsidRPr="00C73757">
        <w:rPr>
          <w:rStyle w:val="11111AAAAStyleUnderline"/>
        </w:rPr>
        <w:t xml:space="preserve">They weren’t concerned with, really, </w:t>
      </w:r>
      <w:r w:rsidRPr="00C73757">
        <w:rPr>
          <w:rStyle w:val="11111AAAAStyleUnderline"/>
          <w:highlight w:val="yellow"/>
        </w:rPr>
        <w:t>kitchen-table issues</w:t>
      </w:r>
      <w:r w:rsidRPr="00AD16C7">
        <w:t>.”</w:t>
      </w:r>
    </w:p>
    <w:p w14:paraId="09A6B97D" w14:textId="77777777" w:rsidR="008A5F3B" w:rsidRPr="00AD16C7" w:rsidRDefault="008A5F3B" w:rsidP="008A5F3B">
      <w:r w:rsidRPr="00AD16C7">
        <w:t xml:space="preserve">Maya Garcia, a restaurant server from California who voted for Biden in 2020 but sat out the 2024 election, expressed a similar financial anxiety. She told the NYT that while </w:t>
      </w:r>
      <w:r w:rsidRPr="00C73757">
        <w:rPr>
          <w:rStyle w:val="11111AAAAStyleUnderline"/>
        </w:rPr>
        <w:t>Democrats</w:t>
      </w:r>
      <w:r w:rsidRPr="00AD16C7">
        <w:t xml:space="preserve"> "talk a lot about us emotionally," they </w:t>
      </w:r>
      <w:r w:rsidRPr="00C73757">
        <w:rPr>
          <w:rStyle w:val="11111AAAAStyleUnderline"/>
        </w:rPr>
        <w:t xml:space="preserve">fail to </w:t>
      </w:r>
      <w:r w:rsidRPr="00AD16C7">
        <w:rPr>
          <w:rStyle w:val="Emphasis"/>
          <w:highlight w:val="yellow"/>
        </w:rPr>
        <w:t xml:space="preserve">provide a clear </w:t>
      </w:r>
      <w:r w:rsidRPr="0016716D">
        <w:rPr>
          <w:rStyle w:val="Emphasis"/>
          <w:highlight w:val="yellow"/>
        </w:rPr>
        <w:t>plan for</w:t>
      </w:r>
      <w:r w:rsidRPr="00C73757">
        <w:rPr>
          <w:rStyle w:val="11111AAAAStyleUnderline"/>
          <w:highlight w:val="yellow"/>
        </w:rPr>
        <w:t xml:space="preserve"> economic </w:t>
      </w:r>
      <w:r w:rsidRPr="00AD16C7">
        <w:rPr>
          <w:rStyle w:val="Emphasis"/>
          <w:highlight w:val="yellow"/>
        </w:rPr>
        <w:t>stability</w:t>
      </w:r>
      <w:r w:rsidRPr="00AD16C7">
        <w:t>. "</w:t>
      </w:r>
      <w:r w:rsidRPr="00C73757">
        <w:rPr>
          <w:rStyle w:val="11111AAAAStyleUnderline"/>
          <w:highlight w:val="yellow"/>
        </w:rPr>
        <w:t>What are we going to do financially</w:t>
      </w:r>
      <w:r w:rsidRPr="00AD16C7">
        <w:t>?" she asked, adding, “I understand that you want, you know, equal rights and things like that. But I feel like we need to talk more about the economics.”</w:t>
      </w:r>
    </w:p>
    <w:p w14:paraId="5C26A0F6" w14:textId="77777777" w:rsidR="008A5F3B" w:rsidRPr="00AD16C7" w:rsidRDefault="008A5F3B" w:rsidP="008A5F3B">
      <w:r w:rsidRPr="00AD16C7">
        <w:t xml:space="preserve">The NYT report also touches on the complex political landscape for </w:t>
      </w:r>
      <w:r w:rsidRPr="00AD16C7">
        <w:rPr>
          <w:rStyle w:val="Emphasis"/>
          <w:highlight w:val="yellow"/>
        </w:rPr>
        <w:t>those who supported Trump</w:t>
      </w:r>
      <w:r w:rsidRPr="00C73757">
        <w:rPr>
          <w:rStyle w:val="11111AAAAStyleUnderline"/>
          <w:highlight w:val="yellow"/>
        </w:rPr>
        <w:t>'s</w:t>
      </w:r>
      <w:r w:rsidRPr="00AD16C7">
        <w:t xml:space="preserve"> "</w:t>
      </w:r>
      <w:r w:rsidRPr="00C73757">
        <w:rPr>
          <w:rStyle w:val="11111AAAAStyleUnderline"/>
          <w:highlight w:val="yellow"/>
        </w:rPr>
        <w:t>America First</w:t>
      </w:r>
      <w:r w:rsidRPr="00AD16C7">
        <w:t xml:space="preserve">" </w:t>
      </w:r>
      <w:r w:rsidRPr="00C73757">
        <w:rPr>
          <w:rStyle w:val="11111AAAAStyleUnderline"/>
          <w:highlight w:val="yellow"/>
        </w:rPr>
        <w:t>platform</w:t>
      </w:r>
      <w:r w:rsidRPr="00AD16C7">
        <w:t xml:space="preserve">. Kyle Bielski of Arizona, who connected with this message in 2024, admitted he </w:t>
      </w:r>
      <w:r w:rsidRPr="00AD16C7">
        <w:rPr>
          <w:rStyle w:val="Emphasis"/>
          <w:highlight w:val="yellow"/>
        </w:rPr>
        <w:t>feels the president is not fully delivering</w:t>
      </w:r>
      <w:r w:rsidRPr="00AD16C7">
        <w:t xml:space="preserve"> </w:t>
      </w:r>
      <w:r w:rsidRPr="00C73757">
        <w:rPr>
          <w:rStyle w:val="11111AAAAStyleUnderline"/>
          <w:highlight w:val="yellow"/>
        </w:rPr>
        <w:t>on</w:t>
      </w:r>
      <w:r w:rsidRPr="00C73757">
        <w:rPr>
          <w:rStyle w:val="11111AAAAStyleUnderline"/>
        </w:rPr>
        <w:t xml:space="preserve"> those </w:t>
      </w:r>
      <w:r w:rsidRPr="00C73757">
        <w:rPr>
          <w:rStyle w:val="11111AAAAStyleUnderline"/>
          <w:highlight w:val="yellow"/>
        </w:rPr>
        <w:t>promises</w:t>
      </w:r>
      <w:r w:rsidRPr="00C73757">
        <w:rPr>
          <w:rStyle w:val="11111AAAAStyleUnderline"/>
        </w:rPr>
        <w:t>.</w:t>
      </w:r>
      <w:r w:rsidRPr="00AD16C7">
        <w:t xml:space="preserve"> “</w:t>
      </w:r>
      <w:r w:rsidRPr="00C73757">
        <w:rPr>
          <w:rStyle w:val="11111AAAAStyleUnderline"/>
          <w:highlight w:val="yellow"/>
        </w:rPr>
        <w:t>We’re</w:t>
      </w:r>
      <w:r w:rsidRPr="00C73757">
        <w:rPr>
          <w:rStyle w:val="11111AAAAStyleUnderline"/>
        </w:rPr>
        <w:t xml:space="preserve"> getting into more stuff abroad</w:t>
      </w:r>
      <w:r w:rsidRPr="00AD16C7">
        <w:t xml:space="preserve"> and </w:t>
      </w:r>
      <w:r w:rsidRPr="00AD16C7">
        <w:rPr>
          <w:rStyle w:val="Emphasis"/>
          <w:highlight w:val="yellow"/>
        </w:rPr>
        <w:t>not</w:t>
      </w:r>
      <w:r w:rsidRPr="00C73757">
        <w:rPr>
          <w:rStyle w:val="11111AAAAStyleUnderline"/>
        </w:rPr>
        <w:t xml:space="preserve"> really </w:t>
      </w:r>
      <w:r w:rsidRPr="00AD16C7">
        <w:rPr>
          <w:rStyle w:val="Emphasis"/>
          <w:highlight w:val="yellow"/>
        </w:rPr>
        <w:t>focusing on economics</w:t>
      </w:r>
      <w:r w:rsidRPr="00AD16C7">
        <w:rPr>
          <w:rStyle w:val="Emphasis"/>
        </w:rPr>
        <w:t xml:space="preserve"> here</w:t>
      </w:r>
      <w:r w:rsidRPr="00AD16C7">
        <w:t xml:space="preserve">,” he said, </w:t>
      </w:r>
      <w:r w:rsidRPr="00C73757">
        <w:rPr>
          <w:rStyle w:val="11111AAAAStyleUnderline"/>
        </w:rPr>
        <w:t>questioning if the president is</w:t>
      </w:r>
      <w:r w:rsidRPr="00AD16C7">
        <w:t xml:space="preserve"> "</w:t>
      </w:r>
      <w:r w:rsidRPr="00C73757">
        <w:rPr>
          <w:rStyle w:val="11111AAAAStyleUnderline"/>
        </w:rPr>
        <w:t>holding true to anything that he’s promised</w:t>
      </w:r>
      <w:r w:rsidRPr="00AD16C7">
        <w:t>."</w:t>
      </w:r>
    </w:p>
    <w:p w14:paraId="50F9F22E" w14:textId="77777777" w:rsidR="008A5F3B" w:rsidRPr="00AD16C7" w:rsidRDefault="008A5F3B" w:rsidP="008A5F3B">
      <w:r w:rsidRPr="00AD16C7">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1FCCAF5F" w14:textId="77777777" w:rsidR="008A5F3B" w:rsidRPr="00AD16C7" w:rsidRDefault="008A5F3B" w:rsidP="008A5F3B">
      <w:r w:rsidRPr="00AD16C7">
        <w:t xml:space="preserve">The stakes are high for Democrats as they look toward the upcoming midterms and the 2028 presidential election. As DNC Chairman Ken Martin stated earlier this year, </w:t>
      </w:r>
      <w:r w:rsidRPr="00C73757">
        <w:rPr>
          <w:rStyle w:val="11111AAAAStyleUnderline"/>
        </w:rPr>
        <w:t>many Americans now view the GOP as the "party of the working class</w:t>
      </w:r>
      <w:r w:rsidRPr="00AD16C7">
        <w:t xml:space="preserve">," </w:t>
      </w:r>
      <w:r w:rsidRPr="00C73757">
        <w:rPr>
          <w:rStyle w:val="11111AAAAStyleUnderline"/>
        </w:rPr>
        <w:t>while the</w:t>
      </w:r>
      <w:r w:rsidRPr="00AD16C7">
        <w:t xml:space="preserve"> </w:t>
      </w:r>
      <w:r w:rsidRPr="00C73757">
        <w:rPr>
          <w:rStyle w:val="11111AAAAStyleUnderline"/>
        </w:rPr>
        <w:t>Democrats</w:t>
      </w:r>
      <w:r w:rsidRPr="00AD16C7">
        <w:t xml:space="preserve"> </w:t>
      </w:r>
      <w:r w:rsidRPr="00C73757">
        <w:rPr>
          <w:rStyle w:val="11111AAAAStyleUnderline"/>
        </w:rPr>
        <w:t>are</w:t>
      </w:r>
      <w:r w:rsidRPr="00AD16C7">
        <w:t xml:space="preserve"> seen as </w:t>
      </w:r>
      <w:r w:rsidRPr="00C73757">
        <w:rPr>
          <w:rStyle w:val="11111AAAAStyleUnderline"/>
        </w:rPr>
        <w:t>the</w:t>
      </w:r>
      <w:r w:rsidRPr="00AD16C7">
        <w:t xml:space="preserve"> "</w:t>
      </w:r>
      <w:r w:rsidRPr="00C73757">
        <w:rPr>
          <w:rStyle w:val="11111AAAAStyleUnderline"/>
        </w:rPr>
        <w:t>party of the elites</w:t>
      </w:r>
      <w:r w:rsidRPr="00AD16C7">
        <w:t xml:space="preserve">." The NYT report suggests </w:t>
      </w:r>
      <w:r w:rsidRPr="00C73757">
        <w:rPr>
          <w:rStyle w:val="11111AAAAStyleUnderline"/>
        </w:rPr>
        <w:t>this perception is</w:t>
      </w:r>
      <w:r w:rsidRPr="00AD16C7">
        <w:t xml:space="preserve"> not only </w:t>
      </w:r>
      <w:r w:rsidRPr="00C73757">
        <w:rPr>
          <w:rStyle w:val="11111AAAAStyleUnderline"/>
        </w:rPr>
        <w:t>real</w:t>
      </w:r>
      <w:r w:rsidRPr="00AD16C7">
        <w:t xml:space="preserve"> but is a deeply rooted problem that could </w:t>
      </w:r>
      <w:r w:rsidRPr="00C73757">
        <w:rPr>
          <w:rStyle w:val="11111AAAAStyleUnderline"/>
        </w:rPr>
        <w:t>define the political battles of the next decade</w:t>
      </w:r>
      <w:r w:rsidRPr="00AD16C7">
        <w:t>. Sources</w:t>
      </w:r>
    </w:p>
    <w:p w14:paraId="0A708F21" w14:textId="77777777" w:rsidR="008A5F3B" w:rsidRDefault="008A5F3B" w:rsidP="008A5F3B"/>
    <w:p w14:paraId="1B2FA0A2" w14:textId="77777777" w:rsidR="008A5F3B" w:rsidRPr="00E90FC2" w:rsidRDefault="008A5F3B" w:rsidP="008A5F3B">
      <w:pPr>
        <w:pStyle w:val="Heading4"/>
      </w:pPr>
      <w:r>
        <w:t xml:space="preserve">Both parties are mid on these issues, but the plan </w:t>
      </w:r>
      <w:r>
        <w:rPr>
          <w:u w:val="single"/>
        </w:rPr>
        <w:t>tips Republicans over</w:t>
      </w:r>
      <w:r>
        <w:t xml:space="preserve">. </w:t>
      </w:r>
    </w:p>
    <w:p w14:paraId="0D3230CF" w14:textId="77777777" w:rsidR="008A5F3B" w:rsidRDefault="008A5F3B" w:rsidP="008A5F3B">
      <w:r w:rsidRPr="00CC6AEC">
        <w:rPr>
          <w:rStyle w:val="Style13ptBold"/>
        </w:rPr>
        <w:t>Revell 25</w:t>
      </w:r>
      <w:r>
        <w:t xml:space="preserve"> (Eric Revell, Reporter covering politics and economics for Fox Business; 10</w:t>
      </w:r>
      <w:r>
        <w:rPr>
          <w:rFonts w:ascii="Cambria Math" w:hAnsi="Cambria Math" w:cs="Cambria Math"/>
        </w:rPr>
        <w:t>‑</w:t>
      </w:r>
      <w:r>
        <w:t>08</w:t>
      </w:r>
      <w:r>
        <w:rPr>
          <w:rFonts w:ascii="Cambria Math" w:hAnsi="Cambria Math" w:cs="Cambria Math"/>
        </w:rPr>
        <w:t>‑</w:t>
      </w:r>
      <w:r>
        <w:t>2025; "Teamsters president notes ‘positive change’ in growing Republican union support in Senate testimony"; Fox Business; doα: 11</w:t>
      </w:r>
      <w:r>
        <w:rPr>
          <w:rFonts w:ascii="Cambria Math" w:hAnsi="Cambria Math" w:cs="Cambria Math"/>
        </w:rPr>
        <w:t>‑</w:t>
      </w:r>
      <w:r>
        <w:t>13</w:t>
      </w:r>
      <w:r>
        <w:rPr>
          <w:rFonts w:ascii="Cambria Math" w:hAnsi="Cambria Math" w:cs="Cambria Math"/>
        </w:rPr>
        <w:t>‑</w:t>
      </w:r>
      <w:r>
        <w:t>2025)</w:t>
      </w:r>
    </w:p>
    <w:p w14:paraId="59873363" w14:textId="77777777" w:rsidR="008A5F3B" w:rsidRDefault="008A5F3B" w:rsidP="008A5F3B">
      <w:hyperlink r:id="rId34" w:history="1">
        <w:r w:rsidRPr="00ED761B">
          <w:rPr>
            <w:rStyle w:val="Hyperlink"/>
          </w:rPr>
          <w:t>https://www.foxbusiness.com/politics/teamsters-president-notes-positive-change-growing-republican-union-support-senate-testimony</w:t>
        </w:r>
      </w:hyperlink>
    </w:p>
    <w:p w14:paraId="32CB5407" w14:textId="77777777" w:rsidR="008A5F3B" w:rsidRDefault="008A5F3B" w:rsidP="008A5F3B"/>
    <w:p w14:paraId="3D635C12" w14:textId="77777777" w:rsidR="008A5F3B" w:rsidRPr="00C73757" w:rsidRDefault="008A5F3B" w:rsidP="008A5F3B">
      <w:pPr>
        <w:rPr>
          <w:rStyle w:val="11111AAAAStyleUnderline"/>
        </w:rPr>
      </w:pPr>
      <w:r w:rsidRPr="00AD16C7">
        <w:rPr>
          <w:rStyle w:val="Emphasis"/>
          <w:highlight w:val="yellow"/>
        </w:rPr>
        <w:t>Teamsters</w:t>
      </w:r>
      <w:r w:rsidRPr="00C73757">
        <w:rPr>
          <w:rStyle w:val="11111AAAAStyleUnderline"/>
        </w:rPr>
        <w:t xml:space="preserve"> union </w:t>
      </w:r>
      <w:r w:rsidRPr="00AD16C7">
        <w:rPr>
          <w:rStyle w:val="Emphasis"/>
          <w:highlight w:val="yellow"/>
        </w:rPr>
        <w:t>president</w:t>
      </w:r>
      <w:r w:rsidRPr="00AD16C7">
        <w:t xml:space="preserve"> Sean O'Brien </w:t>
      </w:r>
      <w:r w:rsidRPr="00AD16C7">
        <w:rPr>
          <w:rStyle w:val="Emphasis"/>
          <w:highlight w:val="yellow"/>
        </w:rPr>
        <w:t>testified</w:t>
      </w:r>
      <w:r w:rsidRPr="00C73757">
        <w:rPr>
          <w:rStyle w:val="11111AAAAStyleUnderline"/>
        </w:rPr>
        <w:t xml:space="preserve"> before a Senate committee on Wednesday </w:t>
      </w:r>
      <w:r w:rsidRPr="00C73757">
        <w:rPr>
          <w:rStyle w:val="11111AAAAStyleUnderline"/>
          <w:highlight w:val="yellow"/>
        </w:rPr>
        <w:t xml:space="preserve">and expressed </w:t>
      </w:r>
      <w:r w:rsidRPr="00AD16C7">
        <w:rPr>
          <w:rStyle w:val="Emphasis"/>
          <w:highlight w:val="yellow"/>
        </w:rPr>
        <w:t>appreciation</w:t>
      </w:r>
      <w:r w:rsidRPr="00C73757">
        <w:rPr>
          <w:rStyle w:val="11111AAAAStyleUnderline"/>
          <w:highlight w:val="yellow"/>
        </w:rPr>
        <w:t xml:space="preserve"> for Republican</w:t>
      </w:r>
      <w:r w:rsidRPr="00C73757">
        <w:rPr>
          <w:rStyle w:val="11111AAAAStyleUnderline"/>
        </w:rPr>
        <w:t xml:space="preserve"> lawmaker</w:t>
      </w:r>
      <w:r w:rsidRPr="00C73757">
        <w:rPr>
          <w:rStyle w:val="11111AAAAStyleUnderline"/>
          <w:highlight w:val="yellow"/>
        </w:rPr>
        <w:t>s</w:t>
      </w:r>
      <w:r w:rsidRPr="00C73757">
        <w:rPr>
          <w:rStyle w:val="11111AAAAStyleUnderline"/>
        </w:rPr>
        <w:t xml:space="preserve">' </w:t>
      </w:r>
      <w:r w:rsidRPr="00AD16C7">
        <w:rPr>
          <w:rStyle w:val="Emphasis"/>
          <w:highlight w:val="yellow"/>
        </w:rPr>
        <w:t>efforts</w:t>
      </w:r>
      <w:r w:rsidRPr="00C73757">
        <w:rPr>
          <w:rStyle w:val="11111AAAAStyleUnderline"/>
          <w:highlight w:val="yellow"/>
        </w:rPr>
        <w:t xml:space="preserve"> to reach out to</w:t>
      </w:r>
      <w:r w:rsidRPr="00C73757">
        <w:rPr>
          <w:rStyle w:val="11111AAAAStyleUnderline"/>
        </w:rPr>
        <w:t xml:space="preserve"> </w:t>
      </w:r>
      <w:r w:rsidRPr="00AD16C7">
        <w:rPr>
          <w:rStyle w:val="Emphasis"/>
        </w:rPr>
        <w:t xml:space="preserve">labor </w:t>
      </w:r>
      <w:r w:rsidRPr="00AD16C7">
        <w:rPr>
          <w:rStyle w:val="Emphasis"/>
          <w:highlight w:val="yellow"/>
        </w:rPr>
        <w:t>unions</w:t>
      </w:r>
      <w:r w:rsidRPr="00C73757">
        <w:rPr>
          <w:rStyle w:val="11111AAAAStyleUnderline"/>
          <w:highlight w:val="yellow"/>
        </w:rPr>
        <w:t xml:space="preserve"> and work with them on </w:t>
      </w:r>
      <w:r w:rsidRPr="00AD16C7">
        <w:rPr>
          <w:rStyle w:val="Emphasis"/>
          <w:highlight w:val="yellow"/>
        </w:rPr>
        <w:t>legislation</w:t>
      </w:r>
      <w:r w:rsidRPr="00C73757">
        <w:rPr>
          <w:rStyle w:val="11111AAAAStyleUnderline"/>
        </w:rPr>
        <w:t>.</w:t>
      </w:r>
    </w:p>
    <w:p w14:paraId="27CFFBFA" w14:textId="77777777" w:rsidR="008A5F3B" w:rsidRPr="00AD16C7" w:rsidRDefault="008A5F3B" w:rsidP="008A5F3B">
      <w:r w:rsidRPr="00AD16C7">
        <w:t>O'Brien testified before the Senate Health, Education, Labor and Pensions (HELP) Committee at the invitation of Chairman Bill Cassidy, R-La., to discuss proposals for reforming labor laws.</w:t>
      </w:r>
    </w:p>
    <w:p w14:paraId="71026CB3" w14:textId="77777777" w:rsidR="008A5F3B" w:rsidRPr="00AD16C7" w:rsidRDefault="008A5F3B" w:rsidP="008A5F3B">
      <w:r w:rsidRPr="00AD16C7">
        <w:t>"I'm encouraged that I've been invited here as a guest of the Republican majority, that is a positive change," O'Brien said.</w:t>
      </w:r>
    </w:p>
    <w:p w14:paraId="051108CA" w14:textId="77777777" w:rsidR="008A5F3B" w:rsidRPr="00AD16C7" w:rsidRDefault="008A5F3B" w:rsidP="008A5F3B">
      <w:r w:rsidRPr="00AD16C7">
        <w:t xml:space="preserve">"For as long as I have been a Teamster, </w:t>
      </w:r>
      <w:r w:rsidRPr="00C73757">
        <w:rPr>
          <w:rStyle w:val="11111AAAAStyleUnderline"/>
          <w:highlight w:val="yellow"/>
        </w:rPr>
        <w:t>neither party</w:t>
      </w:r>
      <w:r w:rsidRPr="00C73757">
        <w:rPr>
          <w:rStyle w:val="11111AAAAStyleUnderline"/>
        </w:rPr>
        <w:t xml:space="preserve"> has </w:t>
      </w:r>
      <w:r w:rsidRPr="00AD16C7">
        <w:rPr>
          <w:rStyle w:val="Emphasis"/>
          <w:highlight w:val="yellow"/>
        </w:rPr>
        <w:t>spearheaded</w:t>
      </w:r>
      <w:r w:rsidRPr="00C73757">
        <w:rPr>
          <w:rStyle w:val="11111AAAAStyleUnderline"/>
        </w:rPr>
        <w:t xml:space="preserve"> an effort to reach </w:t>
      </w:r>
      <w:r w:rsidRPr="00AD16C7">
        <w:rPr>
          <w:rStyle w:val="Emphasis"/>
        </w:rPr>
        <w:t>bipartisan</w:t>
      </w:r>
      <w:r w:rsidRPr="00C73757">
        <w:rPr>
          <w:rStyle w:val="11111AAAAStyleUnderline"/>
        </w:rPr>
        <w:t xml:space="preserve"> agreement on </w:t>
      </w:r>
      <w:r w:rsidRPr="00AD16C7">
        <w:rPr>
          <w:rStyle w:val="Emphasis"/>
          <w:highlight w:val="yellow"/>
        </w:rPr>
        <w:t xml:space="preserve">labor </w:t>
      </w:r>
      <w:r w:rsidRPr="00C42379">
        <w:rPr>
          <w:rStyle w:val="Emphasis"/>
          <w:highlight w:val="yellow"/>
        </w:rPr>
        <w:t>reform</w:t>
      </w:r>
      <w:r w:rsidRPr="00AD16C7">
        <w:t xml:space="preserve">," he explained. "The </w:t>
      </w:r>
      <w:r w:rsidRPr="00C73757">
        <w:rPr>
          <w:rStyle w:val="11111AAAAStyleUnderline"/>
          <w:highlight w:val="yellow"/>
        </w:rPr>
        <w:t>Dem</w:t>
      </w:r>
      <w:r w:rsidRPr="00C73757">
        <w:rPr>
          <w:rStyle w:val="11111AAAAStyleUnderline"/>
        </w:rPr>
        <w:t>ocrat</w:t>
      </w:r>
      <w:r w:rsidRPr="00C73757">
        <w:rPr>
          <w:rStyle w:val="11111AAAAStyleUnderline"/>
          <w:highlight w:val="yellow"/>
        </w:rPr>
        <w:t>s</w:t>
      </w:r>
      <w:r w:rsidRPr="00C73757">
        <w:rPr>
          <w:rStyle w:val="11111AAAAStyleUnderline"/>
        </w:rPr>
        <w:t xml:space="preserve"> have </w:t>
      </w:r>
      <w:r w:rsidRPr="00C73757">
        <w:rPr>
          <w:rStyle w:val="11111AAAAStyleUnderline"/>
          <w:highlight w:val="yellow"/>
        </w:rPr>
        <w:t xml:space="preserve">played political </w:t>
      </w:r>
      <w:r w:rsidRPr="00AD16C7">
        <w:rPr>
          <w:rStyle w:val="Emphasis"/>
          <w:highlight w:val="yellow"/>
        </w:rPr>
        <w:t>football</w:t>
      </w:r>
      <w:r w:rsidRPr="00C73757">
        <w:rPr>
          <w:rStyle w:val="11111AAAAStyleUnderline"/>
          <w:highlight w:val="yellow"/>
        </w:rPr>
        <w:t xml:space="preserve"> with</w:t>
      </w:r>
      <w:r w:rsidRPr="00C73757">
        <w:rPr>
          <w:rStyle w:val="11111AAAAStyleUnderline"/>
        </w:rPr>
        <w:t xml:space="preserve"> massive labor reform </w:t>
      </w:r>
      <w:r w:rsidRPr="00AD16C7">
        <w:rPr>
          <w:rStyle w:val="Emphasis"/>
          <w:highlight w:val="yellow"/>
        </w:rPr>
        <w:t>bills</w:t>
      </w:r>
      <w:r w:rsidRPr="00C73757">
        <w:rPr>
          <w:rStyle w:val="11111AAAAStyleUnderline"/>
          <w:highlight w:val="yellow"/>
        </w:rPr>
        <w:t>. Republicans</w:t>
      </w:r>
      <w:r w:rsidRPr="00C73757">
        <w:rPr>
          <w:rStyle w:val="11111AAAAStyleUnderline"/>
        </w:rPr>
        <w:t xml:space="preserve"> have largely </w:t>
      </w:r>
      <w:r w:rsidRPr="00C73757">
        <w:rPr>
          <w:rStyle w:val="11111AAAAStyleUnderline"/>
          <w:highlight w:val="yellow"/>
        </w:rPr>
        <w:t xml:space="preserve">reintroduced </w:t>
      </w:r>
      <w:r w:rsidRPr="00AD16C7">
        <w:rPr>
          <w:rStyle w:val="Emphasis"/>
          <w:highlight w:val="yellow"/>
        </w:rPr>
        <w:t>business</w:t>
      </w:r>
      <w:r w:rsidRPr="00C73757">
        <w:rPr>
          <w:rStyle w:val="11111AAAAStyleUnderline"/>
          <w:highlight w:val="yellow"/>
        </w:rPr>
        <w:t xml:space="preserve"> friendly bills</w:t>
      </w:r>
      <w:r w:rsidRPr="00C73757">
        <w:rPr>
          <w:rStyle w:val="11111AAAAStyleUnderline"/>
        </w:rPr>
        <w:t xml:space="preserve"> that make it harder to form a </w:t>
      </w:r>
      <w:r w:rsidRPr="00AD16C7">
        <w:rPr>
          <w:rStyle w:val="Emphasis"/>
        </w:rPr>
        <w:t>union</w:t>
      </w:r>
      <w:r w:rsidRPr="00AD16C7">
        <w:t xml:space="preserve">." </w:t>
      </w:r>
    </w:p>
    <w:p w14:paraId="798AE74D" w14:textId="77777777" w:rsidR="008A5F3B" w:rsidRPr="00AD16C7" w:rsidRDefault="008A5F3B" w:rsidP="008A5F3B">
      <w:r w:rsidRPr="00AD16C7">
        <w:t>[IMAGE OMITTED]</w:t>
      </w:r>
    </w:p>
    <w:p w14:paraId="60D85E78" w14:textId="77777777" w:rsidR="008A5F3B" w:rsidRPr="00AD16C7" w:rsidRDefault="008A5F3B" w:rsidP="008A5F3B">
      <w:r w:rsidRPr="00AD16C7">
        <w:t>"I don't like to waste time. I was elected to get things done for rank and file Teamsters, to further solutions and not dwell on problems or the past. Everyone in this room was similarly elected to produce for your own constituents," he added.</w:t>
      </w:r>
    </w:p>
    <w:p w14:paraId="67AD1834" w14:textId="77777777" w:rsidR="008A5F3B" w:rsidRPr="00AD16C7" w:rsidRDefault="008A5F3B" w:rsidP="008A5F3B">
      <w:r w:rsidRPr="00AD16C7">
        <w:t>O'Brien said that this is the third time he's testified before the Senate HELP committee and that neither Democratic nor GOP leaders of the panel were successful in advancing solutions to what he called "our nation's weak, unenforceable labor laws."</w:t>
      </w:r>
    </w:p>
    <w:p w14:paraId="76867155" w14:textId="77777777" w:rsidR="008A5F3B" w:rsidRPr="00AD16C7" w:rsidRDefault="008A5F3B" w:rsidP="008A5F3B">
      <w:r w:rsidRPr="00AD16C7">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1EB6C00B" w14:textId="77777777" w:rsidR="008A5F3B" w:rsidRPr="00AD16C7" w:rsidRDefault="008A5F3B" w:rsidP="008A5F3B">
      <w:r w:rsidRPr="00AD16C7">
        <w:t>[IMAGE OMITTED]</w:t>
      </w:r>
    </w:p>
    <w:p w14:paraId="63F22AB4" w14:textId="77777777" w:rsidR="008A5F3B" w:rsidRPr="00C73757" w:rsidRDefault="008A5F3B" w:rsidP="008A5F3B">
      <w:pPr>
        <w:rPr>
          <w:rStyle w:val="11111AAAAStyleUnderline"/>
        </w:rPr>
      </w:pPr>
      <w:r w:rsidRPr="00AD16C7">
        <w:t xml:space="preserve">O'Brien said </w:t>
      </w:r>
      <w:r w:rsidRPr="00C73757">
        <w:rPr>
          <w:rStyle w:val="11111AAAAStyleUnderline"/>
          <w:highlight w:val="yellow"/>
        </w:rPr>
        <w:t xml:space="preserve">there is "a </w:t>
      </w:r>
      <w:r w:rsidRPr="00AD16C7">
        <w:rPr>
          <w:rStyle w:val="Emphasis"/>
          <w:highlight w:val="yellow"/>
        </w:rPr>
        <w:t>realignment</w:t>
      </w:r>
      <w:r w:rsidRPr="00C73757">
        <w:rPr>
          <w:rStyle w:val="11111AAAAStyleUnderline"/>
          <w:highlight w:val="yellow"/>
        </w:rPr>
        <w:t xml:space="preserve"> around </w:t>
      </w:r>
      <w:r w:rsidRPr="00AD16C7">
        <w:rPr>
          <w:rStyle w:val="Emphasis"/>
          <w:highlight w:val="yellow"/>
        </w:rPr>
        <w:t>labor</w:t>
      </w:r>
      <w:r w:rsidRPr="00C73757">
        <w:rPr>
          <w:rStyle w:val="11111AAAAStyleUnderline"/>
        </w:rPr>
        <w:t xml:space="preserve"> taking place with</w:t>
      </w:r>
      <w:r w:rsidRPr="00C73757">
        <w:rPr>
          <w:rStyle w:val="11111AAAAStyleUnderline"/>
          <w:highlight w:val="yellow"/>
        </w:rPr>
        <w:t xml:space="preserve">in the </w:t>
      </w:r>
      <w:r w:rsidRPr="00AD16C7">
        <w:rPr>
          <w:rStyle w:val="Emphasis"/>
          <w:highlight w:val="yellow"/>
        </w:rPr>
        <w:t>Republican Party</w:t>
      </w:r>
      <w:r w:rsidRPr="00C73757">
        <w:rPr>
          <w:rStyle w:val="11111AAAAStyleUnderline"/>
        </w:rPr>
        <w:t xml:space="preserve">. The </w:t>
      </w:r>
      <w:r w:rsidRPr="00AD16C7">
        <w:rPr>
          <w:rStyle w:val="Emphasis"/>
          <w:highlight w:val="yellow"/>
        </w:rPr>
        <w:t>Teamsters</w:t>
      </w:r>
      <w:r w:rsidRPr="00C73757">
        <w:rPr>
          <w:rStyle w:val="11111AAAAStyleUnderline"/>
        </w:rPr>
        <w:t xml:space="preserve"> union </w:t>
      </w:r>
      <w:r w:rsidRPr="00C73757">
        <w:rPr>
          <w:rStyle w:val="11111AAAAStyleUnderline"/>
          <w:highlight w:val="yellow"/>
        </w:rPr>
        <w:t>wants to encourage that by offering</w:t>
      </w:r>
      <w:r w:rsidRPr="00C73757">
        <w:rPr>
          <w:rStyle w:val="11111AAAAStyleUnderline"/>
        </w:rPr>
        <w:t xml:space="preserve"> multiple </w:t>
      </w:r>
      <w:r w:rsidRPr="00AD16C7">
        <w:rPr>
          <w:rStyle w:val="Emphasis"/>
          <w:highlight w:val="yellow"/>
        </w:rPr>
        <w:t>paths</w:t>
      </w:r>
      <w:r w:rsidRPr="00C73757">
        <w:rPr>
          <w:rStyle w:val="11111AAAAStyleUnderline"/>
          <w:highlight w:val="yellow"/>
        </w:rPr>
        <w:t xml:space="preserve"> to </w:t>
      </w:r>
      <w:r w:rsidRPr="00AD16C7">
        <w:rPr>
          <w:rStyle w:val="Emphasis"/>
          <w:highlight w:val="yellow"/>
        </w:rPr>
        <w:t>support</w:t>
      </w:r>
      <w:r w:rsidRPr="00C73757">
        <w:rPr>
          <w:rStyle w:val="11111AAAAStyleUnderline"/>
        </w:rPr>
        <w:t xml:space="preserve"> our </w:t>
      </w:r>
      <w:r w:rsidRPr="00AD16C7">
        <w:rPr>
          <w:rStyle w:val="Emphasis"/>
          <w:highlight w:val="yellow"/>
        </w:rPr>
        <w:t>members</w:t>
      </w:r>
      <w:r w:rsidRPr="00C73757">
        <w:rPr>
          <w:rStyle w:val="11111AAAAStyleUnderline"/>
        </w:rPr>
        <w:t>, not a single legislative litmus test."</w:t>
      </w:r>
    </w:p>
    <w:p w14:paraId="5C5D2AE2" w14:textId="77777777" w:rsidR="008A5F3B" w:rsidRDefault="008A5F3B" w:rsidP="008A5F3B"/>
    <w:p w14:paraId="7D4304BA" w14:textId="77777777" w:rsidR="008A5F3B" w:rsidRDefault="008A5F3B" w:rsidP="008A5F3B">
      <w:pPr>
        <w:pStyle w:val="Heading4"/>
      </w:pPr>
      <w:r>
        <w:t xml:space="preserve">That matters because </w:t>
      </w:r>
      <w:r>
        <w:rPr>
          <w:u w:val="single"/>
        </w:rPr>
        <w:t>even healthcare</w:t>
      </w:r>
      <w:r>
        <w:t xml:space="preserve"> is tied to perceptions based off </w:t>
      </w:r>
      <w:r>
        <w:rPr>
          <w:u w:val="single"/>
        </w:rPr>
        <w:t>costs</w:t>
      </w:r>
      <w:r>
        <w:t>—that’s their…</w:t>
      </w:r>
    </w:p>
    <w:p w14:paraId="0F19519A" w14:textId="77777777" w:rsidR="008A5F3B" w:rsidRDefault="008A5F3B" w:rsidP="008A5F3B">
      <w:r w:rsidRPr="00C24E4B">
        <w:rPr>
          <w:rStyle w:val="Style13ptBold"/>
        </w:rPr>
        <w:t>Jashinsky ’12-28</w:t>
      </w:r>
      <w:r>
        <w:t xml:space="preserve"> [Emily; December 28; B.A. in Political Science from George Washington University; UnHerd, “Trump cannot shield Republicans from midterm losses,” </w:t>
      </w:r>
      <w:r w:rsidRPr="00C24E4B">
        <w:t>https://unherd.com/newsroom/trump-cannot-shield-republicans-from-midterm-losses/</w:t>
      </w:r>
      <w:r>
        <w:t>]</w:t>
      </w:r>
    </w:p>
    <w:p w14:paraId="595C4880" w14:textId="77777777" w:rsidR="008A5F3B" w:rsidRPr="00DC667F" w:rsidRDefault="008A5F3B" w:rsidP="008A5F3B">
      <w:pPr>
        <w:rPr>
          <w:rStyle w:val="Style13ptBold"/>
        </w:rPr>
      </w:pPr>
      <w:r>
        <w:rPr>
          <w:rStyle w:val="Style13ptBold"/>
        </w:rPr>
        <w:t>&lt;&lt;&lt;UMN Yellow&gt;&gt;&gt;</w:t>
      </w:r>
    </w:p>
    <w:p w14:paraId="4456423F" w14:textId="77777777" w:rsidR="008A5F3B" w:rsidRPr="00C24E4B" w:rsidRDefault="008A5F3B" w:rsidP="008A5F3B"/>
    <w:p w14:paraId="3C384C5E" w14:textId="77777777" w:rsidR="008A5F3B" w:rsidRPr="00C24E4B" w:rsidRDefault="008A5F3B" w:rsidP="008A5F3B">
      <w:r w:rsidRPr="00C24E4B">
        <w:t xml:space="preserve">During Donald </w:t>
      </w:r>
      <w:r w:rsidRPr="00BA1CFA">
        <w:rPr>
          <w:rStyle w:val="11111AAAAStyleUnderline"/>
          <w:highlight w:val="cyan"/>
        </w:rPr>
        <w:t xml:space="preserve">Trump’s </w:t>
      </w:r>
      <w:r w:rsidRPr="00BA1CFA">
        <w:rPr>
          <w:rStyle w:val="Emphasis"/>
          <w:highlight w:val="cyan"/>
        </w:rPr>
        <w:t>first term</w:t>
      </w:r>
      <w:r w:rsidRPr="00C24E4B">
        <w:t xml:space="preserve">, Democrats cleaned up in the midterm elections. “This </w:t>
      </w:r>
      <w:r w:rsidRPr="00F44763">
        <w:rPr>
          <w:rStyle w:val="11111AAAAStyleUnderline"/>
        </w:rPr>
        <w:t xml:space="preserve">wasn’t just a </w:t>
      </w:r>
      <w:r w:rsidRPr="00BA1CFA">
        <w:rPr>
          <w:rStyle w:val="Emphasis"/>
          <w:highlight w:val="cyan"/>
        </w:rPr>
        <w:t>blue</w:t>
      </w:r>
      <w:r w:rsidRPr="00F44763">
        <w:rPr>
          <w:rStyle w:val="11111AAAAStyleUnderline"/>
        </w:rPr>
        <w:t xml:space="preserve"> wave</w:t>
      </w:r>
      <w:r w:rsidRPr="00C24E4B">
        <w:t xml:space="preserve"> in the House. </w:t>
      </w:r>
      <w:r w:rsidRPr="00F44763">
        <w:rPr>
          <w:rStyle w:val="11111AAAAStyleUnderline"/>
        </w:rPr>
        <w:t xml:space="preserve">It was a </w:t>
      </w:r>
      <w:r w:rsidRPr="00BA1CFA">
        <w:rPr>
          <w:rStyle w:val="Emphasis"/>
          <w:highlight w:val="cyan"/>
        </w:rPr>
        <w:t>tsunami</w:t>
      </w:r>
      <w:r w:rsidRPr="00C24E4B">
        <w:t xml:space="preserve">,” wrote CNN data analyst Harry Enten in 2018. Now, similar </w:t>
      </w:r>
      <w:r w:rsidRPr="00F44763">
        <w:rPr>
          <w:rStyle w:val="Emphasis"/>
        </w:rPr>
        <w:t>structural conditions</w:t>
      </w:r>
      <w:r w:rsidRPr="00F44763">
        <w:rPr>
          <w:rStyle w:val="11111AAAAStyleUnderline"/>
        </w:rPr>
        <w:t xml:space="preserve"> mean that Trump’s </w:t>
      </w:r>
      <w:r w:rsidRPr="00F44763">
        <w:rPr>
          <w:rStyle w:val="Emphasis"/>
        </w:rPr>
        <w:t>best-case</w:t>
      </w:r>
      <w:r w:rsidRPr="00F44763">
        <w:rPr>
          <w:rStyle w:val="11111AAAAStyleUnderline"/>
        </w:rPr>
        <w:t xml:space="preserve"> scenario for 2026 might be </w:t>
      </w:r>
      <w:r w:rsidRPr="00F44763">
        <w:rPr>
          <w:rStyle w:val="Emphasis"/>
        </w:rPr>
        <w:t>stopping</w:t>
      </w:r>
      <w:r w:rsidRPr="00F44763">
        <w:rPr>
          <w:rStyle w:val="11111AAAAStyleUnderline"/>
        </w:rPr>
        <w:t xml:space="preserve"> a blue wave from becoming a </w:t>
      </w:r>
      <w:r w:rsidRPr="00F44763">
        <w:rPr>
          <w:rStyle w:val="Emphasis"/>
        </w:rPr>
        <w:t>tsunami</w:t>
      </w:r>
      <w:r w:rsidRPr="00C24E4B">
        <w:t>.</w:t>
      </w:r>
    </w:p>
    <w:p w14:paraId="56D6980D" w14:textId="77777777" w:rsidR="008A5F3B" w:rsidRPr="00C24E4B" w:rsidRDefault="008A5F3B" w:rsidP="008A5F3B">
      <w:r w:rsidRPr="00F44763">
        <w:rPr>
          <w:rStyle w:val="Emphasis"/>
        </w:rPr>
        <w:t>Midterm</w:t>
      </w:r>
      <w:r w:rsidRPr="00F44763">
        <w:rPr>
          <w:rStyle w:val="11111AAAAStyleUnderline"/>
        </w:rPr>
        <w:t xml:space="preserve"> elections are a </w:t>
      </w:r>
      <w:r w:rsidRPr="00F44763">
        <w:rPr>
          <w:rStyle w:val="Emphasis"/>
        </w:rPr>
        <w:t>puzzle</w:t>
      </w:r>
      <w:r w:rsidRPr="00F44763">
        <w:rPr>
          <w:rStyle w:val="11111AAAAStyleUnderline"/>
        </w:rPr>
        <w:t xml:space="preserve"> for </w:t>
      </w:r>
      <w:r w:rsidRPr="00F44763">
        <w:rPr>
          <w:rStyle w:val="Emphasis"/>
        </w:rPr>
        <w:t>Republicans</w:t>
      </w:r>
      <w:r w:rsidRPr="00F44763">
        <w:rPr>
          <w:rStyle w:val="11111AAAAStyleUnderline"/>
        </w:rPr>
        <w:t xml:space="preserve"> in the Trump era</w:t>
      </w:r>
      <w:r w:rsidRPr="00C24E4B">
        <w:t xml:space="preserve">. </w:t>
      </w:r>
      <w:r w:rsidRPr="00F44763">
        <w:rPr>
          <w:rStyle w:val="11111AAAAStyleUnderline"/>
        </w:rPr>
        <w:t xml:space="preserve">The </w:t>
      </w:r>
      <w:r w:rsidRPr="00BA1CFA">
        <w:rPr>
          <w:rStyle w:val="Emphasis"/>
          <w:highlight w:val="cyan"/>
        </w:rPr>
        <w:t>voters</w:t>
      </w:r>
      <w:r w:rsidRPr="00BA1CFA">
        <w:rPr>
          <w:rStyle w:val="11111AAAAStyleUnderline"/>
          <w:highlight w:val="cyan"/>
        </w:rPr>
        <w:t xml:space="preserve"> who turn out</w:t>
      </w:r>
      <w:r w:rsidRPr="00F44763">
        <w:rPr>
          <w:rStyle w:val="11111AAAAStyleUnderline"/>
        </w:rPr>
        <w:t xml:space="preserve"> tend to be </w:t>
      </w:r>
      <w:r w:rsidRPr="00BA1CFA">
        <w:rPr>
          <w:rStyle w:val="Emphasis"/>
          <w:highlight w:val="cyan"/>
        </w:rPr>
        <w:t>more affluent</w:t>
      </w:r>
      <w:r w:rsidRPr="00F44763">
        <w:rPr>
          <w:rStyle w:val="11111AAAAStyleUnderline"/>
        </w:rPr>
        <w:t xml:space="preserve"> — and therefore </w:t>
      </w:r>
      <w:r w:rsidRPr="00BA1CFA">
        <w:rPr>
          <w:rStyle w:val="Emphasis"/>
          <w:highlight w:val="cyan"/>
        </w:rPr>
        <w:t>less inclined</w:t>
      </w:r>
      <w:r w:rsidRPr="00BA1CFA">
        <w:rPr>
          <w:rStyle w:val="11111AAAAStyleUnderline"/>
          <w:highlight w:val="cyan"/>
        </w:rPr>
        <w:t xml:space="preserve"> to back </w:t>
      </w:r>
      <w:r w:rsidRPr="00BA1CFA">
        <w:rPr>
          <w:rStyle w:val="Emphasis"/>
          <w:highlight w:val="cyan"/>
        </w:rPr>
        <w:t>Trump</w:t>
      </w:r>
      <w:r w:rsidRPr="00C24E4B">
        <w:t xml:space="preserve">. In presidential election years, the </w:t>
      </w:r>
      <w:r w:rsidRPr="00F44763">
        <w:rPr>
          <w:rStyle w:val="11111AAAAStyleUnderline"/>
        </w:rPr>
        <w:t xml:space="preserve">Republicans </w:t>
      </w:r>
      <w:r w:rsidRPr="00F44763">
        <w:rPr>
          <w:rStyle w:val="Emphasis"/>
        </w:rPr>
        <w:t>lean</w:t>
      </w:r>
      <w:r w:rsidRPr="00F44763">
        <w:rPr>
          <w:rStyle w:val="11111AAAAStyleUnderline"/>
        </w:rPr>
        <w:t xml:space="preserve"> on Trump’s </w:t>
      </w:r>
      <w:r w:rsidRPr="00F44763">
        <w:rPr>
          <w:rStyle w:val="Emphasis"/>
        </w:rPr>
        <w:t>coalition</w:t>
      </w:r>
      <w:r w:rsidRPr="00C24E4B">
        <w:t xml:space="preserve"> to carry them over the line, </w:t>
      </w:r>
      <w:r w:rsidRPr="00F44763">
        <w:rPr>
          <w:rStyle w:val="11111AAAAStyleUnderline"/>
        </w:rPr>
        <w:t xml:space="preserve">drawing </w:t>
      </w:r>
      <w:r w:rsidRPr="00F44763">
        <w:rPr>
          <w:rStyle w:val="Emphasis"/>
        </w:rPr>
        <w:t>crucial support</w:t>
      </w:r>
      <w:r w:rsidRPr="00F44763">
        <w:rPr>
          <w:rStyle w:val="11111AAAAStyleUnderline"/>
        </w:rPr>
        <w:t xml:space="preserve"> from </w:t>
      </w:r>
      <w:r w:rsidRPr="00F44763">
        <w:rPr>
          <w:rStyle w:val="Emphasis"/>
        </w:rPr>
        <w:t>lower-propensity</w:t>
      </w:r>
      <w:r w:rsidRPr="00F44763">
        <w:rPr>
          <w:rStyle w:val="11111AAAAStyleUnderline"/>
        </w:rPr>
        <w:t xml:space="preserve"> voters</w:t>
      </w:r>
      <w:r w:rsidRPr="00C24E4B">
        <w:t>, less affluent constituencies, and minority groups whose backing of Trump often does not extend to other Republicans or generate enthusiasm in midterm elections.</w:t>
      </w:r>
    </w:p>
    <w:p w14:paraId="019405C4" w14:textId="77777777" w:rsidR="008A5F3B" w:rsidRDefault="008A5F3B" w:rsidP="008A5F3B">
      <w:r w:rsidRPr="00F44763">
        <w:rPr>
          <w:rStyle w:val="11111AAAAStyleUnderline"/>
        </w:rPr>
        <w:t xml:space="preserve">In </w:t>
      </w:r>
      <w:r w:rsidRPr="00947187">
        <w:rPr>
          <w:rStyle w:val="11111AAAAStyleUnderline"/>
          <w:highlight w:val="yellow"/>
        </w:rPr>
        <w:t xml:space="preserve">a </w:t>
      </w:r>
      <w:r w:rsidRPr="00947187">
        <w:rPr>
          <w:rStyle w:val="Emphasis"/>
          <w:highlight w:val="yellow"/>
        </w:rPr>
        <w:t>shaky econ</w:t>
      </w:r>
      <w:r w:rsidRPr="00947187">
        <w:rPr>
          <w:rStyle w:val="11111AAAAStyleUnderline"/>
          <w:highlight w:val="yellow"/>
        </w:rPr>
        <w:t xml:space="preserve">omy, motivating a </w:t>
      </w:r>
      <w:r w:rsidRPr="00947187">
        <w:rPr>
          <w:rStyle w:val="Emphasis"/>
          <w:highlight w:val="yellow"/>
        </w:rPr>
        <w:t>less affluent</w:t>
      </w:r>
      <w:r w:rsidRPr="00947187">
        <w:rPr>
          <w:rStyle w:val="11111AAAAStyleUnderline"/>
          <w:highlight w:val="yellow"/>
        </w:rPr>
        <w:t xml:space="preserve"> coalition with total </w:t>
      </w:r>
      <w:r w:rsidRPr="00947187">
        <w:rPr>
          <w:rStyle w:val="Emphasis"/>
          <w:highlight w:val="yellow"/>
        </w:rPr>
        <w:t>GOP control</w:t>
      </w:r>
      <w:r w:rsidRPr="00F44763">
        <w:rPr>
          <w:rStyle w:val="11111AAAAStyleUnderline"/>
        </w:rPr>
        <w:t xml:space="preserve"> of the government </w:t>
      </w:r>
      <w:r w:rsidRPr="00947187">
        <w:rPr>
          <w:rStyle w:val="11111AAAAStyleUnderline"/>
          <w:highlight w:val="yellow"/>
        </w:rPr>
        <w:t>will</w:t>
      </w:r>
      <w:r w:rsidRPr="00F44763">
        <w:rPr>
          <w:rStyle w:val="11111AAAAStyleUnderline"/>
        </w:rPr>
        <w:t xml:space="preserve"> obviously </w:t>
      </w:r>
      <w:r w:rsidRPr="00947187">
        <w:rPr>
          <w:rStyle w:val="11111AAAAStyleUnderline"/>
          <w:highlight w:val="yellow"/>
        </w:rPr>
        <w:t xml:space="preserve">be </w:t>
      </w:r>
      <w:r w:rsidRPr="00947187">
        <w:rPr>
          <w:rStyle w:val="Emphasis"/>
          <w:highlight w:val="yellow"/>
        </w:rPr>
        <w:t>difficult</w:t>
      </w:r>
      <w:r w:rsidRPr="00F44763">
        <w:rPr>
          <w:rStyle w:val="11111AAAAStyleUnderline"/>
        </w:rPr>
        <w:t xml:space="preserve"> too. As in 2018, </w:t>
      </w:r>
      <w:r w:rsidRPr="00BA1CFA">
        <w:rPr>
          <w:rStyle w:val="Emphasis"/>
          <w:highlight w:val="cyan"/>
        </w:rPr>
        <w:t>Democrats</w:t>
      </w:r>
      <w:r w:rsidRPr="00BA1CFA">
        <w:rPr>
          <w:rStyle w:val="11111AAAAStyleUnderline"/>
          <w:highlight w:val="cyan"/>
        </w:rPr>
        <w:t xml:space="preserve"> are</w:t>
      </w:r>
      <w:r w:rsidRPr="00F44763">
        <w:rPr>
          <w:rStyle w:val="11111AAAAStyleUnderline"/>
        </w:rPr>
        <w:t xml:space="preserve"> already </w:t>
      </w:r>
      <w:r w:rsidRPr="00BA1CFA">
        <w:rPr>
          <w:rStyle w:val="Emphasis"/>
          <w:highlight w:val="cyan"/>
        </w:rPr>
        <w:t>squeezing</w:t>
      </w:r>
      <w:r w:rsidRPr="00F44763">
        <w:rPr>
          <w:rStyle w:val="11111AAAAStyleUnderline"/>
        </w:rPr>
        <w:t xml:space="preserve"> every bit of </w:t>
      </w:r>
      <w:r w:rsidRPr="00F44763">
        <w:rPr>
          <w:rStyle w:val="Emphasis"/>
        </w:rPr>
        <w:t>juice</w:t>
      </w:r>
      <w:r w:rsidRPr="00F44763">
        <w:rPr>
          <w:rStyle w:val="11111AAAAStyleUnderline"/>
        </w:rPr>
        <w:t xml:space="preserve"> out of Republicans’ glaring </w:t>
      </w:r>
      <w:r w:rsidRPr="00BA1CFA">
        <w:rPr>
          <w:rStyle w:val="Emphasis"/>
          <w:highlight w:val="cyan"/>
        </w:rPr>
        <w:t>healthcare blind spot</w:t>
      </w:r>
      <w:r w:rsidRPr="00C24E4B">
        <w:t xml:space="preserve">. The party has been fighting for an extension of Obamacare subsidies which are set to expire at the end of the year, </w:t>
      </w:r>
      <w:r w:rsidRPr="00947187">
        <w:rPr>
          <w:rStyle w:val="11111AAAAStyleUnderline"/>
          <w:highlight w:val="yellow"/>
        </w:rPr>
        <w:t>leading to a significant spike in</w:t>
      </w:r>
      <w:r w:rsidRPr="00947187">
        <w:rPr>
          <w:rStyle w:val="11111AAAAStyleUnderline"/>
        </w:rPr>
        <w:t xml:space="preserve"> </w:t>
      </w:r>
      <w:r w:rsidRPr="00C24E4B">
        <w:t xml:space="preserve">insurance </w:t>
      </w:r>
      <w:r w:rsidRPr="00947187">
        <w:rPr>
          <w:rStyle w:val="Emphasis"/>
          <w:highlight w:val="yellow"/>
        </w:rPr>
        <w:t>costs</w:t>
      </w:r>
      <w:r w:rsidRPr="00C24E4B">
        <w:t xml:space="preserve"> for millions of Americans. </w:t>
      </w:r>
      <w:r w:rsidRPr="00C24E4B">
        <w:rPr>
          <w:rStyle w:val="11111AAAAStyleUnderline"/>
        </w:rPr>
        <w:t xml:space="preserve">Republicans are </w:t>
      </w:r>
      <w:r w:rsidRPr="00C24E4B">
        <w:rPr>
          <w:rStyle w:val="Emphasis"/>
        </w:rPr>
        <w:t>struggling</w:t>
      </w:r>
      <w:r w:rsidRPr="00C24E4B">
        <w:rPr>
          <w:rStyle w:val="11111AAAAStyleUnderline"/>
        </w:rPr>
        <w:t xml:space="preserve"> to find an </w:t>
      </w:r>
      <w:r w:rsidRPr="00C24E4B">
        <w:rPr>
          <w:rStyle w:val="Emphasis"/>
        </w:rPr>
        <w:t>answer</w:t>
      </w:r>
      <w:r w:rsidRPr="00C24E4B">
        <w:rPr>
          <w:rStyle w:val="11111AAAAStyleUnderline"/>
        </w:rPr>
        <w:t xml:space="preserve"> to this</w:t>
      </w:r>
      <w:r w:rsidRPr="00C24E4B">
        <w:t>.</w:t>
      </w:r>
    </w:p>
    <w:p w14:paraId="26ADD7EB" w14:textId="77777777" w:rsidR="008A5F3B" w:rsidRDefault="008A5F3B" w:rsidP="008A5F3B"/>
    <w:p w14:paraId="7641102F" w14:textId="77777777" w:rsidR="008A5F3B" w:rsidRDefault="008A5F3B" w:rsidP="008A5F3B">
      <w:pPr>
        <w:pStyle w:val="Heading4"/>
      </w:pPr>
      <w:r>
        <w:t xml:space="preserve">Concedes that </w:t>
      </w:r>
      <w:r>
        <w:rPr>
          <w:u w:val="single"/>
        </w:rPr>
        <w:t>they know the GOP is control</w:t>
      </w:r>
      <w:r>
        <w:t xml:space="preserve">, so </w:t>
      </w:r>
      <w:r>
        <w:rPr>
          <w:u w:val="single"/>
        </w:rPr>
        <w:t>fixing</w:t>
      </w:r>
      <w:r>
        <w:t xml:space="preserve"> Trump policy issues and economic populism </w:t>
      </w:r>
      <w:r>
        <w:rPr>
          <w:u w:val="single"/>
        </w:rPr>
        <w:t>boosts</w:t>
      </w:r>
      <w:r>
        <w:t xml:space="preserve"> his campaign. </w:t>
      </w:r>
    </w:p>
    <w:p w14:paraId="3916E129" w14:textId="77777777" w:rsidR="008A5F3B" w:rsidRPr="00DC667F" w:rsidRDefault="008A5F3B" w:rsidP="008A5F3B">
      <w:r w:rsidRPr="00C24E4B">
        <w:rPr>
          <w:rStyle w:val="Style13ptBold"/>
        </w:rPr>
        <w:t>Jashinsky ’12-28</w:t>
      </w:r>
      <w:r>
        <w:t xml:space="preserve"> [Emily; December 28; B.A. in Political Science from George Washington University; UnHerd, “Trump cannot shield Republicans from midterm losses,” </w:t>
      </w:r>
      <w:r w:rsidRPr="00C24E4B">
        <w:t>https://unherd.com/newsroom/trump-cannot-shield-republicans-from-midterm-losses/</w:t>
      </w:r>
      <w:r>
        <w:t>]</w:t>
      </w:r>
    </w:p>
    <w:p w14:paraId="3DC8AA5A" w14:textId="77777777" w:rsidR="008A5F3B" w:rsidRPr="00DC667F" w:rsidRDefault="008A5F3B" w:rsidP="008A5F3B">
      <w:pPr>
        <w:rPr>
          <w:rStyle w:val="Style13ptBold"/>
        </w:rPr>
      </w:pPr>
      <w:r>
        <w:rPr>
          <w:rStyle w:val="Style13ptBold"/>
        </w:rPr>
        <w:t>&lt;&lt;&lt;UMN Yellow&gt;&gt;&gt;</w:t>
      </w:r>
    </w:p>
    <w:p w14:paraId="563C0AF9" w14:textId="77777777" w:rsidR="008A5F3B" w:rsidRPr="00C24E4B" w:rsidRDefault="008A5F3B" w:rsidP="008A5F3B"/>
    <w:p w14:paraId="587DC8D9" w14:textId="77777777" w:rsidR="008A5F3B" w:rsidRDefault="008A5F3B" w:rsidP="008A5F3B">
      <w:r w:rsidRPr="00C24E4B">
        <w:t xml:space="preserve">To the extent </w:t>
      </w:r>
      <w:r w:rsidRPr="00947187">
        <w:rPr>
          <w:rStyle w:val="11111AAAAStyleUnderline"/>
          <w:highlight w:val="yellow"/>
        </w:rPr>
        <w:t>that this c</w:t>
      </w:r>
      <w:r w:rsidRPr="00D53C86">
        <w:rPr>
          <w:rStyle w:val="11111AAAAStyleUnderline"/>
          <w:highlight w:val="yellow"/>
        </w:rPr>
        <w:t>an be mitigated</w:t>
      </w:r>
      <w:r w:rsidRPr="00C24E4B">
        <w:t xml:space="preserve">, </w:t>
      </w:r>
      <w:r w:rsidRPr="00D53C86">
        <w:rPr>
          <w:rStyle w:val="11111AAAAStyleUnderline"/>
          <w:highlight w:val="yellow"/>
        </w:rPr>
        <w:t>Republicans should do everything in their power to pass legislative fixes</w:t>
      </w:r>
      <w:r w:rsidRPr="00D53C86">
        <w:rPr>
          <w:rStyle w:val="11111AAAAStyleUnderline"/>
        </w:rPr>
        <w:t xml:space="preserve"> </w:t>
      </w:r>
      <w:r w:rsidRPr="00C24E4B">
        <w:t xml:space="preserve">to the broken healthcare system — for both moral and political reasons. Blaming the Affordable Care Act clearly has merit, but </w:t>
      </w:r>
      <w:r w:rsidRPr="00947187">
        <w:rPr>
          <w:rStyle w:val="Emphasis"/>
          <w:sz w:val="36"/>
          <w:szCs w:val="40"/>
          <w:highlight w:val="yellow"/>
        </w:rPr>
        <w:t>voters understand the GOP is in control</w:t>
      </w:r>
      <w:r w:rsidRPr="00947187">
        <w:rPr>
          <w:rStyle w:val="11111AAAAStyleUnderline"/>
          <w:sz w:val="36"/>
          <w:szCs w:val="40"/>
        </w:rPr>
        <w:t xml:space="preserve"> </w:t>
      </w:r>
      <w:r w:rsidRPr="00C24E4B">
        <w:rPr>
          <w:rStyle w:val="11111AAAAStyleUnderline"/>
        </w:rPr>
        <w:t xml:space="preserve">of the government right now. </w:t>
      </w:r>
      <w:r w:rsidRPr="00940C22">
        <w:rPr>
          <w:rStyle w:val="11111AAAAStyleUnderline"/>
          <w:highlight w:val="cyan"/>
        </w:rPr>
        <w:t>Blaming</w:t>
      </w:r>
      <w:r w:rsidRPr="00C24E4B">
        <w:rPr>
          <w:rStyle w:val="11111AAAAStyleUnderline"/>
        </w:rPr>
        <w:t xml:space="preserve"> Barack </w:t>
      </w:r>
      <w:r w:rsidRPr="00940C22">
        <w:rPr>
          <w:rStyle w:val="Emphasis"/>
          <w:highlight w:val="cyan"/>
        </w:rPr>
        <w:t>Obama</w:t>
      </w:r>
      <w:r w:rsidRPr="00940C22">
        <w:rPr>
          <w:rStyle w:val="11111AAAAStyleUnderline"/>
          <w:highlight w:val="cyan"/>
        </w:rPr>
        <w:t xml:space="preserve"> will </w:t>
      </w:r>
      <w:r w:rsidRPr="00940C22">
        <w:rPr>
          <w:rStyle w:val="Emphasis"/>
          <w:highlight w:val="cyan"/>
        </w:rPr>
        <w:t>not cut it</w:t>
      </w:r>
      <w:r w:rsidRPr="00C24E4B">
        <w:t>.</w:t>
      </w:r>
    </w:p>
    <w:p w14:paraId="6C8F173A" w14:textId="77777777" w:rsidR="008A5F3B" w:rsidRPr="00D53C86" w:rsidRDefault="008A5F3B" w:rsidP="008A5F3B"/>
    <w:p w14:paraId="487B0993" w14:textId="77777777" w:rsidR="008A5F3B" w:rsidRDefault="008A5F3B" w:rsidP="008A5F3B">
      <w:pPr>
        <w:pStyle w:val="Heading4"/>
      </w:pPr>
      <w:r>
        <w:t xml:space="preserve">That applies to their </w:t>
      </w:r>
      <w:r>
        <w:rPr>
          <w:u w:val="single"/>
        </w:rPr>
        <w:t>courts defense</w:t>
      </w:r>
      <w:r>
        <w:t xml:space="preserve"> too.</w:t>
      </w:r>
    </w:p>
    <w:p w14:paraId="332B2FD5" w14:textId="77777777" w:rsidR="008A5F3B" w:rsidRDefault="008A5F3B" w:rsidP="008A5F3B">
      <w:r w:rsidRPr="003E2001">
        <w:rPr>
          <w:rStyle w:val="Style13ptBold"/>
        </w:rPr>
        <w:t xml:space="preserve">Davis ’24 </w:t>
      </w:r>
      <w:r>
        <w:rPr>
          <w:rStyle w:val="Style13ptBold"/>
        </w:rPr>
        <w:t xml:space="preserve">INSERTED FOR REFERENCE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1AD6D9A5" w14:textId="77777777" w:rsidR="008A5F3B" w:rsidRPr="00306C69" w:rsidRDefault="008A5F3B" w:rsidP="008A5F3B">
      <w:pPr>
        <w:rPr>
          <w:b/>
          <w:bCs/>
          <w:sz w:val="22"/>
          <w:u w:val="single"/>
        </w:rPr>
      </w:pPr>
      <w:r>
        <w:rPr>
          <w:rStyle w:val="Style13ptBold"/>
        </w:rPr>
        <w:t>&lt;&lt;&lt;UMN Yellow&gt;&gt;&gt;</w:t>
      </w:r>
    </w:p>
    <w:p w14:paraId="3F684B8F" w14:textId="77777777" w:rsidR="008A5F3B" w:rsidRPr="006B4361" w:rsidRDefault="008A5F3B" w:rsidP="008A5F3B"/>
    <w:p w14:paraId="1F2784C4" w14:textId="77777777" w:rsidR="008A5F3B" w:rsidRDefault="008A5F3B" w:rsidP="008A5F3B">
      <w:r w:rsidRPr="003E2001">
        <w:t xml:space="preserve">If this backlash is to materialize, then </w:t>
      </w:r>
      <w:r w:rsidRPr="003E2001">
        <w:rPr>
          <w:rStyle w:val="11111AAAAStyleUnderline"/>
        </w:rPr>
        <w:t>it stands to reason</w:t>
      </w:r>
      <w:r w:rsidRPr="003E2001">
        <w:t xml:space="preserve"> that </w:t>
      </w:r>
      <w:r w:rsidRPr="003E2001">
        <w:rPr>
          <w:rStyle w:val="11111AAAAStyleUnderline"/>
        </w:rPr>
        <w:t xml:space="preserve">the Court must be weighing more heavily on the minds of </w:t>
      </w:r>
      <w:r w:rsidRPr="003E2001">
        <w:rPr>
          <w:rStyle w:val="Emphasis"/>
        </w:rPr>
        <w:t>voters</w:t>
      </w:r>
      <w:r w:rsidRPr="003E2001">
        <w:t xml:space="preserve"> (Mayhew 1974). In this paper, </w:t>
      </w:r>
      <w:r w:rsidRPr="003E2001">
        <w:rPr>
          <w:rStyle w:val="11111AAAAStyleUnderline"/>
        </w:rPr>
        <w:t xml:space="preserve">we </w:t>
      </w:r>
      <w:r w:rsidRPr="003E2001">
        <w:rPr>
          <w:rStyle w:val="Emphasis"/>
        </w:rPr>
        <w:t>tested</w:t>
      </w:r>
      <w:r w:rsidRPr="003E2001">
        <w:rPr>
          <w:rStyle w:val="11111AAAAStyleUnderline"/>
        </w:rPr>
        <w:t xml:space="preserve"> that idea</w:t>
      </w:r>
      <w:r w:rsidRPr="003E2001">
        <w:t xml:space="preserve">, </w:t>
      </w:r>
      <w:r w:rsidRPr="003E2001">
        <w:rPr>
          <w:rStyle w:val="11111AAAAStyleUnderline"/>
        </w:rPr>
        <w:t xml:space="preserve">but found that the </w:t>
      </w:r>
      <w:r w:rsidRPr="003E2001">
        <w:rPr>
          <w:rStyle w:val="11111AAAAStyleUnderline"/>
          <w:highlight w:val="cyan"/>
        </w:rPr>
        <w:t xml:space="preserve">Court registered </w:t>
      </w:r>
      <w:r w:rsidRPr="003E2001">
        <w:rPr>
          <w:rStyle w:val="Emphasis"/>
          <w:highlight w:val="cyan"/>
        </w:rPr>
        <w:t>only weakly</w:t>
      </w:r>
      <w:r w:rsidRPr="003E2001">
        <w:rPr>
          <w:rStyle w:val="11111AAAAStyleUnderline"/>
          <w:highlight w:val="cyan"/>
        </w:rPr>
        <w:t xml:space="preserve"> in</w:t>
      </w:r>
      <w:r w:rsidRPr="000006EB">
        <w:rPr>
          <w:rStyle w:val="11111AAAAStyleUnderline"/>
        </w:rPr>
        <w:t xml:space="preserve"> the </w:t>
      </w:r>
      <w:r w:rsidRPr="003E2001">
        <w:rPr>
          <w:rStyle w:val="11111AAAAStyleUnderline"/>
          <w:highlight w:val="cyan"/>
        </w:rPr>
        <w:t xml:space="preserve">minds of </w:t>
      </w:r>
      <w:r w:rsidRPr="003E2001">
        <w:rPr>
          <w:rStyle w:val="Emphasis"/>
          <w:highlight w:val="cyan"/>
        </w:rPr>
        <w:t>American</w:t>
      </w:r>
      <w:r w:rsidRPr="003E2001">
        <w:t xml:space="preserve"> adult</w:t>
      </w:r>
      <w:r w:rsidRPr="00E84143">
        <w:rPr>
          <w:rStyle w:val="Emphasis"/>
          <w:highlight w:val="cyan"/>
        </w:rPr>
        <w:t>s</w:t>
      </w:r>
      <w:r w:rsidRPr="00E84143">
        <w:rPr>
          <w:rStyle w:val="11111AAAAStyleUnderline"/>
          <w:highlight w:val="cyan"/>
        </w:rPr>
        <w:t xml:space="preserve"> compared </w:t>
      </w:r>
      <w:r w:rsidRPr="003E2001">
        <w:rPr>
          <w:rStyle w:val="11111AAAAStyleUnderline"/>
          <w:highlight w:val="cyan"/>
        </w:rPr>
        <w:t>to</w:t>
      </w:r>
      <w:r w:rsidRPr="003E2001">
        <w:rPr>
          <w:rStyle w:val="11111AAAAStyleUnderline"/>
        </w:rPr>
        <w:t xml:space="preserve"> other </w:t>
      </w:r>
      <w:r w:rsidRPr="003E2001">
        <w:rPr>
          <w:rStyle w:val="Emphasis"/>
          <w:highlight w:val="cyan"/>
        </w:rPr>
        <w:t>salient issues</w:t>
      </w:r>
      <w:r w:rsidRPr="003E2001">
        <w:rPr>
          <w:rStyle w:val="11111AAAAStyleUnderline"/>
          <w:highlight w:val="cyan"/>
        </w:rPr>
        <w:t xml:space="preserve"> like</w:t>
      </w:r>
      <w:r w:rsidRPr="003E2001">
        <w:rPr>
          <w:rStyle w:val="11111AAAAStyleUnderline"/>
        </w:rPr>
        <w:t xml:space="preserve"> the </w:t>
      </w:r>
      <w:r w:rsidRPr="00947187">
        <w:rPr>
          <w:rStyle w:val="Emphasis"/>
          <w:highlight w:val="yellow"/>
        </w:rPr>
        <w:t>economy</w:t>
      </w:r>
      <w:r w:rsidRPr="00947187">
        <w:rPr>
          <w:highlight w:val="yellow"/>
        </w:rPr>
        <w:t xml:space="preserve">, </w:t>
      </w:r>
      <w:r w:rsidRPr="00947187">
        <w:rPr>
          <w:rStyle w:val="Emphasis"/>
          <w:highlight w:val="yellow"/>
        </w:rPr>
        <w:t>healthcare</w:t>
      </w:r>
      <w:r w:rsidRPr="00947187">
        <w:rPr>
          <w:highlight w:val="yellow"/>
        </w:rPr>
        <w:t xml:space="preserve">, </w:t>
      </w:r>
      <w:r w:rsidRPr="00947187">
        <w:rPr>
          <w:rStyle w:val="11111AAAAStyleUnderline"/>
          <w:highlight w:val="yellow"/>
        </w:rPr>
        <w:t xml:space="preserve">or </w:t>
      </w:r>
      <w:r w:rsidRPr="00947187">
        <w:rPr>
          <w:rStyle w:val="Emphasis"/>
          <w:highlight w:val="yellow"/>
        </w:rPr>
        <w:t>taxes</w:t>
      </w:r>
      <w:r w:rsidRPr="003E2001">
        <w:t xml:space="preserve"> – conceptually </w:t>
      </w:r>
      <w:r w:rsidRPr="003E2001">
        <w:rPr>
          <w:rStyle w:val="Emphasis"/>
          <w:highlight w:val="cyan"/>
        </w:rPr>
        <w:t>replicating</w:t>
      </w:r>
      <w:r w:rsidRPr="003E2001">
        <w:rPr>
          <w:rStyle w:val="11111AAAAStyleUnderline"/>
        </w:rPr>
        <w:t xml:space="preserve"> recent </w:t>
      </w:r>
      <w:r w:rsidRPr="003E2001">
        <w:rPr>
          <w:rStyle w:val="11111AAAAStyleUnderline"/>
          <w:highlight w:val="cyan"/>
        </w:rPr>
        <w:t>research</w:t>
      </w:r>
      <w:r w:rsidRPr="003E2001">
        <w:t xml:space="preserve"> </w:t>
      </w:r>
      <w:r w:rsidRPr="003E2001">
        <w:rPr>
          <w:rStyle w:val="11111AAAAStyleUnderline"/>
        </w:rPr>
        <w:t>that</w:t>
      </w:r>
      <w:r w:rsidRPr="003E2001">
        <w:t xml:space="preserve"> finds that </w:t>
      </w:r>
      <w:r w:rsidRPr="003E2001">
        <w:rPr>
          <w:rStyle w:val="11111AAAAStyleUnderline"/>
        </w:rPr>
        <w:t xml:space="preserve">the </w:t>
      </w:r>
      <w:r w:rsidRPr="003E2001">
        <w:rPr>
          <w:rStyle w:val="11111AAAAStyleUnderline"/>
          <w:highlight w:val="cyan"/>
        </w:rPr>
        <w:t xml:space="preserve">Court is </w:t>
      </w:r>
      <w:r w:rsidRPr="003E2001">
        <w:rPr>
          <w:rStyle w:val="Emphasis"/>
          <w:highlight w:val="cyan"/>
        </w:rPr>
        <w:t>less important</w:t>
      </w:r>
      <w:r w:rsidRPr="003E2001">
        <w:rPr>
          <w:rStyle w:val="11111AAAAStyleUnderline"/>
        </w:rPr>
        <w:t xml:space="preserve"> than </w:t>
      </w:r>
      <w:r w:rsidRPr="003E2001">
        <w:rPr>
          <w:rStyle w:val="Emphasis"/>
        </w:rPr>
        <w:t>other pressing issues</w:t>
      </w:r>
      <w:r w:rsidRPr="003E2001">
        <w:t xml:space="preserve"> (Badas and Simas 2022) and that Court reform, specifically, is rarely a top political priority (Black et al. 2023). Further, </w:t>
      </w:r>
      <w:r w:rsidRPr="003E2001">
        <w:rPr>
          <w:rStyle w:val="Emphasis"/>
          <w:highlight w:val="cyan"/>
        </w:rPr>
        <w:t>candidates</w:t>
      </w:r>
      <w:r w:rsidRPr="003E2001">
        <w:rPr>
          <w:rStyle w:val="11111AAAAStyleUnderline"/>
          <w:highlight w:val="cyan"/>
        </w:rPr>
        <w:t xml:space="preserve"> who take</w:t>
      </w:r>
      <w:r w:rsidRPr="003E2001">
        <w:rPr>
          <w:rStyle w:val="11111AAAAStyleUnderline"/>
        </w:rPr>
        <w:t xml:space="preserve"> group-congruent </w:t>
      </w:r>
      <w:r w:rsidRPr="003E2001">
        <w:rPr>
          <w:rStyle w:val="Emphasis"/>
          <w:highlight w:val="cyan"/>
        </w:rPr>
        <w:t>positions</w:t>
      </w:r>
      <w:r w:rsidRPr="003E2001">
        <w:rPr>
          <w:rStyle w:val="11111AAAAStyleUnderline"/>
          <w:highlight w:val="cyan"/>
        </w:rPr>
        <w:t xml:space="preserve"> on</w:t>
      </w:r>
      <w:r w:rsidRPr="003E2001">
        <w:t xml:space="preserve"> reforming </w:t>
      </w:r>
      <w:r w:rsidRPr="003E2001">
        <w:rPr>
          <w:rStyle w:val="11111AAAAStyleUnderline"/>
          <w:highlight w:val="cyan"/>
        </w:rPr>
        <w:t>the</w:t>
      </w:r>
      <w:r w:rsidRPr="003E2001">
        <w:rPr>
          <w:rStyle w:val="11111AAAAStyleUnderline"/>
        </w:rPr>
        <w:t xml:space="preserve"> Supreme </w:t>
      </w:r>
      <w:r w:rsidRPr="003E2001">
        <w:rPr>
          <w:rStyle w:val="11111AAAAStyleUnderline"/>
          <w:highlight w:val="cyan"/>
        </w:rPr>
        <w:t xml:space="preserve">Court are </w:t>
      </w:r>
      <w:r w:rsidRPr="003E2001">
        <w:rPr>
          <w:rStyle w:val="Emphasis"/>
          <w:highlight w:val="cyan"/>
        </w:rPr>
        <w:t>not rewarded</w:t>
      </w:r>
      <w:r w:rsidRPr="003E2001">
        <w:rPr>
          <w:rStyle w:val="11111AAAAStyleUnderline"/>
        </w:rPr>
        <w:t xml:space="preserve"> for their trouble</w:t>
      </w:r>
      <w:r w:rsidRPr="003E2001">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4A1D288C" w14:textId="77777777" w:rsidR="008A5F3B" w:rsidRDefault="008A5F3B" w:rsidP="008A5F3B"/>
    <w:p w14:paraId="5BA9586D" w14:textId="77777777" w:rsidR="008A5F3B" w:rsidRPr="006240D4" w:rsidRDefault="008A5F3B" w:rsidP="008A5F3B">
      <w:pPr>
        <w:pStyle w:val="Heading4"/>
        <w:rPr>
          <w:rStyle w:val="Style13ptBold"/>
          <w:u w:val="none"/>
        </w:rPr>
      </w:pPr>
      <w:r>
        <w:t xml:space="preserve">No immigration thumper. </w:t>
      </w:r>
    </w:p>
    <w:p w14:paraId="0AB23813" w14:textId="77777777" w:rsidR="008A5F3B" w:rsidRDefault="008A5F3B" w:rsidP="008A5F3B">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21DE8A5" w14:textId="77777777" w:rsidR="008A5F3B" w:rsidRPr="006240D4" w:rsidRDefault="008A5F3B" w:rsidP="008A5F3B"/>
    <w:p w14:paraId="0073078B" w14:textId="77777777" w:rsidR="008A5F3B" w:rsidRPr="00D85F47" w:rsidRDefault="008A5F3B" w:rsidP="008A5F3B">
      <w:pPr>
        <w:rPr>
          <w:rStyle w:val="Style13ptBold"/>
        </w:rPr>
      </w:pPr>
      <w:r w:rsidRPr="008E2FD7">
        <w:t xml:space="preserve">By way of disputes over conditions of employment, </w:t>
      </w:r>
      <w:r w:rsidRPr="008E2FD7">
        <w:rPr>
          <w:rStyle w:val="11111AAAAStyleUnderline"/>
          <w:highlight w:val="yellow"/>
        </w:rPr>
        <w:t>labor</w:t>
      </w:r>
      <w:r w:rsidRPr="008E2FD7">
        <w:rPr>
          <w:rStyle w:val="11111AAAAStyleUnderline"/>
        </w:rPr>
        <w:t xml:space="preserve"> can </w:t>
      </w:r>
      <w:r w:rsidRPr="008E2FD7">
        <w:rPr>
          <w:rStyle w:val="Emphasis"/>
          <w:sz w:val="26"/>
          <w:szCs w:val="26"/>
          <w:highlight w:val="yellow"/>
        </w:rPr>
        <w:t>resist substantive policy directives</w:t>
      </w:r>
      <w:r w:rsidRPr="008E2FD7">
        <w:t xml:space="preserve"> to which line employees are </w:t>
      </w:r>
      <w:r w:rsidRPr="006240D4">
        <w:rPr>
          <w:rStyle w:val="11111AAAAStyleUnderline"/>
        </w:rPr>
        <w:t>opposed for professional, ideological, or other reasons.</w:t>
      </w:r>
      <w:r w:rsidRPr="008E2FD7">
        <w:t xml:space="preserve"> As discussed in greater detail in Part III, law enforcement </w:t>
      </w:r>
      <w:r w:rsidRPr="006240D4">
        <w:rPr>
          <w:rStyle w:val="Emphasis"/>
        </w:rPr>
        <w:t>functions</w:t>
      </w:r>
      <w:r w:rsidRPr="008E2FD7">
        <w:t xml:space="preserve">, particularly in the immigration context, are perhaps </w:t>
      </w:r>
      <w:r w:rsidRPr="006240D4">
        <w:rPr>
          <w:rStyle w:val="Emphasis"/>
          <w:highlight w:val="yellow"/>
        </w:rPr>
        <w:t>the most prominent example</w:t>
      </w:r>
      <w:r w:rsidRPr="008E2FD7">
        <w:t xml:space="preserve">. Unions representing </w:t>
      </w:r>
      <w:r w:rsidRPr="008E2FD7">
        <w:rPr>
          <w:rStyle w:val="11111AAAAStyleUnderline"/>
          <w:highlight w:val="yellow"/>
        </w:rPr>
        <w:t>CBP and ICE</w:t>
      </w:r>
      <w:r w:rsidRPr="008E2FD7">
        <w:rPr>
          <w:rStyle w:val="11111AAAAStyleUnderline"/>
        </w:rPr>
        <w:t xml:space="preserve"> agents have </w:t>
      </w:r>
      <w:r w:rsidRPr="008E2FD7">
        <w:rPr>
          <w:rStyle w:val="Emphasis"/>
        </w:rPr>
        <w:t xml:space="preserve">successfully </w:t>
      </w:r>
      <w:r w:rsidRPr="008E2FD7">
        <w:rPr>
          <w:rStyle w:val="Emphasis"/>
          <w:highlight w:val="yellow"/>
        </w:rPr>
        <w:t>used</w:t>
      </w:r>
      <w:r w:rsidRPr="008E2FD7">
        <w:rPr>
          <w:rStyle w:val="11111AAAAStyleUnderline"/>
          <w:highlight w:val="yellow"/>
        </w:rPr>
        <w:t xml:space="preserve"> labor</w:t>
      </w:r>
      <w:r w:rsidRPr="008E2FD7">
        <w:rPr>
          <w:rStyle w:val="11111AAAAStyleUnderline"/>
        </w:rPr>
        <w:t xml:space="preserve"> rights to </w:t>
      </w:r>
      <w:r w:rsidRPr="008E2FD7">
        <w:rPr>
          <w:rStyle w:val="11111AAAAStyleUnderline"/>
          <w:highlight w:val="yellow"/>
        </w:rPr>
        <w:t>challenge</w:t>
      </w:r>
      <w:r w:rsidRPr="008E2FD7">
        <w:rPr>
          <w:rStyle w:val="11111AAAAStyleUnderline"/>
        </w:rPr>
        <w:t xml:space="preserve"> many </w:t>
      </w:r>
      <w:r w:rsidRPr="008E2FD7">
        <w:rPr>
          <w:rStyle w:val="Emphasis"/>
          <w:highlight w:val="yellow"/>
        </w:rPr>
        <w:t>substantive</w:t>
      </w:r>
      <w:r w:rsidRPr="008E2FD7">
        <w:rPr>
          <w:rStyle w:val="Emphasis"/>
        </w:rPr>
        <w:t xml:space="preserve"> management </w:t>
      </w:r>
      <w:r w:rsidRPr="008E2FD7">
        <w:rPr>
          <w:rStyle w:val="Emphasis"/>
          <w:highlight w:val="yellow"/>
        </w:rPr>
        <w:t>policies</w:t>
      </w:r>
      <w:r w:rsidRPr="008E2FD7">
        <w:rPr>
          <w:rStyle w:val="11111AAAAStyleUnderline"/>
          <w:highlight w:val="yellow"/>
        </w:rPr>
        <w:t xml:space="preserve"> touching</w:t>
      </w:r>
      <w:r w:rsidRPr="008E2FD7">
        <w:rPr>
          <w:rStyle w:val="11111AAAAStyleUnderline"/>
        </w:rPr>
        <w:t xml:space="preserve"> core questions of immigration </w:t>
      </w:r>
      <w:r w:rsidRPr="006240D4">
        <w:rPr>
          <w:rStyle w:val="Emphasis"/>
          <w:highlight w:val="yellow"/>
        </w:rPr>
        <w:t>enforcement tactics</w:t>
      </w:r>
      <w:r w:rsidRPr="006240D4">
        <w:rPr>
          <w:rStyle w:val="11111AAAAStyleUnderline"/>
          <w:highlight w:val="yellow"/>
        </w:rPr>
        <w:t xml:space="preserve"> and </w:t>
      </w:r>
      <w:r w:rsidRPr="006240D4">
        <w:rPr>
          <w:rStyle w:val="Emphasis"/>
          <w:highlight w:val="yellow"/>
        </w:rPr>
        <w:t>priorities</w:t>
      </w:r>
      <w:r w:rsidRPr="008E2FD7">
        <w:t xml:space="preserve">,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8E2FD7">
        <w:rPr>
          <w:rStyle w:val="11111AAAAStyleUnderline"/>
          <w:highlight w:val="yellow"/>
        </w:rPr>
        <w:t>Complaints</w:t>
      </w:r>
      <w:r w:rsidRPr="008E2FD7">
        <w:rPr>
          <w:rStyle w:val="11111AAAAStyleUnderline"/>
        </w:rPr>
        <w:t xml:space="preserve"> about </w:t>
      </w:r>
      <w:r w:rsidRPr="008E2FD7">
        <w:rPr>
          <w:rStyle w:val="Emphasis"/>
          <w:highlight w:val="yellow"/>
        </w:rPr>
        <w:t>conditions</w:t>
      </w:r>
      <w:r w:rsidRPr="008E2FD7">
        <w:rPr>
          <w:rStyle w:val="Emphasis"/>
        </w:rPr>
        <w:t xml:space="preserve"> of employment</w:t>
      </w:r>
      <w:r w:rsidRPr="008E2FD7">
        <w:rPr>
          <w:rStyle w:val="11111AAAAStyleUnderline"/>
        </w:rPr>
        <w:t xml:space="preserve"> have been used, among other things, </w:t>
      </w:r>
      <w:r w:rsidRPr="008E2FD7">
        <w:rPr>
          <w:rStyle w:val="11111AAAAStyleUnderline"/>
          <w:highlight w:val="yellow"/>
        </w:rPr>
        <w:t xml:space="preserve">to </w:t>
      </w:r>
      <w:r w:rsidRPr="008E2FD7">
        <w:rPr>
          <w:rStyle w:val="Emphasis"/>
          <w:sz w:val="30"/>
          <w:szCs w:val="30"/>
          <w:highlight w:val="yellow"/>
        </w:rPr>
        <w:t>delay</w:t>
      </w:r>
      <w:r w:rsidRPr="008E2FD7">
        <w:rPr>
          <w:rStyle w:val="Emphasis"/>
          <w:sz w:val="30"/>
          <w:szCs w:val="30"/>
        </w:rPr>
        <w:t xml:space="preserve"> the </w:t>
      </w:r>
      <w:r w:rsidRPr="008E2FD7">
        <w:rPr>
          <w:rStyle w:val="Emphasis"/>
          <w:sz w:val="30"/>
          <w:szCs w:val="30"/>
          <w:highlight w:val="yellow"/>
        </w:rPr>
        <w:t>implementation</w:t>
      </w:r>
      <w:r w:rsidRPr="008E2FD7">
        <w:rPr>
          <w:rStyle w:val="Emphasis"/>
          <w:sz w:val="30"/>
          <w:szCs w:val="30"/>
        </w:rPr>
        <w:t xml:space="preserve"> of </w:t>
      </w:r>
      <w:r w:rsidRPr="008E2FD7">
        <w:rPr>
          <w:rStyle w:val="Emphasis"/>
          <w:sz w:val="30"/>
          <w:szCs w:val="30"/>
          <w:highlight w:val="yellow"/>
        </w:rPr>
        <w:t>agency policies</w:t>
      </w:r>
      <w:r w:rsidRPr="008E2FD7">
        <w:t xml:space="preserve"> directing agents to prioritize detentions of violent criminals and to deprioritize arrests of minors and other nonviolent immigrants.156</w:t>
      </w:r>
    </w:p>
    <w:p w14:paraId="57F50DE0" w14:textId="77777777" w:rsidR="008A5F3B" w:rsidRDefault="008A5F3B" w:rsidP="008A5F3B">
      <w:pPr>
        <w:rPr>
          <w:rStyle w:val="Style13ptBold"/>
        </w:rPr>
      </w:pPr>
      <w:r w:rsidRPr="008E2FD7">
        <w:rPr>
          <w:rStyle w:val="Emphasis"/>
          <w:highlight w:val="yellow"/>
        </w:rPr>
        <w:t>Under</w:t>
      </w:r>
      <w:r w:rsidRPr="008E2FD7">
        <w:t xml:space="preserve"> President </w:t>
      </w:r>
      <w:r w:rsidRPr="008E2FD7">
        <w:rPr>
          <w:rStyle w:val="11111AAAAStyleUnderline"/>
          <w:highlight w:val="yellow"/>
        </w:rPr>
        <w:t>Trump</w:t>
      </w:r>
      <w:r w:rsidRPr="008E2FD7">
        <w:t xml:space="preserve">, both CBP and ICE negotiated, with the encouragement of the administration, </w:t>
      </w:r>
      <w:r w:rsidRPr="006240D4">
        <w:rPr>
          <w:rStyle w:val="Emphasis"/>
          <w:highlight w:val="yellow"/>
        </w:rPr>
        <w:t>for even more expansive rights</w:t>
      </w:r>
      <w:r w:rsidRPr="008E2FD7">
        <w:t xml:space="preserve"> </w:t>
      </w:r>
      <w:r w:rsidRPr="006240D4">
        <w:rPr>
          <w:rStyle w:val="11111AAAAStyleUnderline"/>
          <w:highlight w:val="yellow"/>
        </w:rPr>
        <w:t>to challenge any enforcement guidance</w:t>
      </w:r>
      <w:r w:rsidRPr="008E2FD7">
        <w:t xml:space="preserve"> affecting the conditions of their employment </w:t>
      </w:r>
      <w:r w:rsidRPr="006240D4">
        <w:rPr>
          <w:rStyle w:val="11111AAAAStyleUnderline"/>
          <w:highlight w:val="yellow"/>
        </w:rPr>
        <w:t>and</w:t>
      </w:r>
      <w:r w:rsidRPr="008E2FD7">
        <w:t xml:space="preserve"> to </w:t>
      </w:r>
      <w:r w:rsidRPr="008E2FD7">
        <w:rPr>
          <w:rStyle w:val="11111AAAAStyleUnderline"/>
          <w:highlight w:val="yellow"/>
        </w:rPr>
        <w:t>delay</w:t>
      </w:r>
      <w:r w:rsidRPr="008E2FD7">
        <w:rPr>
          <w:rStyle w:val="11111AAAAStyleUnderline"/>
        </w:rPr>
        <w:t xml:space="preserve"> the </w:t>
      </w:r>
      <w:r w:rsidRPr="008E2FD7">
        <w:rPr>
          <w:rStyle w:val="11111AAAAStyleUnderline"/>
          <w:highlight w:val="yellow"/>
        </w:rPr>
        <w:t>implementation</w:t>
      </w:r>
      <w:r w:rsidRPr="008E2FD7">
        <w:rPr>
          <w:rStyle w:val="11111AAAAStyleUnderline"/>
        </w:rPr>
        <w:t xml:space="preserve"> of those policies until any labor disputes have been resolved, </w:t>
      </w:r>
      <w:r w:rsidRPr="008E2FD7">
        <w:rPr>
          <w:rStyle w:val="11111AAAAStyleUnderline"/>
          <w:highlight w:val="yellow"/>
        </w:rPr>
        <w:t xml:space="preserve">a </w:t>
      </w:r>
      <w:r w:rsidRPr="008E2FD7">
        <w:rPr>
          <w:rStyle w:val="Emphasis"/>
          <w:highlight w:val="yellow"/>
        </w:rPr>
        <w:t>process potentially lasting years</w:t>
      </w:r>
      <w:r w:rsidRPr="008E2FD7">
        <w:t>.157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6F2234EC" w14:textId="77777777" w:rsidR="008A5F3B" w:rsidRDefault="008A5F3B" w:rsidP="008A5F3B"/>
    <w:p w14:paraId="0E553248" w14:textId="77777777" w:rsidR="008A5F3B" w:rsidRPr="00621FF4" w:rsidRDefault="008A5F3B" w:rsidP="008A5F3B">
      <w:pPr>
        <w:pStyle w:val="Heading4"/>
      </w:pPr>
      <w:r>
        <w:t xml:space="preserve">I’ll read their card for them—restoring union rights is </w:t>
      </w:r>
      <w:r>
        <w:rPr>
          <w:u w:val="single"/>
        </w:rPr>
        <w:t>central</w:t>
      </w:r>
      <w:r>
        <w:t xml:space="preserve"> to healthcare and </w:t>
      </w:r>
      <w:r>
        <w:rPr>
          <w:u w:val="single"/>
        </w:rPr>
        <w:t>national health</w:t>
      </w:r>
      <w:r>
        <w:t xml:space="preserve">. </w:t>
      </w:r>
    </w:p>
    <w:p w14:paraId="7576A109" w14:textId="77777777" w:rsidR="008A5F3B" w:rsidRDefault="008A5F3B" w:rsidP="008A5F3B">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630CCEE7" w14:textId="77777777" w:rsidR="008A5F3B" w:rsidRPr="00704261" w:rsidRDefault="008A5F3B" w:rsidP="008A5F3B">
      <w:pPr>
        <w:rPr>
          <w:rStyle w:val="Style13ptBold"/>
        </w:rPr>
      </w:pPr>
      <w:r>
        <w:rPr>
          <w:rStyle w:val="Style13ptBold"/>
        </w:rPr>
        <w:t>&lt;&lt;&lt;UMN Yellow&gt;&gt;&gt;</w:t>
      </w:r>
    </w:p>
    <w:p w14:paraId="7D6A5ED6" w14:textId="77777777" w:rsidR="008A5F3B" w:rsidRPr="005E1445" w:rsidRDefault="008A5F3B" w:rsidP="008A5F3B"/>
    <w:p w14:paraId="74C53FA9" w14:textId="77777777" w:rsidR="008A5F3B" w:rsidRPr="005E1445" w:rsidRDefault="008A5F3B" w:rsidP="008A5F3B">
      <w:r w:rsidRPr="005E1445">
        <w:rPr>
          <w:rStyle w:val="11111AAAAStyleUnderline"/>
        </w:rPr>
        <w:t xml:space="preserve">More than a </w:t>
      </w:r>
      <w:r w:rsidRPr="005E1445">
        <w:rPr>
          <w:rStyle w:val="Emphasis"/>
        </w:rPr>
        <w:t xml:space="preserve">dozen </w:t>
      </w:r>
      <w:r w:rsidRPr="00F13B07">
        <w:rPr>
          <w:rStyle w:val="Emphasis"/>
          <w:highlight w:val="cyan"/>
        </w:rPr>
        <w:t>Republicans defied</w:t>
      </w:r>
      <w:r w:rsidRPr="005E1445">
        <w:rPr>
          <w:rStyle w:val="11111AAAAStyleUnderline"/>
        </w:rPr>
        <w:t xml:space="preserve"> President Donald </w:t>
      </w:r>
      <w:r w:rsidRPr="00F13B07">
        <w:rPr>
          <w:rStyle w:val="Emphasis"/>
          <w:highlight w:val="cyan"/>
        </w:rPr>
        <w:t>Trump</w:t>
      </w:r>
      <w:r w:rsidRPr="005E1445">
        <w:rPr>
          <w:rStyle w:val="11111AAAAStyleUnderline"/>
        </w:rPr>
        <w:t xml:space="preserve"> on Wednesday by </w:t>
      </w:r>
      <w:r w:rsidRPr="005E1445">
        <w:rPr>
          <w:rStyle w:val="Emphasis"/>
        </w:rPr>
        <w:t>joining Dem</w:t>
      </w:r>
      <w:r w:rsidRPr="005E1445">
        <w:rPr>
          <w:rStyle w:val="11111AAAAStyleUnderline"/>
        </w:rPr>
        <w:t xml:space="preserve">ocrats in voting for a bill </w:t>
      </w:r>
      <w:r w:rsidRPr="00F13B07">
        <w:rPr>
          <w:rStyle w:val="11111AAAAStyleUnderline"/>
          <w:highlight w:val="cyan"/>
        </w:rPr>
        <w:t>to</w:t>
      </w:r>
      <w:r w:rsidRPr="00940C22">
        <w:rPr>
          <w:rStyle w:val="11111AAAAStyleUnderline"/>
        </w:rPr>
        <w:t xml:space="preserve"> </w:t>
      </w:r>
      <w:r w:rsidRPr="00940C22">
        <w:rPr>
          <w:rStyle w:val="Emphasis"/>
        </w:rPr>
        <w:t>nullify</w:t>
      </w:r>
      <w:r w:rsidRPr="005E1445">
        <w:rPr>
          <w:rStyle w:val="11111AAAAStyleUnderline"/>
        </w:rPr>
        <w:t xml:space="preserve"> a major e</w:t>
      </w:r>
      <w:r w:rsidRPr="005E1445">
        <w:rPr>
          <w:rStyle w:val="Emphasis"/>
        </w:rPr>
        <w:t>x</w:t>
      </w:r>
      <w:r w:rsidRPr="005E1445">
        <w:rPr>
          <w:rStyle w:val="11111AAAAStyleUnderline"/>
        </w:rPr>
        <w:t xml:space="preserve">ecutive </w:t>
      </w:r>
      <w:r w:rsidRPr="005E1445">
        <w:rPr>
          <w:rStyle w:val="Emphasis"/>
        </w:rPr>
        <w:t>o</w:t>
      </w:r>
      <w:r w:rsidRPr="005E1445">
        <w:rPr>
          <w:rStyle w:val="11111AAAAStyleUnderline"/>
        </w:rPr>
        <w:t>rder</w:t>
      </w:r>
      <w:r w:rsidRPr="005E1445">
        <w:t>.</w:t>
      </w:r>
    </w:p>
    <w:p w14:paraId="4E28236A" w14:textId="77777777" w:rsidR="008A5F3B" w:rsidRPr="005E1445" w:rsidRDefault="008A5F3B" w:rsidP="008A5F3B">
      <w:r w:rsidRPr="005E1445">
        <w:t xml:space="preserve">The U.S. House of Representatives </w:t>
      </w:r>
      <w:r w:rsidRPr="005E1445">
        <w:rPr>
          <w:rStyle w:val="11111AAAAStyleUnderline"/>
        </w:rPr>
        <w:t xml:space="preserve">voted </w:t>
      </w:r>
      <w:r w:rsidRPr="005E1445">
        <w:rPr>
          <w:rStyle w:val="Emphasis"/>
        </w:rPr>
        <w:t>222-200</w:t>
      </w:r>
      <w:r w:rsidRPr="005E1445">
        <w:rPr>
          <w:rStyle w:val="11111AAAAStyleUnderline"/>
        </w:rPr>
        <w:t xml:space="preserve"> to advance a bill that would </w:t>
      </w:r>
      <w:r w:rsidRPr="00F13B07">
        <w:rPr>
          <w:rStyle w:val="Emphasis"/>
          <w:highlight w:val="cyan"/>
        </w:rPr>
        <w:t>overturn</w:t>
      </w:r>
      <w:r w:rsidRPr="005E1445">
        <w:rPr>
          <w:rStyle w:val="11111AAAAStyleUnderline"/>
        </w:rPr>
        <w:t xml:space="preserve"> a </w:t>
      </w:r>
      <w:r w:rsidRPr="00F13B07">
        <w:rPr>
          <w:rStyle w:val="11111AAAAStyleUnderline"/>
          <w:highlight w:val="cyan"/>
        </w:rPr>
        <w:t>major</w:t>
      </w:r>
      <w:r w:rsidRPr="005E1445">
        <w:rPr>
          <w:rStyle w:val="11111AAAAStyleUnderline"/>
        </w:rPr>
        <w:t xml:space="preserve"> e</w:t>
      </w:r>
      <w:r w:rsidRPr="00F13B07">
        <w:rPr>
          <w:rStyle w:val="Emphasis"/>
          <w:highlight w:val="cyan"/>
        </w:rPr>
        <w:t>x</w:t>
      </w:r>
      <w:r w:rsidRPr="005E1445">
        <w:rPr>
          <w:rStyle w:val="11111AAAAStyleUnderline"/>
        </w:rPr>
        <w:t xml:space="preserve">ecutive </w:t>
      </w:r>
      <w:r w:rsidRPr="00F13B07">
        <w:rPr>
          <w:rStyle w:val="Emphasis"/>
          <w:highlight w:val="cyan"/>
        </w:rPr>
        <w:t>o</w:t>
      </w:r>
      <w:r w:rsidRPr="005E1445">
        <w:rPr>
          <w:rStyle w:val="11111AAAAStyleUnderline"/>
        </w:rPr>
        <w:t>rder</w:t>
      </w:r>
      <w:r w:rsidRPr="005E1445">
        <w:t xml:space="preserve"> issued by Trump in March, which </w:t>
      </w:r>
      <w:r w:rsidRPr="005E1445">
        <w:rPr>
          <w:rStyle w:val="11111AAAAStyleUnderline"/>
        </w:rPr>
        <w:t xml:space="preserve">stripped </w:t>
      </w:r>
      <w:r w:rsidRPr="005E1445">
        <w:rPr>
          <w:rStyle w:val="Emphasis"/>
        </w:rPr>
        <w:t>c</w:t>
      </w:r>
      <w:r w:rsidRPr="005E1445">
        <w:rPr>
          <w:rStyle w:val="11111AAAAStyleUnderline"/>
        </w:rPr>
        <w:t xml:space="preserve">ollective </w:t>
      </w:r>
      <w:r w:rsidRPr="005E1445">
        <w:rPr>
          <w:rStyle w:val="Emphasis"/>
        </w:rPr>
        <w:t>b</w:t>
      </w:r>
      <w:r w:rsidRPr="005E1445">
        <w:rPr>
          <w:rStyle w:val="11111AAAAStyleUnderline"/>
        </w:rPr>
        <w:t xml:space="preserve">argaining </w:t>
      </w:r>
      <w:r w:rsidRPr="005E1445">
        <w:rPr>
          <w:rStyle w:val="Emphasis"/>
        </w:rPr>
        <w:t>r</w:t>
      </w:r>
      <w:r w:rsidRPr="005E1445">
        <w:rPr>
          <w:rStyle w:val="11111AAAAStyleUnderline"/>
        </w:rPr>
        <w:t>ight</w:t>
      </w:r>
      <w:r w:rsidRPr="005E1445">
        <w:rPr>
          <w:rStyle w:val="Emphasis"/>
        </w:rPr>
        <w:t>s</w:t>
      </w:r>
      <w:r w:rsidRPr="005E1445">
        <w:rPr>
          <w:rStyle w:val="11111AAAAStyleUnderline"/>
        </w:rPr>
        <w:t xml:space="preserve"> from roughly one million </w:t>
      </w:r>
      <w:r w:rsidRPr="005E1445">
        <w:rPr>
          <w:rStyle w:val="Emphasis"/>
        </w:rPr>
        <w:t>federal workers</w:t>
      </w:r>
      <w:r w:rsidRPr="005E1445">
        <w:t>.</w:t>
      </w:r>
    </w:p>
    <w:p w14:paraId="74E37E6F" w14:textId="77777777" w:rsidR="008A5F3B" w:rsidRPr="005E1445" w:rsidRDefault="008A5F3B" w:rsidP="008A5F3B">
      <w:r w:rsidRPr="005E1445">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56765BDD" w14:textId="77777777" w:rsidR="008A5F3B" w:rsidRPr="005E1445" w:rsidRDefault="008A5F3B" w:rsidP="008A5F3B">
      <w:r w:rsidRPr="005E1445">
        <w:t>Newsweek contacted the White House for comment via email outside of regular business hours.</w:t>
      </w:r>
    </w:p>
    <w:p w14:paraId="15AF0AB9" w14:textId="77777777" w:rsidR="008A5F3B" w:rsidRPr="005E1445" w:rsidRDefault="008A5F3B" w:rsidP="008A5F3B">
      <w:r w:rsidRPr="005E1445">
        <w:t>Why It Matters</w:t>
      </w:r>
    </w:p>
    <w:p w14:paraId="773B2216" w14:textId="77777777" w:rsidR="008A5F3B" w:rsidRPr="005E1445" w:rsidRDefault="008A5F3B" w:rsidP="008A5F3B">
      <w:r w:rsidRPr="005E1445">
        <w:t xml:space="preserve">Golden's bill, called the Protect America’s Workforce Act (PAWA), seeks </w:t>
      </w:r>
      <w:r w:rsidRPr="00F13B07">
        <w:rPr>
          <w:rStyle w:val="11111AAAAStyleUnderline"/>
          <w:highlight w:val="yellow"/>
        </w:rPr>
        <w:t>to restore union rights</w:t>
      </w:r>
      <w:r w:rsidRPr="005E1445">
        <w:t xml:space="preserve"> for employees at agencies </w:t>
      </w:r>
      <w:r w:rsidRPr="00F13B07">
        <w:rPr>
          <w:rStyle w:val="11111AAAAStyleUnderline"/>
          <w:highlight w:val="yellow"/>
        </w:rPr>
        <w:t xml:space="preserve">central to national security, </w:t>
      </w:r>
      <w:r w:rsidRPr="00F13B07">
        <w:rPr>
          <w:rStyle w:val="Emphasis"/>
          <w:sz w:val="24"/>
          <w:szCs w:val="28"/>
          <w:highlight w:val="yellow"/>
        </w:rPr>
        <w:t>healthcare</w:t>
      </w:r>
      <w:r w:rsidRPr="00F13B07">
        <w:rPr>
          <w:rStyle w:val="11111AAAAStyleUnderline"/>
          <w:highlight w:val="yellow"/>
        </w:rPr>
        <w:t>, and veterans' affairs</w:t>
      </w:r>
      <w:r w:rsidRPr="005E1445">
        <w:t>, many of whom are veterans themselves.</w:t>
      </w:r>
    </w:p>
    <w:p w14:paraId="32979FC0" w14:textId="77777777" w:rsidR="008A5F3B" w:rsidRPr="005E1445" w:rsidRDefault="008A5F3B" w:rsidP="008A5F3B">
      <w:r w:rsidRPr="005E1445">
        <w:t>Trump's executive order banned collective bargaining within multiple federal agencies, including parts of the Departments of Defense, State, Veterans Affairs, Justice, and Energy, as well as some workers in Homeland Security, Treasury, HHS, Interior, and Agriculture.</w:t>
      </w:r>
    </w:p>
    <w:p w14:paraId="7DD86908" w14:textId="77777777" w:rsidR="008A5F3B" w:rsidRPr="005E1445" w:rsidRDefault="008A5F3B" w:rsidP="008A5F3B">
      <w:r w:rsidRPr="005E1445">
        <w:t>Federal employees, unlike their private-sector counterparts, already have restricted union rights: they cannot collectively bargain over wages or benefits and are barred from striking, but unions can negotiate on employment conditions.</w:t>
      </w:r>
    </w:p>
    <w:p w14:paraId="72424167" w14:textId="77777777" w:rsidR="008A5F3B" w:rsidRPr="005E1445" w:rsidRDefault="008A5F3B" w:rsidP="008A5F3B">
      <w:r w:rsidRPr="005E1445">
        <w:t>What To Know</w:t>
      </w:r>
    </w:p>
    <w:p w14:paraId="72D40307" w14:textId="77777777" w:rsidR="008A5F3B" w:rsidRPr="005E1445" w:rsidRDefault="008A5F3B" w:rsidP="008A5F3B">
      <w:r w:rsidRPr="005E1445">
        <w:t>The House voted on Wednesday to move Golden's bill forward, setting up a debate and a final vote on the measure.</w:t>
      </w:r>
    </w:p>
    <w:p w14:paraId="4A851210" w14:textId="77777777" w:rsidR="008A5F3B" w:rsidRPr="005E1445" w:rsidRDefault="008A5F3B" w:rsidP="008A5F3B">
      <w:r w:rsidRPr="005E1445">
        <w:t xml:space="preserve">It </w:t>
      </w:r>
      <w:r w:rsidRPr="00940C22">
        <w:rPr>
          <w:rStyle w:val="11111AAAAStyleUnderline"/>
        </w:rPr>
        <w:t xml:space="preserve">gathered </w:t>
      </w:r>
      <w:r w:rsidRPr="00940C22">
        <w:rPr>
          <w:rStyle w:val="Emphasis"/>
        </w:rPr>
        <w:t>support</w:t>
      </w:r>
      <w:r w:rsidRPr="00940C22">
        <w:rPr>
          <w:rStyle w:val="11111AAAAStyleUnderline"/>
        </w:rPr>
        <w:t xml:space="preserve"> from</w:t>
      </w:r>
      <w:r w:rsidRPr="005E1445">
        <w:t xml:space="preserve"> nearly the entire Democratic caucus and </w:t>
      </w:r>
      <w:r w:rsidRPr="005E1445">
        <w:rPr>
          <w:rStyle w:val="11111AAAAStyleUnderline"/>
        </w:rPr>
        <w:t xml:space="preserve">five </w:t>
      </w:r>
      <w:r w:rsidRPr="00940C22">
        <w:rPr>
          <w:rStyle w:val="Emphasis"/>
        </w:rPr>
        <w:t>Republican co-sponsors</w:t>
      </w:r>
      <w:r w:rsidRPr="005E1445">
        <w:t>: Representative Brian Fitzpatrick, Representative Don Bacon, Representative Rob Bresnahan, Representative Nick LaLota, and Representative Mike Lawler, with an additional four GOP co-sponsors who did not sign the petition.</w:t>
      </w:r>
    </w:p>
    <w:p w14:paraId="6E12C6A7" w14:textId="77777777" w:rsidR="008A5F3B" w:rsidRPr="005E1445" w:rsidRDefault="008A5F3B" w:rsidP="008A5F3B">
      <w:r w:rsidRPr="005E1445">
        <w:t xml:space="preserve">In total, </w:t>
      </w:r>
      <w:r w:rsidRPr="00F13B07">
        <w:rPr>
          <w:rStyle w:val="Emphasis"/>
          <w:highlight w:val="cyan"/>
        </w:rPr>
        <w:t>13 Republicans</w:t>
      </w:r>
      <w:r w:rsidRPr="005E1445">
        <w:rPr>
          <w:rStyle w:val="11111AAAAStyleUnderline"/>
        </w:rPr>
        <w:t xml:space="preserve"> voted with Democrats to </w:t>
      </w:r>
      <w:r w:rsidRPr="005E1445">
        <w:rPr>
          <w:rStyle w:val="Emphasis"/>
        </w:rPr>
        <w:t>move the bill</w:t>
      </w:r>
      <w:r w:rsidRPr="005E1445">
        <w:rPr>
          <w:rStyle w:val="11111AAAAStyleUnderline"/>
        </w:rPr>
        <w:t xml:space="preserve"> forward, </w:t>
      </w:r>
      <w:r w:rsidRPr="00F13B07">
        <w:rPr>
          <w:rStyle w:val="Emphasis"/>
          <w:highlight w:val="cyan"/>
        </w:rPr>
        <w:t>defying</w:t>
      </w:r>
      <w:r w:rsidRPr="005E1445">
        <w:rPr>
          <w:rStyle w:val="11111AAAAStyleUnderline"/>
        </w:rPr>
        <w:t xml:space="preserve"> their party's </w:t>
      </w:r>
      <w:r w:rsidRPr="00F13B07">
        <w:rPr>
          <w:rStyle w:val="Emphasis"/>
          <w:highlight w:val="cyan"/>
        </w:rPr>
        <w:t>leadership</w:t>
      </w:r>
      <w:r w:rsidRPr="005E1445">
        <w:t>. They were: Jeff Van Drew, Nicole Malliotakis, LaLota, Fitzpatrick, Bresnahan, Bacon, Lawler, Tom Kean, Ryan Mackenzie, Zach Nunn, Chris Smith, Pete Stauber, and Mike Turner.</w:t>
      </w:r>
    </w:p>
    <w:p w14:paraId="615BE283" w14:textId="77777777" w:rsidR="008A5F3B" w:rsidRPr="005E1445" w:rsidRDefault="008A5F3B" w:rsidP="008A5F3B">
      <w:r w:rsidRPr="005E1445">
        <w:t>What People Are Saying</w:t>
      </w:r>
    </w:p>
    <w:p w14:paraId="1D0DA085" w14:textId="77777777" w:rsidR="008A5F3B" w:rsidRPr="005E1445" w:rsidRDefault="008A5F3B" w:rsidP="008A5F3B">
      <w:r w:rsidRPr="005E1445">
        <w:t xml:space="preserve">Golden said: "President Trump said ending collective bargaining was about protecting our national defense. But in my District, many affected workers build our warships and care for our veterans. These </w:t>
      </w:r>
      <w:r w:rsidRPr="00F13B07">
        <w:rPr>
          <w:rStyle w:val="Emphasis"/>
          <w:highlight w:val="yellow"/>
        </w:rPr>
        <w:t>workers make our country safer and stronger every day</w:t>
      </w:r>
      <w:r w:rsidRPr="00F13B07">
        <w:rPr>
          <w:rStyle w:val="11111AAAAStyleUnderline"/>
          <w:highlight w:val="yellow"/>
        </w:rPr>
        <w:t>.</w:t>
      </w:r>
      <w:r w:rsidRPr="005E1445">
        <w:t xml:space="preserve"> America did not vote to silence these workers, but this bill gives all of us a chance to restore their voice. </w:t>
      </w:r>
    </w:p>
    <w:p w14:paraId="2ED3DB7E" w14:textId="77777777" w:rsidR="008A5F3B" w:rsidRPr="005E1445" w:rsidRDefault="008A5F3B" w:rsidP="008A5F3B">
      <w:r w:rsidRPr="005E1445">
        <w:t>"If the majority we built over the past few months sticks together, we can overturn this union-busting executive order, and we can show America that this body will protect workers' rights."</w:t>
      </w:r>
    </w:p>
    <w:p w14:paraId="10984E10" w14:textId="77777777" w:rsidR="008A5F3B" w:rsidRPr="005E1445" w:rsidRDefault="008A5F3B" w:rsidP="008A5F3B">
      <w:r w:rsidRPr="00F13B07">
        <w:rPr>
          <w:rStyle w:val="Emphasis"/>
          <w:highlight w:val="cyan"/>
        </w:rPr>
        <w:t>Fitzpatrick</w:t>
      </w:r>
      <w:r w:rsidRPr="005E1445">
        <w:rPr>
          <w:rStyle w:val="11111AAAAStyleUnderline"/>
        </w:rPr>
        <w:t xml:space="preserve">, the bill’s lead </w:t>
      </w:r>
      <w:r w:rsidRPr="005E1445">
        <w:rPr>
          <w:rStyle w:val="Emphasis"/>
        </w:rPr>
        <w:t>Republican co-sponsor</w:t>
      </w:r>
      <w:r w:rsidRPr="005E1445">
        <w:rPr>
          <w:rStyle w:val="11111AAAAStyleUnderline"/>
        </w:rPr>
        <w:t xml:space="preserve">, </w:t>
      </w:r>
      <w:r w:rsidRPr="00F13B07">
        <w:rPr>
          <w:rStyle w:val="11111AAAAStyleUnderline"/>
          <w:highlight w:val="cyan"/>
        </w:rPr>
        <w:t>said</w:t>
      </w:r>
      <w:r w:rsidRPr="005E1445">
        <w:rPr>
          <w:rStyle w:val="11111AAAAStyleUnderline"/>
        </w:rPr>
        <w:t>: "</w:t>
      </w:r>
      <w:r w:rsidRPr="005E1445">
        <w:rPr>
          <w:rStyle w:val="Emphasis"/>
        </w:rPr>
        <w:t>Today’s vote</w:t>
      </w:r>
      <w:r w:rsidRPr="005E1445">
        <w:rPr>
          <w:rStyle w:val="11111AAAAStyleUnderline"/>
        </w:rPr>
        <w:t xml:space="preserve"> is a </w:t>
      </w:r>
      <w:r w:rsidRPr="00F13B07">
        <w:rPr>
          <w:rStyle w:val="Emphasis"/>
          <w:highlight w:val="cyan"/>
        </w:rPr>
        <w:t>reminder</w:t>
      </w:r>
      <w:r w:rsidRPr="00F13B07">
        <w:rPr>
          <w:rStyle w:val="11111AAAAStyleUnderline"/>
          <w:highlight w:val="cyan"/>
        </w:rPr>
        <w:t xml:space="preserve"> of what</w:t>
      </w:r>
      <w:r w:rsidRPr="005E1445">
        <w:rPr>
          <w:rStyle w:val="11111AAAAStyleUnderline"/>
        </w:rPr>
        <w:t xml:space="preserve"> this </w:t>
      </w:r>
      <w:r w:rsidRPr="00F13B07">
        <w:rPr>
          <w:rStyle w:val="Emphasis"/>
          <w:highlight w:val="cyan"/>
        </w:rPr>
        <w:t>House</w:t>
      </w:r>
      <w:r w:rsidRPr="00F13B07">
        <w:rPr>
          <w:rStyle w:val="11111AAAAStyleUnderline"/>
          <w:highlight w:val="cyan"/>
        </w:rPr>
        <w:t xml:space="preserve"> can </w:t>
      </w:r>
      <w:r w:rsidRPr="00F13B07">
        <w:rPr>
          <w:rStyle w:val="Emphasis"/>
          <w:highlight w:val="cyan"/>
        </w:rPr>
        <w:t>accomplish</w:t>
      </w:r>
      <w:r w:rsidRPr="005E1445">
        <w:t xml:space="preserve"> when we honor its purpose and allow the people’s will to move forward. A bipartisan majority affirmed that protecting America’s security and respecting America’s workers are not competing priorities — they are inseparable. </w:t>
      </w:r>
    </w:p>
    <w:p w14:paraId="3DF774C2" w14:textId="77777777" w:rsidR="008A5F3B" w:rsidRPr="005E1445" w:rsidRDefault="008A5F3B" w:rsidP="008A5F3B">
      <w:r w:rsidRPr="005E1445">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5947121D" w14:textId="77777777" w:rsidR="008A5F3B" w:rsidRPr="005E1445" w:rsidRDefault="008A5F3B" w:rsidP="008A5F3B">
      <w:r w:rsidRPr="005E1445">
        <w:t xml:space="preserve">Liz Shuler, </w:t>
      </w:r>
      <w:r w:rsidRPr="005E1445">
        <w:rPr>
          <w:rStyle w:val="Emphasis"/>
        </w:rPr>
        <w:t>president</w:t>
      </w:r>
      <w:r w:rsidRPr="005E1445">
        <w:rPr>
          <w:rStyle w:val="11111AAAAStyleUnderline"/>
        </w:rPr>
        <w:t xml:space="preserve"> of the </w:t>
      </w:r>
      <w:r w:rsidRPr="00F13B07">
        <w:rPr>
          <w:rStyle w:val="Emphasis"/>
          <w:highlight w:val="cyan"/>
        </w:rPr>
        <w:t>A</w:t>
      </w:r>
      <w:r w:rsidRPr="005E1445">
        <w:rPr>
          <w:rStyle w:val="11111AAAAStyleUnderline"/>
        </w:rPr>
        <w:t xml:space="preserve">merican </w:t>
      </w:r>
      <w:r w:rsidRPr="00F13B07">
        <w:rPr>
          <w:rStyle w:val="Emphasis"/>
          <w:highlight w:val="cyan"/>
        </w:rPr>
        <w:t>F</w:t>
      </w:r>
      <w:r w:rsidRPr="005E1445">
        <w:rPr>
          <w:rStyle w:val="11111AAAAStyleUnderline"/>
        </w:rPr>
        <w:t xml:space="preserve">ederation of </w:t>
      </w:r>
      <w:r w:rsidRPr="00F13B07">
        <w:rPr>
          <w:rStyle w:val="Emphasis"/>
          <w:highlight w:val="cyan"/>
        </w:rPr>
        <w:t>L</w:t>
      </w:r>
      <w:r w:rsidRPr="005E1445">
        <w:rPr>
          <w:rStyle w:val="11111AAAAStyleUnderline"/>
        </w:rPr>
        <w:t xml:space="preserve">abor and </w:t>
      </w:r>
      <w:r w:rsidRPr="00F13B07">
        <w:rPr>
          <w:rStyle w:val="Emphasis"/>
          <w:highlight w:val="cyan"/>
        </w:rPr>
        <w:t>C</w:t>
      </w:r>
      <w:r w:rsidRPr="005E1445">
        <w:rPr>
          <w:rStyle w:val="11111AAAAStyleUnderline"/>
        </w:rPr>
        <w:t xml:space="preserve">ongress of </w:t>
      </w:r>
      <w:r w:rsidRPr="00F13B07">
        <w:rPr>
          <w:rStyle w:val="Emphasis"/>
          <w:highlight w:val="cyan"/>
        </w:rPr>
        <w:t>I</w:t>
      </w:r>
      <w:r w:rsidRPr="005E1445">
        <w:rPr>
          <w:rStyle w:val="11111AAAAStyleUnderline"/>
        </w:rPr>
        <w:t xml:space="preserve">ndustrial </w:t>
      </w:r>
      <w:r w:rsidRPr="00F13B07">
        <w:rPr>
          <w:rStyle w:val="Emphasis"/>
          <w:highlight w:val="cyan"/>
        </w:rPr>
        <w:t>O</w:t>
      </w:r>
      <w:r w:rsidRPr="005E1445">
        <w:rPr>
          <w:rStyle w:val="11111AAAAStyleUnderline"/>
        </w:rPr>
        <w:t xml:space="preserve">rganizations union, </w:t>
      </w:r>
      <w:r w:rsidRPr="00F13B07">
        <w:rPr>
          <w:rStyle w:val="11111AAAAStyleUnderline"/>
          <w:highlight w:val="cyan"/>
        </w:rPr>
        <w:t>said</w:t>
      </w:r>
      <w:r w:rsidRPr="005E1445">
        <w:t>: "</w:t>
      </w:r>
      <w:r w:rsidRPr="005E1445">
        <w:rPr>
          <w:rStyle w:val="11111AAAAStyleUnderline"/>
        </w:rPr>
        <w:t xml:space="preserve">The </w:t>
      </w:r>
      <w:r w:rsidRPr="00F13B07">
        <w:rPr>
          <w:rStyle w:val="Emphasis"/>
          <w:highlight w:val="cyan"/>
        </w:rPr>
        <w:t>labor</w:t>
      </w:r>
      <w:r w:rsidRPr="005E1445">
        <w:rPr>
          <w:rStyle w:val="11111AAAAStyleUnderline"/>
        </w:rPr>
        <w:t xml:space="preserve"> movement </w:t>
      </w:r>
      <w:r w:rsidRPr="00F13B07">
        <w:rPr>
          <w:rStyle w:val="Emphasis"/>
          <w:highlight w:val="cyan"/>
        </w:rPr>
        <w:t>fought back</w:t>
      </w:r>
      <w:r w:rsidRPr="005E1445">
        <w:t xml:space="preserve"> against the largest act of union-busting in American history </w:t>
      </w:r>
      <w:r w:rsidRPr="005E1445">
        <w:rPr>
          <w:rStyle w:val="11111AAAAStyleUnderline"/>
        </w:rPr>
        <w:t xml:space="preserve">by doing what we do best: </w:t>
      </w:r>
      <w:r w:rsidRPr="005E1445">
        <w:rPr>
          <w:rStyle w:val="Emphasis"/>
        </w:rPr>
        <w:t>organizing</w:t>
      </w:r>
      <w:r w:rsidRPr="005E1445">
        <w:t xml:space="preserve">. </w:t>
      </w:r>
    </w:p>
    <w:p w14:paraId="168EC1FF" w14:textId="77777777" w:rsidR="008A5F3B" w:rsidRDefault="008A5F3B" w:rsidP="008A5F3B">
      <w:r w:rsidRPr="005E1445">
        <w:t>"</w:t>
      </w:r>
      <w:r w:rsidRPr="005E1445">
        <w:rPr>
          <w:rStyle w:val="11111AAAAStyleUnderline"/>
        </w:rPr>
        <w:t xml:space="preserve">We </w:t>
      </w:r>
      <w:r w:rsidRPr="00F13B07">
        <w:rPr>
          <w:rStyle w:val="Emphasis"/>
          <w:highlight w:val="cyan"/>
        </w:rPr>
        <w:t>commend</w:t>
      </w:r>
      <w:r w:rsidRPr="005E1445">
        <w:rPr>
          <w:rStyle w:val="11111AAAAStyleUnderline"/>
        </w:rPr>
        <w:t xml:space="preserve"> Representative</w:t>
      </w:r>
      <w:r w:rsidRPr="005E1445">
        <w:t xml:space="preserve">s Golden and </w:t>
      </w:r>
      <w:r w:rsidRPr="00F13B07">
        <w:rPr>
          <w:rStyle w:val="Emphasis"/>
          <w:highlight w:val="cyan"/>
        </w:rPr>
        <w:t>Fitzpatrick</w:t>
      </w:r>
      <w:r w:rsidRPr="00F13B07">
        <w:rPr>
          <w:rStyle w:val="11111AAAAStyleUnderline"/>
          <w:highlight w:val="cyan"/>
        </w:rPr>
        <w:t xml:space="preserve"> for </w:t>
      </w:r>
      <w:r w:rsidRPr="00F13B07">
        <w:rPr>
          <w:rStyle w:val="Emphasis"/>
          <w:highlight w:val="cyan"/>
        </w:rPr>
        <w:t>leading</w:t>
      </w:r>
      <w:r w:rsidRPr="005E1445">
        <w:rPr>
          <w:rStyle w:val="Emphasis"/>
        </w:rPr>
        <w:t xml:space="preserve"> us</w:t>
      </w:r>
      <w:r w:rsidRPr="005E1445">
        <w:rPr>
          <w:rStyle w:val="11111AAAAStyleUnderline"/>
        </w:rPr>
        <w:t xml:space="preserve"> to a </w:t>
      </w:r>
      <w:r w:rsidRPr="005E1445">
        <w:rPr>
          <w:rStyle w:val="Emphasis"/>
        </w:rPr>
        <w:t>vote</w:t>
      </w:r>
      <w:r w:rsidRPr="005E1445">
        <w:t xml:space="preserve"> on the Protect America’s Workforce Act </w:t>
      </w:r>
      <w:r w:rsidRPr="005E1445">
        <w:rPr>
          <w:rStyle w:val="11111AAAAStyleUnderline"/>
        </w:rPr>
        <w:t xml:space="preserve">and </w:t>
      </w:r>
      <w:r w:rsidRPr="005E1445">
        <w:rPr>
          <w:rStyle w:val="Emphasis"/>
        </w:rPr>
        <w:t>urge</w:t>
      </w:r>
      <w:r w:rsidRPr="005E1445">
        <w:rPr>
          <w:rStyle w:val="11111AAAAStyleUnderline"/>
        </w:rPr>
        <w:t xml:space="preserve"> every lawmaker to </w:t>
      </w:r>
      <w:r w:rsidRPr="005E1445">
        <w:rPr>
          <w:rStyle w:val="Emphasis"/>
        </w:rPr>
        <w:t>support</w:t>
      </w:r>
      <w:r w:rsidRPr="005E1445">
        <w:rPr>
          <w:rStyle w:val="11111AAAAStyleUnderline"/>
        </w:rPr>
        <w:t xml:space="preserve"> this </w:t>
      </w:r>
      <w:r w:rsidRPr="005E1445">
        <w:rPr>
          <w:rStyle w:val="Emphasis"/>
        </w:rPr>
        <w:t>bill</w:t>
      </w:r>
      <w:r w:rsidRPr="005E1445">
        <w:t>. Working people built a bipartisan coalition to restore union rights to federal workers in the face of unprecedented attacks on our freedoms and livelihoods."</w:t>
      </w:r>
    </w:p>
    <w:p w14:paraId="7DB516D8" w14:textId="77777777" w:rsidR="008A5F3B" w:rsidRDefault="008A5F3B" w:rsidP="008A5F3B"/>
    <w:p w14:paraId="273A5A0D" w14:textId="77777777" w:rsidR="008A5F3B" w:rsidRDefault="008A5F3B" w:rsidP="008A5F3B">
      <w:pPr>
        <w:pStyle w:val="Heading3"/>
      </w:pPr>
      <w:r>
        <w:t>AT: Ganuthula—1NR</w:t>
      </w:r>
    </w:p>
    <w:p w14:paraId="049D68B0" w14:textId="77777777" w:rsidR="008A5F3B" w:rsidRDefault="008A5F3B" w:rsidP="008A5F3B"/>
    <w:p w14:paraId="25C5D1C0" w14:textId="77777777" w:rsidR="008A5F3B" w:rsidRDefault="008A5F3B" w:rsidP="008A5F3B"/>
    <w:p w14:paraId="310C73DD" w14:textId="77777777" w:rsidR="008A5F3B" w:rsidRDefault="008A5F3B" w:rsidP="008A5F3B"/>
    <w:p w14:paraId="45C5B934" w14:textId="77777777" w:rsidR="008A5F3B" w:rsidRDefault="008A5F3B" w:rsidP="008A5F3B">
      <w:pPr>
        <w:pStyle w:val="Heading3"/>
      </w:pPr>
      <w:r>
        <w:t>AT: Kellough—1NR</w:t>
      </w:r>
    </w:p>
    <w:p w14:paraId="4D5EEA83" w14:textId="77777777" w:rsidR="008A5F3B" w:rsidRDefault="008A5F3B" w:rsidP="008A5F3B"/>
    <w:p w14:paraId="4D578FA3" w14:textId="77777777" w:rsidR="008A5F3B" w:rsidRDefault="008A5F3B" w:rsidP="008A5F3B"/>
    <w:p w14:paraId="332E3735" w14:textId="77777777" w:rsidR="008A5F3B" w:rsidRDefault="008A5F3B" w:rsidP="008A5F3B">
      <w:pPr>
        <w:pStyle w:val="Heading3"/>
      </w:pPr>
      <w:r>
        <w:t>AT: Blanc—1NR</w:t>
      </w:r>
    </w:p>
    <w:p w14:paraId="0F08C1AD" w14:textId="77777777" w:rsidR="008A5F3B" w:rsidRDefault="008A5F3B" w:rsidP="008A5F3B"/>
    <w:p w14:paraId="5DFAC005" w14:textId="77777777" w:rsidR="008A5F3B" w:rsidRDefault="008A5F3B" w:rsidP="008A5F3B"/>
    <w:p w14:paraId="77A5662A" w14:textId="77777777" w:rsidR="008A5F3B" w:rsidRPr="00A50A7F" w:rsidRDefault="008A5F3B" w:rsidP="008A5F3B">
      <w:pPr>
        <w:pStyle w:val="Heading4"/>
      </w:pPr>
      <w:r>
        <w:t xml:space="preserve">Holy link booster Batman! This card literally says </w:t>
      </w:r>
      <w:r>
        <w:rPr>
          <w:u w:val="single"/>
        </w:rPr>
        <w:t>dems will always lose</w:t>
      </w:r>
      <w:r>
        <w:t xml:space="preserve"> if Trump fixes the economy. </w:t>
      </w:r>
    </w:p>
    <w:p w14:paraId="1F4D5E1C" w14:textId="77777777" w:rsidR="008A5F3B" w:rsidRDefault="008A5F3B" w:rsidP="008A5F3B">
      <w:r>
        <w:rPr>
          <w:rStyle w:val="Style13ptBold"/>
        </w:rPr>
        <w:t xml:space="preserve">1AC </w:t>
      </w:r>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76200D98" w14:textId="77777777" w:rsidR="008A5F3B" w:rsidRPr="00112A26" w:rsidRDefault="008A5F3B" w:rsidP="008A5F3B"/>
    <w:p w14:paraId="46B66D9D" w14:textId="77777777" w:rsidR="008A5F3B" w:rsidRDefault="008A5F3B" w:rsidP="008A5F3B">
      <w:pPr>
        <w:rPr>
          <w:szCs w:val="20"/>
        </w:rPr>
      </w:pPr>
      <w:r w:rsidRPr="00313F15">
        <w:rPr>
          <w:szCs w:val="20"/>
        </w:rPr>
        <w:t xml:space="preserve">But by refusing to quit, </w:t>
      </w:r>
      <w:r w:rsidRPr="00112A26">
        <w:rPr>
          <w:rStyle w:val="11111AAAAStyleUnderline"/>
        </w:rPr>
        <w:t xml:space="preserve">by </w:t>
      </w:r>
      <w:r w:rsidRPr="00F13B07">
        <w:rPr>
          <w:rStyle w:val="Emphasis"/>
          <w:highlight w:val="cyan"/>
        </w:rPr>
        <w:t>refusing</w:t>
      </w:r>
      <w:r w:rsidRPr="00F13B07">
        <w:rPr>
          <w:rStyle w:val="11111AAAAStyleUnderline"/>
          <w:highlight w:val="cyan"/>
        </w:rPr>
        <w:t xml:space="preserve"> to </w:t>
      </w:r>
      <w:r w:rsidRPr="00F13B07">
        <w:rPr>
          <w:rStyle w:val="Emphasis"/>
          <w:highlight w:val="cyan"/>
        </w:rPr>
        <w:t>comply</w:t>
      </w:r>
      <w:r w:rsidRPr="00F13B07">
        <w:rPr>
          <w:rStyle w:val="11111AAAAStyleUnderline"/>
          <w:highlight w:val="cyan"/>
        </w:rPr>
        <w:t xml:space="preserve"> with</w:t>
      </w:r>
      <w:r w:rsidRPr="00112A26">
        <w:rPr>
          <w:rStyle w:val="11111AAAAStyleUnderline"/>
        </w:rPr>
        <w:t xml:space="preserve"> the </w:t>
      </w:r>
      <w:r w:rsidRPr="00F13B07">
        <w:rPr>
          <w:rStyle w:val="11111AAAAStyleUnderline"/>
          <w:highlight w:val="cyan"/>
        </w:rPr>
        <w:t>power grab</w:t>
      </w:r>
      <w:r w:rsidRPr="00112A26">
        <w:rPr>
          <w:rStyle w:val="11111AAAAStyleUnderline"/>
        </w:rPr>
        <w:t xml:space="preserve">, and by </w:t>
      </w:r>
      <w:r w:rsidRPr="001B1BF3">
        <w:rPr>
          <w:rStyle w:val="11111AAAAStyleUnderline"/>
          <w:highlight w:val="yellow"/>
        </w:rPr>
        <w:t xml:space="preserve">making a </w:t>
      </w:r>
      <w:r w:rsidRPr="001B1BF3">
        <w:rPr>
          <w:rStyle w:val="Emphasis"/>
          <w:highlight w:val="yellow"/>
        </w:rPr>
        <w:t>compelling public case</w:t>
      </w:r>
      <w:r w:rsidRPr="00112A26">
        <w:rPr>
          <w:rStyle w:val="11111AAAAStyleUnderline"/>
        </w:rPr>
        <w:t xml:space="preserve"> for the </w:t>
      </w:r>
      <w:r w:rsidRPr="00112A26">
        <w:rPr>
          <w:rStyle w:val="Emphasis"/>
        </w:rPr>
        <w:t>importance</w:t>
      </w:r>
      <w:r w:rsidRPr="00112A26">
        <w:rPr>
          <w:rStyle w:val="11111AAAAStyleUnderline"/>
        </w:rPr>
        <w:t xml:space="preserve"> of their services,</w:t>
      </w:r>
      <w:r w:rsidRPr="00313F15">
        <w:rPr>
          <w:szCs w:val="20"/>
        </w:rPr>
        <w:t xml:space="preserve"> </w:t>
      </w:r>
      <w:r w:rsidRPr="00313F15">
        <w:rPr>
          <w:rStyle w:val="11111AAAAStyleUnderline"/>
          <w:szCs w:val="20"/>
        </w:rPr>
        <w:t xml:space="preserve">federal </w:t>
      </w:r>
      <w:r w:rsidRPr="00313F15">
        <w:rPr>
          <w:rStyle w:val="Emphasis"/>
          <w:szCs w:val="20"/>
        </w:rPr>
        <w:t>workers</w:t>
      </w:r>
      <w:r w:rsidRPr="00313F15">
        <w:rPr>
          <w:rStyle w:val="11111AAAAStyleUnderline"/>
          <w:szCs w:val="20"/>
        </w:rPr>
        <w:t xml:space="preserve"> can </w:t>
      </w:r>
      <w:r w:rsidRPr="00F13B07">
        <w:rPr>
          <w:rStyle w:val="11111AAAAStyleUnderline"/>
          <w:szCs w:val="20"/>
          <w:highlight w:val="cyan"/>
        </w:rPr>
        <w:t xml:space="preserve">throw a </w:t>
      </w:r>
      <w:r w:rsidRPr="00F13B07">
        <w:rPr>
          <w:rStyle w:val="Emphasis"/>
          <w:szCs w:val="20"/>
          <w:highlight w:val="cyan"/>
        </w:rPr>
        <w:t>major wrench</w:t>
      </w:r>
      <w:r w:rsidRPr="00F13B07">
        <w:rPr>
          <w:rStyle w:val="11111AAAAStyleUnderline"/>
          <w:szCs w:val="20"/>
          <w:highlight w:val="cyan"/>
        </w:rPr>
        <w:t xml:space="preserve"> into</w:t>
      </w:r>
      <w:r w:rsidRPr="00313F15">
        <w:rPr>
          <w:rStyle w:val="11111AAAAStyleUnderline"/>
          <w:szCs w:val="20"/>
        </w:rPr>
        <w:t xml:space="preserve"> Trump’s </w:t>
      </w:r>
      <w:r w:rsidRPr="00F13B07">
        <w:rPr>
          <w:rStyle w:val="Emphasis"/>
          <w:szCs w:val="20"/>
          <w:highlight w:val="cyan"/>
        </w:rPr>
        <w:t>operations</w:t>
      </w:r>
      <w:r w:rsidRPr="00313F15">
        <w:rPr>
          <w:rStyle w:val="11111AAAAStyleUnderline"/>
          <w:szCs w:val="20"/>
        </w:rPr>
        <w:t xml:space="preserve">. And by </w:t>
      </w:r>
      <w:r w:rsidRPr="00F13B07">
        <w:rPr>
          <w:rStyle w:val="11111AAAAStyleUnderline"/>
          <w:szCs w:val="20"/>
          <w:highlight w:val="cyan"/>
        </w:rPr>
        <w:t>taking</w:t>
      </w:r>
      <w:r w:rsidRPr="00313F15">
        <w:rPr>
          <w:rStyle w:val="11111AAAAStyleUnderline"/>
          <w:szCs w:val="20"/>
        </w:rPr>
        <w:t xml:space="preserve"> their </w:t>
      </w:r>
      <w:r w:rsidRPr="00F13B07">
        <w:rPr>
          <w:rStyle w:val="Emphasis"/>
          <w:szCs w:val="20"/>
          <w:highlight w:val="cyan"/>
        </w:rPr>
        <w:t>story</w:t>
      </w:r>
      <w:r w:rsidRPr="00F13B07">
        <w:rPr>
          <w:rStyle w:val="11111AAAAStyleUnderline"/>
          <w:szCs w:val="20"/>
          <w:highlight w:val="cyan"/>
        </w:rPr>
        <w:t xml:space="preserve"> to</w:t>
      </w:r>
      <w:r w:rsidRPr="00313F15">
        <w:rPr>
          <w:rStyle w:val="11111AAAAStyleUnderline"/>
          <w:szCs w:val="20"/>
        </w:rPr>
        <w:t xml:space="preserve"> the </w:t>
      </w:r>
      <w:r w:rsidRPr="00F13B07">
        <w:rPr>
          <w:rStyle w:val="Emphasis"/>
          <w:szCs w:val="20"/>
          <w:highlight w:val="cyan"/>
        </w:rPr>
        <w:t>American people</w:t>
      </w:r>
      <w:r w:rsidRPr="00F13B07">
        <w:rPr>
          <w:rStyle w:val="11111AAAAStyleUnderline"/>
          <w:szCs w:val="20"/>
          <w:highlight w:val="cyan"/>
        </w:rPr>
        <w:t xml:space="preserve"> through </w:t>
      </w:r>
      <w:r w:rsidRPr="00F13B07">
        <w:rPr>
          <w:rStyle w:val="Emphasis"/>
          <w:szCs w:val="20"/>
          <w:highlight w:val="cyan"/>
        </w:rPr>
        <w:t>attention-grabbing</w:t>
      </w:r>
      <w:r w:rsidRPr="00313F15">
        <w:rPr>
          <w:rStyle w:val="11111AAAAStyleUnderline"/>
          <w:szCs w:val="20"/>
        </w:rPr>
        <w:t xml:space="preserve"> fights</w:t>
      </w:r>
      <w:r w:rsidRPr="00313F15">
        <w:rPr>
          <w:szCs w:val="20"/>
        </w:rPr>
        <w:t xml:space="preserve"> like the day of action taking place across the country today, </w:t>
      </w:r>
      <w:r w:rsidRPr="00313F15">
        <w:rPr>
          <w:rStyle w:val="11111AAAAStyleUnderline"/>
          <w:szCs w:val="20"/>
        </w:rPr>
        <w:t xml:space="preserve">they can </w:t>
      </w:r>
      <w:r w:rsidRPr="00313F15">
        <w:rPr>
          <w:rStyle w:val="Emphasis"/>
          <w:szCs w:val="20"/>
        </w:rPr>
        <w:t>challenge</w:t>
      </w:r>
      <w:r w:rsidRPr="00313F15">
        <w:rPr>
          <w:rStyle w:val="11111AAAAStyleUnderline"/>
          <w:szCs w:val="20"/>
        </w:rPr>
        <w:t xml:space="preserve"> Musk’s disgusting claims</w:t>
      </w:r>
      <w:r w:rsidRPr="00313F15">
        <w:rPr>
          <w:szCs w:val="20"/>
        </w:rPr>
        <w:t xml:space="preserve"> that they are “a parasite class.” </w:t>
      </w:r>
      <w:r w:rsidRPr="00F13B07">
        <w:rPr>
          <w:rStyle w:val="11111AAAAStyleUnderline"/>
          <w:szCs w:val="20"/>
          <w:highlight w:val="cyan"/>
        </w:rPr>
        <w:t xml:space="preserve">Only </w:t>
      </w:r>
      <w:r w:rsidRPr="00F13B07">
        <w:rPr>
          <w:rStyle w:val="Emphasis"/>
          <w:szCs w:val="20"/>
          <w:highlight w:val="cyan"/>
        </w:rPr>
        <w:t>federal workers</w:t>
      </w:r>
      <w:r w:rsidRPr="00F13B07">
        <w:rPr>
          <w:rStyle w:val="11111AAAAStyleUnderline"/>
          <w:szCs w:val="20"/>
          <w:highlight w:val="cyan"/>
        </w:rPr>
        <w:t xml:space="preserve"> can </w:t>
      </w:r>
      <w:r w:rsidRPr="00F13B07">
        <w:rPr>
          <w:rStyle w:val="Emphasis"/>
          <w:szCs w:val="20"/>
          <w:highlight w:val="cyan"/>
        </w:rPr>
        <w:t>convince</w:t>
      </w:r>
      <w:r w:rsidRPr="00F13B07">
        <w:rPr>
          <w:rStyle w:val="11111AAAAStyleUnderline"/>
          <w:szCs w:val="20"/>
          <w:highlight w:val="cyan"/>
        </w:rPr>
        <w:t xml:space="preserve"> the</w:t>
      </w:r>
      <w:r w:rsidRPr="00313F15">
        <w:rPr>
          <w:rStyle w:val="11111AAAAStyleUnderline"/>
          <w:szCs w:val="20"/>
        </w:rPr>
        <w:t xml:space="preserve"> American </w:t>
      </w:r>
      <w:r w:rsidRPr="00F13B07">
        <w:rPr>
          <w:rStyle w:val="11111AAAAStyleUnderline"/>
          <w:szCs w:val="20"/>
          <w:highlight w:val="cyan"/>
        </w:rPr>
        <w:t xml:space="preserve">public that </w:t>
      </w:r>
      <w:r w:rsidRPr="00F13B07">
        <w:rPr>
          <w:rStyle w:val="Emphasis"/>
          <w:szCs w:val="20"/>
          <w:highlight w:val="cyan"/>
        </w:rPr>
        <w:t>MAGA</w:t>
      </w:r>
      <w:r w:rsidRPr="00F13B07">
        <w:rPr>
          <w:rStyle w:val="11111AAAAStyleUnderline"/>
          <w:szCs w:val="20"/>
          <w:highlight w:val="cyan"/>
        </w:rPr>
        <w:t xml:space="preserve"> is </w:t>
      </w:r>
      <w:r w:rsidRPr="00F13B07">
        <w:rPr>
          <w:rStyle w:val="Emphasis"/>
          <w:szCs w:val="20"/>
          <w:highlight w:val="cyan"/>
        </w:rPr>
        <w:t>threat</w:t>
      </w:r>
      <w:r w:rsidRPr="00F13B07">
        <w:rPr>
          <w:rStyle w:val="11111AAAAStyleUnderline"/>
          <w:szCs w:val="20"/>
          <w:highlight w:val="cyan"/>
        </w:rPr>
        <w:t xml:space="preserve">ening their </w:t>
      </w:r>
      <w:r w:rsidRPr="00F13B07">
        <w:rPr>
          <w:rStyle w:val="Emphasis"/>
          <w:szCs w:val="20"/>
          <w:highlight w:val="cyan"/>
        </w:rPr>
        <w:t>Medicare</w:t>
      </w:r>
      <w:r w:rsidRPr="00F13B07">
        <w:rPr>
          <w:rStyle w:val="11111AAAAStyleUnderline"/>
          <w:szCs w:val="20"/>
          <w:highlight w:val="cyan"/>
        </w:rPr>
        <w:t xml:space="preserve">, </w:t>
      </w:r>
      <w:r w:rsidRPr="00F13B07">
        <w:rPr>
          <w:rStyle w:val="Emphasis"/>
          <w:szCs w:val="20"/>
          <w:highlight w:val="cyan"/>
        </w:rPr>
        <w:t>Social Security</w:t>
      </w:r>
      <w:r w:rsidRPr="00F13B07">
        <w:rPr>
          <w:rStyle w:val="11111AAAAStyleUnderline"/>
          <w:szCs w:val="20"/>
          <w:highlight w:val="cyan"/>
        </w:rPr>
        <w:t xml:space="preserve">, </w:t>
      </w:r>
      <w:r w:rsidRPr="00F13B07">
        <w:rPr>
          <w:rStyle w:val="Emphasis"/>
          <w:szCs w:val="20"/>
          <w:highlight w:val="cyan"/>
        </w:rPr>
        <w:t>health care</w:t>
      </w:r>
      <w:r w:rsidRPr="00F13B07">
        <w:rPr>
          <w:rStyle w:val="11111AAAAStyleUnderline"/>
          <w:szCs w:val="20"/>
          <w:highlight w:val="cyan"/>
        </w:rPr>
        <w:t xml:space="preserve">, and </w:t>
      </w:r>
      <w:r w:rsidRPr="00F13B07">
        <w:rPr>
          <w:rStyle w:val="Emphasis"/>
          <w:szCs w:val="20"/>
          <w:highlight w:val="cyan"/>
        </w:rPr>
        <w:t>education</w:t>
      </w:r>
      <w:r w:rsidRPr="00313F15">
        <w:rPr>
          <w:rStyle w:val="11111AAAAStyleUnderline"/>
          <w:szCs w:val="20"/>
        </w:rPr>
        <w:t xml:space="preserve">, as well as basic </w:t>
      </w:r>
      <w:r w:rsidRPr="00313F15">
        <w:rPr>
          <w:rStyle w:val="Emphasis"/>
          <w:szCs w:val="20"/>
        </w:rPr>
        <w:t>safety protections</w:t>
      </w:r>
      <w:r w:rsidRPr="00313F15">
        <w:rPr>
          <w:rStyle w:val="11111AAAAStyleUnderline"/>
          <w:szCs w:val="20"/>
        </w:rPr>
        <w:t xml:space="preserve"> at work and beyond</w:t>
      </w:r>
      <w:r w:rsidRPr="00313F15">
        <w:rPr>
          <w:szCs w:val="20"/>
        </w:rPr>
        <w:t xml:space="preserve">. The following point must be </w:t>
      </w:r>
      <w:r w:rsidRPr="00FB7315">
        <w:rPr>
          <w:rStyle w:val="11111AAAAStyleUnderline"/>
        </w:rPr>
        <w:t xml:space="preserve">loudly, bluntly, and </w:t>
      </w:r>
      <w:r w:rsidRPr="00FB7315">
        <w:rPr>
          <w:rStyle w:val="Emphasis"/>
        </w:rPr>
        <w:t>repeatedly hammered</w:t>
      </w:r>
      <w:r w:rsidRPr="00FB7315">
        <w:rPr>
          <w:rStyle w:val="11111AAAAStyleUnderline"/>
        </w:rPr>
        <w:t xml:space="preserve"> home to the American </w:t>
      </w:r>
      <w:r w:rsidRPr="00FB7315">
        <w:rPr>
          <w:rStyle w:val="Emphasis"/>
        </w:rPr>
        <w:t>public</w:t>
      </w:r>
      <w:r w:rsidRPr="00FB7315">
        <w:rPr>
          <w:rStyle w:val="11111AAAAStyleUnderline"/>
        </w:rPr>
        <w:t xml:space="preserve">: The </w:t>
      </w:r>
      <w:r w:rsidRPr="00F13B07">
        <w:rPr>
          <w:rStyle w:val="Emphasis"/>
          <w:highlight w:val="cyan"/>
        </w:rPr>
        <w:t>new admin</w:t>
      </w:r>
      <w:r w:rsidRPr="00FB7315">
        <w:rPr>
          <w:rStyle w:val="11111AAAAStyleUnderline"/>
        </w:rPr>
        <w:t xml:space="preserve">istration is </w:t>
      </w:r>
      <w:r w:rsidRPr="00F13B07">
        <w:rPr>
          <w:rStyle w:val="Emphasis"/>
          <w:highlight w:val="cyan"/>
        </w:rPr>
        <w:t>threatening</w:t>
      </w:r>
      <w:r w:rsidRPr="00FB7315">
        <w:rPr>
          <w:rStyle w:val="11111AAAAStyleUnderline"/>
        </w:rPr>
        <w:t xml:space="preserve"> you and your family’s </w:t>
      </w:r>
      <w:r w:rsidRPr="00F13B07">
        <w:rPr>
          <w:rStyle w:val="Emphasis"/>
          <w:highlight w:val="cyan"/>
        </w:rPr>
        <w:t>ability</w:t>
      </w:r>
      <w:r w:rsidRPr="00F13B07">
        <w:rPr>
          <w:rStyle w:val="11111AAAAStyleUnderline"/>
          <w:highlight w:val="cyan"/>
        </w:rPr>
        <w:t xml:space="preserve"> to get by</w:t>
      </w:r>
      <w:r w:rsidRPr="00FB7315">
        <w:rPr>
          <w:rStyle w:val="11111AAAAStyleUnderline"/>
        </w:rPr>
        <w:t xml:space="preserve">, all </w:t>
      </w:r>
      <w:r w:rsidRPr="00F13B07">
        <w:rPr>
          <w:rStyle w:val="11111AAAAStyleUnderline"/>
          <w:highlight w:val="cyan"/>
        </w:rPr>
        <w:t>for</w:t>
      </w:r>
      <w:r w:rsidRPr="00FB7315">
        <w:rPr>
          <w:rStyle w:val="11111AAAAStyleUnderline"/>
        </w:rPr>
        <w:t xml:space="preserve"> the </w:t>
      </w:r>
      <w:r w:rsidRPr="00FB7315">
        <w:rPr>
          <w:rStyle w:val="Emphasis"/>
        </w:rPr>
        <w:t>benefit</w:t>
      </w:r>
      <w:r w:rsidRPr="00FB7315">
        <w:rPr>
          <w:rStyle w:val="11111AAAAStyleUnderline"/>
        </w:rPr>
        <w:t xml:space="preserve"> of a handful of </w:t>
      </w:r>
      <w:r w:rsidRPr="00FB7315">
        <w:rPr>
          <w:rStyle w:val="Emphasis"/>
        </w:rPr>
        <w:t xml:space="preserve">corrupt </w:t>
      </w:r>
      <w:r w:rsidRPr="00F13B07">
        <w:rPr>
          <w:rStyle w:val="Emphasis"/>
          <w:highlight w:val="cyan"/>
        </w:rPr>
        <w:t>billionaires</w:t>
      </w:r>
      <w:r w:rsidRPr="00313F15">
        <w:rPr>
          <w:szCs w:val="20"/>
        </w:rPr>
        <w:t>.</w:t>
      </w:r>
    </w:p>
    <w:p w14:paraId="5F98015E" w14:textId="77777777" w:rsidR="008A5F3B" w:rsidRDefault="008A5F3B" w:rsidP="008A5F3B">
      <w:pPr>
        <w:rPr>
          <w:szCs w:val="20"/>
        </w:rPr>
      </w:pPr>
      <w:r w:rsidRPr="00E45E54">
        <w:rPr>
          <w:rStyle w:val="11111AAAAStyleUnderline"/>
          <w:highlight w:val="yellow"/>
        </w:rPr>
        <w:t xml:space="preserve">Until we can </w:t>
      </w:r>
      <w:r w:rsidRPr="00E45E54">
        <w:rPr>
          <w:rStyle w:val="Emphasis"/>
          <w:highlight w:val="yellow"/>
        </w:rPr>
        <w:t>show</w:t>
      </w:r>
      <w:r w:rsidRPr="00E45E54">
        <w:rPr>
          <w:rStyle w:val="11111AAAAStyleUnderline"/>
          <w:highlight w:val="yellow"/>
        </w:rPr>
        <w:t xml:space="preserve"> ordinary Americans that their immediate </w:t>
      </w:r>
      <w:r w:rsidRPr="00E45E54">
        <w:rPr>
          <w:rStyle w:val="Emphasis"/>
          <w:highlight w:val="yellow"/>
        </w:rPr>
        <w:t>material interests</w:t>
      </w:r>
      <w:r w:rsidRPr="00E45E54">
        <w:rPr>
          <w:rStyle w:val="11111AAAAStyleUnderline"/>
          <w:highlight w:val="yellow"/>
        </w:rPr>
        <w:t xml:space="preserve"> are being </w:t>
      </w:r>
      <w:r w:rsidRPr="00E45E54">
        <w:rPr>
          <w:rStyle w:val="Emphasis"/>
          <w:highlight w:val="yellow"/>
        </w:rPr>
        <w:t>hurt</w:t>
      </w:r>
      <w:r w:rsidRPr="00FB7315">
        <w:rPr>
          <w:rStyle w:val="11111AAAAStyleUnderline"/>
        </w:rPr>
        <w:t xml:space="preserve"> by Trump’s </w:t>
      </w:r>
      <w:r w:rsidRPr="00FB7315">
        <w:rPr>
          <w:rStyle w:val="Emphasis"/>
        </w:rPr>
        <w:t>billionaire wrecking crew</w:t>
      </w:r>
      <w:r w:rsidRPr="00FB7315">
        <w:rPr>
          <w:rStyle w:val="11111AAAAStyleUnderline"/>
        </w:rPr>
        <w:t xml:space="preserve">, </w:t>
      </w:r>
      <w:r w:rsidRPr="00E45E54">
        <w:rPr>
          <w:rStyle w:val="11111AAAAStyleUnderline"/>
          <w:highlight w:val="yellow"/>
        </w:rPr>
        <w:t xml:space="preserve">the sad reality is that our side will </w:t>
      </w:r>
      <w:r w:rsidRPr="00E45E54">
        <w:rPr>
          <w:rStyle w:val="Emphasis"/>
          <w:highlight w:val="yellow"/>
        </w:rPr>
        <w:t>continue to lose</w:t>
      </w:r>
      <w:r w:rsidRPr="00E45E54">
        <w:rPr>
          <w:rStyle w:val="11111AAAAStyleUnderline"/>
          <w:highlight w:val="yellow"/>
        </w:rPr>
        <w:t xml:space="preserve">. </w:t>
      </w:r>
      <w:r w:rsidRPr="00F13B07">
        <w:rPr>
          <w:rStyle w:val="Emphasis"/>
          <w:highlight w:val="cyan"/>
        </w:rPr>
        <w:t>Working-class</w:t>
      </w:r>
      <w:r w:rsidRPr="00FB7315">
        <w:rPr>
          <w:rStyle w:val="11111AAAAStyleUnderline"/>
        </w:rPr>
        <w:t xml:space="preserve"> Americans are </w:t>
      </w:r>
      <w:r w:rsidRPr="00F13B07">
        <w:rPr>
          <w:rStyle w:val="Emphasis"/>
          <w:highlight w:val="cyan"/>
        </w:rPr>
        <w:t>not ready</w:t>
      </w:r>
      <w:r w:rsidRPr="00F13B07">
        <w:rPr>
          <w:rStyle w:val="11111AAAAStyleUnderline"/>
          <w:highlight w:val="cyan"/>
        </w:rPr>
        <w:t xml:space="preserve"> to rise up</w:t>
      </w:r>
      <w:r w:rsidRPr="00FB7315">
        <w:rPr>
          <w:rStyle w:val="11111AAAAStyleUnderline"/>
        </w:rPr>
        <w:t xml:space="preserve"> in defense of a political system</w:t>
      </w:r>
      <w:r>
        <w:rPr>
          <w:szCs w:val="20"/>
        </w:rPr>
        <w:t xml:space="preserve"> that they rightly perceive has ignored them for decades.</w:t>
      </w:r>
    </w:p>
    <w:p w14:paraId="65794B1D" w14:textId="77777777" w:rsidR="008A5F3B" w:rsidRDefault="008A5F3B" w:rsidP="008A5F3B"/>
    <w:p w14:paraId="79437AD0" w14:textId="77777777" w:rsidR="008A5F3B" w:rsidRDefault="008A5F3B" w:rsidP="008A5F3B">
      <w:pPr>
        <w:pStyle w:val="Heading3"/>
      </w:pPr>
      <w:r>
        <w:t>AT: Kimball—1NR</w:t>
      </w:r>
    </w:p>
    <w:p w14:paraId="2CCB7141" w14:textId="77777777" w:rsidR="008A5F3B" w:rsidRDefault="008A5F3B" w:rsidP="008A5F3B"/>
    <w:p w14:paraId="13C48F7A" w14:textId="77777777" w:rsidR="008A5F3B" w:rsidRDefault="008A5F3B" w:rsidP="008A5F3B">
      <w:pPr>
        <w:pStyle w:val="Heading4"/>
      </w:pPr>
      <w:r>
        <w:t>Their Kimball evidence is so neg:</w:t>
      </w:r>
    </w:p>
    <w:p w14:paraId="76C0EC05" w14:textId="77777777" w:rsidR="008A5F3B" w:rsidRDefault="008A5F3B" w:rsidP="008A5F3B">
      <w:pPr>
        <w:pStyle w:val="Heading4"/>
      </w:pPr>
      <w:r>
        <w:t xml:space="preserve">1) Their number is </w:t>
      </w:r>
      <w:r>
        <w:rPr>
          <w:u w:val="single"/>
        </w:rPr>
        <w:t>cumulative count</w:t>
      </w:r>
      <w:r>
        <w:t xml:space="preserve"> for a century. </w:t>
      </w:r>
    </w:p>
    <w:p w14:paraId="622B7E91" w14:textId="77777777" w:rsidR="008A5F3B" w:rsidRPr="007B2313" w:rsidRDefault="008A5F3B" w:rsidP="008A5F3B">
      <w:pPr>
        <w:pStyle w:val="Heading4"/>
      </w:pPr>
      <w:r>
        <w:t>2) Literally says multiple treaties have created moral and legal norms against testing—</w:t>
      </w:r>
      <w:r>
        <w:rPr>
          <w:u w:val="single"/>
        </w:rPr>
        <w:t>that’s the internal link story</w:t>
      </w:r>
      <w:r>
        <w:t xml:space="preserve"> of the DA. </w:t>
      </w:r>
    </w:p>
    <w:p w14:paraId="39A3592B" w14:textId="77777777" w:rsidR="008A5F3B" w:rsidRPr="002E4939" w:rsidRDefault="008A5F3B" w:rsidP="008A5F3B">
      <w:r w:rsidRPr="002E4939">
        <w:rPr>
          <w:rStyle w:val="Style13ptBold"/>
        </w:rPr>
        <w:t>Kimball ’25</w:t>
      </w:r>
      <w:r>
        <w:t xml:space="preserve"> [Daryl; October; B.A. in Political Science and Diplomacy/Foreign Affairs from Miami University, Executive Director of the Arms Control Association; Arms Control Association, “The Nuclear Testing Tally,” </w:t>
      </w:r>
      <w:r w:rsidRPr="002E4939">
        <w:t>https://www.armscontrol.org/factsheets/nuclear-testing-tally</w:t>
      </w:r>
      <w:r>
        <w:t>]</w:t>
      </w:r>
    </w:p>
    <w:p w14:paraId="4AA08DF4" w14:textId="77777777" w:rsidR="008A5F3B" w:rsidRPr="002E4939" w:rsidRDefault="008A5F3B" w:rsidP="008A5F3B">
      <w:r w:rsidRPr="00C6517D">
        <w:rPr>
          <w:rStyle w:val="Emphasis"/>
          <w:highlight w:val="yellow"/>
        </w:rPr>
        <w:t>Since the first nuclear test explosion on July 16, 1945</w:t>
      </w:r>
      <w:r w:rsidRPr="002E4939">
        <w:t xml:space="preserve">, </w:t>
      </w:r>
      <w:r w:rsidRPr="00147EDB">
        <w:rPr>
          <w:rStyle w:val="11111AAAAStyleUnderline"/>
        </w:rPr>
        <w:t xml:space="preserve">at least </w:t>
      </w:r>
      <w:r w:rsidRPr="00036F9D">
        <w:rPr>
          <w:rStyle w:val="Emphasis"/>
          <w:highlight w:val="cyan"/>
        </w:rPr>
        <w:t>eight nations</w:t>
      </w:r>
      <w:r w:rsidRPr="00147EDB">
        <w:rPr>
          <w:rStyle w:val="11111AAAAStyleUnderline"/>
        </w:rPr>
        <w:t xml:space="preserve"> have </w:t>
      </w:r>
      <w:r w:rsidRPr="00036F9D">
        <w:rPr>
          <w:rStyle w:val="11111AAAAStyleUnderline"/>
          <w:highlight w:val="cyan"/>
        </w:rPr>
        <w:t xml:space="preserve">detonated over </w:t>
      </w:r>
      <w:r w:rsidRPr="00036F9D">
        <w:rPr>
          <w:rStyle w:val="Emphasis"/>
          <w:highlight w:val="cyan"/>
        </w:rPr>
        <w:t>2,000</w:t>
      </w:r>
      <w:r w:rsidRPr="00147EDB">
        <w:rPr>
          <w:rStyle w:val="Emphasis"/>
        </w:rPr>
        <w:t xml:space="preserve"> nuclear tests</w:t>
      </w:r>
      <w:r w:rsidRPr="00147EDB">
        <w:rPr>
          <w:rStyle w:val="11111AAAAStyleUnderline"/>
        </w:rPr>
        <w:t xml:space="preserve"> at dozens of test sites </w:t>
      </w:r>
      <w:r w:rsidRPr="00036F9D">
        <w:rPr>
          <w:rStyle w:val="Emphasis"/>
        </w:rPr>
        <w:t>around the globe</w:t>
      </w:r>
      <w:r w:rsidRPr="002E4939">
        <w:t>, including Lop Nor in China, the atolls of the Pacific, Nevada, and Algeria where France conducted its first nuclear device, Western Australia where the U.K. exploded nuclear weapons, the South Atlantic, Semipalatinsk in Kazakhstan, across Russia, and elsewhere.</w:t>
      </w:r>
    </w:p>
    <w:p w14:paraId="0C72A07C" w14:textId="77777777" w:rsidR="008A5F3B" w:rsidRPr="002E4939" w:rsidRDefault="008A5F3B" w:rsidP="008A5F3B">
      <w:r w:rsidRPr="002E4939">
        <w:t xml:space="preserve">Most of the test sites are in the lands of indigenous peoples and far from the capitals of the testing governments. A large number of the early tests—528—were detonated in the atmosphere, which </w:t>
      </w:r>
      <w:r w:rsidRPr="002E4939">
        <w:rPr>
          <w:rStyle w:val="11111AAAAStyleUnderline"/>
        </w:rPr>
        <w:t xml:space="preserve">spread </w:t>
      </w:r>
      <w:r w:rsidRPr="002E4939">
        <w:rPr>
          <w:rStyle w:val="Emphasis"/>
        </w:rPr>
        <w:t>radioactive</w:t>
      </w:r>
      <w:r w:rsidRPr="002E4939">
        <w:rPr>
          <w:rStyle w:val="11111AAAAStyleUnderline"/>
        </w:rPr>
        <w:t xml:space="preserve"> materials through the </w:t>
      </w:r>
      <w:r w:rsidRPr="002E4939">
        <w:rPr>
          <w:rStyle w:val="Emphasis"/>
        </w:rPr>
        <w:t>atmosphere</w:t>
      </w:r>
      <w:r w:rsidRPr="002E4939">
        <w:t xml:space="preserve">. </w:t>
      </w:r>
    </w:p>
    <w:p w14:paraId="24837C88" w14:textId="77777777" w:rsidR="008A5F3B" w:rsidRPr="002E4939" w:rsidRDefault="008A5F3B" w:rsidP="008A5F3B">
      <w:r w:rsidRPr="00C6517D">
        <w:rPr>
          <w:rStyle w:val="Emphasis"/>
          <w:highlight w:val="yellow"/>
        </w:rPr>
        <w:t>The 1963 Limited Test Ban Treaty brought about the end of most</w:t>
      </w:r>
      <w:r w:rsidRPr="002E4939">
        <w:t xml:space="preserve">, but not all, nuclear test explosions in the atmosphere. However, </w:t>
      </w:r>
      <w:r w:rsidRPr="002E4939">
        <w:rPr>
          <w:rStyle w:val="11111AAAAStyleUnderline"/>
        </w:rPr>
        <w:t xml:space="preserve">many </w:t>
      </w:r>
      <w:r w:rsidRPr="00036F9D">
        <w:rPr>
          <w:rStyle w:val="Emphasis"/>
          <w:highlight w:val="cyan"/>
        </w:rPr>
        <w:t>underground</w:t>
      </w:r>
      <w:r w:rsidRPr="002E4939">
        <w:rPr>
          <w:rStyle w:val="11111AAAAStyleUnderline"/>
        </w:rPr>
        <w:t xml:space="preserve"> nuclear blasts have also </w:t>
      </w:r>
      <w:r w:rsidRPr="00036F9D">
        <w:rPr>
          <w:rStyle w:val="Emphasis"/>
          <w:highlight w:val="cyan"/>
        </w:rPr>
        <w:t>vented</w:t>
      </w:r>
      <w:r w:rsidRPr="002E4939">
        <w:rPr>
          <w:rStyle w:val="11111AAAAStyleUnderline"/>
        </w:rPr>
        <w:t xml:space="preserve"> radioactive material </w:t>
      </w:r>
      <w:r w:rsidRPr="00036F9D">
        <w:rPr>
          <w:rStyle w:val="11111AAAAStyleUnderline"/>
          <w:highlight w:val="cyan"/>
        </w:rPr>
        <w:t>into</w:t>
      </w:r>
      <w:r w:rsidRPr="002E4939">
        <w:rPr>
          <w:rStyle w:val="11111AAAAStyleUnderline"/>
        </w:rPr>
        <w:t xml:space="preserve"> the </w:t>
      </w:r>
      <w:r w:rsidRPr="00036F9D">
        <w:rPr>
          <w:rStyle w:val="Emphasis"/>
          <w:highlight w:val="cyan"/>
        </w:rPr>
        <w:t>atmosphere</w:t>
      </w:r>
      <w:r w:rsidRPr="002E4939">
        <w:rPr>
          <w:rStyle w:val="11111AAAAStyleUnderline"/>
        </w:rPr>
        <w:t xml:space="preserve"> and left radioactive contamination in the </w:t>
      </w:r>
      <w:r w:rsidRPr="002E4939">
        <w:rPr>
          <w:rStyle w:val="Emphasis"/>
        </w:rPr>
        <w:t>soil</w:t>
      </w:r>
      <w:r w:rsidRPr="002E4939">
        <w:t>.</w:t>
      </w:r>
    </w:p>
    <w:p w14:paraId="634D2BD2" w14:textId="77777777" w:rsidR="008A5F3B" w:rsidRPr="002E4939" w:rsidRDefault="008A5F3B" w:rsidP="008A5F3B">
      <w:r w:rsidRPr="002E4939">
        <w:t xml:space="preserve">Through nuclear test explosions, the nuclear testing nations have been able to proof-test new warhead designs and create increasingly sophisticated nuclear weapons. The </w:t>
      </w:r>
      <w:r w:rsidRPr="002E4939">
        <w:rPr>
          <w:rStyle w:val="Emphasis"/>
        </w:rPr>
        <w:t>overwhelming majority</w:t>
      </w:r>
      <w:r w:rsidRPr="002E4939">
        <w:rPr>
          <w:rStyle w:val="11111AAAAStyleUnderline"/>
        </w:rPr>
        <w:t xml:space="preserve"> of the nuclear weapon test detonations were for "</w:t>
      </w:r>
      <w:r w:rsidRPr="002E4939">
        <w:rPr>
          <w:rStyle w:val="Emphasis"/>
        </w:rPr>
        <w:t>weapons development</w:t>
      </w:r>
      <w:r w:rsidRPr="002E4939">
        <w:rPr>
          <w:rStyle w:val="11111AAAAStyleUnderline"/>
        </w:rPr>
        <w:t>" and "</w:t>
      </w:r>
      <w:r w:rsidRPr="002E4939">
        <w:rPr>
          <w:rStyle w:val="Emphasis"/>
        </w:rPr>
        <w:t>weapons effects</w:t>
      </w:r>
      <w:r w:rsidRPr="002E4939">
        <w:rPr>
          <w:rStyle w:val="11111AAAAStyleUnderline"/>
        </w:rPr>
        <w:t>" purposes</w:t>
      </w:r>
      <w:r w:rsidRPr="002E4939">
        <w:t>.</w:t>
      </w:r>
    </w:p>
    <w:p w14:paraId="2296FCE5" w14:textId="77777777" w:rsidR="008A5F3B" w:rsidRPr="002E4939" w:rsidRDefault="008A5F3B" w:rsidP="008A5F3B">
      <w:r w:rsidRPr="002E4939">
        <w:t xml:space="preserve">Following </w:t>
      </w:r>
      <w:r w:rsidRPr="00C6517D">
        <w:rPr>
          <w:rStyle w:val="Emphasis"/>
          <w:highlight w:val="yellow"/>
        </w:rPr>
        <w:t>Russian test moratorium in 1991 and a U.S. nuclear testing moratorium in 1992</w:t>
      </w:r>
      <w:r w:rsidRPr="002E4939">
        <w:t>, multilateral negotiations on a global Comprehensive Test Ban Treaty (</w:t>
      </w:r>
      <w:r w:rsidRPr="00C6517D">
        <w:rPr>
          <w:rStyle w:val="Emphasis"/>
          <w:highlight w:val="yellow"/>
        </w:rPr>
        <w:t>CTBT</w:t>
      </w:r>
      <w:r w:rsidRPr="002E4939">
        <w:t xml:space="preserve">) </w:t>
      </w:r>
      <w:r w:rsidRPr="00C6517D">
        <w:rPr>
          <w:rStyle w:val="Emphasis"/>
          <w:highlight w:val="yellow"/>
        </w:rPr>
        <w:t>began in 1994</w:t>
      </w:r>
      <w:r w:rsidRPr="002E4939">
        <w:t xml:space="preserve"> and were concluded in 1996. The treaty was opened for signature on September 24, 1996. </w:t>
      </w:r>
    </w:p>
    <w:p w14:paraId="15709C5C" w14:textId="77777777" w:rsidR="008A5F3B" w:rsidRPr="002E4939" w:rsidRDefault="008A5F3B" w:rsidP="008A5F3B">
      <w:r w:rsidRPr="002E4939">
        <w:t xml:space="preserve">The CTBT, </w:t>
      </w:r>
      <w:r w:rsidRPr="00C6517D">
        <w:rPr>
          <w:rStyle w:val="Emphasis"/>
          <w:highlight w:val="yellow"/>
        </w:rPr>
        <w:t>prohibits "any nuclear weapon test explosion or any other nuclear explosion"</w:t>
      </w:r>
      <w:r w:rsidRPr="002E4939">
        <w:t xml:space="preserve"> and has established an international test monitoring and verification system. Although the CTBT has not yet entered into force due to the failure of 9 key states to ratify the treaty, the treaty has helped to </w:t>
      </w:r>
      <w:r w:rsidRPr="00C6517D">
        <w:rPr>
          <w:rStyle w:val="Emphasis"/>
          <w:highlight w:val="yellow"/>
        </w:rPr>
        <w:t>establish a strong legal and political norm against nuclear explosive testing.</w:t>
      </w:r>
    </w:p>
    <w:p w14:paraId="1C2B2D9F" w14:textId="77777777" w:rsidR="008A5F3B" w:rsidRPr="002E4939" w:rsidRDefault="008A5F3B" w:rsidP="008A5F3B">
      <w:r w:rsidRPr="002E4939">
        <w:t>Summary of Nuclear Testing and Test Ban Status By State</w:t>
      </w:r>
    </w:p>
    <w:p w14:paraId="3F81E914" w14:textId="77777777" w:rsidR="008A5F3B" w:rsidRPr="002E4939" w:rsidRDefault="008A5F3B" w:rsidP="008A5F3B">
      <w:r w:rsidRPr="00036F9D">
        <w:rPr>
          <w:rStyle w:val="Emphasis"/>
          <w:highlight w:val="cyan"/>
        </w:rPr>
        <w:t>U</w:t>
      </w:r>
      <w:r w:rsidRPr="002E4939">
        <w:rPr>
          <w:rStyle w:val="11111AAAAStyleUnderline"/>
        </w:rPr>
        <w:t xml:space="preserve">nited </w:t>
      </w:r>
      <w:r w:rsidRPr="00036F9D">
        <w:rPr>
          <w:rStyle w:val="Emphasis"/>
          <w:highlight w:val="cyan"/>
        </w:rPr>
        <w:t>S</w:t>
      </w:r>
      <w:r w:rsidRPr="002E4939">
        <w:rPr>
          <w:rStyle w:val="11111AAAAStyleUnderline"/>
        </w:rPr>
        <w:t>tates</w:t>
      </w:r>
      <w:r w:rsidRPr="002E4939">
        <w:t>: (</w:t>
      </w:r>
      <w:r w:rsidRPr="00036F9D">
        <w:rPr>
          <w:rStyle w:val="Emphasis"/>
          <w:highlight w:val="cyan"/>
        </w:rPr>
        <w:t>1,030</w:t>
      </w:r>
      <w:r w:rsidRPr="002E4939">
        <w:rPr>
          <w:rStyle w:val="11111AAAAStyleUnderline"/>
        </w:rPr>
        <w:t xml:space="preserve"> total nuclear </w:t>
      </w:r>
      <w:r w:rsidRPr="002E4939">
        <w:rPr>
          <w:rStyle w:val="Emphasis"/>
        </w:rPr>
        <w:t>test explosions</w:t>
      </w:r>
      <w:r w:rsidRPr="002E4939">
        <w:t xml:space="preserve">; 1.054 including joint U.S.-UK tests)     </w:t>
      </w:r>
    </w:p>
    <w:p w14:paraId="75D78692" w14:textId="77777777" w:rsidR="008A5F3B" w:rsidRPr="002E4939" w:rsidRDefault="008A5F3B" w:rsidP="008A5F3B">
      <w:r w:rsidRPr="002E4939">
        <w:t xml:space="preserve">First test: July 16, 1945     </w:t>
      </w:r>
    </w:p>
    <w:p w14:paraId="685274DD" w14:textId="77777777" w:rsidR="008A5F3B" w:rsidRPr="00C6517D" w:rsidRDefault="008A5F3B" w:rsidP="008A5F3B">
      <w:pPr>
        <w:rPr>
          <w:rStyle w:val="Emphasis"/>
        </w:rPr>
      </w:pPr>
      <w:r w:rsidRPr="00C6517D">
        <w:rPr>
          <w:rStyle w:val="Emphasis"/>
          <w:highlight w:val="yellow"/>
        </w:rPr>
        <w:t>Last test: Sept. 23, 1992</w:t>
      </w:r>
      <w:r w:rsidRPr="00C6517D">
        <w:rPr>
          <w:rStyle w:val="Emphasis"/>
        </w:rPr>
        <w:t xml:space="preserve">     </w:t>
      </w:r>
    </w:p>
    <w:p w14:paraId="3E5A3CCB" w14:textId="77777777" w:rsidR="008A5F3B" w:rsidRPr="002E4939" w:rsidRDefault="008A5F3B" w:rsidP="008A5F3B">
      <w:r w:rsidRPr="002E4939">
        <w:t>Signed CTBT: Sept. 24, 1996</w:t>
      </w:r>
    </w:p>
    <w:p w14:paraId="26DB10EA" w14:textId="77777777" w:rsidR="008A5F3B" w:rsidRPr="002E4939" w:rsidRDefault="008A5F3B" w:rsidP="008A5F3B">
      <w:r w:rsidRPr="002E4939">
        <w:t>USSR/</w:t>
      </w:r>
      <w:r w:rsidRPr="00036F9D">
        <w:rPr>
          <w:rStyle w:val="Emphasis"/>
          <w:highlight w:val="cyan"/>
        </w:rPr>
        <w:t>Russia</w:t>
      </w:r>
      <w:r w:rsidRPr="002E4939">
        <w:t>: (</w:t>
      </w:r>
      <w:r w:rsidRPr="00036F9D">
        <w:rPr>
          <w:rStyle w:val="Emphasis"/>
          <w:highlight w:val="cyan"/>
        </w:rPr>
        <w:t>715</w:t>
      </w:r>
      <w:r w:rsidRPr="002E4939">
        <w:t xml:space="preserve"> total nuclear test explosions)     </w:t>
      </w:r>
    </w:p>
    <w:p w14:paraId="3D249A54" w14:textId="77777777" w:rsidR="008A5F3B" w:rsidRPr="002E4939" w:rsidRDefault="008A5F3B" w:rsidP="008A5F3B">
      <w:r w:rsidRPr="002E4939">
        <w:t xml:space="preserve">First test: Aug. 29, 1949     </w:t>
      </w:r>
    </w:p>
    <w:p w14:paraId="404160A2" w14:textId="77777777" w:rsidR="008A5F3B" w:rsidRPr="00C6517D" w:rsidRDefault="008A5F3B" w:rsidP="008A5F3B">
      <w:pPr>
        <w:rPr>
          <w:rStyle w:val="Emphasis"/>
        </w:rPr>
      </w:pPr>
      <w:r w:rsidRPr="00C6517D">
        <w:rPr>
          <w:rStyle w:val="Emphasis"/>
          <w:highlight w:val="yellow"/>
        </w:rPr>
        <w:t>Last test: Oct. 24, 1990</w:t>
      </w:r>
      <w:r w:rsidRPr="00C6517D">
        <w:rPr>
          <w:rStyle w:val="Emphasis"/>
        </w:rPr>
        <w:t xml:space="preserve">     </w:t>
      </w:r>
    </w:p>
    <w:p w14:paraId="2724F1B5" w14:textId="77777777" w:rsidR="008A5F3B" w:rsidRPr="002E4939" w:rsidRDefault="008A5F3B" w:rsidP="008A5F3B">
      <w:r w:rsidRPr="002E4939">
        <w:t>Deposited CTBT Ratification: June 30, 2000, but "</w:t>
      </w:r>
      <w:r w:rsidRPr="00036F9D">
        <w:rPr>
          <w:rStyle w:val="Emphasis"/>
          <w:highlight w:val="cyan"/>
        </w:rPr>
        <w:t>de-ratified</w:t>
      </w:r>
      <w:r w:rsidRPr="002E4939">
        <w:t xml:space="preserve">" </w:t>
      </w:r>
      <w:r w:rsidRPr="002E4939">
        <w:rPr>
          <w:rStyle w:val="11111AAAAStyleUnderline"/>
        </w:rPr>
        <w:t xml:space="preserve">the </w:t>
      </w:r>
      <w:r w:rsidRPr="00036F9D">
        <w:rPr>
          <w:rStyle w:val="11111AAAAStyleUnderline"/>
          <w:highlight w:val="cyan"/>
        </w:rPr>
        <w:t>treaty</w:t>
      </w:r>
      <w:r w:rsidRPr="002E4939">
        <w:rPr>
          <w:rStyle w:val="11111AAAAStyleUnderline"/>
        </w:rPr>
        <w:t xml:space="preserve"> in </w:t>
      </w:r>
      <w:r w:rsidRPr="002E4939">
        <w:rPr>
          <w:rStyle w:val="Emphasis"/>
        </w:rPr>
        <w:t>2023</w:t>
      </w:r>
      <w:r w:rsidRPr="002E4939">
        <w:t>.</w:t>
      </w:r>
    </w:p>
    <w:p w14:paraId="4F5971D6" w14:textId="77777777" w:rsidR="008A5F3B" w:rsidRPr="002E4939" w:rsidRDefault="008A5F3B" w:rsidP="008A5F3B">
      <w:r w:rsidRPr="00036F9D">
        <w:rPr>
          <w:rStyle w:val="Emphasis"/>
          <w:highlight w:val="cyan"/>
        </w:rPr>
        <w:t>U</w:t>
      </w:r>
      <w:r w:rsidRPr="00036F9D">
        <w:rPr>
          <w:rStyle w:val="11111AAAAStyleUnderline"/>
        </w:rPr>
        <w:t>n</w:t>
      </w:r>
      <w:r w:rsidRPr="002E4939">
        <w:rPr>
          <w:rStyle w:val="11111AAAAStyleUnderline"/>
        </w:rPr>
        <w:t xml:space="preserve">ited </w:t>
      </w:r>
      <w:r w:rsidRPr="00036F9D">
        <w:rPr>
          <w:rStyle w:val="Emphasis"/>
          <w:highlight w:val="cyan"/>
        </w:rPr>
        <w:t>K</w:t>
      </w:r>
      <w:r w:rsidRPr="002E4939">
        <w:rPr>
          <w:rStyle w:val="11111AAAAStyleUnderline"/>
        </w:rPr>
        <w:t>ingdom</w:t>
      </w:r>
      <w:r w:rsidRPr="002E4939">
        <w:t xml:space="preserve">: (45 total nuclear test explosions)     </w:t>
      </w:r>
    </w:p>
    <w:p w14:paraId="35710AB7" w14:textId="77777777" w:rsidR="008A5F3B" w:rsidRPr="002E4939" w:rsidRDefault="008A5F3B" w:rsidP="008A5F3B">
      <w:r w:rsidRPr="002E4939">
        <w:t xml:space="preserve">First test: Oct. 3, 1952     </w:t>
      </w:r>
    </w:p>
    <w:p w14:paraId="4CB4DE81" w14:textId="77777777" w:rsidR="008A5F3B" w:rsidRPr="002E4939" w:rsidRDefault="008A5F3B" w:rsidP="008A5F3B">
      <w:r w:rsidRPr="002E4939">
        <w:t xml:space="preserve">Last test: Nov. 26, 1991     </w:t>
      </w:r>
    </w:p>
    <w:p w14:paraId="51C8D467" w14:textId="77777777" w:rsidR="008A5F3B" w:rsidRPr="002E4939" w:rsidRDefault="008A5F3B" w:rsidP="008A5F3B">
      <w:r w:rsidRPr="002E4939">
        <w:t xml:space="preserve">Signed CTBT: Sept. 24, 1996     </w:t>
      </w:r>
    </w:p>
    <w:p w14:paraId="20894F95" w14:textId="77777777" w:rsidR="008A5F3B" w:rsidRPr="002E4939" w:rsidRDefault="008A5F3B" w:rsidP="008A5F3B">
      <w:r w:rsidRPr="002E4939">
        <w:t>Deposited CTBT Ratification: Apr. 6, 1998</w:t>
      </w:r>
    </w:p>
    <w:p w14:paraId="4EBECAA4" w14:textId="77777777" w:rsidR="008A5F3B" w:rsidRPr="002E4939" w:rsidRDefault="008A5F3B" w:rsidP="008A5F3B">
      <w:r w:rsidRPr="00036F9D">
        <w:rPr>
          <w:rStyle w:val="Emphasis"/>
          <w:highlight w:val="cyan"/>
        </w:rPr>
        <w:t>France</w:t>
      </w:r>
      <w:r w:rsidRPr="002E4939">
        <w:t xml:space="preserve">: (210 total nuclear test explosions)     </w:t>
      </w:r>
    </w:p>
    <w:p w14:paraId="0870C24F" w14:textId="77777777" w:rsidR="008A5F3B" w:rsidRPr="002E4939" w:rsidRDefault="008A5F3B" w:rsidP="008A5F3B">
      <w:r w:rsidRPr="002E4939">
        <w:t xml:space="preserve">First test: Feb. 13, 1960     </w:t>
      </w:r>
    </w:p>
    <w:p w14:paraId="68DB042C" w14:textId="77777777" w:rsidR="008A5F3B" w:rsidRPr="002E4939" w:rsidRDefault="008A5F3B" w:rsidP="008A5F3B">
      <w:r w:rsidRPr="002E4939">
        <w:t xml:space="preserve">Last test: Jan. 27, 1996     </w:t>
      </w:r>
    </w:p>
    <w:p w14:paraId="353C0405" w14:textId="77777777" w:rsidR="008A5F3B" w:rsidRPr="002E4939" w:rsidRDefault="008A5F3B" w:rsidP="008A5F3B">
      <w:r w:rsidRPr="002E4939">
        <w:t xml:space="preserve">Signed CTBT: Sept. 24, 1996     </w:t>
      </w:r>
    </w:p>
    <w:p w14:paraId="5A730D34" w14:textId="77777777" w:rsidR="008A5F3B" w:rsidRPr="002E4939" w:rsidRDefault="008A5F3B" w:rsidP="008A5F3B">
      <w:r w:rsidRPr="002E4939">
        <w:t>Deposited CTBT Ratification: Apr. 6, 1998</w:t>
      </w:r>
    </w:p>
    <w:p w14:paraId="0ACE787C" w14:textId="77777777" w:rsidR="008A5F3B" w:rsidRPr="002E4939" w:rsidRDefault="008A5F3B" w:rsidP="008A5F3B">
      <w:r w:rsidRPr="00036F9D">
        <w:rPr>
          <w:rStyle w:val="Emphasis"/>
          <w:highlight w:val="cyan"/>
        </w:rPr>
        <w:t>China</w:t>
      </w:r>
      <w:r w:rsidRPr="002E4939">
        <w:t xml:space="preserve">: (45 total nuclear test explosions)     </w:t>
      </w:r>
    </w:p>
    <w:p w14:paraId="2DF0D270" w14:textId="77777777" w:rsidR="008A5F3B" w:rsidRPr="002E4939" w:rsidRDefault="008A5F3B" w:rsidP="008A5F3B">
      <w:r w:rsidRPr="002E4939">
        <w:t xml:space="preserve">First test: Oct. 16, 1964     </w:t>
      </w:r>
    </w:p>
    <w:p w14:paraId="0AC5DEAB" w14:textId="77777777" w:rsidR="008A5F3B" w:rsidRPr="00C6517D" w:rsidRDefault="008A5F3B" w:rsidP="008A5F3B">
      <w:pPr>
        <w:rPr>
          <w:rStyle w:val="Emphasis"/>
        </w:rPr>
      </w:pPr>
      <w:r w:rsidRPr="00C6517D">
        <w:rPr>
          <w:rStyle w:val="Emphasis"/>
          <w:highlight w:val="yellow"/>
        </w:rPr>
        <w:t>Last test: July 29, 1996</w:t>
      </w:r>
      <w:r w:rsidRPr="00C6517D">
        <w:rPr>
          <w:rStyle w:val="Emphasis"/>
        </w:rPr>
        <w:t xml:space="preserve">     </w:t>
      </w:r>
    </w:p>
    <w:p w14:paraId="63FC00A3" w14:textId="77777777" w:rsidR="008A5F3B" w:rsidRPr="002E4939" w:rsidRDefault="008A5F3B" w:rsidP="008A5F3B">
      <w:r w:rsidRPr="002E4939">
        <w:t>Signed CTBT: Sept. 24, 1996</w:t>
      </w:r>
    </w:p>
    <w:p w14:paraId="55B16819" w14:textId="77777777" w:rsidR="008A5F3B" w:rsidRPr="002E4939" w:rsidRDefault="008A5F3B" w:rsidP="008A5F3B">
      <w:r w:rsidRPr="00036F9D">
        <w:rPr>
          <w:rStyle w:val="Emphasis"/>
          <w:highlight w:val="cyan"/>
        </w:rPr>
        <w:t>India</w:t>
      </w:r>
      <w:r w:rsidRPr="002E4939">
        <w:t xml:space="preserve">: (3 total nuclear test explosions2)     </w:t>
      </w:r>
    </w:p>
    <w:p w14:paraId="11F35CBA" w14:textId="77777777" w:rsidR="008A5F3B" w:rsidRPr="002E4939" w:rsidRDefault="008A5F3B" w:rsidP="008A5F3B">
      <w:r w:rsidRPr="002E4939">
        <w:t xml:space="preserve">First test: May 18, 1974.     </w:t>
      </w:r>
    </w:p>
    <w:p w14:paraId="403916A6" w14:textId="77777777" w:rsidR="008A5F3B" w:rsidRPr="002E4939" w:rsidRDefault="008A5F3B" w:rsidP="008A5F3B">
      <w:r w:rsidRPr="002E4939">
        <w:t xml:space="preserve">Last test: May 13, 1998.     </w:t>
      </w:r>
    </w:p>
    <w:p w14:paraId="6926B84B" w14:textId="77777777" w:rsidR="008A5F3B" w:rsidRPr="002E4939" w:rsidRDefault="008A5F3B" w:rsidP="008A5F3B">
      <w:r w:rsidRPr="002E4939">
        <w:t>Not a CTBT signatory.</w:t>
      </w:r>
    </w:p>
    <w:p w14:paraId="0D78F4DC" w14:textId="77777777" w:rsidR="008A5F3B" w:rsidRPr="002E4939" w:rsidRDefault="008A5F3B" w:rsidP="008A5F3B">
      <w:r w:rsidRPr="00036F9D">
        <w:rPr>
          <w:rStyle w:val="Emphasis"/>
          <w:highlight w:val="cyan"/>
        </w:rPr>
        <w:t>Pakistan</w:t>
      </w:r>
      <w:r w:rsidRPr="002E4939">
        <w:t xml:space="preserve"> (2 total nuclear test explosions3)     </w:t>
      </w:r>
    </w:p>
    <w:p w14:paraId="745646B4" w14:textId="77777777" w:rsidR="008A5F3B" w:rsidRPr="002E4939" w:rsidRDefault="008A5F3B" w:rsidP="008A5F3B">
      <w:r w:rsidRPr="002E4939">
        <w:t xml:space="preserve">First test: May 28, 1998.     </w:t>
      </w:r>
    </w:p>
    <w:p w14:paraId="2CE35CBB" w14:textId="77777777" w:rsidR="008A5F3B" w:rsidRPr="002E4939" w:rsidRDefault="008A5F3B" w:rsidP="008A5F3B">
      <w:r w:rsidRPr="002E4939">
        <w:t xml:space="preserve">Last test: May 30, 1998.     </w:t>
      </w:r>
    </w:p>
    <w:p w14:paraId="296936CB" w14:textId="77777777" w:rsidR="008A5F3B" w:rsidRPr="002E4939" w:rsidRDefault="008A5F3B" w:rsidP="008A5F3B">
      <w:r w:rsidRPr="002E4939">
        <w:t>Not a CTBT signatory.</w:t>
      </w:r>
    </w:p>
    <w:p w14:paraId="4467E0D0" w14:textId="77777777" w:rsidR="008A5F3B" w:rsidRPr="002E4939" w:rsidRDefault="008A5F3B" w:rsidP="008A5F3B">
      <w:r w:rsidRPr="00036F9D">
        <w:rPr>
          <w:rStyle w:val="Emphasis"/>
          <w:highlight w:val="cyan"/>
        </w:rPr>
        <w:t>No</w:t>
      </w:r>
      <w:r w:rsidRPr="00036F9D">
        <w:rPr>
          <w:rStyle w:val="11111AAAAStyleUnderline"/>
        </w:rPr>
        <w:t xml:space="preserve">rth </w:t>
      </w:r>
      <w:r w:rsidRPr="00036F9D">
        <w:rPr>
          <w:rStyle w:val="Emphasis"/>
          <w:highlight w:val="cyan"/>
        </w:rPr>
        <w:t>Ko</w:t>
      </w:r>
      <w:r w:rsidRPr="00036F9D">
        <w:rPr>
          <w:rStyle w:val="11111AAAAStyleUnderline"/>
        </w:rPr>
        <w:t>rea</w:t>
      </w:r>
      <w:r w:rsidRPr="00036F9D">
        <w:t>: (6 total nuclear test explosion)</w:t>
      </w:r>
      <w:r w:rsidRPr="002E4939">
        <w:t xml:space="preserve">     </w:t>
      </w:r>
    </w:p>
    <w:p w14:paraId="602867F3" w14:textId="77777777" w:rsidR="008A5F3B" w:rsidRPr="002E4939" w:rsidRDefault="008A5F3B" w:rsidP="008A5F3B">
      <w:r w:rsidRPr="002E4939">
        <w:t xml:space="preserve">First test: Oct. 9, 2006.     </w:t>
      </w:r>
    </w:p>
    <w:p w14:paraId="0928ADB2" w14:textId="77777777" w:rsidR="008A5F3B" w:rsidRPr="002E4939" w:rsidRDefault="008A5F3B" w:rsidP="008A5F3B">
      <w:r w:rsidRPr="002E4939">
        <w:t xml:space="preserve">Last test: Sept. 3, 2017.     </w:t>
      </w:r>
    </w:p>
    <w:p w14:paraId="789C4606" w14:textId="77777777" w:rsidR="008A5F3B" w:rsidRPr="002E4939" w:rsidRDefault="008A5F3B" w:rsidP="008A5F3B">
      <w:r w:rsidRPr="002E4939">
        <w:t>Not a CTBT signatory.</w:t>
      </w:r>
    </w:p>
    <w:p w14:paraId="1E375582" w14:textId="77777777" w:rsidR="008A5F3B" w:rsidRPr="00645554" w:rsidRDefault="008A5F3B" w:rsidP="008A5F3B"/>
    <w:p w14:paraId="4BD8237C" w14:textId="77777777" w:rsidR="008A5F3B" w:rsidRPr="005775D8" w:rsidRDefault="008A5F3B" w:rsidP="008A5F3B"/>
    <w:p w14:paraId="3DD61BEC" w14:textId="77777777" w:rsidR="008A5F3B" w:rsidRPr="00E1072F" w:rsidRDefault="008A5F3B" w:rsidP="008A5F3B"/>
    <w:p w14:paraId="59F9F856" w14:textId="77777777" w:rsidR="008A5F3B" w:rsidRDefault="008A5F3B" w:rsidP="008A5F3B"/>
    <w:p w14:paraId="6E249A78" w14:textId="77777777" w:rsidR="008A5F3B" w:rsidRPr="00C15DAD" w:rsidRDefault="008A5F3B" w:rsidP="008A5F3B">
      <w:pPr>
        <w:pStyle w:val="Heading4"/>
      </w:pPr>
      <w:r>
        <w:t xml:space="preserve">Warming prevents ice age which otherwise causes extinction </w:t>
      </w:r>
    </w:p>
    <w:p w14:paraId="0D46D393" w14:textId="77777777" w:rsidR="008A5F3B" w:rsidRDefault="008A5F3B" w:rsidP="008A5F3B">
      <w:r w:rsidRPr="00C15DAD">
        <w:rPr>
          <w:rStyle w:val="Style13ptBold"/>
        </w:rPr>
        <w:t>Whitehouse 12</w:t>
      </w:r>
      <w:r>
        <w:t xml:space="preserve"> [David </w:t>
      </w:r>
      <w:r w:rsidRPr="00C15DAD">
        <w:t>Whitehouse</w:t>
      </w:r>
      <w:r>
        <w:t xml:space="preserve"> is a </w:t>
      </w:r>
      <w:r w:rsidRPr="00C15DAD">
        <w:t>Science Adviser to the Global Warming Policy Foundation</w:t>
      </w:r>
      <w:r>
        <w:t xml:space="preserve">. </w:t>
      </w:r>
      <w:r w:rsidRPr="00F75445">
        <w:t>“</w:t>
      </w:r>
      <w:r w:rsidRPr="00F75445">
        <w:rPr>
          <w:bCs/>
        </w:rPr>
        <w:t>Could Rising CO2 Levels Help Prevent the Next Ice Age?</w:t>
      </w:r>
      <w:r w:rsidRPr="00F75445">
        <w:t>”</w:t>
      </w:r>
      <w:r>
        <w:t xml:space="preserve"> </w:t>
      </w:r>
      <w:r w:rsidRPr="00C15DAD">
        <w:t>Public Service Europe</w:t>
      </w:r>
      <w:r>
        <w:t xml:space="preserve">, </w:t>
      </w:r>
      <w:r w:rsidRPr="00F75445">
        <w:t xml:space="preserve"> </w:t>
      </w:r>
      <w:r w:rsidRPr="00082527">
        <w:rPr>
          <w:bCs/>
        </w:rPr>
        <w:t>http://www.publicserviceeurope.com/article/1338/could-rising-co2-levels-help-prevent-the-next-ice-age</w:t>
      </w:r>
      <w:r>
        <w:t xml:space="preserve"> published 2012, accessed 3-16-2025]</w:t>
      </w:r>
    </w:p>
    <w:p w14:paraId="712F6A1E" w14:textId="77777777" w:rsidR="008A5F3B" w:rsidRPr="00F75445" w:rsidRDefault="008A5F3B" w:rsidP="008A5F3B"/>
    <w:p w14:paraId="4306F82F" w14:textId="77777777" w:rsidR="008A5F3B" w:rsidRPr="00F75445" w:rsidRDefault="008A5F3B" w:rsidP="008A5F3B">
      <w:pPr>
        <w:rPr>
          <w:bCs/>
        </w:rPr>
      </w:pPr>
      <w:r w:rsidRPr="00F75445">
        <w:rPr>
          <w:bCs/>
        </w:rPr>
        <w:t xml:space="preserve">That the trees no longer completely canopy this land is due to mankind as we cleared the forests. That the ice is no longer here is due to global warming. Without doubt, we live in an interglacial period – a warm time between ice ages. There have been many during the current great glaciation. Some have these periods have been warmer than today, many shorter than our current interglacial's duration. </w:t>
      </w:r>
      <w:r w:rsidRPr="00F75445">
        <w:rPr>
          <w:rStyle w:val="11111AAAAStyleUnderline"/>
        </w:rPr>
        <w:t xml:space="preserve">The </w:t>
      </w:r>
      <w:r w:rsidRPr="00F75445">
        <w:rPr>
          <w:rStyle w:val="11111AAAAStyleUnderline"/>
          <w:highlight w:val="yellow"/>
        </w:rPr>
        <w:t>return of</w:t>
      </w:r>
      <w:r w:rsidRPr="00F75445">
        <w:rPr>
          <w:rStyle w:val="11111AAAAStyleUnderline"/>
        </w:rPr>
        <w:t xml:space="preserve"> the </w:t>
      </w:r>
      <w:r w:rsidRPr="00F75445">
        <w:rPr>
          <w:rStyle w:val="11111AAAAStyleUnderline"/>
          <w:highlight w:val="yellow"/>
        </w:rPr>
        <w:t>ice would</w:t>
      </w:r>
      <w:r w:rsidRPr="00F75445">
        <w:rPr>
          <w:bCs/>
        </w:rPr>
        <w:t xml:space="preserve">, short of a giant meteor strike, </w:t>
      </w:r>
      <w:r w:rsidRPr="00F75445">
        <w:rPr>
          <w:rStyle w:val="11111AAAAStyleUnderline"/>
          <w:highlight w:val="yellow"/>
        </w:rPr>
        <w:t>be</w:t>
      </w:r>
      <w:r w:rsidRPr="00F75445">
        <w:rPr>
          <w:rStyle w:val="11111AAAAStyleUnderline"/>
        </w:rPr>
        <w:t xml:space="preserve"> the </w:t>
      </w:r>
      <w:r w:rsidRPr="00F75445">
        <w:rPr>
          <w:rStyle w:val="Emphasis"/>
          <w:highlight w:val="yellow"/>
        </w:rPr>
        <w:t>big</w:t>
      </w:r>
      <w:r w:rsidRPr="00F75445">
        <w:rPr>
          <w:rStyle w:val="Emphasis"/>
        </w:rPr>
        <w:t xml:space="preserve">gest </w:t>
      </w:r>
      <w:r w:rsidRPr="00F75445">
        <w:rPr>
          <w:rStyle w:val="Emphasis"/>
          <w:highlight w:val="yellow"/>
        </w:rPr>
        <w:t>disaster</w:t>
      </w:r>
      <w:r w:rsidRPr="00F75445">
        <w:rPr>
          <w:rStyle w:val="11111AAAAStyleUnderline"/>
        </w:rPr>
        <w:t xml:space="preserve"> to face humanity. Vast swathes of the northern Hemisphere would be frozen. Northern Europe, Asia, Canada and the </w:t>
      </w:r>
      <w:r w:rsidRPr="00F75445">
        <w:rPr>
          <w:rStyle w:val="Emphasis"/>
        </w:rPr>
        <w:t>U</w:t>
      </w:r>
      <w:r w:rsidRPr="00F75445">
        <w:rPr>
          <w:bCs/>
        </w:rPr>
        <w:t xml:space="preserve">nited </w:t>
      </w:r>
      <w:r w:rsidRPr="00F75445">
        <w:rPr>
          <w:rStyle w:val="Emphasis"/>
        </w:rPr>
        <w:t>S</w:t>
      </w:r>
      <w:r w:rsidRPr="00F75445">
        <w:rPr>
          <w:bCs/>
        </w:rPr>
        <w:t xml:space="preserve">tates </w:t>
      </w:r>
      <w:r w:rsidRPr="00F75445">
        <w:rPr>
          <w:rStyle w:val="11111AAAAStyleUnderline"/>
        </w:rPr>
        <w:t>would have extensive regions rendered uninhabitable</w:t>
      </w:r>
      <w:r w:rsidRPr="00F75445">
        <w:rPr>
          <w:bCs/>
        </w:rPr>
        <w:t xml:space="preserve">. Mankind would have to move south. There would be no choice as </w:t>
      </w:r>
      <w:r w:rsidRPr="00F75445">
        <w:rPr>
          <w:rStyle w:val="11111AAAAStyleUnderline"/>
          <w:highlight w:val="yellow"/>
        </w:rPr>
        <w:t xml:space="preserve">no </w:t>
      </w:r>
      <w:r w:rsidRPr="00F75445">
        <w:rPr>
          <w:rStyle w:val="Emphasis"/>
          <w:highlight w:val="yellow"/>
        </w:rPr>
        <w:t>tech</w:t>
      </w:r>
      <w:r w:rsidRPr="00F75445">
        <w:rPr>
          <w:rStyle w:val="11111AAAAStyleUnderline"/>
        </w:rPr>
        <w:t xml:space="preserve">nology </w:t>
      </w:r>
      <w:r w:rsidRPr="00F75445">
        <w:rPr>
          <w:rStyle w:val="11111AAAAStyleUnderline"/>
          <w:highlight w:val="yellow"/>
        </w:rPr>
        <w:t>could stop</w:t>
      </w:r>
      <w:r w:rsidRPr="00F75445">
        <w:rPr>
          <w:rStyle w:val="11111AAAAStyleUnderline"/>
        </w:rPr>
        <w:t xml:space="preserve"> the </w:t>
      </w:r>
      <w:r w:rsidRPr="00F75445">
        <w:rPr>
          <w:rStyle w:val="11111AAAAStyleUnderline"/>
          <w:highlight w:val="yellow"/>
        </w:rPr>
        <w:t>ice</w:t>
      </w:r>
      <w:r w:rsidRPr="00F75445">
        <w:rPr>
          <w:rStyle w:val="11111AAAAStyleUnderline"/>
        </w:rPr>
        <w:t xml:space="preserve"> or allow our high populations to life amongst it</w:t>
      </w:r>
      <w:r w:rsidRPr="00F75445">
        <w:rPr>
          <w:bCs/>
        </w:rPr>
        <w:t xml:space="preserve">. Some believe </w:t>
      </w:r>
      <w:r w:rsidRPr="00F75445">
        <w:rPr>
          <w:rStyle w:val="11111AAAAStyleUnderline"/>
        </w:rPr>
        <w:t xml:space="preserve">the </w:t>
      </w:r>
      <w:r w:rsidRPr="00F75445">
        <w:rPr>
          <w:rStyle w:val="11111AAAAStyleUnderline"/>
          <w:highlight w:val="yellow"/>
        </w:rPr>
        <w:t>return</w:t>
      </w:r>
      <w:r w:rsidRPr="00F75445">
        <w:rPr>
          <w:rStyle w:val="11111AAAAStyleUnderline"/>
        </w:rPr>
        <w:t xml:space="preserve"> of the ice</w:t>
      </w:r>
      <w:r w:rsidRPr="00F75445">
        <w:rPr>
          <w:bCs/>
        </w:rPr>
        <w:t xml:space="preserve"> will not happen for thousands of years, other that the signs </w:t>
      </w:r>
      <w:r w:rsidRPr="00F75445">
        <w:rPr>
          <w:rStyle w:val="11111AAAAStyleUnderline"/>
          <w:highlight w:val="yellow"/>
        </w:rPr>
        <w:t>could be</w:t>
      </w:r>
      <w:r w:rsidRPr="00F75445">
        <w:rPr>
          <w:rStyle w:val="11111AAAAStyleUnderline"/>
        </w:rPr>
        <w:t xml:space="preserve"> visible </w:t>
      </w:r>
      <w:r w:rsidRPr="00F75445">
        <w:rPr>
          <w:rStyle w:val="11111AAAAStyleUnderline"/>
          <w:highlight w:val="yellow"/>
        </w:rPr>
        <w:t xml:space="preserve">within </w:t>
      </w:r>
      <w:r w:rsidRPr="00F75445">
        <w:rPr>
          <w:rStyle w:val="Emphasis"/>
          <w:highlight w:val="yellow"/>
        </w:rPr>
        <w:t>decades</w:t>
      </w:r>
      <w:r w:rsidRPr="00F75445">
        <w:rPr>
          <w:bCs/>
        </w:rPr>
        <w:t>.</w:t>
      </w:r>
    </w:p>
    <w:p w14:paraId="7D6C0381" w14:textId="77777777" w:rsidR="008A5F3B" w:rsidRPr="00F75445" w:rsidRDefault="008A5F3B" w:rsidP="008A5F3B">
      <w:pPr>
        <w:rPr>
          <w:bCs/>
        </w:rPr>
      </w:pPr>
      <w:r w:rsidRPr="00F75445">
        <w:rPr>
          <w:rStyle w:val="11111AAAAStyleUnderline"/>
          <w:highlight w:val="yellow"/>
        </w:rPr>
        <w:t>But</w:t>
      </w:r>
      <w:r w:rsidRPr="00F75445">
        <w:rPr>
          <w:bCs/>
        </w:rPr>
        <w:t xml:space="preserve"> could it be that the </w:t>
      </w:r>
      <w:r w:rsidRPr="00F75445">
        <w:rPr>
          <w:rStyle w:val="Emphasis"/>
          <w:highlight w:val="yellow"/>
        </w:rPr>
        <w:t>g</w:t>
      </w:r>
      <w:r w:rsidRPr="00F75445">
        <w:rPr>
          <w:rStyle w:val="11111AAAAStyleUnderline"/>
        </w:rPr>
        <w:t>reen</w:t>
      </w:r>
      <w:r w:rsidRPr="00F75445">
        <w:rPr>
          <w:rStyle w:val="Emphasis"/>
          <w:highlight w:val="yellow"/>
        </w:rPr>
        <w:t>h</w:t>
      </w:r>
      <w:r w:rsidRPr="00F75445">
        <w:rPr>
          <w:rStyle w:val="11111AAAAStyleUnderline"/>
        </w:rPr>
        <w:t xml:space="preserve">ouse </w:t>
      </w:r>
      <w:r w:rsidRPr="00F75445">
        <w:rPr>
          <w:rStyle w:val="Emphasis"/>
          <w:highlight w:val="yellow"/>
        </w:rPr>
        <w:t>g</w:t>
      </w:r>
      <w:r w:rsidRPr="00F75445">
        <w:rPr>
          <w:rStyle w:val="11111AAAAStyleUnderline"/>
        </w:rPr>
        <w:t>asses being pumped into the atmosphere, that</w:t>
      </w:r>
      <w:r w:rsidRPr="00F75445">
        <w:rPr>
          <w:bCs/>
        </w:rPr>
        <w:t xml:space="preserve"> many believe </w:t>
      </w:r>
      <w:r w:rsidRPr="00F75445">
        <w:rPr>
          <w:rStyle w:val="11111AAAAStyleUnderline"/>
        </w:rPr>
        <w:t xml:space="preserve">are </w:t>
      </w:r>
      <w:r w:rsidRPr="00F75445">
        <w:rPr>
          <w:rStyle w:val="11111AAAAStyleUnderline"/>
          <w:highlight w:val="yellow"/>
        </w:rPr>
        <w:t>responsible for</w:t>
      </w:r>
      <w:r w:rsidRPr="00F75445">
        <w:rPr>
          <w:rStyle w:val="11111AAAAStyleUnderline"/>
        </w:rPr>
        <w:t xml:space="preserve"> a recent </w:t>
      </w:r>
      <w:r w:rsidRPr="00F75445">
        <w:rPr>
          <w:rStyle w:val="11111AAAAStyleUnderline"/>
          <w:highlight w:val="yellow"/>
        </w:rPr>
        <w:t>warming</w:t>
      </w:r>
      <w:r w:rsidRPr="00F75445">
        <w:rPr>
          <w:rStyle w:val="11111AAAAStyleUnderline"/>
        </w:rPr>
        <w:t xml:space="preserve"> of the planet, </w:t>
      </w:r>
      <w:r w:rsidRPr="00F75445">
        <w:rPr>
          <w:rStyle w:val="11111AAAAStyleUnderline"/>
          <w:highlight w:val="yellow"/>
        </w:rPr>
        <w:t xml:space="preserve">might </w:t>
      </w:r>
      <w:r w:rsidRPr="00F75445">
        <w:rPr>
          <w:rStyle w:val="Emphasis"/>
          <w:highlight w:val="yellow"/>
        </w:rPr>
        <w:t>counteract</w:t>
      </w:r>
      <w:r w:rsidRPr="00F75445">
        <w:rPr>
          <w:rStyle w:val="11111AAAAStyleUnderline"/>
        </w:rPr>
        <w:t xml:space="preserve"> the forces bringing us a </w:t>
      </w:r>
      <w:r w:rsidRPr="00F75445">
        <w:rPr>
          <w:rStyle w:val="Emphasis"/>
        </w:rPr>
        <w:t xml:space="preserve">new </w:t>
      </w:r>
      <w:r w:rsidRPr="00F75445">
        <w:rPr>
          <w:rStyle w:val="Emphasis"/>
          <w:highlight w:val="yellow"/>
        </w:rPr>
        <w:t>glaciation</w:t>
      </w:r>
      <w:r w:rsidRPr="00F75445">
        <w:rPr>
          <w:bCs/>
        </w:rPr>
        <w:t xml:space="preserve">? Could it be that </w:t>
      </w:r>
      <w:r w:rsidRPr="00F75445">
        <w:rPr>
          <w:rStyle w:val="Emphasis"/>
          <w:szCs w:val="26"/>
          <w:highlight w:val="yellow"/>
        </w:rPr>
        <w:t>g</w:t>
      </w:r>
      <w:r w:rsidRPr="00F75445">
        <w:rPr>
          <w:rStyle w:val="11111AAAAStyleUnderline"/>
        </w:rPr>
        <w:t>reen</w:t>
      </w:r>
      <w:r w:rsidRPr="00F75445">
        <w:rPr>
          <w:rStyle w:val="Emphasis"/>
          <w:szCs w:val="26"/>
          <w:highlight w:val="yellow"/>
        </w:rPr>
        <w:t>h</w:t>
      </w:r>
      <w:r w:rsidRPr="00F75445">
        <w:rPr>
          <w:rStyle w:val="11111AAAAStyleUnderline"/>
        </w:rPr>
        <w:t xml:space="preserve">ouse </w:t>
      </w:r>
      <w:r w:rsidRPr="00F75445">
        <w:rPr>
          <w:rStyle w:val="Emphasis"/>
          <w:szCs w:val="26"/>
          <w:highlight w:val="yellow"/>
        </w:rPr>
        <w:t>g</w:t>
      </w:r>
      <w:r w:rsidRPr="00F75445">
        <w:rPr>
          <w:rStyle w:val="11111AAAAStyleUnderline"/>
        </w:rPr>
        <w:t xml:space="preserve">asses </w:t>
      </w:r>
      <w:r w:rsidRPr="00F75445">
        <w:rPr>
          <w:rStyle w:val="11111AAAAStyleUnderline"/>
          <w:highlight w:val="yellow"/>
        </w:rPr>
        <w:t>might</w:t>
      </w:r>
      <w:r w:rsidRPr="00F75445">
        <w:rPr>
          <w:rStyle w:val="11111AAAAStyleUnderline"/>
        </w:rPr>
        <w:t xml:space="preserve"> actually </w:t>
      </w:r>
      <w:r w:rsidRPr="00F75445">
        <w:rPr>
          <w:rStyle w:val="Emphasis"/>
          <w:szCs w:val="26"/>
          <w:highlight w:val="yellow"/>
        </w:rPr>
        <w:t>stave off</w:t>
      </w:r>
      <w:r w:rsidRPr="00F75445">
        <w:rPr>
          <w:rStyle w:val="11111AAAAStyleUnderline"/>
        </w:rPr>
        <w:t xml:space="preserve"> the </w:t>
      </w:r>
      <w:r w:rsidRPr="00F75445">
        <w:rPr>
          <w:rStyle w:val="Emphasis"/>
          <w:szCs w:val="26"/>
          <w:highlight w:val="yellow"/>
        </w:rPr>
        <w:t>return of</w:t>
      </w:r>
      <w:r w:rsidRPr="00F75445">
        <w:rPr>
          <w:rStyle w:val="Emphasis"/>
          <w:szCs w:val="26"/>
        </w:rPr>
        <w:t xml:space="preserve"> the </w:t>
      </w:r>
      <w:r w:rsidRPr="00F75445">
        <w:rPr>
          <w:rStyle w:val="Emphasis"/>
          <w:szCs w:val="26"/>
          <w:highlight w:val="yellow"/>
        </w:rPr>
        <w:t>ice</w:t>
      </w:r>
      <w:r w:rsidRPr="00F75445">
        <w:rPr>
          <w:rStyle w:val="11111AAAAStyleUnderline"/>
          <w:highlight w:val="yellow"/>
        </w:rPr>
        <w:t xml:space="preserve"> and </w:t>
      </w:r>
      <w:r w:rsidRPr="00F75445">
        <w:rPr>
          <w:rStyle w:val="Emphasis"/>
          <w:szCs w:val="26"/>
          <w:highlight w:val="yellow"/>
        </w:rPr>
        <w:t>save</w:t>
      </w:r>
      <w:r w:rsidRPr="00F75445">
        <w:rPr>
          <w:bCs/>
        </w:rPr>
        <w:t xml:space="preserve"> the lives of tens of millions, if not </w:t>
      </w:r>
      <w:r w:rsidRPr="00F75445">
        <w:rPr>
          <w:rStyle w:val="Emphasis"/>
          <w:szCs w:val="26"/>
          <w:highlight w:val="yellow"/>
        </w:rPr>
        <w:t>civilisation</w:t>
      </w:r>
      <w:r w:rsidRPr="00F75445">
        <w:rPr>
          <w:rStyle w:val="Emphasis"/>
          <w:szCs w:val="26"/>
        </w:rPr>
        <w:t xml:space="preserve"> itself</w:t>
      </w:r>
      <w:r w:rsidRPr="00F75445">
        <w:rPr>
          <w:bCs/>
        </w:rPr>
        <w:t xml:space="preserve">? A recent study by scientists at Cambridge University and published in the Journal Nature Geoscience suggests that </w:t>
      </w:r>
      <w:r w:rsidRPr="00F75445">
        <w:rPr>
          <w:rStyle w:val="11111AAAAStyleUnderline"/>
        </w:rPr>
        <w:t xml:space="preserve">the </w:t>
      </w:r>
      <w:r w:rsidRPr="00F75445">
        <w:rPr>
          <w:rStyle w:val="11111AAAAStyleUnderline"/>
          <w:highlight w:val="yellow"/>
        </w:rPr>
        <w:t>carbon</w:t>
      </w:r>
      <w:r w:rsidRPr="00F75445">
        <w:rPr>
          <w:rStyle w:val="11111AAAAStyleUnderline"/>
        </w:rPr>
        <w:t xml:space="preserve"> dioxide </w:t>
      </w:r>
      <w:r w:rsidRPr="00F75445">
        <w:rPr>
          <w:rStyle w:val="11111AAAAStyleUnderline"/>
          <w:highlight w:val="yellow"/>
        </w:rPr>
        <w:t xml:space="preserve">might </w:t>
      </w:r>
      <w:r w:rsidRPr="00F75445">
        <w:rPr>
          <w:rStyle w:val="Emphasis"/>
          <w:highlight w:val="yellow"/>
        </w:rPr>
        <w:t>extend the</w:t>
      </w:r>
      <w:r w:rsidRPr="00F75445">
        <w:rPr>
          <w:rStyle w:val="Emphasis"/>
        </w:rPr>
        <w:t xml:space="preserve"> current </w:t>
      </w:r>
      <w:r w:rsidRPr="00F75445">
        <w:rPr>
          <w:rStyle w:val="Emphasis"/>
          <w:highlight w:val="yellow"/>
        </w:rPr>
        <w:t>interglacial</w:t>
      </w:r>
      <w:r w:rsidRPr="00F75445">
        <w:rPr>
          <w:rStyle w:val="11111AAAAStyleUnderline"/>
          <w:highlight w:val="yellow"/>
        </w:rPr>
        <w:t xml:space="preserve"> until</w:t>
      </w:r>
      <w:r w:rsidRPr="00F75445">
        <w:rPr>
          <w:rStyle w:val="11111AAAAStyleUnderline"/>
        </w:rPr>
        <w:t xml:space="preserve"> carbon dioxide </w:t>
      </w:r>
      <w:r w:rsidRPr="00F75445">
        <w:rPr>
          <w:rStyle w:val="11111AAAAStyleUnderline"/>
          <w:highlight w:val="yellow"/>
        </w:rPr>
        <w:t>levels fall</w:t>
      </w:r>
      <w:r w:rsidRPr="00F75445">
        <w:rPr>
          <w:bCs/>
        </w:rPr>
        <w:t xml:space="preserve">. They believe that the </w:t>
      </w:r>
      <w:r w:rsidRPr="00F75445">
        <w:rPr>
          <w:rStyle w:val="11111AAAAStyleUnderline"/>
        </w:rPr>
        <w:t>atmospheric concentration of CO2 must be about 240 parts per million before glaciation could start</w:t>
      </w:r>
      <w:r w:rsidRPr="00F75445">
        <w:rPr>
          <w:bCs/>
        </w:rPr>
        <w:t>.</w:t>
      </w:r>
    </w:p>
    <w:p w14:paraId="33CF634D" w14:textId="77777777" w:rsidR="008A5F3B" w:rsidRPr="005B138F" w:rsidRDefault="008A5F3B" w:rsidP="008A5F3B">
      <w:pPr>
        <w:rPr>
          <w:bCs/>
        </w:rPr>
      </w:pPr>
      <w:r w:rsidRPr="00F75445">
        <w:rPr>
          <w:bCs/>
        </w:rPr>
        <w:t>Currently, it is about 390 ppm. In a 1999 essay, Sir Fred Hoyle said: "</w:t>
      </w:r>
      <w:r w:rsidRPr="00F75445">
        <w:rPr>
          <w:rStyle w:val="11111AAAAStyleUnderline"/>
        </w:rPr>
        <w:t xml:space="preserve">The renewal of </w:t>
      </w:r>
      <w:r w:rsidRPr="00F75445">
        <w:rPr>
          <w:rStyle w:val="11111AAAAStyleUnderline"/>
          <w:highlight w:val="yellow"/>
        </w:rPr>
        <w:t>ice-age</w:t>
      </w:r>
      <w:r w:rsidRPr="00F75445">
        <w:rPr>
          <w:rStyle w:val="11111AAAAStyleUnderline"/>
        </w:rPr>
        <w:t xml:space="preserve"> conditions </w:t>
      </w:r>
      <w:r w:rsidRPr="00F75445">
        <w:rPr>
          <w:rStyle w:val="11111AAAAStyleUnderline"/>
          <w:highlight w:val="yellow"/>
        </w:rPr>
        <w:t>would render</w:t>
      </w:r>
      <w:r w:rsidRPr="00F75445">
        <w:rPr>
          <w:rStyle w:val="11111AAAAStyleUnderline"/>
        </w:rPr>
        <w:t xml:space="preserve"> a large fraction of the world's major </w:t>
      </w:r>
      <w:r w:rsidRPr="00F75445">
        <w:rPr>
          <w:rStyle w:val="Emphasis"/>
          <w:highlight w:val="yellow"/>
        </w:rPr>
        <w:t>food-growing</w:t>
      </w:r>
      <w:r w:rsidRPr="00F75445">
        <w:rPr>
          <w:rStyle w:val="Emphasis"/>
        </w:rPr>
        <w:t xml:space="preserve"> areas </w:t>
      </w:r>
      <w:r w:rsidRPr="00F75445">
        <w:rPr>
          <w:rStyle w:val="Emphasis"/>
          <w:highlight w:val="yellow"/>
        </w:rPr>
        <w:t>inoperable</w:t>
      </w:r>
      <w:r w:rsidRPr="00F75445">
        <w:rPr>
          <w:rStyle w:val="11111AAAAStyleUnderline"/>
          <w:highlight w:val="yellow"/>
        </w:rPr>
        <w:t xml:space="preserve"> and</w:t>
      </w:r>
      <w:r w:rsidRPr="00F75445">
        <w:rPr>
          <w:rStyle w:val="11111AAAAStyleUnderline"/>
        </w:rPr>
        <w:t xml:space="preserve"> so would inevitably </w:t>
      </w:r>
      <w:r w:rsidRPr="00F75445">
        <w:rPr>
          <w:rStyle w:val="11111AAAAStyleUnderline"/>
          <w:highlight w:val="yellow"/>
        </w:rPr>
        <w:t>lead to</w:t>
      </w:r>
      <w:r w:rsidRPr="00F75445">
        <w:rPr>
          <w:bCs/>
        </w:rPr>
        <w:t xml:space="preserve"> the </w:t>
      </w:r>
      <w:r w:rsidRPr="00F75445">
        <w:rPr>
          <w:rStyle w:val="Emphasis"/>
          <w:szCs w:val="26"/>
          <w:highlight w:val="yellow"/>
        </w:rPr>
        <w:t>extinction</w:t>
      </w:r>
      <w:r w:rsidRPr="00F75445">
        <w:rPr>
          <w:bCs/>
          <w:szCs w:val="26"/>
        </w:rPr>
        <w:t xml:space="preserve"> </w:t>
      </w:r>
      <w:r w:rsidRPr="00F75445">
        <w:rPr>
          <w:bCs/>
        </w:rPr>
        <w:t xml:space="preserve">of most of the present human population. </w:t>
      </w:r>
      <w:r w:rsidRPr="00F75445">
        <w:rPr>
          <w:rStyle w:val="11111AAAAStyleUnderline"/>
        </w:rPr>
        <w:t xml:space="preserve">We must look to a </w:t>
      </w:r>
      <w:r w:rsidRPr="00F75445">
        <w:rPr>
          <w:rStyle w:val="Emphasis"/>
        </w:rPr>
        <w:t>sustained greenhouse effect</w:t>
      </w:r>
      <w:r w:rsidRPr="00F75445">
        <w:rPr>
          <w:rStyle w:val="11111AAAAStyleUnderline"/>
        </w:rPr>
        <w:t xml:space="preserve"> to maintain the present advantageous world climate</w:t>
      </w:r>
      <w:r w:rsidRPr="00F75445">
        <w:rPr>
          <w:bCs/>
        </w:rPr>
        <w:t>. This implies the ability to inject effective greenhouse gases into the atmosphere, the opposite of what environmentalists are erroneously advocating."</w:t>
      </w:r>
    </w:p>
    <w:p w14:paraId="36214921" w14:textId="77777777" w:rsidR="008A5F3B" w:rsidRPr="00F75445" w:rsidRDefault="008A5F3B" w:rsidP="008A5F3B">
      <w:pPr>
        <w:pStyle w:val="Heading3"/>
        <w:rPr>
          <w:rFonts w:cs="Arial"/>
        </w:rPr>
      </w:pPr>
      <w:r w:rsidRPr="00F75445">
        <w:rPr>
          <w:rFonts w:cs="Arial"/>
        </w:rPr>
        <w:t>Canada: 1NC</w:t>
      </w:r>
    </w:p>
    <w:p w14:paraId="35FF4DC2" w14:textId="77777777" w:rsidR="008A5F3B" w:rsidRPr="00F75445" w:rsidRDefault="008A5F3B" w:rsidP="008A5F3B"/>
    <w:p w14:paraId="1E56CBFE" w14:textId="77777777" w:rsidR="008A5F3B" w:rsidRPr="00F75445" w:rsidRDefault="008A5F3B" w:rsidP="008A5F3B">
      <w:pPr>
        <w:pStyle w:val="Heading4"/>
        <w:rPr>
          <w:rFonts w:cs="Arial"/>
          <w:b w:val="0"/>
          <w:bCs/>
        </w:rPr>
      </w:pPr>
      <w:r w:rsidRPr="00F75445">
        <w:rPr>
          <w:rFonts w:cs="Arial"/>
        </w:rPr>
        <w:t xml:space="preserve">Warming </w:t>
      </w:r>
      <w:r w:rsidRPr="00F75445">
        <w:rPr>
          <w:rFonts w:cs="Arial"/>
          <w:u w:val="single"/>
        </w:rPr>
        <w:t>ensures</w:t>
      </w:r>
      <w:r w:rsidRPr="00F75445">
        <w:rPr>
          <w:rFonts w:cs="Arial"/>
        </w:rPr>
        <w:t xml:space="preserve"> Canadian </w:t>
      </w:r>
      <w:r w:rsidRPr="00F75445">
        <w:rPr>
          <w:rFonts w:cs="Arial"/>
          <w:u w:val="single"/>
        </w:rPr>
        <w:t>leadership</w:t>
      </w:r>
      <w:r w:rsidRPr="00F75445">
        <w:rPr>
          <w:rFonts w:cs="Arial"/>
        </w:rPr>
        <w:t xml:space="preserve">. </w:t>
      </w:r>
      <w:r w:rsidRPr="00F75445">
        <w:rPr>
          <w:rFonts w:cs="Arial"/>
          <w:b w:val="0"/>
          <w:bCs/>
        </w:rPr>
        <w:t xml:space="preserve">Their </w:t>
      </w:r>
      <w:r w:rsidRPr="00F75445">
        <w:rPr>
          <w:rFonts w:cs="Arial"/>
          <w:b w:val="0"/>
          <w:bCs/>
          <w:u w:val="single"/>
        </w:rPr>
        <w:t>cold climate</w:t>
      </w:r>
      <w:r w:rsidRPr="00F75445">
        <w:rPr>
          <w:rFonts w:cs="Arial"/>
          <w:b w:val="0"/>
          <w:bCs/>
        </w:rPr>
        <w:t xml:space="preserve"> makes them </w:t>
      </w:r>
      <w:r w:rsidRPr="00F75445">
        <w:rPr>
          <w:rFonts w:cs="Arial"/>
          <w:b w:val="0"/>
          <w:bCs/>
          <w:u w:val="single"/>
        </w:rPr>
        <w:t>prime</w:t>
      </w:r>
      <w:r w:rsidRPr="00F75445">
        <w:rPr>
          <w:rFonts w:cs="Arial"/>
          <w:b w:val="0"/>
          <w:bCs/>
        </w:rPr>
        <w:t xml:space="preserve"> to be the next </w:t>
      </w:r>
      <w:r w:rsidRPr="00F75445">
        <w:rPr>
          <w:rFonts w:cs="Arial"/>
          <w:b w:val="0"/>
          <w:bCs/>
          <w:u w:val="single"/>
        </w:rPr>
        <w:t>superpower</w:t>
      </w:r>
      <w:r w:rsidRPr="00F75445">
        <w:rPr>
          <w:rFonts w:cs="Arial"/>
          <w:b w:val="0"/>
          <w:bCs/>
        </w:rPr>
        <w:t xml:space="preserve">. </w:t>
      </w:r>
    </w:p>
    <w:p w14:paraId="02DC91D0" w14:textId="77777777" w:rsidR="008A5F3B" w:rsidRPr="00F75445" w:rsidRDefault="008A5F3B" w:rsidP="008A5F3B">
      <w:r w:rsidRPr="00F75445">
        <w:rPr>
          <w:rStyle w:val="Style13ptBold"/>
        </w:rPr>
        <w:t>Burke 22</w:t>
      </w:r>
      <w:r w:rsidRPr="00F75445">
        <w:t xml:space="preserve"> [Sharon Burke is the former Assistant Secretary of Defense for the United States, Zuckerman and International Fellow at the School of International and Public Affairs at Columbia University. “Assessing that Canada will be the Last Superpower”, Divergent Options, https://divergentoptions.org/2022/06/06/assessing-that-canada-will-be-the-last-superpower/ published 6-6-2022, accessed 3-16-2025]</w:t>
      </w:r>
    </w:p>
    <w:p w14:paraId="62D2976D" w14:textId="77777777" w:rsidR="008A5F3B" w:rsidRPr="00F75445" w:rsidRDefault="008A5F3B" w:rsidP="008A5F3B"/>
    <w:p w14:paraId="440819A6" w14:textId="77777777" w:rsidR="008A5F3B" w:rsidRPr="00F75445" w:rsidRDefault="008A5F3B" w:rsidP="008A5F3B">
      <w:r w:rsidRPr="00F75445">
        <w:t>Summary: </w:t>
      </w:r>
      <w:r w:rsidRPr="00F75445">
        <w:rPr>
          <w:rStyle w:val="11111AAAAStyleUnderline"/>
          <w:highlight w:val="yellow"/>
        </w:rPr>
        <w:t>If</w:t>
      </w:r>
      <w:r w:rsidRPr="00F75445">
        <w:rPr>
          <w:rStyle w:val="11111AAAAStyleUnderline"/>
        </w:rPr>
        <w:t xml:space="preserve"> the world’s industrial </w:t>
      </w:r>
      <w:r w:rsidRPr="00F75445">
        <w:rPr>
          <w:rStyle w:val="11111AAAAStyleUnderline"/>
          <w:highlight w:val="yellow"/>
        </w:rPr>
        <w:t xml:space="preserve">nations fail to cut </w:t>
      </w:r>
      <w:r w:rsidRPr="00F75445">
        <w:rPr>
          <w:rStyle w:val="Emphasis"/>
          <w:highlight w:val="yellow"/>
        </w:rPr>
        <w:t>g</w:t>
      </w:r>
      <w:r w:rsidRPr="00F75445">
        <w:rPr>
          <w:rStyle w:val="11111AAAAStyleUnderline"/>
        </w:rPr>
        <w:t>reen</w:t>
      </w:r>
      <w:r w:rsidRPr="00F75445">
        <w:rPr>
          <w:rStyle w:val="Emphasis"/>
          <w:highlight w:val="yellow"/>
        </w:rPr>
        <w:t>h</w:t>
      </w:r>
      <w:r w:rsidRPr="00F75445">
        <w:rPr>
          <w:rStyle w:val="11111AAAAStyleUnderline"/>
        </w:rPr>
        <w:t xml:space="preserve">ouse </w:t>
      </w:r>
      <w:r w:rsidRPr="00F75445">
        <w:rPr>
          <w:rStyle w:val="Emphasis"/>
          <w:highlight w:val="yellow"/>
        </w:rPr>
        <w:t>g</w:t>
      </w:r>
      <w:r w:rsidRPr="00F75445">
        <w:rPr>
          <w:rStyle w:val="11111AAAAStyleUnderline"/>
        </w:rPr>
        <w:t>as emission</w:t>
      </w:r>
      <w:r w:rsidRPr="00F75445">
        <w:rPr>
          <w:rStyle w:val="Emphasis"/>
          <w:highlight w:val="yellow"/>
        </w:rPr>
        <w:t>s</w:t>
      </w:r>
      <w:r w:rsidRPr="00F75445">
        <w:rPr>
          <w:rStyle w:val="11111AAAAStyleUnderline"/>
        </w:rPr>
        <w:t xml:space="preserve"> in the near term</w:t>
      </w:r>
      <w:r w:rsidRPr="00F75445">
        <w:t xml:space="preserve">, global environmental conditions will likely become increasingly inhospitable for human societies throughout the 21st and 22nd centuries. </w:t>
      </w:r>
      <w:r w:rsidRPr="00F75445">
        <w:rPr>
          <w:rStyle w:val="11111AAAAStyleUnderline"/>
          <w:highlight w:val="yellow"/>
        </w:rPr>
        <w:t>Canada, with</w:t>
      </w:r>
      <w:r w:rsidRPr="00F75445">
        <w:rPr>
          <w:rStyle w:val="11111AAAAStyleUnderline"/>
        </w:rPr>
        <w:t xml:space="preserve"> its </w:t>
      </w:r>
      <w:r w:rsidRPr="00F75445">
        <w:rPr>
          <w:rStyle w:val="Emphasis"/>
        </w:rPr>
        <w:t xml:space="preserve">cold </w:t>
      </w:r>
      <w:r w:rsidRPr="00F75445">
        <w:rPr>
          <w:rStyle w:val="Emphasis"/>
          <w:highlight w:val="yellow"/>
        </w:rPr>
        <w:t>climate</w:t>
      </w:r>
      <w:r w:rsidRPr="00F75445">
        <w:rPr>
          <w:rStyle w:val="11111AAAAStyleUnderline"/>
        </w:rPr>
        <w:t xml:space="preserve">, </w:t>
      </w:r>
      <w:r w:rsidRPr="00F75445">
        <w:rPr>
          <w:rStyle w:val="Emphasis"/>
        </w:rPr>
        <w:t xml:space="preserve">vast </w:t>
      </w:r>
      <w:r w:rsidRPr="00F75445">
        <w:rPr>
          <w:rStyle w:val="Emphasis"/>
          <w:highlight w:val="yellow"/>
        </w:rPr>
        <w:t>territory</w:t>
      </w:r>
      <w:r w:rsidRPr="00F75445">
        <w:rPr>
          <w:rStyle w:val="11111AAAAStyleUnderline"/>
          <w:highlight w:val="yellow"/>
        </w:rPr>
        <w:t>, “green”</w:t>
      </w:r>
      <w:r w:rsidRPr="00F75445">
        <w:rPr>
          <w:rStyle w:val="11111AAAAStyleUnderline"/>
        </w:rPr>
        <w:t xml:space="preserve"> </w:t>
      </w:r>
      <w:r w:rsidRPr="00F75445">
        <w:rPr>
          <w:rStyle w:val="Emphasis"/>
        </w:rPr>
        <w:t xml:space="preserve">mineral </w:t>
      </w:r>
      <w:r w:rsidRPr="00F75445">
        <w:rPr>
          <w:rStyle w:val="Emphasis"/>
          <w:highlight w:val="yellow"/>
        </w:rPr>
        <w:t>wealth</w:t>
      </w:r>
      <w:r w:rsidRPr="00F75445">
        <w:rPr>
          <w:rStyle w:val="11111AAAAStyleUnderline"/>
        </w:rPr>
        <w:t xml:space="preserve">, stable political culture, </w:t>
      </w:r>
      <w:r w:rsidRPr="00F75445">
        <w:rPr>
          <w:rStyle w:val="11111AAAAStyleUnderline"/>
          <w:highlight w:val="yellow"/>
        </w:rPr>
        <w:t>and</w:t>
      </w:r>
      <w:r w:rsidRPr="00F75445">
        <w:rPr>
          <w:rStyle w:val="11111AAAAStyleUnderline"/>
        </w:rPr>
        <w:t xml:space="preserve"> its relative </w:t>
      </w:r>
      <w:r w:rsidRPr="00F75445">
        <w:rPr>
          <w:rStyle w:val="11111AAAAStyleUnderline"/>
          <w:highlight w:val="yellow"/>
        </w:rPr>
        <w:t>inaccessibility has</w:t>
      </w:r>
      <w:r w:rsidRPr="00F75445">
        <w:rPr>
          <w:rStyle w:val="11111AAAAStyleUnderline"/>
        </w:rPr>
        <w:t xml:space="preserve"> the </w:t>
      </w:r>
      <w:r w:rsidRPr="00F75445">
        <w:rPr>
          <w:rStyle w:val="Emphasis"/>
        </w:rPr>
        <w:t xml:space="preserve">best </w:t>
      </w:r>
      <w:r w:rsidRPr="00F75445">
        <w:rPr>
          <w:rStyle w:val="Emphasis"/>
          <w:highlight w:val="yellow"/>
        </w:rPr>
        <w:t>prospects</w:t>
      </w:r>
      <w:r w:rsidRPr="00F75445">
        <w:rPr>
          <w:rStyle w:val="11111AAAAStyleUnderline"/>
          <w:highlight w:val="yellow"/>
        </w:rPr>
        <w:t xml:space="preserve"> for</w:t>
      </w:r>
      <w:r w:rsidRPr="00F75445">
        <w:rPr>
          <w:rStyle w:val="11111AAAAStyleUnderline"/>
        </w:rPr>
        <w:t xml:space="preserve"> </w:t>
      </w:r>
      <w:r w:rsidRPr="00F75445">
        <w:rPr>
          <w:rStyle w:val="Emphasis"/>
        </w:rPr>
        <w:t>adapting</w:t>
      </w:r>
      <w:r w:rsidRPr="00F75445">
        <w:rPr>
          <w:rStyle w:val="11111AAAAStyleUnderline"/>
        </w:rPr>
        <w:t xml:space="preserve"> to a more extreme climate and </w:t>
      </w:r>
      <w:r w:rsidRPr="00F75445">
        <w:rPr>
          <w:rStyle w:val="11111AAAAStyleUnderline"/>
          <w:highlight w:val="yellow"/>
        </w:rPr>
        <w:t>becoming</w:t>
      </w:r>
      <w:r w:rsidRPr="00F75445">
        <w:rPr>
          <w:rStyle w:val="11111AAAAStyleUnderline"/>
        </w:rPr>
        <w:t xml:space="preserve"> the </w:t>
      </w:r>
      <w:r w:rsidRPr="00F75445">
        <w:rPr>
          <w:rStyle w:val="Emphasis"/>
        </w:rPr>
        <w:t xml:space="preserve">next </w:t>
      </w:r>
      <w:r w:rsidRPr="00F75445">
        <w:rPr>
          <w:rStyle w:val="Emphasis"/>
          <w:highlight w:val="yellow"/>
        </w:rPr>
        <w:t>superpower</w:t>
      </w:r>
      <w:r w:rsidRPr="00F75445">
        <w:rPr>
          <w:rStyle w:val="11111AAAAStyleUnderline"/>
        </w:rPr>
        <w:t xml:space="preserve">, perhaps by </w:t>
      </w:r>
      <w:r w:rsidRPr="00F75445">
        <w:rPr>
          <w:rStyle w:val="Emphasis"/>
        </w:rPr>
        <w:t>default</w:t>
      </w:r>
      <w:r w:rsidRPr="00F75445">
        <w:t>.</w:t>
      </w:r>
    </w:p>
    <w:p w14:paraId="05CCD91D" w14:textId="77777777" w:rsidR="008A5F3B" w:rsidRPr="00F75445" w:rsidRDefault="008A5F3B" w:rsidP="008A5F3B">
      <w:r w:rsidRPr="00F75445">
        <w:t>Text:  Even as global consensus about climate change has strengthened, greenhouse gas emissions have steadily increased [1]. Absent an abrupt geopolitical about face toward a massive global economic transformation [2], climate change will continue unabated for centuries to come. And while the Earth has experienced significant climate variability throughout its 4.5-billion-year geological history [3], humanity has not [4]. Whether the changes unfurl slowly over the next 50-200 years or suddenly if certain tipping points occur [5], the effects and impacts will hit all parts of the globe, if unevenly within countries and across regions [6]. Populations in sub-tropical, tropical, and dry or desert regions, for example, are already struggling with high heat [7] and changes in precipitation [8], which result in everything from adverse human health impacts to prolonged droughts to an increase in wildfires. In disadvantaged communities or countries with weak underlying political, legal, social, and economic foundations, these conditions can be unaffordable and destabilizing [9].</w:t>
      </w:r>
    </w:p>
    <w:p w14:paraId="1EB1DEEA" w14:textId="77777777" w:rsidR="008A5F3B" w:rsidRPr="00F75445" w:rsidRDefault="008A5F3B" w:rsidP="008A5F3B">
      <w:r w:rsidRPr="00F75445">
        <w:rPr>
          <w:rStyle w:val="11111AAAAStyleUnderline"/>
        </w:rPr>
        <w:t xml:space="preserve">The </w:t>
      </w:r>
      <w:r w:rsidRPr="00F75445">
        <w:rPr>
          <w:rStyle w:val="11111AAAAStyleUnderline"/>
          <w:highlight w:val="yellow"/>
        </w:rPr>
        <w:t>current</w:t>
      </w:r>
      <w:r w:rsidRPr="00F75445">
        <w:rPr>
          <w:rStyle w:val="11111AAAAStyleUnderline"/>
        </w:rPr>
        <w:t xml:space="preserve"> “</w:t>
      </w:r>
      <w:r w:rsidRPr="00F75445">
        <w:rPr>
          <w:rStyle w:val="Emphasis"/>
        </w:rPr>
        <w:t xml:space="preserve">Great </w:t>
      </w:r>
      <w:r w:rsidRPr="00F75445">
        <w:rPr>
          <w:rStyle w:val="Emphasis"/>
          <w:highlight w:val="yellow"/>
        </w:rPr>
        <w:t>Powers</w:t>
      </w:r>
      <w:r w:rsidRPr="00F75445">
        <w:rPr>
          <w:rStyle w:val="11111AAAAStyleUnderline"/>
        </w:rPr>
        <w:t xml:space="preserve">,” the </w:t>
      </w:r>
      <w:r w:rsidRPr="00F75445">
        <w:rPr>
          <w:rStyle w:val="Emphasis"/>
        </w:rPr>
        <w:t>U</w:t>
      </w:r>
      <w:r w:rsidRPr="00F75445">
        <w:rPr>
          <w:rStyle w:val="11111AAAAStyleUnderline"/>
        </w:rPr>
        <w:t xml:space="preserve">nited </w:t>
      </w:r>
      <w:r w:rsidRPr="00F75445">
        <w:rPr>
          <w:rStyle w:val="Emphasis"/>
        </w:rPr>
        <w:t>S</w:t>
      </w:r>
      <w:r w:rsidRPr="00F75445">
        <w:rPr>
          <w:rStyle w:val="11111AAAAStyleUnderline"/>
        </w:rPr>
        <w:t xml:space="preserve">tates and </w:t>
      </w:r>
      <w:r w:rsidRPr="00F75445">
        <w:rPr>
          <w:rStyle w:val="Emphasis"/>
        </w:rPr>
        <w:t>China</w:t>
      </w:r>
      <w:r w:rsidRPr="00F75445">
        <w:t xml:space="preserve">, are relatively well positioned to manage climate change, both in terms of adaptive capacity and the comparatively mild, mid-latitudes climate. Both countries, however, </w:t>
      </w:r>
      <w:r w:rsidRPr="00F75445">
        <w:rPr>
          <w:rStyle w:val="11111AAAAStyleUnderline"/>
          <w:highlight w:val="yellow"/>
        </w:rPr>
        <w:t xml:space="preserve">have </w:t>
      </w:r>
      <w:r w:rsidRPr="00F75445">
        <w:rPr>
          <w:rStyle w:val="Emphasis"/>
          <w:highlight w:val="yellow"/>
        </w:rPr>
        <w:t>vulnerable</w:t>
      </w:r>
      <w:r w:rsidRPr="00F75445">
        <w:t xml:space="preserve"> communities as well as </w:t>
      </w:r>
      <w:r w:rsidRPr="00F75445">
        <w:rPr>
          <w:rStyle w:val="11111AAAAStyleUnderline"/>
        </w:rPr>
        <w:t xml:space="preserve">dry and </w:t>
      </w:r>
      <w:r w:rsidRPr="00F75445">
        <w:rPr>
          <w:rStyle w:val="Emphasis"/>
        </w:rPr>
        <w:t>sub-</w:t>
      </w:r>
      <w:r w:rsidRPr="00F75445">
        <w:rPr>
          <w:rStyle w:val="Emphasis"/>
          <w:highlight w:val="yellow"/>
        </w:rPr>
        <w:t>tropical</w:t>
      </w:r>
      <w:r w:rsidRPr="00F75445">
        <w:rPr>
          <w:rStyle w:val="11111AAAAStyleUnderline"/>
          <w:highlight w:val="yellow"/>
        </w:rPr>
        <w:t xml:space="preserve"> areas</w:t>
      </w:r>
      <w:r w:rsidRPr="00F75445">
        <w:rPr>
          <w:rStyle w:val="11111AAAAStyleUnderline"/>
        </w:rPr>
        <w:t xml:space="preserve"> that are likely to be heavily impacted by high heat and volatile weather</w:t>
      </w:r>
      <w:r w:rsidRPr="00F75445">
        <w:t>, with the possibility of significant internal displacement [10]. In addition, shifts in access to resources, including water, arable land, energy, and critical minerals, will likely challenge economic growth and social cohesion for both nations [11].</w:t>
      </w:r>
    </w:p>
    <w:p w14:paraId="28C18562" w14:textId="77777777" w:rsidR="008A5F3B" w:rsidRPr="00F75445" w:rsidRDefault="008A5F3B" w:rsidP="008A5F3B">
      <w:r w:rsidRPr="00F75445">
        <w:t xml:space="preserve">While </w:t>
      </w:r>
      <w:r w:rsidRPr="00F75445">
        <w:rPr>
          <w:rStyle w:val="11111AAAAStyleUnderline"/>
        </w:rPr>
        <w:t>countries in the</w:t>
      </w:r>
      <w:r w:rsidRPr="00F75445">
        <w:t xml:space="preserve"> most </w:t>
      </w:r>
      <w:r w:rsidRPr="00F75445">
        <w:rPr>
          <w:rStyle w:val="Emphasis"/>
        </w:rPr>
        <w:t>north</w:t>
      </w:r>
      <w:r w:rsidRPr="00F75445">
        <w:t xml:space="preserve">ern latitudes will also have to contend with access to resources and more volatile natural conditions, including sea level rise [12], shifts in precipitation, and extreme weather events, they </w:t>
      </w:r>
      <w:r w:rsidRPr="00F75445">
        <w:rPr>
          <w:rStyle w:val="11111AAAAStyleUnderline"/>
        </w:rPr>
        <w:t xml:space="preserve">have more potential to absorb shocks. </w:t>
      </w:r>
      <w:r w:rsidRPr="00F75445">
        <w:rPr>
          <w:rStyle w:val="11111AAAAStyleUnderline"/>
          <w:highlight w:val="yellow"/>
        </w:rPr>
        <w:t>Canada</w:t>
      </w:r>
      <w:r w:rsidRPr="00F75445">
        <w:t xml:space="preserve">, Iceland, Denmark, Sweden, Norway, and Finland </w:t>
      </w:r>
      <w:r w:rsidRPr="00F75445">
        <w:rPr>
          <w:rStyle w:val="11111AAAAStyleUnderline"/>
        </w:rPr>
        <w:t xml:space="preserve">currently </w:t>
      </w:r>
      <w:r w:rsidRPr="00F75445">
        <w:rPr>
          <w:rStyle w:val="11111AAAAStyleUnderline"/>
          <w:highlight w:val="yellow"/>
        </w:rPr>
        <w:t>rank among</w:t>
      </w:r>
      <w:r w:rsidRPr="00F75445">
        <w:rPr>
          <w:rStyle w:val="11111AAAAStyleUnderline"/>
        </w:rPr>
        <w:t xml:space="preserve"> the </w:t>
      </w:r>
      <w:r w:rsidRPr="00F75445">
        <w:rPr>
          <w:rStyle w:val="Emphasis"/>
        </w:rPr>
        <w:t xml:space="preserve">most </w:t>
      </w:r>
      <w:r w:rsidRPr="00F75445">
        <w:rPr>
          <w:rStyle w:val="Emphasis"/>
          <w:highlight w:val="yellow"/>
        </w:rPr>
        <w:t>stable</w:t>
      </w:r>
      <w:r w:rsidRPr="00F75445">
        <w:rPr>
          <w:rStyle w:val="11111AAAAStyleUnderline"/>
          <w:highlight w:val="yellow"/>
        </w:rPr>
        <w:t xml:space="preserve"> countries</w:t>
      </w:r>
      <w:r w:rsidRPr="00F75445">
        <w:rPr>
          <w:rStyle w:val="11111AAAAStyleUnderline"/>
        </w:rPr>
        <w:t xml:space="preserve"> in the world</w:t>
      </w:r>
      <w:r w:rsidRPr="00F75445">
        <w:t xml:space="preserve"> [13], </w:t>
      </w:r>
      <w:r w:rsidRPr="00F75445">
        <w:rPr>
          <w:rStyle w:val="11111AAAAStyleUnderline"/>
        </w:rPr>
        <w:t xml:space="preserve">the </w:t>
      </w:r>
      <w:r w:rsidRPr="00F75445">
        <w:rPr>
          <w:rStyle w:val="Emphasis"/>
        </w:rPr>
        <w:t xml:space="preserve">most </w:t>
      </w:r>
      <w:r w:rsidRPr="00F75445">
        <w:rPr>
          <w:rStyle w:val="Emphasis"/>
          <w:highlight w:val="yellow"/>
        </w:rPr>
        <w:t>resilient</w:t>
      </w:r>
      <w:r w:rsidRPr="00F75445">
        <w:rPr>
          <w:rStyle w:val="11111AAAAStyleUnderline"/>
          <w:highlight w:val="yellow"/>
        </w:rPr>
        <w:t xml:space="preserve"> to climate</w:t>
      </w:r>
      <w:r w:rsidRPr="00F75445">
        <w:rPr>
          <w:rStyle w:val="11111AAAAStyleUnderline"/>
        </w:rPr>
        <w:t xml:space="preserve"> change</w:t>
      </w:r>
      <w:r w:rsidRPr="00F75445">
        <w:t xml:space="preserve"> [14], </w:t>
      </w:r>
      <w:r w:rsidRPr="00F75445">
        <w:rPr>
          <w:rStyle w:val="11111AAAAStyleUnderline"/>
          <w:highlight w:val="yellow"/>
        </w:rPr>
        <w:t>and</w:t>
      </w:r>
      <w:r w:rsidRPr="00F75445">
        <w:rPr>
          <w:rStyle w:val="11111AAAAStyleUnderline"/>
        </w:rPr>
        <w:t xml:space="preserve"> all </w:t>
      </w:r>
      <w:r w:rsidRPr="00F75445">
        <w:rPr>
          <w:rStyle w:val="11111AAAAStyleUnderline"/>
          <w:highlight w:val="yellow"/>
        </w:rPr>
        <w:t xml:space="preserve">have </w:t>
      </w:r>
      <w:r w:rsidRPr="00F75445">
        <w:rPr>
          <w:rStyle w:val="Emphasis"/>
          <w:highlight w:val="yellow"/>
        </w:rPr>
        <w:t>low population</w:t>
      </w:r>
      <w:r w:rsidRPr="00F75445">
        <w:rPr>
          <w:rStyle w:val="11111AAAAStyleUnderline"/>
        </w:rPr>
        <w:t xml:space="preserve"> density, </w:t>
      </w:r>
      <w:r w:rsidRPr="00F75445">
        <w:rPr>
          <w:rStyle w:val="11111AAAAStyleUnderline"/>
          <w:highlight w:val="yellow"/>
        </w:rPr>
        <w:t>given</w:t>
      </w:r>
      <w:r w:rsidRPr="00F75445">
        <w:rPr>
          <w:rStyle w:val="11111AAAAStyleUnderline"/>
        </w:rPr>
        <w:t xml:space="preserve"> the </w:t>
      </w:r>
      <w:r w:rsidRPr="00F75445">
        <w:rPr>
          <w:rStyle w:val="Emphasis"/>
          <w:highlight w:val="yellow"/>
        </w:rPr>
        <w:t>cold</w:t>
      </w:r>
      <w:r w:rsidRPr="00F75445">
        <w:rPr>
          <w:rStyle w:val="11111AAAAStyleUnderline"/>
        </w:rPr>
        <w:t xml:space="preserve"> temperatures</w:t>
      </w:r>
      <w:r w:rsidRPr="00F75445">
        <w:t xml:space="preserve"> and harsh conditions in much of their territory. These Arctic and boreal regions are warming at least twice as fast as the rest of the world [15], and the land left behind by retreating ice and melting permafrost may eventually be suitable for agriculture, forestry, and habitation. </w:t>
      </w:r>
      <w:r w:rsidRPr="00F75445">
        <w:rPr>
          <w:rStyle w:val="11111AAAAStyleUnderline"/>
        </w:rPr>
        <w:t xml:space="preserve">While the </w:t>
      </w:r>
      <w:r w:rsidRPr="00F75445">
        <w:rPr>
          <w:rStyle w:val="Emphasis"/>
        </w:rPr>
        <w:t>rest of the world</w:t>
      </w:r>
      <w:r w:rsidRPr="00F75445">
        <w:rPr>
          <w:rStyle w:val="11111AAAAStyleUnderline"/>
        </w:rPr>
        <w:t xml:space="preserve"> will be </w:t>
      </w:r>
      <w:r w:rsidRPr="00F75445">
        <w:rPr>
          <w:rStyle w:val="Emphasis"/>
        </w:rPr>
        <w:t>struggl</w:t>
      </w:r>
      <w:r w:rsidRPr="00F75445">
        <w:rPr>
          <w:rStyle w:val="11111AAAAStyleUnderline"/>
        </w:rPr>
        <w:t xml:space="preserve">ing with managed and chaotic retreat from increasingly uninhabitable areas, the </w:t>
      </w:r>
      <w:r w:rsidRPr="00F75445">
        <w:rPr>
          <w:rStyle w:val="Emphasis"/>
        </w:rPr>
        <w:t>north</w:t>
      </w:r>
      <w:r w:rsidRPr="00F75445">
        <w:t xml:space="preserve">ern countries may well be </w:t>
      </w:r>
      <w:r w:rsidRPr="00F75445">
        <w:rPr>
          <w:rStyle w:val="11111AAAAStyleUnderline"/>
        </w:rPr>
        <w:t>contending with</w:t>
      </w:r>
      <w:r w:rsidRPr="00F75445">
        <w:t xml:space="preserve"> a managed advance into </w:t>
      </w:r>
      <w:r w:rsidRPr="00F75445">
        <w:rPr>
          <w:rStyle w:val="Emphasis"/>
        </w:rPr>
        <w:t>new territory</w:t>
      </w:r>
      <w:r w:rsidRPr="00F75445">
        <w:t>. Though to be sure, this advance would be highly disruptive, too, given the release of additional greenhouse gases and destruction of existing Arctic ecosystems and native cultures.</w:t>
      </w:r>
    </w:p>
    <w:p w14:paraId="2326DA4B" w14:textId="77777777" w:rsidR="008A5F3B" w:rsidRPr="00F75445" w:rsidRDefault="008A5F3B" w:rsidP="008A5F3B">
      <w:r w:rsidRPr="00F75445">
        <w:t xml:space="preserve">Based upon the above mentioned global environmental conditions, </w:t>
      </w:r>
      <w:r w:rsidRPr="00F75445">
        <w:rPr>
          <w:rStyle w:val="11111AAAAStyleUnderline"/>
        </w:rPr>
        <w:t>Canada</w:t>
      </w:r>
      <w:r w:rsidRPr="00F75445">
        <w:t xml:space="preserve"> has the potential to not only adapt but </w:t>
      </w:r>
      <w:r w:rsidRPr="00F75445">
        <w:rPr>
          <w:rStyle w:val="11111AAAAStyleUnderline"/>
        </w:rPr>
        <w:t xml:space="preserve">emerge a </w:t>
      </w:r>
      <w:r w:rsidRPr="00F75445">
        <w:rPr>
          <w:rStyle w:val="Emphasis"/>
        </w:rPr>
        <w:t>superpower</w:t>
      </w:r>
      <w:r w:rsidRPr="00F75445">
        <w:rPr>
          <w:rStyle w:val="11111AAAAStyleUnderline"/>
        </w:rPr>
        <w:t xml:space="preserve">. The world’s </w:t>
      </w:r>
      <w:r w:rsidRPr="00F75445">
        <w:rPr>
          <w:rStyle w:val="Emphasis"/>
        </w:rPr>
        <w:t xml:space="preserve">second </w:t>
      </w:r>
      <w:r w:rsidRPr="00F75445">
        <w:rPr>
          <w:rStyle w:val="Emphasis"/>
          <w:highlight w:val="yellow"/>
        </w:rPr>
        <w:t>largest</w:t>
      </w:r>
      <w:r w:rsidRPr="00F75445">
        <w:rPr>
          <w:rStyle w:val="11111AAAAStyleUnderline"/>
        </w:rPr>
        <w:t xml:space="preserve"> country, Canada’s </w:t>
      </w:r>
      <w:r w:rsidRPr="00F75445">
        <w:rPr>
          <w:rStyle w:val="11111AAAAStyleUnderline"/>
          <w:highlight w:val="yellow"/>
        </w:rPr>
        <w:t>population is</w:t>
      </w:r>
      <w:r w:rsidRPr="00F75445">
        <w:rPr>
          <w:rStyle w:val="11111AAAAStyleUnderline"/>
        </w:rPr>
        <w:t xml:space="preserve"> today almost </w:t>
      </w:r>
      <w:r w:rsidRPr="00F75445">
        <w:rPr>
          <w:rStyle w:val="Emphasis"/>
        </w:rPr>
        <w:t xml:space="preserve">entirely </w:t>
      </w:r>
      <w:r w:rsidRPr="00F75445">
        <w:rPr>
          <w:rStyle w:val="Emphasis"/>
          <w:highlight w:val="yellow"/>
        </w:rPr>
        <w:t>clustered</w:t>
      </w:r>
      <w:r w:rsidRPr="00F75445">
        <w:rPr>
          <w:rStyle w:val="11111AAAAStyleUnderline"/>
        </w:rPr>
        <w:t xml:space="preserve"> along the </w:t>
      </w:r>
      <w:r w:rsidRPr="00F75445">
        <w:rPr>
          <w:rStyle w:val="Emphasis"/>
          <w:highlight w:val="yellow"/>
        </w:rPr>
        <w:t>south</w:t>
      </w:r>
      <w:r w:rsidRPr="00F75445">
        <w:rPr>
          <w:rStyle w:val="11111AAAAStyleUnderline"/>
        </w:rPr>
        <w:t>ern border. The vast majority of the land mass is uninhabited</w:t>
      </w:r>
      <w:r w:rsidRPr="00F75445">
        <w:t xml:space="preserve"> or lightly populated by indigenous peoples uniquely adapted to current, disappearing conditions. </w:t>
      </w:r>
      <w:r w:rsidRPr="00F75445">
        <w:rPr>
          <w:rStyle w:val="11111AAAAStyleUnderline"/>
          <w:highlight w:val="yellow"/>
        </w:rPr>
        <w:t>With the</w:t>
      </w:r>
      <w:r w:rsidRPr="00F75445">
        <w:rPr>
          <w:rStyle w:val="11111AAAAStyleUnderline"/>
        </w:rPr>
        <w:t xml:space="preserve"> world’s </w:t>
      </w:r>
      <w:r w:rsidRPr="00F75445">
        <w:rPr>
          <w:rStyle w:val="Emphasis"/>
        </w:rPr>
        <w:t xml:space="preserve">longest </w:t>
      </w:r>
      <w:r w:rsidRPr="00F75445">
        <w:rPr>
          <w:rStyle w:val="Emphasis"/>
          <w:highlight w:val="yellow"/>
        </w:rPr>
        <w:t>coast</w:t>
      </w:r>
      <w:r w:rsidRPr="00F75445">
        <w:rPr>
          <w:rStyle w:val="11111AAAAStyleUnderline"/>
        </w:rPr>
        <w:t xml:space="preserve">line, </w:t>
      </w:r>
      <w:r w:rsidRPr="00F75445">
        <w:rPr>
          <w:rStyle w:val="11111AAAAStyleUnderline"/>
          <w:highlight w:val="yellow"/>
        </w:rPr>
        <w:t>Canada</w:t>
      </w:r>
      <w:r w:rsidRPr="00F75445">
        <w:rPr>
          <w:rStyle w:val="11111AAAAStyleUnderline"/>
        </w:rPr>
        <w:t xml:space="preserve"> will </w:t>
      </w:r>
      <w:r w:rsidRPr="00F75445">
        <w:rPr>
          <w:rStyle w:val="11111AAAAStyleUnderline"/>
          <w:highlight w:val="yellow"/>
        </w:rPr>
        <w:t>have</w:t>
      </w:r>
      <w:r w:rsidRPr="00F75445">
        <w:rPr>
          <w:rStyle w:val="11111AAAAStyleUnderline"/>
        </w:rPr>
        <w:t xml:space="preserve"> entirely new </w:t>
      </w:r>
      <w:r w:rsidRPr="00F75445">
        <w:rPr>
          <w:rStyle w:val="Emphasis"/>
          <w:highlight w:val="yellow"/>
        </w:rPr>
        <w:t>sea lines of communication</w:t>
      </w:r>
      <w:r w:rsidRPr="00F75445">
        <w:rPr>
          <w:rStyle w:val="11111AAAAStyleUnderline"/>
        </w:rPr>
        <w:t xml:space="preserve"> through the Arctic Ocean</w:t>
      </w:r>
      <w:r w:rsidRPr="00F75445">
        <w:t xml:space="preserve">. Furthermore, Canada’s only contiguous neighbor is the United States, which will be dealing with climate displaced populations but is unlikely to have as much northward out migration as more heavily impacted areas with lower adaptive capacity, such as sub-Saharan Africa. </w:t>
      </w:r>
      <w:r w:rsidRPr="00F75445">
        <w:rPr>
          <w:rStyle w:val="11111AAAAStyleUnderline"/>
        </w:rPr>
        <w:t xml:space="preserve">Canada </w:t>
      </w:r>
      <w:r w:rsidRPr="00F75445">
        <w:rPr>
          <w:rStyle w:val="11111AAAAStyleUnderline"/>
          <w:highlight w:val="yellow"/>
        </w:rPr>
        <w:t>also</w:t>
      </w:r>
      <w:r w:rsidRPr="00F75445">
        <w:rPr>
          <w:rStyle w:val="11111AAAAStyleUnderline"/>
        </w:rPr>
        <w:t xml:space="preserve"> has significant </w:t>
      </w:r>
      <w:r w:rsidRPr="00F75445">
        <w:rPr>
          <w:rStyle w:val="Emphasis"/>
        </w:rPr>
        <w:t xml:space="preserve">natural </w:t>
      </w:r>
      <w:r w:rsidRPr="00F75445">
        <w:rPr>
          <w:rStyle w:val="Emphasis"/>
          <w:highlight w:val="yellow"/>
        </w:rPr>
        <w:t>resources</w:t>
      </w:r>
      <w:r w:rsidRPr="00F75445">
        <w:rPr>
          <w:rStyle w:val="11111AAAAStyleUnderline"/>
          <w:highlight w:val="yellow"/>
        </w:rPr>
        <w:t>, including</w:t>
      </w:r>
      <w:r w:rsidRPr="00F75445">
        <w:rPr>
          <w:rStyle w:val="11111AAAAStyleUnderline"/>
        </w:rPr>
        <w:t xml:space="preserve"> digital age </w:t>
      </w:r>
      <w:r w:rsidRPr="00F75445">
        <w:rPr>
          <w:rStyle w:val="Emphasis"/>
          <w:highlight w:val="yellow"/>
        </w:rPr>
        <w:t>minerals</w:t>
      </w:r>
      <w:r w:rsidRPr="00F75445">
        <w:rPr>
          <w:rStyle w:val="11111AAAAStyleUnderline"/>
          <w:highlight w:val="yellow"/>
        </w:rPr>
        <w:t xml:space="preserve"> critical to</w:t>
      </w:r>
      <w:r w:rsidRPr="00F75445">
        <w:rPr>
          <w:rStyle w:val="11111AAAAStyleUnderline"/>
        </w:rPr>
        <w:t xml:space="preserve"> </w:t>
      </w:r>
      <w:r w:rsidRPr="00F75445">
        <w:rPr>
          <w:rStyle w:val="Emphasis"/>
        </w:rPr>
        <w:t xml:space="preserve">modern </w:t>
      </w:r>
      <w:r w:rsidRPr="00F75445">
        <w:rPr>
          <w:rStyle w:val="Emphasis"/>
          <w:highlight w:val="yellow"/>
        </w:rPr>
        <w:t>military</w:t>
      </w:r>
      <w:r w:rsidRPr="00F75445">
        <w:rPr>
          <w:rStyle w:val="11111AAAAStyleUnderline"/>
        </w:rPr>
        <w:t xml:space="preserve"> and </w:t>
      </w:r>
      <w:r w:rsidRPr="00F75445">
        <w:rPr>
          <w:rStyle w:val="Emphasis"/>
        </w:rPr>
        <w:t xml:space="preserve">energy </w:t>
      </w:r>
      <w:r w:rsidRPr="00F75445">
        <w:rPr>
          <w:rStyle w:val="Emphasis"/>
          <w:highlight w:val="yellow"/>
        </w:rPr>
        <w:t>tech</w:t>
      </w:r>
      <w:r w:rsidRPr="00F75445">
        <w:rPr>
          <w:rStyle w:val="11111AAAAStyleUnderline"/>
        </w:rPr>
        <w:t xml:space="preserve">nology </w:t>
      </w:r>
      <w:r w:rsidRPr="00F75445">
        <w:rPr>
          <w:rStyle w:val="11111AAAAStyleUnderline"/>
          <w:highlight w:val="yellow"/>
        </w:rPr>
        <w:t xml:space="preserve">and </w:t>
      </w:r>
      <w:r w:rsidRPr="00F75445">
        <w:rPr>
          <w:rStyle w:val="Emphasis"/>
          <w:highlight w:val="yellow"/>
        </w:rPr>
        <w:t>ag</w:t>
      </w:r>
      <w:r w:rsidRPr="00F75445">
        <w:rPr>
          <w:rStyle w:val="11111AAAAStyleUnderline"/>
        </w:rPr>
        <w:t>ricultural adaptation</w:t>
      </w:r>
      <w:r w:rsidRPr="00F75445">
        <w:t xml:space="preserve"> [16]. Again, no country will be immune to the negative effects of climate change, but with a stable, migrant-friendly political culture, Canada has the potential to manage this transition better than any other nation. As a high north country, Russia should enjoy these relative advantages, too, but the rigidity of their authoritarian form of government, the opportunity cost of their bellicosity, proximity to highly affected populations, lack of preparation for climate change, including the disruption to infrastructure built on permafrost, and unwelcoming culture for migrants all suggest a declining power.</w:t>
      </w:r>
    </w:p>
    <w:p w14:paraId="249132FC" w14:textId="77777777" w:rsidR="008A5F3B" w:rsidRPr="00F75445" w:rsidRDefault="008A5F3B" w:rsidP="008A5F3B">
      <w:r w:rsidRPr="00F75445">
        <w:t xml:space="preserve">The United States faces a range of options for how to deal with the geopolitics of climate change. First, it is always an option to do nothing, and either hope that the projections and models are incorrect, or that the current adaptive capacity in the United States is sufficient. Early experiences with extreme weather attributed to climate change suggest this would not be a prudent choice [17]. Fatalism is also an option – the scope and scale of the economic transformation required to change course is daunting and arguably infeasible, though such fatalism could prove devastating for an already fractious and restive polity. Another option is for the United States to place the highest domestic and foreign policy priority on expediting global cuts in greenhouse gasses. That would involve significantly larger outlays for research and development and climate-resilient economic development at home and around the world, but may present unacceptable opportunity costs for other priorities, such as strategic competition with China. Another option is to focus resources only on adaptation to changing conditions, which ultimately is another form of fatalism. The United States could also pursue a mixed option, making energy transition investments, including in the diversification of critical minerals supplies, and also building resilience and preparedness for shifting weather patterns. </w:t>
      </w:r>
      <w:r w:rsidRPr="00F75445">
        <w:rPr>
          <w:rStyle w:val="11111AAAAStyleUnderline"/>
        </w:rPr>
        <w:t xml:space="preserve">Across all options, the </w:t>
      </w:r>
      <w:r w:rsidRPr="00F75445">
        <w:rPr>
          <w:rStyle w:val="Emphasis"/>
          <w:highlight w:val="yellow"/>
        </w:rPr>
        <w:t>U</w:t>
      </w:r>
      <w:r w:rsidRPr="00F75445">
        <w:rPr>
          <w:rStyle w:val="11111AAAAStyleUnderline"/>
        </w:rPr>
        <w:t xml:space="preserve">nited </w:t>
      </w:r>
      <w:r w:rsidRPr="00F75445">
        <w:rPr>
          <w:rStyle w:val="Emphasis"/>
          <w:highlight w:val="yellow"/>
        </w:rPr>
        <w:t>S</w:t>
      </w:r>
      <w:r w:rsidRPr="00F75445">
        <w:rPr>
          <w:rStyle w:val="11111AAAAStyleUnderline"/>
        </w:rPr>
        <w:t xml:space="preserve">tates </w:t>
      </w:r>
      <w:r w:rsidRPr="00F75445">
        <w:rPr>
          <w:rStyle w:val="11111AAAAStyleUnderline"/>
          <w:highlight w:val="yellow"/>
        </w:rPr>
        <w:t>could</w:t>
      </w:r>
      <w:r w:rsidRPr="00F75445">
        <w:rPr>
          <w:rStyle w:val="11111AAAAStyleUnderline"/>
        </w:rPr>
        <w:t xml:space="preserve"> consider </w:t>
      </w:r>
      <w:r w:rsidRPr="00F75445">
        <w:rPr>
          <w:rStyle w:val="Emphasis"/>
          <w:highlight w:val="yellow"/>
        </w:rPr>
        <w:t>deepen</w:t>
      </w:r>
      <w:r w:rsidRPr="00F75445">
        <w:rPr>
          <w:rStyle w:val="11111AAAAStyleUnderline"/>
        </w:rPr>
        <w:t xml:space="preserve">ing </w:t>
      </w:r>
      <w:r w:rsidRPr="00F75445">
        <w:rPr>
          <w:rStyle w:val="11111AAAAStyleUnderline"/>
          <w:highlight w:val="yellow"/>
        </w:rPr>
        <w:t>the</w:t>
      </w:r>
      <w:r w:rsidRPr="00F75445">
        <w:rPr>
          <w:rStyle w:val="11111AAAAStyleUnderline"/>
        </w:rPr>
        <w:t xml:space="preserve"> </w:t>
      </w:r>
      <w:r w:rsidRPr="00F75445">
        <w:rPr>
          <w:rStyle w:val="Emphasis"/>
        </w:rPr>
        <w:t xml:space="preserve">bilateral </w:t>
      </w:r>
      <w:r w:rsidRPr="00F75445">
        <w:rPr>
          <w:rStyle w:val="Emphasis"/>
          <w:highlight w:val="yellow"/>
        </w:rPr>
        <w:t>relationship</w:t>
      </w:r>
      <w:r w:rsidRPr="00F75445">
        <w:rPr>
          <w:rStyle w:val="11111AAAAStyleUnderline"/>
          <w:highlight w:val="yellow"/>
        </w:rPr>
        <w:t xml:space="preserve"> with</w:t>
      </w:r>
      <w:r w:rsidRPr="00F75445">
        <w:rPr>
          <w:rStyle w:val="11111AAAAStyleUnderline"/>
        </w:rPr>
        <w:t xml:space="preserve"> its closest ally, </w:t>
      </w:r>
      <w:r w:rsidRPr="00F75445">
        <w:rPr>
          <w:rStyle w:val="Emphasis"/>
          <w:highlight w:val="yellow"/>
        </w:rPr>
        <w:t>Canada</w:t>
      </w:r>
      <w:r w:rsidRPr="00F75445">
        <w:rPr>
          <w:rStyle w:val="11111AAAAStyleUnderline"/>
          <w:highlight w:val="yellow"/>
        </w:rPr>
        <w:t>, given</w:t>
      </w:r>
      <w:r w:rsidRPr="00F75445">
        <w:rPr>
          <w:rStyle w:val="11111AAAAStyleUnderline"/>
        </w:rPr>
        <w:t xml:space="preserve"> the country’s </w:t>
      </w:r>
      <w:r w:rsidRPr="00F75445">
        <w:rPr>
          <w:rStyle w:val="Emphasis"/>
        </w:rPr>
        <w:t xml:space="preserve">relative </w:t>
      </w:r>
      <w:r w:rsidRPr="00F75445">
        <w:rPr>
          <w:rStyle w:val="Emphasis"/>
          <w:highlight w:val="yellow"/>
        </w:rPr>
        <w:t>strength</w:t>
      </w:r>
      <w:r w:rsidRPr="00F75445">
        <w:rPr>
          <w:rStyle w:val="11111AAAAStyleUnderline"/>
        </w:rPr>
        <w:t xml:space="preserve"> for a disrupted future</w:t>
      </w:r>
      <w:r w:rsidRPr="00F75445">
        <w:t>.</w:t>
      </w:r>
    </w:p>
    <w:p w14:paraId="715DA8D0" w14:textId="77777777" w:rsidR="008A5F3B" w:rsidRPr="00F75445" w:rsidRDefault="008A5F3B" w:rsidP="008A5F3B"/>
    <w:p w14:paraId="31222767" w14:textId="77777777" w:rsidR="008A5F3B" w:rsidRPr="00F75445" w:rsidRDefault="008A5F3B" w:rsidP="008A5F3B">
      <w:pPr>
        <w:pStyle w:val="Heading4"/>
        <w:rPr>
          <w:rFonts w:cs="Arial"/>
          <w:b w:val="0"/>
          <w:bCs/>
        </w:rPr>
      </w:pPr>
      <w:r w:rsidRPr="00F75445">
        <w:rPr>
          <w:rFonts w:cs="Arial"/>
        </w:rPr>
        <w:t xml:space="preserve">That stops </w:t>
      </w:r>
      <w:r w:rsidRPr="00F75445">
        <w:rPr>
          <w:rFonts w:cs="Arial"/>
          <w:u w:val="single"/>
        </w:rPr>
        <w:t>multilateral institution</w:t>
      </w:r>
      <w:r w:rsidRPr="00F75445">
        <w:rPr>
          <w:rFonts w:cs="Arial"/>
        </w:rPr>
        <w:t xml:space="preserve"> breakdown. </w:t>
      </w:r>
      <w:r w:rsidRPr="00F75445">
        <w:rPr>
          <w:rFonts w:cs="Arial"/>
          <w:b w:val="0"/>
          <w:bCs/>
        </w:rPr>
        <w:t xml:space="preserve">Otherwise, it causes </w:t>
      </w:r>
      <w:r w:rsidRPr="00F75445">
        <w:rPr>
          <w:rFonts w:cs="Arial"/>
          <w:b w:val="0"/>
          <w:bCs/>
          <w:u w:val="single"/>
        </w:rPr>
        <w:t>extinction</w:t>
      </w:r>
      <w:r w:rsidRPr="00F75445">
        <w:rPr>
          <w:rFonts w:cs="Arial"/>
          <w:b w:val="0"/>
          <w:bCs/>
        </w:rPr>
        <w:t xml:space="preserve"> from trade wars, financial crises, terrorism, cyber and nuke wars, pandemics, food disasters, and migration. </w:t>
      </w:r>
    </w:p>
    <w:p w14:paraId="064E6D5E" w14:textId="77777777" w:rsidR="008A5F3B" w:rsidRPr="00F75445" w:rsidRDefault="008A5F3B" w:rsidP="008A5F3B">
      <w:r w:rsidRPr="00F75445">
        <w:rPr>
          <w:rStyle w:val="Style13ptBold"/>
        </w:rPr>
        <w:t>Crane 18</w:t>
      </w:r>
      <w:r w:rsidRPr="00F75445">
        <w:t xml:space="preserve"> [David Crane is a member of the Advisory Committee of the Canada-U.S. Law Institute, Board Member of the University of Toronto’s Innovations Foundation, Member of the Ontario Science and Technology Council, and graduate of the University of Toronto. “Canada Should Embrace Marcon’s Urgent Message To Defend West, Reinvigorate Multilateralism”, Hill Times, https://www.hilltimes.com/2018/04/30/142115/142115 published 4-30-2018, accessed 3-16-2025]</w:t>
      </w:r>
    </w:p>
    <w:p w14:paraId="09C6658D" w14:textId="77777777" w:rsidR="008A5F3B" w:rsidRPr="00F75445" w:rsidRDefault="008A5F3B" w:rsidP="008A5F3B"/>
    <w:p w14:paraId="1B3280C1" w14:textId="77777777" w:rsidR="008A5F3B" w:rsidRPr="00F75445" w:rsidRDefault="008A5F3B" w:rsidP="008A5F3B">
      <w:r w:rsidRPr="00F75445">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F75445">
        <w:rPr>
          <w:rStyle w:val="11111AAAAStyleUnderline"/>
          <w:highlight w:val="yellow"/>
        </w:rPr>
        <w:t xml:space="preserve">to reinvigorate </w:t>
      </w:r>
      <w:r w:rsidRPr="00F75445">
        <w:rPr>
          <w:rStyle w:val="Emphasis"/>
          <w:highlight w:val="yellow"/>
        </w:rPr>
        <w:t>multilat</w:t>
      </w:r>
      <w:r w:rsidRPr="00F75445">
        <w:t xml:space="preserve">eralism, and to </w:t>
      </w:r>
      <w:r w:rsidRPr="00F75445">
        <w:rPr>
          <w:rStyle w:val="11111AAAAStyleUnderline"/>
          <w:highlight w:val="yellow"/>
        </w:rPr>
        <w:t>strengthen</w:t>
      </w:r>
      <w:r w:rsidRPr="00F75445">
        <w:t xml:space="preserve"> our multilateral institutions.</w:t>
      </w:r>
    </w:p>
    <w:p w14:paraId="7B823E3B" w14:textId="77777777" w:rsidR="008A5F3B" w:rsidRPr="00F75445" w:rsidRDefault="008A5F3B" w:rsidP="008A5F3B">
      <w:r w:rsidRPr="00F75445">
        <w:t xml:space="preserve">It was a message that </w:t>
      </w:r>
      <w:r w:rsidRPr="00F75445">
        <w:rPr>
          <w:rStyle w:val="Emphasis"/>
          <w:highlight w:val="yellow"/>
        </w:rPr>
        <w:t>Canada</w:t>
      </w:r>
      <w:r w:rsidRPr="00F75445">
        <w:t xml:space="preserve"> can and should embrace. </w:t>
      </w:r>
      <w:r w:rsidRPr="00F75445">
        <w:rPr>
          <w:rStyle w:val="11111AAAAStyleUnderline"/>
        </w:rPr>
        <w:t xml:space="preserve">The </w:t>
      </w:r>
      <w:r w:rsidRPr="00F75445">
        <w:rPr>
          <w:rStyle w:val="Emphasis"/>
          <w:highlight w:val="yellow"/>
        </w:rPr>
        <w:t>alt</w:t>
      </w:r>
      <w:r w:rsidRPr="00F75445">
        <w:t xml:space="preserve">ernative </w:t>
      </w:r>
      <w:r w:rsidRPr="00F75445">
        <w:rPr>
          <w:rStyle w:val="11111AAAAStyleUnderline"/>
          <w:highlight w:val="yellow"/>
        </w:rPr>
        <w:t>is</w:t>
      </w:r>
      <w:r w:rsidRPr="00F75445">
        <w:rPr>
          <w:rStyle w:val="11111AAAAStyleUnderline"/>
        </w:rPr>
        <w:t xml:space="preserve"> a high risk of </w:t>
      </w:r>
      <w:r w:rsidRPr="00F75445">
        <w:rPr>
          <w:rStyle w:val="Emphasis"/>
        </w:rPr>
        <w:t>global disorder</w:t>
      </w:r>
      <w:r w:rsidRPr="00F75445">
        <w:rPr>
          <w:rStyle w:val="11111AAAAStyleUnderline"/>
        </w:rPr>
        <w:t xml:space="preserve">, the </w:t>
      </w:r>
      <w:r w:rsidRPr="00F75445">
        <w:rPr>
          <w:rStyle w:val="Emphasis"/>
          <w:highlight w:val="yellow"/>
        </w:rPr>
        <w:t>breakdown</w:t>
      </w:r>
      <w:r w:rsidRPr="00F75445">
        <w:rPr>
          <w:rStyle w:val="11111AAAAStyleUnderline"/>
        </w:rPr>
        <w:t xml:space="preserve"> of the global rules</w:t>
      </w:r>
      <w:r w:rsidRPr="00F75445">
        <w:t xml:space="preserve"> and conventions that have played such a large role in guiding progress over the past 70 years, </w:t>
      </w:r>
      <w:r w:rsidRPr="00F75445">
        <w:rPr>
          <w:rStyle w:val="11111AAAAStyleUnderline"/>
        </w:rPr>
        <w:t xml:space="preserve">and increased risk of </w:t>
      </w:r>
      <w:r w:rsidRPr="00F75445">
        <w:rPr>
          <w:rStyle w:val="Emphasis"/>
        </w:rPr>
        <w:t>conflict</w:t>
      </w:r>
      <w:r w:rsidRPr="00F75445">
        <w:rPr>
          <w:rStyle w:val="11111AAAAStyleUnderline"/>
        </w:rPr>
        <w:t xml:space="preserve"> at a time when the major problems</w:t>
      </w:r>
      <w:r w:rsidRPr="00F75445">
        <w:t xml:space="preserve"> facing human society have become more complex and </w:t>
      </w:r>
      <w:r w:rsidRPr="00F75445">
        <w:rPr>
          <w:rStyle w:val="11111AAAAStyleUnderline"/>
        </w:rPr>
        <w:t xml:space="preserve">can </w:t>
      </w:r>
      <w:r w:rsidRPr="00F75445">
        <w:rPr>
          <w:rStyle w:val="Emphasis"/>
        </w:rPr>
        <w:t>only</w:t>
      </w:r>
      <w:r w:rsidRPr="00F75445">
        <w:rPr>
          <w:rStyle w:val="11111AAAAStyleUnderline"/>
        </w:rPr>
        <w:t xml:space="preserve"> be addressed through greater </w:t>
      </w:r>
      <w:r w:rsidRPr="00F75445">
        <w:rPr>
          <w:rStyle w:val="Emphasis"/>
        </w:rPr>
        <w:t>coop</w:t>
      </w:r>
      <w:r w:rsidRPr="00F75445">
        <w:t>eration—not confrontation.</w:t>
      </w:r>
    </w:p>
    <w:p w14:paraId="4E9A60A2" w14:textId="77777777" w:rsidR="008A5F3B" w:rsidRPr="00F75445" w:rsidRDefault="008A5F3B" w:rsidP="008A5F3B">
      <w:r w:rsidRPr="00F75445">
        <w:t xml:space="preserve">It is </w:t>
      </w:r>
      <w:r w:rsidRPr="00F75445">
        <w:rPr>
          <w:rStyle w:val="11111AAAAStyleUnderline"/>
          <w:highlight w:val="yellow"/>
        </w:rPr>
        <w:t>through</w:t>
      </w:r>
      <w:r w:rsidRPr="00F75445">
        <w:rPr>
          <w:rStyle w:val="11111AAAAStyleUnderline"/>
        </w:rPr>
        <w:t xml:space="preserve"> a functioning</w:t>
      </w:r>
      <w:r w:rsidRPr="00F75445">
        <w:t xml:space="preserve"> and trusted </w:t>
      </w:r>
      <w:r w:rsidRPr="00F75445">
        <w:rPr>
          <w:rStyle w:val="Emphasis"/>
          <w:highlight w:val="yellow"/>
        </w:rPr>
        <w:t>multilat</w:t>
      </w:r>
      <w:r w:rsidRPr="00F75445">
        <w:rPr>
          <w:rStyle w:val="11111AAAAStyleUnderline"/>
        </w:rPr>
        <w:t>eral system</w:t>
      </w:r>
      <w:r w:rsidRPr="00F75445">
        <w:t xml:space="preserve"> that </w:t>
      </w:r>
      <w:r w:rsidRPr="00F75445">
        <w:rPr>
          <w:rStyle w:val="11111AAAAStyleUnderline"/>
          <w:highlight w:val="yellow"/>
        </w:rPr>
        <w:t>we</w:t>
      </w:r>
      <w:r w:rsidRPr="00F75445">
        <w:t xml:space="preserve"> have the best hope of </w:t>
      </w:r>
      <w:r w:rsidRPr="00F75445">
        <w:rPr>
          <w:rStyle w:val="Emphasis"/>
          <w:highlight w:val="yellow"/>
        </w:rPr>
        <w:t>avert</w:t>
      </w:r>
      <w:r w:rsidRPr="00F75445">
        <w:rPr>
          <w:rStyle w:val="11111AAAAStyleUnderline"/>
        </w:rPr>
        <w:t xml:space="preserve">ing </w:t>
      </w:r>
      <w:r w:rsidRPr="00F75445">
        <w:rPr>
          <w:rStyle w:val="11111AAAAStyleUnderline"/>
          <w:highlight w:val="yellow"/>
        </w:rPr>
        <w:t xml:space="preserve">trade </w:t>
      </w:r>
      <w:r w:rsidRPr="00F75445">
        <w:rPr>
          <w:rStyle w:val="Emphasis"/>
          <w:highlight w:val="yellow"/>
        </w:rPr>
        <w:t>wars</w:t>
      </w:r>
      <w:r w:rsidRPr="00F75445">
        <w:rPr>
          <w:rStyle w:val="11111AAAAStyleUnderline"/>
          <w:highlight w:val="yellow"/>
        </w:rPr>
        <w:t xml:space="preserve">, </w:t>
      </w:r>
      <w:r w:rsidRPr="00F75445">
        <w:rPr>
          <w:rStyle w:val="Emphasis"/>
          <w:highlight w:val="yellow"/>
        </w:rPr>
        <w:t>nuclear</w:t>
      </w:r>
      <w:r w:rsidRPr="00F75445">
        <w:rPr>
          <w:rStyle w:val="11111AAAAStyleUnderline"/>
          <w:highlight w:val="yellow"/>
        </w:rPr>
        <w:t xml:space="preserve"> confrontation</w:t>
      </w:r>
      <w:r w:rsidRPr="00F75445">
        <w:t xml:space="preserve">, environmental disaster, </w:t>
      </w:r>
      <w:r w:rsidRPr="00F75445">
        <w:rPr>
          <w:rStyle w:val="Emphasis"/>
        </w:rPr>
        <w:t xml:space="preserve">financial </w:t>
      </w:r>
      <w:r w:rsidRPr="00F75445">
        <w:rPr>
          <w:rStyle w:val="Emphasis"/>
          <w:highlight w:val="yellow"/>
        </w:rPr>
        <w:t>crises</w:t>
      </w:r>
      <w:r w:rsidRPr="00F75445">
        <w:rPr>
          <w:rStyle w:val="11111AAAAStyleUnderline"/>
        </w:rPr>
        <w:t xml:space="preserve">, and the spread of </w:t>
      </w:r>
      <w:r w:rsidRPr="00F75445">
        <w:rPr>
          <w:rStyle w:val="Emphasis"/>
          <w:highlight w:val="yellow"/>
        </w:rPr>
        <w:t>terror</w:t>
      </w:r>
      <w:r w:rsidRPr="00F75445">
        <w:rPr>
          <w:rStyle w:val="11111AAAAStyleUnderline"/>
        </w:rPr>
        <w:t>ism, as well as building defences for</w:t>
      </w:r>
      <w:r w:rsidRPr="00F75445">
        <w:t xml:space="preserve"> </w:t>
      </w:r>
      <w:r w:rsidRPr="00F75445">
        <w:rPr>
          <w:rStyle w:val="Emphasis"/>
          <w:highlight w:val="yellow"/>
        </w:rPr>
        <w:t>cyber</w:t>
      </w:r>
      <w:r w:rsidRPr="00F75445">
        <w:rPr>
          <w:rStyle w:val="11111AAAAStyleUnderline"/>
        </w:rPr>
        <w:t xml:space="preserve">security, and strengthening our capacity to deal with </w:t>
      </w:r>
      <w:r w:rsidRPr="00F75445">
        <w:rPr>
          <w:rStyle w:val="Emphasis"/>
          <w:highlight w:val="yellow"/>
        </w:rPr>
        <w:t>pandemics</w:t>
      </w:r>
      <w:r w:rsidRPr="00F75445">
        <w:rPr>
          <w:rStyle w:val="11111AAAAStyleUnderline"/>
          <w:highlight w:val="yellow"/>
        </w:rPr>
        <w:t xml:space="preserve">, </w:t>
      </w:r>
      <w:r w:rsidRPr="00F75445">
        <w:rPr>
          <w:rStyle w:val="Emphasis"/>
          <w:highlight w:val="yellow"/>
        </w:rPr>
        <w:t>food</w:t>
      </w:r>
      <w:r w:rsidRPr="00F75445">
        <w:rPr>
          <w:rStyle w:val="Emphasis"/>
        </w:rPr>
        <w:t xml:space="preserve"> disasters</w:t>
      </w:r>
      <w:r w:rsidRPr="00F75445">
        <w:rPr>
          <w:rStyle w:val="11111AAAAStyleUnderline"/>
        </w:rPr>
        <w:t xml:space="preserve">, </w:t>
      </w:r>
      <w:r w:rsidRPr="00F75445">
        <w:rPr>
          <w:rStyle w:val="11111AAAAStyleUnderline"/>
          <w:highlight w:val="yellow"/>
        </w:rPr>
        <w:t>and</w:t>
      </w:r>
      <w:r w:rsidRPr="00F75445">
        <w:rPr>
          <w:rStyle w:val="11111AAAAStyleUnderline"/>
        </w:rPr>
        <w:t xml:space="preserve"> widespread </w:t>
      </w:r>
      <w:r w:rsidRPr="00F75445">
        <w:rPr>
          <w:rStyle w:val="Emphasis"/>
          <w:highlight w:val="yellow"/>
        </w:rPr>
        <w:t>migration</w:t>
      </w:r>
      <w:r w:rsidRPr="00F75445">
        <w:t>.</w:t>
      </w:r>
    </w:p>
    <w:p w14:paraId="137A02CB" w14:textId="77777777" w:rsidR="008A5F3B" w:rsidRPr="00F75445" w:rsidRDefault="008A5F3B" w:rsidP="008A5F3B">
      <w:r w:rsidRPr="00F75445">
        <w:rPr>
          <w:rStyle w:val="11111AAAAStyleUnderline"/>
        </w:rPr>
        <w:t>Yet it is this global order</w:t>
      </w:r>
      <w:r w:rsidRPr="00F75445">
        <w:t xml:space="preserve">, that the U.S. did so much to help build, </w:t>
      </w:r>
      <w:r w:rsidRPr="00F75445">
        <w:rPr>
          <w:rStyle w:val="11111AAAAStyleUnderline"/>
        </w:rPr>
        <w:t>that is now under direct attack</w:t>
      </w:r>
      <w:r w:rsidRPr="00F75445">
        <w:t xml:space="preserve"> by the Trump administration which sees international cooperation not as a positive-sum game where all benefit but as a zero-sum game in which the U.S. is depicted as the inevitable loser while others “win.”</w:t>
      </w:r>
    </w:p>
    <w:p w14:paraId="4AC9D45A" w14:textId="77777777" w:rsidR="008A5F3B" w:rsidRPr="00F75445" w:rsidRDefault="008A5F3B" w:rsidP="008A5F3B">
      <w:r w:rsidRPr="00F75445">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3BE459C9" w14:textId="77777777" w:rsidR="008A5F3B" w:rsidRPr="00F75445" w:rsidRDefault="008A5F3B" w:rsidP="008A5F3B">
      <w:r w:rsidRPr="00F75445">
        <w:t xml:space="preserve">What is at stake, Macron said, is </w:t>
      </w:r>
      <w:r w:rsidRPr="00F75445">
        <w:rPr>
          <w:rStyle w:val="11111AAAAStyleUnderline"/>
        </w:rPr>
        <w:t xml:space="preserve">the </w:t>
      </w:r>
      <w:r w:rsidRPr="00F75445">
        <w:rPr>
          <w:rStyle w:val="Emphasis"/>
        </w:rPr>
        <w:t xml:space="preserve">liberal </w:t>
      </w:r>
      <w:r w:rsidRPr="00F75445">
        <w:rPr>
          <w:rStyle w:val="11111AAAAStyleUnderline"/>
        </w:rPr>
        <w:t xml:space="preserve">order that has guided world economic development and averted </w:t>
      </w:r>
      <w:r w:rsidRPr="00F75445">
        <w:rPr>
          <w:rStyle w:val="Emphasis"/>
        </w:rPr>
        <w:t>major wars</w:t>
      </w:r>
      <w:r w:rsidRPr="00F75445">
        <w:rPr>
          <w:rStyle w:val="11111AAAAStyleUnderline"/>
        </w:rPr>
        <w:t xml:space="preserve"> since 1945. “Other powers with the strongest strategy</w:t>
      </w:r>
      <w:r w:rsidRPr="00F75445">
        <w:t xml:space="preserve"> and ambition </w:t>
      </w:r>
      <w:r w:rsidRPr="00F75445">
        <w:rPr>
          <w:rStyle w:val="11111AAAAStyleUnderline"/>
        </w:rPr>
        <w:t xml:space="preserve">will then </w:t>
      </w:r>
      <w:r w:rsidRPr="00F75445">
        <w:rPr>
          <w:rStyle w:val="Emphasis"/>
        </w:rPr>
        <w:t>fill the void</w:t>
      </w:r>
      <w:r w:rsidRPr="00F75445">
        <w:rPr>
          <w:rStyle w:val="11111AAAAStyleUnderline"/>
        </w:rPr>
        <w:t xml:space="preserve"> we would leave empty</w:t>
      </w:r>
      <w:r w:rsidRPr="00F75445">
        <w:t>. Other powers will not hesitate again to advocate their own model to shape the 21st century,” Macron warned, adding—to cheers from the U.S. Congress—“I do not share the fascination for new strong powers, the abandonment of freedom, and the illusion of nationalism.”</w:t>
      </w:r>
    </w:p>
    <w:p w14:paraId="42554CBC" w14:textId="77777777" w:rsidR="008A5F3B" w:rsidRPr="00F75445" w:rsidRDefault="008A5F3B" w:rsidP="008A5F3B">
      <w:pPr>
        <w:rPr>
          <w:rStyle w:val="11111AAAAStyleUnderline"/>
        </w:rPr>
      </w:pPr>
      <w:r w:rsidRPr="00F75445">
        <w:t>Instead, he urged, we must strengthen international cooperation. “</w:t>
      </w:r>
      <w:r w:rsidRPr="00F75445">
        <w:rPr>
          <w:rStyle w:val="11111AAAAStyleUnderline"/>
        </w:rPr>
        <w:t xml:space="preserve">We can build the 21st century world order based on a new breed of multilateralism, based on a more effective, accountable and results-oriented multilateralism, a strong multilateralism,” arguing that </w:t>
      </w:r>
      <w:r w:rsidRPr="00F75445">
        <w:rPr>
          <w:rStyle w:val="Emphasis"/>
        </w:rPr>
        <w:t>multilateralism is the best way to defend freedom</w:t>
      </w:r>
      <w:r w:rsidRPr="00F75445">
        <w:rPr>
          <w:rStyle w:val="11111AAAAStyleUnderline"/>
        </w:rPr>
        <w:t>, peace and progress.</w:t>
      </w:r>
    </w:p>
    <w:p w14:paraId="5D6DA488" w14:textId="77777777" w:rsidR="008A5F3B" w:rsidRPr="00F75445" w:rsidRDefault="008A5F3B" w:rsidP="008A5F3B">
      <w:r w:rsidRPr="00F75445">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524DE63F" w14:textId="77777777" w:rsidR="008A5F3B" w:rsidRPr="00F75445" w:rsidRDefault="008A5F3B" w:rsidP="008A5F3B">
      <w:r w:rsidRPr="00F75445">
        <w:t xml:space="preserve">Macron is far from alone in fearing the risks to an international rules-based global order and a decline in Western values including freedom and democracy. </w:t>
      </w:r>
      <w:r w:rsidRPr="00F75445">
        <w:rPr>
          <w:rStyle w:val="11111AAAAStyleUnderline"/>
        </w:rPr>
        <w:t xml:space="preserve">The World Economic Forum’s 2018 edition of its </w:t>
      </w:r>
      <w:r w:rsidRPr="00F75445">
        <w:rPr>
          <w:rStyle w:val="Emphasis"/>
        </w:rPr>
        <w:t>Global Risks Report</w:t>
      </w:r>
      <w:r w:rsidRPr="00F75445">
        <w:rPr>
          <w:rStyle w:val="11111AAAAStyleUnderline"/>
        </w:rPr>
        <w:t>, for example, warns that while</w:t>
      </w:r>
      <w:r w:rsidRPr="00F75445">
        <w:t xml:space="preserve"> </w:t>
      </w:r>
      <w:r w:rsidRPr="00F75445">
        <w:rPr>
          <w:rStyle w:val="11111AAAAStyleUnderline"/>
        </w:rPr>
        <w:t xml:space="preserve">the world faces a </w:t>
      </w:r>
      <w:r w:rsidRPr="00F75445">
        <w:rPr>
          <w:rStyle w:val="Emphasis"/>
        </w:rPr>
        <w:t>growing list</w:t>
      </w:r>
      <w:r w:rsidRPr="00F75445">
        <w:rPr>
          <w:rStyle w:val="11111AAAAStyleUnderline"/>
        </w:rPr>
        <w:t xml:space="preserve"> of </w:t>
      </w:r>
      <w:r w:rsidRPr="00F75445">
        <w:rPr>
          <w:rStyle w:val="Emphasis"/>
        </w:rPr>
        <w:t>geopolitical risks</w:t>
      </w:r>
      <w:r w:rsidRPr="00F75445">
        <w:rPr>
          <w:rStyle w:val="11111AAAAStyleUnderline"/>
        </w:rPr>
        <w:t>, these are</w:t>
      </w:r>
      <w:r w:rsidRPr="00F75445">
        <w:t xml:space="preserve"> </w:t>
      </w:r>
      <w:r w:rsidRPr="00F75445">
        <w:rPr>
          <w:rStyle w:val="11111AAAAStyleUnderline"/>
        </w:rPr>
        <w:t xml:space="preserve">“exacerbated by the continuing </w:t>
      </w:r>
      <w:r w:rsidRPr="00F75445">
        <w:rPr>
          <w:rStyle w:val="11111AAAAStyleUnderline"/>
          <w:highlight w:val="yellow"/>
        </w:rPr>
        <w:t>decline in</w:t>
      </w:r>
      <w:r w:rsidRPr="00F75445">
        <w:rPr>
          <w:rStyle w:val="11111AAAAStyleUnderline"/>
        </w:rPr>
        <w:t xml:space="preserve"> commitment to rules-based </w:t>
      </w:r>
      <w:r w:rsidRPr="00F75445">
        <w:rPr>
          <w:rStyle w:val="Emphasis"/>
          <w:highlight w:val="yellow"/>
        </w:rPr>
        <w:t>multilat</w:t>
      </w:r>
      <w:r w:rsidRPr="00F75445">
        <w:rPr>
          <w:rStyle w:val="11111AAAAStyleUnderline"/>
        </w:rPr>
        <w:t>eralism,”</w:t>
      </w:r>
      <w:r w:rsidRPr="00F75445">
        <w:t xml:space="preserve"> adding that “the </w:t>
      </w:r>
      <w:r w:rsidRPr="00F75445">
        <w:rPr>
          <w:rStyle w:val="11111AAAAStyleUnderline"/>
        </w:rPr>
        <w:t>erosion of institutions of multilateral dialogue and decision-making damages the prospects of reaching new global agreements at a time when the need for cooperation looks more urgent than ever</w:t>
      </w:r>
      <w:r w:rsidRPr="00F75445">
        <w:t>,”</w:t>
      </w:r>
    </w:p>
    <w:p w14:paraId="1186EDDC" w14:textId="77777777" w:rsidR="008A5F3B" w:rsidRPr="00F75445" w:rsidRDefault="008A5F3B" w:rsidP="008A5F3B">
      <w:r w:rsidRPr="00F75445">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F75445">
        <w:rPr>
          <w:rStyle w:val="11111AAAAStyleUnderline"/>
          <w:highlight w:val="yellow"/>
        </w:rPr>
        <w:t>take the world to</w:t>
      </w:r>
      <w:r w:rsidRPr="00F75445">
        <w:rPr>
          <w:rStyle w:val="11111AAAAStyleUnderline"/>
        </w:rPr>
        <w:t xml:space="preserve"> the </w:t>
      </w:r>
      <w:r w:rsidRPr="00F75445">
        <w:rPr>
          <w:rStyle w:val="Emphasis"/>
          <w:highlight w:val="yellow"/>
        </w:rPr>
        <w:t>brink</w:t>
      </w:r>
      <w:r w:rsidRPr="00F75445">
        <w:rPr>
          <w:rStyle w:val="11111AAAAStyleUnderline"/>
          <w:highlight w:val="yellow"/>
        </w:rPr>
        <w:t xml:space="preserve"> of</w:t>
      </w:r>
      <w:r w:rsidRPr="00F75445">
        <w:rPr>
          <w:rStyle w:val="11111AAAAStyleUnderline"/>
        </w:rPr>
        <w:t xml:space="preserve"> </w:t>
      </w:r>
      <w:r w:rsidRPr="00F75445">
        <w:rPr>
          <w:rStyle w:val="Emphasis"/>
        </w:rPr>
        <w:t xml:space="preserve">systems </w:t>
      </w:r>
      <w:r w:rsidRPr="00F75445">
        <w:rPr>
          <w:rStyle w:val="Emphasis"/>
          <w:highlight w:val="yellow"/>
        </w:rPr>
        <w:t>breakdown</w:t>
      </w:r>
      <w:r w:rsidRPr="00F75445">
        <w:rPr>
          <w:rStyle w:val="11111AAAAStyleUnderline"/>
          <w:highlight w:val="yellow"/>
        </w:rPr>
        <w:t>.”</w:t>
      </w:r>
    </w:p>
    <w:p w14:paraId="005FC4C7" w14:textId="77777777" w:rsidR="008A5F3B" w:rsidRPr="00F75445" w:rsidRDefault="008A5F3B" w:rsidP="008A5F3B">
      <w:r w:rsidRPr="00F75445">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750CAE14" w14:textId="77777777" w:rsidR="008A5F3B" w:rsidRPr="00F75445" w:rsidRDefault="008A5F3B" w:rsidP="008A5F3B">
      <w:r w:rsidRPr="00F75445">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F75445">
        <w:rPr>
          <w:rStyle w:val="Emphasis"/>
          <w:highlight w:val="yellow"/>
        </w:rPr>
        <w:t>Canada</w:t>
      </w:r>
      <w:r w:rsidRPr="00F75445">
        <w:rPr>
          <w:rStyle w:val="11111AAAAStyleUnderline"/>
          <w:highlight w:val="yellow"/>
        </w:rPr>
        <w:t xml:space="preserve"> can </w:t>
      </w:r>
      <w:r w:rsidRPr="00F75445">
        <w:rPr>
          <w:rStyle w:val="Emphasis"/>
          <w:highlight w:val="yellow"/>
        </w:rPr>
        <w:t>strengthen</w:t>
      </w:r>
      <w:r w:rsidRPr="00F75445">
        <w:rPr>
          <w:rStyle w:val="Emphasis"/>
        </w:rPr>
        <w:t xml:space="preserve"> its </w:t>
      </w:r>
      <w:r w:rsidRPr="00F75445">
        <w:rPr>
          <w:rStyle w:val="Emphasis"/>
          <w:highlight w:val="yellow"/>
        </w:rPr>
        <w:t>influence</w:t>
      </w:r>
      <w:r w:rsidRPr="00F75445">
        <w:rPr>
          <w:rStyle w:val="11111AAAAStyleUnderline"/>
        </w:rPr>
        <w:t xml:space="preserve"> in the world</w:t>
      </w:r>
      <w:r w:rsidRPr="00F75445">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027F206B" w14:textId="77777777" w:rsidR="008A5F3B" w:rsidRPr="00F75445" w:rsidRDefault="008A5F3B" w:rsidP="008A5F3B">
      <w:r w:rsidRPr="00F75445">
        <w:t>These are all important.</w:t>
      </w:r>
    </w:p>
    <w:p w14:paraId="620B60FE" w14:textId="77777777" w:rsidR="008A5F3B" w:rsidRPr="00F75445" w:rsidRDefault="008A5F3B" w:rsidP="008A5F3B">
      <w:r w:rsidRPr="00F75445">
        <w:rPr>
          <w:rStyle w:val="11111AAAAStyleUnderline"/>
        </w:rPr>
        <w:t xml:space="preserve">But all depend on a reinvigorated multilateral system, with strong multilateral institutions based on shared goals and increased international cooperation. </w:t>
      </w:r>
      <w:r w:rsidRPr="00F75445">
        <w:rPr>
          <w:rStyle w:val="11111AAAAStyleUnderline"/>
          <w:highlight w:val="yellow"/>
        </w:rPr>
        <w:t>Given</w:t>
      </w:r>
      <w:r w:rsidRPr="00F75445">
        <w:rPr>
          <w:rStyle w:val="11111AAAAStyleUnderline"/>
        </w:rPr>
        <w:t xml:space="preserve"> our </w:t>
      </w:r>
      <w:r w:rsidRPr="00F75445">
        <w:rPr>
          <w:rStyle w:val="Emphasis"/>
          <w:highlight w:val="yellow"/>
        </w:rPr>
        <w:t>history</w:t>
      </w:r>
      <w:r w:rsidRPr="00F75445">
        <w:rPr>
          <w:rStyle w:val="11111AAAAStyleUnderline"/>
          <w:highlight w:val="yellow"/>
        </w:rPr>
        <w:t xml:space="preserve"> of</w:t>
      </w:r>
      <w:r w:rsidRPr="00F75445">
        <w:rPr>
          <w:rStyle w:val="11111AAAAStyleUnderline"/>
        </w:rPr>
        <w:t xml:space="preserve"> support for a </w:t>
      </w:r>
      <w:r w:rsidRPr="00F75445">
        <w:rPr>
          <w:rStyle w:val="Emphasis"/>
          <w:highlight w:val="yellow"/>
        </w:rPr>
        <w:t>multilat</w:t>
      </w:r>
      <w:r w:rsidRPr="00F75445">
        <w:rPr>
          <w:rStyle w:val="11111AAAAStyleUnderline"/>
        </w:rPr>
        <w:t xml:space="preserve">eral world, </w:t>
      </w:r>
      <w:r w:rsidRPr="00F75445">
        <w:rPr>
          <w:rStyle w:val="11111AAAAStyleUnderline"/>
          <w:highlight w:val="yellow"/>
        </w:rPr>
        <w:t>and</w:t>
      </w:r>
      <w:r w:rsidRPr="00F75445">
        <w:rPr>
          <w:rStyle w:val="11111AAAAStyleUnderline"/>
        </w:rPr>
        <w:t xml:space="preserve"> the important role played by Canada in the </w:t>
      </w:r>
      <w:r w:rsidRPr="00F75445">
        <w:rPr>
          <w:rStyle w:val="Emphasis"/>
          <w:highlight w:val="yellow"/>
        </w:rPr>
        <w:t>creation</w:t>
      </w:r>
      <w:r w:rsidRPr="00F75445">
        <w:t xml:space="preserve"> and early days of many </w:t>
      </w:r>
      <w:r w:rsidRPr="00F75445">
        <w:rPr>
          <w:rStyle w:val="11111AAAAStyleUnderline"/>
          <w:highlight w:val="yellow"/>
        </w:rPr>
        <w:t>of</w:t>
      </w:r>
      <w:r w:rsidRPr="00F75445">
        <w:rPr>
          <w:rStyle w:val="11111AAAAStyleUnderline"/>
        </w:rPr>
        <w:t xml:space="preserve"> these </w:t>
      </w:r>
      <w:r w:rsidRPr="00F75445">
        <w:rPr>
          <w:rStyle w:val="11111AAAAStyleUnderline"/>
          <w:highlight w:val="yellow"/>
        </w:rPr>
        <w:t>institutions, becoming a</w:t>
      </w:r>
      <w:r w:rsidRPr="00F75445">
        <w:rPr>
          <w:rStyle w:val="11111AAAAStyleUnderline"/>
        </w:rPr>
        <w:t xml:space="preserve"> </w:t>
      </w:r>
      <w:r w:rsidRPr="00F75445">
        <w:rPr>
          <w:rStyle w:val="Emphasis"/>
        </w:rPr>
        <w:t xml:space="preserve">greater </w:t>
      </w:r>
      <w:r w:rsidRPr="00F75445">
        <w:rPr>
          <w:rStyle w:val="Emphasis"/>
          <w:highlight w:val="yellow"/>
        </w:rPr>
        <w:t>voice</w:t>
      </w:r>
      <w:r w:rsidRPr="00F75445">
        <w:rPr>
          <w:rStyle w:val="11111AAAAStyleUnderline"/>
          <w:highlight w:val="yellow"/>
        </w:rPr>
        <w:t xml:space="preserve"> for</w:t>
      </w:r>
      <w:r w:rsidRPr="00F75445">
        <w:rPr>
          <w:rStyle w:val="11111AAAAStyleUnderline"/>
        </w:rPr>
        <w:t xml:space="preserve"> </w:t>
      </w:r>
      <w:r w:rsidRPr="00F75445">
        <w:rPr>
          <w:rStyle w:val="Emphasis"/>
        </w:rPr>
        <w:t xml:space="preserve">global </w:t>
      </w:r>
      <w:r w:rsidRPr="00F75445">
        <w:rPr>
          <w:rStyle w:val="Emphasis"/>
          <w:highlight w:val="yellow"/>
        </w:rPr>
        <w:t>governance</w:t>
      </w:r>
      <w:r w:rsidRPr="00F75445">
        <w:rPr>
          <w:rStyle w:val="11111AAAAStyleUnderline"/>
        </w:rPr>
        <w:t xml:space="preserve"> for a better future </w:t>
      </w:r>
      <w:r w:rsidRPr="00F75445">
        <w:rPr>
          <w:rStyle w:val="11111AAAAStyleUnderline"/>
          <w:highlight w:val="yellow"/>
        </w:rPr>
        <w:t>should be</w:t>
      </w:r>
      <w:r w:rsidRPr="00F75445">
        <w:t xml:space="preserve"> at the heart of </w:t>
      </w:r>
      <w:r w:rsidRPr="00F75445">
        <w:rPr>
          <w:rStyle w:val="11111AAAAStyleUnderline"/>
          <w:highlight w:val="yellow"/>
        </w:rPr>
        <w:t>our</w:t>
      </w:r>
      <w:r w:rsidRPr="00F75445">
        <w:rPr>
          <w:rStyle w:val="11111AAAAStyleUnderline"/>
        </w:rPr>
        <w:t xml:space="preserve"> </w:t>
      </w:r>
      <w:r w:rsidRPr="00F75445">
        <w:rPr>
          <w:rStyle w:val="Emphasis"/>
          <w:highlight w:val="yellow"/>
        </w:rPr>
        <w:t>fo</w:t>
      </w:r>
      <w:r w:rsidRPr="00F75445">
        <w:rPr>
          <w:rStyle w:val="11111AAAAStyleUnderline"/>
        </w:rPr>
        <w:t>reign</w:t>
      </w:r>
      <w:r w:rsidRPr="00F75445">
        <w:rPr>
          <w:rStyle w:val="11111AAAAStyleUnderline"/>
          <w:highlight w:val="yellow"/>
        </w:rPr>
        <w:t xml:space="preserve"> </w:t>
      </w:r>
      <w:r w:rsidRPr="00F75445">
        <w:rPr>
          <w:rStyle w:val="Emphasis"/>
          <w:highlight w:val="yellow"/>
        </w:rPr>
        <w:t>po</w:t>
      </w:r>
      <w:r w:rsidRPr="00F75445">
        <w:rPr>
          <w:rStyle w:val="11111AAAAStyleUnderline"/>
        </w:rPr>
        <w:t>licy</w:t>
      </w:r>
      <w:r w:rsidRPr="00F75445">
        <w:t>, in step with like-minded nations.</w:t>
      </w:r>
    </w:p>
    <w:p w14:paraId="6994CBFC" w14:textId="77777777" w:rsidR="008A5F3B" w:rsidRPr="00F75445" w:rsidRDefault="008A5F3B" w:rsidP="008A5F3B">
      <w:pPr>
        <w:rPr>
          <w:rStyle w:val="11111AAAAStyleUnderline"/>
        </w:rPr>
      </w:pPr>
      <w:r w:rsidRPr="00F75445">
        <w:t xml:space="preserve">Macron has set the tone in his great speech to Americans before the U.S. Congress. It should be our cause as well because </w:t>
      </w:r>
      <w:r w:rsidRPr="00F75445">
        <w:rPr>
          <w:rStyle w:val="11111AAAAStyleUnderline"/>
          <w:highlight w:val="yellow"/>
        </w:rPr>
        <w:t>unless we have</w:t>
      </w:r>
      <w:r w:rsidRPr="00F75445">
        <w:t xml:space="preserve"> a reinvigorated </w:t>
      </w:r>
      <w:r w:rsidRPr="00F75445">
        <w:rPr>
          <w:rStyle w:val="Emphasis"/>
          <w:highlight w:val="yellow"/>
        </w:rPr>
        <w:t>multilat</w:t>
      </w:r>
      <w:r w:rsidRPr="00F75445">
        <w:rPr>
          <w:rStyle w:val="11111AAAAStyleUnderline"/>
        </w:rPr>
        <w:t xml:space="preserve">eralism </w:t>
      </w:r>
      <w:r w:rsidRPr="00F75445">
        <w:rPr>
          <w:rStyle w:val="11111AAAAStyleUnderline"/>
          <w:highlight w:val="yellow"/>
        </w:rPr>
        <w:t>we won’t solve</w:t>
      </w:r>
      <w:r w:rsidRPr="00F75445">
        <w:rPr>
          <w:rStyle w:val="11111AAAAStyleUnderline"/>
        </w:rPr>
        <w:t xml:space="preserve"> many of the </w:t>
      </w:r>
      <w:r w:rsidRPr="00F75445">
        <w:rPr>
          <w:rStyle w:val="11111AAAAStyleUnderline"/>
          <w:highlight w:val="yellow"/>
        </w:rPr>
        <w:t xml:space="preserve">problems that </w:t>
      </w:r>
      <w:r w:rsidRPr="00F75445">
        <w:rPr>
          <w:rStyle w:val="Emphasis"/>
          <w:highlight w:val="yellow"/>
        </w:rPr>
        <w:t>threaten</w:t>
      </w:r>
      <w:r w:rsidRPr="00F75445">
        <w:rPr>
          <w:rStyle w:val="11111AAAAStyleUnderline"/>
        </w:rPr>
        <w:t xml:space="preserve"> our </w:t>
      </w:r>
      <w:r w:rsidRPr="00F75445">
        <w:rPr>
          <w:rStyle w:val="Emphasis"/>
        </w:rPr>
        <w:t xml:space="preserve">future </w:t>
      </w:r>
      <w:r w:rsidRPr="00F75445">
        <w:rPr>
          <w:rStyle w:val="Emphasis"/>
          <w:highlight w:val="yellow"/>
        </w:rPr>
        <w:t>world</w:t>
      </w:r>
      <w:r w:rsidRPr="00F75445">
        <w:rPr>
          <w:rStyle w:val="11111AAAAStyleUnderline"/>
        </w:rPr>
        <w:t>, with grim prospects for the future.</w:t>
      </w:r>
    </w:p>
    <w:p w14:paraId="0C627FFB" w14:textId="77777777" w:rsidR="008A5F3B" w:rsidRPr="00F75445" w:rsidRDefault="008A5F3B" w:rsidP="008A5F3B"/>
    <w:p w14:paraId="39D47635" w14:textId="77777777" w:rsidR="008A5F3B" w:rsidRPr="00F75445" w:rsidRDefault="008A5F3B" w:rsidP="008A5F3B">
      <w:pPr>
        <w:pStyle w:val="Heading3"/>
        <w:rPr>
          <w:rFonts w:cs="Arial"/>
        </w:rPr>
      </w:pPr>
      <w:r w:rsidRPr="00F75445">
        <w:rPr>
          <w:rFonts w:cs="Arial"/>
        </w:rPr>
        <w:t>Natural Disasters: 1NC</w:t>
      </w:r>
    </w:p>
    <w:p w14:paraId="26C7A7AC" w14:textId="77777777" w:rsidR="008A5F3B" w:rsidRPr="00F75445" w:rsidRDefault="008A5F3B" w:rsidP="008A5F3B"/>
    <w:p w14:paraId="547831D9" w14:textId="77777777" w:rsidR="008A5F3B" w:rsidRPr="00010197" w:rsidRDefault="008A5F3B" w:rsidP="008A5F3B">
      <w:pPr>
        <w:pStyle w:val="Heading4"/>
      </w:pPr>
      <w:r>
        <w:t xml:space="preserve">Warming </w:t>
      </w:r>
      <w:r>
        <w:rPr>
          <w:u w:val="single"/>
        </w:rPr>
        <w:t>dampens</w:t>
      </w:r>
      <w:r>
        <w:t xml:space="preserve"> temp reductions from </w:t>
      </w:r>
      <w:r>
        <w:rPr>
          <w:u w:val="single"/>
        </w:rPr>
        <w:t>nuclear</w:t>
      </w:r>
      <w:r>
        <w:t xml:space="preserve">, </w:t>
      </w:r>
      <w:r>
        <w:rPr>
          <w:u w:val="single"/>
        </w:rPr>
        <w:t>NEO</w:t>
      </w:r>
      <w:r>
        <w:t xml:space="preserve">, and </w:t>
      </w:r>
      <w:r>
        <w:rPr>
          <w:u w:val="single"/>
        </w:rPr>
        <w:t>volanic winters</w:t>
      </w:r>
      <w:r>
        <w:t xml:space="preserve">. </w:t>
      </w:r>
    </w:p>
    <w:p w14:paraId="221D2CCC" w14:textId="77777777" w:rsidR="008A5F3B" w:rsidRDefault="008A5F3B" w:rsidP="008A5F3B">
      <w:r w:rsidRPr="00044AFD">
        <w:rPr>
          <w:rStyle w:val="Style13ptBold"/>
        </w:rPr>
        <w:t>Grilo 23</w:t>
      </w:r>
      <w:r>
        <w:t xml:space="preserve"> [</w:t>
      </w:r>
      <w:r w:rsidRPr="00044AFD">
        <w:t>Vasco Grilo has a Master’s Aerospace Engineering, generalist quantitative researcher, former research associate @ the Alliance to Feed the Earth in Disasters. "More global warming might be good to mitigate the food shocks caused by abrupt sunlight reduction scenarios," EA Forum, https://forum.effectivealtruism.org/ published 4-29-2023, accessed 3-16-2025]</w:t>
      </w:r>
    </w:p>
    <w:p w14:paraId="544C5537" w14:textId="77777777" w:rsidR="008A5F3B" w:rsidRPr="00F75445" w:rsidRDefault="008A5F3B" w:rsidP="008A5F3B"/>
    <w:p w14:paraId="0F6E0749" w14:textId="77777777" w:rsidR="008A5F3B" w:rsidRPr="00F75445" w:rsidRDefault="008A5F3B" w:rsidP="008A5F3B">
      <w:r w:rsidRPr="00F75445">
        <w:t>Summary</w:t>
      </w:r>
    </w:p>
    <w:p w14:paraId="0B1A2901" w14:textId="77777777" w:rsidR="008A5F3B" w:rsidRPr="00F75445" w:rsidRDefault="008A5F3B" w:rsidP="008A5F3B">
      <w:r w:rsidRPr="00F75445">
        <w:t>Global warming increases the risk from climate change. This “has the potential to result in—and to some extent is already resulting in—increased natural disasters, increased water and food insecurity, and widespread species extinction and habitat loss”.</w:t>
      </w:r>
    </w:p>
    <w:p w14:paraId="05A3C8A9" w14:textId="77777777" w:rsidR="008A5F3B" w:rsidRPr="00F75445" w:rsidRDefault="008A5F3B" w:rsidP="008A5F3B">
      <w:r w:rsidRPr="00F75445">
        <w:t xml:space="preserve">However, I think global </w:t>
      </w:r>
      <w:r w:rsidRPr="00F75445">
        <w:rPr>
          <w:rStyle w:val="11111AAAAStyleUnderline"/>
          <w:highlight w:val="yellow"/>
        </w:rPr>
        <w:t>warming</w:t>
      </w:r>
      <w:r w:rsidRPr="00F75445">
        <w:t xml:space="preserve"> also </w:t>
      </w:r>
      <w:r w:rsidRPr="00F75445">
        <w:rPr>
          <w:rStyle w:val="11111AAAAStyleUnderline"/>
          <w:highlight w:val="yellow"/>
        </w:rPr>
        <w:t xml:space="preserve">decreases the risk from food shocks caused by </w:t>
      </w:r>
      <w:r w:rsidRPr="00F75445">
        <w:rPr>
          <w:rStyle w:val="Emphasis"/>
          <w:highlight w:val="yellow"/>
        </w:rPr>
        <w:t>abrupt sunlight reduction</w:t>
      </w:r>
      <w:r w:rsidRPr="00F75445">
        <w:rPr>
          <w:rStyle w:val="Emphasis"/>
        </w:rPr>
        <w:t xml:space="preserve"> </w:t>
      </w:r>
      <w:r w:rsidRPr="00044AFD">
        <w:rPr>
          <w:rStyle w:val="11111AAAAStyleUnderline"/>
        </w:rPr>
        <w:t>scenario</w:t>
      </w:r>
      <w:r w:rsidRPr="00F75445">
        <w:rPr>
          <w:rStyle w:val="Emphasis"/>
          <w:highlight w:val="yellow"/>
        </w:rPr>
        <w:t>s</w:t>
      </w:r>
      <w:r w:rsidRPr="00F75445">
        <w:t xml:space="preserve"> (ASRSs), </w:t>
      </w:r>
      <w:r w:rsidRPr="00F75445">
        <w:rPr>
          <w:rStyle w:val="11111AAAAStyleUnderline"/>
        </w:rPr>
        <w:t xml:space="preserve">which can be a </w:t>
      </w:r>
      <w:r w:rsidRPr="00F75445">
        <w:rPr>
          <w:rStyle w:val="Emphasis"/>
          <w:highlight w:val="yellow"/>
        </w:rPr>
        <w:t>nuclear</w:t>
      </w:r>
      <w:r w:rsidRPr="00F75445">
        <w:rPr>
          <w:rStyle w:val="Emphasis"/>
        </w:rPr>
        <w:t xml:space="preserve"> winter</w:t>
      </w:r>
      <w:r w:rsidRPr="00F75445">
        <w:rPr>
          <w:rStyle w:val="11111AAAAStyleUnderline"/>
        </w:rPr>
        <w:t xml:space="preserve">, </w:t>
      </w:r>
      <w:r w:rsidRPr="00F75445">
        <w:rPr>
          <w:rStyle w:val="Emphasis"/>
          <w:highlight w:val="yellow"/>
        </w:rPr>
        <w:t>volcanic</w:t>
      </w:r>
      <w:r w:rsidRPr="00F75445">
        <w:rPr>
          <w:rStyle w:val="Emphasis"/>
        </w:rPr>
        <w:t xml:space="preserve"> winter</w:t>
      </w:r>
      <w:r w:rsidRPr="00F75445">
        <w:rPr>
          <w:rStyle w:val="11111AAAAStyleUnderline"/>
        </w:rPr>
        <w:t xml:space="preserve">, </w:t>
      </w:r>
      <w:r w:rsidRPr="00F75445">
        <w:rPr>
          <w:rStyle w:val="11111AAAAStyleUnderline"/>
          <w:highlight w:val="yellow"/>
        </w:rPr>
        <w:t xml:space="preserve">or </w:t>
      </w:r>
      <w:r w:rsidRPr="00F75445">
        <w:rPr>
          <w:rStyle w:val="Emphasis"/>
          <w:highlight w:val="yellow"/>
        </w:rPr>
        <w:t>impact winter</w:t>
      </w:r>
      <w:r w:rsidRPr="00F75445">
        <w:t xml:space="preserve">[1]. In essence, because </w:t>
      </w:r>
      <w:r w:rsidRPr="00F75445">
        <w:rPr>
          <w:rStyle w:val="Emphasis"/>
          <w:highlight w:val="yellow"/>
        </w:rPr>
        <w:t>low temp</w:t>
      </w:r>
      <w:r w:rsidRPr="00F75445">
        <w:t xml:space="preserve">erature </w:t>
      </w:r>
      <w:r w:rsidRPr="00F75445">
        <w:rPr>
          <w:rStyle w:val="11111AAAAStyleUnderline"/>
          <w:highlight w:val="yellow"/>
        </w:rPr>
        <w:t xml:space="preserve">is a </w:t>
      </w:r>
      <w:r w:rsidRPr="00F75445">
        <w:rPr>
          <w:rStyle w:val="Emphasis"/>
          <w:highlight w:val="yellow"/>
        </w:rPr>
        <w:t>major driver</w:t>
      </w:r>
      <w:r w:rsidRPr="00F75445">
        <w:rPr>
          <w:rStyle w:val="11111AAAAStyleUnderline"/>
          <w:highlight w:val="yellow"/>
        </w:rPr>
        <w:t xml:space="preserve"> for the decrease in</w:t>
      </w:r>
      <w:r w:rsidRPr="00F75445">
        <w:rPr>
          <w:rStyle w:val="11111AAAAStyleUnderline"/>
        </w:rPr>
        <w:t xml:space="preserve"> crop </w:t>
      </w:r>
      <w:r w:rsidRPr="00F75445">
        <w:rPr>
          <w:rStyle w:val="11111AAAAStyleUnderline"/>
          <w:highlight w:val="yellow"/>
        </w:rPr>
        <w:t>yields</w:t>
      </w:r>
      <w:r w:rsidRPr="00F75445">
        <w:rPr>
          <w:rStyle w:val="11111AAAAStyleUnderline"/>
        </w:rPr>
        <w:t xml:space="preserve"> </w:t>
      </w:r>
      <w:r w:rsidRPr="00F75445">
        <w:rPr>
          <w:rStyle w:val="11111AAAAStyleUnderline"/>
          <w:highlight w:val="yellow"/>
        </w:rPr>
        <w:t>that can lead to widespread starvation</w:t>
      </w:r>
      <w:r w:rsidRPr="00F75445">
        <w:t xml:space="preserve"> (see Xia 2022, and this post from Luisa Rodriguez).</w:t>
      </w:r>
    </w:p>
    <w:p w14:paraId="77559ED5" w14:textId="77777777" w:rsidR="008A5F3B" w:rsidRPr="00F75445" w:rsidRDefault="008A5F3B" w:rsidP="008A5F3B">
      <w:r w:rsidRPr="00F75445">
        <w:t xml:space="preserve">Factoring in both of the above, </w:t>
      </w:r>
      <w:r w:rsidRPr="00F75445">
        <w:rPr>
          <w:rStyle w:val="11111AAAAStyleUnderline"/>
        </w:rPr>
        <w:t xml:space="preserve">my best guess is that </w:t>
      </w:r>
      <w:r w:rsidRPr="00F75445">
        <w:rPr>
          <w:rStyle w:val="Emphasis"/>
          <w:highlight w:val="yellow"/>
        </w:rPr>
        <w:t>additional emissions</w:t>
      </w:r>
      <w:r w:rsidRPr="00F75445">
        <w:t xml:space="preserve"> of greenhouse gases (GHGs) </w:t>
      </w:r>
      <w:r w:rsidRPr="00F75445">
        <w:rPr>
          <w:rStyle w:val="11111AAAAStyleUnderline"/>
          <w:highlight w:val="yellow"/>
        </w:rPr>
        <w:t xml:space="preserve">are </w:t>
      </w:r>
      <w:r w:rsidRPr="00F75445">
        <w:rPr>
          <w:rStyle w:val="Emphasis"/>
          <w:highlight w:val="yellow"/>
        </w:rPr>
        <w:t>beneficial</w:t>
      </w:r>
      <w:r w:rsidRPr="00F75445">
        <w:t xml:space="preserve"> up to an optimal median global warming in 2100 relative to 1880 of 3.3 ºC, after which the increase in the risk from climate change outweighs the reduction in that from ASRSs. </w:t>
      </w:r>
      <w:r w:rsidRPr="00F75445">
        <w:rPr>
          <w:rStyle w:val="11111AAAAStyleUnderline"/>
        </w:rPr>
        <w:t xml:space="preserve">This suggests delaying decarbonisation is </w:t>
      </w:r>
      <w:r w:rsidRPr="00F75445">
        <w:rPr>
          <w:rStyle w:val="Emphasis"/>
        </w:rPr>
        <w:t>good</w:t>
      </w:r>
      <w:r w:rsidRPr="00F75445">
        <w:t xml:space="preserve"> at the margin if one trusts (on top of my assumptions!):</w:t>
      </w:r>
    </w:p>
    <w:p w14:paraId="2ABB4E5C" w14:textId="77777777" w:rsidR="008A5F3B" w:rsidRPr="00F75445" w:rsidRDefault="008A5F3B" w:rsidP="008A5F3B">
      <w:r w:rsidRPr="00F75445">
        <w:t>Metaculus’ community median prediction of 2.41 ºC.</w:t>
      </w:r>
    </w:p>
    <w:p w14:paraId="6EB9F85C" w14:textId="77777777" w:rsidR="008A5F3B" w:rsidRPr="00F75445" w:rsidRDefault="008A5F3B" w:rsidP="008A5F3B">
      <w:r w:rsidRPr="00F75445">
        <w:t>Climate Action Tracker’s projections of 2.6 to 2.9 ºC for current policies and action.</w:t>
      </w:r>
    </w:p>
    <w:p w14:paraId="6F79D290" w14:textId="77777777" w:rsidR="008A5F3B" w:rsidRPr="00F75445" w:rsidRDefault="008A5F3B" w:rsidP="008A5F3B">
      <w:r w:rsidRPr="00F75445">
        <w:t>Nevertheless, I am not confident the above conclusion is resilient. My sensitivity analysis indicates the optimal median global warming can range from 0.1 to 4.3 ºC. So the takeaway for me is that we do not really know whether additional GHG emissions are good/bad.</w:t>
      </w:r>
    </w:p>
    <w:p w14:paraId="2F8FC2F1" w14:textId="77777777" w:rsidR="008A5F3B" w:rsidRPr="00F75445" w:rsidRDefault="008A5F3B" w:rsidP="008A5F3B">
      <w:r w:rsidRPr="00F75445">
        <w:t>In any case, it looks like the effect of global warming on the risk from ASRSs is a crucial consideration, and therefore it must be investigated, especially because it is very neglected. Another potentially crucial consideration is that an energy system which relies more on renewables, and less on fossil fuels is less resilient to ASRSs.</w:t>
      </w:r>
    </w:p>
    <w:p w14:paraId="39366F4B" w14:textId="77777777" w:rsidR="008A5F3B" w:rsidRPr="00F75445" w:rsidRDefault="008A5F3B" w:rsidP="008A5F3B">
      <w:r w:rsidRPr="00F75445">
        <w:t>Robustly good actions would be:</w:t>
      </w:r>
    </w:p>
    <w:p w14:paraId="78585E9E" w14:textId="77777777" w:rsidR="008A5F3B" w:rsidRPr="00F75445" w:rsidRDefault="008A5F3B" w:rsidP="008A5F3B">
      <w:r w:rsidRPr="00F75445">
        <w:t>Improving civilisation resilience.</w:t>
      </w:r>
    </w:p>
    <w:p w14:paraId="7132D373" w14:textId="77777777" w:rsidR="008A5F3B" w:rsidRPr="00F75445" w:rsidRDefault="008A5F3B" w:rsidP="008A5F3B">
      <w:r w:rsidRPr="00F75445">
        <w:t>Prioritising the risk from nuclear war over that from climate change (at the margin).</w:t>
      </w:r>
    </w:p>
    <w:p w14:paraId="45E6CCF3" w14:textId="77777777" w:rsidR="008A5F3B" w:rsidRPr="00F75445" w:rsidRDefault="008A5F3B" w:rsidP="008A5F3B">
      <w:r w:rsidRPr="00F75445">
        <w:t>Keeping options open by:</w:t>
      </w:r>
    </w:p>
    <w:p w14:paraId="42516EF4" w14:textId="77777777" w:rsidR="008A5F3B" w:rsidRPr="00F75445" w:rsidRDefault="008A5F3B" w:rsidP="008A5F3B">
      <w:r w:rsidRPr="00F75445">
        <w:t>Not massively decreasing/increasing GHG emissions.</w:t>
      </w:r>
    </w:p>
    <w:p w14:paraId="491A56F7" w14:textId="77777777" w:rsidR="008A5F3B" w:rsidRPr="00F75445" w:rsidRDefault="008A5F3B" w:rsidP="008A5F3B">
      <w:r w:rsidRPr="00F75445">
        <w:t>Researching cost-effective ways to decrease/increase GHG emissions.</w:t>
      </w:r>
    </w:p>
    <w:p w14:paraId="128710C8" w14:textId="77777777" w:rsidR="008A5F3B" w:rsidRPr="00F75445" w:rsidRDefault="008A5F3B" w:rsidP="008A5F3B">
      <w:r w:rsidRPr="00F75445">
        <w:t>Learning more about the risks posed by ASRSs and climate change.</w:t>
      </w:r>
    </w:p>
    <w:p w14:paraId="629B9455" w14:textId="77777777" w:rsidR="008A5F3B" w:rsidRPr="00F75445" w:rsidRDefault="008A5F3B" w:rsidP="008A5F3B">
      <w:r w:rsidRPr="00F75445">
        <w:t>Introduction</w:t>
      </w:r>
    </w:p>
    <w:p w14:paraId="05966C41" w14:textId="77777777" w:rsidR="008A5F3B" w:rsidRPr="00F75445" w:rsidRDefault="008A5F3B" w:rsidP="008A5F3B">
      <w:r w:rsidRPr="00F75445">
        <w:t>In the sense that matters most for effective altruism, climate change refers to large-scale shifts in weather patterns that result from emissions of greenhouse gases such as carbon dioxide and methane largely from fossil fuel consumption. Climate change has the potential to result in—and to some extent is already resulting in—increased natural disasters, increased water and food insecurity, and widespread species extinction and habitat loss.</w:t>
      </w:r>
    </w:p>
    <w:p w14:paraId="76C3B840" w14:textId="77777777" w:rsidR="008A5F3B" w:rsidRPr="00F75445" w:rsidRDefault="008A5F3B" w:rsidP="008A5F3B">
      <w:r w:rsidRPr="00F75445">
        <w:t>In What We Owe to the Future (WWOF), William MacAskill argues “decarbonisation [decreasing GHG emissions] is a proof of concept for longtermism”, describing it as a “win-win-win-win-win”. In addition to (supposedly) improving the longterm future:</w:t>
      </w:r>
    </w:p>
    <w:p w14:paraId="4D8069C2" w14:textId="77777777" w:rsidR="008A5F3B" w:rsidRPr="00F75445" w:rsidRDefault="008A5F3B" w:rsidP="008A5F3B">
      <w:r w:rsidRPr="00F75445">
        <w:t>“Moving to clean energy has enormous benefits in terms of present-day human health. Burning fossil fuels pollutes the air with small particles that cause lung cancer, heart disease, and respiratory infections”.</w:t>
      </w:r>
    </w:p>
    <w:p w14:paraId="526610B7" w14:textId="77777777" w:rsidR="008A5F3B" w:rsidRPr="00F75445" w:rsidRDefault="008A5F3B" w:rsidP="008A5F3B">
      <w:r w:rsidRPr="00F75445">
        <w:t>“By making energy cheaper [in the long run], clean energy innovation improves living standards in poorer countries”.</w:t>
      </w:r>
    </w:p>
    <w:p w14:paraId="309C2322" w14:textId="77777777" w:rsidR="008A5F3B" w:rsidRPr="00F75445" w:rsidRDefault="008A5F3B" w:rsidP="008A5F3B">
      <w:r w:rsidRPr="00F75445">
        <w:t>“By helping keep fossil fuels in the ground, it guards against the risk of unrecovered collapse”.</w:t>
      </w:r>
    </w:p>
    <w:p w14:paraId="70FCA358" w14:textId="77777777" w:rsidR="008A5F3B" w:rsidRPr="00F75445" w:rsidRDefault="008A5F3B" w:rsidP="008A5F3B">
      <w:r w:rsidRPr="00F75445">
        <w:t>“By furthering technological progress, it reduces the risk of longterm stagnation”.</w:t>
      </w:r>
    </w:p>
    <w:p w14:paraId="27135890" w14:textId="77777777" w:rsidR="008A5F3B" w:rsidRPr="00F75445" w:rsidRDefault="008A5F3B" w:rsidP="008A5F3B">
      <w:r w:rsidRPr="00F75445">
        <w:t>I agree decarbonisation will eventually be beneficial, but I am not sure decreasing GHG emissions is good at the margin now. As I said in my hot takes on counterproductive altruism:</w:t>
      </w:r>
    </w:p>
    <w:p w14:paraId="2C394DE0" w14:textId="77777777" w:rsidR="008A5F3B" w:rsidRPr="00F75445" w:rsidRDefault="008A5F3B" w:rsidP="008A5F3B">
      <w:r w:rsidRPr="00F75445">
        <w:t>Mitigating global warming decreases the chances of crossing a tipping point which leads to a moist or runaway greenhouse effect [i.e. severe climate change], but increases the severity of ASRSs [which can be a nuclear winter, volcanic winter, or impact winter, and lead to widespread starvation; see Xia 2022, and this post from Luisa Rodriguez].</w:t>
      </w:r>
    </w:p>
    <w:p w14:paraId="2D6D61BE" w14:textId="77777777" w:rsidR="008A5F3B" w:rsidRPr="00F75445" w:rsidRDefault="008A5F3B" w:rsidP="008A5F3B">
      <w:pPr>
        <w:rPr>
          <w:rStyle w:val="11111AAAAStyleUnderline"/>
        </w:rPr>
      </w:pPr>
      <w:r w:rsidRPr="00F75445">
        <w:rPr>
          <w:rStyle w:val="11111AAAAStyleUnderline"/>
          <w:highlight w:val="yellow"/>
        </w:rPr>
        <w:t>The major driver for the decrease in</w:t>
      </w:r>
      <w:r w:rsidRPr="00F75445">
        <w:rPr>
          <w:rStyle w:val="11111AAAAStyleUnderline"/>
        </w:rPr>
        <w:t xml:space="preserve"> [crop] </w:t>
      </w:r>
      <w:r w:rsidRPr="00F75445">
        <w:rPr>
          <w:rStyle w:val="Emphasis"/>
          <w:highlight w:val="yellow"/>
        </w:rPr>
        <w:t>yields</w:t>
      </w:r>
      <w:r w:rsidRPr="00F75445">
        <w:rPr>
          <w:rStyle w:val="11111AAAAStyleUnderline"/>
        </w:rPr>
        <w:t xml:space="preserve"> during an ASRS </w:t>
      </w:r>
      <w:r w:rsidRPr="00F75445">
        <w:rPr>
          <w:rStyle w:val="11111AAAAStyleUnderline"/>
          <w:highlight w:val="yellow"/>
        </w:rPr>
        <w:t>is the lower temp</w:t>
      </w:r>
      <w:r w:rsidRPr="00F75445">
        <w:rPr>
          <w:rStyle w:val="11111AAAAStyleUnderline"/>
        </w:rPr>
        <w:t>erature</w:t>
      </w:r>
      <w:r w:rsidRPr="00F75445">
        <w:rPr>
          <w:rStyle w:val="11111AAAAStyleUnderline"/>
          <w:highlight w:val="yellow"/>
        </w:rPr>
        <w:t xml:space="preserve">, so </w:t>
      </w:r>
      <w:r w:rsidRPr="00F75445">
        <w:rPr>
          <w:rStyle w:val="Emphasis"/>
          <w:highlight w:val="yellow"/>
        </w:rPr>
        <w:t>starting from a higher baseline</w:t>
      </w:r>
      <w:r w:rsidRPr="00F75445">
        <w:rPr>
          <w:rStyle w:val="Emphasis"/>
        </w:rPr>
        <w:t xml:space="preserve"> temp</w:t>
      </w:r>
      <w:r w:rsidRPr="00F75445">
        <w:rPr>
          <w:rStyle w:val="11111AAAAStyleUnderline"/>
        </w:rPr>
        <w:t xml:space="preserve">erature </w:t>
      </w:r>
      <w:r w:rsidRPr="00F75445">
        <w:rPr>
          <w:rStyle w:val="Emphasis"/>
          <w:highlight w:val="yellow"/>
        </w:rPr>
        <w:t>would be helpful</w:t>
      </w:r>
      <w:r w:rsidRPr="00F75445">
        <w:rPr>
          <w:rStyle w:val="11111AAAAStyleUnderline"/>
          <w:highlight w:val="yellow"/>
        </w:rPr>
        <w:t>.</w:t>
      </w:r>
    </w:p>
    <w:p w14:paraId="584B87EB" w14:textId="77777777" w:rsidR="008A5F3B" w:rsidRPr="00F75445" w:rsidRDefault="008A5F3B" w:rsidP="008A5F3B">
      <w:r w:rsidRPr="00F75445">
        <w:t>One might argue the severity of ASRSs is only a function of the temperature reduction, not of the final temperature, on the basis that yields are roughly directly proportional to temperature in ºC. However, this is not the case.</w:t>
      </w:r>
    </w:p>
    <w:p w14:paraId="64AA30AA" w14:textId="77777777" w:rsidR="008A5F3B" w:rsidRPr="00F75445" w:rsidRDefault="008A5F3B" w:rsidP="008A5F3B">
      <w:pPr>
        <w:rPr>
          <w:rStyle w:val="11111AAAAStyleUnderline"/>
        </w:rPr>
      </w:pPr>
      <w:r w:rsidRPr="00F75445">
        <w:rPr>
          <w:rStyle w:val="11111AAAAStyleUnderline"/>
        </w:rPr>
        <w:t xml:space="preserve">The typical base temperature of cool-season plants is 5 ºC. So, based on the heuristic of growing degree-days, </w:t>
      </w:r>
      <w:r w:rsidRPr="00F75445">
        <w:rPr>
          <w:rStyle w:val="11111AAAAStyleUnderline"/>
          <w:highlight w:val="yellow"/>
        </w:rPr>
        <w:t>a reduction from 10 º</w:t>
      </w:r>
      <w:r w:rsidRPr="00F75445">
        <w:rPr>
          <w:rStyle w:val="11111AAAAStyleUnderline"/>
        </w:rPr>
        <w:t xml:space="preserve">C </w:t>
      </w:r>
      <w:r w:rsidRPr="00F75445">
        <w:rPr>
          <w:rStyle w:val="11111AAAAStyleUnderline"/>
          <w:highlight w:val="yellow"/>
        </w:rPr>
        <w:t>to 5 º</w:t>
      </w:r>
      <w:r w:rsidRPr="00F75445">
        <w:rPr>
          <w:rStyle w:val="11111AAAAStyleUnderline"/>
        </w:rPr>
        <w:t xml:space="preserve">C </w:t>
      </w:r>
      <w:r w:rsidRPr="00F75445">
        <w:rPr>
          <w:rStyle w:val="11111AAAAStyleUnderline"/>
          <w:highlight w:val="yellow"/>
        </w:rPr>
        <w:t xml:space="preserve">leads to a </w:t>
      </w:r>
      <w:r w:rsidRPr="00F75445">
        <w:rPr>
          <w:rStyle w:val="Emphasis"/>
          <w:highlight w:val="yellow"/>
        </w:rPr>
        <w:t>100 % reduction in yields</w:t>
      </w:r>
      <w:r w:rsidRPr="00F75445">
        <w:rPr>
          <w:rStyle w:val="11111AAAAStyleUnderline"/>
        </w:rPr>
        <w:t>, not 50 % as suggested by a direct proportionality between temperature in ºC and yields.</w:t>
      </w:r>
    </w:p>
    <w:p w14:paraId="7019D1FB" w14:textId="77777777" w:rsidR="008A5F3B" w:rsidRPr="00F75445" w:rsidRDefault="008A5F3B" w:rsidP="008A5F3B">
      <w:r w:rsidRPr="00F75445">
        <w:t>In this analysis, I estimated the optimal global warming to decrease the reduction in the value of the future due to both climate change and the food shocks caused by ASRSs. Note such warming may well not be optimal from the point of view of maximising gross world product (GWP) in the nearterm (e.g. in 2100).</w:t>
      </w:r>
    </w:p>
    <w:p w14:paraId="29997D6D" w14:textId="77777777" w:rsidR="008A5F3B" w:rsidRPr="00F75445" w:rsidRDefault="008A5F3B" w:rsidP="008A5F3B"/>
    <w:p w14:paraId="006D802A" w14:textId="77777777" w:rsidR="008A5F3B" w:rsidRDefault="008A5F3B" w:rsidP="008A5F3B">
      <w:pPr>
        <w:pStyle w:val="Heading4"/>
      </w:pPr>
      <w:r>
        <w:t xml:space="preserve">They’re inevitable </w:t>
      </w:r>
      <w:r>
        <w:rPr>
          <w:u w:val="single"/>
        </w:rPr>
        <w:t>and</w:t>
      </w:r>
      <w:r>
        <w:t xml:space="preserve"> existential. </w:t>
      </w:r>
    </w:p>
    <w:p w14:paraId="03DA7C44" w14:textId="77777777" w:rsidR="008A5F3B" w:rsidRPr="00F75445" w:rsidRDefault="008A5F3B" w:rsidP="008A5F3B">
      <w:r w:rsidRPr="00D57093">
        <w:rPr>
          <w:rStyle w:val="Style13ptBold"/>
        </w:rPr>
        <w:t>Denkenberger et al 22</w:t>
      </w:r>
      <w:r>
        <w:t xml:space="preserve"> [</w:t>
      </w:r>
      <w:r w:rsidRPr="00D57093">
        <w:t>David Denkenberger</w:t>
      </w:r>
      <w:r>
        <w:t xml:space="preserve">, </w:t>
      </w:r>
      <w:r w:rsidRPr="00D57093">
        <w:t xml:space="preserve">PhD Civil Engineering, </w:t>
      </w:r>
      <w:r>
        <w:t xml:space="preserve">is an </w:t>
      </w:r>
      <w:r w:rsidRPr="00D57093">
        <w:t>assistant professor at University of Canterbury in Christchurch, New Zealand in mechanical engineering</w:t>
      </w:r>
      <w:r>
        <w:t xml:space="preserve">. </w:t>
      </w:r>
      <w:r w:rsidRPr="00D57093">
        <w:t>Anders Sandberg</w:t>
      </w:r>
      <w:r>
        <w:t xml:space="preserve">, </w:t>
      </w:r>
      <w:r w:rsidRPr="00D57093">
        <w:t xml:space="preserve">PhD Computational Neuroscience, </w:t>
      </w:r>
      <w:r>
        <w:t xml:space="preserve">is a </w:t>
      </w:r>
      <w:r w:rsidRPr="00D57093">
        <w:t xml:space="preserve">Senior Research Fellow </w:t>
      </w:r>
      <w:r>
        <w:t>at</w:t>
      </w:r>
      <w:r w:rsidRPr="00D57093">
        <w:t xml:space="preserve"> the Future of Humanity Institute</w:t>
      </w:r>
      <w:r>
        <w:t xml:space="preserve">. </w:t>
      </w:r>
      <w:r w:rsidRPr="00D57093">
        <w:t>Ross John Tieman</w:t>
      </w:r>
      <w:r>
        <w:t xml:space="preserve"> is a </w:t>
      </w:r>
      <w:r w:rsidRPr="00D57093">
        <w:t xml:space="preserve">Research Associate &amp; Data Coordinator </w:t>
      </w:r>
      <w:r>
        <w:t>at</w:t>
      </w:r>
      <w:r w:rsidRPr="00D57093">
        <w:t xml:space="preserve"> ALLFED</w:t>
      </w:r>
      <w:r>
        <w:t xml:space="preserve">. </w:t>
      </w:r>
      <w:r w:rsidRPr="00D57093">
        <w:t xml:space="preserve">Joshua M. Pearce PhD Materials Engineering Thompson Chair in Information Technology &amp; Innovation, Professor </w:t>
      </w:r>
      <w:r>
        <w:t>at</w:t>
      </w:r>
      <w:r w:rsidRPr="00D57093">
        <w:t xml:space="preserve"> Western University</w:t>
      </w:r>
      <w:r>
        <w:t xml:space="preserve">. </w:t>
      </w:r>
      <w:r w:rsidRPr="00D57093">
        <w:t>"Long term cost-effectiveness of resilient foods for global catastrophes compared to artificial general intelligence safety," International Journal of Disaster Risk Reduction – Vol 73, https://www.sciencedirect.com/science/article/pii/S2212420922000176 published 4-15-2022, accessed 3-16-2025]</w:t>
      </w:r>
    </w:p>
    <w:p w14:paraId="6FDDE83C" w14:textId="77777777" w:rsidR="008A5F3B" w:rsidRPr="00F75445" w:rsidRDefault="008A5F3B" w:rsidP="008A5F3B"/>
    <w:p w14:paraId="2F233F97" w14:textId="77777777" w:rsidR="008A5F3B" w:rsidRPr="00F75445" w:rsidRDefault="008A5F3B" w:rsidP="008A5F3B">
      <w:r w:rsidRPr="00F75445">
        <w:rPr>
          <w:rStyle w:val="Emphasis"/>
          <w:highlight w:val="yellow"/>
        </w:rPr>
        <w:t>Several</w:t>
      </w:r>
      <w:r w:rsidRPr="00F75445">
        <w:t xml:space="preserve"> global </w:t>
      </w:r>
      <w:r w:rsidRPr="00F75445">
        <w:rPr>
          <w:rStyle w:val="Emphasis"/>
          <w:highlight w:val="yellow"/>
        </w:rPr>
        <w:t>catastrophes</w:t>
      </w:r>
      <w:r w:rsidRPr="00F75445">
        <w:rPr>
          <w:rStyle w:val="11111AAAAStyleUnderline"/>
          <w:highlight w:val="yellow"/>
        </w:rPr>
        <w:t xml:space="preserve"> have</w:t>
      </w:r>
      <w:r w:rsidRPr="00F75445">
        <w:rPr>
          <w:rStyle w:val="11111AAAAStyleUnderline"/>
        </w:rPr>
        <w:t xml:space="preserve"> the </w:t>
      </w:r>
      <w:r w:rsidRPr="00F75445">
        <w:rPr>
          <w:rStyle w:val="11111AAAAStyleUnderline"/>
          <w:highlight w:val="yellow"/>
        </w:rPr>
        <w:t xml:space="preserve">potential to </w:t>
      </w:r>
      <w:r w:rsidRPr="00F75445">
        <w:rPr>
          <w:rStyle w:val="Emphasis"/>
          <w:highlight w:val="yellow"/>
        </w:rPr>
        <w:t>collapse global ag</w:t>
      </w:r>
      <w:r w:rsidRPr="00F75445">
        <w:t xml:space="preserve">ricultural </w:t>
      </w:r>
      <w:r w:rsidRPr="00F75445">
        <w:rPr>
          <w:rStyle w:val="11111AAAAStyleUnderline"/>
          <w:highlight w:val="yellow"/>
        </w:rPr>
        <w:t xml:space="preserve">by </w:t>
      </w:r>
      <w:r w:rsidRPr="00F75445">
        <w:rPr>
          <w:rStyle w:val="Emphasis"/>
          <w:highlight w:val="yellow"/>
        </w:rPr>
        <w:t>blocking the sun</w:t>
      </w:r>
      <w:r w:rsidRPr="00F75445">
        <w:rPr>
          <w:szCs w:val="16"/>
        </w:rPr>
        <w:t>. Arguably the greatest of these sun blocking catastrophes is full-scale nuclear war between the</w:t>
      </w:r>
      <w:r w:rsidRPr="00F75445">
        <w:t xml:space="preserve"> U.S. and Russia, which would burn many cities and release enough smoke to block the sun for 5–10 years [1,2]. </w:t>
      </w:r>
      <w:r w:rsidRPr="00F75445">
        <w:rPr>
          <w:rStyle w:val="Emphasis"/>
          <w:highlight w:val="yellow"/>
        </w:rPr>
        <w:t>Super</w:t>
      </w:r>
      <w:r w:rsidRPr="00F75445">
        <w:t xml:space="preserve"> volcanic </w:t>
      </w:r>
      <w:r w:rsidRPr="00F75445">
        <w:rPr>
          <w:rStyle w:val="Emphasis"/>
          <w:highlight w:val="yellow"/>
        </w:rPr>
        <w:t>eruption</w:t>
      </w:r>
      <w:r w:rsidRPr="00F75445">
        <w:t xml:space="preserve"> [3], </w:t>
      </w:r>
      <w:r w:rsidRPr="00F75445">
        <w:rPr>
          <w:rStyle w:val="11111AAAAStyleUnderline"/>
          <w:highlight w:val="yellow"/>
        </w:rPr>
        <w:t>or a</w:t>
      </w:r>
      <w:r w:rsidRPr="00F75445">
        <w:t xml:space="preserve"> large </w:t>
      </w:r>
      <w:r w:rsidRPr="00F75445">
        <w:rPr>
          <w:rStyle w:val="Emphasis"/>
          <w:highlight w:val="yellow"/>
        </w:rPr>
        <w:t>asteroid</w:t>
      </w:r>
      <w:r w:rsidRPr="00F75445">
        <w:t xml:space="preserve">/comet [4,5], </w:t>
      </w:r>
      <w:r w:rsidRPr="00F75445">
        <w:rPr>
          <w:rStyle w:val="11111AAAAStyleUnderline"/>
        </w:rPr>
        <w:t>could</w:t>
      </w:r>
      <w:r w:rsidRPr="00F75445">
        <w:t xml:space="preserve"> also </w:t>
      </w:r>
      <w:r w:rsidRPr="00F75445">
        <w:rPr>
          <w:rStyle w:val="11111AAAAStyleUnderline"/>
          <w:highlight w:val="yellow"/>
        </w:rPr>
        <w:t xml:space="preserve">have a </w:t>
      </w:r>
      <w:r w:rsidRPr="00F75445">
        <w:rPr>
          <w:rStyle w:val="Emphasis"/>
          <w:highlight w:val="yellow"/>
        </w:rPr>
        <w:t>major impact</w:t>
      </w:r>
      <w:r w:rsidRPr="00F75445">
        <w:t xml:space="preserve"> global agriculture but are lower probability than full scale nuclear war, estimated at </w:t>
      </w:r>
      <w:r w:rsidRPr="00F75445">
        <w:rPr>
          <w:rFonts w:ascii="Cambria Math" w:hAnsi="Cambria Math" w:cs="Cambria Math"/>
        </w:rPr>
        <w:t>∼</w:t>
      </w:r>
      <w:r w:rsidRPr="00F75445">
        <w:t>1% per year [[6], [7], [8</w:t>
      </w:r>
      <w:r w:rsidRPr="00F75445">
        <w:rPr>
          <w:rStyle w:val="11111AAAAStyleUnderline"/>
        </w:rPr>
        <w:t xml:space="preserve">]]. A significant reduction in global temperatures is anticipated to result from the reduction in sunlight with corresponding impacts on agricultural productivity </w:t>
      </w:r>
      <w:r w:rsidRPr="00F75445">
        <w:t xml:space="preserve">during such an event. Several pieces of evidence indicate impacts will be severe. Considering nuclear conflicts, a limited regional conflict between Pakistan and India, in which </w:t>
      </w:r>
      <w:r w:rsidRPr="00F75445">
        <w:rPr>
          <w:rFonts w:ascii="Cambria Math" w:hAnsi="Cambria Math" w:cs="Cambria Math"/>
        </w:rPr>
        <w:t>∼</w:t>
      </w:r>
      <w:r w:rsidRPr="00F75445">
        <w:t xml:space="preserve">100 × 15 kt (thousand tons of TNT equivalent) atomic bombs would be detonated indicated </w:t>
      </w:r>
      <w:r w:rsidRPr="00F75445">
        <w:rPr>
          <w:rFonts w:ascii="Cambria Math" w:hAnsi="Cambria Math" w:cs="Cambria Math"/>
        </w:rPr>
        <w:t>∼</w:t>
      </w:r>
      <w:r w:rsidRPr="00F75445">
        <w:t xml:space="preserve">1.5 °C global cooling [9]. Recent modelling of full scale </w:t>
      </w:r>
      <w:r w:rsidRPr="00F75445">
        <w:rPr>
          <w:rStyle w:val="11111AAAAStyleUnderline"/>
        </w:rPr>
        <w:t xml:space="preserve">nuclear exchanges between the U.S. and Russia demonstrated pyro cumulonimbus </w:t>
      </w:r>
      <w:r w:rsidRPr="00F75445">
        <w:rPr>
          <w:rStyle w:val="Emphasis"/>
          <w:highlight w:val="yellow"/>
        </w:rPr>
        <w:t>injections of smoke into the stratosphere</w:t>
      </w:r>
      <w:r w:rsidRPr="00F75445">
        <w:rPr>
          <w:rStyle w:val="11111AAAAStyleUnderline"/>
        </w:rPr>
        <w:t xml:space="preserve"> from forest fires could </w:t>
      </w:r>
      <w:r w:rsidRPr="00F75445">
        <w:rPr>
          <w:rStyle w:val="11111AAAAStyleUnderline"/>
          <w:highlight w:val="yellow"/>
        </w:rPr>
        <w:t xml:space="preserve">cause </w:t>
      </w:r>
      <w:r w:rsidRPr="00F75445">
        <w:rPr>
          <w:rStyle w:val="Emphasis"/>
          <w:highlight w:val="yellow"/>
        </w:rPr>
        <w:t>sun blocking</w:t>
      </w:r>
      <w:r w:rsidRPr="00F75445">
        <w:rPr>
          <w:rStyle w:val="11111AAAAStyleUnderline"/>
          <w:highlight w:val="yellow"/>
        </w:rPr>
        <w:t xml:space="preserve"> and </w:t>
      </w:r>
      <w:r w:rsidRPr="00F75445">
        <w:rPr>
          <w:rStyle w:val="Emphasis"/>
          <w:highlight w:val="yellow"/>
        </w:rPr>
        <w:t>corresponding nuclear winter</w:t>
      </w:r>
      <w:r w:rsidRPr="00F75445">
        <w:t xml:space="preserve"> for </w:t>
      </w:r>
      <w:r w:rsidRPr="00F75445">
        <w:rPr>
          <w:rFonts w:ascii="Cambria Math" w:hAnsi="Cambria Math" w:cs="Cambria Math"/>
        </w:rPr>
        <w:t>∼</w:t>
      </w:r>
      <w:r w:rsidRPr="00F75445">
        <w:t xml:space="preserve">5 years [1]. </w:t>
      </w:r>
      <w:r w:rsidRPr="00F75445">
        <w:rPr>
          <w:rStyle w:val="11111AAAAStyleUnderline"/>
        </w:rPr>
        <w:t xml:space="preserve">Climatic cooling and resulting ecological impacts that followed the </w:t>
      </w:r>
      <w:r w:rsidRPr="00F75445">
        <w:rPr>
          <w:rStyle w:val="11111AAAAStyleUnderline"/>
          <w:rFonts w:ascii="Cambria Math" w:hAnsi="Cambria Math" w:cs="Cambria Math"/>
        </w:rPr>
        <w:t>∼</w:t>
      </w:r>
      <w:r w:rsidRPr="00F75445">
        <w:rPr>
          <w:rStyle w:val="11111AAAAStyleUnderline"/>
        </w:rPr>
        <w:t>74 Ka Toba super eruption provide another piece of evidence</w:t>
      </w:r>
      <w:r w:rsidRPr="00F75445">
        <w:t xml:space="preserve"> though it is unclear how this translates to impacts on present day agriculture [[10], [11], [12]]. Prolonged climatic cooling and glaciation </w:t>
      </w:r>
      <w:r w:rsidRPr="00F75445">
        <w:rPr>
          <w:rFonts w:ascii="Cambria Math" w:hAnsi="Cambria Math" w:cs="Cambria Math"/>
        </w:rPr>
        <w:t>∼</w:t>
      </w:r>
      <w:r w:rsidRPr="00F75445">
        <w:t xml:space="preserve">1000 years long appear unlikely; however, </w:t>
      </w:r>
      <w:r w:rsidRPr="00F75445">
        <w:rPr>
          <w:rStyle w:val="Emphasis"/>
          <w:highlight w:val="yellow"/>
        </w:rPr>
        <w:t>cooling</w:t>
      </w:r>
      <w:r w:rsidRPr="00F75445">
        <w:rPr>
          <w:rStyle w:val="11111AAAAStyleUnderline"/>
          <w:highlight w:val="yellow"/>
        </w:rPr>
        <w:t xml:space="preserve"> of</w:t>
      </w:r>
      <w:r w:rsidRPr="00F75445">
        <w:rPr>
          <w:rStyle w:val="11111AAAAStyleUnderline"/>
        </w:rPr>
        <w:t xml:space="preserve"> </w:t>
      </w:r>
      <w:r w:rsidRPr="00F75445">
        <w:rPr>
          <w:rStyle w:val="11111AAAAStyleUnderline"/>
          <w:rFonts w:ascii="Cambria Math" w:hAnsi="Cambria Math" w:cs="Cambria Math"/>
        </w:rPr>
        <w:t>∼</w:t>
      </w:r>
      <w:r w:rsidRPr="00F75445">
        <w:rPr>
          <w:rStyle w:val="Emphasis"/>
          <w:highlight w:val="yellow"/>
        </w:rPr>
        <w:t>10 K</w:t>
      </w:r>
      <w:r w:rsidRPr="00F75445">
        <w:rPr>
          <w:rStyle w:val="11111AAAAStyleUnderline"/>
        </w:rPr>
        <w:t xml:space="preserve"> over a period of years </w:t>
      </w:r>
      <w:r w:rsidRPr="00F75445">
        <w:rPr>
          <w:rStyle w:val="11111AAAAStyleUnderline"/>
          <w:highlight w:val="yellow"/>
        </w:rPr>
        <w:t xml:space="preserve">is </w:t>
      </w:r>
      <w:r w:rsidRPr="00F75445">
        <w:rPr>
          <w:rStyle w:val="Emphasis"/>
          <w:highlight w:val="yellow"/>
        </w:rPr>
        <w:t>plausible</w:t>
      </w:r>
      <w:r w:rsidRPr="00F75445">
        <w:t xml:space="preserve"> [11] </w:t>
      </w:r>
      <w:r w:rsidRPr="00F75445">
        <w:rPr>
          <w:rStyle w:val="11111AAAAStyleUnderline"/>
          <w:highlight w:val="yellow"/>
        </w:rPr>
        <w:t xml:space="preserve">and would have </w:t>
      </w:r>
      <w:r w:rsidRPr="00F75445">
        <w:rPr>
          <w:rStyle w:val="Emphasis"/>
          <w:highlight w:val="yellow"/>
        </w:rPr>
        <w:t>catastrophic impacts on ag</w:t>
      </w:r>
      <w:r w:rsidRPr="00F75445">
        <w:rPr>
          <w:rStyle w:val="11111AAAAStyleUnderline"/>
        </w:rPr>
        <w:t>riculture</w:t>
      </w:r>
      <w:r w:rsidRPr="00F75445">
        <w:t>.</w:t>
      </w:r>
    </w:p>
    <w:p w14:paraId="764B4CC2" w14:textId="77777777" w:rsidR="008A5F3B" w:rsidRPr="00F75445" w:rsidRDefault="008A5F3B" w:rsidP="008A5F3B">
      <w:r w:rsidRPr="00F75445">
        <w:t>Collapse of global agriculture can be thought of as a 100% order of magnitude reduction in output, while less severe scenarios can be thought of as 10% disruptions. The geometric mean between orders of magnitude provides the most appropriate delineation of impacts ranges, giving the following agricultural impact scenarios: 0–3%, relatively commonplace and typically easily absorbed by the current food system; 3–30%, greater than any disruption in the past half century and likely to cause global harm [13], and 30–100% unprecedented shock with significant potential to cause civilizational collapse.</w:t>
      </w:r>
    </w:p>
    <w:p w14:paraId="41CCA490" w14:textId="77777777" w:rsidR="008A5F3B" w:rsidRPr="00F75445" w:rsidRDefault="008A5F3B" w:rsidP="008A5F3B">
      <w:r w:rsidRPr="00F75445">
        <w:t xml:space="preserve">The </w:t>
      </w:r>
      <w:r w:rsidRPr="00F75445">
        <w:rPr>
          <w:rStyle w:val="Emphasis"/>
        </w:rPr>
        <w:t>collapse of ag</w:t>
      </w:r>
      <w:r w:rsidRPr="00F75445">
        <w:t xml:space="preserve">riculture </w:t>
      </w:r>
      <w:r w:rsidRPr="00F75445">
        <w:rPr>
          <w:rStyle w:val="11111AAAAStyleUnderline"/>
        </w:rPr>
        <w:t xml:space="preserve">is of concern due to its critical function in </w:t>
      </w:r>
      <w:r w:rsidRPr="00F75445">
        <w:rPr>
          <w:rStyle w:val="Emphasis"/>
        </w:rPr>
        <w:t>sustaining civilization</w:t>
      </w:r>
      <w:r w:rsidRPr="00F75445">
        <w:t xml:space="preserve"> and the various beneficial functions and services civilization provides humanity [14] (</w:t>
      </w:r>
      <w:r w:rsidRPr="00F75445">
        <w:rPr>
          <w:rStyle w:val="11111AAAAStyleUnderline"/>
        </w:rPr>
        <w:t>e.g. food, shelter, goods, medicine, education, global communication, and advanced technologies</w:t>
      </w:r>
      <w:r w:rsidRPr="00F75445">
        <w:t>). These benefits, along with many more, would be forfeited in the event of civilizational collapse. One definition of the collapse of civilization involves short-term focus, collapse of long distance trade, widespread conflict, and loss of government [15]. For those that subscribe to long termism [16], the view that the future should have a near zero discount rate, the unrecoverable loss of civilization appears even more impactful.</w:t>
      </w:r>
    </w:p>
    <w:p w14:paraId="62D20C57" w14:textId="77777777" w:rsidR="008A5F3B" w:rsidRPr="00F75445" w:rsidRDefault="008A5F3B" w:rsidP="008A5F3B">
      <w:r w:rsidRPr="00F75445">
        <w:rPr>
          <w:rStyle w:val="11111AAAAStyleUnderline"/>
        </w:rPr>
        <w:t xml:space="preserve">If civilization were lost it may </w:t>
      </w:r>
      <w:r w:rsidRPr="00F75445">
        <w:rPr>
          <w:rStyle w:val="Emphasis"/>
        </w:rPr>
        <w:t>not be easily recovered</w:t>
      </w:r>
      <w:r w:rsidRPr="00F75445">
        <w:rPr>
          <w:rStyle w:val="11111AAAAStyleUnderline"/>
        </w:rPr>
        <w:t xml:space="preserve"> for various reasons</w:t>
      </w:r>
      <w:r w:rsidRPr="00F75445">
        <w:t xml:space="preserve">: </w:t>
      </w:r>
      <w:r w:rsidRPr="00F75445">
        <w:rPr>
          <w:rStyle w:val="11111AAAAStyleUnderline"/>
        </w:rPr>
        <w:t>Readily accessible fossil fuels and minerals are exhausted, there might not be the stable climate of the last 10,000 years, or trust</w:t>
      </w:r>
      <w:r w:rsidRPr="00F75445">
        <w:t xml:space="preserve"> or IQ might be lost permanently because of the trauma and genetic selection of the catastrophe. Another route to far future impact is the trauma associated with the catastrophe making future catastrophes more likely, such as global totalitarianism [17]. A further route is </w:t>
      </w:r>
      <w:r w:rsidRPr="00F75445">
        <w:rPr>
          <w:rStyle w:val="11111AAAAStyleUnderline"/>
        </w:rPr>
        <w:t>worse values caused by the catastrophe could be locked in by</w:t>
      </w:r>
      <w:r w:rsidRPr="00F75445">
        <w:t xml:space="preserve"> artificial general intelligence (</w:t>
      </w:r>
      <w:r w:rsidRPr="00F75445">
        <w:rPr>
          <w:rStyle w:val="Emphasis"/>
        </w:rPr>
        <w:t>AGI</w:t>
      </w:r>
      <w:r w:rsidRPr="00F75445">
        <w:t xml:space="preserve">) [18]. If the loss of civilization persists long enough, </w:t>
      </w:r>
      <w:r w:rsidRPr="00F75445">
        <w:rPr>
          <w:rStyle w:val="11111AAAAStyleUnderline"/>
          <w:highlight w:val="yellow"/>
        </w:rPr>
        <w:t>a natural catastrophe</w:t>
      </w:r>
      <w:r w:rsidRPr="00F75445">
        <w:rPr>
          <w:rStyle w:val="11111AAAAStyleUnderline"/>
        </w:rPr>
        <w:t xml:space="preserve"> could cause</w:t>
      </w:r>
      <w:r w:rsidRPr="00F75445">
        <w:t xml:space="preserve"> the </w:t>
      </w:r>
      <w:r w:rsidRPr="00F75445">
        <w:rPr>
          <w:rStyle w:val="Emphasis"/>
        </w:rPr>
        <w:t>extinction</w:t>
      </w:r>
      <w:r w:rsidRPr="00F75445">
        <w:t xml:space="preserve"> of humanity. </w:t>
      </w:r>
      <w:r w:rsidRPr="00F75445">
        <w:rPr>
          <w:rStyle w:val="11111AAAAStyleUnderline"/>
        </w:rPr>
        <w:t xml:space="preserve">Catastrophes such as nuclear winter, super volcanic eruption, or a large asteroid/comet impact </w:t>
      </w:r>
      <w:r w:rsidRPr="00F75445">
        <w:rPr>
          <w:rStyle w:val="11111AAAAStyleUnderline"/>
          <w:highlight w:val="yellow"/>
        </w:rPr>
        <w:t>could</w:t>
      </w:r>
      <w:r w:rsidRPr="00F75445">
        <w:rPr>
          <w:rStyle w:val="11111AAAAStyleUnderline"/>
        </w:rPr>
        <w:t xml:space="preserve"> directly </w:t>
      </w:r>
      <w:r w:rsidRPr="00F75445">
        <w:rPr>
          <w:rStyle w:val="11111AAAAStyleUnderline"/>
          <w:highlight w:val="yellow"/>
        </w:rPr>
        <w:t>cause</w:t>
      </w:r>
      <w:r w:rsidRPr="00F75445">
        <w:rPr>
          <w:rStyle w:val="11111AAAAStyleUnderline"/>
        </w:rPr>
        <w:t xml:space="preserve"> </w:t>
      </w:r>
      <w:r w:rsidRPr="00F75445">
        <w:rPr>
          <w:rStyle w:val="Emphasis"/>
        </w:rPr>
        <w:t xml:space="preserve">human </w:t>
      </w:r>
      <w:r w:rsidRPr="00F75445">
        <w:rPr>
          <w:rStyle w:val="Emphasis"/>
          <w:highlight w:val="yellow"/>
        </w:rPr>
        <w:t>extinction</w:t>
      </w:r>
      <w:r w:rsidRPr="00F75445">
        <w:t xml:space="preserve"> [15].1 Preventing the risk of the collapse of civilization from nuclear war can be achieved through several risk mitigation strategies. The obvious risk mitigation intervention is prevention of nuclear war, which would be the best outcome. However, it is not neglected, as it has been worked on for many decades and is currently funded at billions of dollars per year quality adjusted [20]. As the largest problem in sunblocking catastrophes is that of food supply [21], the next most obvious solution is storing food. Storing five to 10 years of food, however, for everyone globally is very expensive [22], takes too long for sufficient storage to be achieved for near-term catastrophes, and would result in additional millions being malnourished in the short term if stored quickly. In these scenarios, the majority of infrastructure and industry would still be functioning, unlike in scenarios that disrupt electricity such as a solar storm [[23], [24], [25]]. Therefore, one potential mechanism to feed people would be through the deployment of resilient foods (alternative foods).2</w:t>
      </w:r>
    </w:p>
    <w:p w14:paraId="2F305241" w14:textId="77777777" w:rsidR="008A5F3B" w:rsidRPr="00F75445" w:rsidRDefault="008A5F3B" w:rsidP="008A5F3B"/>
    <w:p w14:paraId="6BD0499F" w14:textId="77777777" w:rsidR="008A5F3B" w:rsidRPr="00F75445" w:rsidRDefault="008A5F3B" w:rsidP="008A5F3B">
      <w:pPr>
        <w:pStyle w:val="Heading3"/>
        <w:rPr>
          <w:rFonts w:cs="Arial"/>
        </w:rPr>
      </w:pPr>
      <w:r w:rsidRPr="00F75445">
        <w:rPr>
          <w:rFonts w:cs="Arial"/>
        </w:rPr>
        <w:t>Development: 1NC</w:t>
      </w:r>
    </w:p>
    <w:p w14:paraId="30A559F0" w14:textId="77777777" w:rsidR="008A5F3B" w:rsidRPr="00F75445" w:rsidRDefault="008A5F3B" w:rsidP="008A5F3B"/>
    <w:p w14:paraId="52782BB8" w14:textId="77777777" w:rsidR="008A5F3B" w:rsidRPr="002B6DED" w:rsidRDefault="008A5F3B" w:rsidP="008A5F3B">
      <w:pPr>
        <w:pStyle w:val="Heading4"/>
      </w:pPr>
      <w:r>
        <w:t xml:space="preserve">Quick transition </w:t>
      </w:r>
      <w:r>
        <w:rPr>
          <w:u w:val="single"/>
        </w:rPr>
        <w:t>stunts</w:t>
      </w:r>
      <w:r>
        <w:t xml:space="preserve"> developing countries’ economies. </w:t>
      </w:r>
    </w:p>
    <w:p w14:paraId="67322262" w14:textId="77777777" w:rsidR="008A5F3B" w:rsidRDefault="008A5F3B" w:rsidP="008A5F3B">
      <w:r w:rsidRPr="002634DF">
        <w:rPr>
          <w:rStyle w:val="Style13ptBold"/>
        </w:rPr>
        <w:t>Bordoff 21</w:t>
      </w:r>
      <w:r>
        <w:t xml:space="preserve"> [</w:t>
      </w:r>
      <w:r w:rsidRPr="002634DF">
        <w:t>Jason Bordoff</w:t>
      </w:r>
      <w:r>
        <w:t xml:space="preserve"> is the c</w:t>
      </w:r>
      <w:r w:rsidRPr="002634DF">
        <w:t>o-Founding Dean of the Columbia Climate School and Founding Director of the Center on Global Energy Policy at Columbia University’s School of International and Public Affairs</w:t>
      </w:r>
      <w:r>
        <w:t xml:space="preserve">. </w:t>
      </w:r>
      <w:r w:rsidRPr="002634DF">
        <w:t>Meghan O’Sullivan</w:t>
      </w:r>
      <w:r>
        <w:t xml:space="preserve"> is the </w:t>
      </w:r>
      <w:r w:rsidRPr="002634DF">
        <w:t>Jeane Kirkpatrick Professor of the Practice of International Affairs at Harvard Kennedy School and a board member of the Belfer Center for Science and International Affairs at Kennedy School</w:t>
      </w:r>
      <w:r>
        <w:t>. “</w:t>
      </w:r>
      <w:r w:rsidRPr="002634DF">
        <w:t>Green Upheaval</w:t>
      </w:r>
      <w:r>
        <w:t xml:space="preserve">”, </w:t>
      </w:r>
      <w:r w:rsidRPr="00082527">
        <w:t>https://www.foreignaffairs.com/articles/world/2021-11-30/geopolitics-energy-green-upheaval published 11-30-2021</w:t>
      </w:r>
      <w:r>
        <w:t>, accessed 3-16-2025]</w:t>
      </w:r>
    </w:p>
    <w:p w14:paraId="095E0310" w14:textId="77777777" w:rsidR="008A5F3B" w:rsidRPr="00F75445" w:rsidRDefault="008A5F3B" w:rsidP="008A5F3B"/>
    <w:p w14:paraId="76A84125" w14:textId="77777777" w:rsidR="008A5F3B" w:rsidRPr="00F75445" w:rsidRDefault="008A5F3B" w:rsidP="008A5F3B">
      <w:r w:rsidRPr="00F75445">
        <w:rPr>
          <w:rStyle w:val="11111AAAAStyleUnderline"/>
        </w:rPr>
        <w:t>For</w:t>
      </w:r>
      <w:r w:rsidRPr="00F75445">
        <w:t xml:space="preserve"> the </w:t>
      </w:r>
      <w:r w:rsidRPr="00F75445">
        <w:rPr>
          <w:rStyle w:val="11111AAAAStyleUnderline"/>
        </w:rPr>
        <w:t xml:space="preserve">past </w:t>
      </w:r>
      <w:r w:rsidRPr="00F75445">
        <w:rPr>
          <w:rStyle w:val="Emphasis"/>
        </w:rPr>
        <w:t>30 years</w:t>
      </w:r>
      <w:r w:rsidRPr="00F75445">
        <w:t xml:space="preserve">, rates of </w:t>
      </w:r>
      <w:r w:rsidRPr="00F75445">
        <w:rPr>
          <w:rStyle w:val="11111AAAAStyleUnderline"/>
          <w:highlight w:val="yellow"/>
        </w:rPr>
        <w:t>growth in</w:t>
      </w:r>
      <w:r w:rsidRPr="00F75445">
        <w:t xml:space="preserve"> the </w:t>
      </w:r>
      <w:r w:rsidRPr="00F75445">
        <w:rPr>
          <w:rStyle w:val="Emphasis"/>
          <w:highlight w:val="yellow"/>
        </w:rPr>
        <w:t>developing</w:t>
      </w:r>
      <w:r w:rsidRPr="00F75445">
        <w:rPr>
          <w:rStyle w:val="11111AAAAStyleUnderline"/>
          <w:highlight w:val="yellow"/>
        </w:rPr>
        <w:t xml:space="preserve"> world</w:t>
      </w:r>
      <w:r w:rsidRPr="00F75445">
        <w:rPr>
          <w:rStyle w:val="11111AAAAStyleUnderline"/>
        </w:rPr>
        <w:t xml:space="preserve"> have</w:t>
      </w:r>
      <w:r w:rsidRPr="00F75445">
        <w:t xml:space="preserve"> on the whole </w:t>
      </w:r>
      <w:r w:rsidRPr="00F75445">
        <w:rPr>
          <w:rStyle w:val="11111AAAAStyleUnderline"/>
          <w:highlight w:val="yellow"/>
        </w:rPr>
        <w:t>exceeded those in</w:t>
      </w:r>
      <w:r w:rsidRPr="00F75445">
        <w:t xml:space="preserve"> the </w:t>
      </w:r>
      <w:r w:rsidRPr="00F75445">
        <w:rPr>
          <w:rStyle w:val="Emphasis"/>
          <w:highlight w:val="yellow"/>
        </w:rPr>
        <w:t>developed</w:t>
      </w:r>
      <w:r w:rsidRPr="00F75445">
        <w:t xml:space="preserve"> world, </w:t>
      </w:r>
      <w:r w:rsidRPr="00F75445">
        <w:rPr>
          <w:rStyle w:val="11111AAAAStyleUnderline"/>
        </w:rPr>
        <w:t>fueling</w:t>
      </w:r>
      <w:r w:rsidRPr="00F75445">
        <w:t xml:space="preserve"> a gradual </w:t>
      </w:r>
      <w:r w:rsidRPr="00F75445">
        <w:rPr>
          <w:rStyle w:val="Emphasis"/>
        </w:rPr>
        <w:t>economic</w:t>
      </w:r>
      <w:r w:rsidRPr="00F75445">
        <w:rPr>
          <w:rStyle w:val="11111AAAAStyleUnderline"/>
        </w:rPr>
        <w:t xml:space="preserve"> convergence</w:t>
      </w:r>
      <w:r w:rsidRPr="00F75445">
        <w:t xml:space="preserve"> of rich countries and poor ones. In the long run, the transition to clean energy promises to reinforce that trend. Although a net-zero world will still entail hardships, it will also mean far less pain for developing countries than a world of unchecked climate change. Moreover, many developing countries enjoy abundant, low-cost clean energy resources, such as solar power, which they will be able to use at home or export as either electricity or fuels. A fair number also boast geologic formations excellent for storing carbon dioxide that will need to be removed from the atmosphere. (According to some estimates, one-fifth of the reduction in carbon dioxide necessary to achieve net-zero emissions will come from carbon removal.)</w:t>
      </w:r>
    </w:p>
    <w:p w14:paraId="2FD81B75" w14:textId="77777777" w:rsidR="008A5F3B" w:rsidRPr="00F75445" w:rsidRDefault="008A5F3B" w:rsidP="008A5F3B">
      <w:r w:rsidRPr="00F75445">
        <w:t xml:space="preserve">The </w:t>
      </w:r>
      <w:r w:rsidRPr="00F75445">
        <w:rPr>
          <w:rStyle w:val="Emphasis"/>
          <w:highlight w:val="yellow"/>
        </w:rPr>
        <w:t>rocky</w:t>
      </w:r>
      <w:r w:rsidRPr="00F75445">
        <w:rPr>
          <w:rStyle w:val="11111AAAAStyleUnderline"/>
          <w:highlight w:val="yellow"/>
        </w:rPr>
        <w:t xml:space="preserve"> pathway to </w:t>
      </w:r>
      <w:r w:rsidRPr="00F75445">
        <w:rPr>
          <w:rStyle w:val="Emphasis"/>
          <w:highlight w:val="yellow"/>
        </w:rPr>
        <w:t>decarbon</w:t>
      </w:r>
      <w:r w:rsidRPr="00F75445">
        <w:rPr>
          <w:rStyle w:val="11111AAAAStyleUnderline"/>
        </w:rPr>
        <w:t>ization</w:t>
      </w:r>
      <w:r w:rsidRPr="00F75445">
        <w:t xml:space="preserve">, however, also </w:t>
      </w:r>
      <w:r w:rsidRPr="00F75445">
        <w:rPr>
          <w:rStyle w:val="11111AAAAStyleUnderline"/>
          <w:highlight w:val="yellow"/>
        </w:rPr>
        <w:t>poses</w:t>
      </w:r>
      <w:r w:rsidRPr="00F75445">
        <w:rPr>
          <w:rStyle w:val="11111AAAAStyleUnderline"/>
        </w:rPr>
        <w:t xml:space="preserve"> </w:t>
      </w:r>
      <w:r w:rsidRPr="00F75445">
        <w:rPr>
          <w:rStyle w:val="Emphasis"/>
        </w:rPr>
        <w:t xml:space="preserve">serious </w:t>
      </w:r>
      <w:r w:rsidRPr="00F75445">
        <w:rPr>
          <w:rStyle w:val="Emphasis"/>
          <w:highlight w:val="yellow"/>
        </w:rPr>
        <w:t>risks</w:t>
      </w:r>
      <w:r w:rsidRPr="00F75445">
        <w:rPr>
          <w:rStyle w:val="11111AAAAStyleUnderline"/>
          <w:highlight w:val="yellow"/>
        </w:rPr>
        <w:t xml:space="preserve"> for developing countries</w:t>
      </w:r>
      <w:r w:rsidRPr="00F75445">
        <w:t xml:space="preserve">. The </w:t>
      </w:r>
      <w:r w:rsidRPr="00F75445">
        <w:rPr>
          <w:rStyle w:val="Emphasis"/>
        </w:rPr>
        <w:t>rift</w:t>
      </w:r>
      <w:r w:rsidRPr="00F75445">
        <w:rPr>
          <w:rStyle w:val="11111AAAAStyleUnderline"/>
        </w:rPr>
        <w:t xml:space="preserve"> between </w:t>
      </w:r>
      <w:r w:rsidRPr="00F75445">
        <w:rPr>
          <w:rStyle w:val="Emphasis"/>
        </w:rPr>
        <w:t>rich</w:t>
      </w:r>
      <w:r w:rsidRPr="00F75445">
        <w:t xml:space="preserve"> and </w:t>
      </w:r>
      <w:r w:rsidRPr="00F75445">
        <w:rPr>
          <w:rStyle w:val="Emphasis"/>
        </w:rPr>
        <w:t>poor</w:t>
      </w:r>
      <w:r w:rsidRPr="00F75445">
        <w:rPr>
          <w:rStyle w:val="11111AAAAStyleUnderline"/>
        </w:rPr>
        <w:t xml:space="preserve"> nations</w:t>
      </w:r>
      <w:r w:rsidRPr="00F75445">
        <w:t xml:space="preserve"> was on </w:t>
      </w:r>
      <w:r w:rsidRPr="00F75445">
        <w:rPr>
          <w:rStyle w:val="11111AAAAStyleUnderline"/>
        </w:rPr>
        <w:t>full display at</w:t>
      </w:r>
      <w:r w:rsidRPr="00F75445">
        <w:t xml:space="preserve"> the climate meeting in Glasgow. Lower-income countries were emphatic in their calls for industrialized nations to pay for the damage their historical greenhouse gas emissions have caused. Climate change is the result of cumulative carbon emissions over time. One-quarter of total emissions from the beginning of the industrial age until now have come from the United States, and nearly as much, from Europe. A mere two percent has come from the entire continent of Africa. As </w:t>
      </w:r>
      <w:r w:rsidRPr="00F75445">
        <w:rPr>
          <w:rStyle w:val="Emphasis"/>
          <w:highlight w:val="yellow"/>
        </w:rPr>
        <w:t>rich countries</w:t>
      </w:r>
      <w:r w:rsidRPr="00F75445">
        <w:rPr>
          <w:rStyle w:val="11111AAAAStyleUnderline"/>
        </w:rPr>
        <w:t xml:space="preserve"> feel</w:t>
      </w:r>
      <w:r w:rsidRPr="00F75445">
        <w:t xml:space="preserve"> an </w:t>
      </w:r>
      <w:r w:rsidRPr="00F75445">
        <w:rPr>
          <w:rStyle w:val="11111AAAAStyleUnderline"/>
          <w:highlight w:val="yellow"/>
        </w:rPr>
        <w:t>increase</w:t>
      </w:r>
      <w:r w:rsidRPr="00F75445">
        <w:rPr>
          <w:rStyle w:val="11111AAAAStyleUnderline"/>
        </w:rPr>
        <w:t xml:space="preserve">d </w:t>
      </w:r>
      <w:r w:rsidRPr="00F75445">
        <w:rPr>
          <w:rStyle w:val="11111AAAAStyleUnderline"/>
          <w:highlight w:val="yellow"/>
        </w:rPr>
        <w:t>urgency to slash</w:t>
      </w:r>
      <w:r w:rsidRPr="00F75445">
        <w:rPr>
          <w:rStyle w:val="11111AAAAStyleUnderline"/>
        </w:rPr>
        <w:t xml:space="preserve"> </w:t>
      </w:r>
      <w:r w:rsidRPr="00F75445">
        <w:rPr>
          <w:rStyle w:val="Emphasis"/>
        </w:rPr>
        <w:t xml:space="preserve">carbon </w:t>
      </w:r>
      <w:r w:rsidRPr="00F75445">
        <w:rPr>
          <w:rStyle w:val="Emphasis"/>
          <w:highlight w:val="yellow"/>
        </w:rPr>
        <w:t>emissions</w:t>
      </w:r>
      <w:r w:rsidRPr="00F75445">
        <w:t xml:space="preserve"> and </w:t>
      </w:r>
      <w:r w:rsidRPr="00F75445">
        <w:rPr>
          <w:rStyle w:val="11111AAAAStyleUnderline"/>
        </w:rPr>
        <w:t>developing</w:t>
      </w:r>
      <w:r w:rsidRPr="00F75445">
        <w:t xml:space="preserve"> countries remain </w:t>
      </w:r>
      <w:r w:rsidRPr="00F75445">
        <w:rPr>
          <w:rStyle w:val="11111AAAAStyleUnderline"/>
        </w:rPr>
        <w:t>focused on</w:t>
      </w:r>
      <w:r w:rsidRPr="00F75445">
        <w:t xml:space="preserve"> the </w:t>
      </w:r>
      <w:r w:rsidRPr="00F75445">
        <w:rPr>
          <w:rStyle w:val="11111AAAAStyleUnderline"/>
        </w:rPr>
        <w:t xml:space="preserve">need to deliver </w:t>
      </w:r>
      <w:r w:rsidRPr="00F75445">
        <w:rPr>
          <w:rStyle w:val="Emphasis"/>
        </w:rPr>
        <w:t>growth</w:t>
      </w:r>
      <w:r w:rsidRPr="00F75445">
        <w:t xml:space="preserve"> to their citizens, the two groups are set to clash.</w:t>
      </w:r>
    </w:p>
    <w:p w14:paraId="10A22A74" w14:textId="77777777" w:rsidR="008A5F3B" w:rsidRPr="00F75445" w:rsidRDefault="008A5F3B" w:rsidP="008A5F3B">
      <w:r w:rsidRPr="00F75445">
        <w:t xml:space="preserve">There was also </w:t>
      </w:r>
      <w:r w:rsidRPr="00F75445">
        <w:rPr>
          <w:rStyle w:val="11111AAAAStyleUnderline"/>
        </w:rPr>
        <w:t>evidence of tension over</w:t>
      </w:r>
      <w:r w:rsidRPr="00F75445">
        <w:t xml:space="preserve"> the fate of the $</w:t>
      </w:r>
      <w:r w:rsidRPr="00F75445">
        <w:rPr>
          <w:rStyle w:val="Emphasis"/>
        </w:rPr>
        <w:t>100 billion</w:t>
      </w:r>
      <w:r w:rsidRPr="00F75445">
        <w:t xml:space="preserve"> in aid to poor countries that rich countries pledged at the 2009 Copenhagen climate summit to deliver by 2020. That </w:t>
      </w:r>
      <w:r w:rsidRPr="00F75445">
        <w:rPr>
          <w:rStyle w:val="11111AAAAStyleUnderline"/>
        </w:rPr>
        <w:t>commitment</w:t>
      </w:r>
      <w:r w:rsidRPr="00F75445">
        <w:t xml:space="preserve"> </w:t>
      </w:r>
      <w:r w:rsidRPr="00F75445">
        <w:rPr>
          <w:rStyle w:val="11111AAAAStyleUnderline"/>
        </w:rPr>
        <w:t xml:space="preserve">remains </w:t>
      </w:r>
      <w:r w:rsidRPr="00F75445">
        <w:rPr>
          <w:rStyle w:val="Emphasis"/>
        </w:rPr>
        <w:t>unfulfilled</w:t>
      </w:r>
      <w:r w:rsidRPr="00F75445">
        <w:t xml:space="preserve">—and even that large sum is a rounding error compared with the roughly $1 trillion to $2 trillion needed annually in clean energy investment in developing and emerging-market economies to achieve net-zero emissions by 2050. As the urgency of decarbonization increases along with the costs of climate change, the </w:t>
      </w:r>
      <w:r w:rsidRPr="00F75445">
        <w:rPr>
          <w:rStyle w:val="11111AAAAStyleUnderline"/>
          <w:highlight w:val="yellow"/>
        </w:rPr>
        <w:t>failure of</w:t>
      </w:r>
      <w:r w:rsidRPr="00F75445">
        <w:rPr>
          <w:rStyle w:val="11111AAAAStyleUnderline"/>
        </w:rPr>
        <w:t xml:space="preserve"> </w:t>
      </w:r>
      <w:r w:rsidRPr="00F75445">
        <w:rPr>
          <w:rStyle w:val="Emphasis"/>
        </w:rPr>
        <w:t xml:space="preserve">rich </w:t>
      </w:r>
      <w:r w:rsidRPr="00F75445">
        <w:rPr>
          <w:rStyle w:val="Emphasis"/>
          <w:highlight w:val="yellow"/>
        </w:rPr>
        <w:t>countries</w:t>
      </w:r>
      <w:r w:rsidRPr="00F75445">
        <w:rPr>
          <w:rStyle w:val="11111AAAAStyleUnderline"/>
          <w:highlight w:val="yellow"/>
        </w:rPr>
        <w:t xml:space="preserve"> to assist</w:t>
      </w:r>
      <w:r w:rsidRPr="00F75445">
        <w:t xml:space="preserve"> poor ones will be a </w:t>
      </w:r>
      <w:r w:rsidRPr="00F75445">
        <w:rPr>
          <w:rStyle w:val="11111AAAAStyleUnderline"/>
          <w:highlight w:val="yellow"/>
        </w:rPr>
        <w:t xml:space="preserve">growing source of </w:t>
      </w:r>
      <w:r w:rsidRPr="00F75445">
        <w:rPr>
          <w:rStyle w:val="Emphasis"/>
          <w:highlight w:val="yellow"/>
        </w:rPr>
        <w:t>geopolitical</w:t>
      </w:r>
      <w:r w:rsidRPr="00F75445">
        <w:rPr>
          <w:rStyle w:val="11111AAAAStyleUnderline"/>
          <w:highlight w:val="yellow"/>
        </w:rPr>
        <w:t xml:space="preserve"> tension</w:t>
      </w:r>
      <w:r w:rsidRPr="00F75445">
        <w:t xml:space="preserve">—particularly as </w:t>
      </w:r>
      <w:r w:rsidRPr="00F75445">
        <w:rPr>
          <w:rStyle w:val="Emphasis"/>
          <w:highlight w:val="yellow"/>
        </w:rPr>
        <w:t>developing</w:t>
      </w:r>
      <w:r w:rsidRPr="00F75445">
        <w:rPr>
          <w:rStyle w:val="11111AAAAStyleUnderline"/>
          <w:highlight w:val="yellow"/>
        </w:rPr>
        <w:t xml:space="preserve"> countries </w:t>
      </w:r>
      <w:r w:rsidRPr="00F75445">
        <w:rPr>
          <w:rStyle w:val="Emphasis"/>
          <w:highlight w:val="yellow"/>
        </w:rPr>
        <w:t>disproportionately</w:t>
      </w:r>
      <w:r w:rsidRPr="00F75445">
        <w:rPr>
          <w:rStyle w:val="11111AAAAStyleUnderline"/>
          <w:highlight w:val="yellow"/>
        </w:rPr>
        <w:t xml:space="preserve"> bear</w:t>
      </w:r>
      <w:r w:rsidRPr="00F75445">
        <w:t xml:space="preserve"> the brunt of </w:t>
      </w:r>
      <w:r w:rsidRPr="00F75445">
        <w:rPr>
          <w:rStyle w:val="Emphasis"/>
          <w:highlight w:val="yellow"/>
        </w:rPr>
        <w:t>damage</w:t>
      </w:r>
      <w:r w:rsidRPr="00F75445">
        <w:rPr>
          <w:rStyle w:val="11111AAAAStyleUnderline"/>
        </w:rPr>
        <w:t xml:space="preserve"> they did not cause</w:t>
      </w:r>
      <w:r w:rsidRPr="00F75445">
        <w:t>.</w:t>
      </w:r>
    </w:p>
    <w:p w14:paraId="38435A8A" w14:textId="77777777" w:rsidR="008A5F3B" w:rsidRPr="00F75445" w:rsidRDefault="008A5F3B" w:rsidP="008A5F3B">
      <w:r w:rsidRPr="00F75445">
        <w:t xml:space="preserve">Given how long the world has waited to act on climate change, poor countries will need to follow development trajectories different from the one taken by rich countries; developing countries will have to rely far less on fossil fuels. Yet nearly </w:t>
      </w:r>
      <w:r w:rsidRPr="00F75445">
        <w:rPr>
          <w:rStyle w:val="Emphasis"/>
        </w:rPr>
        <w:t>800 million</w:t>
      </w:r>
      <w:r w:rsidRPr="00F75445">
        <w:rPr>
          <w:rStyle w:val="11111AAAAStyleUnderline"/>
        </w:rPr>
        <w:t xml:space="preserve"> people lack access</w:t>
      </w:r>
      <w:r w:rsidRPr="00F75445">
        <w:t xml:space="preserve"> to any energy services, much less the amount of energy needed to drive meaningful levels of economic growth and industrialization. </w:t>
      </w:r>
      <w:r w:rsidRPr="00F75445">
        <w:rPr>
          <w:rStyle w:val="11111AAAAStyleUnderline"/>
        </w:rPr>
        <w:t>Although</w:t>
      </w:r>
      <w:r w:rsidRPr="00F75445">
        <w:t xml:space="preserve"> solar power, wind, and other </w:t>
      </w:r>
      <w:r w:rsidRPr="00F75445">
        <w:rPr>
          <w:rStyle w:val="Emphasis"/>
          <w:highlight w:val="yellow"/>
        </w:rPr>
        <w:t>renewable</w:t>
      </w:r>
      <w:r w:rsidRPr="00F75445">
        <w:rPr>
          <w:rStyle w:val="11111AAAAStyleUnderline"/>
          <w:highlight w:val="yellow"/>
        </w:rPr>
        <w:t xml:space="preserve"> sources of energy</w:t>
      </w:r>
      <w:r w:rsidRPr="00F75445">
        <w:rPr>
          <w:rStyle w:val="11111AAAAStyleUnderline"/>
        </w:rPr>
        <w:t xml:space="preserve"> can</w:t>
      </w:r>
      <w:r w:rsidRPr="00F75445">
        <w:t xml:space="preserve"> be an excellent way to </w:t>
      </w:r>
      <w:r w:rsidRPr="00F75445">
        <w:rPr>
          <w:rStyle w:val="11111AAAAStyleUnderline"/>
          <w:highlight w:val="yellow"/>
        </w:rPr>
        <w:t>meet</w:t>
      </w:r>
      <w:r w:rsidRPr="00F75445">
        <w:t xml:space="preserve"> some of the </w:t>
      </w:r>
      <w:r w:rsidRPr="00F75445">
        <w:rPr>
          <w:rStyle w:val="11111AAAAStyleUnderline"/>
          <w:highlight w:val="yellow"/>
        </w:rPr>
        <w:t>needs</w:t>
      </w:r>
      <w:r w:rsidRPr="00F75445">
        <w:rPr>
          <w:rStyle w:val="11111AAAAStyleUnderline"/>
        </w:rPr>
        <w:t xml:space="preserve"> </w:t>
      </w:r>
      <w:r w:rsidRPr="00F75445">
        <w:rPr>
          <w:rStyle w:val="11111AAAAStyleUnderline"/>
          <w:highlight w:val="yellow"/>
        </w:rPr>
        <w:t>of</w:t>
      </w:r>
      <w:r w:rsidRPr="00F75445">
        <w:t xml:space="preserve"> the </w:t>
      </w:r>
      <w:r w:rsidRPr="00F75445">
        <w:rPr>
          <w:rStyle w:val="Emphasis"/>
          <w:highlight w:val="yellow"/>
        </w:rPr>
        <w:t>developing</w:t>
      </w:r>
      <w:r w:rsidRPr="00F75445">
        <w:rPr>
          <w:rStyle w:val="11111AAAAStyleUnderline"/>
          <w:highlight w:val="yellow"/>
        </w:rPr>
        <w:t xml:space="preserve"> world</w:t>
      </w:r>
      <w:r w:rsidRPr="00F75445">
        <w:t xml:space="preserve">, they are </w:t>
      </w:r>
      <w:r w:rsidRPr="00F75445">
        <w:rPr>
          <w:rStyle w:val="11111AAAAStyleUnderline"/>
        </w:rPr>
        <w:t xml:space="preserve">currently </w:t>
      </w:r>
      <w:r w:rsidRPr="00F75445">
        <w:rPr>
          <w:rStyle w:val="Emphasis"/>
        </w:rPr>
        <w:t>insufficient</w:t>
      </w:r>
      <w:r w:rsidRPr="00F75445">
        <w:t xml:space="preserve"> to power industrialization and other paths to growth, and there are </w:t>
      </w:r>
      <w:r w:rsidRPr="00F75445">
        <w:rPr>
          <w:rStyle w:val="11111AAAAStyleUnderline"/>
        </w:rPr>
        <w:t>limits to how quickly</w:t>
      </w:r>
      <w:r w:rsidRPr="00F75445">
        <w:t xml:space="preserve"> they can be </w:t>
      </w:r>
      <w:r w:rsidRPr="00F75445">
        <w:rPr>
          <w:rStyle w:val="Emphasis"/>
        </w:rPr>
        <w:t>scaled</w:t>
      </w:r>
      <w:r w:rsidRPr="00F75445">
        <w:t xml:space="preserve"> up. Some </w:t>
      </w:r>
      <w:r w:rsidRPr="00F75445">
        <w:rPr>
          <w:rStyle w:val="11111AAAAStyleUnderline"/>
          <w:highlight w:val="yellow"/>
        </w:rPr>
        <w:t>developing</w:t>
      </w:r>
      <w:r w:rsidRPr="00F75445">
        <w:rPr>
          <w:highlight w:val="yellow"/>
        </w:rPr>
        <w:t xml:space="preserve"> </w:t>
      </w:r>
      <w:r w:rsidRPr="00F75445">
        <w:rPr>
          <w:rStyle w:val="11111AAAAStyleUnderline"/>
          <w:highlight w:val="yellow"/>
        </w:rPr>
        <w:t>countries</w:t>
      </w:r>
      <w:r w:rsidRPr="00F75445">
        <w:t xml:space="preserve"> will also </w:t>
      </w:r>
      <w:r w:rsidRPr="00F75445">
        <w:rPr>
          <w:rStyle w:val="11111AAAAStyleUnderline"/>
          <w:highlight w:val="yellow"/>
        </w:rPr>
        <w:t xml:space="preserve">face </w:t>
      </w:r>
      <w:r w:rsidRPr="00F75445">
        <w:rPr>
          <w:rStyle w:val="Emphasis"/>
          <w:highlight w:val="yellow"/>
        </w:rPr>
        <w:t>obstacles</w:t>
      </w:r>
      <w:r w:rsidRPr="00F75445">
        <w:rPr>
          <w:rStyle w:val="11111AAAAStyleUnderline"/>
        </w:rPr>
        <w:t xml:space="preserve"> that </w:t>
      </w:r>
      <w:r w:rsidRPr="00F75445">
        <w:rPr>
          <w:rStyle w:val="Emphasis"/>
        </w:rPr>
        <w:t>rarely</w:t>
      </w:r>
      <w:r w:rsidRPr="00F75445">
        <w:rPr>
          <w:rStyle w:val="11111AAAAStyleUnderline"/>
        </w:rPr>
        <w:t xml:space="preserve"> crop up</w:t>
      </w:r>
      <w:r w:rsidRPr="00F75445">
        <w:t xml:space="preserve"> in rich countries. For example, </w:t>
      </w:r>
      <w:r w:rsidRPr="00F75445">
        <w:rPr>
          <w:rStyle w:val="11111AAAAStyleUnderline"/>
          <w:highlight w:val="yellow"/>
        </w:rPr>
        <w:t>charging</w:t>
      </w:r>
      <w:r w:rsidRPr="00F75445">
        <w:t xml:space="preserve"> an </w:t>
      </w:r>
      <w:r w:rsidRPr="00F75445">
        <w:rPr>
          <w:rStyle w:val="Emphasis"/>
          <w:highlight w:val="yellow"/>
        </w:rPr>
        <w:t>electric car</w:t>
      </w:r>
      <w:r w:rsidRPr="00F75445">
        <w:t xml:space="preserve"> may </w:t>
      </w:r>
      <w:r w:rsidRPr="00F75445">
        <w:rPr>
          <w:rStyle w:val="11111AAAAStyleUnderline"/>
          <w:highlight w:val="yellow"/>
        </w:rPr>
        <w:t>not</w:t>
      </w:r>
      <w:r w:rsidRPr="00F75445">
        <w:t xml:space="preserve"> be </w:t>
      </w:r>
      <w:r w:rsidRPr="00F75445">
        <w:rPr>
          <w:rStyle w:val="Emphasis"/>
          <w:highlight w:val="yellow"/>
        </w:rPr>
        <w:t>viable</w:t>
      </w:r>
      <w:r w:rsidRPr="00F75445">
        <w:rPr>
          <w:rStyle w:val="11111AAAAStyleUnderline"/>
        </w:rPr>
        <w:t xml:space="preserve"> in countries </w:t>
      </w:r>
      <w:r w:rsidRPr="00F75445">
        <w:rPr>
          <w:rStyle w:val="11111AAAAStyleUnderline"/>
          <w:highlight w:val="yellow"/>
        </w:rPr>
        <w:t xml:space="preserve">that experience </w:t>
      </w:r>
      <w:r w:rsidRPr="00F75445">
        <w:rPr>
          <w:rStyle w:val="Emphasis"/>
          <w:highlight w:val="yellow"/>
        </w:rPr>
        <w:t>blackouts</w:t>
      </w:r>
      <w:r w:rsidRPr="00F75445">
        <w:t xml:space="preserve"> every day or where electric grids are backed up by diesel generators.</w:t>
      </w:r>
    </w:p>
    <w:p w14:paraId="0AF53508" w14:textId="77777777" w:rsidR="008A5F3B" w:rsidRPr="00F75445" w:rsidRDefault="008A5F3B" w:rsidP="008A5F3B">
      <w:r w:rsidRPr="00F75445">
        <w:rPr>
          <w:rStyle w:val="11111AAAAStyleUnderline"/>
        </w:rPr>
        <w:t xml:space="preserve">If </w:t>
      </w:r>
      <w:r w:rsidRPr="00F75445">
        <w:rPr>
          <w:rStyle w:val="Emphasis"/>
        </w:rPr>
        <w:t>rich</w:t>
      </w:r>
      <w:r w:rsidRPr="00F75445">
        <w:rPr>
          <w:rStyle w:val="11111AAAAStyleUnderline"/>
        </w:rPr>
        <w:t xml:space="preserve"> countries</w:t>
      </w:r>
      <w:r w:rsidRPr="00F75445">
        <w:t xml:space="preserve"> increasingly seek to </w:t>
      </w:r>
      <w:r w:rsidRPr="00F75445">
        <w:rPr>
          <w:rStyle w:val="11111AAAAStyleUnderline"/>
        </w:rPr>
        <w:t>prevent</w:t>
      </w:r>
      <w:r w:rsidRPr="00F75445">
        <w:t xml:space="preserve"> the </w:t>
      </w:r>
      <w:r w:rsidRPr="00F75445">
        <w:rPr>
          <w:rStyle w:val="11111AAAAStyleUnderline"/>
        </w:rPr>
        <w:t>use of fossil fuels</w:t>
      </w:r>
      <w:r w:rsidRPr="00F75445">
        <w:t xml:space="preserve"> and </w:t>
      </w:r>
      <w:r w:rsidRPr="00F75445">
        <w:rPr>
          <w:rStyle w:val="Emphasis"/>
        </w:rPr>
        <w:t>developing</w:t>
      </w:r>
      <w:r w:rsidRPr="00F75445">
        <w:rPr>
          <w:rStyle w:val="11111AAAAStyleUnderline"/>
        </w:rPr>
        <w:t xml:space="preserve"> ones see </w:t>
      </w:r>
      <w:r w:rsidRPr="00F75445">
        <w:rPr>
          <w:rStyle w:val="Emphasis"/>
        </w:rPr>
        <w:t>few</w:t>
      </w:r>
      <w:r w:rsidRPr="00F75445">
        <w:rPr>
          <w:rStyle w:val="11111AAAAStyleUnderline"/>
        </w:rPr>
        <w:t xml:space="preserve"> viable</w:t>
      </w:r>
      <w:r w:rsidRPr="00F75445">
        <w:t xml:space="preserve">, affordable alternatives to them, the </w:t>
      </w:r>
      <w:r w:rsidRPr="00F75445">
        <w:rPr>
          <w:rStyle w:val="11111AAAAStyleUnderline"/>
          <w:highlight w:val="yellow"/>
        </w:rPr>
        <w:t>gap between</w:t>
      </w:r>
      <w:r w:rsidRPr="00F75445">
        <w:t xml:space="preserve"> the </w:t>
      </w:r>
      <w:r w:rsidRPr="00F75445">
        <w:rPr>
          <w:rStyle w:val="11111AAAAStyleUnderline"/>
          <w:highlight w:val="yellow"/>
        </w:rPr>
        <w:t>rich</w:t>
      </w:r>
      <w:r w:rsidRPr="00F75445">
        <w:t xml:space="preserve"> and the </w:t>
      </w:r>
      <w:r w:rsidRPr="00F75445">
        <w:rPr>
          <w:rStyle w:val="11111AAAAStyleUnderline"/>
          <w:highlight w:val="yellow"/>
        </w:rPr>
        <w:t>poor</w:t>
      </w:r>
      <w:r w:rsidRPr="00F75445">
        <w:rPr>
          <w:rStyle w:val="11111AAAAStyleUnderline"/>
        </w:rPr>
        <w:t xml:space="preserve"> will </w:t>
      </w:r>
      <w:r w:rsidRPr="00F75445">
        <w:rPr>
          <w:rStyle w:val="Emphasis"/>
          <w:highlight w:val="yellow"/>
        </w:rPr>
        <w:t>only widen</w:t>
      </w:r>
      <w:r w:rsidRPr="00F75445">
        <w:t xml:space="preserve">. For instance, last April, the </w:t>
      </w:r>
      <w:r w:rsidRPr="00F75445">
        <w:rPr>
          <w:rStyle w:val="11111AAAAStyleUnderline"/>
        </w:rPr>
        <w:t>U.S.</w:t>
      </w:r>
      <w:r w:rsidRPr="00F75445">
        <w:t xml:space="preserve"> Treasury Department </w:t>
      </w:r>
      <w:r w:rsidRPr="00F75445">
        <w:rPr>
          <w:rStyle w:val="11111AAAAStyleUnderline"/>
        </w:rPr>
        <w:t>announced</w:t>
      </w:r>
      <w:r w:rsidRPr="00F75445">
        <w:t xml:space="preserve"> that the United States would </w:t>
      </w:r>
      <w:r w:rsidRPr="00F75445">
        <w:rPr>
          <w:rStyle w:val="11111AAAAStyleUnderline"/>
          <w:highlight w:val="yellow"/>
        </w:rPr>
        <w:t>no longer finance</w:t>
      </w:r>
      <w:r w:rsidRPr="00F75445">
        <w:rPr>
          <w:highlight w:val="yellow"/>
        </w:rPr>
        <w:t xml:space="preserve"> </w:t>
      </w:r>
      <w:r w:rsidRPr="00F75445">
        <w:rPr>
          <w:rStyle w:val="Emphasis"/>
          <w:highlight w:val="yellow"/>
        </w:rPr>
        <w:t>natural gas</w:t>
      </w:r>
      <w:r w:rsidRPr="00F75445">
        <w:t xml:space="preserve"> projects overseas </w:t>
      </w:r>
      <w:r w:rsidRPr="00F75445">
        <w:rPr>
          <w:rStyle w:val="11111AAAAStyleUnderline"/>
          <w:highlight w:val="yellow"/>
        </w:rPr>
        <w:t>because of</w:t>
      </w:r>
      <w:r w:rsidRPr="00F75445">
        <w:rPr>
          <w:rStyle w:val="11111AAAAStyleUnderline"/>
        </w:rPr>
        <w:t xml:space="preserve"> </w:t>
      </w:r>
      <w:r w:rsidRPr="00F75445">
        <w:rPr>
          <w:rStyle w:val="Emphasis"/>
          <w:highlight w:val="yellow"/>
        </w:rPr>
        <w:t>climate change</w:t>
      </w:r>
      <w:r w:rsidRPr="00F75445">
        <w:t xml:space="preserve"> concerns—except in the poorest of countries, such as Sierra Leone—even though 60 percent of U.S. electricity still comes from fossil fuels. Shortly thereafter, </w:t>
      </w:r>
      <w:r w:rsidRPr="00F75445">
        <w:rPr>
          <w:rStyle w:val="11111AAAAStyleUnderline"/>
        </w:rPr>
        <w:t xml:space="preserve">Nigerian </w:t>
      </w:r>
      <w:r w:rsidRPr="00F75445">
        <w:rPr>
          <w:rStyle w:val="Emphasis"/>
        </w:rPr>
        <w:t>V</w:t>
      </w:r>
      <w:r w:rsidRPr="00F75445">
        <w:rPr>
          <w:rStyle w:val="11111AAAAStyleUnderline"/>
        </w:rPr>
        <w:t xml:space="preserve">ice </w:t>
      </w:r>
      <w:r w:rsidRPr="00F75445">
        <w:rPr>
          <w:rStyle w:val="Emphasis"/>
        </w:rPr>
        <w:t>P</w:t>
      </w:r>
      <w:r w:rsidRPr="00F75445">
        <w:rPr>
          <w:rStyle w:val="11111AAAAStyleUnderline"/>
        </w:rPr>
        <w:t>resident</w:t>
      </w:r>
      <w:r w:rsidRPr="00F75445">
        <w:t xml:space="preserve"> Yemi Osinbajo </w:t>
      </w:r>
      <w:r w:rsidRPr="00F75445">
        <w:rPr>
          <w:rStyle w:val="11111AAAAStyleUnderline"/>
        </w:rPr>
        <w:t>argued</w:t>
      </w:r>
      <w:r w:rsidRPr="00F75445">
        <w:t xml:space="preserve"> in Foreign Affairs that it was </w:t>
      </w:r>
      <w:r w:rsidRPr="00F75445">
        <w:rPr>
          <w:rStyle w:val="Emphasis"/>
        </w:rPr>
        <w:t>unfair</w:t>
      </w:r>
      <w:r w:rsidRPr="00F75445">
        <w:rPr>
          <w:rStyle w:val="11111AAAAStyleUnderline"/>
        </w:rPr>
        <w:t xml:space="preserve"> to ask</w:t>
      </w:r>
      <w:r w:rsidRPr="00F75445">
        <w:t xml:space="preserve"> his </w:t>
      </w:r>
      <w:r w:rsidRPr="00F75445">
        <w:rPr>
          <w:rStyle w:val="11111AAAAStyleUnderline"/>
        </w:rPr>
        <w:t>country to develop without using</w:t>
      </w:r>
      <w:r w:rsidRPr="00F75445">
        <w:t xml:space="preserve"> natural </w:t>
      </w:r>
      <w:r w:rsidRPr="00F75445">
        <w:rPr>
          <w:rStyle w:val="Emphasis"/>
        </w:rPr>
        <w:t>gas</w:t>
      </w:r>
      <w:r w:rsidRPr="00F75445">
        <w:t>.</w:t>
      </w:r>
    </w:p>
    <w:p w14:paraId="7C001FA9" w14:textId="77777777" w:rsidR="008A5F3B" w:rsidRPr="00F75445" w:rsidRDefault="008A5F3B" w:rsidP="008A5F3B">
      <w:r w:rsidRPr="00F75445">
        <w:rPr>
          <w:rStyle w:val="Emphasis"/>
          <w:highlight w:val="yellow"/>
        </w:rPr>
        <w:t>Tensions</w:t>
      </w:r>
      <w:r w:rsidRPr="00F75445">
        <w:rPr>
          <w:rStyle w:val="11111AAAAStyleUnderline"/>
          <w:highlight w:val="yellow"/>
        </w:rPr>
        <w:t xml:space="preserve"> between </w:t>
      </w:r>
      <w:r w:rsidRPr="00F75445">
        <w:rPr>
          <w:rStyle w:val="Emphasis"/>
          <w:highlight w:val="yellow"/>
        </w:rPr>
        <w:t>developed</w:t>
      </w:r>
      <w:r w:rsidRPr="00F75445">
        <w:rPr>
          <w:szCs w:val="16"/>
        </w:rPr>
        <w:t xml:space="preserve"> countries </w:t>
      </w:r>
      <w:r w:rsidRPr="00F75445">
        <w:rPr>
          <w:rStyle w:val="11111AAAAStyleUnderline"/>
        </w:rPr>
        <w:t xml:space="preserve">and </w:t>
      </w:r>
      <w:r w:rsidRPr="00F75445">
        <w:rPr>
          <w:rStyle w:val="Emphasis"/>
          <w:highlight w:val="yellow"/>
        </w:rPr>
        <w:t>developing</w:t>
      </w:r>
      <w:r w:rsidRPr="00F75445">
        <w:t xml:space="preserve"> ones will </w:t>
      </w:r>
      <w:r w:rsidRPr="00F75445">
        <w:rPr>
          <w:rStyle w:val="11111AAAAStyleUnderline"/>
          <w:highlight w:val="yellow"/>
        </w:rPr>
        <w:t>escalate</w:t>
      </w:r>
      <w:r w:rsidRPr="00F75445">
        <w:t xml:space="preserve"> not only over the use of fossil fuels but also </w:t>
      </w:r>
      <w:r w:rsidRPr="00F75445">
        <w:rPr>
          <w:rStyle w:val="11111AAAAStyleUnderline"/>
        </w:rPr>
        <w:t>over</w:t>
      </w:r>
      <w:r w:rsidRPr="00F75445">
        <w:t xml:space="preserve"> their </w:t>
      </w:r>
      <w:r w:rsidRPr="00F75445">
        <w:rPr>
          <w:rStyle w:val="11111AAAAStyleUnderline"/>
        </w:rPr>
        <w:t>production</w:t>
      </w:r>
      <w:r w:rsidRPr="00F75445">
        <w:t xml:space="preserve">. Several of the world’s poor countries, such as Guyana, Mozambique, and Tanzania, have significant hydrocarbon resources they would like to tap. But </w:t>
      </w:r>
      <w:r w:rsidRPr="00F75445">
        <w:rPr>
          <w:rStyle w:val="11111AAAAStyleUnderline"/>
        </w:rPr>
        <w:t>rich countries</w:t>
      </w:r>
      <w:r w:rsidRPr="00F75445">
        <w:t xml:space="preserve"> that </w:t>
      </w:r>
      <w:r w:rsidRPr="00F75445">
        <w:rPr>
          <w:rStyle w:val="11111AAAAStyleUnderline"/>
        </w:rPr>
        <w:t xml:space="preserve">see themselves as </w:t>
      </w:r>
      <w:r w:rsidRPr="00F75445">
        <w:rPr>
          <w:rStyle w:val="Emphasis"/>
        </w:rPr>
        <w:t>climate leaders</w:t>
      </w:r>
      <w:r w:rsidRPr="00F75445">
        <w:t xml:space="preserve"> will </w:t>
      </w:r>
      <w:r w:rsidRPr="00F75445">
        <w:rPr>
          <w:rStyle w:val="11111AAAAStyleUnderline"/>
        </w:rPr>
        <w:t>increasingly pressure</w:t>
      </w:r>
      <w:r w:rsidRPr="00F75445">
        <w:t xml:space="preserve"> those and other </w:t>
      </w:r>
      <w:r w:rsidRPr="00F75445">
        <w:rPr>
          <w:rStyle w:val="Emphasis"/>
          <w:highlight w:val="yellow"/>
        </w:rPr>
        <w:t>developing countries</w:t>
      </w:r>
      <w:r w:rsidRPr="00F75445">
        <w:t xml:space="preserve">, or the companies that want to partner with them, not to drill, even as at least some of those rich countries continue to extract their own oil, gas, and coal. And </w:t>
      </w:r>
      <w:r w:rsidRPr="00F75445">
        <w:rPr>
          <w:rStyle w:val="11111AAAAStyleUnderline"/>
        </w:rPr>
        <w:t>financial institutions</w:t>
      </w:r>
      <w:r w:rsidRPr="00F75445">
        <w:t xml:space="preserve"> will </w:t>
      </w:r>
      <w:r w:rsidRPr="00F75445">
        <w:rPr>
          <w:rStyle w:val="11111AAAAStyleUnderline"/>
        </w:rPr>
        <w:t>face growing</w:t>
      </w:r>
      <w:r w:rsidRPr="00F75445">
        <w:t xml:space="preserve"> </w:t>
      </w:r>
      <w:r w:rsidRPr="00F75445">
        <w:rPr>
          <w:rStyle w:val="11111AAAAStyleUnderline"/>
        </w:rPr>
        <w:t>pressure</w:t>
      </w:r>
      <w:r w:rsidRPr="00F75445">
        <w:t xml:space="preserve"> from activists </w:t>
      </w:r>
      <w:r w:rsidRPr="00F75445">
        <w:rPr>
          <w:rStyle w:val="11111AAAAStyleUnderline"/>
          <w:highlight w:val="yellow"/>
        </w:rPr>
        <w:t>not</w:t>
      </w:r>
      <w:r w:rsidRPr="00F75445">
        <w:rPr>
          <w:rStyle w:val="11111AAAAStyleUnderline"/>
        </w:rPr>
        <w:t xml:space="preserve"> to </w:t>
      </w:r>
      <w:r w:rsidRPr="00F75445">
        <w:rPr>
          <w:rStyle w:val="11111AAAAStyleUnderline"/>
          <w:highlight w:val="yellow"/>
        </w:rPr>
        <w:t xml:space="preserve">support </w:t>
      </w:r>
      <w:r w:rsidRPr="00F75445">
        <w:rPr>
          <w:rStyle w:val="Emphasis"/>
          <w:highlight w:val="yellow"/>
        </w:rPr>
        <w:t>extractive</w:t>
      </w:r>
      <w:r w:rsidRPr="00F75445">
        <w:rPr>
          <w:rStyle w:val="11111AAAAStyleUnderline"/>
          <w:highlight w:val="yellow"/>
        </w:rPr>
        <w:t xml:space="preserve"> projects</w:t>
      </w:r>
      <w:r w:rsidRPr="00F75445">
        <w:t xml:space="preserve"> in the developing world. In a world with less and less scope for fossil fuel usage, </w:t>
      </w:r>
      <w:r w:rsidRPr="00F75445">
        <w:rPr>
          <w:rStyle w:val="11111AAAAStyleUnderline"/>
        </w:rPr>
        <w:t>poor countries</w:t>
      </w:r>
      <w:r w:rsidRPr="00F75445">
        <w:t xml:space="preserve"> may understandably </w:t>
      </w:r>
      <w:r w:rsidRPr="00F75445">
        <w:rPr>
          <w:rStyle w:val="11111AAAAStyleUnderline"/>
        </w:rPr>
        <w:t xml:space="preserve">ask </w:t>
      </w:r>
      <w:r w:rsidRPr="00F75445">
        <w:rPr>
          <w:rStyle w:val="11111AAAAStyleUnderline"/>
          <w:highlight w:val="yellow"/>
        </w:rPr>
        <w:t>why they should not</w:t>
      </w:r>
      <w:r w:rsidRPr="00F75445">
        <w:t xml:space="preserve"> be allowed to </w:t>
      </w:r>
      <w:r w:rsidRPr="00F75445">
        <w:rPr>
          <w:rStyle w:val="11111AAAAStyleUnderline"/>
          <w:highlight w:val="yellow"/>
        </w:rPr>
        <w:t>have a</w:t>
      </w:r>
      <w:r w:rsidRPr="00F75445">
        <w:t xml:space="preserve"> larger </w:t>
      </w:r>
      <w:r w:rsidRPr="00F75445">
        <w:rPr>
          <w:rStyle w:val="11111AAAAStyleUnderline"/>
          <w:highlight w:val="yellow"/>
        </w:rPr>
        <w:t>slice of</w:t>
      </w:r>
      <w:r w:rsidRPr="00F75445">
        <w:rPr>
          <w:rStyle w:val="11111AAAAStyleUnderline"/>
        </w:rPr>
        <w:t xml:space="preserve"> a </w:t>
      </w:r>
      <w:r w:rsidRPr="00F75445">
        <w:rPr>
          <w:rStyle w:val="Emphasis"/>
          <w:highlight w:val="yellow"/>
        </w:rPr>
        <w:t>shrinking</w:t>
      </w:r>
      <w:r w:rsidRPr="00F75445">
        <w:rPr>
          <w:rStyle w:val="11111AAAAStyleUnderline"/>
          <w:highlight w:val="yellow"/>
        </w:rPr>
        <w:t xml:space="preserve"> pie</w:t>
      </w:r>
      <w:r w:rsidRPr="00F75445">
        <w:t>.</w:t>
      </w:r>
    </w:p>
    <w:p w14:paraId="2BCB9998" w14:textId="77777777" w:rsidR="008A5F3B" w:rsidRPr="00F75445" w:rsidRDefault="008A5F3B" w:rsidP="008A5F3B">
      <w:pPr>
        <w:rPr>
          <w:rStyle w:val="11111AAAAStyleUnderline"/>
        </w:rPr>
      </w:pPr>
    </w:p>
    <w:p w14:paraId="3CD03828" w14:textId="77777777" w:rsidR="008A5F3B" w:rsidRPr="00D65F33" w:rsidRDefault="008A5F3B" w:rsidP="008A5F3B">
      <w:pPr>
        <w:pStyle w:val="Heading4"/>
        <w:rPr>
          <w:b w:val="0"/>
          <w:bCs/>
        </w:rPr>
      </w:pPr>
      <w:r>
        <w:t xml:space="preserve">Development </w:t>
      </w:r>
      <w:r>
        <w:rPr>
          <w:u w:val="single"/>
        </w:rPr>
        <w:t>solves</w:t>
      </w:r>
      <w:r>
        <w:t xml:space="preserve"> war, pandemics, and terrorism. </w:t>
      </w:r>
      <w:r>
        <w:rPr>
          <w:b w:val="0"/>
          <w:bCs/>
        </w:rPr>
        <w:t xml:space="preserve">That </w:t>
      </w:r>
      <w:r w:rsidRPr="00D65F33">
        <w:rPr>
          <w:b w:val="0"/>
          <w:bCs/>
          <w:u w:val="single"/>
        </w:rPr>
        <w:t>turns case</w:t>
      </w:r>
      <w:r>
        <w:rPr>
          <w:b w:val="0"/>
          <w:bCs/>
        </w:rPr>
        <w:t xml:space="preserve">. </w:t>
      </w:r>
    </w:p>
    <w:p w14:paraId="1B072B81" w14:textId="77777777" w:rsidR="008A5F3B" w:rsidRDefault="008A5F3B" w:rsidP="008A5F3B">
      <w:r w:rsidRPr="00D65F33">
        <w:rPr>
          <w:rStyle w:val="Style13ptBold"/>
        </w:rPr>
        <w:t>Wong 22</w:t>
      </w:r>
      <w:r>
        <w:t xml:space="preserve"> [</w:t>
      </w:r>
      <w:r w:rsidRPr="00D65F33">
        <w:t xml:space="preserve">Ruth Wong </w:t>
      </w:r>
      <w:r>
        <w:t xml:space="preserve">is a </w:t>
      </w:r>
      <w:r w:rsidRPr="00D65F33">
        <w:t>Senior Cloud Systems Engineer, M.A. from Johns Hopkins University, M.Sc. in Bioinformatics from Western Univ</w:t>
      </w:r>
      <w:r>
        <w:t xml:space="preserve">ersity. </w:t>
      </w:r>
      <w:r w:rsidRPr="00D65F33">
        <w:t>Eevee Ciara</w:t>
      </w:r>
      <w:r>
        <w:t xml:space="preserve"> is a </w:t>
      </w:r>
      <w:r w:rsidRPr="00D65F33">
        <w:t>Machine learning engineer at PayPal</w:t>
      </w:r>
      <w:r>
        <w:t xml:space="preserve">. </w:t>
      </w:r>
      <w:r w:rsidRPr="00D65F33">
        <w:t>“Rethinking longtermism and global development,”</w:t>
      </w:r>
      <w:r>
        <w:t xml:space="preserve"> Substack, </w:t>
      </w:r>
      <w:r w:rsidRPr="00D65F33">
        <w:t>https://sunyshore.substack.com/p/rethinking-longtermism-and-global published 9-1-2022, accessed 3-16-2025]</w:t>
      </w:r>
    </w:p>
    <w:p w14:paraId="7D1CA696" w14:textId="77777777" w:rsidR="008A5F3B" w:rsidRPr="00F75445" w:rsidRDefault="008A5F3B" w:rsidP="008A5F3B"/>
    <w:p w14:paraId="4F2FC792" w14:textId="77777777" w:rsidR="008A5F3B" w:rsidRPr="00F75445" w:rsidRDefault="008A5F3B" w:rsidP="008A5F3B">
      <w:r w:rsidRPr="00F75445">
        <w:t xml:space="preserve">We agree that more powerful countries are likely to have more influence on the long-term future than less powerful ones, and that a country’s economic </w:t>
      </w:r>
      <w:r w:rsidRPr="00F75445">
        <w:rPr>
          <w:rStyle w:val="11111AAAAStyleUnderline"/>
          <w:highlight w:val="yellow"/>
        </w:rPr>
        <w:t>development is a</w:t>
      </w:r>
      <w:r w:rsidRPr="00F75445">
        <w:rPr>
          <w:rStyle w:val="11111AAAAStyleUnderline"/>
        </w:rPr>
        <w:t xml:space="preserve"> </w:t>
      </w:r>
      <w:r w:rsidRPr="00F75445">
        <w:rPr>
          <w:rStyle w:val="Emphasis"/>
        </w:rPr>
        <w:t xml:space="preserve">strong </w:t>
      </w:r>
      <w:r w:rsidRPr="00F75445">
        <w:rPr>
          <w:rStyle w:val="Emphasis"/>
          <w:highlight w:val="yellow"/>
        </w:rPr>
        <w:t>indicator</w:t>
      </w:r>
      <w:r w:rsidRPr="00F75445">
        <w:rPr>
          <w:rStyle w:val="11111AAAAStyleUnderline"/>
          <w:highlight w:val="yellow"/>
        </w:rPr>
        <w:t xml:space="preserve"> of</w:t>
      </w:r>
      <w:r w:rsidRPr="00F75445">
        <w:rPr>
          <w:rStyle w:val="11111AAAAStyleUnderline"/>
        </w:rPr>
        <w:t xml:space="preserve"> its </w:t>
      </w:r>
      <w:r w:rsidRPr="00F75445">
        <w:rPr>
          <w:rStyle w:val="Emphasis"/>
          <w:highlight w:val="yellow"/>
        </w:rPr>
        <w:t>tech</w:t>
      </w:r>
      <w:r w:rsidRPr="00F75445">
        <w:rPr>
          <w:rStyle w:val="11111AAAAStyleUnderline"/>
        </w:rPr>
        <w:t xml:space="preserve">nological </w:t>
      </w:r>
      <w:r w:rsidRPr="00F75445">
        <w:rPr>
          <w:rStyle w:val="11111AAAAStyleUnderline"/>
          <w:highlight w:val="yellow"/>
        </w:rPr>
        <w:t>and</w:t>
      </w:r>
      <w:r w:rsidRPr="00F75445">
        <w:rPr>
          <w:rStyle w:val="11111AAAAStyleUnderline"/>
        </w:rPr>
        <w:t xml:space="preserve"> </w:t>
      </w:r>
      <w:r w:rsidRPr="00F75445">
        <w:rPr>
          <w:rStyle w:val="Emphasis"/>
        </w:rPr>
        <w:t xml:space="preserve">geopolitical </w:t>
      </w:r>
      <w:r w:rsidRPr="00F75445">
        <w:rPr>
          <w:rStyle w:val="Emphasis"/>
          <w:highlight w:val="yellow"/>
        </w:rPr>
        <w:t>power</w:t>
      </w:r>
      <w:r w:rsidRPr="00F75445">
        <w:rPr>
          <w:rStyle w:val="11111AAAAStyleUnderline"/>
        </w:rPr>
        <w:t xml:space="preserve">. However, </w:t>
      </w:r>
      <w:r w:rsidRPr="00F75445">
        <w:rPr>
          <w:rStyle w:val="11111AAAAStyleUnderline"/>
          <w:highlight w:val="yellow"/>
        </w:rPr>
        <w:t>this</w:t>
      </w:r>
      <w:r w:rsidRPr="00F75445">
        <w:t xml:space="preserve"> does not mean that developed countries matter morally more than developing ones. Rather, it </w:t>
      </w:r>
      <w:r w:rsidRPr="00F75445">
        <w:rPr>
          <w:rStyle w:val="11111AAAAStyleUnderline"/>
          <w:highlight w:val="yellow"/>
        </w:rPr>
        <w:t>underscores</w:t>
      </w:r>
      <w:r w:rsidRPr="00F75445">
        <w:rPr>
          <w:rStyle w:val="11111AAAAStyleUnderline"/>
        </w:rPr>
        <w:t xml:space="preserve"> the importance of global development</w:t>
      </w:r>
      <w:r w:rsidRPr="00F75445">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F75445">
        <w:rPr>
          <w:rStyle w:val="11111AAAAStyleUnderline"/>
        </w:rPr>
        <w:t xml:space="preserve">this speaks to the </w:t>
      </w:r>
      <w:r w:rsidRPr="00F75445">
        <w:rPr>
          <w:rStyle w:val="Emphasis"/>
          <w:highlight w:val="yellow"/>
        </w:rPr>
        <w:t>import</w:t>
      </w:r>
      <w:r w:rsidRPr="00F75445">
        <w:rPr>
          <w:rStyle w:val="11111AAAAStyleUnderline"/>
          <w:highlight w:val="yellow"/>
        </w:rPr>
        <w:t>ance of</w:t>
      </w:r>
      <w:r w:rsidRPr="00F75445">
        <w:rPr>
          <w:rStyle w:val="11111AAAAStyleUnderline"/>
        </w:rPr>
        <w:t xml:space="preserve"> </w:t>
      </w:r>
      <w:r w:rsidRPr="00F75445">
        <w:rPr>
          <w:rStyle w:val="Emphasis"/>
        </w:rPr>
        <w:t>global development</w:t>
      </w:r>
      <w:r w:rsidRPr="00F75445">
        <w:rPr>
          <w:rStyle w:val="11111AAAAStyleUnderline"/>
        </w:rPr>
        <w:t xml:space="preserve"> and helping people </w:t>
      </w:r>
      <w:r w:rsidRPr="00F75445">
        <w:rPr>
          <w:rStyle w:val="Emphasis"/>
        </w:rPr>
        <w:t xml:space="preserve">escape </w:t>
      </w:r>
      <w:r w:rsidRPr="00F75445">
        <w:rPr>
          <w:rStyle w:val="Emphasis"/>
          <w:highlight w:val="yellow"/>
        </w:rPr>
        <w:t>poverty</w:t>
      </w:r>
      <w:r w:rsidRPr="00F75445">
        <w:t>.</w:t>
      </w:r>
    </w:p>
    <w:p w14:paraId="77080846" w14:textId="77777777" w:rsidR="008A5F3B" w:rsidRPr="00F75445" w:rsidRDefault="008A5F3B" w:rsidP="008A5F3B">
      <w:r w:rsidRPr="00F75445">
        <w:t>This essay describes why it’s important for the long term future for everyone to be in a relatively high-income country, and what it might look like for global development to be a longtermist issue. </w:t>
      </w:r>
      <w:r w:rsidRPr="00F75445">
        <w:rPr>
          <w:rStyle w:val="11111AAAAStyleUnderline"/>
        </w:rPr>
        <w:t xml:space="preserve">Global development </w:t>
      </w:r>
      <w:r w:rsidRPr="00F75445">
        <w:rPr>
          <w:rStyle w:val="11111AAAAStyleUnderline"/>
          <w:highlight w:val="yellow"/>
        </w:rPr>
        <w:t>benefits</w:t>
      </w:r>
      <w:r w:rsidRPr="00F75445">
        <w:rPr>
          <w:rStyle w:val="11111AAAAStyleUnderline"/>
        </w:rPr>
        <w:t xml:space="preserve"> the </w:t>
      </w:r>
      <w:r w:rsidRPr="00F75445">
        <w:rPr>
          <w:rStyle w:val="Emphasis"/>
        </w:rPr>
        <w:t xml:space="preserve">long-term </w:t>
      </w:r>
      <w:r w:rsidRPr="00F75445">
        <w:rPr>
          <w:rStyle w:val="Emphasis"/>
          <w:highlight w:val="yellow"/>
        </w:rPr>
        <w:t>future</w:t>
      </w:r>
      <w:r w:rsidRPr="00F75445">
        <w:rPr>
          <w:rStyle w:val="11111AAAAStyleUnderline"/>
        </w:rPr>
        <w:t xml:space="preserve"> by increasing diversity in </w:t>
      </w:r>
      <w:r w:rsidRPr="00F75445">
        <w:rPr>
          <w:rStyle w:val="Emphasis"/>
        </w:rPr>
        <w:t>global institutions</w:t>
      </w:r>
      <w:r w:rsidRPr="00F75445">
        <w:rPr>
          <w:rStyle w:val="11111AAAAStyleUnderline"/>
        </w:rPr>
        <w:t xml:space="preserve"> and </w:t>
      </w:r>
      <w:r w:rsidRPr="00F75445">
        <w:rPr>
          <w:rStyle w:val="11111AAAAStyleUnderline"/>
          <w:highlight w:val="yellow"/>
        </w:rPr>
        <w:t>reducing</w:t>
      </w:r>
      <w:r w:rsidRPr="00F75445">
        <w:rPr>
          <w:rStyle w:val="11111AAAAStyleUnderline"/>
        </w:rPr>
        <w:t xml:space="preserve"> civilization’s </w:t>
      </w:r>
      <w:r w:rsidRPr="00F75445">
        <w:rPr>
          <w:rStyle w:val="11111AAAAStyleUnderline"/>
          <w:highlight w:val="yellow"/>
        </w:rPr>
        <w:t>vulnerability to</w:t>
      </w:r>
      <w:r w:rsidRPr="00F75445">
        <w:rPr>
          <w:rStyle w:val="11111AAAAStyleUnderline"/>
        </w:rPr>
        <w:t xml:space="preserve"> </w:t>
      </w:r>
      <w:r w:rsidRPr="00F75445">
        <w:rPr>
          <w:rStyle w:val="Emphasis"/>
        </w:rPr>
        <w:t xml:space="preserve">global catastrophic </w:t>
      </w:r>
      <w:r w:rsidRPr="00F75445">
        <w:rPr>
          <w:rStyle w:val="Emphasis"/>
          <w:highlight w:val="yellow"/>
        </w:rPr>
        <w:t>risks</w:t>
      </w:r>
      <w:r w:rsidRPr="00F75445">
        <w:rPr>
          <w:rStyle w:val="11111AAAAStyleUnderline"/>
          <w:highlight w:val="yellow"/>
        </w:rPr>
        <w:t xml:space="preserve"> like</w:t>
      </w:r>
      <w:r w:rsidRPr="00F75445">
        <w:rPr>
          <w:rStyle w:val="11111AAAAStyleUnderline"/>
        </w:rPr>
        <w:t xml:space="preserve"> </w:t>
      </w:r>
      <w:r w:rsidRPr="00F75445">
        <w:rPr>
          <w:rStyle w:val="Emphasis"/>
        </w:rPr>
        <w:t xml:space="preserve">armed </w:t>
      </w:r>
      <w:r w:rsidRPr="00F75445">
        <w:rPr>
          <w:rStyle w:val="Emphasis"/>
          <w:highlight w:val="yellow"/>
        </w:rPr>
        <w:t>conflict</w:t>
      </w:r>
      <w:r w:rsidRPr="00F75445">
        <w:rPr>
          <w:rStyle w:val="11111AAAAStyleUnderline"/>
        </w:rPr>
        <w:t xml:space="preserve"> and </w:t>
      </w:r>
      <w:r w:rsidRPr="00F75445">
        <w:rPr>
          <w:rStyle w:val="Emphasis"/>
        </w:rPr>
        <w:t>pandemics</w:t>
      </w:r>
      <w:r w:rsidRPr="00F75445">
        <w:t>.</w:t>
      </w:r>
    </w:p>
    <w:p w14:paraId="0A325646" w14:textId="77777777" w:rsidR="008A5F3B" w:rsidRPr="00F75445" w:rsidRDefault="008A5F3B" w:rsidP="008A5F3B">
      <w:r w:rsidRPr="00F75445">
        <w:t>What is global development?</w:t>
      </w:r>
    </w:p>
    <w:p w14:paraId="4824842F" w14:textId="77777777" w:rsidR="008A5F3B" w:rsidRPr="00F75445" w:rsidRDefault="008A5F3B" w:rsidP="008A5F3B">
      <w:r w:rsidRPr="00F75445">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3BEFE73A" w14:textId="77777777" w:rsidR="008A5F3B" w:rsidRPr="00D65F33" w:rsidRDefault="008A5F3B" w:rsidP="008A5F3B">
      <w:pPr>
        <w:pStyle w:val="ListParagraph"/>
        <w:numPr>
          <w:ilvl w:val="0"/>
          <w:numId w:val="15"/>
        </w:numPr>
        <w:rPr>
          <w:szCs w:val="16"/>
        </w:rPr>
      </w:pPr>
      <w:r w:rsidRPr="00D65F33">
        <w:rPr>
          <w:szCs w:val="16"/>
        </w:rPr>
        <w:t>Create conditions for small farmers to thrive.</w:t>
      </w:r>
    </w:p>
    <w:p w14:paraId="7D8661FA" w14:textId="77777777" w:rsidR="008A5F3B" w:rsidRPr="00D65F33" w:rsidRDefault="008A5F3B" w:rsidP="008A5F3B">
      <w:pPr>
        <w:pStyle w:val="ListParagraph"/>
        <w:numPr>
          <w:ilvl w:val="0"/>
          <w:numId w:val="15"/>
        </w:numPr>
        <w:rPr>
          <w:szCs w:val="16"/>
        </w:rPr>
      </w:pPr>
      <w:r w:rsidRPr="00D65F33">
        <w:rPr>
          <w:szCs w:val="16"/>
        </w:rPr>
        <w:t>Use the proceeds from agricultural surpluses to build a manufacturing base that is tooled from the start to produce exports.</w:t>
      </w:r>
    </w:p>
    <w:p w14:paraId="27699FB8" w14:textId="77777777" w:rsidR="008A5F3B" w:rsidRPr="00D65F33" w:rsidRDefault="008A5F3B" w:rsidP="008A5F3B">
      <w:pPr>
        <w:pStyle w:val="ListParagraph"/>
        <w:numPr>
          <w:ilvl w:val="0"/>
          <w:numId w:val="15"/>
        </w:numPr>
        <w:rPr>
          <w:szCs w:val="16"/>
        </w:rPr>
      </w:pPr>
      <w:r w:rsidRPr="00D65F33">
        <w:rPr>
          <w:szCs w:val="16"/>
        </w:rPr>
        <w:t>Nurture both these sectors (small farming and export-oriented manufacturing) with financial institutions closely controlled by the government.</w:t>
      </w:r>
    </w:p>
    <w:p w14:paraId="1A211EE7" w14:textId="77777777" w:rsidR="008A5F3B" w:rsidRPr="00F75445" w:rsidRDefault="008A5F3B" w:rsidP="008A5F3B">
      <w:r w:rsidRPr="00F75445">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3AB3B38" w14:textId="77777777" w:rsidR="008A5F3B" w:rsidRPr="00F75445" w:rsidRDefault="008A5F3B" w:rsidP="008A5F3B">
      <w:r w:rsidRPr="00F75445">
        <w:t>Global development is important for the long-term future</w:t>
      </w:r>
    </w:p>
    <w:p w14:paraId="5B0B88C4" w14:textId="77777777" w:rsidR="008A5F3B" w:rsidRPr="00F75445" w:rsidRDefault="008A5F3B" w:rsidP="008A5F3B">
      <w:r w:rsidRPr="00F75445">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48AB499" w14:textId="77777777" w:rsidR="008A5F3B" w:rsidRPr="00F75445" w:rsidRDefault="008A5F3B" w:rsidP="008A5F3B">
      <w:r w:rsidRPr="00F75445">
        <w:t xml:space="preserve">But most of the benefits of global development are through trajectory changes that affect the long-term future. We argue that </w:t>
      </w:r>
      <w:r w:rsidRPr="00F75445">
        <w:rPr>
          <w:rStyle w:val="11111AAAAStyleUnderline"/>
        </w:rPr>
        <w:t xml:space="preserve">global development creates significant </w:t>
      </w:r>
      <w:r w:rsidRPr="00F75445">
        <w:rPr>
          <w:rStyle w:val="Emphasis"/>
        </w:rPr>
        <w:t>long-term benefits</w:t>
      </w:r>
      <w:r w:rsidRPr="00F75445">
        <w:rPr>
          <w:rStyle w:val="11111AAAAStyleUnderline"/>
        </w:rPr>
        <w:t xml:space="preserve"> through this route. Global development can also lead to </w:t>
      </w:r>
      <w:r w:rsidRPr="00F75445">
        <w:rPr>
          <w:rStyle w:val="Emphasis"/>
        </w:rPr>
        <w:t>trajectory changes</w:t>
      </w:r>
      <w:r w:rsidRPr="00F75445">
        <w:rPr>
          <w:rStyle w:val="11111AAAAStyleUnderline"/>
        </w:rPr>
        <w:t xml:space="preserve"> in the global political environment that would </w:t>
      </w:r>
      <w:r w:rsidRPr="00F75445">
        <w:rPr>
          <w:rStyle w:val="Emphasis"/>
        </w:rPr>
        <w:t>not</w:t>
      </w:r>
      <w:r w:rsidRPr="00F75445">
        <w:rPr>
          <w:rStyle w:val="11111AAAAStyleUnderline"/>
        </w:rPr>
        <w:t xml:space="preserve"> happen if the development timeline were </w:t>
      </w:r>
      <w:r w:rsidRPr="00F75445">
        <w:rPr>
          <w:rStyle w:val="Emphasis"/>
        </w:rPr>
        <w:t>slowed down</w:t>
      </w:r>
      <w:r w:rsidRPr="00F75445">
        <w:rPr>
          <w:rStyle w:val="11111AAAAStyleUnderline"/>
        </w:rPr>
        <w:t xml:space="preserve">, since such changes can be </w:t>
      </w:r>
      <w:r w:rsidRPr="00F75445">
        <w:rPr>
          <w:rStyle w:val="Emphasis"/>
        </w:rPr>
        <w:t>locked in</w:t>
      </w:r>
      <w:r w:rsidRPr="00F75445">
        <w:rPr>
          <w:rStyle w:val="11111AAAAStyleUnderline"/>
        </w:rPr>
        <w:t xml:space="preserve"> over time</w:t>
      </w:r>
      <w:r w:rsidRPr="00F75445">
        <w:t>.</w:t>
      </w:r>
    </w:p>
    <w:p w14:paraId="383F32EA" w14:textId="77777777" w:rsidR="008A5F3B" w:rsidRPr="00F75445" w:rsidRDefault="008A5F3B" w:rsidP="008A5F3B">
      <w:r w:rsidRPr="00F75445">
        <w:t>Global development increases diversity in global governance</w:t>
      </w:r>
    </w:p>
    <w:p w14:paraId="6B9112F9" w14:textId="77777777" w:rsidR="008A5F3B" w:rsidRPr="00F75445" w:rsidRDefault="008A5F3B" w:rsidP="008A5F3B">
      <w:r w:rsidRPr="00F75445">
        <w:t xml:space="preserve">One of the main ways global development benefits the far future is through its impact on diversity and inclusion in world institutions. </w:t>
      </w:r>
      <w:r w:rsidRPr="00F75445">
        <w:rPr>
          <w:rStyle w:val="11111AAAAStyleUnderline"/>
        </w:rPr>
        <w:t xml:space="preserve">As </w:t>
      </w:r>
      <w:r w:rsidRPr="00F75445">
        <w:rPr>
          <w:rStyle w:val="11111AAAAStyleUnderline"/>
          <w:highlight w:val="yellow"/>
        </w:rPr>
        <w:t>countries get</w:t>
      </w:r>
      <w:r w:rsidRPr="00F75445">
        <w:rPr>
          <w:rStyle w:val="11111AAAAStyleUnderline"/>
        </w:rPr>
        <w:t xml:space="preserve"> richer, their people get </w:t>
      </w:r>
      <w:r w:rsidRPr="00F75445">
        <w:rPr>
          <w:rStyle w:val="Emphasis"/>
        </w:rPr>
        <w:t xml:space="preserve">better </w:t>
      </w:r>
      <w:r w:rsidRPr="00F75445">
        <w:rPr>
          <w:rStyle w:val="Emphasis"/>
          <w:highlight w:val="yellow"/>
        </w:rPr>
        <w:t>educated</w:t>
      </w:r>
      <w:r w:rsidRPr="00F75445">
        <w:rPr>
          <w:rStyle w:val="11111AAAAStyleUnderline"/>
          <w:highlight w:val="yellow"/>
        </w:rPr>
        <w:t xml:space="preserve"> and</w:t>
      </w:r>
      <w:r w:rsidRPr="00F75445">
        <w:rPr>
          <w:rStyle w:val="11111AAAAStyleUnderline"/>
        </w:rPr>
        <w:t xml:space="preserve"> thus better placed to </w:t>
      </w:r>
      <w:r w:rsidRPr="00F75445">
        <w:rPr>
          <w:rStyle w:val="11111AAAAStyleUnderline"/>
          <w:highlight w:val="yellow"/>
        </w:rPr>
        <w:t xml:space="preserve">participate in </w:t>
      </w:r>
      <w:r w:rsidRPr="00F75445">
        <w:rPr>
          <w:rStyle w:val="Emphasis"/>
          <w:highlight w:val="yellow"/>
        </w:rPr>
        <w:t>institutions</w:t>
      </w:r>
      <w:r w:rsidRPr="00F75445">
        <w:t xml:space="preserve"> with great decision-making power over the world, such as multinational corporations, governments, and international organizations. Increasing the diversity of decision makers in </w:t>
      </w:r>
      <w:r w:rsidRPr="00F75445">
        <w:rPr>
          <w:rStyle w:val="11111AAAAStyleUnderline"/>
        </w:rPr>
        <w:t xml:space="preserve">global institutions </w:t>
      </w:r>
      <w:r w:rsidRPr="00F75445">
        <w:rPr>
          <w:rStyle w:val="Emphasis"/>
          <w:highlight w:val="yellow"/>
        </w:rPr>
        <w:t>improves</w:t>
      </w:r>
      <w:r w:rsidRPr="00F75445">
        <w:rPr>
          <w:rStyle w:val="Emphasis"/>
        </w:rPr>
        <w:t xml:space="preserve"> the </w:t>
      </w:r>
      <w:r w:rsidRPr="00F75445">
        <w:rPr>
          <w:rStyle w:val="Emphasis"/>
          <w:highlight w:val="yellow"/>
        </w:rPr>
        <w:t>quality</w:t>
      </w:r>
      <w:r w:rsidRPr="00F75445">
        <w:rPr>
          <w:rStyle w:val="11111AAAAStyleUnderline"/>
          <w:highlight w:val="yellow"/>
        </w:rPr>
        <w:t xml:space="preserve"> of</w:t>
      </w:r>
      <w:r w:rsidRPr="00F75445">
        <w:rPr>
          <w:rStyle w:val="11111AAAAStyleUnderline"/>
        </w:rPr>
        <w:t xml:space="preserve"> </w:t>
      </w:r>
      <w:r w:rsidRPr="00F75445">
        <w:rPr>
          <w:rStyle w:val="Emphasis"/>
        </w:rPr>
        <w:t xml:space="preserve">world </w:t>
      </w:r>
      <w:r w:rsidRPr="00F75445">
        <w:rPr>
          <w:rStyle w:val="Emphasis"/>
          <w:highlight w:val="yellow"/>
        </w:rPr>
        <w:t>governance</w:t>
      </w:r>
      <w:r w:rsidRPr="00F75445">
        <w:rPr>
          <w:rStyle w:val="11111AAAAStyleUnderline"/>
        </w:rPr>
        <w:t xml:space="preserve">, which enables humanity to better </w:t>
      </w:r>
      <w:r w:rsidRPr="00F75445">
        <w:rPr>
          <w:rStyle w:val="Emphasis"/>
          <w:highlight w:val="yellow"/>
        </w:rPr>
        <w:t>navigate existential risks</w:t>
      </w:r>
      <w:r w:rsidRPr="00F75445">
        <w:rPr>
          <w:rStyle w:val="11111AAAAStyleUnderline"/>
        </w:rPr>
        <w:t xml:space="preserve"> and other </w:t>
      </w:r>
      <w:r w:rsidRPr="00F75445">
        <w:rPr>
          <w:rStyle w:val="Emphasis"/>
        </w:rPr>
        <w:t>global challenges</w:t>
      </w:r>
      <w:r w:rsidRPr="00F75445">
        <w:t>.</w:t>
      </w:r>
    </w:p>
    <w:p w14:paraId="3791BDBD" w14:textId="77777777" w:rsidR="008A5F3B" w:rsidRPr="00F75445" w:rsidRDefault="008A5F3B" w:rsidP="008A5F3B">
      <w:r w:rsidRPr="00F75445">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D28C90F" w14:textId="77777777" w:rsidR="008A5F3B" w:rsidRPr="00F75445" w:rsidRDefault="008A5F3B" w:rsidP="008A5F3B">
      <w:r w:rsidRPr="00F75445">
        <w:rPr>
          <w:rStyle w:val="11111AAAAStyleUnderline"/>
        </w:rPr>
        <w:t xml:space="preserve">Currently, about </w:t>
      </w:r>
      <w:r w:rsidRPr="00F75445">
        <w:rPr>
          <w:rStyle w:val="Emphasis"/>
        </w:rPr>
        <w:t>689 million</w:t>
      </w:r>
      <w:r w:rsidRPr="00F75445">
        <w:rPr>
          <w:rStyle w:val="11111AAAAStyleUnderline"/>
        </w:rPr>
        <w:t xml:space="preserve"> of the 8 billion people worldwide live in </w:t>
      </w:r>
      <w:r w:rsidRPr="00F75445">
        <w:rPr>
          <w:rStyle w:val="Emphasis"/>
        </w:rPr>
        <w:t>extreme poverty</w:t>
      </w:r>
      <w:r w:rsidRPr="00F75445">
        <w:rPr>
          <w:rStyle w:val="11111AAAAStyleUnderline"/>
        </w:rPr>
        <w:t xml:space="preserve">, and they </w:t>
      </w:r>
      <w:r w:rsidRPr="00F75445">
        <w:rPr>
          <w:rStyle w:val="Emphasis"/>
        </w:rPr>
        <w:t>cannot</w:t>
      </w:r>
      <w:r w:rsidRPr="00F75445">
        <w:rPr>
          <w:rStyle w:val="11111AAAAStyleUnderline"/>
        </w:rPr>
        <w:t xml:space="preserve"> participate meaningfully in world governance</w:t>
      </w:r>
      <w:r w:rsidRPr="00F75445">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50B636A4" w14:textId="77777777" w:rsidR="008A5F3B" w:rsidRPr="00F75445" w:rsidRDefault="008A5F3B" w:rsidP="008A5F3B">
      <w:r w:rsidRPr="00F75445">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95B0485" w14:textId="77777777" w:rsidR="008A5F3B" w:rsidRPr="00F75445" w:rsidRDefault="008A5F3B" w:rsidP="008A5F3B">
      <w:r w:rsidRPr="00F75445">
        <w:t>Global development reduces existential risks</w:t>
      </w:r>
    </w:p>
    <w:p w14:paraId="33C96571" w14:textId="77777777" w:rsidR="008A5F3B" w:rsidRPr="00F75445" w:rsidRDefault="008A5F3B" w:rsidP="008A5F3B">
      <w:r w:rsidRPr="00F75445">
        <w:rPr>
          <w:rStyle w:val="Emphasis"/>
        </w:rPr>
        <w:t>Another</w:t>
      </w:r>
      <w:r w:rsidRPr="00F75445">
        <w:rPr>
          <w:rStyle w:val="11111AAAAStyleUnderline"/>
        </w:rPr>
        <w:t xml:space="preserve"> important way in which global development improves the long-term future is by </w:t>
      </w:r>
      <w:r w:rsidRPr="00F75445">
        <w:rPr>
          <w:rStyle w:val="Emphasis"/>
          <w:highlight w:val="yellow"/>
        </w:rPr>
        <w:t>reducing</w:t>
      </w:r>
      <w:r w:rsidRPr="00F75445">
        <w:rPr>
          <w:rStyle w:val="Emphasis"/>
        </w:rPr>
        <w:t xml:space="preserve"> existential </w:t>
      </w:r>
      <w:r w:rsidRPr="00F75445">
        <w:rPr>
          <w:rStyle w:val="Emphasis"/>
          <w:highlight w:val="yellow"/>
        </w:rPr>
        <w:t>risks</w:t>
      </w:r>
      <w:r w:rsidRPr="00F75445">
        <w:rPr>
          <w:rStyle w:val="11111AAAAStyleUnderline"/>
        </w:rPr>
        <w:t xml:space="preserve">, particularly risks </w:t>
      </w:r>
      <w:r w:rsidRPr="00F75445">
        <w:rPr>
          <w:rStyle w:val="11111AAAAStyleUnderline"/>
          <w:highlight w:val="yellow"/>
        </w:rPr>
        <w:t xml:space="preserve">from </w:t>
      </w:r>
      <w:r w:rsidRPr="00F75445">
        <w:rPr>
          <w:rStyle w:val="Emphasis"/>
          <w:highlight w:val="yellow"/>
        </w:rPr>
        <w:t>pandemics</w:t>
      </w:r>
      <w:r w:rsidRPr="00F75445">
        <w:rPr>
          <w:rStyle w:val="11111AAAAStyleUnderline"/>
          <w:highlight w:val="yellow"/>
        </w:rPr>
        <w:t xml:space="preserve"> and</w:t>
      </w:r>
      <w:r w:rsidRPr="00F75445">
        <w:rPr>
          <w:rStyle w:val="11111AAAAStyleUnderline"/>
        </w:rPr>
        <w:t xml:space="preserve"> </w:t>
      </w:r>
      <w:r w:rsidRPr="00F75445">
        <w:rPr>
          <w:rStyle w:val="Emphasis"/>
        </w:rPr>
        <w:t xml:space="preserve">political </w:t>
      </w:r>
      <w:r w:rsidRPr="00F75445">
        <w:rPr>
          <w:rStyle w:val="Emphasis"/>
          <w:highlight w:val="yellow"/>
        </w:rPr>
        <w:t>instability</w:t>
      </w:r>
      <w:r w:rsidRPr="00F75445">
        <w:t xml:space="preserve">. 80,000 Hours estimates that the risk of a biological existential catastrophe in the next 100 years is about 1 in 1000. </w:t>
      </w:r>
      <w:r w:rsidRPr="00F75445">
        <w:rPr>
          <w:rStyle w:val="11111AAAAStyleUnderline"/>
          <w:highlight w:val="yellow"/>
        </w:rPr>
        <w:t>Poverty</w:t>
      </w:r>
      <w:r w:rsidRPr="00F75445">
        <w:rPr>
          <w:rStyle w:val="11111AAAAStyleUnderline"/>
        </w:rPr>
        <w:t xml:space="preserve"> makes communities more susceptible to </w:t>
      </w:r>
      <w:r w:rsidRPr="00F75445">
        <w:rPr>
          <w:rStyle w:val="11111AAAAStyleUnderline"/>
          <w:highlight w:val="yellow"/>
        </w:rPr>
        <w:t>spread</w:t>
      </w:r>
      <w:r w:rsidRPr="00F75445">
        <w:rPr>
          <w:rStyle w:val="11111AAAAStyleUnderline"/>
        </w:rPr>
        <w:t xml:space="preserve">ing infectious </w:t>
      </w:r>
      <w:r w:rsidRPr="00F75445">
        <w:rPr>
          <w:rStyle w:val="Emphasis"/>
          <w:highlight w:val="yellow"/>
        </w:rPr>
        <w:t>diseases</w:t>
      </w:r>
      <w:r w:rsidRPr="00F75445">
        <w:t xml:space="preserve">. For example, a </w:t>
      </w:r>
      <w:r w:rsidRPr="00F75445">
        <w:rPr>
          <w:rStyle w:val="Emphasis"/>
        </w:rPr>
        <w:t>study</w:t>
      </w:r>
      <w:r w:rsidRPr="00F75445">
        <w:rPr>
          <w:rStyle w:val="11111AAAAStyleUnderline"/>
        </w:rPr>
        <w:t xml:space="preserve"> of Monrovia</w:t>
      </w:r>
      <w:r w:rsidRPr="00F75445">
        <w:t xml:space="preserve">, Liberia, in 2014 found that </w:t>
      </w:r>
      <w:r w:rsidRPr="00F75445">
        <w:rPr>
          <w:rStyle w:val="11111AAAAStyleUnderline"/>
        </w:rPr>
        <w:t xml:space="preserve">people living in slums who caught the </w:t>
      </w:r>
      <w:r w:rsidRPr="00F75445">
        <w:rPr>
          <w:rStyle w:val="Emphasis"/>
        </w:rPr>
        <w:t>Ebola virus</w:t>
      </w:r>
      <w:r w:rsidRPr="00F75445">
        <w:rPr>
          <w:rStyle w:val="11111AAAAStyleUnderline"/>
        </w:rPr>
        <w:t xml:space="preserve"> spread it to an average of 3.5 times more people than people living in rich neighborhoods</w:t>
      </w:r>
      <w:r w:rsidRPr="00F75445">
        <w:t xml:space="preserve">. This is because these neighborhoods are overcrowded, contaminated, and lacking in sanitation and health care infrastructure. Also, malnutrition weakens the immune systems of poor people, thereby making them more vulnerable to disease. </w:t>
      </w:r>
      <w:r w:rsidRPr="00F75445">
        <w:rPr>
          <w:rStyle w:val="11111AAAAStyleUnderline"/>
        </w:rPr>
        <w:t xml:space="preserve">Raising national </w:t>
      </w:r>
      <w:r w:rsidRPr="00F75445">
        <w:rPr>
          <w:rStyle w:val="11111AAAAStyleUnderline"/>
          <w:highlight w:val="yellow"/>
        </w:rPr>
        <w:t>income improves</w:t>
      </w:r>
      <w:r w:rsidRPr="00F75445">
        <w:rPr>
          <w:rStyle w:val="11111AAAAStyleUnderline"/>
        </w:rPr>
        <w:t xml:space="preserve"> </w:t>
      </w:r>
      <w:r w:rsidRPr="00F75445">
        <w:rPr>
          <w:rStyle w:val="Emphasis"/>
        </w:rPr>
        <w:t xml:space="preserve">population </w:t>
      </w:r>
      <w:r w:rsidRPr="00F75445">
        <w:rPr>
          <w:rStyle w:val="Emphasis"/>
          <w:highlight w:val="yellow"/>
        </w:rPr>
        <w:t>health</w:t>
      </w:r>
      <w:r w:rsidRPr="00F75445">
        <w:rPr>
          <w:rStyle w:val="11111AAAAStyleUnderline"/>
          <w:highlight w:val="yellow"/>
        </w:rPr>
        <w:t xml:space="preserve"> and</w:t>
      </w:r>
      <w:r w:rsidRPr="00F75445">
        <w:rPr>
          <w:rStyle w:val="11111AAAAStyleUnderline"/>
        </w:rPr>
        <w:t xml:space="preserve"> enables countries to </w:t>
      </w:r>
      <w:r w:rsidRPr="00F75445">
        <w:rPr>
          <w:rStyle w:val="Emphasis"/>
          <w:highlight w:val="yellow"/>
        </w:rPr>
        <w:t>invest</w:t>
      </w:r>
      <w:r w:rsidRPr="00F75445">
        <w:rPr>
          <w:rStyle w:val="Emphasis"/>
        </w:rPr>
        <w:t xml:space="preserve"> </w:t>
      </w:r>
      <w:r w:rsidRPr="00F75445">
        <w:rPr>
          <w:rStyle w:val="Emphasis"/>
          <w:highlight w:val="yellow"/>
        </w:rPr>
        <w:t>more</w:t>
      </w:r>
      <w:r w:rsidRPr="00F75445">
        <w:rPr>
          <w:rStyle w:val="11111AAAAStyleUnderline"/>
          <w:highlight w:val="yellow"/>
        </w:rPr>
        <w:t xml:space="preserve"> in</w:t>
      </w:r>
      <w:r w:rsidRPr="00F75445">
        <w:rPr>
          <w:rStyle w:val="11111AAAAStyleUnderline"/>
        </w:rPr>
        <w:t xml:space="preserve"> </w:t>
      </w:r>
      <w:r w:rsidRPr="00F75445">
        <w:rPr>
          <w:rStyle w:val="Emphasis"/>
        </w:rPr>
        <w:t xml:space="preserve">public health </w:t>
      </w:r>
      <w:r w:rsidRPr="00F75445">
        <w:rPr>
          <w:rStyle w:val="Emphasis"/>
          <w:highlight w:val="yellow"/>
        </w:rPr>
        <w:t>infrastructure</w:t>
      </w:r>
      <w:r w:rsidRPr="00F75445">
        <w:rPr>
          <w:rStyle w:val="11111AAAAStyleUnderline"/>
        </w:rPr>
        <w:t xml:space="preserve">, which </w:t>
      </w:r>
      <w:r w:rsidRPr="00F75445">
        <w:rPr>
          <w:rStyle w:val="11111AAAAStyleUnderline"/>
          <w:highlight w:val="yellow"/>
        </w:rPr>
        <w:t xml:space="preserve">makes populations more </w:t>
      </w:r>
      <w:r w:rsidRPr="00F75445">
        <w:rPr>
          <w:rStyle w:val="Emphasis"/>
          <w:highlight w:val="yellow"/>
        </w:rPr>
        <w:t>resilient</w:t>
      </w:r>
      <w:r w:rsidRPr="00F75445">
        <w:rPr>
          <w:rStyle w:val="11111AAAAStyleUnderline"/>
          <w:highlight w:val="yellow"/>
        </w:rPr>
        <w:t xml:space="preserve"> to</w:t>
      </w:r>
      <w:r w:rsidRPr="00F75445">
        <w:rPr>
          <w:rStyle w:val="11111AAAAStyleUnderline"/>
        </w:rPr>
        <w:t xml:space="preserve"> potentially </w:t>
      </w:r>
      <w:r w:rsidRPr="00F75445">
        <w:rPr>
          <w:rStyle w:val="Emphasis"/>
        </w:rPr>
        <w:t xml:space="preserve">catastrophic </w:t>
      </w:r>
      <w:r w:rsidRPr="00F75445">
        <w:rPr>
          <w:rStyle w:val="Emphasis"/>
          <w:highlight w:val="yellow"/>
        </w:rPr>
        <w:t>pandemics</w:t>
      </w:r>
      <w:r w:rsidRPr="00F75445">
        <w:t>.</w:t>
      </w:r>
    </w:p>
    <w:p w14:paraId="50457518" w14:textId="77777777" w:rsidR="008A5F3B" w:rsidRPr="00F75445" w:rsidRDefault="008A5F3B" w:rsidP="008A5F3B">
      <w:r w:rsidRPr="00F75445">
        <w:rPr>
          <w:rStyle w:val="Emphasis"/>
        </w:rPr>
        <w:t xml:space="preserve">Global </w:t>
      </w:r>
      <w:r w:rsidRPr="00F75445">
        <w:rPr>
          <w:rStyle w:val="Emphasis"/>
          <w:highlight w:val="yellow"/>
        </w:rPr>
        <w:t>poverty</w:t>
      </w:r>
      <w:r w:rsidRPr="00F75445">
        <w:rPr>
          <w:rStyle w:val="11111AAAAStyleUnderline"/>
        </w:rPr>
        <w:t xml:space="preserve"> also </w:t>
      </w:r>
      <w:r w:rsidRPr="00F75445">
        <w:rPr>
          <w:rStyle w:val="11111AAAAStyleUnderline"/>
          <w:highlight w:val="yellow"/>
        </w:rPr>
        <w:t>causes</w:t>
      </w:r>
      <w:r w:rsidRPr="00F75445">
        <w:rPr>
          <w:rStyle w:val="11111AAAAStyleUnderline"/>
        </w:rPr>
        <w:t xml:space="preserve"> </w:t>
      </w:r>
      <w:r w:rsidRPr="00F75445">
        <w:rPr>
          <w:rStyle w:val="Emphasis"/>
        </w:rPr>
        <w:t>existential risk</w:t>
      </w:r>
      <w:r w:rsidRPr="00F75445">
        <w:rPr>
          <w:rStyle w:val="11111AAAAStyleUnderline"/>
        </w:rPr>
        <w:t xml:space="preserve"> through its negative effects on </w:t>
      </w:r>
      <w:r w:rsidRPr="00F75445">
        <w:rPr>
          <w:rStyle w:val="Emphasis"/>
        </w:rPr>
        <w:t>international security</w:t>
      </w:r>
      <w:r w:rsidRPr="00F75445">
        <w:rPr>
          <w:rStyle w:val="11111AAAAStyleUnderline"/>
        </w:rPr>
        <w:t xml:space="preserve">. Many developing countries, particularly weak states, are caught in a </w:t>
      </w:r>
      <w:r w:rsidRPr="00F75445">
        <w:rPr>
          <w:rStyle w:val="Emphasis"/>
        </w:rPr>
        <w:t>vicious cycle</w:t>
      </w:r>
      <w:r w:rsidRPr="00F75445">
        <w:rPr>
          <w:rStyle w:val="11111AAAAStyleUnderline"/>
        </w:rPr>
        <w:t xml:space="preserve"> of poverty, </w:t>
      </w:r>
      <w:r w:rsidRPr="00F75445">
        <w:rPr>
          <w:rStyle w:val="Emphasis"/>
        </w:rPr>
        <w:t>corruption</w:t>
      </w:r>
      <w:r w:rsidRPr="00F75445">
        <w:rPr>
          <w:rStyle w:val="11111AAAAStyleUnderline"/>
        </w:rPr>
        <w:t xml:space="preserve">, and </w:t>
      </w:r>
      <w:r w:rsidRPr="00F75445">
        <w:rPr>
          <w:rStyle w:val="Emphasis"/>
        </w:rPr>
        <w:t xml:space="preserve">political </w:t>
      </w:r>
      <w:r w:rsidRPr="00F75445">
        <w:rPr>
          <w:rStyle w:val="Emphasis"/>
          <w:highlight w:val="yellow"/>
        </w:rPr>
        <w:t>instability</w:t>
      </w:r>
      <w:r w:rsidRPr="00F75445">
        <w:t xml:space="preserve">: “Inept, corrupt, or weak governance fosters poverty; widespread poverty makes effective, equitable governance more difficult to achieve; and when weak governments fail to improve their people’s lives, their legitimacy suffers.” </w:t>
      </w:r>
      <w:r w:rsidRPr="00F75445">
        <w:rPr>
          <w:rStyle w:val="11111AAAAStyleUnderline"/>
        </w:rPr>
        <w:t xml:space="preserve">Weak states often </w:t>
      </w:r>
      <w:r w:rsidRPr="00F75445">
        <w:rPr>
          <w:rStyle w:val="Emphasis"/>
        </w:rPr>
        <w:t xml:space="preserve">engender </w:t>
      </w:r>
      <w:r w:rsidRPr="00F75445">
        <w:rPr>
          <w:rStyle w:val="Emphasis"/>
          <w:highlight w:val="yellow"/>
        </w:rPr>
        <w:t>terrorism</w:t>
      </w:r>
      <w:r w:rsidRPr="00F75445">
        <w:rPr>
          <w:rStyle w:val="11111AAAAStyleUnderline"/>
          <w:highlight w:val="yellow"/>
        </w:rPr>
        <w:t xml:space="preserve"> and </w:t>
      </w:r>
      <w:r w:rsidRPr="00F75445">
        <w:rPr>
          <w:rStyle w:val="Emphasis"/>
          <w:highlight w:val="yellow"/>
        </w:rPr>
        <w:t>crime</w:t>
      </w:r>
      <w:r w:rsidRPr="00F75445">
        <w:rPr>
          <w:rStyle w:val="11111AAAAStyleUnderline"/>
        </w:rPr>
        <w:t xml:space="preserve"> because they are unable to maintain law and order in their territories</w:t>
      </w:r>
      <w:r w:rsidRPr="00F75445">
        <w:t>.</w:t>
      </w:r>
    </w:p>
    <w:p w14:paraId="13A9F9C8" w14:textId="77777777" w:rsidR="008A5F3B" w:rsidRPr="00F75445" w:rsidRDefault="008A5F3B" w:rsidP="008A5F3B"/>
    <w:p w14:paraId="7AE01BE2" w14:textId="77777777" w:rsidR="008A5F3B" w:rsidRPr="00EC06C4" w:rsidRDefault="008A5F3B" w:rsidP="008A5F3B"/>
    <w:p w14:paraId="029AB015" w14:textId="77777777" w:rsidR="008A5F3B" w:rsidRPr="00F75445" w:rsidRDefault="008A5F3B" w:rsidP="008A5F3B"/>
    <w:p w14:paraId="0361B63A" w14:textId="77777777" w:rsidR="008A5F3B" w:rsidRPr="00F27174" w:rsidRDefault="008A5F3B" w:rsidP="008A5F3B">
      <w:pPr>
        <w:pStyle w:val="Heading4"/>
      </w:pPr>
      <w:r>
        <w:t xml:space="preserve">Satellite data proves warming </w:t>
      </w:r>
      <w:r>
        <w:rPr>
          <w:u w:val="single"/>
        </w:rPr>
        <w:t>augments</w:t>
      </w:r>
      <w:r>
        <w:t xml:space="preserve"> biod and </w:t>
      </w:r>
      <w:r>
        <w:rPr>
          <w:u w:val="single"/>
        </w:rPr>
        <w:t>greens</w:t>
      </w:r>
      <w:r>
        <w:t xml:space="preserve"> the planet. </w:t>
      </w:r>
    </w:p>
    <w:p w14:paraId="56988312" w14:textId="77777777" w:rsidR="008A5F3B" w:rsidRDefault="008A5F3B" w:rsidP="008A5F3B">
      <w:r w:rsidRPr="00BA4FC9">
        <w:rPr>
          <w:rStyle w:val="Style13ptBold"/>
        </w:rPr>
        <w:t>Golkany 21</w:t>
      </w:r>
      <w:r>
        <w:t xml:space="preserve"> [</w:t>
      </w:r>
      <w:r w:rsidRPr="00BA4FC9">
        <w:t>Indur Golkany</w:t>
      </w:r>
      <w:r>
        <w:t xml:space="preserve"> is a </w:t>
      </w:r>
      <w:r w:rsidRPr="00BA4FC9">
        <w:t xml:space="preserve">science policy advisor at the U.S. Department of the Interior, M.S. and Ph.D. in electrical engineering from Michigan State University, </w:t>
      </w:r>
      <w:r>
        <w:t xml:space="preserve">and </w:t>
      </w:r>
      <w:r w:rsidRPr="00BA4FC9">
        <w:t>former scientist and delegate to the IPCC</w:t>
      </w:r>
      <w:r>
        <w:t xml:space="preserve">. </w:t>
      </w:r>
      <w:r w:rsidRPr="00BA4FC9">
        <w:t>“Impacts of Climate Change: Perception and Reality,” The Global Warming Policy Foundation – No. 46 published 2021, accessed 3-16-2025]</w:t>
      </w:r>
    </w:p>
    <w:p w14:paraId="33E93C9F" w14:textId="77777777" w:rsidR="008A5F3B" w:rsidRPr="00F75445" w:rsidRDefault="008A5F3B" w:rsidP="008A5F3B"/>
    <w:p w14:paraId="15C76A51" w14:textId="77777777" w:rsidR="008A5F3B" w:rsidRPr="00F75445" w:rsidRDefault="008A5F3B" w:rsidP="008A5F3B">
      <w:r w:rsidRPr="00F75445">
        <w:t xml:space="preserve">Greening of the Earth </w:t>
      </w:r>
    </w:p>
    <w:p w14:paraId="1E467501" w14:textId="77777777" w:rsidR="008A5F3B" w:rsidRPr="00F75445" w:rsidRDefault="008A5F3B" w:rsidP="008A5F3B">
      <w:r w:rsidRPr="000966C0">
        <w:rPr>
          <w:rStyle w:val="11111AAAAStyleUnderline"/>
        </w:rPr>
        <w:t xml:space="preserve">In the </w:t>
      </w:r>
      <w:r w:rsidRPr="000966C0">
        <w:rPr>
          <w:rStyle w:val="Emphasis"/>
        </w:rPr>
        <w:t>popular narrative</w:t>
      </w:r>
      <w:r w:rsidRPr="000966C0">
        <w:rPr>
          <w:rStyle w:val="11111AAAAStyleUnderline"/>
        </w:rPr>
        <w:t>, climate change will exacerbate droughts and desiccate vegetation, the Earth will turn brown and wildfires will consume</w:t>
      </w:r>
      <w:r w:rsidRPr="00F75445">
        <w:rPr>
          <w:rStyle w:val="11111AAAAStyleUnderline"/>
        </w:rPr>
        <w:t xml:space="preserve"> the landscape</w:t>
      </w:r>
      <w:r w:rsidRPr="00F75445">
        <w:t xml:space="preserve">.95 However, </w:t>
      </w:r>
      <w:r w:rsidRPr="00F75445">
        <w:rPr>
          <w:rStyle w:val="Emphasis"/>
          <w:highlight w:val="yellow"/>
        </w:rPr>
        <w:t xml:space="preserve">satellite data </w:t>
      </w:r>
      <w:r w:rsidRPr="000966C0">
        <w:rPr>
          <w:rStyle w:val="Emphasis"/>
        </w:rPr>
        <w:t>directly contradicts</w:t>
      </w:r>
      <w:r w:rsidRPr="00F75445">
        <w:rPr>
          <w:rStyle w:val="11111AAAAStyleUnderline"/>
        </w:rPr>
        <w:t xml:space="preserve"> this story</w:t>
      </w:r>
      <w:r w:rsidRPr="00F75445">
        <w:t xml:space="preserve">. It shows </w:t>
      </w:r>
      <w:r w:rsidRPr="00F75445">
        <w:rPr>
          <w:rStyle w:val="11111AAAAStyleUnderline"/>
        </w:rPr>
        <w:t xml:space="preserve">the </w:t>
      </w:r>
      <w:r w:rsidRPr="00F75445">
        <w:rPr>
          <w:rStyle w:val="11111AAAAStyleUnderline"/>
          <w:highlight w:val="yellow"/>
        </w:rPr>
        <w:t>world</w:t>
      </w:r>
      <w:r w:rsidRPr="00F75445">
        <w:rPr>
          <w:rStyle w:val="11111AAAAStyleUnderline"/>
        </w:rPr>
        <w:t xml:space="preserve"> has </w:t>
      </w:r>
      <w:r w:rsidRPr="00F75445">
        <w:rPr>
          <w:rStyle w:val="11111AAAAStyleUnderline"/>
          <w:highlight w:val="yellow"/>
        </w:rPr>
        <w:t xml:space="preserve">become </w:t>
      </w:r>
      <w:r w:rsidRPr="00F75445">
        <w:rPr>
          <w:rStyle w:val="Emphasis"/>
          <w:highlight w:val="yellow"/>
        </w:rPr>
        <w:t>greener</w:t>
      </w:r>
      <w:r w:rsidRPr="00F75445">
        <w:rPr>
          <w:rStyle w:val="11111AAAAStyleUnderline"/>
          <w:highlight w:val="yellow"/>
        </w:rPr>
        <w:t xml:space="preserve"> and </w:t>
      </w:r>
      <w:r w:rsidRPr="00F75445">
        <w:rPr>
          <w:rStyle w:val="Emphasis"/>
          <w:highlight w:val="yellow"/>
        </w:rPr>
        <w:t>more productive</w:t>
      </w:r>
      <w:r w:rsidRPr="00F75445">
        <w:rPr>
          <w:rStyle w:val="11111AAAAStyleUnderline"/>
        </w:rPr>
        <w:t xml:space="preserve"> as atmospheric carbon dioxide concentration has increased</w:t>
      </w:r>
      <w:r w:rsidRPr="00F75445">
        <w:t xml:space="preserve"> (see Figure 22). But for the narrative, this would be unremarkable, since it has been known since de Saussure’s 1804 publication, Recherches Chimiques sur la Végétation, that </w:t>
      </w:r>
      <w:r w:rsidRPr="00F75445">
        <w:rPr>
          <w:rStyle w:val="11111AAAAStyleUnderline"/>
        </w:rPr>
        <w:t xml:space="preserve">plants grow by </w:t>
      </w:r>
      <w:r w:rsidRPr="00F75445">
        <w:rPr>
          <w:rStyle w:val="Emphasis"/>
        </w:rPr>
        <w:t>absorbing carbon</w:t>
      </w:r>
      <w:r w:rsidRPr="00F75445">
        <w:rPr>
          <w:rStyle w:val="11111AAAAStyleUnderline"/>
        </w:rPr>
        <w:t xml:space="preserve"> dioxide from the atmosphere</w:t>
      </w:r>
      <w:r w:rsidRPr="00F75445">
        <w:t xml:space="preserve">. Moreover, as shown in Sections 2 and 3 respectively, droughts and wildfires are no more frequent or extensive than in the past. In fact, </w:t>
      </w:r>
      <w:r w:rsidRPr="00F75445">
        <w:rPr>
          <w:rStyle w:val="11111AAAAStyleUnderline"/>
        </w:rPr>
        <w:t xml:space="preserve">this greening confirms </w:t>
      </w:r>
      <w:r w:rsidRPr="00F75445">
        <w:rPr>
          <w:rStyle w:val="Emphasis"/>
        </w:rPr>
        <w:t>Arrhenius’ prediction</w:t>
      </w:r>
      <w:r w:rsidRPr="00F75445">
        <w:rPr>
          <w:rStyle w:val="11111AAAAStyleUnderline"/>
        </w:rPr>
        <w:t xml:space="preserve"> that </w:t>
      </w:r>
      <w:r w:rsidRPr="00F75445">
        <w:rPr>
          <w:rStyle w:val="11111AAAAStyleUnderline"/>
          <w:highlight w:val="yellow"/>
        </w:rPr>
        <w:t>higher carbon</w:t>
      </w:r>
      <w:r w:rsidRPr="00F75445">
        <w:t xml:space="preserve"> dioxide </w:t>
      </w:r>
      <w:r w:rsidRPr="00F75445">
        <w:rPr>
          <w:rStyle w:val="11111AAAAStyleUnderline"/>
        </w:rPr>
        <w:t>levels would ‘</w:t>
      </w:r>
      <w:r w:rsidRPr="00F75445">
        <w:rPr>
          <w:rStyle w:val="11111AAAAStyleUnderline"/>
          <w:highlight w:val="yellow"/>
        </w:rPr>
        <w:t>raise</w:t>
      </w:r>
      <w:r w:rsidRPr="00F75445">
        <w:rPr>
          <w:rStyle w:val="11111AAAAStyleUnderline"/>
        </w:rPr>
        <w:t xml:space="preserve"> the </w:t>
      </w:r>
      <w:r w:rsidRPr="00F75445">
        <w:rPr>
          <w:rStyle w:val="Emphasis"/>
          <w:highlight w:val="yellow"/>
        </w:rPr>
        <w:t>intensity</w:t>
      </w:r>
      <w:r w:rsidRPr="00F75445">
        <w:rPr>
          <w:rStyle w:val="11111AAAAStyleUnderline"/>
          <w:highlight w:val="yellow"/>
        </w:rPr>
        <w:t xml:space="preserve"> of vegetable life</w:t>
      </w:r>
      <w:r w:rsidRPr="00F75445">
        <w:rPr>
          <w:rStyle w:val="11111AAAAStyleUnderline"/>
        </w:rPr>
        <w:t>’</w:t>
      </w:r>
      <w:r w:rsidRPr="00F75445">
        <w:t xml:space="preserve">.96 </w:t>
      </w:r>
    </w:p>
    <w:p w14:paraId="10035719" w14:textId="77777777" w:rsidR="008A5F3B" w:rsidRPr="00F75445" w:rsidRDefault="008A5F3B" w:rsidP="008A5F3B">
      <w:r w:rsidRPr="00F75445">
        <w:rPr>
          <w:rStyle w:val="11111AAAAStyleUnderline"/>
        </w:rPr>
        <w:t>Satellite data shows that</w:t>
      </w:r>
      <w:r w:rsidRPr="00F75445">
        <w:t xml:space="preserve"> from 1982 to 2009, 25–</w:t>
      </w:r>
      <w:r w:rsidRPr="00F75445">
        <w:rPr>
          <w:rStyle w:val="Emphasis"/>
          <w:highlight w:val="yellow"/>
        </w:rPr>
        <w:t>50%</w:t>
      </w:r>
      <w:r w:rsidRPr="00F75445">
        <w:rPr>
          <w:rStyle w:val="11111AAAAStyleUnderline"/>
          <w:highlight w:val="yellow"/>
        </w:rPr>
        <w:t xml:space="preserve"> of</w:t>
      </w:r>
      <w:r w:rsidRPr="00F75445">
        <w:rPr>
          <w:rStyle w:val="11111AAAAStyleUnderline"/>
        </w:rPr>
        <w:t xml:space="preserve"> global </w:t>
      </w:r>
      <w:r w:rsidRPr="00F75445">
        <w:rPr>
          <w:rStyle w:val="Emphasis"/>
          <w:highlight w:val="yellow"/>
        </w:rPr>
        <w:t>vegetated</w:t>
      </w:r>
      <w:r w:rsidRPr="00F75445">
        <w:rPr>
          <w:rStyle w:val="11111AAAAStyleUnderline"/>
          <w:highlight w:val="yellow"/>
        </w:rPr>
        <w:t xml:space="preserve"> area</w:t>
      </w:r>
      <w:r w:rsidRPr="00F75445">
        <w:rPr>
          <w:rStyle w:val="11111AAAAStyleUnderline"/>
        </w:rPr>
        <w:t xml:space="preserve"> had </w:t>
      </w:r>
      <w:r w:rsidRPr="00F75445">
        <w:rPr>
          <w:rStyle w:val="11111AAAAStyleUnderline"/>
          <w:highlight w:val="yellow"/>
        </w:rPr>
        <w:t>become greener</w:t>
      </w:r>
      <w:r w:rsidRPr="00F75445">
        <w:t xml:space="preserve"> while only 4% had become browner.97 </w:t>
      </w:r>
      <w:r w:rsidRPr="00F75445">
        <w:rPr>
          <w:rStyle w:val="11111AAAAStyleUnderline"/>
        </w:rPr>
        <w:t>This is</w:t>
      </w:r>
      <w:r w:rsidRPr="00F75445">
        <w:t xml:space="preserve"> mostly </w:t>
      </w:r>
      <w:r w:rsidRPr="00F75445">
        <w:rPr>
          <w:rStyle w:val="11111AAAAStyleUnderline"/>
          <w:highlight w:val="yellow"/>
        </w:rPr>
        <w:t>due to</w:t>
      </w:r>
      <w:r w:rsidRPr="00F75445">
        <w:rPr>
          <w:rStyle w:val="11111AAAAStyleUnderline"/>
        </w:rPr>
        <w:t xml:space="preserve"> carbon dioxide </w:t>
      </w:r>
      <w:r w:rsidRPr="00F75445">
        <w:rPr>
          <w:rStyle w:val="Emphasis"/>
          <w:highlight w:val="yellow"/>
        </w:rPr>
        <w:t>fertilisation</w:t>
      </w:r>
      <w:r w:rsidRPr="00F75445">
        <w:rPr>
          <w:rStyle w:val="11111AAAAStyleUnderline"/>
        </w:rPr>
        <w:t xml:space="preserve">, which increases the rate of </w:t>
      </w:r>
      <w:r w:rsidRPr="00F75445">
        <w:rPr>
          <w:rStyle w:val="Emphasis"/>
          <w:highlight w:val="yellow"/>
        </w:rPr>
        <w:t>photosynthesis</w:t>
      </w:r>
      <w:r w:rsidRPr="00F75445">
        <w:rPr>
          <w:rStyle w:val="11111AAAAStyleUnderline"/>
          <w:highlight w:val="yellow"/>
        </w:rPr>
        <w:t xml:space="preserve"> and </w:t>
      </w:r>
      <w:r w:rsidRPr="00F75445">
        <w:rPr>
          <w:rStyle w:val="Emphasis"/>
          <w:highlight w:val="yellow"/>
        </w:rPr>
        <w:t>water-use efficiency</w:t>
      </w:r>
      <w:r w:rsidRPr="00F75445">
        <w:t xml:space="preserve"> of most plants, but also to nitrogen deposition, climate change, and to land use change. </w:t>
      </w:r>
    </w:p>
    <w:p w14:paraId="6B31023E" w14:textId="77777777" w:rsidR="008A5F3B" w:rsidRPr="00F75445" w:rsidRDefault="008A5F3B" w:rsidP="008A5F3B">
      <w:r w:rsidRPr="00F75445">
        <w:t xml:space="preserve">In addition, </w:t>
      </w:r>
      <w:r w:rsidRPr="00F75445">
        <w:rPr>
          <w:rStyle w:val="11111AAAAStyleUnderline"/>
          <w:highlight w:val="yellow"/>
        </w:rPr>
        <w:t xml:space="preserve">global </w:t>
      </w:r>
      <w:r w:rsidRPr="00F75445">
        <w:rPr>
          <w:rStyle w:val="Emphasis"/>
          <w:highlight w:val="yellow"/>
        </w:rPr>
        <w:t>leaf</w:t>
      </w:r>
      <w:r w:rsidRPr="00F75445">
        <w:rPr>
          <w:rStyle w:val="11111AAAAStyleUnderline"/>
        </w:rPr>
        <w:t xml:space="preserve"> area has </w:t>
      </w:r>
      <w:r w:rsidRPr="00F75445">
        <w:rPr>
          <w:rStyle w:val="11111AAAAStyleUnderline"/>
          <w:highlight w:val="yellow"/>
        </w:rPr>
        <w:t>increased</w:t>
      </w:r>
      <w:r w:rsidRPr="00F75445">
        <w:rPr>
          <w:rStyle w:val="11111AAAAStyleUnderline"/>
        </w:rPr>
        <w:t xml:space="preserve"> at a rate of </w:t>
      </w:r>
      <w:r w:rsidRPr="00F75445">
        <w:rPr>
          <w:rStyle w:val="Emphasis"/>
          <w:highlight w:val="yellow"/>
        </w:rPr>
        <w:t>2%</w:t>
      </w:r>
      <w:r w:rsidRPr="00F75445">
        <w:t xml:space="preserve"> or more per decade </w:t>
      </w:r>
      <w:r w:rsidRPr="00F75445">
        <w:rPr>
          <w:rStyle w:val="11111AAAAStyleUnderline"/>
        </w:rPr>
        <w:t>from 2000 to 2017</w:t>
      </w:r>
      <w:r w:rsidRPr="00F75445">
        <w:t>.98 The greening occurred disproportionately in China and India, which accounted for 25% and 7% of the global net increase in leaf area respectively, despite only having 7% and 3% of global vegetated area respectively. Greening came mainly from forests (42%) and croplands (32%) in China, and croplands (82%) in India, suggesting that the greening is from reforestation and agricultural practices (e.g. fertilisers and multi-cropping). If so, then it is consistent with the increased agricultural yields shown in Figure 15.</w:t>
      </w:r>
    </w:p>
    <w:p w14:paraId="522FEC26" w14:textId="77777777" w:rsidR="008A5F3B" w:rsidRPr="00F75445" w:rsidRDefault="008A5F3B" w:rsidP="008A5F3B">
      <w:r w:rsidRPr="00F75445">
        <w:rPr>
          <w:noProof/>
        </w:rPr>
        <w:drawing>
          <wp:inline distT="0" distB="0" distL="0" distR="0" wp14:anchorId="4D871D0C" wp14:editId="537243A7">
            <wp:extent cx="1831828" cy="1304014"/>
            <wp:effectExtent l="0" t="0" r="0" b="0"/>
            <wp:docPr id="1185976967"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6967" name="Picture 1" descr="A map of the world&#10;&#10;Description automatically generated"/>
                    <pic:cNvPicPr/>
                  </pic:nvPicPr>
                  <pic:blipFill>
                    <a:blip r:embed="rId16"/>
                    <a:stretch>
                      <a:fillRect/>
                    </a:stretch>
                  </pic:blipFill>
                  <pic:spPr>
                    <a:xfrm>
                      <a:off x="0" y="0"/>
                      <a:ext cx="1840016" cy="1309843"/>
                    </a:xfrm>
                    <a:prstGeom prst="rect">
                      <a:avLst/>
                    </a:prstGeom>
                  </pic:spPr>
                </pic:pic>
              </a:graphicData>
            </a:graphic>
          </wp:inline>
        </w:drawing>
      </w:r>
    </w:p>
    <w:p w14:paraId="13834FBD" w14:textId="77777777" w:rsidR="008A5F3B" w:rsidRPr="00F75445" w:rsidRDefault="008A5F3B" w:rsidP="008A5F3B">
      <w:r w:rsidRPr="00F75445">
        <w:t xml:space="preserve">Contrary to prevailing wisdom, </w:t>
      </w:r>
      <w:r w:rsidRPr="00F75445">
        <w:rPr>
          <w:rStyle w:val="Emphasis"/>
          <w:highlight w:val="yellow"/>
        </w:rPr>
        <w:t>tree</w:t>
      </w:r>
      <w:r w:rsidRPr="00F75445">
        <w:rPr>
          <w:rStyle w:val="Emphasis"/>
        </w:rPr>
        <w:t xml:space="preserve"> cover</w:t>
      </w:r>
      <w:r w:rsidRPr="00F75445">
        <w:rPr>
          <w:rStyle w:val="11111AAAAStyleUnderline"/>
        </w:rPr>
        <w:t xml:space="preserve"> globally has increased </w:t>
      </w:r>
      <w:r w:rsidRPr="00F75445">
        <w:rPr>
          <w:rStyle w:val="11111AAAAStyleUnderline"/>
          <w:highlight w:val="yellow"/>
        </w:rPr>
        <w:t>by</w:t>
      </w:r>
      <w:r w:rsidRPr="00F75445">
        <w:rPr>
          <w:rStyle w:val="11111AAAAStyleUnderline"/>
        </w:rPr>
        <w:t xml:space="preserve"> over </w:t>
      </w:r>
      <w:r w:rsidRPr="00F75445">
        <w:rPr>
          <w:rStyle w:val="Emphasis"/>
          <w:highlight w:val="yellow"/>
        </w:rPr>
        <w:t>2 million km2</w:t>
      </w:r>
      <w:r w:rsidRPr="00F75445">
        <w:t xml:space="preserve"> between 1982 and 2016, an increase of 7%.99 Global bare ground cover decreased by more than 1 million km2 , a reduction of 3%, most notably in agricultural regions in Asia. 60% of all land use/cover changes were associated with direct human activities and 40% with indirect drivers such as climate change. </w:t>
      </w:r>
      <w:r w:rsidRPr="00F75445">
        <w:rPr>
          <w:rStyle w:val="11111AAAAStyleUnderline"/>
        </w:rPr>
        <w:t xml:space="preserve">These results indicate that there has been </w:t>
      </w:r>
      <w:r w:rsidRPr="00F75445">
        <w:rPr>
          <w:rStyle w:val="Emphasis"/>
        </w:rPr>
        <w:t xml:space="preserve">net reforestation </w:t>
      </w:r>
      <w:r w:rsidRPr="00F75445">
        <w:rPr>
          <w:rStyle w:val="11111AAAAStyleUnderline"/>
        </w:rPr>
        <w:t xml:space="preserve">and net </w:t>
      </w:r>
      <w:r w:rsidRPr="00F75445">
        <w:rPr>
          <w:rStyle w:val="Emphasis"/>
        </w:rPr>
        <w:t>de-desertification</w:t>
      </w:r>
      <w:r w:rsidRPr="00F75445">
        <w:t xml:space="preserve">, partly </w:t>
      </w:r>
      <w:r w:rsidRPr="00F75445">
        <w:rPr>
          <w:rStyle w:val="11111AAAAStyleUnderline"/>
        </w:rPr>
        <w:t>due to climate change</w:t>
      </w:r>
      <w:r w:rsidRPr="00F75445">
        <w:t>.</w:t>
      </w:r>
    </w:p>
    <w:p w14:paraId="2F96C8A6" w14:textId="77777777" w:rsidR="008A5F3B" w:rsidRPr="00F75445" w:rsidRDefault="008A5F3B" w:rsidP="008A5F3B">
      <w:r w:rsidRPr="00F75445">
        <w:rPr>
          <w:rStyle w:val="Emphasis"/>
        </w:rPr>
        <w:t>Productivity</w:t>
      </w:r>
      <w:r w:rsidRPr="00F75445">
        <w:rPr>
          <w:rStyle w:val="11111AAAAStyleUnderline"/>
        </w:rPr>
        <w:t xml:space="preserve"> has</w:t>
      </w:r>
      <w:r w:rsidRPr="00F75445">
        <w:t xml:space="preserve"> been shown to have </w:t>
      </w:r>
      <w:r w:rsidRPr="00F75445">
        <w:rPr>
          <w:rStyle w:val="11111AAAAStyleUnderline"/>
        </w:rPr>
        <w:t>increased significantly from 1982 to 2011 in</w:t>
      </w:r>
      <w:r w:rsidRPr="00F75445">
        <w:t xml:space="preserve"> nearly half of </w:t>
      </w:r>
      <w:r w:rsidRPr="00F75445">
        <w:rPr>
          <w:rStyle w:val="11111AAAAStyleUnderline"/>
        </w:rPr>
        <w:t xml:space="preserve">global </w:t>
      </w:r>
      <w:r w:rsidRPr="00F75445">
        <w:rPr>
          <w:rStyle w:val="Emphasis"/>
        </w:rPr>
        <w:t>grasslands</w:t>
      </w:r>
      <w:r w:rsidRPr="00F75445">
        <w:t xml:space="preserve">, while declining significantly in only a tiny proportion (1.5%).100 Global gross primary productivity (i.e. carbon uptake) increased along with greenness over the same period, at a rate of 0.6 ± 0.2% per year. This change was driven mainly by an increase in plants’ water use efficiency, an expected but underemphasised consequence of higher atmospheric carbon dioxide concentrations.101 More than half of </w:t>
      </w:r>
      <w:r w:rsidRPr="00F75445">
        <w:rPr>
          <w:rStyle w:val="11111AAAAStyleUnderline"/>
        </w:rPr>
        <w:t xml:space="preserve">the world’s vegetated land showed </w:t>
      </w:r>
      <w:r w:rsidRPr="00F75445">
        <w:rPr>
          <w:rStyle w:val="Emphasis"/>
        </w:rPr>
        <w:t>significant positive trends</w:t>
      </w:r>
      <w:r w:rsidRPr="00F75445">
        <w:t xml:space="preserve">. </w:t>
      </w:r>
    </w:p>
    <w:p w14:paraId="469C4A9E" w14:textId="77777777" w:rsidR="008A5F3B" w:rsidRPr="00F75445" w:rsidRDefault="008A5F3B" w:rsidP="008A5F3B">
      <w:r w:rsidRPr="00F75445">
        <w:rPr>
          <w:rStyle w:val="11111AAAAStyleUnderline"/>
        </w:rPr>
        <w:t xml:space="preserve">The increased productivity from </w:t>
      </w:r>
      <w:r w:rsidRPr="00F75445">
        <w:rPr>
          <w:rStyle w:val="Emphasis"/>
        </w:rPr>
        <w:t>higher rates</w:t>
      </w:r>
      <w:r w:rsidRPr="00F75445">
        <w:rPr>
          <w:rStyle w:val="11111AAAAStyleUnderline"/>
        </w:rPr>
        <w:t xml:space="preserve"> of photosynthesis and water use efficiency due to </w:t>
      </w:r>
      <w:r w:rsidRPr="00F75445">
        <w:rPr>
          <w:rStyle w:val="Emphasis"/>
        </w:rPr>
        <w:t>higher carbon</w:t>
      </w:r>
      <w:r w:rsidRPr="00F75445">
        <w:rPr>
          <w:rStyle w:val="11111AAAAStyleUnderline"/>
        </w:rPr>
        <w:t xml:space="preserve"> dioxide concentrations means</w:t>
      </w:r>
      <w:r w:rsidRPr="00F75445">
        <w:t xml:space="preserve"> that </w:t>
      </w:r>
      <w:r w:rsidRPr="00F75445">
        <w:rPr>
          <w:rStyle w:val="11111AAAAStyleUnderline"/>
        </w:rPr>
        <w:t xml:space="preserve">the </w:t>
      </w:r>
      <w:r w:rsidRPr="00F75445">
        <w:rPr>
          <w:rStyle w:val="Emphasis"/>
          <w:highlight w:val="yellow"/>
        </w:rPr>
        <w:t>biosphere</w:t>
      </w:r>
      <w:r w:rsidRPr="00F75445">
        <w:rPr>
          <w:rStyle w:val="11111AAAAStyleUnderline"/>
        </w:rPr>
        <w:t xml:space="preserve"> is </w:t>
      </w:r>
      <w:r w:rsidRPr="00F75445">
        <w:rPr>
          <w:rStyle w:val="11111AAAAStyleUnderline"/>
          <w:highlight w:val="yellow"/>
        </w:rPr>
        <w:t xml:space="preserve">producing more </w:t>
      </w:r>
      <w:r w:rsidRPr="00F75445">
        <w:rPr>
          <w:rStyle w:val="Emphasis"/>
          <w:highlight w:val="yellow"/>
        </w:rPr>
        <w:t>plant</w:t>
      </w:r>
      <w:r w:rsidRPr="00F75445">
        <w:rPr>
          <w:rStyle w:val="11111AAAAStyleUnderline"/>
          <w:highlight w:val="yellow"/>
        </w:rPr>
        <w:t xml:space="preserve"> matter</w:t>
      </w:r>
      <w:r w:rsidRPr="00F75445">
        <w:rPr>
          <w:rStyle w:val="11111AAAAStyleUnderline"/>
        </w:rPr>
        <w:t xml:space="preserve"> per unit of </w:t>
      </w:r>
      <w:r w:rsidRPr="00F75445">
        <w:rPr>
          <w:rStyle w:val="Emphasis"/>
        </w:rPr>
        <w:t>land</w:t>
      </w:r>
      <w:r w:rsidRPr="00F75445">
        <w:rPr>
          <w:rStyle w:val="11111AAAAStyleUnderline"/>
        </w:rPr>
        <w:t xml:space="preserve"> and</w:t>
      </w:r>
      <w:r w:rsidRPr="00F75445">
        <w:t xml:space="preserve"> per unit of </w:t>
      </w:r>
      <w:r w:rsidRPr="00F75445">
        <w:rPr>
          <w:rStyle w:val="Emphasis"/>
        </w:rPr>
        <w:t>water</w:t>
      </w:r>
      <w:r w:rsidRPr="00F75445">
        <w:t xml:space="preserve">. In other words, </w:t>
      </w:r>
      <w:r w:rsidRPr="00F75445">
        <w:rPr>
          <w:rStyle w:val="11111AAAAStyleUnderline"/>
        </w:rPr>
        <w:t xml:space="preserve">there is more food </w:t>
      </w:r>
      <w:r w:rsidRPr="00F75445">
        <w:rPr>
          <w:rStyle w:val="11111AAAAStyleUnderline"/>
          <w:highlight w:val="yellow"/>
        </w:rPr>
        <w:t xml:space="preserve">for </w:t>
      </w:r>
      <w:r w:rsidRPr="00F75445">
        <w:rPr>
          <w:rStyle w:val="Emphasis"/>
          <w:highlight w:val="yellow"/>
        </w:rPr>
        <w:t>all organisms</w:t>
      </w:r>
      <w:r w:rsidRPr="00F75445">
        <w:t xml:space="preserve">, even under water-stressed conditions. In other words, </w:t>
      </w:r>
      <w:r w:rsidRPr="00F75445">
        <w:rPr>
          <w:rStyle w:val="11111AAAAStyleUnderline"/>
        </w:rPr>
        <w:t xml:space="preserve">the Earth should be able to sustain </w:t>
      </w:r>
      <w:r w:rsidRPr="00F75445">
        <w:rPr>
          <w:rStyle w:val="Emphasis"/>
        </w:rPr>
        <w:t>larger amounts</w:t>
      </w:r>
      <w:r w:rsidRPr="00F75445">
        <w:rPr>
          <w:rStyle w:val="11111AAAAStyleUnderline"/>
        </w:rPr>
        <w:t xml:space="preserve"> of </w:t>
      </w:r>
      <w:r w:rsidRPr="00F75445">
        <w:rPr>
          <w:rStyle w:val="Emphasis"/>
        </w:rPr>
        <w:t>biomass</w:t>
      </w:r>
      <w:r w:rsidRPr="00F75445">
        <w:t xml:space="preserve">: more representatives of every species of plant and animal and, possibly, more species. </w:t>
      </w:r>
      <w:r w:rsidRPr="00F75445">
        <w:rPr>
          <w:rStyle w:val="11111AAAAStyleUnderline"/>
        </w:rPr>
        <w:t xml:space="preserve">It should also </w:t>
      </w:r>
      <w:r w:rsidRPr="00F75445">
        <w:rPr>
          <w:rStyle w:val="11111AAAAStyleUnderline"/>
          <w:highlight w:val="yellow"/>
        </w:rPr>
        <w:t xml:space="preserve">become </w:t>
      </w:r>
      <w:r w:rsidRPr="00F75445">
        <w:rPr>
          <w:rStyle w:val="Emphasis"/>
          <w:highlight w:val="yellow"/>
        </w:rPr>
        <w:t>more resilient</w:t>
      </w:r>
      <w:r w:rsidRPr="00F75445">
        <w:rPr>
          <w:rStyle w:val="11111AAAAStyleUnderline"/>
        </w:rPr>
        <w:t xml:space="preserve"> to </w:t>
      </w:r>
      <w:r w:rsidRPr="00F75445">
        <w:rPr>
          <w:rStyle w:val="Emphasis"/>
        </w:rPr>
        <w:t>drought</w:t>
      </w:r>
      <w:r w:rsidRPr="00F75445">
        <w:t xml:space="preserve">, a chronic problem that is detrimental to virtually all life forms. </w:t>
      </w:r>
    </w:p>
    <w:p w14:paraId="74E75FB8" w14:textId="77777777" w:rsidR="008A5F3B" w:rsidRPr="00F75445" w:rsidRDefault="008A5F3B" w:rsidP="008A5F3B">
      <w:r w:rsidRPr="00F75445">
        <w:t xml:space="preserve">This suggestion seems to find support in </w:t>
      </w:r>
      <w:r w:rsidRPr="00F75445">
        <w:rPr>
          <w:rStyle w:val="11111AAAAStyleUnderline"/>
        </w:rPr>
        <w:t xml:space="preserve">a </w:t>
      </w:r>
      <w:r w:rsidRPr="00F75445">
        <w:rPr>
          <w:rStyle w:val="Emphasis"/>
        </w:rPr>
        <w:t>study</w:t>
      </w:r>
      <w:r w:rsidRPr="00F75445">
        <w:rPr>
          <w:rStyle w:val="11111AAAAStyleUnderline"/>
        </w:rPr>
        <w:t xml:space="preserve"> by Steinbauer</w:t>
      </w:r>
      <w:r w:rsidRPr="00F75445">
        <w:t xml:space="preserve"> et al. (2018), who </w:t>
      </w:r>
      <w:r w:rsidRPr="00F75445">
        <w:rPr>
          <w:rStyle w:val="11111AAAAStyleUnderline"/>
        </w:rPr>
        <w:t xml:space="preserve">reviewed </w:t>
      </w:r>
      <w:r w:rsidRPr="00F75445">
        <w:rPr>
          <w:rStyle w:val="Emphasis"/>
          <w:highlight w:val="yellow"/>
        </w:rPr>
        <w:t>145 years</w:t>
      </w:r>
      <w:r w:rsidRPr="00F75445">
        <w:rPr>
          <w:rStyle w:val="11111AAAAStyleUnderline"/>
          <w:highlight w:val="yellow"/>
        </w:rPr>
        <w:t xml:space="preserve"> of</w:t>
      </w:r>
      <w:r w:rsidRPr="00F75445">
        <w:rPr>
          <w:rStyle w:val="11111AAAAStyleUnderline"/>
        </w:rPr>
        <w:t xml:space="preserve"> plant </w:t>
      </w:r>
      <w:r w:rsidRPr="00F75445">
        <w:rPr>
          <w:rStyle w:val="11111AAAAStyleUnderline"/>
          <w:highlight w:val="yellow"/>
        </w:rPr>
        <w:t>surveys</w:t>
      </w:r>
      <w:r w:rsidRPr="00F75445">
        <w:t xml:space="preserve"> on European mountain-tops </w:t>
      </w:r>
      <w:r w:rsidRPr="00F75445">
        <w:rPr>
          <w:rStyle w:val="11111AAAAStyleUnderline"/>
        </w:rPr>
        <w:t xml:space="preserve">and </w:t>
      </w:r>
      <w:r w:rsidRPr="00F75445">
        <w:rPr>
          <w:rStyle w:val="Emphasis"/>
          <w:highlight w:val="yellow"/>
        </w:rPr>
        <w:t>found</w:t>
      </w:r>
    </w:p>
    <w:p w14:paraId="6B500B41" w14:textId="77777777" w:rsidR="008A5F3B" w:rsidRPr="00F75445" w:rsidRDefault="008A5F3B" w:rsidP="008A5F3B">
      <w:pPr>
        <w:ind w:left="720"/>
      </w:pPr>
      <w:r w:rsidRPr="00F75445">
        <w:t>…</w:t>
      </w:r>
      <w:r w:rsidRPr="00F75445">
        <w:rPr>
          <w:rStyle w:val="11111AAAAStyleUnderline"/>
        </w:rPr>
        <w:t xml:space="preserve">a continent-wide </w:t>
      </w:r>
      <w:r w:rsidRPr="00F75445">
        <w:rPr>
          <w:rStyle w:val="Emphasis"/>
          <w:highlight w:val="yellow"/>
        </w:rPr>
        <w:t>acceleration</w:t>
      </w:r>
      <w:r w:rsidRPr="00F75445">
        <w:rPr>
          <w:rStyle w:val="11111AAAAStyleUnderline"/>
          <w:highlight w:val="yellow"/>
        </w:rPr>
        <w:t xml:space="preserve"> in</w:t>
      </w:r>
      <w:r w:rsidRPr="00F75445">
        <w:rPr>
          <w:rStyle w:val="11111AAAAStyleUnderline"/>
        </w:rPr>
        <w:t xml:space="preserve"> the rate of increase in plant species </w:t>
      </w:r>
      <w:r w:rsidRPr="00F75445">
        <w:rPr>
          <w:rStyle w:val="Emphasis"/>
          <w:highlight w:val="yellow"/>
        </w:rPr>
        <w:t>richness</w:t>
      </w:r>
      <w:r w:rsidRPr="00F75445">
        <w:rPr>
          <w:rStyle w:val="11111AAAAStyleUnderline"/>
          <w:highlight w:val="yellow"/>
        </w:rPr>
        <w:t xml:space="preserve">, with </w:t>
      </w:r>
      <w:r w:rsidRPr="00F75445">
        <w:rPr>
          <w:rStyle w:val="Emphasis"/>
          <w:highlight w:val="yellow"/>
        </w:rPr>
        <w:t>five times</w:t>
      </w:r>
      <w:r w:rsidRPr="00F75445">
        <w:rPr>
          <w:rStyle w:val="11111AAAAStyleUnderline"/>
        </w:rPr>
        <w:t xml:space="preserve"> as much </w:t>
      </w:r>
      <w:r w:rsidRPr="00F75445">
        <w:rPr>
          <w:rStyle w:val="Emphasis"/>
        </w:rPr>
        <w:t xml:space="preserve">species </w:t>
      </w:r>
      <w:r w:rsidRPr="00F75445">
        <w:rPr>
          <w:rStyle w:val="Emphasis"/>
          <w:highlight w:val="yellow"/>
        </w:rPr>
        <w:t>enrichment</w:t>
      </w:r>
      <w:r w:rsidRPr="00F75445">
        <w:t xml:space="preserve"> between 2007 and 2016 as fifty years ago…</w:t>
      </w:r>
      <w:r w:rsidRPr="00F75445">
        <w:rPr>
          <w:rStyle w:val="11111AAAAStyleUnderline"/>
        </w:rPr>
        <w:t xml:space="preserve">This </w:t>
      </w:r>
      <w:r w:rsidRPr="00F75445">
        <w:rPr>
          <w:rStyle w:val="11111AAAAStyleUnderline"/>
          <w:highlight w:val="yellow"/>
        </w:rPr>
        <w:t xml:space="preserve">acceleration is </w:t>
      </w:r>
      <w:r w:rsidRPr="00F75445">
        <w:rPr>
          <w:rStyle w:val="Emphasis"/>
        </w:rPr>
        <w:t xml:space="preserve">strikingly </w:t>
      </w:r>
      <w:r w:rsidRPr="00F75445">
        <w:rPr>
          <w:rStyle w:val="Emphasis"/>
          <w:highlight w:val="yellow"/>
        </w:rPr>
        <w:t>synchronised</w:t>
      </w:r>
      <w:r w:rsidRPr="00F75445">
        <w:rPr>
          <w:rStyle w:val="11111AAAAStyleUnderline"/>
          <w:highlight w:val="yellow"/>
        </w:rPr>
        <w:t xml:space="preserve"> with</w:t>
      </w:r>
      <w:r w:rsidRPr="00F75445">
        <w:rPr>
          <w:rStyle w:val="11111AAAAStyleUnderline"/>
        </w:rPr>
        <w:t xml:space="preserve"> accelerated global </w:t>
      </w:r>
      <w:r w:rsidRPr="00F75445">
        <w:rPr>
          <w:rStyle w:val="11111AAAAStyleUnderline"/>
          <w:highlight w:val="yellow"/>
        </w:rPr>
        <w:t>warming and</w:t>
      </w:r>
      <w:r w:rsidRPr="00F75445">
        <w:rPr>
          <w:rStyle w:val="11111AAAAStyleUnderline"/>
        </w:rPr>
        <w:t xml:space="preserve"> is </w:t>
      </w:r>
      <w:r w:rsidRPr="00F75445">
        <w:rPr>
          <w:rStyle w:val="Emphasis"/>
        </w:rPr>
        <w:t>not linked</w:t>
      </w:r>
      <w:r w:rsidRPr="00F75445">
        <w:rPr>
          <w:rStyle w:val="11111AAAAStyleUnderline"/>
        </w:rPr>
        <w:t xml:space="preserve"> to alternative global change drivers</w:t>
      </w:r>
      <w:r w:rsidRPr="00F75445">
        <w:t>. The accelerating increases in species richness on mountain summits across this broad spatial extent demonstrate that acceleration in climate-induced biotic change is occurring even in remote places on Earth, with potentially far-ranging consequences not only for biodiversity, but also for ecosystem functioning and services.102</w:t>
      </w:r>
    </w:p>
    <w:p w14:paraId="78CCAEBA" w14:textId="77777777" w:rsidR="008A5F3B" w:rsidRPr="00F75445" w:rsidRDefault="008A5F3B" w:rsidP="008A5F3B">
      <w:pPr>
        <w:rPr>
          <w:rFonts w:eastAsiaTheme="minorEastAsia"/>
          <w:lang w:eastAsia="ko-KR"/>
        </w:rPr>
      </w:pPr>
      <w:r w:rsidRPr="00F75445">
        <w:t xml:space="preserve">Similarly, </w:t>
      </w:r>
      <w:r w:rsidRPr="00F75445">
        <w:rPr>
          <w:rStyle w:val="Emphasis"/>
        </w:rPr>
        <w:t>various analyses</w:t>
      </w:r>
      <w:r w:rsidRPr="00F75445">
        <w:rPr>
          <w:rStyle w:val="11111AAAAStyleUnderline"/>
        </w:rPr>
        <w:t xml:space="preserve"> of species diversity in mountain regions</w:t>
      </w:r>
      <w:r w:rsidRPr="00F75445">
        <w:t xml:space="preserve"> – from the Andes,103 the Austrian Tyrol,104 and the Eastern Himalayas105 </w:t>
      </w:r>
      <w:r w:rsidRPr="00F75445">
        <w:rPr>
          <w:rStyle w:val="11111AAAAStyleUnderline"/>
        </w:rPr>
        <w:t xml:space="preserve">have found increased species diversity, </w:t>
      </w:r>
      <w:r w:rsidRPr="00F75445">
        <w:rPr>
          <w:rStyle w:val="Emphasis"/>
          <w:highlight w:val="yellow"/>
        </w:rPr>
        <w:t>directly contradicting</w:t>
      </w:r>
      <w:r w:rsidRPr="00F75445">
        <w:rPr>
          <w:rStyle w:val="11111AAAAStyleUnderline"/>
          <w:highlight w:val="yellow"/>
        </w:rPr>
        <w:t xml:space="preserve"> claims that</w:t>
      </w:r>
      <w:r w:rsidRPr="00F75445">
        <w:rPr>
          <w:rStyle w:val="11111AAAAStyleUnderline"/>
        </w:rPr>
        <w:t xml:space="preserve"> greenhouse gas-induced </w:t>
      </w:r>
      <w:r w:rsidRPr="00F75445">
        <w:rPr>
          <w:rStyle w:val="11111AAAAStyleUnderline"/>
          <w:highlight w:val="yellow"/>
        </w:rPr>
        <w:t>warming</w:t>
      </w:r>
      <w:r w:rsidRPr="00F75445">
        <w:rPr>
          <w:rStyle w:val="11111AAAAStyleUnderline"/>
        </w:rPr>
        <w:t xml:space="preserve"> would be </w:t>
      </w:r>
      <w:r w:rsidRPr="00F75445">
        <w:rPr>
          <w:rStyle w:val="Emphasis"/>
          <w:highlight w:val="yellow"/>
        </w:rPr>
        <w:t>detrimental</w:t>
      </w:r>
      <w:r w:rsidRPr="00F75445">
        <w:rPr>
          <w:rStyle w:val="11111AAAAStyleUnderline"/>
          <w:highlight w:val="yellow"/>
        </w:rPr>
        <w:t xml:space="preserve"> to </w:t>
      </w:r>
      <w:r w:rsidRPr="00F75445">
        <w:rPr>
          <w:rStyle w:val="Emphasis"/>
          <w:highlight w:val="yellow"/>
        </w:rPr>
        <w:t>biod</w:t>
      </w:r>
      <w:r w:rsidRPr="00F75445">
        <w:rPr>
          <w:rStyle w:val="11111AAAAStyleUnderline"/>
        </w:rPr>
        <w:t>iversity</w:t>
      </w:r>
      <w:r w:rsidRPr="00F75445">
        <w:t>.</w:t>
      </w:r>
    </w:p>
    <w:p w14:paraId="5F5807FC" w14:textId="77777777" w:rsidR="008A5F3B" w:rsidRPr="00F75445" w:rsidRDefault="008A5F3B" w:rsidP="008A5F3B"/>
    <w:p w14:paraId="4F373679" w14:textId="77777777" w:rsidR="008A5F3B" w:rsidRPr="00F75445" w:rsidRDefault="008A5F3B" w:rsidP="008A5F3B"/>
    <w:p w14:paraId="14319754" w14:textId="77777777" w:rsidR="008A5F3B" w:rsidRDefault="008A5F3B" w:rsidP="008A5F3B"/>
    <w:p w14:paraId="1647387F" w14:textId="77777777" w:rsidR="0000101D" w:rsidRDefault="0000101D">
      <w:pPr>
        <w:spacing w:after="160" w:line="278" w:lineRule="auto"/>
        <w:rPr>
          <w:rFonts w:asciiTheme="minorHAnsi" w:hAnsiTheme="minorHAnsi" w:cstheme="minorBidi"/>
          <w:kern w:val="2"/>
          <w:sz w:val="24"/>
          <w:szCs w:val="24"/>
          <w14:ligatures w14:val="standardContextual"/>
        </w:rPr>
      </w:pPr>
    </w:p>
    <w:sectPr w:rsidR="000010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Calibri"/>
    <w:panose1 w:val="00000000000000000000"/>
    <w:charset w:val="00"/>
    <w:family w:val="swiss"/>
    <w:notTrueType/>
    <w:pitch w:val="default"/>
    <w:sig w:usb0="00000003" w:usb1="00000000" w:usb2="00000000" w:usb3="00000000" w:csb0="00000001" w:csb1="00000000"/>
  </w:font>
  <w:font w:name="IQGTLV+Humanist521BT-RomanConde">
    <w:altName w:val="Cambria"/>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MS Mincho">
    <w:panose1 w:val="02020609040205080304"/>
    <w:charset w:val="80"/>
    <w:family w:val="modern"/>
    <w:pitch w:val="fixed"/>
    <w:sig w:usb0="E00002FF" w:usb1="6AC7FDFB" w:usb2="08000012" w:usb3="00000000" w:csb0="0002009F" w:csb1="00000000"/>
  </w:font>
  <w:font w:name="Palatino">
    <w:altName w:val="Book Antiqua"/>
    <w:charset w:val="4D"/>
    <w:family w:val="auto"/>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4D"/>
    <w:family w:val="swiss"/>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Estrangelo Edessa">
    <w:altName w:val="Comic Sans MS"/>
    <w:panose1 w:val="00000000000000000000"/>
    <w:charset w:val="01"/>
    <w:family w:val="roman"/>
    <w:notTrueType/>
    <w:pitch w:val="variable"/>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Arial Bold">
    <w:panose1 w:val="020B07040202020202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F478DC"/>
    <w:multiLevelType w:val="hybridMultilevel"/>
    <w:tmpl w:val="1832BEBE"/>
    <w:lvl w:ilvl="0" w:tplc="FE0CA1EA">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5D3533"/>
    <w:multiLevelType w:val="hybridMultilevel"/>
    <w:tmpl w:val="CEDC5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4753BE"/>
    <w:multiLevelType w:val="hybridMultilevel"/>
    <w:tmpl w:val="B69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6F2418"/>
    <w:multiLevelType w:val="hybridMultilevel"/>
    <w:tmpl w:val="C49C51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D42A8A"/>
    <w:multiLevelType w:val="hybridMultilevel"/>
    <w:tmpl w:val="9AB8EE8C"/>
    <w:lvl w:ilvl="0" w:tplc="9E3E5030">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847790"/>
    <w:multiLevelType w:val="hybridMultilevel"/>
    <w:tmpl w:val="92C05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C8258F"/>
    <w:multiLevelType w:val="hybridMultilevel"/>
    <w:tmpl w:val="28AE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257CB1"/>
    <w:multiLevelType w:val="hybridMultilevel"/>
    <w:tmpl w:val="441410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B3069"/>
    <w:multiLevelType w:val="hybridMultilevel"/>
    <w:tmpl w:val="91620238"/>
    <w:lvl w:ilvl="0" w:tplc="70CA5A74">
      <w:start w:val="20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9B64FE"/>
    <w:multiLevelType w:val="hybridMultilevel"/>
    <w:tmpl w:val="7734A4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E123E0"/>
    <w:multiLevelType w:val="hybridMultilevel"/>
    <w:tmpl w:val="A4B071B6"/>
    <w:lvl w:ilvl="0" w:tplc="A35A1D10">
      <w:start w:val="1"/>
      <w:numFmt w:val="upperLetter"/>
      <w:lvlText w:val="%1)"/>
      <w:lvlJc w:val="left"/>
      <w:pPr>
        <w:tabs>
          <w:tab w:val="num" w:pos="867"/>
        </w:tabs>
        <w:ind w:left="867" w:hanging="435"/>
      </w:pPr>
      <w:rPr>
        <w:rFonts w:hint="default"/>
      </w:rPr>
    </w:lvl>
    <w:lvl w:ilvl="1" w:tplc="B4F6B5CE">
      <w:start w:val="1"/>
      <w:numFmt w:val="lowerLetter"/>
      <w:lvlText w:val="%2)"/>
      <w:lvlJc w:val="left"/>
      <w:pPr>
        <w:tabs>
          <w:tab w:val="num" w:pos="1512"/>
        </w:tabs>
        <w:ind w:left="1512" w:hanging="360"/>
      </w:pPr>
      <w:rPr>
        <w:rFonts w:hint="default"/>
      </w:r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64" w15:restartNumberingAfterBreak="0">
    <w:nsid w:val="3A5A3E4F"/>
    <w:multiLevelType w:val="hybridMultilevel"/>
    <w:tmpl w:val="6700D9CE"/>
    <w:lvl w:ilvl="0" w:tplc="98BE2F20">
      <w:start w:val="3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3A906C41"/>
    <w:multiLevelType w:val="hybridMultilevel"/>
    <w:tmpl w:val="28B65964"/>
    <w:lvl w:ilvl="0" w:tplc="0409000F">
      <w:start w:val="1"/>
      <w:numFmt w:val="decimal"/>
      <w:lvlText w:val="%1."/>
      <w:lvlJc w:val="left"/>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0A59A4"/>
    <w:multiLevelType w:val="hybridMultilevel"/>
    <w:tmpl w:val="8370022C"/>
    <w:lvl w:ilvl="0" w:tplc="EBA83A22">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0"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4"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166167"/>
    <w:multiLevelType w:val="hybridMultilevel"/>
    <w:tmpl w:val="CD501422"/>
    <w:lvl w:ilvl="0" w:tplc="16C01278">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9"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52456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E6A0FC2"/>
    <w:multiLevelType w:val="hybridMultilevel"/>
    <w:tmpl w:val="9490BD38"/>
    <w:lvl w:ilvl="0" w:tplc="D012B934">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856F35"/>
    <w:multiLevelType w:val="hybridMultilevel"/>
    <w:tmpl w:val="35D6A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90F51E7"/>
    <w:multiLevelType w:val="hybridMultilevel"/>
    <w:tmpl w:val="6590DE8C"/>
    <w:lvl w:ilvl="0" w:tplc="0102F7C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5613B1"/>
    <w:multiLevelType w:val="hybridMultilevel"/>
    <w:tmpl w:val="70087FC0"/>
    <w:lvl w:ilvl="0" w:tplc="0C3802D2">
      <w:start w:val="1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B7270D3"/>
    <w:multiLevelType w:val="hybridMultilevel"/>
    <w:tmpl w:val="FF4CB9F2"/>
    <w:lvl w:ilvl="0" w:tplc="43EC13E8">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0" w15:restartNumberingAfterBreak="0">
    <w:nsid w:val="5DEF632A"/>
    <w:multiLevelType w:val="hybridMultilevel"/>
    <w:tmpl w:val="D90C3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CF65C0"/>
    <w:multiLevelType w:val="hybridMultilevel"/>
    <w:tmpl w:val="23D29DF4"/>
    <w:lvl w:ilvl="0" w:tplc="85020B1A">
      <w:start w:val="3"/>
      <w:numFmt w:val="bullet"/>
      <w:lvlText w:val=""/>
      <w:lvlJc w:val="left"/>
      <w:pPr>
        <w:ind w:left="1008" w:hanging="360"/>
      </w:pPr>
      <w:rPr>
        <w:rFonts w:ascii="Symbol" w:eastAsia="Times New Roman" w:hAnsi="Symbol"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4"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0724AAD"/>
    <w:multiLevelType w:val="hybridMultilevel"/>
    <w:tmpl w:val="73BED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1"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D7608E4"/>
    <w:multiLevelType w:val="hybridMultilevel"/>
    <w:tmpl w:val="2934FDF2"/>
    <w:lvl w:ilvl="0" w:tplc="DD60351C">
      <w:start w:val="1"/>
      <w:numFmt w:val="decimal"/>
      <w:lvlText w:val="%1."/>
      <w:lvlJc w:val="left"/>
      <w:pPr>
        <w:ind w:left="630" w:hanging="360"/>
      </w:pPr>
      <w:rPr>
        <w:rFonts w:ascii="Arial" w:eastAsiaTheme="majorEastAsia"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4BA5B6C"/>
    <w:multiLevelType w:val="hybridMultilevel"/>
    <w:tmpl w:val="E9388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C163254"/>
    <w:multiLevelType w:val="hybridMultilevel"/>
    <w:tmpl w:val="2A6E03D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CAE6448"/>
    <w:multiLevelType w:val="hybridMultilevel"/>
    <w:tmpl w:val="EF1A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E4F712D"/>
    <w:multiLevelType w:val="hybridMultilevel"/>
    <w:tmpl w:val="243E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2"/>
  </w:num>
  <w:num w:numId="13" w16cid:durableId="1695883432">
    <w:abstractNumId w:val="37"/>
  </w:num>
  <w:num w:numId="14" w16cid:durableId="720713117">
    <w:abstractNumId w:val="26"/>
  </w:num>
  <w:num w:numId="15" w16cid:durableId="5065029">
    <w:abstractNumId w:val="55"/>
  </w:num>
  <w:num w:numId="16" w16cid:durableId="61954725">
    <w:abstractNumId w:val="110"/>
  </w:num>
  <w:num w:numId="17" w16cid:durableId="1015378081">
    <w:abstractNumId w:val="73"/>
  </w:num>
  <w:num w:numId="18" w16cid:durableId="575751583">
    <w:abstractNumId w:val="62"/>
  </w:num>
  <w:num w:numId="19" w16cid:durableId="849174333">
    <w:abstractNumId w:val="108"/>
  </w:num>
  <w:num w:numId="20" w16cid:durableId="1951930210">
    <w:abstractNumId w:val="50"/>
  </w:num>
  <w:num w:numId="21" w16cid:durableId="1325208763">
    <w:abstractNumId w:val="21"/>
  </w:num>
  <w:num w:numId="22" w16cid:durableId="2029675510">
    <w:abstractNumId w:val="29"/>
  </w:num>
  <w:num w:numId="23" w16cid:durableId="1518620864">
    <w:abstractNumId w:val="97"/>
  </w:num>
  <w:num w:numId="24" w16cid:durableId="1504782493">
    <w:abstractNumId w:val="106"/>
  </w:num>
  <w:num w:numId="25" w16cid:durableId="944461903">
    <w:abstractNumId w:val="36"/>
  </w:num>
  <w:num w:numId="26" w16cid:durableId="1749568983">
    <w:abstractNumId w:val="22"/>
  </w:num>
  <w:num w:numId="27" w16cid:durableId="25909840">
    <w:abstractNumId w:val="24"/>
  </w:num>
  <w:num w:numId="28" w16cid:durableId="1384983715">
    <w:abstractNumId w:val="59"/>
  </w:num>
  <w:num w:numId="29" w16cid:durableId="2140562171">
    <w:abstractNumId w:val="43"/>
  </w:num>
  <w:num w:numId="30" w16cid:durableId="220602507">
    <w:abstractNumId w:val="65"/>
  </w:num>
  <w:num w:numId="31" w16cid:durableId="649479264">
    <w:abstractNumId w:val="100"/>
  </w:num>
  <w:num w:numId="32" w16cid:durableId="1165627710">
    <w:abstractNumId w:val="125"/>
  </w:num>
  <w:num w:numId="33" w16cid:durableId="1001738268">
    <w:abstractNumId w:val="60"/>
  </w:num>
  <w:num w:numId="34" w16cid:durableId="112748681">
    <w:abstractNumId w:val="128"/>
  </w:num>
  <w:num w:numId="35" w16cid:durableId="1750424827">
    <w:abstractNumId w:val="64"/>
  </w:num>
  <w:num w:numId="36" w16cid:durableId="1251357631">
    <w:abstractNumId w:val="103"/>
  </w:num>
  <w:num w:numId="37" w16cid:durableId="1495492636">
    <w:abstractNumId w:val="98"/>
  </w:num>
  <w:num w:numId="38" w16cid:durableId="489562682">
    <w:abstractNumId w:val="89"/>
  </w:num>
  <w:num w:numId="39" w16cid:durableId="524173710">
    <w:abstractNumId w:val="99"/>
  </w:num>
  <w:num w:numId="40" w16cid:durableId="421029035">
    <w:abstractNumId w:val="27"/>
  </w:num>
  <w:num w:numId="41" w16cid:durableId="1329945497">
    <w:abstractNumId w:val="16"/>
  </w:num>
  <w:num w:numId="42" w16cid:durableId="1477331251">
    <w:abstractNumId w:val="63"/>
  </w:num>
  <w:num w:numId="43" w16cid:durableId="1997102303">
    <w:abstractNumId w:val="78"/>
  </w:num>
  <w:num w:numId="44" w16cid:durableId="253321054">
    <w:abstractNumId w:val="69"/>
  </w:num>
  <w:num w:numId="45" w16cid:durableId="297340619">
    <w:abstractNumId w:val="96"/>
  </w:num>
  <w:num w:numId="46" w16cid:durableId="1095441424">
    <w:abstractNumId w:val="85"/>
  </w:num>
  <w:num w:numId="47" w16cid:durableId="421487638">
    <w:abstractNumId w:val="130"/>
  </w:num>
  <w:num w:numId="48" w16cid:durableId="123235715">
    <w:abstractNumId w:val="129"/>
  </w:num>
  <w:num w:numId="49" w16cid:durableId="1075396020">
    <w:abstractNumId w:val="124"/>
  </w:num>
  <w:num w:numId="50" w16cid:durableId="1369572531">
    <w:abstractNumId w:val="119"/>
  </w:num>
  <w:num w:numId="51" w16cid:durableId="56780042">
    <w:abstractNumId w:val="23"/>
  </w:num>
  <w:num w:numId="52" w16cid:durableId="1597055587">
    <w:abstractNumId w:val="71"/>
  </w:num>
  <w:num w:numId="53" w16cid:durableId="1012301587">
    <w:abstractNumId w:val="104"/>
  </w:num>
  <w:num w:numId="54" w16cid:durableId="654528880">
    <w:abstractNumId w:val="19"/>
  </w:num>
  <w:num w:numId="55" w16cid:durableId="974218478">
    <w:abstractNumId w:val="0"/>
  </w:num>
  <w:num w:numId="56" w16cid:durableId="2105294807">
    <w:abstractNumId w:val="66"/>
  </w:num>
  <w:num w:numId="57" w16cid:durableId="1682662776">
    <w:abstractNumId w:val="88"/>
  </w:num>
  <w:num w:numId="58" w16cid:durableId="657729037">
    <w:abstractNumId w:val="92"/>
  </w:num>
  <w:num w:numId="59" w16cid:durableId="1634367877">
    <w:abstractNumId w:val="75"/>
  </w:num>
  <w:num w:numId="60" w16cid:durableId="922031581">
    <w:abstractNumId w:val="126"/>
  </w:num>
  <w:num w:numId="61" w16cid:durableId="5980768">
    <w:abstractNumId w:val="40"/>
  </w:num>
  <w:num w:numId="62" w16cid:durableId="1887447273">
    <w:abstractNumId w:val="56"/>
  </w:num>
  <w:num w:numId="63" w16cid:durableId="866455850">
    <w:abstractNumId w:val="41"/>
  </w:num>
  <w:num w:numId="64" w16cid:durableId="353117321">
    <w:abstractNumId w:val="35"/>
  </w:num>
  <w:num w:numId="65" w16cid:durableId="493571334">
    <w:abstractNumId w:val="44"/>
  </w:num>
  <w:num w:numId="66" w16cid:durableId="535584412">
    <w:abstractNumId w:val="25"/>
  </w:num>
  <w:num w:numId="67" w16cid:durableId="362172420">
    <w:abstractNumId w:val="52"/>
  </w:num>
  <w:num w:numId="68" w16cid:durableId="782186067">
    <w:abstractNumId w:val="74"/>
  </w:num>
  <w:num w:numId="69" w16cid:durableId="964654253">
    <w:abstractNumId w:val="15"/>
  </w:num>
  <w:num w:numId="70" w16cid:durableId="1592154759">
    <w:abstractNumId w:val="51"/>
  </w:num>
  <w:num w:numId="71" w16cid:durableId="791284621">
    <w:abstractNumId w:val="77"/>
  </w:num>
  <w:num w:numId="72" w16cid:durableId="1676766040">
    <w:abstractNumId w:val="34"/>
  </w:num>
  <w:num w:numId="73" w16cid:durableId="330111274">
    <w:abstractNumId w:val="84"/>
  </w:num>
  <w:num w:numId="74" w16cid:durableId="109664513">
    <w:abstractNumId w:val="58"/>
  </w:num>
  <w:num w:numId="75" w16cid:durableId="1170213544">
    <w:abstractNumId w:val="121"/>
  </w:num>
  <w:num w:numId="76" w16cid:durableId="1865484535">
    <w:abstractNumId w:val="47"/>
  </w:num>
  <w:num w:numId="77" w16cid:durableId="751782490">
    <w:abstractNumId w:val="54"/>
  </w:num>
  <w:num w:numId="78" w16cid:durableId="843786378">
    <w:abstractNumId w:val="116"/>
  </w:num>
  <w:num w:numId="79" w16cid:durableId="1096556930">
    <w:abstractNumId w:val="118"/>
  </w:num>
  <w:num w:numId="80" w16cid:durableId="904729006">
    <w:abstractNumId w:val="109"/>
  </w:num>
  <w:num w:numId="81" w16cid:durableId="63181562">
    <w:abstractNumId w:val="46"/>
  </w:num>
  <w:num w:numId="82" w16cid:durableId="1877428363">
    <w:abstractNumId w:val="32"/>
  </w:num>
  <w:num w:numId="83" w16cid:durableId="1500466862">
    <w:abstractNumId w:val="68"/>
  </w:num>
  <w:num w:numId="84" w16cid:durableId="1155225949">
    <w:abstractNumId w:val="122"/>
  </w:num>
  <w:num w:numId="85" w16cid:durableId="495145758">
    <w:abstractNumId w:val="49"/>
  </w:num>
  <w:num w:numId="86" w16cid:durableId="1353915954">
    <w:abstractNumId w:val="87"/>
  </w:num>
  <w:num w:numId="87" w16cid:durableId="177425908">
    <w:abstractNumId w:val="112"/>
  </w:num>
  <w:num w:numId="88" w16cid:durableId="2141265521">
    <w:abstractNumId w:val="20"/>
  </w:num>
  <w:num w:numId="89" w16cid:durableId="811752072">
    <w:abstractNumId w:val="107"/>
  </w:num>
  <w:num w:numId="90" w16cid:durableId="428814597">
    <w:abstractNumId w:val="120"/>
  </w:num>
  <w:num w:numId="91" w16cid:durableId="405567322">
    <w:abstractNumId w:val="94"/>
  </w:num>
  <w:num w:numId="92" w16cid:durableId="220603605">
    <w:abstractNumId w:val="72"/>
  </w:num>
  <w:num w:numId="93" w16cid:durableId="68888270">
    <w:abstractNumId w:val="93"/>
  </w:num>
  <w:num w:numId="94" w16cid:durableId="140117716">
    <w:abstractNumId w:val="45"/>
  </w:num>
  <w:num w:numId="95" w16cid:durableId="96755007">
    <w:abstractNumId w:val="48"/>
  </w:num>
  <w:num w:numId="96" w16cid:durableId="253590987">
    <w:abstractNumId w:val="105"/>
  </w:num>
  <w:num w:numId="97" w16cid:durableId="1128622227">
    <w:abstractNumId w:val="33"/>
  </w:num>
  <w:num w:numId="98" w16cid:durableId="627443159">
    <w:abstractNumId w:val="14"/>
  </w:num>
  <w:num w:numId="99" w16cid:durableId="945038322">
    <w:abstractNumId w:val="127"/>
  </w:num>
  <w:num w:numId="100" w16cid:durableId="697504838">
    <w:abstractNumId w:val="111"/>
  </w:num>
  <w:num w:numId="101" w16cid:durableId="650713816">
    <w:abstractNumId w:val="31"/>
  </w:num>
  <w:num w:numId="102" w16cid:durableId="401873181">
    <w:abstractNumId w:val="90"/>
  </w:num>
  <w:num w:numId="103" w16cid:durableId="280721599">
    <w:abstractNumId w:val="76"/>
  </w:num>
  <w:num w:numId="104" w16cid:durableId="482940078">
    <w:abstractNumId w:val="115"/>
  </w:num>
  <w:num w:numId="105" w16cid:durableId="266697273">
    <w:abstractNumId w:val="28"/>
  </w:num>
  <w:num w:numId="106" w16cid:durableId="906457147">
    <w:abstractNumId w:val="102"/>
  </w:num>
  <w:num w:numId="107" w16cid:durableId="1208030951">
    <w:abstractNumId w:val="113"/>
  </w:num>
  <w:num w:numId="108" w16cid:durableId="1248349502">
    <w:abstractNumId w:val="82"/>
  </w:num>
  <w:num w:numId="109" w16cid:durableId="2039692389">
    <w:abstractNumId w:val="18"/>
  </w:num>
  <w:num w:numId="110" w16cid:durableId="827288977">
    <w:abstractNumId w:val="57"/>
  </w:num>
  <w:num w:numId="111" w16cid:durableId="62721391">
    <w:abstractNumId w:val="79"/>
  </w:num>
  <w:num w:numId="112" w16cid:durableId="2103724034">
    <w:abstractNumId w:val="39"/>
  </w:num>
  <w:num w:numId="113" w16cid:durableId="159395800">
    <w:abstractNumId w:val="123"/>
  </w:num>
  <w:num w:numId="114" w16cid:durableId="187330905">
    <w:abstractNumId w:val="80"/>
  </w:num>
  <w:num w:numId="115" w16cid:durableId="663439300">
    <w:abstractNumId w:val="53"/>
  </w:num>
  <w:num w:numId="116" w16cid:durableId="2025589080">
    <w:abstractNumId w:val="91"/>
  </w:num>
  <w:num w:numId="117" w16cid:durableId="136917514">
    <w:abstractNumId w:val="117"/>
  </w:num>
  <w:num w:numId="118" w16cid:durableId="870267937">
    <w:abstractNumId w:val="13"/>
  </w:num>
  <w:num w:numId="119" w16cid:durableId="1343554376">
    <w:abstractNumId w:val="12"/>
  </w:num>
  <w:num w:numId="120" w16cid:durableId="1108350521">
    <w:abstractNumId w:val="61"/>
  </w:num>
  <w:num w:numId="121" w16cid:durableId="1668049449">
    <w:abstractNumId w:val="95"/>
  </w:num>
  <w:num w:numId="122" w16cid:durableId="1004406078">
    <w:abstractNumId w:val="67"/>
  </w:num>
  <w:num w:numId="123" w16cid:durableId="1108887049">
    <w:abstractNumId w:val="11"/>
  </w:num>
  <w:num w:numId="124" w16cid:durableId="1861505121">
    <w:abstractNumId w:val="101"/>
  </w:num>
  <w:num w:numId="125" w16cid:durableId="2093503706">
    <w:abstractNumId w:val="30"/>
  </w:num>
  <w:num w:numId="126" w16cid:durableId="621346957">
    <w:abstractNumId w:val="70"/>
  </w:num>
  <w:num w:numId="127" w16cid:durableId="224536458">
    <w:abstractNumId w:val="83"/>
  </w:num>
  <w:num w:numId="128" w16cid:durableId="230384679">
    <w:abstractNumId w:val="17"/>
  </w:num>
  <w:num w:numId="129" w16cid:durableId="332924875">
    <w:abstractNumId w:val="86"/>
  </w:num>
  <w:num w:numId="130" w16cid:durableId="2053723192">
    <w:abstractNumId w:val="38"/>
  </w:num>
  <w:num w:numId="131" w16cid:durableId="1388721431">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FFD"/>
    <w:rsid w:val="0000101D"/>
    <w:rsid w:val="003531FC"/>
    <w:rsid w:val="00645A1F"/>
    <w:rsid w:val="006A1FFD"/>
    <w:rsid w:val="008A5F3B"/>
    <w:rsid w:val="00D16453"/>
    <w:rsid w:val="00DA6DB3"/>
    <w:rsid w:val="00DD0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1E657"/>
  <w15:chartTrackingRefBased/>
  <w15:docId w15:val="{9349B065-CF0D-401F-A008-FA9D4158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5F3B"/>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8A5F3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8A5F3B"/>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8A5F3B"/>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T"/>
    <w:basedOn w:val="Normal"/>
    <w:next w:val="Normal"/>
    <w:link w:val="Heading4Char"/>
    <w:uiPriority w:val="3"/>
    <w:qFormat/>
    <w:rsid w:val="008A5F3B"/>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8A5F3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6A1F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A1F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A1F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A1F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5F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5F3B"/>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A5F3B"/>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A5F3B"/>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A5F3B"/>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8A5F3B"/>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8A5F3B"/>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
    <w:basedOn w:val="DefaultParagraphFont"/>
    <w:link w:val="Heading6"/>
    <w:uiPriority w:val="9"/>
    <w:rsid w:val="006A1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A1FF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A1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A1FFD"/>
    <w:rPr>
      <w:rFonts w:eastAsiaTheme="majorEastAsia" w:cstheme="majorBidi"/>
      <w:color w:val="272727" w:themeColor="text1" w:themeTint="D8"/>
    </w:rPr>
  </w:style>
  <w:style w:type="paragraph" w:styleId="Title">
    <w:name w:val="Title"/>
    <w:aliases w:val="UNDERLINE,Cites and Cards,Bold Underlined,Block Heading,Read This,Non Read Text,Debate Normal,title,Warrants"/>
    <w:basedOn w:val="Normal"/>
    <w:next w:val="Normal"/>
    <w:link w:val="TitleChar"/>
    <w:uiPriority w:val="6"/>
    <w:qFormat/>
    <w:rsid w:val="006A1F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Block Heading Char,Read This Char,Non Read Text Char,Debate Normal Char,title Char1,Warrants Char1"/>
    <w:basedOn w:val="DefaultParagraphFont"/>
    <w:link w:val="Title"/>
    <w:uiPriority w:val="6"/>
    <w:qFormat/>
    <w:rsid w:val="006A1FF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1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1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FFD"/>
    <w:pPr>
      <w:spacing w:before="160"/>
      <w:jc w:val="center"/>
    </w:pPr>
    <w:rPr>
      <w:i/>
      <w:iCs/>
      <w:color w:val="404040" w:themeColor="text1" w:themeTint="BF"/>
    </w:rPr>
  </w:style>
  <w:style w:type="character" w:customStyle="1" w:styleId="QuoteChar">
    <w:name w:val="Quote Char"/>
    <w:basedOn w:val="DefaultParagraphFont"/>
    <w:link w:val="Quote"/>
    <w:uiPriority w:val="29"/>
    <w:rsid w:val="006A1FFD"/>
    <w:rPr>
      <w:i/>
      <w:iCs/>
      <w:color w:val="404040" w:themeColor="text1" w:themeTint="BF"/>
    </w:rPr>
  </w:style>
  <w:style w:type="paragraph" w:styleId="ListParagraph">
    <w:name w:val="List Paragraph"/>
    <w:aliases w:val="6 font,List Paragraph1,List Paragraph2,Colorful List - Accent 11"/>
    <w:basedOn w:val="Normal"/>
    <w:uiPriority w:val="34"/>
    <w:qFormat/>
    <w:rsid w:val="006A1FFD"/>
    <w:pPr>
      <w:ind w:left="720"/>
      <w:contextualSpacing/>
    </w:pPr>
  </w:style>
  <w:style w:type="character" w:styleId="IntenseEmphasis">
    <w:name w:val="Intense Emphasis"/>
    <w:aliases w:val="title Char,Warrants Char,Intense Emphasi,Underline Cha,9.5 p,9.5 pt,Box Out,Italic,Intense Emphasis5,9.5,9.5 ,Title Cha,UNDERLINE Char2,Bold Cite Char2"/>
    <w:basedOn w:val="DefaultParagraphFont"/>
    <w:uiPriority w:val="10"/>
    <w:qFormat/>
    <w:rsid w:val="006A1FFD"/>
    <w:rPr>
      <w:i/>
      <w:iCs/>
      <w:color w:val="0F4761" w:themeColor="accent1" w:themeShade="BF"/>
    </w:rPr>
  </w:style>
  <w:style w:type="paragraph" w:styleId="IntenseQuote">
    <w:name w:val="Intense Quote"/>
    <w:basedOn w:val="Normal"/>
    <w:next w:val="Normal"/>
    <w:link w:val="IntenseQuoteChar"/>
    <w:uiPriority w:val="30"/>
    <w:qFormat/>
    <w:rsid w:val="006A1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FFD"/>
    <w:rPr>
      <w:i/>
      <w:iCs/>
      <w:color w:val="0F4761" w:themeColor="accent1" w:themeShade="BF"/>
    </w:rPr>
  </w:style>
  <w:style w:type="character" w:styleId="IntenseReference">
    <w:name w:val="Intense Reference"/>
    <w:basedOn w:val="DefaultParagraphFont"/>
    <w:uiPriority w:val="32"/>
    <w:qFormat/>
    <w:rsid w:val="006A1FF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8A5F3B"/>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8A5F3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A5F3B"/>
    <w:rPr>
      <w:b/>
      <w:bCs/>
      <w:sz w:val="22"/>
      <w:u w:val="single"/>
    </w:rPr>
  </w:style>
  <w:style w:type="character" w:customStyle="1" w:styleId="11111AAAAStyleUnderline">
    <w:name w:val="11111AAAAStyle Underline"/>
    <w:aliases w:val="Underline,Style Underline,Style Bold Underline,Intense Emphasis1,apple-style-span + 6 pt,Bold,Kern at 16 pt,Intense Emphasis11,Style,Intense Emphasis2,Intense Emphasis111,Intense Emphasis3,Intense Emphasis1111,Intense Emphasis4,c"/>
    <w:basedOn w:val="DefaultParagraphFont"/>
    <w:uiPriority w:val="7"/>
    <w:qFormat/>
    <w:rsid w:val="008A5F3B"/>
    <w:rPr>
      <w:b/>
      <w:sz w:val="20"/>
      <w:u w:val="single"/>
    </w:rPr>
  </w:style>
  <w:style w:type="character" w:styleId="Strong">
    <w:name w:val="Strong"/>
    <w:aliases w:val="8 pt font,Cut,Small 1"/>
    <w:basedOn w:val="DefaultParagraphFont"/>
    <w:uiPriority w:val="22"/>
    <w:qFormat/>
    <w:rsid w:val="008A5F3B"/>
    <w:rPr>
      <w:b/>
      <w:bCs/>
    </w:rPr>
  </w:style>
  <w:style w:type="character" w:styleId="BookTitle">
    <w:name w:val="Book Title"/>
    <w:basedOn w:val="DefaultParagraphFont"/>
    <w:uiPriority w:val="33"/>
    <w:qFormat/>
    <w:rsid w:val="008A5F3B"/>
    <w:rPr>
      <w:b/>
      <w:bCs/>
      <w:i/>
      <w:iCs/>
      <w:spacing w:val="5"/>
    </w:rPr>
  </w:style>
  <w:style w:type="numbering" w:styleId="111111">
    <w:name w:val="Outline List 2"/>
    <w:basedOn w:val="NoList"/>
    <w:uiPriority w:val="99"/>
    <w:unhideWhenUsed/>
    <w:rsid w:val="008A5F3B"/>
    <w:pPr>
      <w:numPr>
        <w:numId w:val="46"/>
      </w:numPr>
    </w:pPr>
  </w:style>
  <w:style w:type="paragraph" w:styleId="Header">
    <w:name w:val="header"/>
    <w:aliases w:val=" Char2,Header 1,Header Char Char,Header Char1 Char,Header Char Char1,Header Char2 Char Char Char,Header Char1 Char1 Char Char Char,Header Char Char Char1 Char Char Char,Header Char Char2 Char Char Char,Block Char Char,Header Char Char Char"/>
    <w:basedOn w:val="Normal"/>
    <w:link w:val="HeaderChar"/>
    <w:uiPriority w:val="99"/>
    <w:rsid w:val="008A5F3B"/>
    <w:pPr>
      <w:tabs>
        <w:tab w:val="center" w:pos="4680"/>
        <w:tab w:val="right" w:pos="9360"/>
      </w:tabs>
    </w:pPr>
  </w:style>
  <w:style w:type="character" w:customStyle="1" w:styleId="HeaderChar">
    <w:name w:val="Header Char"/>
    <w:aliases w:val=" Char2 Char,Header 1 Char2,Header Char Char Char2,Header Char1 Char Char,Header Char Char1 Char,Header Char2 Char Char Char Char,Header Char1 Char1 Char Char Char Char,Header Char Char Char1 Char Char Char Char,Block Char Char Char"/>
    <w:basedOn w:val="DefaultParagraphFont"/>
    <w:link w:val="Header"/>
    <w:uiPriority w:val="99"/>
    <w:rsid w:val="008A5F3B"/>
    <w:rPr>
      <w:rFonts w:ascii="Arial" w:hAnsi="Arial" w:cs="Arial"/>
      <w:kern w:val="0"/>
      <w:sz w:val="16"/>
      <w:szCs w:val="22"/>
      <w14:ligatures w14:val="none"/>
    </w:rPr>
  </w:style>
  <w:style w:type="paragraph" w:styleId="Footer">
    <w:name w:val="footer"/>
    <w:basedOn w:val="Normal"/>
    <w:link w:val="FooterChar"/>
    <w:uiPriority w:val="99"/>
    <w:rsid w:val="008A5F3B"/>
    <w:pPr>
      <w:tabs>
        <w:tab w:val="center" w:pos="4680"/>
        <w:tab w:val="right" w:pos="9360"/>
      </w:tabs>
    </w:pPr>
  </w:style>
  <w:style w:type="character" w:customStyle="1" w:styleId="FooterChar">
    <w:name w:val="Footer Char"/>
    <w:basedOn w:val="DefaultParagraphFont"/>
    <w:link w:val="Footer"/>
    <w:uiPriority w:val="99"/>
    <w:rsid w:val="008A5F3B"/>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8A5F3B"/>
    <w:pPr>
      <w:spacing w:after="120"/>
    </w:pPr>
  </w:style>
  <w:style w:type="character" w:customStyle="1" w:styleId="BodyTextChar">
    <w:name w:val="Body Text Char"/>
    <w:aliases w:val="BT Char"/>
    <w:basedOn w:val="DefaultParagraphFont"/>
    <w:link w:val="BodyText"/>
    <w:uiPriority w:val="99"/>
    <w:rsid w:val="008A5F3B"/>
    <w:rPr>
      <w:rFonts w:ascii="Arial" w:hAnsi="Arial" w:cs="Arial"/>
      <w:kern w:val="0"/>
      <w:sz w:val="16"/>
      <w:szCs w:val="22"/>
      <w14:ligatures w14:val="none"/>
    </w:rPr>
  </w:style>
  <w:style w:type="paragraph" w:styleId="NoSpacing">
    <w:name w:val="No Spacing"/>
    <w:aliases w:val="Card Format,DDI Tag,Tag Title,No Spacing tnr,ClearFormatting,Hidden Block Title,No Spacing311,No Spacing51,No Spacing8,Dont u,Note Level 21,Clear,No Spacing11211,No Spacing7,ca,Tag and Ci,CD - Cite,Tag and Cite,Dont use,Heading 41"/>
    <w:link w:val="NoSpacingChar"/>
    <w:uiPriority w:val="99"/>
    <w:unhideWhenUsed/>
    <w:qFormat/>
    <w:rsid w:val="008A5F3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No Spacing8 Char,Dont u Char,Note Level 21 Char,Clear Char,No Spacing11211 Char,ca Char"/>
    <w:basedOn w:val="DefaultParagraphFont"/>
    <w:link w:val="NoSpacing"/>
    <w:uiPriority w:val="99"/>
    <w:rsid w:val="008A5F3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8A5F3B"/>
    <w:rPr>
      <w:color w:val="467886" w:themeColor="hyperlink"/>
      <w:u w:val="single"/>
    </w:rPr>
  </w:style>
  <w:style w:type="character" w:styleId="UnresolvedMention">
    <w:name w:val="Unresolved Mention"/>
    <w:basedOn w:val="DefaultParagraphFont"/>
    <w:uiPriority w:val="99"/>
    <w:unhideWhenUsed/>
    <w:rsid w:val="008A5F3B"/>
    <w:rPr>
      <w:color w:val="605E5C"/>
      <w:shd w:val="clear" w:color="auto" w:fill="E1DFDD"/>
    </w:rPr>
  </w:style>
  <w:style w:type="character" w:customStyle="1" w:styleId="Boxes">
    <w:name w:val="Boxes"/>
    <w:basedOn w:val="Emphasis"/>
    <w:qFormat/>
    <w:rsid w:val="008A5F3B"/>
    <w:rPr>
      <w:rFonts w:ascii="Arial" w:hAnsi="Arial" w:cs="Calibri"/>
      <w:b/>
      <w:i w:val="0"/>
      <w:iCs/>
      <w:sz w:val="20"/>
      <w:u w:val="single"/>
      <w:bdr w:val="single" w:sz="8" w:space="0" w:color="auto"/>
    </w:rPr>
  </w:style>
  <w:style w:type="paragraph" w:customStyle="1" w:styleId="textbold">
    <w:name w:val="text bold"/>
    <w:basedOn w:val="Normal"/>
    <w:link w:val="Emphasis"/>
    <w:uiPriority w:val="8"/>
    <w:qFormat/>
    <w:rsid w:val="00DD0987"/>
    <w:pPr>
      <w:pBdr>
        <w:top w:val="single" w:sz="8" w:space="0" w:color="auto"/>
        <w:left w:val="single" w:sz="8" w:space="0" w:color="auto"/>
        <w:bottom w:val="single" w:sz="8" w:space="0" w:color="auto"/>
        <w:right w:val="single" w:sz="8" w:space="0" w:color="auto"/>
      </w:pBdr>
      <w:spacing w:line="256" w:lineRule="auto"/>
      <w:ind w:left="720"/>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DD0987"/>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Heading411">
    <w:name w:val="Heading 411"/>
    <w:basedOn w:val="Heading1"/>
    <w:next w:val="NoSpacing"/>
    <w:link w:val="Hyperlink"/>
    <w:autoRedefine/>
    <w:uiPriority w:val="99"/>
    <w:qFormat/>
    <w:rsid w:val="00DD0987"/>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Aunderline">
    <w:name w:val="AAAunderline"/>
    <w:qFormat/>
    <w:rsid w:val="00DD0987"/>
    <w:rPr>
      <w:rFonts w:ascii="Arial" w:hAnsi="Arial"/>
      <w:b/>
      <w:sz w:val="20"/>
      <w:u w:val="single"/>
    </w:rPr>
  </w:style>
  <w:style w:type="paragraph" w:customStyle="1" w:styleId="Emphasis1">
    <w:name w:val="Emphasis1"/>
    <w:basedOn w:val="Normal"/>
    <w:autoRedefine/>
    <w:uiPriority w:val="8"/>
    <w:qFormat/>
    <w:rsid w:val="00DD0987"/>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link w:val="AnalyticsChar"/>
    <w:uiPriority w:val="5"/>
    <w:qFormat/>
    <w:rsid w:val="008A5F3B"/>
    <w:rPr>
      <w:b/>
      <w:color w:val="0F4761" w:themeColor="accent1" w:themeShade="BF"/>
      <w:sz w:val="24"/>
    </w:rPr>
  </w:style>
  <w:style w:type="character" w:customStyle="1" w:styleId="AnalyticsChar">
    <w:name w:val="Analytics Char"/>
    <w:basedOn w:val="DefaultParagraphFont"/>
    <w:link w:val="Analytics"/>
    <w:uiPriority w:val="5"/>
    <w:rsid w:val="008A5F3B"/>
    <w:rPr>
      <w:rFonts w:ascii="Arial" w:hAnsi="Arial" w:cs="Arial"/>
      <w:b/>
      <w:color w:val="0F4761" w:themeColor="accent1" w:themeShade="BF"/>
      <w:kern w:val="0"/>
      <w:szCs w:val="22"/>
      <w14:ligatures w14:val="none"/>
    </w:rPr>
  </w:style>
  <w:style w:type="character" w:customStyle="1" w:styleId="AAAUNDERLINEKEYBOARD">
    <w:name w:val="AAA UNDERLINE KEYBOARD"/>
    <w:basedOn w:val="DefaultParagraphFont"/>
    <w:uiPriority w:val="6"/>
    <w:qFormat/>
    <w:rsid w:val="008A5F3B"/>
    <w:rPr>
      <w:b w:val="0"/>
      <w:sz w:val="22"/>
      <w:u w:val="single"/>
    </w:rPr>
  </w:style>
  <w:style w:type="character" w:customStyle="1" w:styleId="Author-Date">
    <w:name w:val="Author-Date"/>
    <w:qFormat/>
    <w:rsid w:val="008A5F3B"/>
    <w:rPr>
      <w:b/>
      <w:sz w:val="24"/>
    </w:rPr>
  </w:style>
  <w:style w:type="paragraph" w:customStyle="1" w:styleId="Cards">
    <w:name w:val="Cards"/>
    <w:next w:val="Normal"/>
    <w:link w:val="CardsChar1"/>
    <w:qFormat/>
    <w:rsid w:val="008A5F3B"/>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1">
    <w:name w:val="Cards Char1"/>
    <w:link w:val="Cards"/>
    <w:locked/>
    <w:rsid w:val="008A5F3B"/>
    <w:rPr>
      <w:rFonts w:ascii="Times New Roman" w:eastAsia="Times New Roman" w:hAnsi="Times New Roman" w:cs="Times New Roman"/>
      <w:kern w:val="0"/>
      <w:sz w:val="20"/>
      <w14:ligatures w14:val="none"/>
    </w:rPr>
  </w:style>
  <w:style w:type="paragraph" w:customStyle="1" w:styleId="Nothing">
    <w:name w:val="Nothing"/>
    <w:link w:val="NothingChar"/>
    <w:qFormat/>
    <w:rsid w:val="008A5F3B"/>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locked/>
    <w:rsid w:val="008A5F3B"/>
    <w:rPr>
      <w:rFonts w:ascii="Times New Roman" w:eastAsia="Times New Roman" w:hAnsi="Times New Roman" w:cs="Times New Roman"/>
      <w:kern w:val="0"/>
      <w:sz w:val="20"/>
      <w14:ligatures w14:val="none"/>
    </w:rPr>
  </w:style>
  <w:style w:type="character" w:customStyle="1" w:styleId="DebateUnderline">
    <w:name w:val="Debate Underline"/>
    <w:qFormat/>
    <w:rsid w:val="008A5F3B"/>
    <w:rPr>
      <w:rFonts w:ascii="Times New Roman" w:hAnsi="Times New Roman"/>
      <w:sz w:val="20"/>
      <w:u w:val="thick"/>
    </w:rPr>
  </w:style>
  <w:style w:type="character" w:styleId="CommentReference">
    <w:name w:val="annotation reference"/>
    <w:basedOn w:val="DefaultParagraphFont"/>
    <w:uiPriority w:val="99"/>
    <w:unhideWhenUsed/>
    <w:rsid w:val="008A5F3B"/>
    <w:rPr>
      <w:sz w:val="16"/>
      <w:szCs w:val="16"/>
    </w:rPr>
  </w:style>
  <w:style w:type="character" w:customStyle="1" w:styleId="Heading2Char1">
    <w:name w:val="Heading 2 Char1"/>
    <w:aliases w:val="Hat Char1"/>
    <w:basedOn w:val="DefaultParagraphFont"/>
    <w:uiPriority w:val="1"/>
    <w:semiHidden/>
    <w:rsid w:val="008A5F3B"/>
    <w:rPr>
      <w:rFonts w:asciiTheme="majorHAnsi" w:eastAsiaTheme="majorEastAsia" w:hAnsiTheme="majorHAnsi" w:cstheme="majorBidi"/>
      <w:color w:val="0F4761" w:themeColor="accent1" w:themeShade="BF"/>
      <w:sz w:val="26"/>
      <w:szCs w:val="26"/>
    </w:rPr>
  </w:style>
  <w:style w:type="character" w:customStyle="1" w:styleId="Heading3Char1">
    <w:name w:val="Heading 3 Char1"/>
    <w:aliases w:val="Block Char1,cite,Heading 3 Char Char Char1,Char Char2,cites Char Char,Heading 3 Char1 Char,Citation Char Char1 Char Char Char Char Char,Underlined Text Char,Block Writing Char,Index Headers Char,Read Char Char1"/>
    <w:basedOn w:val="DefaultParagraphFont"/>
    <w:uiPriority w:val="99"/>
    <w:qFormat/>
    <w:rsid w:val="008A5F3B"/>
    <w:rPr>
      <w:rFonts w:asciiTheme="majorHAnsi" w:eastAsiaTheme="majorEastAsia" w:hAnsiTheme="majorHAnsi" w:cstheme="majorBidi"/>
      <w:color w:val="0A2F40" w:themeColor="accent1" w:themeShade="7F"/>
      <w:sz w:val="24"/>
      <w:szCs w:val="24"/>
    </w:rPr>
  </w:style>
  <w:style w:type="paragraph" w:customStyle="1" w:styleId="msonormal0">
    <w:name w:val="msonormal"/>
    <w:basedOn w:val="Normal"/>
    <w:uiPriority w:val="99"/>
    <w:qFormat/>
    <w:rsid w:val="008A5F3B"/>
    <w:pPr>
      <w:spacing w:before="100" w:beforeAutospacing="1" w:after="100" w:afterAutospacing="1"/>
    </w:pPr>
    <w:rPr>
      <w:rFonts w:ascii="Times New Roman" w:eastAsia="Times New Roman" w:hAnsi="Times New Roman" w:cs="Times New Roman"/>
      <w:sz w:val="24"/>
      <w:szCs w:val="24"/>
    </w:rPr>
  </w:style>
  <w:style w:type="character" w:customStyle="1" w:styleId="AnalyticChar">
    <w:name w:val="Analytic Char"/>
    <w:basedOn w:val="DefaultParagraphFont"/>
    <w:link w:val="Analytic"/>
    <w:uiPriority w:val="4"/>
    <w:locked/>
    <w:rsid w:val="008A5F3B"/>
    <w:rPr>
      <w:rFonts w:ascii="Calibri" w:eastAsiaTheme="majorEastAsia" w:hAnsi="Calibri" w:cstheme="majorBidi"/>
      <w:b/>
      <w:iCs/>
      <w:sz w:val="26"/>
    </w:rPr>
  </w:style>
  <w:style w:type="paragraph" w:customStyle="1" w:styleId="Analytic">
    <w:name w:val="Analytic"/>
    <w:basedOn w:val="Heading4"/>
    <w:link w:val="AnalyticChar"/>
    <w:uiPriority w:val="4"/>
    <w:qFormat/>
    <w:rsid w:val="008A5F3B"/>
    <w:rPr>
      <w:rFonts w:ascii="Calibri" w:hAnsi="Calibri"/>
      <w:kern w:val="2"/>
      <w:sz w:val="26"/>
      <w:szCs w:val="24"/>
      <w14:ligatures w14:val="standardContextual"/>
    </w:rPr>
  </w:style>
  <w:style w:type="paragraph" w:customStyle="1" w:styleId="ExtensionEmphasis">
    <w:name w:val="Extension Emphasis"/>
    <w:basedOn w:val="Normal"/>
    <w:link w:val="ExtensionEmphasisChar"/>
    <w:uiPriority w:val="4"/>
    <w:qFormat/>
    <w:rsid w:val="008A5F3B"/>
    <w:rPr>
      <w:b/>
      <w:u w:val="single"/>
    </w:rPr>
  </w:style>
  <w:style w:type="character" w:customStyle="1" w:styleId="ExtensionEmphasisChar">
    <w:name w:val="Extension Emphasis Char"/>
    <w:basedOn w:val="DefaultParagraphFont"/>
    <w:link w:val="ExtensionEmphasis"/>
    <w:uiPriority w:val="4"/>
    <w:rsid w:val="008A5F3B"/>
    <w:rPr>
      <w:rFonts w:ascii="Arial" w:hAnsi="Arial" w:cs="Arial"/>
      <w:b/>
      <w:kern w:val="0"/>
      <w:sz w:val="16"/>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8A5F3B"/>
    <w:rPr>
      <w:rFonts w:ascii="Times New Roman" w:eastAsia="Calibri" w:hAnsi="Times New Roman" w:cs="Times New Roman"/>
      <w:sz w:val="24"/>
      <w:szCs w:val="24"/>
    </w:rPr>
  </w:style>
  <w:style w:type="paragraph" w:customStyle="1" w:styleId="evidencetext">
    <w:name w:val="evidence text"/>
    <w:basedOn w:val="Normal"/>
    <w:link w:val="evidencetextChar1"/>
    <w:qFormat/>
    <w:rsid w:val="008A5F3B"/>
    <w:pPr>
      <w:spacing w:line="259" w:lineRule="auto"/>
    </w:pPr>
    <w:rPr>
      <w:rFonts w:eastAsia="Times New Roman" w:cs="Calibri"/>
      <w:color w:val="000000"/>
    </w:rPr>
  </w:style>
  <w:style w:type="character" w:customStyle="1" w:styleId="evidencetextChar1">
    <w:name w:val="evidence text Char1"/>
    <w:link w:val="evidencetext"/>
    <w:rsid w:val="008A5F3B"/>
    <w:rPr>
      <w:rFonts w:ascii="Arial" w:eastAsia="Times New Roman" w:hAnsi="Arial" w:cs="Calibri"/>
      <w:color w:val="000000"/>
      <w:kern w:val="0"/>
      <w:sz w:val="16"/>
      <w:szCs w:val="22"/>
      <w14:ligatures w14:val="none"/>
    </w:rPr>
  </w:style>
  <w:style w:type="paragraph" w:customStyle="1" w:styleId="BlockTitle1">
    <w:name w:val="Block Title #1"/>
    <w:basedOn w:val="Heading1"/>
    <w:next w:val="Normal"/>
    <w:qFormat/>
    <w:rsid w:val="008A5F3B"/>
    <w:pPr>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sz w:val="24"/>
    </w:rPr>
  </w:style>
  <w:style w:type="paragraph" w:customStyle="1" w:styleId="boldcite">
    <w:name w:val="bold cite"/>
    <w:basedOn w:val="Normal"/>
    <w:link w:val="boldciteChar4"/>
    <w:qFormat/>
    <w:rsid w:val="008A5F3B"/>
    <w:rPr>
      <w:rFonts w:eastAsia="Calibri"/>
      <w:b/>
      <w:color w:val="000000"/>
      <w:sz w:val="22"/>
      <w:u w:val="thick" w:color="000000"/>
    </w:rPr>
  </w:style>
  <w:style w:type="character" w:customStyle="1" w:styleId="boldciteChar4">
    <w:name w:val="bold cite Char4"/>
    <w:basedOn w:val="DefaultParagraphFont"/>
    <w:link w:val="boldcite"/>
    <w:locked/>
    <w:rsid w:val="008A5F3B"/>
    <w:rPr>
      <w:rFonts w:ascii="Arial" w:eastAsia="Calibri" w:hAnsi="Arial" w:cs="Arial"/>
      <w:b/>
      <w:color w:val="000000"/>
      <w:kern w:val="0"/>
      <w:sz w:val="22"/>
      <w:szCs w:val="22"/>
      <w:u w:val="thick" w:color="000000"/>
      <w14:ligatures w14:val="none"/>
    </w:rPr>
  </w:style>
  <w:style w:type="character" w:customStyle="1" w:styleId="highlight2">
    <w:name w:val="highlight2"/>
    <w:basedOn w:val="DefaultParagraphFont"/>
    <w:rsid w:val="008A5F3B"/>
    <w:rPr>
      <w:rFonts w:ascii="Arial" w:hAnsi="Arial"/>
      <w:b/>
      <w:sz w:val="19"/>
      <w:u w:val="thick"/>
      <w:bdr w:val="none" w:sz="0" w:space="0" w:color="auto"/>
      <w:shd w:val="clear" w:color="auto" w:fill="auto"/>
    </w:rPr>
  </w:style>
  <w:style w:type="paragraph" w:customStyle="1" w:styleId="highlightcardtext">
    <w:name w:val="highlight card text"/>
    <w:basedOn w:val="evidencetext"/>
    <w:link w:val="highlightcardtextChar2"/>
    <w:uiPriority w:val="99"/>
    <w:qFormat/>
    <w:rsid w:val="008A5F3B"/>
    <w:pPr>
      <w:framePr w:hSpace="187" w:vSpace="187" w:wrap="notBeside" w:vAnchor="text" w:hAnchor="text" w:y="1"/>
      <w:shd w:val="pct10" w:color="C0C0C0" w:fill="B3B3B3"/>
    </w:pPr>
    <w:rPr>
      <w:rFonts w:cs="Times New Roman"/>
      <w:u w:val="single" w:color="000000"/>
    </w:rPr>
  </w:style>
  <w:style w:type="character" w:customStyle="1" w:styleId="highlightcardtextChar2">
    <w:name w:val="highlight card text Char2"/>
    <w:basedOn w:val="evidencetextChar1"/>
    <w:link w:val="highlightcardtext"/>
    <w:uiPriority w:val="99"/>
    <w:rsid w:val="008A5F3B"/>
    <w:rPr>
      <w:rFonts w:ascii="Arial" w:eastAsia="Times New Roman" w:hAnsi="Arial" w:cs="Times New Roman"/>
      <w:color w:val="000000"/>
      <w:kern w:val="0"/>
      <w:sz w:val="16"/>
      <w:szCs w:val="22"/>
      <w:u w:val="single" w:color="000000"/>
      <w:shd w:val="pct10" w:color="C0C0C0" w:fill="B3B3B3"/>
      <w14:ligatures w14:val="none"/>
    </w:rPr>
  </w:style>
  <w:style w:type="paragraph" w:customStyle="1" w:styleId="underlineevidencetext">
    <w:name w:val="underline evidence text"/>
    <w:basedOn w:val="evidencetext"/>
    <w:uiPriority w:val="99"/>
    <w:qFormat/>
    <w:rsid w:val="008A5F3B"/>
    <w:rPr>
      <w:rFonts w:cs="Times New Roman"/>
      <w:szCs w:val="24"/>
      <w:u w:val="single"/>
    </w:rPr>
  </w:style>
  <w:style w:type="paragraph" w:styleId="DocumentMap">
    <w:name w:val="Document Map"/>
    <w:basedOn w:val="Normal"/>
    <w:link w:val="DocumentMapChar"/>
    <w:uiPriority w:val="99"/>
    <w:rsid w:val="008A5F3B"/>
    <w:pPr>
      <w:shd w:val="clear" w:color="auto" w:fill="000080"/>
    </w:pPr>
    <w:rPr>
      <w:rFonts w:eastAsia="Times New Roman" w:cs="Tahoma"/>
      <w:sz w:val="13"/>
      <w:szCs w:val="24"/>
    </w:rPr>
  </w:style>
  <w:style w:type="character" w:customStyle="1" w:styleId="DocumentMapChar">
    <w:name w:val="Document Map Char"/>
    <w:basedOn w:val="DefaultParagraphFont"/>
    <w:link w:val="DocumentMap"/>
    <w:uiPriority w:val="99"/>
    <w:rsid w:val="008A5F3B"/>
    <w:rPr>
      <w:rFonts w:ascii="Arial" w:eastAsia="Times New Roman" w:hAnsi="Arial" w:cs="Tahoma"/>
      <w:kern w:val="0"/>
      <w:sz w:val="13"/>
      <w:shd w:val="clear" w:color="auto" w:fill="000080"/>
      <w14:ligatures w14:val="none"/>
    </w:rPr>
  </w:style>
  <w:style w:type="paragraph" w:styleId="TOC1">
    <w:name w:val="toc 1"/>
    <w:aliases w:val="Index Basic,good index"/>
    <w:basedOn w:val="Normal"/>
    <w:next w:val="Normal"/>
    <w:uiPriority w:val="39"/>
    <w:qFormat/>
    <w:rsid w:val="008A5F3B"/>
    <w:pPr>
      <w:ind w:left="2592" w:right="2592"/>
    </w:pPr>
    <w:rPr>
      <w:rFonts w:eastAsia="Times New Roman" w:cs="Times New Roman"/>
      <w:szCs w:val="24"/>
    </w:rPr>
  </w:style>
  <w:style w:type="paragraph" w:styleId="z-TopofForm">
    <w:name w:val="HTML Top of Form"/>
    <w:basedOn w:val="Normal"/>
    <w:next w:val="Normal"/>
    <w:link w:val="z-TopofFormChar"/>
    <w:hidden/>
    <w:uiPriority w:val="99"/>
    <w:rsid w:val="008A5F3B"/>
    <w:pPr>
      <w:pBdr>
        <w:bottom w:val="single" w:sz="6" w:space="1" w:color="auto"/>
      </w:pBdr>
      <w:jc w:val="center"/>
    </w:pPr>
    <w:rPr>
      <w:rFonts w:eastAsia="SimSun"/>
      <w:vanish/>
      <w:szCs w:val="16"/>
      <w:lang w:eastAsia="zh-CN"/>
    </w:rPr>
  </w:style>
  <w:style w:type="character" w:customStyle="1" w:styleId="z-TopofFormChar">
    <w:name w:val="z-Top of Form Char"/>
    <w:basedOn w:val="DefaultParagraphFont"/>
    <w:link w:val="z-TopofForm"/>
    <w:uiPriority w:val="99"/>
    <w:rsid w:val="008A5F3B"/>
    <w:rPr>
      <w:rFonts w:ascii="Arial" w:eastAsia="SimSun" w:hAnsi="Arial" w:cs="Arial"/>
      <w:vanish/>
      <w:kern w:val="0"/>
      <w:sz w:val="16"/>
      <w:szCs w:val="16"/>
      <w:lang w:eastAsia="zh-CN"/>
      <w14:ligatures w14:val="none"/>
    </w:rPr>
  </w:style>
  <w:style w:type="paragraph" w:styleId="BodyText3">
    <w:name w:val="Body Text 3"/>
    <w:basedOn w:val="Normal"/>
    <w:link w:val="BodyText3Char"/>
    <w:rsid w:val="008A5F3B"/>
    <w:rPr>
      <w:rFonts w:eastAsia="Times New Roman"/>
      <w:bCs/>
      <w:color w:val="000000"/>
      <w:sz w:val="20"/>
      <w:szCs w:val="24"/>
    </w:rPr>
  </w:style>
  <w:style w:type="character" w:customStyle="1" w:styleId="BodyText3Char">
    <w:name w:val="Body Text 3 Char"/>
    <w:basedOn w:val="DefaultParagraphFont"/>
    <w:link w:val="BodyText3"/>
    <w:rsid w:val="008A5F3B"/>
    <w:rPr>
      <w:rFonts w:ascii="Arial" w:eastAsia="Times New Roman" w:hAnsi="Arial" w:cs="Arial"/>
      <w:bCs/>
      <w:color w:val="000000"/>
      <w:kern w:val="0"/>
      <w:sz w:val="20"/>
      <w14:ligatures w14:val="none"/>
    </w:rPr>
  </w:style>
  <w:style w:type="paragraph" w:styleId="BalloonText">
    <w:name w:val="Balloon Text"/>
    <w:basedOn w:val="Normal"/>
    <w:link w:val="BalloonTextChar"/>
    <w:uiPriority w:val="99"/>
    <w:rsid w:val="008A5F3B"/>
    <w:rPr>
      <w:rFonts w:ascii="Tahoma" w:eastAsia="Times New Roman" w:hAnsi="Tahoma" w:cs="Times New Roman"/>
      <w:szCs w:val="16"/>
    </w:rPr>
  </w:style>
  <w:style w:type="character" w:customStyle="1" w:styleId="BalloonTextChar">
    <w:name w:val="Balloon Text Char"/>
    <w:basedOn w:val="DefaultParagraphFont"/>
    <w:link w:val="BalloonText"/>
    <w:uiPriority w:val="99"/>
    <w:rsid w:val="008A5F3B"/>
    <w:rPr>
      <w:rFonts w:ascii="Tahoma" w:eastAsia="Times New Roman" w:hAnsi="Tahoma" w:cs="Times New Roman"/>
      <w:kern w:val="0"/>
      <w:sz w:val="16"/>
      <w:szCs w:val="16"/>
      <w14:ligatures w14:val="none"/>
    </w:rPr>
  </w:style>
  <w:style w:type="character" w:customStyle="1" w:styleId="pmterms1">
    <w:name w:val="pmterms1"/>
    <w:basedOn w:val="DefaultParagraphFont"/>
    <w:rsid w:val="008A5F3B"/>
  </w:style>
  <w:style w:type="paragraph" w:customStyle="1" w:styleId="underlinecard">
    <w:name w:val="underline card"/>
    <w:basedOn w:val="Normal"/>
    <w:uiPriority w:val="99"/>
    <w:qFormat/>
    <w:rsid w:val="008A5F3B"/>
    <w:rPr>
      <w:rFonts w:eastAsia="Times New Roman" w:cs="Times New Roman"/>
      <w:sz w:val="20"/>
      <w:szCs w:val="24"/>
      <w:u w:val="single"/>
    </w:rPr>
  </w:style>
  <w:style w:type="character" w:customStyle="1" w:styleId="underlinecardChar">
    <w:name w:val="underline card Char"/>
    <w:basedOn w:val="DefaultParagraphFont"/>
    <w:rsid w:val="008A5F3B"/>
    <w:rPr>
      <w:rFonts w:ascii="Arial" w:hAnsi="Arial"/>
      <w:sz w:val="18"/>
      <w:szCs w:val="24"/>
      <w:u w:val="single"/>
      <w:lang w:val="en-US" w:eastAsia="en-US" w:bidi="ar-SA"/>
    </w:rPr>
  </w:style>
  <w:style w:type="character" w:customStyle="1" w:styleId="term">
    <w:name w:val="term"/>
    <w:basedOn w:val="DefaultParagraphFont"/>
    <w:rsid w:val="008A5F3B"/>
  </w:style>
  <w:style w:type="character" w:customStyle="1" w:styleId="dateline">
    <w:name w:val="dateline"/>
    <w:basedOn w:val="DefaultParagraphFont"/>
    <w:rsid w:val="008A5F3B"/>
  </w:style>
  <w:style w:type="character" w:customStyle="1" w:styleId="dateline-separator">
    <w:name w:val="dateline-separator"/>
    <w:basedOn w:val="DefaultParagraphFont"/>
    <w:rsid w:val="008A5F3B"/>
  </w:style>
  <w:style w:type="character" w:customStyle="1" w:styleId="term1">
    <w:name w:val="term1"/>
    <w:basedOn w:val="DefaultParagraphFont"/>
    <w:rsid w:val="008A5F3B"/>
    <w:rPr>
      <w:rFonts w:ascii="Verdana" w:hAnsi="Verdana" w:hint="default"/>
      <w:b/>
      <w:bCs/>
      <w:sz w:val="20"/>
      <w:szCs w:val="20"/>
    </w:rPr>
  </w:style>
  <w:style w:type="character" w:customStyle="1" w:styleId="Author">
    <w:name w:val="Author"/>
    <w:aliases w:val="Style Date"/>
    <w:basedOn w:val="DefaultParagraphFont"/>
    <w:qFormat/>
    <w:rsid w:val="008A5F3B"/>
    <w:rPr>
      <w:b/>
      <w:bCs/>
      <w:sz w:val="24"/>
      <w:szCs w:val="24"/>
    </w:rPr>
  </w:style>
  <w:style w:type="character" w:customStyle="1" w:styleId="underline">
    <w:name w:val="underline"/>
    <w:basedOn w:val="DefaultParagraphFont"/>
    <w:qFormat/>
    <w:rsid w:val="008A5F3B"/>
    <w:rPr>
      <w:u w:val="single"/>
    </w:rPr>
  </w:style>
  <w:style w:type="paragraph" w:styleId="BodyText2">
    <w:name w:val="Body Text 2"/>
    <w:basedOn w:val="Normal"/>
    <w:link w:val="BodyText2Char"/>
    <w:rsid w:val="008A5F3B"/>
    <w:rPr>
      <w:rFonts w:eastAsia="Times New Roman" w:cs="Times New Roman"/>
      <w:sz w:val="12"/>
      <w:szCs w:val="24"/>
    </w:rPr>
  </w:style>
  <w:style w:type="character" w:customStyle="1" w:styleId="BodyText2Char">
    <w:name w:val="Body Text 2 Char"/>
    <w:basedOn w:val="DefaultParagraphFont"/>
    <w:link w:val="BodyText2"/>
    <w:rsid w:val="008A5F3B"/>
    <w:rPr>
      <w:rFonts w:ascii="Arial" w:eastAsia="Times New Roman" w:hAnsi="Arial" w:cs="Times New Roman"/>
      <w:kern w:val="0"/>
      <w:sz w:val="12"/>
      <w14:ligatures w14:val="none"/>
    </w:rPr>
  </w:style>
  <w:style w:type="paragraph" w:customStyle="1" w:styleId="BlockTitle2">
    <w:name w:val="Block Title #2"/>
    <w:basedOn w:val="BlockTitle1"/>
    <w:next w:val="Normal"/>
    <w:uiPriority w:val="99"/>
    <w:qFormat/>
    <w:rsid w:val="008A5F3B"/>
    <w:pPr>
      <w:keepLines w:val="0"/>
      <w:outlineLvl w:val="9"/>
    </w:pPr>
    <w:rPr>
      <w:rFonts w:cs="Arial"/>
      <w:bCs/>
      <w:kern w:val="32"/>
    </w:rPr>
  </w:style>
  <w:style w:type="character" w:customStyle="1" w:styleId="Hyperlink1">
    <w:name w:val="Hyperlink1"/>
    <w:basedOn w:val="DefaultParagraphFont"/>
    <w:rsid w:val="008A5F3B"/>
    <w:rPr>
      <w:color w:val="745D57"/>
      <w:u w:val="single"/>
    </w:rPr>
  </w:style>
  <w:style w:type="paragraph" w:customStyle="1" w:styleId="CITE">
    <w:name w:val="CITE"/>
    <w:basedOn w:val="Heading1"/>
    <w:link w:val="CITEChar"/>
    <w:qFormat/>
    <w:rsid w:val="008A5F3B"/>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sz w:val="20"/>
      <w:szCs w:val="20"/>
    </w:rPr>
  </w:style>
  <w:style w:type="paragraph" w:customStyle="1" w:styleId="CARD">
    <w:name w:val="CARD"/>
    <w:basedOn w:val="Normal"/>
    <w:link w:val="CARDChar"/>
    <w:qFormat/>
    <w:rsid w:val="008A5F3B"/>
    <w:rPr>
      <w:rFonts w:ascii="Verdana" w:eastAsia="Times New Roman" w:hAnsi="Verdana" w:cs="Times New Roman"/>
      <w:sz w:val="20"/>
      <w:szCs w:val="20"/>
    </w:rPr>
  </w:style>
  <w:style w:type="paragraph" w:customStyle="1" w:styleId="CardTag">
    <w:name w:val="Card Tag"/>
    <w:uiPriority w:val="99"/>
    <w:qFormat/>
    <w:rsid w:val="008A5F3B"/>
    <w:pPr>
      <w:spacing w:after="0" w:line="240" w:lineRule="auto"/>
    </w:pPr>
    <w:rPr>
      <w:rFonts w:ascii="Arial Narrow" w:eastAsia="Times New Roman" w:hAnsi="Arial Narrow" w:cs="Times New Roman"/>
      <w:b/>
      <w:kern w:val="0"/>
      <w:sz w:val="26"/>
      <w:szCs w:val="20"/>
      <w14:ligatures w14:val="none"/>
    </w:rPr>
  </w:style>
  <w:style w:type="paragraph" w:customStyle="1" w:styleId="Cardtext">
    <w:name w:val="Card text"/>
    <w:qFormat/>
    <w:rsid w:val="008A5F3B"/>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BlockTitle">
    <w:name w:val="Block Title"/>
    <w:basedOn w:val="Header"/>
    <w:uiPriority w:val="99"/>
    <w:qFormat/>
    <w:rsid w:val="008A5F3B"/>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eastAsia="Times New Roman"/>
      <w:b/>
      <w:sz w:val="32"/>
      <w:szCs w:val="44"/>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5F3B"/>
    <w:rPr>
      <w:rFonts w:ascii="Arial" w:eastAsia="Times New Roman" w:hAnsi="Arial" w:cs="Times New Roman"/>
      <w:sz w:val="20"/>
      <w:szCs w:val="24"/>
    </w:rPr>
  </w:style>
  <w:style w:type="character" w:customStyle="1" w:styleId="CardTextChar">
    <w:name w:val="Card Text Char"/>
    <w:basedOn w:val="DefaultParagraphFont"/>
    <w:rsid w:val="008A5F3B"/>
    <w:rPr>
      <w:rFonts w:ascii="Arial" w:hAnsi="Arial"/>
      <w:sz w:val="18"/>
      <w:szCs w:val="24"/>
      <w:lang w:val="en-US" w:eastAsia="en-US" w:bidi="ar-SA"/>
    </w:rPr>
  </w:style>
  <w:style w:type="character" w:customStyle="1" w:styleId="boldciteChar">
    <w:name w:val="bold cite Char"/>
    <w:basedOn w:val="DefaultParagraphFont"/>
    <w:rsid w:val="008A5F3B"/>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8A5F3B"/>
    <w:rPr>
      <w:rFonts w:ascii="Arial" w:hAnsi="Arial"/>
      <w:color w:val="000000"/>
      <w:sz w:val="18"/>
      <w:szCs w:val="24"/>
      <w:lang w:val="en-US" w:eastAsia="en-US" w:bidi="ar-SA"/>
    </w:rPr>
  </w:style>
  <w:style w:type="character" w:customStyle="1" w:styleId="evidencetextChar">
    <w:name w:val="evidence text Char"/>
    <w:basedOn w:val="DefaultParagraphFont"/>
    <w:rsid w:val="008A5F3B"/>
    <w:rPr>
      <w:rFonts w:ascii="Arial" w:hAnsi="Arial"/>
      <w:color w:val="000000"/>
      <w:sz w:val="18"/>
      <w:szCs w:val="24"/>
      <w:lang w:val="en-US" w:eastAsia="en-US" w:bidi="ar-SA"/>
    </w:rPr>
  </w:style>
  <w:style w:type="character" w:customStyle="1" w:styleId="Hyperlink6">
    <w:name w:val="Hyperlink6"/>
    <w:basedOn w:val="DefaultParagraphFont"/>
    <w:rsid w:val="008A5F3B"/>
    <w:rPr>
      <w:color w:val="3300CC"/>
      <w:u w:val="single"/>
    </w:rPr>
  </w:style>
  <w:style w:type="character" w:customStyle="1" w:styleId="pmterms11">
    <w:name w:val="pmterms11"/>
    <w:basedOn w:val="DefaultParagraphFont"/>
    <w:rsid w:val="008A5F3B"/>
    <w:rPr>
      <w:b/>
      <w:bCs/>
      <w:i w:val="0"/>
      <w:iCs w:val="0"/>
      <w:color w:val="000000"/>
    </w:rPr>
  </w:style>
  <w:style w:type="character" w:customStyle="1" w:styleId="bigbody1">
    <w:name w:val="bigbody1"/>
    <w:basedOn w:val="DefaultParagraphFont"/>
    <w:rsid w:val="008A5F3B"/>
    <w:rPr>
      <w:rFonts w:ascii="Arial" w:hAnsi="Arial" w:cs="Arial" w:hint="default"/>
      <w:sz w:val="24"/>
      <w:szCs w:val="24"/>
    </w:rPr>
  </w:style>
  <w:style w:type="character" w:customStyle="1" w:styleId="blue">
    <w:name w:val="blue"/>
    <w:basedOn w:val="DefaultParagraphFont"/>
    <w:rsid w:val="008A5F3B"/>
  </w:style>
  <w:style w:type="character" w:customStyle="1" w:styleId="boldciteChar1">
    <w:name w:val="bold cite Char1"/>
    <w:basedOn w:val="DefaultParagraphFont"/>
    <w:rsid w:val="008A5F3B"/>
    <w:rPr>
      <w:rFonts w:ascii="Arial" w:hAnsi="Arial"/>
      <w:b/>
      <w:color w:val="000000"/>
      <w:sz w:val="28"/>
      <w:szCs w:val="24"/>
      <w:u w:val="thick" w:color="000000"/>
      <w:lang w:val="en-US" w:eastAsia="en-US" w:bidi="ar-SA"/>
    </w:rPr>
  </w:style>
  <w:style w:type="character" w:customStyle="1" w:styleId="maintext">
    <w:name w:val="maintext"/>
    <w:basedOn w:val="DefaultParagraphFont"/>
    <w:rsid w:val="008A5F3B"/>
  </w:style>
  <w:style w:type="character" w:customStyle="1" w:styleId="papercaption1">
    <w:name w:val="papercaption1"/>
    <w:basedOn w:val="DefaultParagraphFont"/>
    <w:rsid w:val="008A5F3B"/>
    <w:rPr>
      <w:rFonts w:ascii="Verdana" w:hAnsi="Verdana" w:hint="default"/>
      <w:b/>
      <w:bCs/>
      <w:i w:val="0"/>
      <w:iCs w:val="0"/>
      <w:color w:val="000000"/>
      <w:sz w:val="21"/>
      <w:szCs w:val="21"/>
    </w:rPr>
  </w:style>
  <w:style w:type="character" w:customStyle="1" w:styleId="affiliation1">
    <w:name w:val="affiliation1"/>
    <w:basedOn w:val="DefaultParagraphFont"/>
    <w:rsid w:val="008A5F3B"/>
    <w:rPr>
      <w:rFonts w:ascii="Verdana" w:hAnsi="Verdana" w:hint="default"/>
      <w:b w:val="0"/>
      <w:bCs w:val="0"/>
      <w:i w:val="0"/>
      <w:iCs w:val="0"/>
      <w:color w:val="000000"/>
      <w:sz w:val="18"/>
      <w:szCs w:val="18"/>
    </w:rPr>
  </w:style>
  <w:style w:type="character" w:customStyle="1" w:styleId="paperquote1">
    <w:name w:val="paperquote1"/>
    <w:basedOn w:val="DefaultParagraphFont"/>
    <w:rsid w:val="008A5F3B"/>
    <w:rPr>
      <w:rFonts w:ascii="Verdana" w:hAnsi="Verdana" w:hint="default"/>
      <w:b w:val="0"/>
      <w:bCs w:val="0"/>
      <w:i w:val="0"/>
      <w:iCs w:val="0"/>
      <w:sz w:val="18"/>
      <w:szCs w:val="18"/>
    </w:rPr>
  </w:style>
  <w:style w:type="character" w:customStyle="1" w:styleId="reduce2">
    <w:name w:val="reduce2"/>
    <w:basedOn w:val="DefaultParagraphFont"/>
    <w:uiPriority w:val="99"/>
    <w:rsid w:val="008A5F3B"/>
    <w:rPr>
      <w:rFonts w:ascii="Arial" w:hAnsi="Arial" w:cs="Arial"/>
      <w:color w:val="000000"/>
      <w:sz w:val="12"/>
      <w:szCs w:val="22"/>
    </w:rPr>
  </w:style>
  <w:style w:type="character" w:customStyle="1" w:styleId="underline2">
    <w:name w:val="underline2"/>
    <w:basedOn w:val="DefaultParagraphFont"/>
    <w:rsid w:val="008A5F3B"/>
    <w:rPr>
      <w:rFonts w:ascii="Arial" w:hAnsi="Arial"/>
      <w:sz w:val="18"/>
      <w:u w:val="single"/>
    </w:rPr>
  </w:style>
  <w:style w:type="character" w:customStyle="1" w:styleId="box">
    <w:name w:val="box"/>
    <w:basedOn w:val="DefaultParagraphFont"/>
    <w:rsid w:val="008A5F3B"/>
    <w:rPr>
      <w:rFonts w:ascii="Arial" w:hAnsi="Arial" w:cs="Arial"/>
      <w:b/>
      <w:color w:val="000000"/>
      <w:sz w:val="19"/>
      <w:szCs w:val="22"/>
      <w:u w:val="thick"/>
      <w:bdr w:val="single" w:sz="12" w:space="0" w:color="auto"/>
    </w:rPr>
  </w:style>
  <w:style w:type="character" w:customStyle="1" w:styleId="erasure">
    <w:name w:val="erasure"/>
    <w:basedOn w:val="DefaultParagraphFont"/>
    <w:rsid w:val="008A5F3B"/>
    <w:rPr>
      <w:rFonts w:ascii="Arial" w:hAnsi="Arial" w:cs="Arial"/>
      <w:strike/>
      <w:dstrike w:val="0"/>
      <w:color w:val="000000"/>
      <w:szCs w:val="22"/>
      <w:vertAlign w:val="baseline"/>
    </w:rPr>
  </w:style>
  <w:style w:type="paragraph" w:customStyle="1" w:styleId="Underlining">
    <w:name w:val="Underlining"/>
    <w:basedOn w:val="Normal"/>
    <w:next w:val="Normal"/>
    <w:uiPriority w:val="99"/>
    <w:qFormat/>
    <w:rsid w:val="008A5F3B"/>
    <w:rPr>
      <w:rFonts w:ascii="Arial Narrow" w:eastAsia="Times New Roman" w:hAnsi="Arial Narrow" w:cs="Times New Roman"/>
      <w:sz w:val="20"/>
      <w:szCs w:val="24"/>
      <w:u w:val="single"/>
    </w:rPr>
  </w:style>
  <w:style w:type="character" w:customStyle="1" w:styleId="MicroTextChar">
    <w:name w:val="MicroText Char"/>
    <w:basedOn w:val="DefaultParagraphFont"/>
    <w:rsid w:val="008A5F3B"/>
    <w:rPr>
      <w:rFonts w:ascii="Arial Narrow" w:hAnsi="Arial Narrow"/>
      <w:sz w:val="12"/>
      <w:szCs w:val="24"/>
      <w:lang w:val="en-US" w:eastAsia="en-US" w:bidi="ar-SA"/>
    </w:rPr>
  </w:style>
  <w:style w:type="character" w:customStyle="1" w:styleId="UnderliningChar">
    <w:name w:val="Underlining Char"/>
    <w:basedOn w:val="DefaultParagraphFont"/>
    <w:uiPriority w:val="99"/>
    <w:rsid w:val="008A5F3B"/>
    <w:rPr>
      <w:rFonts w:ascii="Arial Narrow" w:hAnsi="Arial Narrow"/>
      <w:szCs w:val="24"/>
      <w:u w:val="single"/>
      <w:lang w:val="en-US" w:eastAsia="en-US" w:bidi="ar-SA"/>
    </w:rPr>
  </w:style>
  <w:style w:type="paragraph" w:customStyle="1" w:styleId="MicroText">
    <w:name w:val="MicroText"/>
    <w:basedOn w:val="Normal"/>
    <w:next w:val="Normal"/>
    <w:qFormat/>
    <w:rsid w:val="008A5F3B"/>
    <w:rPr>
      <w:rFonts w:ascii="Arial Narrow" w:eastAsia="Times New Roman" w:hAnsi="Arial Narrow" w:cs="Times New Roman"/>
      <w:sz w:val="12"/>
      <w:szCs w:val="24"/>
    </w:rPr>
  </w:style>
  <w:style w:type="character" w:customStyle="1" w:styleId="7TimesNewRoman">
    <w:name w:val="7 Times New Roman"/>
    <w:rsid w:val="008A5F3B"/>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8A5F3B"/>
    <w:rPr>
      <w:rFonts w:ascii="Arial Narrow" w:hAnsi="Arial Narrow"/>
      <w:b/>
      <w:szCs w:val="24"/>
      <w:u w:val="single"/>
      <w:lang w:val="en-US" w:eastAsia="en-US" w:bidi="ar-SA"/>
    </w:rPr>
  </w:style>
  <w:style w:type="paragraph" w:customStyle="1" w:styleId="BoldUnderlining">
    <w:name w:val="Bold Underlining"/>
    <w:basedOn w:val="Underlining"/>
    <w:rsid w:val="008A5F3B"/>
    <w:rPr>
      <w:b/>
    </w:rPr>
  </w:style>
  <w:style w:type="character" w:customStyle="1" w:styleId="citationunderlineChar">
    <w:name w:val="citation/underline Char"/>
    <w:basedOn w:val="DefaultParagraphFont"/>
    <w:rsid w:val="008A5F3B"/>
    <w:rPr>
      <w:b/>
      <w:sz w:val="24"/>
      <w:szCs w:val="24"/>
      <w:u w:val="single"/>
      <w:lang w:val="en-US" w:eastAsia="en-US" w:bidi="ar-SA"/>
    </w:rPr>
  </w:style>
  <w:style w:type="paragraph" w:customStyle="1" w:styleId="TxBr25p1">
    <w:name w:val="TxBr_25p1"/>
    <w:basedOn w:val="Normal"/>
    <w:rsid w:val="008A5F3B"/>
    <w:pPr>
      <w:tabs>
        <w:tab w:val="left" w:pos="204"/>
      </w:tabs>
      <w:autoSpaceDE w:val="0"/>
      <w:autoSpaceDN w:val="0"/>
      <w:adjustRightInd w:val="0"/>
      <w:spacing w:line="260" w:lineRule="atLeast"/>
      <w:jc w:val="both"/>
    </w:pPr>
    <w:rPr>
      <w:rFonts w:ascii="Times New Roman" w:eastAsia="Times New Roman" w:hAnsi="Times New Roman" w:cs="Times New Roman"/>
      <w:sz w:val="20"/>
      <w:szCs w:val="24"/>
    </w:rPr>
  </w:style>
  <w:style w:type="paragraph" w:customStyle="1" w:styleId="BodyText1">
    <w:name w:val="Body Text1"/>
    <w:basedOn w:val="Normal"/>
    <w:autoRedefine/>
    <w:rsid w:val="008A5F3B"/>
    <w:rPr>
      <w:rFonts w:ascii="Times New Roman" w:eastAsia="Times New Roman" w:hAnsi="Times New Roman" w:cs="Times New Roman"/>
      <w:color w:val="000000"/>
      <w:sz w:val="24"/>
      <w:szCs w:val="24"/>
    </w:rPr>
  </w:style>
  <w:style w:type="character" w:customStyle="1" w:styleId="author0">
    <w:name w:val="author"/>
    <w:basedOn w:val="DefaultParagraphFont"/>
    <w:rsid w:val="008A5F3B"/>
    <w:rPr>
      <w:rFonts w:ascii="Times New Roman" w:hAnsi="Times New Roman"/>
      <w:b/>
      <w:sz w:val="24"/>
    </w:rPr>
  </w:style>
  <w:style w:type="character" w:customStyle="1" w:styleId="boldciteChar1Char">
    <w:name w:val="bold cite Char1 Char"/>
    <w:basedOn w:val="DefaultParagraphFont"/>
    <w:rsid w:val="008A5F3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A5F3B"/>
    <w:rPr>
      <w:sz w:val="24"/>
      <w:szCs w:val="24"/>
      <w:lang w:val="en-US" w:eastAsia="en-US" w:bidi="ar-SA"/>
    </w:rPr>
  </w:style>
  <w:style w:type="paragraph" w:styleId="PlainText">
    <w:name w:val="Plain Text"/>
    <w:basedOn w:val="Normal"/>
    <w:link w:val="PlainTextChar"/>
    <w:rsid w:val="008A5F3B"/>
    <w:rPr>
      <w:rFonts w:ascii="Courier New" w:eastAsia="Times New Roman" w:hAnsi="Courier New" w:cs="Courier New"/>
      <w:sz w:val="20"/>
      <w:szCs w:val="20"/>
    </w:rPr>
  </w:style>
  <w:style w:type="character" w:customStyle="1" w:styleId="PlainTextChar">
    <w:name w:val="Plain Text Char"/>
    <w:basedOn w:val="DefaultParagraphFont"/>
    <w:link w:val="PlainText"/>
    <w:rsid w:val="008A5F3B"/>
    <w:rPr>
      <w:rFonts w:ascii="Courier New" w:eastAsia="Times New Roman" w:hAnsi="Courier New" w:cs="Courier New"/>
      <w:kern w:val="0"/>
      <w:sz w:val="20"/>
      <w:szCs w:val="20"/>
      <w14:ligatures w14:val="none"/>
    </w:rPr>
  </w:style>
  <w:style w:type="paragraph" w:customStyle="1" w:styleId="CardTextCharChar">
    <w:name w:val="Card Text Char Char"/>
    <w:basedOn w:val="Normal"/>
    <w:uiPriority w:val="99"/>
    <w:qFormat/>
    <w:rsid w:val="008A5F3B"/>
    <w:pPr>
      <w:ind w:left="1728" w:right="1728"/>
    </w:pPr>
    <w:rPr>
      <w:rFonts w:eastAsia="Times New Roman" w:cs="Times New Roman"/>
      <w:sz w:val="18"/>
      <w:szCs w:val="24"/>
    </w:rPr>
  </w:style>
  <w:style w:type="paragraph" w:customStyle="1" w:styleId="cardtext0">
    <w:name w:val="card text"/>
    <w:basedOn w:val="Normal"/>
    <w:link w:val="cardtextChar0"/>
    <w:qFormat/>
    <w:rsid w:val="008A5F3B"/>
    <w:pPr>
      <w:ind w:left="864" w:right="864"/>
    </w:pPr>
    <w:rPr>
      <w:rFonts w:eastAsia="Times New Roman"/>
      <w:color w:val="000000"/>
      <w:sz w:val="18"/>
      <w:szCs w:val="18"/>
    </w:rPr>
  </w:style>
  <w:style w:type="character" w:customStyle="1" w:styleId="headline1">
    <w:name w:val="headline1"/>
    <w:basedOn w:val="DefaultParagraphFont"/>
    <w:rsid w:val="008A5F3B"/>
  </w:style>
  <w:style w:type="paragraph" w:customStyle="1" w:styleId="tagCharCharCharCharCharCharChar">
    <w:name w:val="tag Char Char Char Char Char Char Char"/>
    <w:basedOn w:val="Normal"/>
    <w:uiPriority w:val="99"/>
    <w:qFormat/>
    <w:rsid w:val="008A5F3B"/>
    <w:rPr>
      <w:rFonts w:ascii="Times New Roman" w:eastAsia="Times New Roman" w:hAnsi="Times New Roman" w:cs="Times New Roman"/>
      <w:b/>
      <w:sz w:val="24"/>
      <w:szCs w:val="20"/>
    </w:rPr>
  </w:style>
  <w:style w:type="character" w:customStyle="1" w:styleId="CharacterStyle1">
    <w:name w:val="Character Style 1"/>
    <w:rsid w:val="008A5F3B"/>
    <w:rPr>
      <w:sz w:val="20"/>
      <w:szCs w:val="20"/>
    </w:rPr>
  </w:style>
  <w:style w:type="paragraph" w:customStyle="1" w:styleId="Style1">
    <w:name w:val="Style 1"/>
    <w:uiPriority w:val="99"/>
    <w:qFormat/>
    <w:rsid w:val="008A5F3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styleId="BodyTextIndent">
    <w:name w:val="Body Text Indent"/>
    <w:basedOn w:val="Normal"/>
    <w:link w:val="BodyTextIndentChar"/>
    <w:uiPriority w:val="99"/>
    <w:rsid w:val="008A5F3B"/>
    <w:pPr>
      <w:ind w:left="720"/>
    </w:pPr>
    <w:rPr>
      <w:rFonts w:eastAsia="Times New Roman" w:cs="Times New Roman"/>
      <w:szCs w:val="24"/>
    </w:rPr>
  </w:style>
  <w:style w:type="character" w:customStyle="1" w:styleId="BodyTextIndentChar">
    <w:name w:val="Body Text Indent Char"/>
    <w:basedOn w:val="DefaultParagraphFont"/>
    <w:link w:val="BodyTextIndent"/>
    <w:uiPriority w:val="99"/>
    <w:rsid w:val="008A5F3B"/>
    <w:rPr>
      <w:rFonts w:ascii="Arial" w:eastAsia="Times New Roman" w:hAnsi="Arial" w:cs="Times New Roman"/>
      <w:kern w:val="0"/>
      <w:sz w:val="16"/>
      <w14:ligatures w14:val="none"/>
    </w:rPr>
  </w:style>
  <w:style w:type="character" w:customStyle="1" w:styleId="boldciteChar2">
    <w:name w:val="bold cite Char2"/>
    <w:basedOn w:val="DefaultParagraphFont"/>
    <w:rsid w:val="008A5F3B"/>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uiPriority w:val="99"/>
    <w:rsid w:val="008A5F3B"/>
    <w:pPr>
      <w:ind w:left="720"/>
    </w:pPr>
    <w:rPr>
      <w:rFonts w:eastAsia="Times New Roman" w:cs="Times New Roman"/>
      <w:sz w:val="14"/>
      <w:szCs w:val="24"/>
    </w:rPr>
  </w:style>
  <w:style w:type="character" w:customStyle="1" w:styleId="BodyTextIndent3Char">
    <w:name w:val="Body Text Indent 3 Char"/>
    <w:basedOn w:val="DefaultParagraphFont"/>
    <w:link w:val="BodyTextIndent3"/>
    <w:uiPriority w:val="99"/>
    <w:rsid w:val="008A5F3B"/>
    <w:rPr>
      <w:rFonts w:ascii="Arial" w:eastAsia="Times New Roman" w:hAnsi="Arial" w:cs="Times New Roman"/>
      <w:kern w:val="0"/>
      <w:sz w:val="14"/>
      <w14:ligatures w14:val="none"/>
    </w:rPr>
  </w:style>
  <w:style w:type="character" w:customStyle="1" w:styleId="ft1">
    <w:name w:val="ft1"/>
    <w:basedOn w:val="DefaultParagraphFont"/>
    <w:rsid w:val="008A5F3B"/>
  </w:style>
  <w:style w:type="paragraph" w:customStyle="1" w:styleId="SmallCite">
    <w:name w:val="Small Cite"/>
    <w:uiPriority w:val="99"/>
    <w:qFormat/>
    <w:rsid w:val="008A5F3B"/>
    <w:pPr>
      <w:spacing w:after="0" w:line="240" w:lineRule="auto"/>
    </w:pPr>
    <w:rPr>
      <w:rFonts w:ascii="Times New Roman" w:eastAsia="Times New Roman" w:hAnsi="Times New Roman" w:cs="Arial"/>
      <w:bCs/>
      <w:kern w:val="0"/>
      <w:sz w:val="18"/>
      <w:szCs w:val="26"/>
      <w14:ligatures w14:val="none"/>
    </w:rPr>
  </w:style>
  <w:style w:type="paragraph" w:customStyle="1" w:styleId="Normalization">
    <w:name w:val="Normalization"/>
    <w:basedOn w:val="Normal"/>
    <w:uiPriority w:val="99"/>
    <w:qFormat/>
    <w:rsid w:val="008A5F3B"/>
    <w:rPr>
      <w:rFonts w:ascii="Times New Roman" w:eastAsia="Times New Roman" w:hAnsi="Times New Roman" w:cs="Times New Roman"/>
      <w:color w:val="000000"/>
      <w:sz w:val="18"/>
      <w:szCs w:val="24"/>
    </w:rPr>
  </w:style>
  <w:style w:type="character" w:customStyle="1" w:styleId="NormalizationChar">
    <w:name w:val="Normalization Char"/>
    <w:basedOn w:val="DefaultParagraphFont"/>
    <w:rsid w:val="008A5F3B"/>
    <w:rPr>
      <w:color w:val="000000"/>
      <w:sz w:val="18"/>
      <w:szCs w:val="24"/>
      <w:lang w:val="en-US" w:eastAsia="en-US" w:bidi="ar-SA"/>
    </w:rPr>
  </w:style>
  <w:style w:type="character" w:customStyle="1" w:styleId="evidenceCharChar">
    <w:name w:val="evidence Char Char"/>
    <w:basedOn w:val="DefaultParagraphFont"/>
    <w:rsid w:val="008A5F3B"/>
    <w:rPr>
      <w:rFonts w:ascii="Arial" w:hAnsi="Arial" w:cs="Arial"/>
      <w:color w:val="000000"/>
      <w:u w:val="thick"/>
      <w:lang w:val="en-US" w:eastAsia="en-US" w:bidi="ar-SA"/>
    </w:rPr>
  </w:style>
  <w:style w:type="character" w:customStyle="1" w:styleId="Style1CharChar">
    <w:name w:val="Style1 Char Char"/>
    <w:basedOn w:val="DefaultParagraphFont"/>
    <w:rsid w:val="008A5F3B"/>
    <w:rPr>
      <w:color w:val="000000"/>
      <w:sz w:val="16"/>
      <w:szCs w:val="24"/>
      <w:lang w:val="en-US" w:eastAsia="en-US" w:bidi="ar-SA"/>
    </w:rPr>
  </w:style>
  <w:style w:type="character" w:customStyle="1" w:styleId="cardChar0">
    <w:name w:val="card Char"/>
    <w:aliases w:val="Bold Cite Char Char,Speed Cite Char"/>
    <w:basedOn w:val="DefaultParagraphFont"/>
    <w:uiPriority w:val="1"/>
    <w:rsid w:val="008A5F3B"/>
    <w:rPr>
      <w:color w:val="000000"/>
      <w:lang w:val="en-US" w:eastAsia="en-US" w:bidi="ar-SA"/>
    </w:rPr>
  </w:style>
  <w:style w:type="character" w:customStyle="1" w:styleId="MinimizeChar">
    <w:name w:val="Minimize Char"/>
    <w:basedOn w:val="DefaultParagraphFont"/>
    <w:rsid w:val="008A5F3B"/>
    <w:rPr>
      <w:color w:val="000000"/>
      <w:sz w:val="12"/>
      <w:lang w:val="en-US" w:eastAsia="en-US" w:bidi="ar-SA"/>
    </w:rPr>
  </w:style>
  <w:style w:type="character" w:customStyle="1" w:styleId="cardCharCharChar">
    <w:name w:val="card Char Char Char"/>
    <w:basedOn w:val="DefaultParagraphFont"/>
    <w:rsid w:val="008A5F3B"/>
    <w:rPr>
      <w:color w:val="000000"/>
      <w:lang w:val="en-US" w:eastAsia="en-US" w:bidi="ar-SA"/>
    </w:rPr>
  </w:style>
  <w:style w:type="character" w:customStyle="1" w:styleId="Style14ptBoldUnderline">
    <w:name w:val="Style 14 pt Bold Underline"/>
    <w:basedOn w:val="DefaultParagraphFont"/>
    <w:rsid w:val="008A5F3B"/>
    <w:rPr>
      <w:rFonts w:ascii="Arial" w:hAnsi="Arial"/>
      <w:b/>
      <w:bCs/>
      <w:sz w:val="28"/>
      <w:u w:val="single"/>
    </w:rPr>
  </w:style>
  <w:style w:type="character" w:customStyle="1" w:styleId="cardChar1">
    <w:name w:val="card Char1"/>
    <w:basedOn w:val="DefaultParagraphFont"/>
    <w:rsid w:val="008A5F3B"/>
    <w:rPr>
      <w:color w:val="000000"/>
      <w:lang w:val="en-US" w:eastAsia="en-US" w:bidi="ar-SA"/>
    </w:rPr>
  </w:style>
  <w:style w:type="paragraph" w:customStyle="1" w:styleId="CardFormatCharCharCharCharCharChar">
    <w:name w:val="Card Format Char Char Char Char Char Char"/>
    <w:basedOn w:val="Normal"/>
    <w:uiPriority w:val="99"/>
    <w:qFormat/>
    <w:rsid w:val="008A5F3B"/>
    <w:pPr>
      <w:widowControl w:val="0"/>
      <w:autoSpaceDE w:val="0"/>
      <w:autoSpaceDN w:val="0"/>
      <w:adjustRightInd w:val="0"/>
    </w:pPr>
    <w:rPr>
      <w:rFonts w:ascii="Times New Roman" w:eastAsia="Times New Roman" w:hAnsi="Times New Roman" w:cs="Times New Roman"/>
      <w:color w:val="000000"/>
      <w:sz w:val="18"/>
      <w:szCs w:val="18"/>
    </w:rPr>
  </w:style>
  <w:style w:type="character" w:customStyle="1" w:styleId="CardFormatCharCharCharCharCharCharChar">
    <w:name w:val="Card Format Char Char Char Char Char Char Char"/>
    <w:basedOn w:val="DefaultParagraphFont"/>
    <w:rsid w:val="008A5F3B"/>
    <w:rPr>
      <w:color w:val="000000"/>
      <w:sz w:val="18"/>
      <w:szCs w:val="18"/>
      <w:lang w:val="en-US" w:eastAsia="en-US" w:bidi="ar-SA"/>
    </w:rPr>
  </w:style>
  <w:style w:type="paragraph" w:customStyle="1" w:styleId="CardTextCharCharCharCharChar">
    <w:name w:val="Card Text Char Char Char Char Char"/>
    <w:basedOn w:val="Normal"/>
    <w:rsid w:val="008A5F3B"/>
    <w:pPr>
      <w:ind w:left="1728" w:right="1728"/>
    </w:pPr>
    <w:rPr>
      <w:rFonts w:eastAsia="Times New Roman" w:cs="Times New Roman"/>
      <w:sz w:val="18"/>
      <w:szCs w:val="24"/>
    </w:rPr>
  </w:style>
  <w:style w:type="paragraph" w:customStyle="1" w:styleId="BlockTitle1Char">
    <w:name w:val="Block Title #1 Char"/>
    <w:basedOn w:val="Heading1"/>
    <w:rsid w:val="008A5F3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32"/>
    </w:rPr>
  </w:style>
  <w:style w:type="character" w:customStyle="1" w:styleId="newsstorytitle">
    <w:name w:val="news_story_title"/>
    <w:basedOn w:val="DefaultParagraphFont"/>
    <w:rsid w:val="008A5F3B"/>
  </w:style>
  <w:style w:type="character" w:customStyle="1" w:styleId="BlockTitle1CharChar">
    <w:name w:val="Block Title #1 Char Char"/>
    <w:basedOn w:val="DefaultParagraphFont"/>
    <w:rsid w:val="008A5F3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A5F3B"/>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8A5F3B"/>
    <w:pPr>
      <w:keepLines w:val="0"/>
      <w:pageBreakBefore w:val="0"/>
      <w:spacing w:after="60"/>
      <w:jc w:val="left"/>
    </w:pPr>
    <w:rPr>
      <w:rFonts w:eastAsia="Times New Roman" w:cs="Arial"/>
      <w:bCs/>
      <w:sz w:val="26"/>
      <w:szCs w:val="26"/>
      <w:u w:val="none"/>
    </w:rPr>
  </w:style>
  <w:style w:type="character" w:customStyle="1" w:styleId="Title1">
    <w:name w:val="Title1"/>
    <w:basedOn w:val="DefaultParagraphFont"/>
    <w:rsid w:val="008A5F3B"/>
  </w:style>
  <w:style w:type="character" w:customStyle="1" w:styleId="smalltext">
    <w:name w:val="smalltext"/>
    <w:basedOn w:val="DefaultParagraphFont"/>
    <w:rsid w:val="008A5F3B"/>
  </w:style>
  <w:style w:type="character" w:customStyle="1" w:styleId="ds">
    <w:name w:val="ds"/>
    <w:basedOn w:val="DefaultParagraphFont"/>
    <w:rsid w:val="008A5F3B"/>
  </w:style>
  <w:style w:type="character" w:customStyle="1" w:styleId="documentbody">
    <w:name w:val="documentbody"/>
    <w:basedOn w:val="DefaultParagraphFont"/>
    <w:rsid w:val="008A5F3B"/>
  </w:style>
  <w:style w:type="character" w:customStyle="1" w:styleId="searchterm">
    <w:name w:val="searchterm"/>
    <w:basedOn w:val="DefaultParagraphFont"/>
    <w:rsid w:val="008A5F3B"/>
  </w:style>
  <w:style w:type="character" w:customStyle="1" w:styleId="text-bold">
    <w:name w:val="text-bold"/>
    <w:basedOn w:val="DefaultParagraphFont"/>
    <w:rsid w:val="008A5F3B"/>
  </w:style>
  <w:style w:type="character" w:customStyle="1" w:styleId="CitationChar">
    <w:name w:val="Citation Char"/>
    <w:aliases w:val="Citation Char Char Char Char Char,Citation Char1 Char Char Char,Heading 3 Char Char1 Char,Citation Char Char1 Char,Heading 3 Char Char Char Char,Heading 3 Char1 Char Char1,no Ch,Heading 3 Char2"/>
    <w:basedOn w:val="DefaultParagraphFont"/>
    <w:rsid w:val="008A5F3B"/>
    <w:rPr>
      <w:rFonts w:ascii="Arial" w:hAnsi="Arial"/>
      <w:szCs w:val="24"/>
      <w:lang w:val="en-US" w:eastAsia="en-US" w:bidi="ar-SA"/>
    </w:rPr>
  </w:style>
  <w:style w:type="character" w:customStyle="1" w:styleId="TagChar2">
    <w:name w:val="Tag Char2"/>
    <w:basedOn w:val="DefaultParagraphFont"/>
    <w:rsid w:val="008A5F3B"/>
    <w:rPr>
      <w:rFonts w:ascii="Arial" w:hAnsi="Arial"/>
      <w:b/>
      <w:sz w:val="28"/>
      <w:szCs w:val="24"/>
      <w:lang w:val="en-US" w:eastAsia="en-US" w:bidi="ar-SA"/>
    </w:rPr>
  </w:style>
  <w:style w:type="character" w:customStyle="1" w:styleId="highlightcardtextChar1">
    <w:name w:val="highlight card text Char1"/>
    <w:basedOn w:val="DefaultParagraphFont"/>
    <w:rsid w:val="008A5F3B"/>
    <w:rPr>
      <w:rFonts w:ascii="Arial" w:hAnsi="Arial"/>
      <w:color w:val="000000"/>
      <w:sz w:val="18"/>
      <w:szCs w:val="24"/>
      <w:u w:val="single" w:color="000000"/>
      <w:lang w:val="en-US" w:eastAsia="en-US" w:bidi="ar-SA"/>
    </w:rPr>
  </w:style>
  <w:style w:type="character" w:customStyle="1" w:styleId="text">
    <w:name w:val="text"/>
    <w:basedOn w:val="DefaultParagraphFont"/>
    <w:rsid w:val="008A5F3B"/>
  </w:style>
  <w:style w:type="character" w:customStyle="1" w:styleId="BoldUnderlineChar">
    <w:name w:val="BoldUnderline Char"/>
    <w:basedOn w:val="DefaultParagraphFont"/>
    <w:uiPriority w:val="99"/>
    <w:rsid w:val="008A5F3B"/>
    <w:rPr>
      <w:b/>
      <w:szCs w:val="24"/>
      <w:u w:val="single"/>
      <w:lang w:val="en-US" w:eastAsia="en-US" w:bidi="ar-SA"/>
    </w:rPr>
  </w:style>
  <w:style w:type="character" w:customStyle="1" w:styleId="TagsChar1">
    <w:name w:val="Tags Char1"/>
    <w:aliases w:val="Super Script Char1,TagStyle Char1,TAG Char3,Heading 2 Char1 Char2,TAG Char1 Char2,Heading 2 Char1 Char Char Char Char Char2,Tag&amp;Ci Char"/>
    <w:basedOn w:val="DefaultParagraphFont"/>
    <w:uiPriority w:val="1"/>
    <w:rsid w:val="008A5F3B"/>
    <w:rPr>
      <w:b/>
      <w:sz w:val="24"/>
      <w:lang w:val="en-US" w:eastAsia="en-US" w:bidi="ar-SA"/>
    </w:rPr>
  </w:style>
  <w:style w:type="character" w:customStyle="1" w:styleId="AuthorChar">
    <w:name w:val="Author Char"/>
    <w:basedOn w:val="DefaultParagraphFont"/>
    <w:rsid w:val="008A5F3B"/>
    <w:rPr>
      <w:b/>
      <w:sz w:val="22"/>
      <w:lang w:val="en-US" w:eastAsia="en-US" w:bidi="ar-SA"/>
    </w:rPr>
  </w:style>
  <w:style w:type="character" w:customStyle="1" w:styleId="Style8pt">
    <w:name w:val="Style 8 pt"/>
    <w:basedOn w:val="DefaultParagraphFont"/>
    <w:rsid w:val="008A5F3B"/>
    <w:rPr>
      <w:rFonts w:ascii="Times New Roman" w:hAnsi="Times New Roman"/>
      <w:sz w:val="16"/>
    </w:rPr>
  </w:style>
  <w:style w:type="paragraph" w:customStyle="1" w:styleId="HotRoute0">
    <w:name w:val="Hot Route"/>
    <w:basedOn w:val="Normal"/>
    <w:link w:val="HotRouteChar"/>
    <w:qFormat/>
    <w:rsid w:val="008A5F3B"/>
    <w:pPr>
      <w:ind w:left="144"/>
    </w:pPr>
    <w:rPr>
      <w:rFonts w:ascii="Times New Roman" w:eastAsia="Times New Roman" w:hAnsi="Times New Roman" w:cs="Times New Roman"/>
      <w:sz w:val="20"/>
      <w:szCs w:val="24"/>
    </w:rPr>
  </w:style>
  <w:style w:type="character" w:customStyle="1" w:styleId="UnderlinesCharChar1">
    <w:name w:val="Underlines Char Char1"/>
    <w:basedOn w:val="DefaultParagraphFont"/>
    <w:rsid w:val="008A5F3B"/>
    <w:rPr>
      <w:rFonts w:cs="Arial"/>
      <w:b/>
      <w:bCs/>
      <w:sz w:val="24"/>
      <w:szCs w:val="26"/>
      <w:lang w:val="en-US" w:eastAsia="en-US" w:bidi="ar-SA"/>
    </w:rPr>
  </w:style>
  <w:style w:type="character" w:customStyle="1" w:styleId="Style10ptUnderline1">
    <w:name w:val="Style 10 pt Underline1"/>
    <w:basedOn w:val="DefaultParagraphFont"/>
    <w:rsid w:val="008A5F3B"/>
    <w:rPr>
      <w:rFonts w:ascii="Times New Roman" w:hAnsi="Times New Roman"/>
      <w:sz w:val="20"/>
      <w:u w:val="single"/>
    </w:rPr>
  </w:style>
  <w:style w:type="paragraph" w:customStyle="1" w:styleId="Hotroute">
    <w:name w:val="Hot route"/>
    <w:basedOn w:val="Normal"/>
    <w:rsid w:val="008A5F3B"/>
    <w:pPr>
      <w:numPr>
        <w:numId w:val="16"/>
      </w:numPr>
      <w:tabs>
        <w:tab w:val="clear" w:pos="360"/>
      </w:tabs>
      <w:ind w:left="0" w:firstLine="0"/>
    </w:pPr>
    <w:rPr>
      <w:rFonts w:ascii="Times New Roman" w:eastAsia="Times New Roman" w:hAnsi="Times New Roman" w:cs="Times New Roman"/>
      <w:sz w:val="20"/>
      <w:szCs w:val="24"/>
    </w:rPr>
  </w:style>
  <w:style w:type="character" w:customStyle="1" w:styleId="StyleLatinArialBold">
    <w:name w:val="Style (Latin) Arial Bold"/>
    <w:basedOn w:val="DefaultParagraphFont"/>
    <w:rsid w:val="008A5F3B"/>
    <w:rPr>
      <w:rFonts w:ascii="Times New Roman" w:hAnsi="Times New Roman"/>
      <w:b/>
      <w:bCs/>
      <w:sz w:val="24"/>
    </w:rPr>
  </w:style>
  <w:style w:type="character" w:customStyle="1" w:styleId="10ptUnderline">
    <w:name w:val="10 ptUnderline"/>
    <w:basedOn w:val="DefaultParagraphFont"/>
    <w:rsid w:val="008A5F3B"/>
    <w:rPr>
      <w:rFonts w:ascii="Times New Roman" w:hAnsi="Times New Roman"/>
      <w:bCs/>
      <w:sz w:val="20"/>
      <w:u w:val="single"/>
    </w:rPr>
  </w:style>
  <w:style w:type="character" w:customStyle="1" w:styleId="Style10ptUnderline">
    <w:name w:val="Style 10 pt Underline"/>
    <w:basedOn w:val="DefaultParagraphFont"/>
    <w:rsid w:val="008A5F3B"/>
    <w:rPr>
      <w:rFonts w:ascii="Times New Roman" w:hAnsi="Times New Roman"/>
      <w:sz w:val="20"/>
      <w:u w:val="single"/>
    </w:rPr>
  </w:style>
  <w:style w:type="character" w:customStyle="1" w:styleId="boldciteCharChar2">
    <w:name w:val="bold cite Char Char2"/>
    <w:basedOn w:val="DefaultParagraphFont"/>
    <w:rsid w:val="008A5F3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A5F3B"/>
    <w:rPr>
      <w:b/>
      <w:bCs/>
      <w:sz w:val="24"/>
      <w:szCs w:val="24"/>
      <w:lang w:val="en-US" w:eastAsia="en-US" w:bidi="ar-SA"/>
    </w:rPr>
  </w:style>
  <w:style w:type="character" w:customStyle="1" w:styleId="textlarge">
    <w:name w:val="textlarge"/>
    <w:basedOn w:val="DefaultParagraphFont"/>
    <w:rsid w:val="008A5F3B"/>
  </w:style>
  <w:style w:type="paragraph" w:customStyle="1" w:styleId="shellscontentions">
    <w:name w:val="shells/contentions"/>
    <w:basedOn w:val="Normal"/>
    <w:uiPriority w:val="99"/>
    <w:qFormat/>
    <w:rsid w:val="008A5F3B"/>
    <w:pPr>
      <w:widowControl w:val="0"/>
      <w:autoSpaceDE w:val="0"/>
      <w:autoSpaceDN w:val="0"/>
      <w:adjustRightInd w:val="0"/>
    </w:pPr>
    <w:rPr>
      <w:rFonts w:ascii="Times New Roman" w:eastAsia="Times New Roman" w:hAnsi="Times New Roman" w:cs="Times New Roman"/>
      <w:b/>
      <w:sz w:val="24"/>
      <w:szCs w:val="20"/>
    </w:rPr>
  </w:style>
  <w:style w:type="paragraph" w:customStyle="1" w:styleId="boldcitation">
    <w:name w:val="bold citation"/>
    <w:basedOn w:val="Normal"/>
    <w:rsid w:val="008A5F3B"/>
    <w:rPr>
      <w:rFonts w:eastAsia="Times New Roman" w:cs="Times New Roman"/>
      <w:b/>
      <w:sz w:val="28"/>
      <w:szCs w:val="24"/>
      <w:u w:val="thick"/>
    </w:rPr>
  </w:style>
  <w:style w:type="paragraph" w:styleId="BodyTextIndent2">
    <w:name w:val="Body Text Indent 2"/>
    <w:basedOn w:val="Normal"/>
    <w:link w:val="BodyTextIndent2Char"/>
    <w:rsid w:val="008A5F3B"/>
    <w:pPr>
      <w:ind w:left="720"/>
    </w:pPr>
    <w:rPr>
      <w:rFonts w:eastAsia="Times New Roman" w:cs="Times New Roman"/>
      <w:szCs w:val="24"/>
    </w:rPr>
  </w:style>
  <w:style w:type="character" w:customStyle="1" w:styleId="BodyTextIndent2Char">
    <w:name w:val="Body Text Indent 2 Char"/>
    <w:basedOn w:val="DefaultParagraphFont"/>
    <w:link w:val="BodyTextIndent2"/>
    <w:rsid w:val="008A5F3B"/>
    <w:rPr>
      <w:rFonts w:ascii="Arial" w:eastAsia="Times New Roman" w:hAnsi="Arial" w:cs="Times New Roman"/>
      <w:kern w:val="0"/>
      <w:sz w:val="16"/>
      <w14:ligatures w14:val="none"/>
    </w:rPr>
  </w:style>
  <w:style w:type="character" w:styleId="EndnoteReference">
    <w:name w:val="endnote reference"/>
    <w:basedOn w:val="DefaultParagraphFont"/>
    <w:rsid w:val="008A5F3B"/>
    <w:rPr>
      <w:vertAlign w:val="superscript"/>
    </w:rPr>
  </w:style>
  <w:style w:type="paragraph" w:customStyle="1" w:styleId="Lettering">
    <w:name w:val="Lettering"/>
    <w:basedOn w:val="Normal"/>
    <w:next w:val="Normal"/>
    <w:uiPriority w:val="99"/>
    <w:qFormat/>
    <w:rsid w:val="008A5F3B"/>
    <w:pPr>
      <w:widowControl w:val="0"/>
      <w:tabs>
        <w:tab w:val="num" w:pos="360"/>
      </w:tabs>
      <w:suppressAutoHyphens/>
      <w:spacing w:after="200"/>
      <w:ind w:left="360" w:hanging="360"/>
    </w:pPr>
    <w:rPr>
      <w:rFonts w:ascii="Times New Roman" w:eastAsia="Times New Roman" w:hAnsi="Times New Roman" w:cs="Times New Roman"/>
      <w:b/>
      <w:sz w:val="24"/>
      <w:szCs w:val="18"/>
    </w:rPr>
  </w:style>
  <w:style w:type="paragraph" w:customStyle="1" w:styleId="BlockHeadings">
    <w:name w:val="Block Headings"/>
    <w:basedOn w:val="Normal"/>
    <w:link w:val="BlockHeadingsChar"/>
    <w:qFormat/>
    <w:rsid w:val="008A5F3B"/>
    <w:pPr>
      <w:autoSpaceDE w:val="0"/>
      <w:autoSpaceDN w:val="0"/>
      <w:adjustRightInd w:val="0"/>
      <w:jc w:val="center"/>
      <w:outlineLvl w:val="0"/>
    </w:pPr>
    <w:rPr>
      <w:rFonts w:ascii="Times New Roman" w:eastAsia="Times New Roman" w:hAnsi="Times New Roman" w:cs="Times New Roman"/>
      <w:b/>
      <w:caps/>
      <w:sz w:val="20"/>
      <w:szCs w:val="20"/>
    </w:rPr>
  </w:style>
  <w:style w:type="paragraph" w:customStyle="1" w:styleId="BlockTOC">
    <w:name w:val="Block TOC"/>
    <w:basedOn w:val="Heading1"/>
    <w:rsid w:val="008A5F3B"/>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Arial"/>
      <w:bCs/>
      <w:kern w:val="32"/>
      <w:sz w:val="32"/>
    </w:rPr>
  </w:style>
  <w:style w:type="character" w:customStyle="1" w:styleId="byline">
    <w:name w:val="byline"/>
    <w:basedOn w:val="DefaultParagraphFont"/>
    <w:rsid w:val="008A5F3B"/>
  </w:style>
  <w:style w:type="character" w:customStyle="1" w:styleId="bylinetitle">
    <w:name w:val="bylinetitle"/>
    <w:basedOn w:val="DefaultParagraphFont"/>
    <w:rsid w:val="008A5F3B"/>
  </w:style>
  <w:style w:type="character" w:customStyle="1" w:styleId="headline">
    <w:name w:val="headline"/>
    <w:basedOn w:val="DefaultParagraphFont"/>
    <w:rsid w:val="008A5F3B"/>
  </w:style>
  <w:style w:type="character" w:customStyle="1" w:styleId="afpdateline">
    <w:name w:val="afp_dateline"/>
    <w:basedOn w:val="DefaultParagraphFont"/>
    <w:rsid w:val="008A5F3B"/>
  </w:style>
  <w:style w:type="character" w:customStyle="1" w:styleId="Date1">
    <w:name w:val="Date1"/>
    <w:basedOn w:val="DefaultParagraphFont"/>
    <w:rsid w:val="008A5F3B"/>
  </w:style>
  <w:style w:type="character" w:customStyle="1" w:styleId="CardtextChar1">
    <w:name w:val="Card text Char"/>
    <w:basedOn w:val="DefaultParagraphFont"/>
    <w:rsid w:val="008A5F3B"/>
    <w:rPr>
      <w:rFonts w:ascii="Arial Narrow" w:hAnsi="Arial Narrow"/>
      <w:sz w:val="24"/>
      <w:u w:val="single"/>
      <w:lang w:val="en-US" w:eastAsia="en-US" w:bidi="ar-SA"/>
    </w:rPr>
  </w:style>
  <w:style w:type="paragraph" w:customStyle="1" w:styleId="Default">
    <w:name w:val="Default"/>
    <w:uiPriority w:val="99"/>
    <w:qFormat/>
    <w:rsid w:val="008A5F3B"/>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datetime">
    <w:name w:val="datetime"/>
    <w:basedOn w:val="DefaultParagraphFont"/>
    <w:rsid w:val="008A5F3B"/>
  </w:style>
  <w:style w:type="character" w:customStyle="1" w:styleId="title10">
    <w:name w:val="title1"/>
    <w:basedOn w:val="DefaultParagraphFont"/>
    <w:rsid w:val="008A5F3B"/>
    <w:rPr>
      <w:rFonts w:ascii="Verdana" w:hAnsi="Verdana"/>
      <w:b/>
      <w:bCs/>
      <w:color w:val="000000"/>
      <w:sz w:val="24"/>
      <w:szCs w:val="24"/>
      <w:u w:val="none"/>
      <w:effect w:val="none"/>
    </w:rPr>
  </w:style>
  <w:style w:type="character" w:customStyle="1" w:styleId="backcontent">
    <w:name w:val="backcontent"/>
    <w:basedOn w:val="DefaultParagraphFont"/>
    <w:rsid w:val="008A5F3B"/>
  </w:style>
  <w:style w:type="character" w:customStyle="1" w:styleId="A10">
    <w:name w:val="A10"/>
    <w:uiPriority w:val="99"/>
    <w:rsid w:val="008A5F3B"/>
    <w:rPr>
      <w:rFonts w:ascii="Times New Roman" w:hAnsi="Times New Roman"/>
      <w:color w:val="000000"/>
      <w:sz w:val="14"/>
      <w:szCs w:val="14"/>
    </w:rPr>
  </w:style>
  <w:style w:type="character" w:customStyle="1" w:styleId="dropcap">
    <w:name w:val="dropcap"/>
    <w:basedOn w:val="DefaultParagraphFont"/>
    <w:rsid w:val="008A5F3B"/>
  </w:style>
  <w:style w:type="character" w:customStyle="1" w:styleId="smallcap">
    <w:name w:val="smallcap"/>
    <w:basedOn w:val="DefaultParagraphFont"/>
    <w:rsid w:val="008A5F3B"/>
  </w:style>
  <w:style w:type="paragraph" w:customStyle="1" w:styleId="Pa5">
    <w:name w:val="Pa5"/>
    <w:basedOn w:val="Normal"/>
    <w:next w:val="Normal"/>
    <w:uiPriority w:val="99"/>
    <w:qFormat/>
    <w:rsid w:val="008A5F3B"/>
    <w:pPr>
      <w:autoSpaceDE w:val="0"/>
      <w:autoSpaceDN w:val="0"/>
      <w:adjustRightInd w:val="0"/>
      <w:spacing w:line="211" w:lineRule="atLeast"/>
    </w:pPr>
    <w:rPr>
      <w:rFonts w:ascii="ZBURPN+GoudyOldStyleBT-Roman" w:eastAsia="Times New Roman" w:hAnsi="ZBURPN+GoudyOldStyleBT-Roman" w:cs="Times New Roman"/>
      <w:sz w:val="24"/>
      <w:szCs w:val="24"/>
    </w:rPr>
  </w:style>
  <w:style w:type="paragraph" w:customStyle="1" w:styleId="Pa9">
    <w:name w:val="Pa9"/>
    <w:basedOn w:val="Normal"/>
    <w:next w:val="Normal"/>
    <w:uiPriority w:val="99"/>
    <w:rsid w:val="008A5F3B"/>
    <w:pPr>
      <w:autoSpaceDE w:val="0"/>
      <w:autoSpaceDN w:val="0"/>
      <w:adjustRightInd w:val="0"/>
      <w:spacing w:line="241" w:lineRule="atLeast"/>
    </w:pPr>
    <w:rPr>
      <w:rFonts w:ascii="DHIPTF+Humanist521BT-BoldConden" w:eastAsia="Times New Roman" w:hAnsi="DHIPTF+Humanist521BT-BoldConden" w:cs="Times New Roman"/>
      <w:sz w:val="24"/>
      <w:szCs w:val="24"/>
    </w:rPr>
  </w:style>
  <w:style w:type="paragraph" w:customStyle="1" w:styleId="Pa10">
    <w:name w:val="Pa10"/>
    <w:basedOn w:val="Normal"/>
    <w:next w:val="Normal"/>
    <w:uiPriority w:val="99"/>
    <w:qFormat/>
    <w:rsid w:val="008A5F3B"/>
    <w:pPr>
      <w:autoSpaceDE w:val="0"/>
      <w:autoSpaceDN w:val="0"/>
      <w:adjustRightInd w:val="0"/>
      <w:spacing w:line="211" w:lineRule="atLeast"/>
    </w:pPr>
    <w:rPr>
      <w:rFonts w:ascii="DHIPTF+Humanist521BT-BoldConden" w:eastAsia="Times New Roman" w:hAnsi="DHIPTF+Humanist521BT-BoldConden" w:cs="Times New Roman"/>
      <w:sz w:val="24"/>
      <w:szCs w:val="24"/>
    </w:rPr>
  </w:style>
  <w:style w:type="paragraph" w:customStyle="1" w:styleId="Pa11">
    <w:name w:val="Pa11"/>
    <w:basedOn w:val="Normal"/>
    <w:next w:val="Normal"/>
    <w:uiPriority w:val="99"/>
    <w:qFormat/>
    <w:rsid w:val="008A5F3B"/>
    <w:pPr>
      <w:autoSpaceDE w:val="0"/>
      <w:autoSpaceDN w:val="0"/>
      <w:adjustRightInd w:val="0"/>
      <w:spacing w:line="221" w:lineRule="atLeast"/>
    </w:pPr>
    <w:rPr>
      <w:rFonts w:ascii="MBURPN+Humanist521BT-Bold" w:eastAsia="Times New Roman" w:hAnsi="MBURPN+Humanist521BT-Bold" w:cs="Times New Roman"/>
      <w:sz w:val="24"/>
      <w:szCs w:val="24"/>
    </w:rPr>
  </w:style>
  <w:style w:type="paragraph" w:customStyle="1" w:styleId="Pa13">
    <w:name w:val="Pa13"/>
    <w:basedOn w:val="Normal"/>
    <w:next w:val="Normal"/>
    <w:uiPriority w:val="99"/>
    <w:rsid w:val="008A5F3B"/>
    <w:pPr>
      <w:autoSpaceDE w:val="0"/>
      <w:autoSpaceDN w:val="0"/>
      <w:adjustRightInd w:val="0"/>
      <w:spacing w:line="281" w:lineRule="atLeast"/>
    </w:pPr>
    <w:rPr>
      <w:rFonts w:ascii="DHIPTF+Humanist521BT-BoldConden" w:eastAsia="Times New Roman" w:hAnsi="DHIPTF+Humanist521BT-BoldConden" w:cs="Times New Roman"/>
      <w:sz w:val="24"/>
      <w:szCs w:val="24"/>
    </w:rPr>
  </w:style>
  <w:style w:type="character" w:customStyle="1" w:styleId="A1">
    <w:name w:val="A1"/>
    <w:uiPriority w:val="99"/>
    <w:rsid w:val="008A5F3B"/>
    <w:rPr>
      <w:rFonts w:ascii="IQGTLV+Humanist521BT-RomanConde" w:hAnsi="IQGTLV+Humanist521BT-RomanConde" w:cs="IQGTLV+Humanist521BT-RomanConde"/>
      <w:color w:val="000000"/>
      <w:sz w:val="48"/>
      <w:szCs w:val="48"/>
    </w:rPr>
  </w:style>
  <w:style w:type="paragraph" w:customStyle="1" w:styleId="HotRoute1">
    <w:name w:val="Hot Route!"/>
    <w:basedOn w:val="Normal"/>
    <w:link w:val="HotRouteChar0"/>
    <w:uiPriority w:val="99"/>
    <w:qFormat/>
    <w:rsid w:val="008A5F3B"/>
    <w:pPr>
      <w:ind w:left="144"/>
    </w:pPr>
    <w:rPr>
      <w:rFonts w:ascii="Times New Roman" w:eastAsia="Times New Roman" w:hAnsi="Times New Roman" w:cs="Times New Roman"/>
      <w:sz w:val="20"/>
      <w:szCs w:val="24"/>
    </w:rPr>
  </w:style>
  <w:style w:type="character" w:customStyle="1" w:styleId="HotRouteChar0">
    <w:name w:val="Hot Route! Char"/>
    <w:basedOn w:val="DefaultParagraphFont"/>
    <w:link w:val="HotRoute1"/>
    <w:uiPriority w:val="99"/>
    <w:rsid w:val="008A5F3B"/>
    <w:rPr>
      <w:rFonts w:ascii="Times New Roman" w:eastAsia="Times New Roman" w:hAnsi="Times New Roman" w:cs="Times New Roman"/>
      <w:kern w:val="0"/>
      <w:sz w:val="20"/>
      <w14:ligatures w14:val="none"/>
    </w:rPr>
  </w:style>
  <w:style w:type="character" w:customStyle="1" w:styleId="SmalltextChar">
    <w:name w:val="Small text Char"/>
    <w:basedOn w:val="DefaultParagraphFont"/>
    <w:rsid w:val="008A5F3B"/>
    <w:rPr>
      <w:sz w:val="16"/>
      <w:szCs w:val="24"/>
      <w:lang w:val="en-US" w:eastAsia="en-US" w:bidi="ar-SA"/>
    </w:rPr>
  </w:style>
  <w:style w:type="character" w:customStyle="1" w:styleId="ReallyfuckingsmallChar">
    <w:name w:val="Really fucking small Char"/>
    <w:basedOn w:val="DefaultParagraphFont"/>
    <w:link w:val="Reallyfuckingsmall"/>
    <w:rsid w:val="008A5F3B"/>
    <w:rPr>
      <w:sz w:val="10"/>
    </w:rPr>
  </w:style>
  <w:style w:type="paragraph" w:customStyle="1" w:styleId="Reallyfuckingsmall">
    <w:name w:val="Really fucking small"/>
    <w:basedOn w:val="Normal"/>
    <w:link w:val="ReallyfuckingsmallChar"/>
    <w:qFormat/>
    <w:rsid w:val="008A5F3B"/>
    <w:rPr>
      <w:rFonts w:asciiTheme="minorHAnsi" w:hAnsiTheme="minorHAnsi" w:cstheme="minorBidi"/>
      <w:kern w:val="2"/>
      <w:sz w:val="10"/>
      <w:szCs w:val="24"/>
      <w14:ligatures w14:val="standardContextual"/>
    </w:rPr>
  </w:style>
  <w:style w:type="paragraph" w:customStyle="1" w:styleId="Smalltext0">
    <w:name w:val="Small text"/>
    <w:aliases w:val="Quote1,Quote11"/>
    <w:basedOn w:val="Normal"/>
    <w:qFormat/>
    <w:rsid w:val="008A5F3B"/>
    <w:rPr>
      <w:rFonts w:ascii="Times New Roman" w:eastAsia="Times New Roman" w:hAnsi="Times New Roman" w:cs="Times New Roman"/>
      <w:szCs w:val="24"/>
    </w:rPr>
  </w:style>
  <w:style w:type="paragraph" w:styleId="TOC2">
    <w:name w:val="toc 2"/>
    <w:basedOn w:val="Normal"/>
    <w:next w:val="Normal"/>
    <w:autoRedefine/>
    <w:uiPriority w:val="39"/>
    <w:qFormat/>
    <w:rsid w:val="008A5F3B"/>
    <w:pPr>
      <w:ind w:left="200"/>
    </w:pPr>
    <w:rPr>
      <w:rFonts w:eastAsia="Times New Roman" w:cs="Times New Roman"/>
      <w:sz w:val="20"/>
      <w:szCs w:val="24"/>
    </w:rPr>
  </w:style>
  <w:style w:type="paragraph" w:styleId="TOC3">
    <w:name w:val="toc 3"/>
    <w:basedOn w:val="Normal"/>
    <w:next w:val="Normal"/>
    <w:autoRedefine/>
    <w:uiPriority w:val="39"/>
    <w:qFormat/>
    <w:rsid w:val="008A5F3B"/>
    <w:pPr>
      <w:ind w:left="400"/>
    </w:pPr>
    <w:rPr>
      <w:rFonts w:eastAsia="Times New Roman" w:cs="Times New Roman"/>
      <w:sz w:val="20"/>
      <w:szCs w:val="24"/>
    </w:rPr>
  </w:style>
  <w:style w:type="paragraph" w:styleId="TOC4">
    <w:name w:val="toc 4"/>
    <w:basedOn w:val="Normal"/>
    <w:next w:val="Normal"/>
    <w:autoRedefine/>
    <w:uiPriority w:val="39"/>
    <w:rsid w:val="008A5F3B"/>
    <w:pPr>
      <w:ind w:left="600"/>
    </w:pPr>
    <w:rPr>
      <w:rFonts w:eastAsia="Times New Roman" w:cs="Times New Roman"/>
      <w:sz w:val="20"/>
      <w:szCs w:val="24"/>
    </w:rPr>
  </w:style>
  <w:style w:type="paragraph" w:styleId="TOC5">
    <w:name w:val="toc 5"/>
    <w:basedOn w:val="Normal"/>
    <w:next w:val="Normal"/>
    <w:autoRedefine/>
    <w:uiPriority w:val="39"/>
    <w:rsid w:val="008A5F3B"/>
    <w:pPr>
      <w:ind w:left="800"/>
    </w:pPr>
    <w:rPr>
      <w:rFonts w:eastAsia="Times New Roman" w:cs="Times New Roman"/>
      <w:sz w:val="20"/>
      <w:szCs w:val="24"/>
    </w:rPr>
  </w:style>
  <w:style w:type="paragraph" w:styleId="TOC6">
    <w:name w:val="toc 6"/>
    <w:basedOn w:val="Normal"/>
    <w:next w:val="Normal"/>
    <w:autoRedefine/>
    <w:uiPriority w:val="39"/>
    <w:rsid w:val="008A5F3B"/>
    <w:pPr>
      <w:ind w:left="1000"/>
    </w:pPr>
    <w:rPr>
      <w:rFonts w:eastAsia="Times New Roman" w:cs="Times New Roman"/>
      <w:sz w:val="20"/>
      <w:szCs w:val="24"/>
    </w:rPr>
  </w:style>
  <w:style w:type="paragraph" w:styleId="TOC7">
    <w:name w:val="toc 7"/>
    <w:basedOn w:val="Normal"/>
    <w:next w:val="Normal"/>
    <w:autoRedefine/>
    <w:uiPriority w:val="39"/>
    <w:rsid w:val="008A5F3B"/>
    <w:pPr>
      <w:ind w:left="1200"/>
    </w:pPr>
    <w:rPr>
      <w:rFonts w:eastAsia="Times New Roman" w:cs="Times New Roman"/>
      <w:sz w:val="20"/>
      <w:szCs w:val="24"/>
    </w:rPr>
  </w:style>
  <w:style w:type="paragraph" w:styleId="TOC8">
    <w:name w:val="toc 8"/>
    <w:basedOn w:val="Normal"/>
    <w:next w:val="Normal"/>
    <w:autoRedefine/>
    <w:uiPriority w:val="39"/>
    <w:rsid w:val="008A5F3B"/>
    <w:pPr>
      <w:ind w:left="1400"/>
    </w:pPr>
    <w:rPr>
      <w:rFonts w:eastAsia="Times New Roman" w:cs="Times New Roman"/>
      <w:sz w:val="20"/>
      <w:szCs w:val="24"/>
    </w:rPr>
  </w:style>
  <w:style w:type="paragraph" w:styleId="TOC9">
    <w:name w:val="toc 9"/>
    <w:basedOn w:val="Normal"/>
    <w:next w:val="Normal"/>
    <w:autoRedefine/>
    <w:uiPriority w:val="39"/>
    <w:rsid w:val="008A5F3B"/>
    <w:pPr>
      <w:ind w:left="1600"/>
    </w:pPr>
    <w:rPr>
      <w:rFonts w:eastAsia="Times New Roman" w:cs="Times New Roman"/>
      <w:sz w:val="20"/>
      <w:szCs w:val="24"/>
    </w:rPr>
  </w:style>
  <w:style w:type="paragraph" w:customStyle="1" w:styleId="cards0">
    <w:name w:val="cards"/>
    <w:basedOn w:val="Heading3"/>
    <w:uiPriority w:val="99"/>
    <w:qFormat/>
    <w:rsid w:val="008A5F3B"/>
    <w:pPr>
      <w:keepNext w:val="0"/>
      <w:keepLines w:val="0"/>
      <w:pageBreakBefore w:val="0"/>
      <w:jc w:val="left"/>
      <w:outlineLvl w:val="9"/>
    </w:pPr>
    <w:rPr>
      <w:rFonts w:ascii="Times New Roman" w:eastAsia="Calibri" w:hAnsi="Times New Roman" w:cs="Times New Roman"/>
      <w:b w:val="0"/>
      <w:sz w:val="20"/>
      <w:u w:val="none"/>
    </w:rPr>
  </w:style>
  <w:style w:type="paragraph" w:customStyle="1" w:styleId="TagsAndCites">
    <w:name w:val="Tags And Cites"/>
    <w:basedOn w:val="Normal"/>
    <w:rsid w:val="008A5F3B"/>
    <w:rPr>
      <w:rFonts w:ascii="Times New Roman" w:eastAsia="Times New Roman" w:hAnsi="Times New Roman" w:cs="Times New Roman"/>
      <w:b/>
      <w:sz w:val="24"/>
      <w:szCs w:val="24"/>
    </w:rPr>
  </w:style>
  <w:style w:type="character" w:customStyle="1" w:styleId="apple-style-span">
    <w:name w:val="apple-style-span"/>
    <w:rsid w:val="008A5F3B"/>
  </w:style>
  <w:style w:type="character" w:customStyle="1" w:styleId="apple-converted-space">
    <w:name w:val="apple-converted-space"/>
    <w:qFormat/>
    <w:rsid w:val="008A5F3B"/>
  </w:style>
  <w:style w:type="character" w:customStyle="1" w:styleId="datestamp">
    <w:name w:val="datestamp"/>
    <w:basedOn w:val="DefaultParagraphFont"/>
    <w:rsid w:val="008A5F3B"/>
  </w:style>
  <w:style w:type="character" w:styleId="HTMLCite">
    <w:name w:val="HTML Cite"/>
    <w:unhideWhenUsed/>
    <w:rsid w:val="008A5F3B"/>
    <w:rPr>
      <w:i/>
      <w:iCs/>
    </w:rPr>
  </w:style>
  <w:style w:type="character" w:customStyle="1" w:styleId="datestamp2">
    <w:name w:val="datestamp2"/>
    <w:rsid w:val="008A5F3B"/>
  </w:style>
  <w:style w:type="character" w:customStyle="1" w:styleId="linktypelabel1">
    <w:name w:val="link_type_label1"/>
    <w:rsid w:val="008A5F3B"/>
    <w:rPr>
      <w:color w:val="000000"/>
    </w:rPr>
  </w:style>
  <w:style w:type="character" w:customStyle="1" w:styleId="Highlightedunderline">
    <w:name w:val="Highlighted underline"/>
    <w:qFormat/>
    <w:rsid w:val="008A5F3B"/>
    <w:rPr>
      <w:rFonts w:ascii="Times New Roman" w:hAnsi="Times New Roman"/>
      <w:sz w:val="20"/>
      <w:u w:val="single"/>
      <w:bdr w:val="none" w:sz="0" w:space="0" w:color="auto"/>
      <w:shd w:val="clear" w:color="auto" w:fill="C0C0C0"/>
    </w:rPr>
  </w:style>
  <w:style w:type="character" w:customStyle="1" w:styleId="TitleChar1">
    <w:name w:val="Title Char1"/>
    <w:aliases w:val="Bold Underlined Char1,Cites and Cards Char1,Block Heading Char1"/>
    <w:basedOn w:val="DefaultParagraphFont"/>
    <w:uiPriority w:val="10"/>
    <w:rsid w:val="008A5F3B"/>
    <w:rPr>
      <w:rFonts w:asciiTheme="majorHAnsi" w:eastAsiaTheme="majorEastAsia" w:hAnsiTheme="majorHAnsi" w:cstheme="majorBidi"/>
      <w:spacing w:val="-10"/>
      <w:kern w:val="28"/>
      <w:sz w:val="56"/>
      <w:szCs w:val="56"/>
      <w14:ligatures w14:val="standardContextual"/>
    </w:rPr>
  </w:style>
  <w:style w:type="character" w:customStyle="1" w:styleId="citation-abbreviation">
    <w:name w:val="citation-abbreviation"/>
    <w:basedOn w:val="DefaultParagraphFont"/>
    <w:rsid w:val="008A5F3B"/>
  </w:style>
  <w:style w:type="character" w:customStyle="1" w:styleId="citation-publication-date">
    <w:name w:val="citation-publication-date"/>
    <w:basedOn w:val="DefaultParagraphFont"/>
    <w:rsid w:val="008A5F3B"/>
  </w:style>
  <w:style w:type="character" w:customStyle="1" w:styleId="citation-volume">
    <w:name w:val="citation-volume"/>
    <w:basedOn w:val="DefaultParagraphFont"/>
    <w:rsid w:val="008A5F3B"/>
  </w:style>
  <w:style w:type="character" w:customStyle="1" w:styleId="citation-issue">
    <w:name w:val="citation-issue"/>
    <w:basedOn w:val="DefaultParagraphFont"/>
    <w:rsid w:val="008A5F3B"/>
  </w:style>
  <w:style w:type="character" w:customStyle="1" w:styleId="citation-flpages">
    <w:name w:val="citation-flpages"/>
    <w:basedOn w:val="DefaultParagraphFont"/>
    <w:rsid w:val="008A5F3B"/>
  </w:style>
  <w:style w:type="paragraph" w:customStyle="1" w:styleId="SynergyTag">
    <w:name w:val="SynergyTag"/>
    <w:basedOn w:val="Normal"/>
    <w:uiPriority w:val="99"/>
    <w:qFormat/>
    <w:rsid w:val="008A5F3B"/>
    <w:rPr>
      <w:rFonts w:ascii="Georgia" w:eastAsia="Calibri" w:hAnsi="Georgia"/>
      <w:b/>
      <w:sz w:val="22"/>
    </w:rPr>
  </w:style>
  <w:style w:type="character" w:customStyle="1" w:styleId="QualsChar">
    <w:name w:val="Quals Char"/>
    <w:link w:val="Quals"/>
    <w:locked/>
    <w:rsid w:val="008A5F3B"/>
    <w:rPr>
      <w:rFonts w:ascii="Batang" w:eastAsia="Batang" w:hAnsi="Batang"/>
      <w:lang w:val="x-none" w:eastAsia="x-none"/>
    </w:rPr>
  </w:style>
  <w:style w:type="paragraph" w:customStyle="1" w:styleId="Quals">
    <w:name w:val="Quals"/>
    <w:basedOn w:val="Normal"/>
    <w:link w:val="QualsChar"/>
    <w:qFormat/>
    <w:rsid w:val="008A5F3B"/>
    <w:pPr>
      <w:ind w:left="432"/>
    </w:pPr>
    <w:rPr>
      <w:rFonts w:ascii="Batang" w:eastAsia="Batang" w:hAnsi="Batang" w:cstheme="minorBidi"/>
      <w:kern w:val="2"/>
      <w:sz w:val="24"/>
      <w:szCs w:val="24"/>
      <w:lang w:val="x-none" w:eastAsia="x-none"/>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8A5F3B"/>
    <w:rPr>
      <w:rFonts w:ascii="Times New Roman" w:eastAsia="Calibri" w:hAnsi="Times New Roman" w:cs="Times New Roman"/>
      <w:kern w:val="0"/>
      <w14:ligatures w14:val="none"/>
    </w:rPr>
  </w:style>
  <w:style w:type="character" w:customStyle="1" w:styleId="Style11pt">
    <w:name w:val="Style 11 pt"/>
    <w:basedOn w:val="DefaultParagraphFont"/>
    <w:rsid w:val="008A5F3B"/>
    <w:rPr>
      <w:sz w:val="20"/>
    </w:rPr>
  </w:style>
  <w:style w:type="character" w:customStyle="1" w:styleId="UnderlineBold">
    <w:name w:val="Underline + Bold"/>
    <w:uiPriority w:val="1"/>
    <w:qFormat/>
    <w:rsid w:val="008A5F3B"/>
    <w:rPr>
      <w:b/>
      <w:sz w:val="20"/>
      <w:u w:val="single"/>
    </w:rPr>
  </w:style>
  <w:style w:type="character" w:customStyle="1" w:styleId="underlineChar">
    <w:name w:val="underline Char"/>
    <w:rsid w:val="008A5F3B"/>
    <w:rPr>
      <w:rFonts w:ascii="Cambria" w:hAnsi="Cambria"/>
      <w:sz w:val="24"/>
      <w:szCs w:val="22"/>
      <w:u w:val="single"/>
    </w:rPr>
  </w:style>
  <w:style w:type="paragraph" w:customStyle="1" w:styleId="hotroute2">
    <w:name w:val="hot route!"/>
    <w:basedOn w:val="Normal"/>
    <w:uiPriority w:val="99"/>
    <w:qFormat/>
    <w:rsid w:val="008A5F3B"/>
    <w:pPr>
      <w:ind w:left="144"/>
    </w:pPr>
    <w:rPr>
      <w:rFonts w:ascii="Cambria" w:eastAsia="Calibri" w:hAnsi="Cambria"/>
      <w:sz w:val="24"/>
    </w:rPr>
  </w:style>
  <w:style w:type="character" w:customStyle="1" w:styleId="ReadUnderline">
    <w:name w:val="Read Underline"/>
    <w:rsid w:val="008A5F3B"/>
    <w:rPr>
      <w:rFonts w:ascii="Arial" w:hAnsi="Arial"/>
      <w:b/>
      <w:sz w:val="20"/>
      <w:u w:val="thick"/>
    </w:rPr>
  </w:style>
  <w:style w:type="paragraph" w:customStyle="1" w:styleId="ReduceText">
    <w:name w:val="Reduce Text"/>
    <w:basedOn w:val="Normal"/>
    <w:autoRedefine/>
    <w:rsid w:val="008A5F3B"/>
    <w:pPr>
      <w:ind w:left="1440" w:right="720"/>
    </w:pPr>
    <w:rPr>
      <w:rFonts w:ascii="Times New Roman" w:eastAsia="Calibri" w:hAnsi="Times New Roman"/>
      <w:sz w:val="10"/>
    </w:rPr>
  </w:style>
  <w:style w:type="character" w:customStyle="1" w:styleId="CardText-UnderlinedChar">
    <w:name w:val="Card Text - Underlined Char"/>
    <w:rsid w:val="008A5F3B"/>
    <w:rPr>
      <w:rFonts w:ascii="Arial" w:hAnsi="Arial"/>
      <w:b/>
      <w:sz w:val="18"/>
      <w:szCs w:val="24"/>
      <w:u w:val="single"/>
      <w:lang w:val="en-US" w:eastAsia="en-US" w:bidi="ar-SA"/>
    </w:rPr>
  </w:style>
  <w:style w:type="character" w:customStyle="1" w:styleId="Emphasis2">
    <w:name w:val="Emphasis2"/>
    <w:rsid w:val="008A5F3B"/>
    <w:rPr>
      <w:rFonts w:ascii="Times New Roman" w:hAnsi="Times New Roman"/>
      <w:b/>
      <w:iCs/>
      <w:sz w:val="24"/>
      <w:u w:val="single"/>
    </w:rPr>
  </w:style>
  <w:style w:type="character" w:customStyle="1" w:styleId="tagChar1">
    <w:name w:val="tag Char1"/>
    <w:aliases w:val="Heading 2 Char2 Char Char1,Heading 2 Char1 Char Char Char2,Heading 2 Char Char Char Char Char2,Heading 2 Char Char1 Char Char1,Heading 2 Char2 Char2,Heading 2 Char1 Char Char2,Heading 2 Char Char Char Char2, Char Char1,Heading 2 Char2 Char Cha"/>
    <w:rsid w:val="008A5F3B"/>
    <w:rPr>
      <w:b/>
      <w:color w:val="000000"/>
      <w:sz w:val="24"/>
    </w:rPr>
  </w:style>
  <w:style w:type="character" w:customStyle="1" w:styleId="smallChar">
    <w:name w:val="small Char"/>
    <w:rsid w:val="008A5F3B"/>
    <w:rPr>
      <w:rFonts w:ascii="Cambria" w:eastAsia="Calibri" w:hAnsi="Cambria"/>
      <w:sz w:val="16"/>
      <w:szCs w:val="22"/>
    </w:rPr>
  </w:style>
  <w:style w:type="character" w:customStyle="1" w:styleId="Underline-Highlighted">
    <w:name w:val="Underline-Highlighted"/>
    <w:uiPriority w:val="1"/>
    <w:qFormat/>
    <w:rsid w:val="008A5F3B"/>
    <w:rPr>
      <w:rFonts w:ascii="Cambria" w:hAnsi="Cambria"/>
      <w:sz w:val="24"/>
      <w:u w:val="single"/>
      <w:bdr w:val="none" w:sz="0" w:space="0" w:color="auto"/>
      <w:shd w:val="clear" w:color="auto" w:fill="99FF66"/>
    </w:rPr>
  </w:style>
  <w:style w:type="character" w:customStyle="1" w:styleId="st">
    <w:name w:val="st"/>
    <w:rsid w:val="008A5F3B"/>
  </w:style>
  <w:style w:type="character" w:customStyle="1" w:styleId="wikiexternallink">
    <w:name w:val="wikiexternallink"/>
    <w:rsid w:val="008A5F3B"/>
  </w:style>
  <w:style w:type="character" w:customStyle="1" w:styleId="wikigeneratedlinkcontent">
    <w:name w:val="wikigeneratedlinkcontent"/>
    <w:rsid w:val="008A5F3B"/>
  </w:style>
  <w:style w:type="paragraph" w:customStyle="1" w:styleId="MinimizedText">
    <w:name w:val="Minimized Text"/>
    <w:qFormat/>
    <w:rsid w:val="008A5F3B"/>
    <w:pPr>
      <w:spacing w:line="259" w:lineRule="auto"/>
    </w:pPr>
    <w:rPr>
      <w:rFonts w:ascii="Times New Roman" w:eastAsia="Calibri" w:hAnsi="Times New Roman"/>
      <w:kern w:val="0"/>
      <w:sz w:val="22"/>
      <w:szCs w:val="22"/>
      <w14:ligatures w14:val="none"/>
    </w:rPr>
  </w:style>
  <w:style w:type="character" w:customStyle="1" w:styleId="MinimizedTextChar">
    <w:name w:val="Minimized Text Char"/>
    <w:rsid w:val="008A5F3B"/>
    <w:rPr>
      <w:sz w:val="16"/>
      <w:szCs w:val="24"/>
    </w:rPr>
  </w:style>
  <w:style w:type="paragraph" w:customStyle="1" w:styleId="underlined">
    <w:name w:val="underlined"/>
    <w:next w:val="Normal"/>
    <w:autoRedefine/>
    <w:qFormat/>
    <w:rsid w:val="008A5F3B"/>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rsid w:val="008A5F3B"/>
    <w:rPr>
      <w:rFonts w:eastAsia="Malgun Gothic"/>
      <w:sz w:val="24"/>
      <w:szCs w:val="24"/>
      <w:u w:val="single"/>
    </w:rPr>
  </w:style>
  <w:style w:type="character" w:customStyle="1" w:styleId="StyleTimesNewRoman12ptBold">
    <w:name w:val="Style Times New Roman 12 pt Bold"/>
    <w:rsid w:val="008A5F3B"/>
    <w:rPr>
      <w:rFonts w:ascii="Times New Roman" w:hAnsi="Times New Roman"/>
      <w:b/>
      <w:bCs/>
      <w:sz w:val="24"/>
    </w:rPr>
  </w:style>
  <w:style w:type="character" w:customStyle="1" w:styleId="CardsChar">
    <w:name w:val="Cards Char"/>
    <w:locked/>
    <w:rsid w:val="008A5F3B"/>
    <w:rPr>
      <w:szCs w:val="24"/>
    </w:rPr>
  </w:style>
  <w:style w:type="character" w:customStyle="1" w:styleId="Style4Char">
    <w:name w:val="Style4 Char"/>
    <w:locked/>
    <w:rsid w:val="008A5F3B"/>
    <w:rPr>
      <w:rFonts w:ascii="Arial Narrow" w:hAnsi="Arial Narrow"/>
      <w:szCs w:val="24"/>
      <w:u w:val="single"/>
    </w:rPr>
  </w:style>
  <w:style w:type="paragraph" w:customStyle="1" w:styleId="Style4">
    <w:name w:val="Style4"/>
    <w:basedOn w:val="Normal"/>
    <w:qFormat/>
    <w:rsid w:val="008A5F3B"/>
    <w:rPr>
      <w:rFonts w:ascii="Arial Narrow" w:eastAsia="Calibri" w:hAnsi="Arial Narrow"/>
      <w:u w:val="single"/>
    </w:rPr>
  </w:style>
  <w:style w:type="character" w:customStyle="1" w:styleId="Style11ptUnderline">
    <w:name w:val="Style 11 pt Underline"/>
    <w:rsid w:val="008A5F3B"/>
    <w:rPr>
      <w:sz w:val="20"/>
      <w:u w:val="single"/>
    </w:rPr>
  </w:style>
  <w:style w:type="character" w:customStyle="1" w:styleId="Style11ptBoldUnderline">
    <w:name w:val="Style 11 pt Bold Underline"/>
    <w:rsid w:val="008A5F3B"/>
    <w:rPr>
      <w:b/>
      <w:bCs/>
      <w:sz w:val="20"/>
      <w:u w:val="single"/>
    </w:rPr>
  </w:style>
  <w:style w:type="character" w:customStyle="1" w:styleId="volume-issue">
    <w:name w:val="volume-issue"/>
    <w:rsid w:val="008A5F3B"/>
    <w:rPr>
      <w:rFonts w:ascii="Times New Roman" w:hAnsi="Times New Roman" w:cs="Times New Roman" w:hint="default"/>
    </w:rPr>
  </w:style>
  <w:style w:type="character" w:customStyle="1" w:styleId="CardText1Char">
    <w:name w:val="Card Text 1 Char"/>
    <w:locked/>
    <w:rsid w:val="008A5F3B"/>
    <w:rPr>
      <w:rFonts w:ascii="Arial Narrow" w:hAnsi="Arial Narrow"/>
      <w:color w:val="000000"/>
      <w:u w:val="single"/>
    </w:rPr>
  </w:style>
  <w:style w:type="paragraph" w:customStyle="1" w:styleId="CardText1">
    <w:name w:val="Card Text 1"/>
    <w:qFormat/>
    <w:rsid w:val="008A5F3B"/>
    <w:pPr>
      <w:spacing w:after="0" w:line="240" w:lineRule="auto"/>
    </w:pPr>
    <w:rPr>
      <w:rFonts w:ascii="Arial Narrow" w:eastAsia="Times New Roman" w:hAnsi="Arial Narrow" w:cs="Times New Roman"/>
      <w:color w:val="000000"/>
      <w:kern w:val="0"/>
      <w:sz w:val="20"/>
      <w:szCs w:val="20"/>
      <w:u w:val="single"/>
      <w14:ligatures w14:val="none"/>
    </w:rPr>
  </w:style>
  <w:style w:type="character" w:customStyle="1" w:styleId="CardText2Char">
    <w:name w:val="Card Text 2 Char"/>
    <w:locked/>
    <w:rsid w:val="008A5F3B"/>
    <w:rPr>
      <w:rFonts w:ascii="Arial Narrow" w:hAnsi="Arial Narrow"/>
      <w:b/>
      <w:color w:val="000000"/>
      <w:u w:val="single"/>
    </w:rPr>
  </w:style>
  <w:style w:type="paragraph" w:customStyle="1" w:styleId="CardText2">
    <w:name w:val="Card Text 2"/>
    <w:basedOn w:val="CardText1"/>
    <w:qFormat/>
    <w:rsid w:val="008A5F3B"/>
    <w:rPr>
      <w:b/>
    </w:rPr>
  </w:style>
  <w:style w:type="paragraph" w:customStyle="1" w:styleId="Style3">
    <w:name w:val="Style3"/>
    <w:basedOn w:val="Normal"/>
    <w:qFormat/>
    <w:rsid w:val="008A5F3B"/>
    <w:rPr>
      <w:rFonts w:ascii="Arial Narrow" w:eastAsia="Calibri" w:hAnsi="Arial Narrow"/>
      <w:b/>
      <w:sz w:val="22"/>
      <w:lang w:val="x-none" w:eastAsia="x-none"/>
    </w:rPr>
  </w:style>
  <w:style w:type="character" w:customStyle="1" w:styleId="Style3Char">
    <w:name w:val="Style3 Char"/>
    <w:rsid w:val="008A5F3B"/>
    <w:rPr>
      <w:rFonts w:ascii="Arial Narrow" w:hAnsi="Arial Narrow"/>
      <w:b/>
      <w:sz w:val="22"/>
      <w:szCs w:val="24"/>
      <w:lang w:val="x-none" w:eastAsia="x-none"/>
    </w:rPr>
  </w:style>
  <w:style w:type="character" w:customStyle="1" w:styleId="Style12ptBoldUnderline">
    <w:name w:val="Style 12 pt Bold Underline"/>
    <w:rsid w:val="008A5F3B"/>
    <w:rPr>
      <w:b w:val="0"/>
      <w:bCs/>
      <w:u w:val="single"/>
    </w:rPr>
  </w:style>
  <w:style w:type="character" w:customStyle="1" w:styleId="citation">
    <w:name w:val="citation"/>
    <w:rsid w:val="008A5F3B"/>
  </w:style>
  <w:style w:type="character" w:customStyle="1" w:styleId="BoldUnderlineChar0">
    <w:name w:val="Bold Underline Char"/>
    <w:rsid w:val="008A5F3B"/>
    <w:rPr>
      <w:rFonts w:ascii="Georgia" w:hAnsi="Georgia" w:cs="Times New Roman"/>
      <w:b/>
      <w:u w:val="single"/>
    </w:rPr>
  </w:style>
  <w:style w:type="paragraph" w:customStyle="1" w:styleId="reallyfuckinsmall">
    <w:name w:val="really fuckin small"/>
    <w:basedOn w:val="Normal"/>
    <w:qFormat/>
    <w:rsid w:val="008A5F3B"/>
    <w:rPr>
      <w:rFonts w:ascii="Georgia" w:eastAsia="Calibri" w:hAnsi="Georgia"/>
      <w:sz w:val="10"/>
    </w:rPr>
  </w:style>
  <w:style w:type="character" w:customStyle="1" w:styleId="reallyfuckinsmallChar">
    <w:name w:val="really fuckin small Char"/>
    <w:rsid w:val="008A5F3B"/>
    <w:rPr>
      <w:rFonts w:ascii="Georgia" w:eastAsia="Calibri" w:hAnsi="Georgia"/>
      <w:sz w:val="10"/>
      <w:szCs w:val="22"/>
    </w:rPr>
  </w:style>
  <w:style w:type="paragraph" w:styleId="EndnoteText">
    <w:name w:val="endnote text"/>
    <w:basedOn w:val="Normal"/>
    <w:link w:val="EndnoteTextChar"/>
    <w:rsid w:val="008A5F3B"/>
    <w:rPr>
      <w:rFonts w:ascii="Times New Roman" w:eastAsia="Calibri" w:hAnsi="Times New Roman"/>
      <w:szCs w:val="20"/>
    </w:rPr>
  </w:style>
  <w:style w:type="character" w:customStyle="1" w:styleId="EndnoteTextChar">
    <w:name w:val="Endnote Text Char"/>
    <w:basedOn w:val="DefaultParagraphFont"/>
    <w:link w:val="EndnoteText"/>
    <w:rsid w:val="008A5F3B"/>
    <w:rPr>
      <w:rFonts w:ascii="Times New Roman" w:eastAsia="Calibri" w:hAnsi="Times New Roman" w:cs="Arial"/>
      <w:kern w:val="0"/>
      <w:sz w:val="16"/>
      <w:szCs w:val="20"/>
      <w14:ligatures w14:val="none"/>
    </w:rPr>
  </w:style>
  <w:style w:type="paragraph" w:customStyle="1" w:styleId="BlockTitle0">
    <w:name w:val="BlockTitle"/>
    <w:basedOn w:val="Normal"/>
    <w:rsid w:val="008A5F3B"/>
    <w:pPr>
      <w:spacing w:after="240"/>
      <w:jc w:val="center"/>
      <w:outlineLvl w:val="0"/>
    </w:pPr>
    <w:rPr>
      <w:rFonts w:eastAsia="Calibri"/>
      <w:b/>
      <w:sz w:val="28"/>
      <w:szCs w:val="20"/>
    </w:rPr>
  </w:style>
  <w:style w:type="character" w:customStyle="1" w:styleId="UnderlineCharChar">
    <w:name w:val="Underline Char Char"/>
    <w:aliases w:val="Char Char Char Char Char Char Char Char Char, Char Char Char Char Char Char Char Char Char2"/>
    <w:qFormat/>
    <w:rsid w:val="008A5F3B"/>
    <w:rPr>
      <w:rFonts w:ascii="Georgia" w:hAnsi="Georgia"/>
      <w:sz w:val="22"/>
      <w:szCs w:val="36"/>
      <w:u w:val="single"/>
    </w:rPr>
  </w:style>
  <w:style w:type="paragraph" w:customStyle="1" w:styleId="NormalText">
    <w:name w:val="Normal Text"/>
    <w:basedOn w:val="Normal"/>
    <w:link w:val="NormalTextChar"/>
    <w:autoRedefine/>
    <w:qFormat/>
    <w:rsid w:val="008A5F3B"/>
    <w:pPr>
      <w:jc w:val="both"/>
    </w:pPr>
    <w:rPr>
      <w:rFonts w:ascii="Times New Roman" w:eastAsia="Calibri" w:hAnsi="Times New Roman"/>
      <w:szCs w:val="26"/>
    </w:rPr>
  </w:style>
  <w:style w:type="character" w:customStyle="1" w:styleId="Style14ptBold">
    <w:name w:val="Style 14 pt Bold"/>
    <w:rsid w:val="008A5F3B"/>
    <w:rPr>
      <w:b/>
      <w:bCs/>
      <w:sz w:val="24"/>
    </w:rPr>
  </w:style>
  <w:style w:type="paragraph" w:customStyle="1" w:styleId="Minimize">
    <w:name w:val="Minimize"/>
    <w:basedOn w:val="Normal"/>
    <w:next w:val="Normal"/>
    <w:qFormat/>
    <w:rsid w:val="008A5F3B"/>
    <w:pPr>
      <w:widowControl w:val="0"/>
      <w:autoSpaceDE w:val="0"/>
      <w:autoSpaceDN w:val="0"/>
      <w:adjustRightInd w:val="0"/>
      <w:ind w:left="288" w:right="288"/>
    </w:pPr>
    <w:rPr>
      <w:rFonts w:ascii="Times New Roman" w:eastAsia="Calibri" w:hAnsi="Times New Roman"/>
      <w:color w:val="000000"/>
      <w:sz w:val="12"/>
      <w:szCs w:val="20"/>
    </w:rPr>
  </w:style>
  <w:style w:type="character" w:customStyle="1" w:styleId="MediumGrid2Char">
    <w:name w:val="Medium Grid 2 Char"/>
    <w:rsid w:val="008A5F3B"/>
    <w:rPr>
      <w:rFonts w:eastAsia="Cambria"/>
      <w:szCs w:val="22"/>
    </w:rPr>
  </w:style>
  <w:style w:type="character" w:customStyle="1" w:styleId="BoldUnderlineCharChar">
    <w:name w:val="BoldUnderline Char Char"/>
    <w:rsid w:val="008A5F3B"/>
    <w:rPr>
      <w:rFonts w:ascii="Calibri" w:eastAsia="Times New Roman" w:hAnsi="Calibri"/>
      <w:b/>
      <w:szCs w:val="24"/>
      <w:u w:val="single"/>
      <w:lang w:eastAsia="en-US"/>
    </w:rPr>
  </w:style>
  <w:style w:type="paragraph" w:customStyle="1" w:styleId="Normalspacing">
    <w:name w:val="Normal + spacing"/>
    <w:basedOn w:val="Normal"/>
    <w:qFormat/>
    <w:rsid w:val="008A5F3B"/>
    <w:pPr>
      <w:spacing w:after="240" w:line="480" w:lineRule="auto"/>
    </w:pPr>
    <w:rPr>
      <w:rFonts w:ascii="Cambria" w:eastAsia="Calibri" w:hAnsi="Cambria"/>
      <w:sz w:val="24"/>
      <w:szCs w:val="20"/>
      <w:lang w:eastAsia="zh-TW"/>
    </w:rPr>
  </w:style>
  <w:style w:type="paragraph" w:customStyle="1" w:styleId="GAUnderline">
    <w:name w:val="GA Underline"/>
    <w:basedOn w:val="Normal"/>
    <w:qFormat/>
    <w:rsid w:val="008A5F3B"/>
    <w:rPr>
      <w:rFonts w:ascii="Garamond" w:eastAsia="Calibri" w:hAnsi="Garamond"/>
      <w:sz w:val="24"/>
      <w:szCs w:val="20"/>
      <w:u w:val="single"/>
    </w:rPr>
  </w:style>
  <w:style w:type="character" w:customStyle="1" w:styleId="GAUnderlineChar">
    <w:name w:val="GA Underline Char"/>
    <w:rsid w:val="008A5F3B"/>
    <w:rPr>
      <w:rFonts w:ascii="Garamond" w:hAnsi="Garamond"/>
      <w:sz w:val="24"/>
      <w:u w:val="single"/>
    </w:rPr>
  </w:style>
  <w:style w:type="paragraph" w:customStyle="1" w:styleId="Card6pt">
    <w:name w:val="Card 6pt"/>
    <w:basedOn w:val="Normal"/>
    <w:uiPriority w:val="99"/>
    <w:qFormat/>
    <w:rsid w:val="008A5F3B"/>
    <w:rPr>
      <w:rFonts w:ascii="Garamond" w:eastAsia="Calibri" w:hAnsi="Garamond"/>
      <w:sz w:val="12"/>
      <w:szCs w:val="20"/>
    </w:rPr>
  </w:style>
  <w:style w:type="paragraph" w:styleId="Date">
    <w:name w:val="Date"/>
    <w:aliases w:val="date"/>
    <w:basedOn w:val="Normal"/>
    <w:next w:val="Normal"/>
    <w:link w:val="DateChar"/>
    <w:uiPriority w:val="99"/>
    <w:qFormat/>
    <w:rsid w:val="008A5F3B"/>
    <w:rPr>
      <w:rFonts w:ascii="Garamond" w:eastAsia="Calibri" w:hAnsi="Garamond"/>
    </w:rPr>
  </w:style>
  <w:style w:type="character" w:customStyle="1" w:styleId="DateChar">
    <w:name w:val="Date Char"/>
    <w:aliases w:val="date Char"/>
    <w:basedOn w:val="DefaultParagraphFont"/>
    <w:link w:val="Date"/>
    <w:uiPriority w:val="99"/>
    <w:rsid w:val="008A5F3B"/>
    <w:rPr>
      <w:rFonts w:ascii="Garamond" w:eastAsia="Calibri" w:hAnsi="Garamond" w:cs="Arial"/>
      <w:kern w:val="0"/>
      <w:sz w:val="16"/>
      <w:szCs w:val="22"/>
      <w14:ligatures w14:val="none"/>
    </w:rPr>
  </w:style>
  <w:style w:type="paragraph" w:customStyle="1" w:styleId="Tagg">
    <w:name w:val="Tagg"/>
    <w:basedOn w:val="Normal"/>
    <w:qFormat/>
    <w:rsid w:val="008A5F3B"/>
    <w:rPr>
      <w:rFonts w:ascii="Garamond" w:eastAsia="Calibri" w:hAnsi="Garamond"/>
      <w:b/>
      <w:sz w:val="22"/>
    </w:rPr>
  </w:style>
  <w:style w:type="character" w:customStyle="1" w:styleId="TaggChar">
    <w:name w:val="Tagg Char"/>
    <w:rsid w:val="008A5F3B"/>
    <w:rPr>
      <w:rFonts w:ascii="Garamond" w:eastAsia="Calibri" w:hAnsi="Garamond"/>
      <w:b/>
      <w:sz w:val="22"/>
      <w:szCs w:val="22"/>
    </w:rPr>
  </w:style>
  <w:style w:type="character" w:customStyle="1" w:styleId="normal1">
    <w:name w:val="normal1"/>
    <w:rsid w:val="008A5F3B"/>
    <w:rPr>
      <w:rFonts w:cs="Times New Roman"/>
    </w:rPr>
  </w:style>
  <w:style w:type="character" w:customStyle="1" w:styleId="ssl0">
    <w:name w:val="ss_l0"/>
    <w:rsid w:val="008A5F3B"/>
  </w:style>
  <w:style w:type="character" w:customStyle="1" w:styleId="detailtitle">
    <w:name w:val="detailtitle"/>
    <w:rsid w:val="008A5F3B"/>
  </w:style>
  <w:style w:type="character" w:customStyle="1" w:styleId="updated-short-citation">
    <w:name w:val="updated-short-citation"/>
    <w:rsid w:val="008A5F3B"/>
  </w:style>
  <w:style w:type="paragraph" w:customStyle="1" w:styleId="Normaltag">
    <w:name w:val="Normal tag"/>
    <w:basedOn w:val="Normal"/>
    <w:qFormat/>
    <w:rsid w:val="008A5F3B"/>
    <w:rPr>
      <w:rFonts w:ascii="Times New Roman" w:eastAsia="Calibri" w:hAnsi="Times New Roman"/>
      <w:b/>
      <w:sz w:val="24"/>
      <w:szCs w:val="20"/>
      <w:lang w:val="x-none" w:eastAsia="x-none"/>
    </w:rPr>
  </w:style>
  <w:style w:type="character" w:customStyle="1" w:styleId="NormaltagChar">
    <w:name w:val="Normal tag Char"/>
    <w:locked/>
    <w:rsid w:val="008A5F3B"/>
    <w:rPr>
      <w:b/>
      <w:sz w:val="24"/>
      <w:lang w:val="x-none" w:eastAsia="x-none"/>
    </w:rPr>
  </w:style>
  <w:style w:type="character" w:customStyle="1" w:styleId="StyleBoldUnderline1">
    <w:name w:val="Style Bold Underline1"/>
    <w:rsid w:val="008A5F3B"/>
    <w:rPr>
      <w:b w:val="0"/>
      <w:bCs/>
      <w:u w:val="single"/>
    </w:rPr>
  </w:style>
  <w:style w:type="character" w:customStyle="1" w:styleId="SmallText-New">
    <w:name w:val="Small Text - New"/>
    <w:rsid w:val="008A5F3B"/>
    <w:rPr>
      <w:rFonts w:ascii="Arial Narrow" w:hAnsi="Arial Narrow"/>
      <w:sz w:val="14"/>
    </w:rPr>
  </w:style>
  <w:style w:type="paragraph" w:customStyle="1" w:styleId="Style24">
    <w:name w:val="Style24"/>
    <w:basedOn w:val="Normal"/>
    <w:uiPriority w:val="99"/>
    <w:qFormat/>
    <w:rsid w:val="008A5F3B"/>
    <w:pPr>
      <w:widowControl w:val="0"/>
      <w:autoSpaceDE w:val="0"/>
      <w:autoSpaceDN w:val="0"/>
      <w:adjustRightInd w:val="0"/>
      <w:spacing w:line="230" w:lineRule="exact"/>
    </w:pPr>
    <w:rPr>
      <w:rFonts w:ascii="Times New Roman" w:eastAsia="Calibri" w:hAnsi="Times New Roman"/>
      <w:sz w:val="24"/>
    </w:rPr>
  </w:style>
  <w:style w:type="character" w:customStyle="1" w:styleId="FontStyle39">
    <w:name w:val="Font Style39"/>
    <w:uiPriority w:val="99"/>
    <w:rsid w:val="008A5F3B"/>
    <w:rPr>
      <w:rFonts w:ascii="Constantia" w:hAnsi="Constantia" w:cs="Constantia"/>
      <w:b/>
      <w:bCs/>
      <w:sz w:val="18"/>
      <w:szCs w:val="18"/>
    </w:rPr>
  </w:style>
  <w:style w:type="paragraph" w:customStyle="1" w:styleId="UnderlinedText">
    <w:name w:val="Underlined Text"/>
    <w:basedOn w:val="Normal"/>
    <w:autoRedefine/>
    <w:uiPriority w:val="99"/>
    <w:qFormat/>
    <w:rsid w:val="008A5F3B"/>
    <w:pPr>
      <w:jc w:val="both"/>
    </w:pPr>
    <w:rPr>
      <w:rFonts w:ascii="Times New Roman" w:eastAsia="Calibri" w:hAnsi="Times New Roman"/>
      <w:b/>
      <w:sz w:val="24"/>
      <w:szCs w:val="20"/>
    </w:rPr>
  </w:style>
  <w:style w:type="paragraph" w:customStyle="1" w:styleId="Irrelevant6font">
    <w:name w:val="Irrelevant (6 font)"/>
    <w:basedOn w:val="Normal"/>
    <w:qFormat/>
    <w:rsid w:val="008A5F3B"/>
    <w:pPr>
      <w:ind w:left="547" w:right="648"/>
      <w:jc w:val="both"/>
    </w:pPr>
    <w:rPr>
      <w:rFonts w:ascii="Times New Roman" w:eastAsia="Calibri" w:hAnsi="Times New Roman"/>
      <w:sz w:val="12"/>
      <w:szCs w:val="12"/>
    </w:rPr>
  </w:style>
  <w:style w:type="character" w:customStyle="1" w:styleId="Irrelevant6fontChar">
    <w:name w:val="Irrelevant (6 font) Char"/>
    <w:rsid w:val="008A5F3B"/>
    <w:rPr>
      <w:sz w:val="12"/>
      <w:szCs w:val="12"/>
    </w:rPr>
  </w:style>
  <w:style w:type="paragraph" w:customStyle="1" w:styleId="Normal2">
    <w:name w:val="Normal2"/>
    <w:basedOn w:val="Normal"/>
    <w:rsid w:val="008A5F3B"/>
    <w:rPr>
      <w:rFonts w:ascii="Times New Roman" w:eastAsia="Calibri" w:hAnsi="Times New Roman"/>
    </w:rPr>
  </w:style>
  <w:style w:type="character" w:customStyle="1" w:styleId="postby">
    <w:name w:val="post_by"/>
    <w:rsid w:val="008A5F3B"/>
  </w:style>
  <w:style w:type="character" w:customStyle="1" w:styleId="itxtrst">
    <w:name w:val="itxtrst"/>
    <w:rsid w:val="008A5F3B"/>
  </w:style>
  <w:style w:type="paragraph" w:customStyle="1" w:styleId="NotUnderlined">
    <w:name w:val="Not Underlined"/>
    <w:basedOn w:val="Normal"/>
    <w:uiPriority w:val="99"/>
    <w:qFormat/>
    <w:rsid w:val="008A5F3B"/>
    <w:rPr>
      <w:rFonts w:ascii="Century" w:eastAsia="Calibri" w:hAnsi="Century"/>
    </w:rPr>
  </w:style>
  <w:style w:type="character" w:customStyle="1" w:styleId="UnderlinedChar1">
    <w:name w:val="Underlined Char1"/>
    <w:aliases w:val="No Spacing12 Char1,No Spacing2111 Char1,Tag Char1,No Spacing1 Char1,Heading 2 Char Char Char Char Char Char Char Char Char Char Char Char Char Char Char,Heading 2 Char Char Char Char Char Char Char Char Char Char Char Char"/>
    <w:qFormat/>
    <w:rsid w:val="008A5F3B"/>
    <w:rPr>
      <w:rFonts w:ascii="Century Gothic" w:eastAsia="Times New Roman" w:hAnsi="Century Gothic"/>
      <w:sz w:val="24"/>
      <w:u w:val="thick"/>
    </w:rPr>
  </w:style>
  <w:style w:type="character" w:customStyle="1" w:styleId="message">
    <w:name w:val="message"/>
    <w:rsid w:val="008A5F3B"/>
  </w:style>
  <w:style w:type="character" w:customStyle="1" w:styleId="cardChar2">
    <w:name w:val="card Char2"/>
    <w:basedOn w:val="DefaultParagraphFont"/>
    <w:uiPriority w:val="6"/>
    <w:rsid w:val="008A5F3B"/>
  </w:style>
  <w:style w:type="character" w:customStyle="1" w:styleId="HeaderChar1">
    <w:name w:val="Header Char1"/>
    <w:aliases w:val="Char2 Char1,Header 1 Char1,Header Char Char Char1,Header Char1 Char Char1,Header Char Char1 Char1,Header Char2 Char Char Char Char1,Header Char1 Char1 Char Char Char Char1,Header Char Char Char1 Char Char Char Char1,Block Char Char Char1"/>
    <w:uiPriority w:val="99"/>
    <w:qFormat/>
    <w:locked/>
    <w:rsid w:val="008A5F3B"/>
    <w:rPr>
      <w:rFonts w:ascii="Arial" w:hAnsi="Arial"/>
      <w:szCs w:val="24"/>
    </w:rPr>
  </w:style>
  <w:style w:type="character" w:customStyle="1" w:styleId="UnderlineTextChar">
    <w:name w:val="Underline Text Char"/>
    <w:link w:val="UnderlineText"/>
    <w:rsid w:val="008A5F3B"/>
    <w:rPr>
      <w:u w:val="single"/>
    </w:rPr>
  </w:style>
  <w:style w:type="paragraph" w:customStyle="1" w:styleId="tag">
    <w:name w:val="%tag"/>
    <w:basedOn w:val="Normal"/>
    <w:link w:val="tagChar"/>
    <w:uiPriority w:val="99"/>
    <w:qFormat/>
    <w:rsid w:val="008A5F3B"/>
    <w:rPr>
      <w:rFonts w:ascii="Times New Roman" w:eastAsia="Calibri" w:hAnsi="Times New Roman"/>
      <w:b/>
      <w:sz w:val="24"/>
      <w:szCs w:val="20"/>
    </w:rPr>
  </w:style>
  <w:style w:type="paragraph" w:styleId="z-BottomofForm">
    <w:name w:val="HTML Bottom of Form"/>
    <w:basedOn w:val="Normal"/>
    <w:next w:val="Normal"/>
    <w:link w:val="z-BottomofFormChar"/>
    <w:uiPriority w:val="99"/>
    <w:rsid w:val="008A5F3B"/>
    <w:pPr>
      <w:pBdr>
        <w:top w:val="single" w:sz="6" w:space="1" w:color="auto"/>
      </w:pBdr>
      <w:jc w:val="center"/>
    </w:pPr>
    <w:rPr>
      <w:rFonts w:eastAsia="Calibri"/>
      <w:vanish/>
      <w:szCs w:val="16"/>
      <w:lang w:bidi="en-US"/>
    </w:rPr>
  </w:style>
  <w:style w:type="character" w:customStyle="1" w:styleId="z-BottomofFormChar">
    <w:name w:val="z-Bottom of Form Char"/>
    <w:basedOn w:val="DefaultParagraphFont"/>
    <w:link w:val="z-BottomofForm"/>
    <w:uiPriority w:val="99"/>
    <w:rsid w:val="008A5F3B"/>
    <w:rPr>
      <w:rFonts w:ascii="Arial" w:eastAsia="Calibri" w:hAnsi="Arial" w:cs="Arial"/>
      <w:vanish/>
      <w:kern w:val="0"/>
      <w:sz w:val="16"/>
      <w:szCs w:val="16"/>
      <w:lang w:bidi="en-US"/>
      <w14:ligatures w14:val="none"/>
    </w:rPr>
  </w:style>
  <w:style w:type="character" w:customStyle="1" w:styleId="hit">
    <w:name w:val="hit"/>
    <w:rsid w:val="008A5F3B"/>
  </w:style>
  <w:style w:type="character" w:customStyle="1" w:styleId="UnderlinestyleChar">
    <w:name w:val="Underline style Char"/>
    <w:rsid w:val="008A5F3B"/>
    <w:rPr>
      <w:szCs w:val="24"/>
      <w:u w:val="single"/>
    </w:rPr>
  </w:style>
  <w:style w:type="character" w:customStyle="1" w:styleId="NormalUnderlineChar1">
    <w:name w:val="Normal Underline Char1"/>
    <w:rsid w:val="008A5F3B"/>
    <w:rPr>
      <w:rFonts w:cs="Times New Roman"/>
      <w:sz w:val="24"/>
      <w:u w:val="single"/>
      <w:lang w:val="en-US" w:eastAsia="en-US"/>
    </w:rPr>
  </w:style>
  <w:style w:type="character" w:customStyle="1" w:styleId="cardtext-underlined">
    <w:name w:val="card text- underlined"/>
    <w:rsid w:val="008A5F3B"/>
    <w:rPr>
      <w:rFonts w:ascii="Arial" w:hAnsi="Arial"/>
      <w:sz w:val="12"/>
      <w:u w:val="single"/>
    </w:rPr>
  </w:style>
  <w:style w:type="character" w:customStyle="1" w:styleId="cardtext-un-underlined">
    <w:name w:val="card text- un-underlined"/>
    <w:rsid w:val="008A5F3B"/>
    <w:rPr>
      <w:sz w:val="12"/>
    </w:rPr>
  </w:style>
  <w:style w:type="character" w:customStyle="1" w:styleId="CardUnderlineChar">
    <w:name w:val="Card Underline Char"/>
    <w:rsid w:val="008A5F3B"/>
    <w:rPr>
      <w:szCs w:val="24"/>
      <w:u w:val="single"/>
    </w:rPr>
  </w:style>
  <w:style w:type="paragraph" w:customStyle="1" w:styleId="cite2">
    <w:name w:val="cite2"/>
    <w:uiPriority w:val="99"/>
    <w:qFormat/>
    <w:rsid w:val="008A5F3B"/>
    <w:pPr>
      <w:spacing w:line="259" w:lineRule="auto"/>
      <w:ind w:left="720"/>
    </w:pPr>
    <w:rPr>
      <w:rFonts w:ascii="Arial Narrow" w:eastAsia="Calibri" w:hAnsi="Arial Narrow"/>
      <w:kern w:val="0"/>
      <w:sz w:val="22"/>
      <w:szCs w:val="22"/>
      <w:lang w:val="x-none" w:eastAsia="x-none"/>
      <w14:ligatures w14:val="none"/>
    </w:rPr>
  </w:style>
  <w:style w:type="paragraph" w:customStyle="1" w:styleId="BodyA">
    <w:name w:val="Body A"/>
    <w:uiPriority w:val="99"/>
    <w:qFormat/>
    <w:rsid w:val="008A5F3B"/>
    <w:pPr>
      <w:spacing w:after="0" w:line="240" w:lineRule="auto"/>
    </w:pPr>
    <w:rPr>
      <w:rFonts w:ascii="Helvetica" w:eastAsia="ヒラギノ角ゴ Pro W3" w:hAnsi="Helvetica" w:cs="Times New Roman"/>
      <w:color w:val="000000"/>
      <w:kern w:val="0"/>
      <w:szCs w:val="20"/>
      <w14:ligatures w14:val="none"/>
    </w:rPr>
  </w:style>
  <w:style w:type="paragraph" w:customStyle="1" w:styleId="Cardnon-underlined">
    <w:name w:val="Card non-underlined"/>
    <w:basedOn w:val="Normal"/>
    <w:link w:val="Cardnon-underlinedChar"/>
    <w:autoRedefine/>
    <w:qFormat/>
    <w:rsid w:val="008A5F3B"/>
    <w:rPr>
      <w:rFonts w:ascii="Times New Roman" w:eastAsia="Calibri" w:hAnsi="Times New Roman"/>
      <w:sz w:val="14"/>
      <w:szCs w:val="20"/>
    </w:rPr>
  </w:style>
  <w:style w:type="character" w:customStyle="1" w:styleId="Heading2Char1CharChar1Char">
    <w:name w:val="Heading 2 Char1 Char Char1 Char"/>
    <w:aliases w:val="Heading 2 Char Char Char Char1 Char,Heading 2 Char1 Char Char1 Char Char Char,Heading 2 Char Char Char Char1 Char Char Char"/>
    <w:uiPriority w:val="1"/>
    <w:rsid w:val="008A5F3B"/>
    <w:rPr>
      <w:rFonts w:ascii="Arial" w:hAnsi="Arial"/>
      <w:b/>
      <w:sz w:val="34"/>
      <w:szCs w:val="26"/>
      <w:u w:val="double"/>
    </w:rPr>
  </w:style>
  <w:style w:type="character" w:customStyle="1" w:styleId="Style1Char">
    <w:name w:val="Style1 Char"/>
    <w:rsid w:val="008A5F3B"/>
    <w:rPr>
      <w:rFonts w:ascii="Arial" w:eastAsia="Times New Roman" w:hAnsi="Arial" w:cs="Times New Roman"/>
      <w:strike/>
      <w:color w:val="000000"/>
      <w:sz w:val="16"/>
      <w:szCs w:val="24"/>
    </w:rPr>
  </w:style>
  <w:style w:type="character" w:customStyle="1" w:styleId="BodyTextChar1">
    <w:name w:val="Body Text Char1"/>
    <w:aliases w:val="Very Small Text Char1,BT Char1"/>
    <w:rsid w:val="008A5F3B"/>
    <w:rPr>
      <w:rFonts w:ascii="Arial" w:hAnsi="Arial"/>
      <w:szCs w:val="24"/>
      <w:u w:val="single"/>
    </w:rPr>
  </w:style>
  <w:style w:type="character" w:styleId="PageNumber">
    <w:name w:val="page number"/>
    <w:aliases w:val="card ununderlined"/>
    <w:uiPriority w:val="99"/>
    <w:rsid w:val="008A5F3B"/>
  </w:style>
  <w:style w:type="character" w:customStyle="1" w:styleId="UnderlinedChar0">
    <w:name w:val="Underlined Char"/>
    <w:aliases w:val="small text Char Char"/>
    <w:rsid w:val="008A5F3B"/>
    <w:rPr>
      <w:rFonts w:eastAsia="MS Mincho"/>
      <w:u w:val="single"/>
      <w:lang w:eastAsia="ja-JP"/>
    </w:rPr>
  </w:style>
  <w:style w:type="paragraph" w:customStyle="1" w:styleId="CitationCharCharCharCharCharCharChar">
    <w:name w:val="Citation Char Char Char Char Char Char Char"/>
    <w:basedOn w:val="Normal"/>
    <w:link w:val="CitationCharCharCharCharCharCharCharChar"/>
    <w:rsid w:val="008A5F3B"/>
    <w:pPr>
      <w:ind w:left="1440" w:right="1440"/>
    </w:pPr>
    <w:rPr>
      <w:rFonts w:eastAsia="Calibri"/>
      <w:lang w:val="x-none" w:eastAsia="x-none"/>
    </w:rPr>
  </w:style>
  <w:style w:type="character" w:customStyle="1" w:styleId="CitationCharCharCharCharCharCharCharChar">
    <w:name w:val="Citation Char Char Char Char Char Char Char Char"/>
    <w:link w:val="CitationCharCharCharCharCharCharChar"/>
    <w:rsid w:val="008A5F3B"/>
    <w:rPr>
      <w:rFonts w:ascii="Arial" w:eastAsia="Calibri" w:hAnsi="Arial" w:cs="Arial"/>
      <w:kern w:val="0"/>
      <w:sz w:val="16"/>
      <w:szCs w:val="22"/>
      <w:lang w:val="x-none" w:eastAsia="x-none"/>
      <w14:ligatures w14:val="none"/>
    </w:rPr>
  </w:style>
  <w:style w:type="paragraph" w:customStyle="1" w:styleId="Circled">
    <w:name w:val="Circled"/>
    <w:link w:val="CircledChar"/>
    <w:qFormat/>
    <w:rsid w:val="008A5F3B"/>
    <w:pPr>
      <w:spacing w:line="259" w:lineRule="auto"/>
    </w:pPr>
    <w:rPr>
      <w:rFonts w:eastAsia="Calibri"/>
      <w:b/>
      <w:kern w:val="0"/>
      <w:sz w:val="18"/>
      <w:szCs w:val="22"/>
      <w:u w:val="single"/>
      <w:lang w:val="x-none" w:eastAsia="x-none"/>
      <w14:ligatures w14:val="none"/>
    </w:rPr>
  </w:style>
  <w:style w:type="character" w:customStyle="1" w:styleId="CircledChar">
    <w:name w:val="Circled Char"/>
    <w:link w:val="Circled"/>
    <w:rsid w:val="008A5F3B"/>
    <w:rPr>
      <w:rFonts w:eastAsia="Calibri"/>
      <w:b/>
      <w:kern w:val="0"/>
      <w:sz w:val="18"/>
      <w:szCs w:val="22"/>
      <w:u w:val="single"/>
      <w:lang w:val="x-none" w:eastAsia="x-none"/>
      <w14:ligatures w14:val="none"/>
    </w:rPr>
  </w:style>
  <w:style w:type="character" w:customStyle="1" w:styleId="citebold">
    <w:name w:val="cite bold"/>
    <w:rsid w:val="008A5F3B"/>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5F3B"/>
    <w:rPr>
      <w:rFonts w:ascii="Times New Roman" w:eastAsia="Calibri"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A5F3B"/>
    <w:rPr>
      <w:rFonts w:ascii="Times New Roman" w:eastAsia="Calibri" w:hAnsi="Times New Roman" w:cs="Arial"/>
      <w:kern w:val="0"/>
      <w:sz w:val="16"/>
      <w:szCs w:val="22"/>
      <w:u w:val="single"/>
      <w:lang w:val="x-none" w:eastAsia="x-none"/>
      <w14:ligatures w14:val="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5F3B"/>
    <w:rPr>
      <w:rFonts w:ascii="Times New Roman" w:eastAsia="Calibri" w:hAnsi="Times New Roman"/>
      <w:b/>
      <w:u w:val="single"/>
      <w:lang w:val="x-none" w:eastAsia="x-non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A5F3B"/>
    <w:rPr>
      <w:rFonts w:ascii="Times New Roman" w:eastAsia="Calibri" w:hAnsi="Times New Roman" w:cs="Arial"/>
      <w:b/>
      <w:kern w:val="0"/>
      <w:sz w:val="16"/>
      <w:szCs w:val="22"/>
      <w:u w:val="single"/>
      <w:lang w:val="x-none" w:eastAsia="x-none"/>
      <w14:ligatures w14:val="none"/>
    </w:rPr>
  </w:style>
  <w:style w:type="character" w:customStyle="1" w:styleId="UnderlineChar5Char">
    <w:name w:val="Underline Char5 Char"/>
    <w:rsid w:val="008A5F3B"/>
    <w:rPr>
      <w:szCs w:val="24"/>
      <w:u w:val="single"/>
      <w:lang w:val="en-US" w:eastAsia="en-US" w:bidi="ar-SA"/>
    </w:rPr>
  </w:style>
  <w:style w:type="character" w:customStyle="1" w:styleId="BoldandUnderlineChar2Char1">
    <w:name w:val="Bold and Underline Char2 Char1"/>
    <w:rsid w:val="008A5F3B"/>
    <w:rPr>
      <w:b/>
      <w:szCs w:val="24"/>
      <w:u w:val="single"/>
      <w:lang w:val="en-US" w:eastAsia="en-US" w:bidi="ar-SA"/>
    </w:rPr>
  </w:style>
  <w:style w:type="character" w:customStyle="1" w:styleId="UnderlineChar2CharChar">
    <w:name w:val="Underline Char2 Char Char"/>
    <w:rsid w:val="008A5F3B"/>
    <w:rPr>
      <w:szCs w:val="24"/>
      <w:u w:val="single"/>
      <w:lang w:val="en-US" w:eastAsia="en-US" w:bidi="ar-SA"/>
    </w:rPr>
  </w:style>
  <w:style w:type="character" w:customStyle="1" w:styleId="BoldandUnderlineChar2CharCharChar">
    <w:name w:val="Bold and Underline Char2 Char Char Char"/>
    <w:link w:val="BoldandUnderlineChar2CharChar"/>
    <w:rsid w:val="008A5F3B"/>
    <w:rPr>
      <w:b/>
      <w:u w:val="single"/>
    </w:rPr>
  </w:style>
  <w:style w:type="character" w:customStyle="1" w:styleId="BoldandUnderlineChar5CharCharCharCharCharCharCharChar">
    <w:name w:val="Bold and Underline Char5 Char Char Char Char Char Char Char Char"/>
    <w:rsid w:val="008A5F3B"/>
    <w:rPr>
      <w:b/>
      <w:szCs w:val="24"/>
      <w:u w:val="single"/>
      <w:lang w:val="en-US" w:eastAsia="en-US" w:bidi="ar-SA"/>
    </w:rPr>
  </w:style>
  <w:style w:type="character" w:customStyle="1" w:styleId="UnderlineChar6CharCharCharCharCharCharCharChar">
    <w:name w:val="Underline Char6 Char Char Char Char Char Char Char Char"/>
    <w:rsid w:val="008A5F3B"/>
    <w:rPr>
      <w:szCs w:val="24"/>
      <w:u w:val="single"/>
      <w:lang w:val="en-US" w:eastAsia="en-US" w:bidi="ar-SA"/>
    </w:rPr>
  </w:style>
  <w:style w:type="paragraph" w:customStyle="1" w:styleId="Small">
    <w:name w:val="Small"/>
    <w:basedOn w:val="Normal"/>
    <w:next w:val="Normal"/>
    <w:link w:val="SmallChar0"/>
    <w:qFormat/>
    <w:rsid w:val="008A5F3B"/>
    <w:pPr>
      <w:tabs>
        <w:tab w:val="left" w:pos="288"/>
        <w:tab w:val="left" w:pos="720"/>
      </w:tabs>
    </w:pPr>
    <w:rPr>
      <w:rFonts w:ascii="Times New Roman" w:eastAsia="Calibri" w:hAnsi="Times New Roman"/>
      <w:sz w:val="17"/>
      <w:lang w:val="x-none" w:eastAsia="x-none"/>
    </w:rPr>
  </w:style>
  <w:style w:type="character" w:customStyle="1" w:styleId="SmallChar0">
    <w:name w:val="Small Char"/>
    <w:link w:val="Small"/>
    <w:rsid w:val="008A5F3B"/>
    <w:rPr>
      <w:rFonts w:ascii="Times New Roman" w:eastAsia="Calibri" w:hAnsi="Times New Roman" w:cs="Arial"/>
      <w:kern w:val="0"/>
      <w:sz w:val="17"/>
      <w:szCs w:val="22"/>
      <w:lang w:val="x-none" w:eastAsia="x-none"/>
      <w14:ligatures w14:val="none"/>
    </w:rPr>
  </w:style>
  <w:style w:type="character" w:customStyle="1" w:styleId="ShrinkText">
    <w:name w:val="Shrink Text"/>
    <w:rsid w:val="008A5F3B"/>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A5F3B"/>
    <w:pPr>
      <w:jc w:val="both"/>
    </w:pPr>
    <w:rPr>
      <w:rFonts w:ascii="Times New Roman" w:eastAsia="Calibri"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A5F3B"/>
    <w:pPr>
      <w:jc w:val="both"/>
    </w:pPr>
    <w:rPr>
      <w:rFonts w:ascii="Times New Roman" w:eastAsia="Calibri" w:hAnsi="Times New Roman"/>
      <w:b/>
      <w:sz w:val="24"/>
    </w:rPr>
  </w:style>
  <w:style w:type="paragraph" w:customStyle="1" w:styleId="TxBr13p3">
    <w:name w:val="TxBr_13p3"/>
    <w:basedOn w:val="Normal"/>
    <w:rsid w:val="008A5F3B"/>
    <w:pPr>
      <w:tabs>
        <w:tab w:val="left" w:pos="289"/>
      </w:tabs>
      <w:autoSpaceDE w:val="0"/>
      <w:autoSpaceDN w:val="0"/>
      <w:adjustRightInd w:val="0"/>
      <w:spacing w:line="260" w:lineRule="atLeast"/>
      <w:ind w:firstLine="289"/>
      <w:jc w:val="both"/>
    </w:pPr>
    <w:rPr>
      <w:rFonts w:ascii="Times New Roman" w:eastAsia="Calibri"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A5F3B"/>
    <w:pPr>
      <w:jc w:val="both"/>
    </w:pPr>
    <w:rPr>
      <w:rFonts w:ascii="Times New Roman" w:eastAsia="Calibri" w:hAnsi="Times New Roman"/>
      <w:b/>
      <w:sz w:val="24"/>
    </w:rPr>
  </w:style>
  <w:style w:type="paragraph" w:customStyle="1" w:styleId="TxBr5p2">
    <w:name w:val="TxBr_5p2"/>
    <w:basedOn w:val="Normal"/>
    <w:rsid w:val="008A5F3B"/>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agCharCharCharCharCharCharCharCharCharCharCharCharCharCharChar">
    <w:name w:val="tag Char Char Char Char Char Char Char Char Char Char Char Char Char Char Char"/>
    <w:basedOn w:val="Normal"/>
    <w:rsid w:val="008A5F3B"/>
    <w:pPr>
      <w:jc w:val="both"/>
    </w:pPr>
    <w:rPr>
      <w:rFonts w:ascii="Times New Roman" w:eastAsia="Calibri" w:hAnsi="Times New Roman"/>
      <w:b/>
      <w:sz w:val="24"/>
    </w:rPr>
  </w:style>
  <w:style w:type="paragraph" w:customStyle="1" w:styleId="cardCharChar">
    <w:name w:val="card Char Char"/>
    <w:basedOn w:val="Normal"/>
    <w:qFormat/>
    <w:rsid w:val="008A5F3B"/>
    <w:pPr>
      <w:ind w:left="288" w:right="288"/>
      <w:jc w:val="both"/>
    </w:pPr>
    <w:rPr>
      <w:rFonts w:ascii="Times New Roman" w:eastAsia="Calibri" w:hAnsi="Times New Roman"/>
    </w:rPr>
  </w:style>
  <w:style w:type="paragraph" w:customStyle="1" w:styleId="TxBr10p1">
    <w:name w:val="TxBr_10p1"/>
    <w:basedOn w:val="Normal"/>
    <w:rsid w:val="008A5F3B"/>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xBrp1">
    <w:name w:val="TxBr_p1"/>
    <w:basedOn w:val="Normal"/>
    <w:uiPriority w:val="99"/>
    <w:qFormat/>
    <w:rsid w:val="008A5F3B"/>
    <w:pPr>
      <w:tabs>
        <w:tab w:val="left" w:pos="204"/>
      </w:tabs>
      <w:autoSpaceDE w:val="0"/>
      <w:autoSpaceDN w:val="0"/>
      <w:adjustRightInd w:val="0"/>
      <w:spacing w:line="272" w:lineRule="atLeast"/>
      <w:jc w:val="both"/>
    </w:pPr>
    <w:rPr>
      <w:rFonts w:ascii="Times New Roman" w:eastAsia="Calibri" w:hAnsi="Times New Roman"/>
      <w:sz w:val="24"/>
    </w:rPr>
  </w:style>
  <w:style w:type="paragraph" w:customStyle="1" w:styleId="CitationCharChar">
    <w:name w:val="Citation Char Char"/>
    <w:basedOn w:val="Normal"/>
    <w:uiPriority w:val="6"/>
    <w:qFormat/>
    <w:rsid w:val="008A5F3B"/>
    <w:pPr>
      <w:ind w:left="1440" w:right="1440"/>
    </w:pPr>
    <w:rPr>
      <w:rFonts w:eastAsia="Calibri"/>
      <w:sz w:val="24"/>
    </w:rPr>
  </w:style>
  <w:style w:type="paragraph" w:customStyle="1" w:styleId="tagCharChar">
    <w:name w:val="tag Char Char"/>
    <w:basedOn w:val="Normal"/>
    <w:link w:val="tagCharCharChar"/>
    <w:qFormat/>
    <w:rsid w:val="008A5F3B"/>
    <w:rPr>
      <w:rFonts w:ascii="Times New Roman" w:eastAsia="Calibri" w:hAnsi="Times New Roman"/>
      <w:b/>
      <w:bCs/>
      <w:sz w:val="24"/>
    </w:rPr>
  </w:style>
  <w:style w:type="character" w:customStyle="1" w:styleId="CardTextCharCharChar">
    <w:name w:val="Card Text Char Char Char"/>
    <w:rsid w:val="008A5F3B"/>
    <w:rPr>
      <w:rFonts w:ascii="Arial" w:hAnsi="Arial"/>
      <w:sz w:val="18"/>
      <w:szCs w:val="24"/>
      <w:lang w:val="en-US" w:eastAsia="en-US" w:bidi="ar-SA"/>
    </w:rPr>
  </w:style>
  <w:style w:type="paragraph" w:customStyle="1" w:styleId="CardTextCharCharCharChar">
    <w:name w:val="Card Text Char Char Char Char"/>
    <w:basedOn w:val="Normal"/>
    <w:qFormat/>
    <w:rsid w:val="008A5F3B"/>
    <w:pPr>
      <w:ind w:left="1728" w:right="1728"/>
    </w:pPr>
    <w:rPr>
      <w:rFonts w:eastAsia="Calibri"/>
      <w:sz w:val="18"/>
    </w:rPr>
  </w:style>
  <w:style w:type="paragraph" w:customStyle="1" w:styleId="TagCharCharCharCharCharCharCharChar">
    <w:name w:val="Tag Char Char Char Char Char Char Char Char"/>
    <w:basedOn w:val="Normal"/>
    <w:rsid w:val="008A5F3B"/>
    <w:pPr>
      <w:ind w:left="720" w:right="720"/>
    </w:pPr>
    <w:rPr>
      <w:rFonts w:eastAsia="Calibri"/>
      <w:b/>
      <w:sz w:val="28"/>
    </w:rPr>
  </w:style>
  <w:style w:type="paragraph" w:customStyle="1" w:styleId="underlinecardCharChar">
    <w:name w:val="underline card Char Char"/>
    <w:basedOn w:val="Normal"/>
    <w:rsid w:val="008A5F3B"/>
    <w:pPr>
      <w:ind w:left="1728" w:right="1728"/>
    </w:pPr>
    <w:rPr>
      <w:rFonts w:eastAsia="Calibri"/>
      <w:sz w:val="18"/>
      <w:u w:val="single"/>
    </w:rPr>
  </w:style>
  <w:style w:type="paragraph" w:customStyle="1" w:styleId="BlockTitle20">
    <w:name w:val="Block Title2"/>
    <w:basedOn w:val="Normal"/>
    <w:uiPriority w:val="99"/>
    <w:qFormat/>
    <w:rsid w:val="008A5F3B"/>
    <w:pPr>
      <w:spacing w:after="240"/>
      <w:jc w:val="center"/>
    </w:pPr>
    <w:rPr>
      <w:rFonts w:eastAsia="Calibri"/>
      <w:b/>
      <w:sz w:val="28"/>
      <w:szCs w:val="20"/>
    </w:rPr>
  </w:style>
  <w:style w:type="paragraph" w:customStyle="1" w:styleId="Normal10pt">
    <w:name w:val="Normal + 10 pt"/>
    <w:basedOn w:val="Normal"/>
    <w:uiPriority w:val="99"/>
    <w:qFormat/>
    <w:rsid w:val="008A5F3B"/>
    <w:rPr>
      <w:rFonts w:ascii="Times New Roman" w:eastAsia="Calibri" w:hAnsi="Times New Roman"/>
      <w:szCs w:val="20"/>
    </w:rPr>
  </w:style>
  <w:style w:type="paragraph" w:customStyle="1" w:styleId="DebateHeading1">
    <w:name w:val="Debate.Heading1"/>
    <w:basedOn w:val="Heading1"/>
    <w:autoRedefine/>
    <w:rsid w:val="008A5F3B"/>
    <w:pPr>
      <w:ind w:right="1440"/>
    </w:pPr>
    <w:rPr>
      <w:rFonts w:ascii="Times New Roman" w:eastAsia="Times New Roman" w:hAnsi="Times New Roman" w:cs="Times New Roman"/>
      <w:caps/>
      <w:sz w:val="20"/>
      <w:szCs w:val="28"/>
    </w:rPr>
  </w:style>
  <w:style w:type="character" w:customStyle="1" w:styleId="metad">
    <w:name w:val="metad"/>
    <w:rsid w:val="008A5F3B"/>
  </w:style>
  <w:style w:type="paragraph" w:customStyle="1" w:styleId="PageHeaderLine1">
    <w:name w:val="PageHeaderLine1"/>
    <w:basedOn w:val="Normal"/>
    <w:uiPriority w:val="99"/>
    <w:qFormat/>
    <w:rsid w:val="008A5F3B"/>
    <w:pPr>
      <w:tabs>
        <w:tab w:val="right" w:pos="10800"/>
      </w:tabs>
    </w:pPr>
    <w:rPr>
      <w:rFonts w:ascii="Times New Roman" w:eastAsia="Calibri" w:hAnsi="Times New Roman"/>
      <w:b/>
      <w:sz w:val="28"/>
    </w:rPr>
  </w:style>
  <w:style w:type="paragraph" w:customStyle="1" w:styleId="PageHeaderLine2">
    <w:name w:val="PageHeaderLine2"/>
    <w:basedOn w:val="Normal"/>
    <w:next w:val="Normal"/>
    <w:link w:val="PageHeaderLine2Char"/>
    <w:qFormat/>
    <w:rsid w:val="008A5F3B"/>
    <w:pPr>
      <w:tabs>
        <w:tab w:val="right" w:pos="10800"/>
      </w:tabs>
      <w:spacing w:line="480" w:lineRule="auto"/>
    </w:pPr>
    <w:rPr>
      <w:rFonts w:ascii="Times New Roman" w:eastAsia="Calibri" w:hAnsi="Times New Roman"/>
      <w:b/>
    </w:rPr>
  </w:style>
  <w:style w:type="paragraph" w:customStyle="1" w:styleId="fullstory">
    <w:name w:val="fullstory"/>
    <w:basedOn w:val="Normal"/>
    <w:uiPriority w:val="99"/>
    <w:qFormat/>
    <w:rsid w:val="008A5F3B"/>
    <w:pPr>
      <w:spacing w:before="100" w:beforeAutospacing="1" w:after="100" w:afterAutospacing="1"/>
    </w:pPr>
    <w:rPr>
      <w:rFonts w:ascii="Times New Roman" w:eastAsia="Calibri" w:hAnsi="Times New Roman"/>
      <w:sz w:val="24"/>
    </w:rPr>
  </w:style>
  <w:style w:type="paragraph" w:customStyle="1" w:styleId="morenews">
    <w:name w:val="morenews"/>
    <w:basedOn w:val="Normal"/>
    <w:rsid w:val="008A5F3B"/>
    <w:pPr>
      <w:spacing w:before="100" w:beforeAutospacing="1" w:after="100" w:afterAutospacing="1"/>
    </w:pPr>
    <w:rPr>
      <w:rFonts w:ascii="Times New Roman" w:eastAsia="Calibri" w:hAnsi="Times New Roman"/>
      <w:sz w:val="24"/>
    </w:rPr>
  </w:style>
  <w:style w:type="paragraph" w:customStyle="1" w:styleId="Style2">
    <w:name w:val="Style2"/>
    <w:basedOn w:val="Normal"/>
    <w:uiPriority w:val="99"/>
    <w:qFormat/>
    <w:rsid w:val="008A5F3B"/>
    <w:rPr>
      <w:rFonts w:ascii="Times New Roman" w:eastAsia="Calibri" w:hAnsi="Times New Roman"/>
      <w:b/>
      <w:caps/>
      <w:sz w:val="22"/>
    </w:rPr>
  </w:style>
  <w:style w:type="paragraph" w:customStyle="1" w:styleId="Number">
    <w:name w:val="Number"/>
    <w:basedOn w:val="Heading2"/>
    <w:uiPriority w:val="99"/>
    <w:qFormat/>
    <w:rsid w:val="008A5F3B"/>
    <w:pPr>
      <w:tabs>
        <w:tab w:val="left" w:pos="144"/>
        <w:tab w:val="num" w:pos="720"/>
      </w:tabs>
      <w:spacing w:before="240" w:after="240"/>
      <w:ind w:left="720" w:hanging="360"/>
    </w:pPr>
    <w:rPr>
      <w:rFonts w:ascii="Times New Roman" w:eastAsia="SimSun" w:hAnsi="Times New Roman" w:cs="Arial"/>
      <w:bCs/>
      <w:iCs/>
      <w:sz w:val="24"/>
      <w:szCs w:val="28"/>
      <w:lang w:eastAsia="zh-CN"/>
    </w:rPr>
  </w:style>
  <w:style w:type="paragraph" w:customStyle="1" w:styleId="StyleLeft02">
    <w:name w:val="Style Left:  0.2&quot;"/>
    <w:basedOn w:val="Normal"/>
    <w:uiPriority w:val="99"/>
    <w:qFormat/>
    <w:rsid w:val="008A5F3B"/>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uiPriority w:val="99"/>
    <w:qFormat/>
    <w:rsid w:val="008A5F3B"/>
    <w:rPr>
      <w:rFonts w:ascii="Times New Roman" w:eastAsia="Times New Roman" w:hAnsi="Times New Roman" w:cs="Arial"/>
      <w:b w:val="0"/>
      <w:bCs/>
      <w:iCs/>
      <w:sz w:val="24"/>
      <w:szCs w:val="28"/>
    </w:rPr>
  </w:style>
  <w:style w:type="character" w:customStyle="1" w:styleId="BoldandUnderlineCharChar1">
    <w:name w:val="Bold and Underline Char Char1"/>
    <w:rsid w:val="008A5F3B"/>
    <w:rPr>
      <w:b/>
      <w:szCs w:val="24"/>
      <w:u w:val="single"/>
      <w:lang w:val="en-US" w:eastAsia="en-US" w:bidi="ar-SA"/>
    </w:rPr>
  </w:style>
  <w:style w:type="character" w:customStyle="1" w:styleId="UnderlineCharChar1">
    <w:name w:val="Underline Char Char1"/>
    <w:rsid w:val="008A5F3B"/>
    <w:rPr>
      <w:szCs w:val="24"/>
      <w:u w:val="single"/>
      <w:lang w:val="en-US" w:eastAsia="en-US" w:bidi="ar-SA"/>
    </w:rPr>
  </w:style>
  <w:style w:type="character" w:customStyle="1" w:styleId="UnderlineChar4Char">
    <w:name w:val="Underline Char4 Char"/>
    <w:link w:val="UnderlineChar4"/>
    <w:rsid w:val="008A5F3B"/>
    <w:rPr>
      <w:u w:val="single"/>
    </w:rPr>
  </w:style>
  <w:style w:type="character" w:customStyle="1" w:styleId="BoldandUnderlineChar3Char2">
    <w:name w:val="Bold and Underline Char3 Char2"/>
    <w:link w:val="BoldandUnderlineChar3"/>
    <w:rsid w:val="008A5F3B"/>
    <w:rPr>
      <w:b/>
      <w:u w:val="single"/>
    </w:rPr>
  </w:style>
  <w:style w:type="character" w:customStyle="1" w:styleId="BoldandUnderlineChar1Char2Char">
    <w:name w:val="Bold and Underline Char1 Char2 Char"/>
    <w:rsid w:val="008A5F3B"/>
    <w:rPr>
      <w:b/>
      <w:szCs w:val="24"/>
      <w:u w:val="single"/>
      <w:lang w:val="en-US" w:eastAsia="en-US" w:bidi="ar-SA"/>
    </w:rPr>
  </w:style>
  <w:style w:type="character" w:customStyle="1" w:styleId="UnderlineChar3Char">
    <w:name w:val="Underline Char3 Char"/>
    <w:link w:val="UnderlineChar3"/>
    <w:rsid w:val="008A5F3B"/>
    <w:rPr>
      <w:u w:val="single"/>
    </w:rPr>
  </w:style>
  <w:style w:type="character" w:customStyle="1" w:styleId="BoldandUnderlineChar3CharChar">
    <w:name w:val="Bold and Underline Char3 Char Char"/>
    <w:link w:val="BoldandUnderlineChar3Char"/>
    <w:rsid w:val="008A5F3B"/>
    <w:rPr>
      <w:b/>
      <w:u w:val="single"/>
    </w:rPr>
  </w:style>
  <w:style w:type="character" w:customStyle="1" w:styleId="UnderlineChar1Char">
    <w:name w:val="Underline Char1 Char"/>
    <w:rsid w:val="008A5F3B"/>
    <w:rPr>
      <w:szCs w:val="24"/>
      <w:u w:val="single"/>
      <w:lang w:val="en-US" w:eastAsia="en-US" w:bidi="ar-SA"/>
    </w:rPr>
  </w:style>
  <w:style w:type="character" w:customStyle="1" w:styleId="BoldandUnderlineChar1Char2">
    <w:name w:val="Bold and Underline Char1 Char2"/>
    <w:rsid w:val="008A5F3B"/>
    <w:rPr>
      <w:b/>
      <w:szCs w:val="24"/>
      <w:u w:val="single"/>
      <w:lang w:val="en-US" w:eastAsia="en-US" w:bidi="ar-SA"/>
    </w:rPr>
  </w:style>
  <w:style w:type="character" w:customStyle="1" w:styleId="LanguageChar">
    <w:name w:val="Language Char"/>
    <w:link w:val="Language"/>
    <w:rsid w:val="008A5F3B"/>
    <w:rPr>
      <w:strike/>
      <w:sz w:val="16"/>
      <w:szCs w:val="16"/>
    </w:rPr>
  </w:style>
  <w:style w:type="character" w:customStyle="1" w:styleId="BoldandUnderlineChar6">
    <w:name w:val="Bold and Underline Char6"/>
    <w:rsid w:val="008A5F3B"/>
    <w:rPr>
      <w:b/>
      <w:szCs w:val="24"/>
      <w:u w:val="single"/>
      <w:lang w:val="en-US" w:eastAsia="en-US" w:bidi="ar-SA"/>
    </w:rPr>
  </w:style>
  <w:style w:type="character" w:customStyle="1" w:styleId="UnderlineChar2">
    <w:name w:val="Underline Char2"/>
    <w:rsid w:val="008A5F3B"/>
    <w:rPr>
      <w:szCs w:val="24"/>
      <w:u w:val="single"/>
      <w:lang w:val="en-US" w:eastAsia="en-US" w:bidi="ar-SA"/>
    </w:rPr>
  </w:style>
  <w:style w:type="character" w:customStyle="1" w:styleId="UnderlineChar1">
    <w:name w:val="Underline Char1"/>
    <w:rsid w:val="008A5F3B"/>
    <w:rPr>
      <w:szCs w:val="24"/>
      <w:u w:val="single"/>
      <w:lang w:val="en-US" w:eastAsia="en-US" w:bidi="ar-SA"/>
    </w:rPr>
  </w:style>
  <w:style w:type="character" w:customStyle="1" w:styleId="Style2Char">
    <w:name w:val="Style2 Char"/>
    <w:rsid w:val="008A5F3B"/>
    <w:rPr>
      <w:rFonts w:ascii="Arial Narrow" w:hAnsi="Arial Narrow"/>
      <w:b/>
      <w:caps/>
      <w:sz w:val="22"/>
      <w:szCs w:val="24"/>
      <w:lang w:val="en-US" w:eastAsia="en-US" w:bidi="ar-SA"/>
    </w:rPr>
  </w:style>
  <w:style w:type="paragraph" w:customStyle="1" w:styleId="Little">
    <w:name w:val="Little"/>
    <w:basedOn w:val="UnderlinedText"/>
    <w:uiPriority w:val="99"/>
    <w:qFormat/>
    <w:rsid w:val="008A5F3B"/>
    <w:pPr>
      <w:jc w:val="left"/>
    </w:pPr>
    <w:rPr>
      <w:rFonts w:eastAsia="MS Mincho"/>
      <w:b w:val="0"/>
      <w:sz w:val="20"/>
      <w:szCs w:val="24"/>
      <w:u w:val="thick"/>
      <w:lang w:eastAsia="ja-JP"/>
    </w:rPr>
  </w:style>
  <w:style w:type="character" w:customStyle="1" w:styleId="LittleChar">
    <w:name w:val="Little Char"/>
    <w:uiPriority w:val="99"/>
    <w:rsid w:val="008A5F3B"/>
    <w:rPr>
      <w:rFonts w:eastAsia="MS Mincho"/>
      <w:sz w:val="16"/>
      <w:szCs w:val="24"/>
      <w:lang w:val="en-US" w:eastAsia="ja-JP" w:bidi="ar-SA"/>
    </w:rPr>
  </w:style>
  <w:style w:type="character" w:customStyle="1" w:styleId="BoldandUnderlineCharChar">
    <w:name w:val="Bold and Underline Char Char"/>
    <w:rsid w:val="008A5F3B"/>
    <w:rPr>
      <w:b/>
      <w:u w:val="single"/>
      <w:lang w:val="en-US" w:eastAsia="en-US" w:bidi="ar-SA"/>
    </w:rPr>
  </w:style>
  <w:style w:type="character" w:customStyle="1" w:styleId="StyleUnderlineChar">
    <w:name w:val="Style Underline Char"/>
    <w:rsid w:val="008A5F3B"/>
    <w:rPr>
      <w:u w:val="single"/>
      <w:lang w:val="en-US" w:eastAsia="en-US" w:bidi="ar-SA"/>
    </w:rPr>
  </w:style>
  <w:style w:type="character" w:customStyle="1" w:styleId="Heading1Char1Char1">
    <w:name w:val="Heading 1 Char1 Char1"/>
    <w:aliases w:val="ALEX Char1,Heading Char1,Heading 1 Char Char Char Char Char11,Heading 1 Char Char Char Char Char Char1"/>
    <w:rsid w:val="008A5F3B"/>
    <w:rPr>
      <w:rFonts w:ascii="Palatino" w:hAnsi="Palatino" w:cs="Times New Roman"/>
      <w:b/>
      <w:kern w:val="32"/>
      <w:sz w:val="32"/>
    </w:rPr>
  </w:style>
  <w:style w:type="character" w:customStyle="1" w:styleId="citeChar0">
    <w:name w:val="cite Char"/>
    <w:rsid w:val="008A5F3B"/>
    <w:rPr>
      <w:rFonts w:cs="Times New Roman"/>
      <w:b/>
      <w:sz w:val="24"/>
      <w:u w:val="single"/>
      <w:lang w:val="en-US" w:eastAsia="en-US"/>
    </w:rPr>
  </w:style>
  <w:style w:type="paragraph" w:customStyle="1" w:styleId="textsmall">
    <w:name w:val="textsmall"/>
    <w:basedOn w:val="Normal"/>
    <w:qFormat/>
    <w:rsid w:val="008A5F3B"/>
    <w:rPr>
      <w:rFonts w:ascii="Times New Roman" w:eastAsia="Calibri" w:hAnsi="Times New Roman"/>
      <w:sz w:val="18"/>
      <w:lang w:bidi="en-US"/>
    </w:rPr>
  </w:style>
  <w:style w:type="character" w:customStyle="1" w:styleId="textsmallChar">
    <w:name w:val="textsmall Char"/>
    <w:rsid w:val="008A5F3B"/>
    <w:rPr>
      <w:rFonts w:cs="Times New Roman"/>
      <w:sz w:val="24"/>
      <w:lang w:val="en-US" w:eastAsia="en-US"/>
    </w:rPr>
  </w:style>
  <w:style w:type="character" w:customStyle="1" w:styleId="Style1Char2">
    <w:name w:val="Style1 Char2"/>
    <w:rsid w:val="008A5F3B"/>
    <w:rPr>
      <w:rFonts w:cs="Times New Roman"/>
      <w:sz w:val="24"/>
      <w:lang w:val="en-US" w:eastAsia="en-US"/>
    </w:rPr>
  </w:style>
  <w:style w:type="paragraph" w:customStyle="1" w:styleId="cardtext3">
    <w:name w:val="cardtext"/>
    <w:qFormat/>
    <w:rsid w:val="008A5F3B"/>
    <w:pPr>
      <w:spacing w:line="259" w:lineRule="auto"/>
      <w:ind w:left="1008" w:right="720"/>
    </w:pPr>
    <w:rPr>
      <w:rFonts w:eastAsia="Calibri"/>
      <w:strike/>
      <w:color w:val="000000"/>
      <w:kern w:val="0"/>
      <w:sz w:val="22"/>
      <w:szCs w:val="22"/>
      <w:lang w:val="x-none" w:eastAsia="x-none"/>
      <w14:ligatures w14:val="none"/>
    </w:rPr>
  </w:style>
  <w:style w:type="character" w:customStyle="1" w:styleId="cardtextChar2">
    <w:name w:val="cardtext Char"/>
    <w:rsid w:val="008A5F3B"/>
  </w:style>
  <w:style w:type="character" w:customStyle="1" w:styleId="CardTagChar">
    <w:name w:val="Card Tag Char"/>
    <w:rsid w:val="008A5F3B"/>
    <w:rPr>
      <w:rFonts w:ascii="Arial Narrow" w:hAnsi="Arial Narrow" w:cs="Times New Roman"/>
      <w:b/>
      <w:sz w:val="24"/>
      <w:lang w:val="en-US" w:eastAsia="en-US"/>
    </w:rPr>
  </w:style>
  <w:style w:type="character" w:customStyle="1" w:styleId="bio1">
    <w:name w:val="bio1"/>
    <w:rsid w:val="008A5F3B"/>
    <w:rPr>
      <w:rFonts w:ascii="Arial" w:hAnsi="Arial" w:cs="Arial"/>
      <w:i/>
      <w:iCs/>
      <w:color w:val="000000"/>
      <w:sz w:val="20"/>
    </w:rPr>
  </w:style>
  <w:style w:type="character" w:customStyle="1" w:styleId="BoldChar">
    <w:name w:val="Bold Char"/>
    <w:rsid w:val="008A5F3B"/>
    <w:rPr>
      <w:rFonts w:cs="Times New Roman"/>
      <w:b/>
      <w:lang w:val="en-US" w:eastAsia="en-US"/>
    </w:rPr>
  </w:style>
  <w:style w:type="paragraph" w:customStyle="1" w:styleId="NormalWeb3">
    <w:name w:val="Normal (Web)3"/>
    <w:basedOn w:val="Normal"/>
    <w:qFormat/>
    <w:rsid w:val="008A5F3B"/>
    <w:pPr>
      <w:spacing w:before="100" w:beforeAutospacing="1" w:after="100" w:afterAutospacing="1" w:line="255" w:lineRule="atLeast"/>
    </w:pPr>
    <w:rPr>
      <w:rFonts w:ascii="Georgia" w:eastAsia="Calibri" w:hAnsi="Georgia"/>
      <w:color w:val="000000"/>
      <w:szCs w:val="20"/>
      <w:lang w:bidi="en-US"/>
    </w:rPr>
  </w:style>
  <w:style w:type="paragraph" w:customStyle="1" w:styleId="cardCharCharCharCharChar">
    <w:name w:val="card Char Char Char Char Char"/>
    <w:basedOn w:val="Normal"/>
    <w:qFormat/>
    <w:rsid w:val="008A5F3B"/>
    <w:pPr>
      <w:ind w:left="400"/>
    </w:pPr>
    <w:rPr>
      <w:rFonts w:ascii="Times New Roman" w:eastAsia="Calibri" w:hAnsi="Times New Roman"/>
      <w:lang w:bidi="en-US"/>
    </w:rPr>
  </w:style>
  <w:style w:type="character" w:customStyle="1" w:styleId="cardCharCharCharCharCharChar">
    <w:name w:val="card Char Char Char Char Char Char"/>
    <w:rsid w:val="008A5F3B"/>
    <w:rPr>
      <w:rFonts w:cs="Times New Roman"/>
      <w:sz w:val="24"/>
      <w:lang w:val="en-US" w:eastAsia="en-US"/>
    </w:rPr>
  </w:style>
  <w:style w:type="character" w:customStyle="1" w:styleId="bodytext0">
    <w:name w:val="bodytext"/>
    <w:rsid w:val="008A5F3B"/>
    <w:rPr>
      <w:rFonts w:cs="Times New Roman"/>
    </w:rPr>
  </w:style>
  <w:style w:type="character" w:customStyle="1" w:styleId="Style24ptBoldUnderlineCenteredCharChar">
    <w:name w:val="Style 24 pt Bold Underline Centered Char Char"/>
    <w:rsid w:val="008A5F3B"/>
    <w:rPr>
      <w:rFonts w:cs="Times New Roman"/>
      <w:b/>
      <w:bCs/>
      <w:sz w:val="24"/>
      <w:u w:val="single"/>
      <w:lang w:val="en-US" w:eastAsia="en-US"/>
    </w:rPr>
  </w:style>
  <w:style w:type="paragraph" w:customStyle="1" w:styleId="TagCiteChar">
    <w:name w:val="Tag / Cite Char"/>
    <w:basedOn w:val="Normal"/>
    <w:qFormat/>
    <w:rsid w:val="008A5F3B"/>
    <w:rPr>
      <w:rFonts w:ascii="Times New Roman" w:eastAsia="Calibri" w:hAnsi="Times New Roman"/>
      <w:b/>
      <w:color w:val="000000"/>
      <w:lang w:bidi="en-US"/>
    </w:rPr>
  </w:style>
  <w:style w:type="character" w:customStyle="1" w:styleId="TagCiteCharChar">
    <w:name w:val="Tag / Cite Char Char"/>
    <w:rsid w:val="008A5F3B"/>
    <w:rPr>
      <w:rFonts w:cs="Times New Roman"/>
      <w:b/>
      <w:color w:val="000000"/>
      <w:sz w:val="24"/>
      <w:lang w:val="en-US" w:eastAsia="en-US"/>
    </w:rPr>
  </w:style>
  <w:style w:type="character" w:customStyle="1" w:styleId="HeadingCharChar">
    <w:name w:val="Heading Char Char"/>
    <w:rsid w:val="008A5F3B"/>
    <w:rPr>
      <w:rFonts w:cs="Times New Roman"/>
      <w:b/>
      <w:color w:val="000000"/>
      <w:sz w:val="24"/>
      <w:u w:val="single"/>
      <w:lang w:val="en-US" w:eastAsia="en-US"/>
    </w:rPr>
  </w:style>
  <w:style w:type="character" w:customStyle="1" w:styleId="Style2Char1">
    <w:name w:val="Style2 Char1"/>
    <w:rsid w:val="008A5F3B"/>
    <w:rPr>
      <w:rFonts w:ascii="Book Antiqua" w:hAnsi="Book Antiqua" w:cs="Times New Roman"/>
      <w:sz w:val="24"/>
      <w:u w:val="thick"/>
      <w:lang w:val="en-US" w:eastAsia="en-US"/>
    </w:rPr>
  </w:style>
  <w:style w:type="character" w:customStyle="1" w:styleId="Style1Char1">
    <w:name w:val="Style1 Char1"/>
    <w:rsid w:val="008A5F3B"/>
    <w:rPr>
      <w:rFonts w:ascii="Book Antiqua" w:hAnsi="Book Antiqua" w:cs="Times New Roman"/>
      <w:sz w:val="16"/>
      <w:lang w:val="en-US" w:eastAsia="en-US"/>
    </w:rPr>
  </w:style>
  <w:style w:type="paragraph" w:customStyle="1" w:styleId="DebateCiteCharChar">
    <w:name w:val="Debate Cite Char Char"/>
    <w:basedOn w:val="Normal"/>
    <w:uiPriority w:val="99"/>
    <w:qFormat/>
    <w:rsid w:val="008A5F3B"/>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b/>
      <w:sz w:val="32"/>
      <w:szCs w:val="32"/>
      <w:lang w:bidi="en-US"/>
    </w:rPr>
  </w:style>
  <w:style w:type="character" w:customStyle="1" w:styleId="DebateCiteCharCharChar">
    <w:name w:val="Debate Cite Char Char Char"/>
    <w:rsid w:val="008A5F3B"/>
    <w:rPr>
      <w:rFonts w:cs="Times New Roman"/>
      <w:b/>
      <w:sz w:val="32"/>
      <w:lang w:val="en-US" w:eastAsia="en-US"/>
    </w:rPr>
  </w:style>
  <w:style w:type="paragraph" w:styleId="BodyTextFirstIndent">
    <w:name w:val="Body Text First Indent"/>
    <w:basedOn w:val="BodyText"/>
    <w:link w:val="BodyTextFirstIndentChar"/>
    <w:rsid w:val="008A5F3B"/>
    <w:pPr>
      <w:ind w:firstLine="210"/>
    </w:pPr>
    <w:rPr>
      <w:rFonts w:ascii="Times New Roman" w:eastAsia="Calibri" w:hAnsi="Times New Roman"/>
      <w:lang w:bidi="en-US"/>
    </w:rPr>
  </w:style>
  <w:style w:type="character" w:customStyle="1" w:styleId="BodyTextFirstIndentChar">
    <w:name w:val="Body Text First Indent Char"/>
    <w:basedOn w:val="BodyTextChar"/>
    <w:link w:val="BodyTextFirstIndent"/>
    <w:rsid w:val="008A5F3B"/>
    <w:rPr>
      <w:rFonts w:ascii="Times New Roman" w:eastAsia="Calibri" w:hAnsi="Times New Roman" w:cs="Arial"/>
      <w:kern w:val="0"/>
      <w:sz w:val="16"/>
      <w:szCs w:val="22"/>
      <w:lang w:bidi="en-US"/>
      <w14:ligatures w14:val="none"/>
    </w:rPr>
  </w:style>
  <w:style w:type="character" w:customStyle="1" w:styleId="BodyTextChar2">
    <w:name w:val="Body Text Char2"/>
    <w:rsid w:val="008A5F3B"/>
    <w:rPr>
      <w:rFonts w:ascii="Arial" w:hAnsi="Arial"/>
      <w:szCs w:val="24"/>
      <w:u w:val="single"/>
    </w:rPr>
  </w:style>
  <w:style w:type="character" w:customStyle="1" w:styleId="TagChar3">
    <w:name w:val="Tag Char3"/>
    <w:rsid w:val="008A5F3B"/>
    <w:rPr>
      <w:rFonts w:ascii="Palatino Linotype" w:hAnsi="Palatino Linotype" w:cs="Times New Roman"/>
      <w:b/>
      <w:sz w:val="24"/>
      <w:lang w:val="en-US" w:eastAsia="en-US"/>
    </w:rPr>
  </w:style>
  <w:style w:type="paragraph" w:customStyle="1" w:styleId="TagCite">
    <w:name w:val="Tag/Cite"/>
    <w:basedOn w:val="Normal"/>
    <w:uiPriority w:val="99"/>
    <w:qFormat/>
    <w:rsid w:val="008A5F3B"/>
    <w:pPr>
      <w:widowControl w:val="0"/>
      <w:autoSpaceDE w:val="0"/>
      <w:autoSpaceDN w:val="0"/>
      <w:adjustRightInd w:val="0"/>
    </w:pPr>
    <w:rPr>
      <w:rFonts w:ascii="Times New Roman" w:eastAsia="Calibri" w:hAnsi="Times New Roman"/>
      <w:b/>
      <w:szCs w:val="20"/>
      <w:lang w:bidi="en-US"/>
    </w:rPr>
  </w:style>
  <w:style w:type="paragraph" w:customStyle="1" w:styleId="DebateHeader">
    <w:name w:val="Debate Header"/>
    <w:basedOn w:val="TOC1"/>
    <w:uiPriority w:val="99"/>
    <w:qFormat/>
    <w:rsid w:val="008A5F3B"/>
    <w:pPr>
      <w:ind w:left="0" w:right="0"/>
      <w:jc w:val="center"/>
      <w:outlineLvl w:val="0"/>
    </w:pPr>
    <w:rPr>
      <w:rFonts w:ascii="Times New Roman" w:eastAsia="Calibri" w:hAnsi="Times New Roman" w:cs="Arial"/>
      <w:b/>
      <w:sz w:val="32"/>
      <w:szCs w:val="32"/>
      <w:u w:val="single"/>
      <w:lang w:bidi="en-US"/>
    </w:rPr>
  </w:style>
  <w:style w:type="paragraph" w:styleId="HTMLPreformatted">
    <w:name w:val="HTML Preformatted"/>
    <w:basedOn w:val="Normal"/>
    <w:link w:val="HTMLPreformattedChar"/>
    <w:uiPriority w:val="99"/>
    <w:rsid w:val="008A5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lang w:bidi="en-US"/>
    </w:rPr>
  </w:style>
  <w:style w:type="character" w:customStyle="1" w:styleId="HTMLPreformattedChar">
    <w:name w:val="HTML Preformatted Char"/>
    <w:basedOn w:val="DefaultParagraphFont"/>
    <w:link w:val="HTMLPreformatted"/>
    <w:uiPriority w:val="99"/>
    <w:rsid w:val="008A5F3B"/>
    <w:rPr>
      <w:rFonts w:ascii="Courier New" w:eastAsia="Calibri" w:hAnsi="Courier New" w:cs="Courier New"/>
      <w:color w:val="000000"/>
      <w:kern w:val="0"/>
      <w:sz w:val="16"/>
      <w:szCs w:val="20"/>
      <w:lang w:bidi="en-US"/>
      <w14:ligatures w14:val="none"/>
    </w:rPr>
  </w:style>
  <w:style w:type="paragraph" w:customStyle="1" w:styleId="Tagandcite">
    <w:name w:val="Tag and cite"/>
    <w:basedOn w:val="Normal"/>
    <w:uiPriority w:val="99"/>
    <w:qFormat/>
    <w:rsid w:val="008A5F3B"/>
    <w:rPr>
      <w:rFonts w:ascii="Times New Roman" w:eastAsia="Calibri" w:hAnsi="Times New Roman"/>
      <w:color w:val="333333"/>
      <w:sz w:val="22"/>
      <w:lang w:bidi="en-US"/>
    </w:rPr>
  </w:style>
  <w:style w:type="character" w:customStyle="1" w:styleId="TagandCiteChar">
    <w:name w:val="Tag and Cite Char"/>
    <w:rsid w:val="008A5F3B"/>
    <w:rPr>
      <w:rFonts w:cs="Times New Roman"/>
      <w:color w:val="333333"/>
      <w:sz w:val="22"/>
      <w:lang w:val="en-US" w:eastAsia="en-US"/>
    </w:rPr>
  </w:style>
  <w:style w:type="paragraph" w:customStyle="1" w:styleId="StyleTagandCiteFranklinGothicDemi">
    <w:name w:val="Style Tag and Cite + Franklin Gothic Demi"/>
    <w:basedOn w:val="Normal"/>
    <w:uiPriority w:val="99"/>
    <w:qFormat/>
    <w:rsid w:val="008A5F3B"/>
    <w:rPr>
      <w:rFonts w:ascii="Times New Roman" w:eastAsia="Times New Roman" w:hAnsi="Times New Roman" w:cs="Calibri"/>
      <w:b/>
      <w:color w:val="333333"/>
      <w:sz w:val="22"/>
      <w:lang w:bidi="en-US"/>
    </w:rPr>
  </w:style>
  <w:style w:type="paragraph" w:customStyle="1" w:styleId="StyleStyleTagandCiteFranklinGothicDemi11pt">
    <w:name w:val="Style Style Tag and Cite + Franklin Gothic Demi + 11 pt"/>
    <w:basedOn w:val="StyleTagandCiteFranklinGothicDemi"/>
    <w:uiPriority w:val="99"/>
    <w:qFormat/>
    <w:rsid w:val="008A5F3B"/>
  </w:style>
  <w:style w:type="character" w:customStyle="1" w:styleId="Style10ptBold">
    <w:name w:val="Style 10 pt Bold"/>
    <w:rsid w:val="008A5F3B"/>
    <w:rPr>
      <w:rFonts w:cs="Times New Roman"/>
      <w:b/>
      <w:bCs/>
      <w:sz w:val="20"/>
    </w:rPr>
  </w:style>
  <w:style w:type="character" w:customStyle="1" w:styleId="text9">
    <w:name w:val="text9"/>
    <w:rsid w:val="008A5F3B"/>
    <w:rPr>
      <w:rFonts w:cs="Times New Roman"/>
    </w:rPr>
  </w:style>
  <w:style w:type="character" w:customStyle="1" w:styleId="text21">
    <w:name w:val="text21"/>
    <w:rsid w:val="008A5F3B"/>
    <w:rPr>
      <w:rFonts w:cs="Times New Roman"/>
    </w:rPr>
  </w:style>
  <w:style w:type="character" w:customStyle="1" w:styleId="text19">
    <w:name w:val="text19"/>
    <w:rsid w:val="008A5F3B"/>
    <w:rPr>
      <w:rFonts w:cs="Times New Roman"/>
    </w:rPr>
  </w:style>
  <w:style w:type="paragraph" w:customStyle="1" w:styleId="CiteCard">
    <w:name w:val="Cite/Card"/>
    <w:basedOn w:val="Normal"/>
    <w:uiPriority w:val="99"/>
    <w:qFormat/>
    <w:rsid w:val="008A5F3B"/>
    <w:pPr>
      <w:overflowPunct w:val="0"/>
      <w:autoSpaceDE w:val="0"/>
      <w:autoSpaceDN w:val="0"/>
      <w:adjustRightInd w:val="0"/>
      <w:textAlignment w:val="baseline"/>
    </w:pPr>
    <w:rPr>
      <w:rFonts w:ascii="Palatino Linotype" w:eastAsia="Calibri" w:hAnsi="Palatino Linotype"/>
      <w:color w:val="000000"/>
      <w:szCs w:val="20"/>
      <w:lang w:bidi="en-US"/>
    </w:rPr>
  </w:style>
  <w:style w:type="character" w:customStyle="1" w:styleId="term2">
    <w:name w:val="term2"/>
    <w:rsid w:val="008A5F3B"/>
    <w:rPr>
      <w:rFonts w:cs="Times New Roman"/>
      <w:b/>
      <w:bCs/>
    </w:rPr>
  </w:style>
  <w:style w:type="paragraph" w:customStyle="1" w:styleId="title-bold-medium">
    <w:name w:val="title-bold-medium"/>
    <w:basedOn w:val="Normal"/>
    <w:uiPriority w:val="99"/>
    <w:qFormat/>
    <w:rsid w:val="008A5F3B"/>
    <w:pPr>
      <w:spacing w:before="100" w:beforeAutospacing="1" w:after="100" w:afterAutospacing="1"/>
    </w:pPr>
    <w:rPr>
      <w:rFonts w:eastAsia="Calibri"/>
      <w:b/>
      <w:bCs/>
      <w:color w:val="000000"/>
      <w:szCs w:val="20"/>
      <w:lang w:bidi="en-US"/>
    </w:rPr>
  </w:style>
  <w:style w:type="character" w:customStyle="1" w:styleId="pmterms12">
    <w:name w:val="pmterms12"/>
    <w:rsid w:val="008A5F3B"/>
    <w:rPr>
      <w:rFonts w:cs="Times New Roman"/>
      <w:b/>
      <w:bCs/>
      <w:color w:val="000000"/>
    </w:rPr>
  </w:style>
  <w:style w:type="paragraph" w:customStyle="1" w:styleId="lact">
    <w:name w:val="lact"/>
    <w:basedOn w:val="Normal"/>
    <w:uiPriority w:val="99"/>
    <w:qFormat/>
    <w:rsid w:val="008A5F3B"/>
    <w:pPr>
      <w:spacing w:before="100" w:beforeAutospacing="1" w:after="100" w:afterAutospacing="1"/>
    </w:pPr>
    <w:rPr>
      <w:rFonts w:eastAsia="Calibri"/>
      <w:b/>
      <w:bCs/>
      <w:color w:val="000000"/>
      <w:szCs w:val="20"/>
      <w:lang w:bidi="en-US"/>
    </w:rPr>
  </w:style>
  <w:style w:type="paragraph" w:styleId="BlockText">
    <w:name w:val="Block Text"/>
    <w:basedOn w:val="Normal"/>
    <w:rsid w:val="008A5F3B"/>
    <w:pPr>
      <w:ind w:left="229" w:right="229"/>
    </w:pPr>
    <w:rPr>
      <w:rFonts w:ascii="Verdana" w:eastAsia="Calibri" w:hAnsi="Verdana"/>
      <w:szCs w:val="20"/>
      <w:lang w:bidi="en-US"/>
    </w:rPr>
  </w:style>
  <w:style w:type="paragraph" w:styleId="NormalIndent">
    <w:name w:val="Normal Indent"/>
    <w:basedOn w:val="Normal"/>
    <w:rsid w:val="008A5F3B"/>
    <w:pPr>
      <w:ind w:left="720"/>
    </w:pPr>
    <w:rPr>
      <w:rFonts w:ascii="Times New Roman" w:eastAsia="Calibri" w:hAnsi="Times New Roman"/>
      <w:szCs w:val="20"/>
      <w:lang w:bidi="en-US"/>
    </w:rPr>
  </w:style>
  <w:style w:type="character" w:customStyle="1" w:styleId="ToReadChar">
    <w:name w:val="To Read Char"/>
    <w:rsid w:val="008A5F3B"/>
    <w:rPr>
      <w:rFonts w:ascii="Verdana" w:hAnsi="Verdana" w:cs="Times New Roman"/>
      <w:b/>
      <w:sz w:val="24"/>
      <w:u w:val="single"/>
      <w:lang w:val="en-US" w:eastAsia="en-US"/>
    </w:rPr>
  </w:style>
  <w:style w:type="character" w:customStyle="1" w:styleId="ToReadCharChar">
    <w:name w:val="To Read Char Char"/>
    <w:rsid w:val="008A5F3B"/>
    <w:rPr>
      <w:rFonts w:ascii="Verdana" w:hAnsi="Verdana" w:cs="Times New Roman"/>
      <w:b/>
      <w:sz w:val="24"/>
      <w:u w:val="single"/>
      <w:lang w:val="en-US" w:eastAsia="en-US"/>
    </w:rPr>
  </w:style>
  <w:style w:type="paragraph" w:customStyle="1" w:styleId="BLOCKTITLE3">
    <w:name w:val="BLOCK TITLE"/>
    <w:basedOn w:val="Heading1"/>
    <w:uiPriority w:val="99"/>
    <w:qFormat/>
    <w:rsid w:val="008A5F3B"/>
    <w:rPr>
      <w:rFonts w:ascii="Sylfaen" w:eastAsia="Times New Roman" w:hAnsi="Sylfaen" w:cs="Times New Roman"/>
      <w:caps/>
      <w:lang w:bidi="en-US"/>
    </w:rPr>
  </w:style>
  <w:style w:type="character" w:styleId="HTMLTypewriter">
    <w:name w:val="HTML Typewriter"/>
    <w:rsid w:val="008A5F3B"/>
    <w:rPr>
      <w:rFonts w:ascii="Courier New" w:eastAsia="Times New Roman" w:hAnsi="Courier New" w:cs="Courier New"/>
      <w:sz w:val="20"/>
    </w:rPr>
  </w:style>
  <w:style w:type="paragraph" w:styleId="EnvelopeReturn">
    <w:name w:val="envelope return"/>
    <w:basedOn w:val="Normal"/>
    <w:rsid w:val="008A5F3B"/>
    <w:rPr>
      <w:rFonts w:eastAsia="Calibri"/>
      <w:szCs w:val="20"/>
      <w:lang w:bidi="en-US"/>
    </w:rPr>
  </w:style>
  <w:style w:type="paragraph" w:styleId="EnvelopeAddress">
    <w:name w:val="envelope address"/>
    <w:basedOn w:val="Normal"/>
    <w:rsid w:val="008A5F3B"/>
    <w:pPr>
      <w:framePr w:w="7920" w:h="1980" w:hRule="exact" w:hSpace="180" w:wrap="auto" w:hAnchor="page" w:xAlign="center" w:yAlign="bottom"/>
      <w:ind w:left="2880"/>
    </w:pPr>
    <w:rPr>
      <w:rFonts w:eastAsia="Calibri"/>
      <w:sz w:val="28"/>
      <w:lang w:bidi="en-US"/>
    </w:rPr>
  </w:style>
  <w:style w:type="character" w:customStyle="1" w:styleId="bio">
    <w:name w:val="bio"/>
    <w:rsid w:val="008A5F3B"/>
    <w:rPr>
      <w:rFonts w:cs="Times New Roman"/>
    </w:rPr>
  </w:style>
  <w:style w:type="character" w:customStyle="1" w:styleId="storytextstyle">
    <w:name w:val="storytextstyle"/>
    <w:rsid w:val="008A5F3B"/>
    <w:rPr>
      <w:rFonts w:cs="Times New Roman"/>
    </w:rPr>
  </w:style>
  <w:style w:type="character" w:customStyle="1" w:styleId="cardunderlinedCharChar">
    <w:name w:val="card underlined Char Char"/>
    <w:rsid w:val="008A5F3B"/>
    <w:rPr>
      <w:rFonts w:ascii="Arial" w:hAnsi="Arial" w:cs="Times New Roman"/>
      <w:sz w:val="24"/>
      <w:u w:val="single"/>
      <w:lang w:val="en-US" w:eastAsia="en-US"/>
    </w:rPr>
  </w:style>
  <w:style w:type="character" w:customStyle="1" w:styleId="articlehead21">
    <w:name w:val="articlehead21"/>
    <w:rsid w:val="008A5F3B"/>
    <w:rPr>
      <w:rFonts w:ascii="Arial" w:hAnsi="Arial" w:cs="Arial"/>
      <w:b/>
      <w:bCs/>
      <w:color w:val="660000"/>
      <w:sz w:val="20"/>
    </w:rPr>
  </w:style>
  <w:style w:type="character" w:customStyle="1" w:styleId="TagCiteChar1">
    <w:name w:val="Tag/Cite Char1"/>
    <w:rsid w:val="008A5F3B"/>
    <w:rPr>
      <w:rFonts w:cs="Times New Roman"/>
      <w:b/>
      <w:lang w:val="en-US" w:eastAsia="en-US"/>
    </w:rPr>
  </w:style>
  <w:style w:type="character" w:customStyle="1" w:styleId="goohl0">
    <w:name w:val="goohl0"/>
    <w:rsid w:val="008A5F3B"/>
    <w:rPr>
      <w:rFonts w:cs="Times New Roman"/>
    </w:rPr>
  </w:style>
  <w:style w:type="character" w:customStyle="1" w:styleId="goohl2">
    <w:name w:val="goohl2"/>
    <w:rsid w:val="008A5F3B"/>
    <w:rPr>
      <w:rFonts w:cs="Times New Roman"/>
    </w:rPr>
  </w:style>
  <w:style w:type="character" w:customStyle="1" w:styleId="Normal10">
    <w:name w:val="Normal1"/>
    <w:rsid w:val="008A5F3B"/>
    <w:rPr>
      <w:rFonts w:cs="Times New Roman"/>
    </w:rPr>
  </w:style>
  <w:style w:type="paragraph" w:customStyle="1" w:styleId="BriefTitle1">
    <w:name w:val="Brief Title 1"/>
    <w:basedOn w:val="Normal"/>
    <w:uiPriority w:val="99"/>
    <w:qFormat/>
    <w:rsid w:val="008A5F3B"/>
    <w:pPr>
      <w:widowControl w:val="0"/>
      <w:autoSpaceDE w:val="0"/>
      <w:autoSpaceDN w:val="0"/>
      <w:adjustRightInd w:val="0"/>
      <w:jc w:val="center"/>
      <w:outlineLvl w:val="0"/>
    </w:pPr>
    <w:rPr>
      <w:rFonts w:ascii="Times New Roman" w:eastAsia="Calibri" w:hAnsi="Times New Roman"/>
      <w:b/>
      <w:szCs w:val="20"/>
      <w:u w:val="single"/>
      <w:lang w:bidi="en-US"/>
    </w:rPr>
  </w:style>
  <w:style w:type="paragraph" w:customStyle="1" w:styleId="TagCiteChar0">
    <w:name w:val="Tag/Cite Char"/>
    <w:basedOn w:val="Normal"/>
    <w:uiPriority w:val="99"/>
    <w:qFormat/>
    <w:rsid w:val="008A5F3B"/>
    <w:pPr>
      <w:widowControl w:val="0"/>
      <w:autoSpaceDE w:val="0"/>
      <w:autoSpaceDN w:val="0"/>
      <w:adjustRightInd w:val="0"/>
    </w:pPr>
    <w:rPr>
      <w:rFonts w:ascii="Times New Roman" w:eastAsia="Calibri" w:hAnsi="Times New Roman"/>
      <w:b/>
      <w:szCs w:val="20"/>
      <w:lang w:bidi="en-US"/>
    </w:rPr>
  </w:style>
  <w:style w:type="character" w:customStyle="1" w:styleId="CardCharChar0">
    <w:name w:val="Card Char Char"/>
    <w:rsid w:val="008A5F3B"/>
    <w:rPr>
      <w:rFonts w:cs="Times New Roman"/>
      <w:lang w:val="en-US" w:eastAsia="en-US"/>
    </w:rPr>
  </w:style>
  <w:style w:type="character" w:customStyle="1" w:styleId="BriefTitle1Char">
    <w:name w:val="Brief Title 1 Char"/>
    <w:rsid w:val="008A5F3B"/>
    <w:rPr>
      <w:rFonts w:cs="Times New Roman"/>
      <w:b/>
      <w:u w:val="single"/>
      <w:lang w:val="en-US" w:eastAsia="en-US"/>
    </w:rPr>
  </w:style>
  <w:style w:type="character" w:customStyle="1" w:styleId="TagCiteCharChar0">
    <w:name w:val="Tag/Cite Char Char"/>
    <w:rsid w:val="008A5F3B"/>
    <w:rPr>
      <w:rFonts w:cs="Times New Roman"/>
      <w:b/>
      <w:lang w:val="en-US" w:eastAsia="en-US"/>
    </w:rPr>
  </w:style>
  <w:style w:type="paragraph" w:customStyle="1" w:styleId="ShellTitles">
    <w:name w:val="ShellTitles"/>
    <w:basedOn w:val="Normal"/>
    <w:uiPriority w:val="99"/>
    <w:qFormat/>
    <w:rsid w:val="008A5F3B"/>
    <w:pPr>
      <w:widowControl w:val="0"/>
      <w:autoSpaceDE w:val="0"/>
      <w:autoSpaceDN w:val="0"/>
      <w:adjustRightInd w:val="0"/>
    </w:pPr>
    <w:rPr>
      <w:rFonts w:ascii="Times New Roman" w:eastAsia="Calibri" w:hAnsi="Times New Roman"/>
      <w:b/>
      <w:szCs w:val="20"/>
      <w:lang w:bidi="en-US"/>
    </w:rPr>
  </w:style>
  <w:style w:type="paragraph" w:customStyle="1" w:styleId="noindent">
    <w:name w:val="noindent"/>
    <w:basedOn w:val="Normal"/>
    <w:uiPriority w:val="99"/>
    <w:qFormat/>
    <w:rsid w:val="008A5F3B"/>
    <w:pPr>
      <w:spacing w:before="100" w:beforeAutospacing="1" w:after="100" w:afterAutospacing="1"/>
    </w:pPr>
    <w:rPr>
      <w:rFonts w:ascii="Times New Roman" w:eastAsia="Calibri" w:hAnsi="Times New Roman"/>
      <w:lang w:bidi="en-US"/>
    </w:rPr>
  </w:style>
  <w:style w:type="character" w:customStyle="1" w:styleId="btx">
    <w:name w:val="btx"/>
    <w:rsid w:val="008A5F3B"/>
    <w:rPr>
      <w:rFonts w:cs="Times New Roman"/>
    </w:rPr>
  </w:style>
  <w:style w:type="character" w:customStyle="1" w:styleId="prodgeneral1">
    <w:name w:val="prodgeneral1"/>
    <w:rsid w:val="008A5F3B"/>
    <w:rPr>
      <w:rFonts w:ascii="Verdana" w:hAnsi="Verdana" w:cs="Times New Roman"/>
      <w:color w:val="000000"/>
      <w:spacing w:val="0"/>
      <w:sz w:val="16"/>
    </w:rPr>
  </w:style>
  <w:style w:type="character" w:customStyle="1" w:styleId="standardcontent">
    <w:name w:val="standardcontent"/>
    <w:rsid w:val="008A5F3B"/>
    <w:rPr>
      <w:rFonts w:cs="Times New Roman"/>
    </w:rPr>
  </w:style>
  <w:style w:type="paragraph" w:customStyle="1" w:styleId="BoldUnderline">
    <w:name w:val="BoldUnderline"/>
    <w:basedOn w:val="Normal"/>
    <w:uiPriority w:val="99"/>
    <w:qFormat/>
    <w:rsid w:val="008A5F3B"/>
    <w:rPr>
      <w:rFonts w:ascii="Times New Roman" w:eastAsia="Calibri" w:hAnsi="Times New Roman"/>
      <w:b/>
      <w:u w:val="single"/>
      <w:lang w:bidi="en-US"/>
    </w:rPr>
  </w:style>
  <w:style w:type="character" w:customStyle="1" w:styleId="texto11">
    <w:name w:val="texto11"/>
    <w:rsid w:val="008A5F3B"/>
    <w:rPr>
      <w:rFonts w:ascii="Arial" w:hAnsi="Arial" w:cs="Arial"/>
      <w:color w:val="000000"/>
      <w:spacing w:val="240"/>
      <w:sz w:val="20"/>
    </w:rPr>
  </w:style>
  <w:style w:type="character" w:customStyle="1" w:styleId="date10">
    <w:name w:val="date1"/>
    <w:rsid w:val="008A5F3B"/>
    <w:rPr>
      <w:rFonts w:cs="Times New Roman"/>
    </w:rPr>
  </w:style>
  <w:style w:type="character" w:customStyle="1" w:styleId="summary1">
    <w:name w:val="summary1"/>
    <w:rsid w:val="008A5F3B"/>
    <w:rPr>
      <w:rFonts w:ascii="Arial" w:hAnsi="Arial" w:cs="Arial"/>
      <w:sz w:val="18"/>
    </w:rPr>
  </w:style>
  <w:style w:type="paragraph" w:customStyle="1" w:styleId="ToRead">
    <w:name w:val="To Read"/>
    <w:basedOn w:val="Normal"/>
    <w:uiPriority w:val="99"/>
    <w:qFormat/>
    <w:rsid w:val="008A5F3B"/>
    <w:pPr>
      <w:ind w:left="720"/>
    </w:pPr>
    <w:rPr>
      <w:rFonts w:ascii="Verdana" w:eastAsia="Calibri" w:hAnsi="Verdana"/>
      <w:b/>
      <w:u w:val="single"/>
      <w:lang w:bidi="en-US"/>
    </w:rPr>
  </w:style>
  <w:style w:type="character" w:customStyle="1" w:styleId="text3">
    <w:name w:val="text3"/>
    <w:rsid w:val="008A5F3B"/>
    <w:rPr>
      <w:rFonts w:cs="Times New Roman"/>
    </w:rPr>
  </w:style>
  <w:style w:type="paragraph" w:customStyle="1" w:styleId="Style20">
    <w:name w:val="Style 2"/>
    <w:basedOn w:val="Normal"/>
    <w:link w:val="Style2Char0"/>
    <w:uiPriority w:val="99"/>
    <w:qFormat/>
    <w:rsid w:val="008A5F3B"/>
    <w:pPr>
      <w:widowControl w:val="0"/>
      <w:ind w:left="216" w:hanging="144"/>
    </w:pPr>
    <w:rPr>
      <w:rFonts w:ascii="Times New Roman" w:eastAsia="Calibri" w:hAnsi="Times New Roman"/>
      <w:noProof/>
      <w:color w:val="000000"/>
      <w:szCs w:val="20"/>
      <w:lang w:bidi="en-US"/>
    </w:rPr>
  </w:style>
  <w:style w:type="paragraph" w:customStyle="1" w:styleId="Style40">
    <w:name w:val="Style 4"/>
    <w:basedOn w:val="Normal"/>
    <w:uiPriority w:val="99"/>
    <w:qFormat/>
    <w:rsid w:val="008A5F3B"/>
    <w:pPr>
      <w:widowControl w:val="0"/>
      <w:tabs>
        <w:tab w:val="left" w:pos="6876"/>
      </w:tabs>
      <w:ind w:left="3744"/>
    </w:pPr>
    <w:rPr>
      <w:rFonts w:ascii="Times New Roman" w:eastAsia="Calibri" w:hAnsi="Times New Roman"/>
      <w:noProof/>
      <w:color w:val="000000"/>
      <w:szCs w:val="20"/>
      <w:lang w:bidi="en-US"/>
    </w:rPr>
  </w:style>
  <w:style w:type="paragraph" w:customStyle="1" w:styleId="listlevel1">
    <w:name w:val="list level 1"/>
    <w:basedOn w:val="Normal"/>
    <w:uiPriority w:val="99"/>
    <w:qFormat/>
    <w:rsid w:val="008A5F3B"/>
    <w:pPr>
      <w:overflowPunct w:val="0"/>
      <w:autoSpaceDE w:val="0"/>
      <w:autoSpaceDN w:val="0"/>
      <w:adjustRightInd w:val="0"/>
      <w:ind w:left="560" w:hanging="567"/>
      <w:jc w:val="both"/>
      <w:textAlignment w:val="baseline"/>
    </w:pPr>
    <w:rPr>
      <w:rFonts w:ascii="Times New Roman" w:eastAsia="Calibri" w:hAnsi="Times New Roman"/>
      <w:color w:val="000000"/>
      <w:szCs w:val="20"/>
      <w:lang w:bidi="en-US"/>
    </w:rPr>
  </w:style>
  <w:style w:type="paragraph" w:customStyle="1" w:styleId="listlevel2">
    <w:name w:val="list level 2"/>
    <w:basedOn w:val="Normal"/>
    <w:uiPriority w:val="99"/>
    <w:qFormat/>
    <w:rsid w:val="008A5F3B"/>
    <w:pPr>
      <w:overflowPunct w:val="0"/>
      <w:autoSpaceDE w:val="0"/>
      <w:autoSpaceDN w:val="0"/>
      <w:adjustRightInd w:val="0"/>
      <w:ind w:left="1120" w:hanging="560"/>
      <w:jc w:val="both"/>
      <w:textAlignment w:val="baseline"/>
    </w:pPr>
    <w:rPr>
      <w:rFonts w:ascii="Times New Roman" w:eastAsia="Calibri" w:hAnsi="Times New Roman"/>
      <w:color w:val="000000"/>
      <w:szCs w:val="20"/>
      <w:lang w:bidi="en-US"/>
    </w:rPr>
  </w:style>
  <w:style w:type="paragraph" w:customStyle="1" w:styleId="listlevel3">
    <w:name w:val="list level 3"/>
    <w:basedOn w:val="listlevel2"/>
    <w:uiPriority w:val="99"/>
    <w:qFormat/>
    <w:rsid w:val="008A5F3B"/>
  </w:style>
  <w:style w:type="paragraph" w:customStyle="1" w:styleId="PageNumber1">
    <w:name w:val="Page Number1"/>
    <w:basedOn w:val="Normal"/>
    <w:next w:val="Normal"/>
    <w:uiPriority w:val="99"/>
    <w:qFormat/>
    <w:rsid w:val="008A5F3B"/>
    <w:rPr>
      <w:rFonts w:ascii="Times New Roman" w:eastAsia="Calibri" w:hAnsi="Times New Roman"/>
      <w:lang w:bidi="en-US"/>
    </w:rPr>
  </w:style>
  <w:style w:type="paragraph" w:customStyle="1" w:styleId="Cite1">
    <w:name w:val="Cite1"/>
    <w:uiPriority w:val="99"/>
    <w:qFormat/>
    <w:rsid w:val="008A5F3B"/>
    <w:pPr>
      <w:spacing w:after="0" w:line="240" w:lineRule="auto"/>
    </w:pPr>
    <w:rPr>
      <w:rFonts w:ascii="Palatino Linotype" w:eastAsia="Times New Roman" w:hAnsi="Palatino Linotype" w:cs="Times New Roman"/>
      <w:bCs/>
      <w:kern w:val="0"/>
      <w:lang w:val="en-AU" w:bidi="en-US"/>
      <w14:ligatures w14:val="none"/>
    </w:rPr>
  </w:style>
  <w:style w:type="paragraph" w:customStyle="1" w:styleId="Card1">
    <w:name w:val="Card1"/>
    <w:uiPriority w:val="99"/>
    <w:qFormat/>
    <w:rsid w:val="008A5F3B"/>
    <w:pPr>
      <w:spacing w:after="0" w:line="240" w:lineRule="auto"/>
      <w:ind w:left="720"/>
      <w:jc w:val="both"/>
    </w:pPr>
    <w:rPr>
      <w:rFonts w:ascii="Palatino Linotype" w:eastAsia="Times New Roman" w:hAnsi="Palatino Linotype" w:cs="Times New Roman"/>
      <w:kern w:val="0"/>
      <w:lang w:val="en-AU" w:bidi="en-US"/>
      <w14:ligatures w14:val="none"/>
    </w:rPr>
  </w:style>
  <w:style w:type="paragraph" w:customStyle="1" w:styleId="Cite20">
    <w:name w:val="Cite2"/>
    <w:uiPriority w:val="99"/>
    <w:qFormat/>
    <w:rsid w:val="008A5F3B"/>
    <w:pPr>
      <w:spacing w:after="0" w:line="240" w:lineRule="auto"/>
    </w:pPr>
    <w:rPr>
      <w:rFonts w:ascii="Palatino Linotype" w:eastAsia="Times New Roman" w:hAnsi="Palatino Linotype" w:cs="Times New Roman"/>
      <w:b/>
      <w:kern w:val="0"/>
      <w:u w:val="single"/>
      <w:lang w:val="en-AU" w:bidi="en-US"/>
      <w14:ligatures w14:val="none"/>
    </w:rPr>
  </w:style>
  <w:style w:type="paragraph" w:customStyle="1" w:styleId="cardCharCharCharCharCharCharCharCharCharCharCharChar">
    <w:name w:val="card Char Char Char Char Char Char Char Char Char Char Char Char"/>
    <w:basedOn w:val="Normal"/>
    <w:uiPriority w:val="99"/>
    <w:qFormat/>
    <w:rsid w:val="008A5F3B"/>
    <w:pPr>
      <w:ind w:left="288" w:right="288"/>
    </w:pPr>
    <w:rPr>
      <w:rFonts w:ascii="Times New Roman" w:eastAsia="Calibri" w:hAnsi="Times New Roman"/>
      <w:lang w:bidi="en-US"/>
    </w:rPr>
  </w:style>
  <w:style w:type="character" w:customStyle="1" w:styleId="underline1">
    <w:name w:val="underline1"/>
    <w:rsid w:val="008A5F3B"/>
    <w:rPr>
      <w:rFonts w:ascii="Times New Roman" w:hAnsi="Times New Roman" w:cs="Times New Roman"/>
      <w:sz w:val="20"/>
      <w:u w:val="single"/>
      <w:lang w:val="x-none" w:eastAsia="en-US"/>
    </w:rPr>
  </w:style>
  <w:style w:type="paragraph" w:customStyle="1" w:styleId="articletext">
    <w:name w:val="articletext"/>
    <w:basedOn w:val="Normal"/>
    <w:uiPriority w:val="99"/>
    <w:qFormat/>
    <w:rsid w:val="008A5F3B"/>
    <w:pPr>
      <w:spacing w:before="100" w:beforeAutospacing="1" w:after="100" w:afterAutospacing="1"/>
      <w:jc w:val="both"/>
    </w:pPr>
    <w:rPr>
      <w:rFonts w:ascii="Verdana" w:eastAsia="Calibri" w:hAnsi="Verdana"/>
      <w:color w:val="2A2A2A"/>
      <w:sz w:val="21"/>
      <w:szCs w:val="21"/>
      <w:lang w:bidi="en-US"/>
    </w:rPr>
  </w:style>
  <w:style w:type="character" w:customStyle="1" w:styleId="CardTextUnderlinedChar">
    <w:name w:val="Card Text Underlined Char"/>
    <w:rsid w:val="008A5F3B"/>
    <w:rPr>
      <w:rFonts w:ascii="Arial Narrow" w:hAnsi="Arial Narrow" w:cs="Times New Roman"/>
      <w:sz w:val="24"/>
      <w:u w:val="single"/>
      <w:lang w:val="en-US" w:eastAsia="en-US"/>
    </w:rPr>
  </w:style>
  <w:style w:type="character" w:customStyle="1" w:styleId="cardtextsmallChar">
    <w:name w:val="card text small Char"/>
    <w:rsid w:val="008A5F3B"/>
    <w:rPr>
      <w:rFonts w:ascii="Arial Narrow" w:hAnsi="Arial Narrow" w:cs="Times New Roman"/>
      <w:sz w:val="24"/>
      <w:lang w:val="en-US" w:eastAsia="en-US"/>
    </w:rPr>
  </w:style>
  <w:style w:type="paragraph" w:customStyle="1" w:styleId="cardtextsmall">
    <w:name w:val="card text small"/>
    <w:basedOn w:val="Normal"/>
    <w:uiPriority w:val="99"/>
    <w:qFormat/>
    <w:rsid w:val="008A5F3B"/>
    <w:rPr>
      <w:rFonts w:ascii="Arial Narrow" w:eastAsia="Calibri" w:hAnsi="Arial Narrow"/>
      <w:lang w:bidi="en-US"/>
    </w:rPr>
  </w:style>
  <w:style w:type="paragraph" w:customStyle="1" w:styleId="CaseListNormal">
    <w:name w:val="Case List Normal"/>
    <w:basedOn w:val="Normal"/>
    <w:uiPriority w:val="99"/>
    <w:qFormat/>
    <w:rsid w:val="008A5F3B"/>
    <w:rPr>
      <w:rFonts w:ascii="Times" w:eastAsia="Calibri" w:hAnsi="Times"/>
      <w:szCs w:val="26"/>
      <w:lang w:bidi="en-US"/>
    </w:rPr>
  </w:style>
  <w:style w:type="paragraph" w:customStyle="1" w:styleId="Body">
    <w:name w:val="Body"/>
    <w:basedOn w:val="Normal"/>
    <w:uiPriority w:val="99"/>
    <w:qFormat/>
    <w:rsid w:val="008A5F3B"/>
    <w:pPr>
      <w:outlineLvl w:val="3"/>
    </w:pPr>
    <w:rPr>
      <w:rFonts w:ascii="Times New Roman" w:eastAsia="Calibri" w:hAnsi="Times New Roman"/>
      <w:szCs w:val="20"/>
      <w:lang w:bidi="en-US"/>
    </w:rPr>
  </w:style>
  <w:style w:type="paragraph" w:customStyle="1" w:styleId="3text">
    <w:name w:val="3text"/>
    <w:basedOn w:val="Normal"/>
    <w:uiPriority w:val="99"/>
    <w:qFormat/>
    <w:rsid w:val="008A5F3B"/>
    <w:pPr>
      <w:spacing w:before="100" w:beforeAutospacing="1" w:after="100" w:afterAutospacing="1"/>
    </w:pPr>
    <w:rPr>
      <w:rFonts w:ascii="Times New Roman" w:eastAsia="Calibri" w:hAnsi="Times New Roman"/>
      <w:lang w:bidi="en-US"/>
    </w:rPr>
  </w:style>
  <w:style w:type="character" w:customStyle="1" w:styleId="countrytitle1">
    <w:name w:val="countrytitle1"/>
    <w:rsid w:val="008A5F3B"/>
    <w:rPr>
      <w:rFonts w:ascii="Verdana" w:hAnsi="Verdana" w:cs="Times New Roman"/>
      <w:b/>
      <w:bCs/>
      <w:color w:val="293643"/>
      <w:sz w:val="24"/>
    </w:rPr>
  </w:style>
  <w:style w:type="character" w:customStyle="1" w:styleId="storyheader1">
    <w:name w:val="storyheader1"/>
    <w:rsid w:val="008A5F3B"/>
    <w:rPr>
      <w:rFonts w:ascii="Verdana" w:hAnsi="Verdana" w:cs="Times New Roman"/>
      <w:b/>
      <w:bCs/>
      <w:color w:val="000000"/>
      <w:sz w:val="21"/>
    </w:rPr>
  </w:style>
  <w:style w:type="paragraph" w:customStyle="1" w:styleId="TimesNewRoman12">
    <w:name w:val="TimesNewRoman12"/>
    <w:uiPriority w:val="99"/>
    <w:qFormat/>
    <w:rsid w:val="008A5F3B"/>
    <w:pPr>
      <w:spacing w:after="0" w:line="240" w:lineRule="auto"/>
      <w:jc w:val="both"/>
    </w:pPr>
    <w:rPr>
      <w:rFonts w:ascii="Times New Roman" w:eastAsia="Times New Roman" w:hAnsi="Times New Roman" w:cs="Times New Roman"/>
      <w:kern w:val="0"/>
      <w:lang w:val="de-DE" w:eastAsia="de-DE" w:bidi="en-US"/>
      <w14:ligatures w14:val="none"/>
    </w:rPr>
  </w:style>
  <w:style w:type="paragraph" w:customStyle="1" w:styleId="htmlbody">
    <w:name w:val="htmlbody"/>
    <w:basedOn w:val="Normal"/>
    <w:uiPriority w:val="99"/>
    <w:qFormat/>
    <w:rsid w:val="008A5F3B"/>
    <w:pPr>
      <w:spacing w:before="100" w:beforeAutospacing="1" w:after="100" w:afterAutospacing="1"/>
    </w:pPr>
    <w:rPr>
      <w:rFonts w:ascii="Times New Roman" w:eastAsia="Calibri" w:hAnsi="Times New Roman"/>
      <w:lang w:bidi="en-US"/>
    </w:rPr>
  </w:style>
  <w:style w:type="paragraph" w:customStyle="1" w:styleId="Paste">
    <w:name w:val="Paste"/>
    <w:basedOn w:val="Normal"/>
    <w:uiPriority w:val="99"/>
    <w:qFormat/>
    <w:rsid w:val="008A5F3B"/>
    <w:rPr>
      <w:rFonts w:ascii="Arial Narrow" w:eastAsia="Calibri" w:hAnsi="Arial Narrow"/>
      <w:szCs w:val="20"/>
      <w:lang w:bidi="en-US"/>
    </w:rPr>
  </w:style>
  <w:style w:type="character" w:customStyle="1" w:styleId="cardunderlinedChar">
    <w:name w:val="card underlined Char"/>
    <w:rsid w:val="008A5F3B"/>
    <w:rPr>
      <w:rFonts w:ascii="Arial" w:hAnsi="Arial" w:cs="Times New Roman"/>
      <w:sz w:val="24"/>
      <w:u w:val="single"/>
      <w:lang w:val="en-US" w:eastAsia="en-US"/>
    </w:rPr>
  </w:style>
  <w:style w:type="paragraph" w:customStyle="1" w:styleId="medium-normal">
    <w:name w:val="medium-normal"/>
    <w:basedOn w:val="Normal"/>
    <w:uiPriority w:val="99"/>
    <w:qFormat/>
    <w:rsid w:val="008A5F3B"/>
    <w:pPr>
      <w:spacing w:before="100" w:beforeAutospacing="1" w:after="100" w:afterAutospacing="1"/>
    </w:pPr>
    <w:rPr>
      <w:rFonts w:ascii="Times New Roman" w:eastAsia="Calibri" w:hAnsi="Times New Roman"/>
      <w:lang w:bidi="en-US"/>
    </w:rPr>
  </w:style>
  <w:style w:type="paragraph" w:customStyle="1" w:styleId="textChar">
    <w:name w:val="text Char"/>
    <w:basedOn w:val="Normal"/>
    <w:uiPriority w:val="99"/>
    <w:qFormat/>
    <w:rsid w:val="008A5F3B"/>
    <w:rPr>
      <w:rFonts w:ascii="Times New Roman" w:eastAsia="Calibri" w:hAnsi="Times New Roman"/>
      <w:color w:val="000000"/>
      <w:sz w:val="18"/>
      <w:lang w:bidi="en-US"/>
    </w:rPr>
  </w:style>
  <w:style w:type="paragraph" w:customStyle="1" w:styleId="text1">
    <w:name w:val="text1"/>
    <w:basedOn w:val="Normal"/>
    <w:uiPriority w:val="99"/>
    <w:qFormat/>
    <w:rsid w:val="008A5F3B"/>
    <w:rPr>
      <w:rFonts w:ascii="Times New Roman" w:eastAsia="Calibri" w:hAnsi="Times New Roman"/>
      <w:szCs w:val="20"/>
      <w:lang w:bidi="en-US"/>
    </w:rPr>
  </w:style>
  <w:style w:type="character" w:customStyle="1" w:styleId="article1">
    <w:name w:val="article1"/>
    <w:rsid w:val="008A5F3B"/>
    <w:rPr>
      <w:rFonts w:ascii="Verdana" w:hAnsi="Verdana" w:cs="Times New Roman"/>
      <w:color w:val="333333"/>
      <w:sz w:val="16"/>
    </w:rPr>
  </w:style>
  <w:style w:type="paragraph" w:customStyle="1" w:styleId="RepeatBlockHeading">
    <w:name w:val="Repeat Block Heading"/>
    <w:basedOn w:val="Normal"/>
    <w:uiPriority w:val="99"/>
    <w:qFormat/>
    <w:rsid w:val="008A5F3B"/>
    <w:pPr>
      <w:jc w:val="center"/>
    </w:pPr>
    <w:rPr>
      <w:rFonts w:ascii="Times New Roman" w:eastAsia="Calibri" w:hAnsi="Times New Roman"/>
      <w:b/>
      <w:smallCaps/>
      <w:color w:val="000000"/>
      <w:u w:val="thick"/>
      <w:lang w:bidi="en-US"/>
    </w:rPr>
  </w:style>
  <w:style w:type="paragraph" w:customStyle="1" w:styleId="story-headline">
    <w:name w:val="story-headline"/>
    <w:basedOn w:val="Normal"/>
    <w:uiPriority w:val="99"/>
    <w:qFormat/>
    <w:rsid w:val="008A5F3B"/>
    <w:pPr>
      <w:spacing w:before="72" w:after="72"/>
    </w:pPr>
    <w:rPr>
      <w:rFonts w:eastAsia="Calibri"/>
      <w:b/>
      <w:bCs/>
      <w:sz w:val="26"/>
      <w:szCs w:val="26"/>
      <w:lang w:bidi="en-US"/>
    </w:rPr>
  </w:style>
  <w:style w:type="paragraph" w:customStyle="1" w:styleId="story-body">
    <w:name w:val="story-body"/>
    <w:basedOn w:val="Normal"/>
    <w:uiPriority w:val="99"/>
    <w:qFormat/>
    <w:rsid w:val="008A5F3B"/>
    <w:pPr>
      <w:spacing w:before="100" w:beforeAutospacing="1" w:after="100" w:afterAutospacing="1"/>
    </w:pPr>
    <w:rPr>
      <w:rFonts w:eastAsia="Calibri"/>
      <w:sz w:val="22"/>
      <w:lang w:bidi="en-US"/>
    </w:rPr>
  </w:style>
  <w:style w:type="character" w:customStyle="1" w:styleId="story-posted-date1">
    <w:name w:val="story-posted-date1"/>
    <w:rsid w:val="008A5F3B"/>
    <w:rPr>
      <w:rFonts w:ascii="Arial" w:hAnsi="Arial" w:cs="Arial"/>
      <w:sz w:val="19"/>
    </w:rPr>
  </w:style>
  <w:style w:type="paragraph" w:customStyle="1" w:styleId="story-dateline">
    <w:name w:val="story-dateline"/>
    <w:basedOn w:val="Normal"/>
    <w:uiPriority w:val="99"/>
    <w:qFormat/>
    <w:rsid w:val="008A5F3B"/>
    <w:rPr>
      <w:rFonts w:eastAsia="Calibri"/>
      <w:b/>
      <w:bCs/>
      <w:sz w:val="22"/>
      <w:lang w:bidi="en-US"/>
    </w:rPr>
  </w:style>
  <w:style w:type="paragraph" w:customStyle="1" w:styleId="TextofCards">
    <w:name w:val="Text of Cards"/>
    <w:basedOn w:val="Normal"/>
    <w:uiPriority w:val="99"/>
    <w:qFormat/>
    <w:rsid w:val="008A5F3B"/>
    <w:pPr>
      <w:jc w:val="both"/>
    </w:pPr>
    <w:rPr>
      <w:rFonts w:ascii="Times New Roman" w:eastAsia="Calibri" w:hAnsi="Times New Roman"/>
      <w:color w:val="000000"/>
      <w:spacing w:val="6"/>
      <w:szCs w:val="23"/>
      <w:lang w:bidi="en-US"/>
    </w:rPr>
  </w:style>
  <w:style w:type="paragraph" w:customStyle="1" w:styleId="Corpotesto">
    <w:name w:val="Corpo testo"/>
    <w:basedOn w:val="Normal"/>
    <w:uiPriority w:val="99"/>
    <w:qFormat/>
    <w:rsid w:val="008A5F3B"/>
    <w:pPr>
      <w:widowControl w:val="0"/>
      <w:adjustRightInd w:val="0"/>
      <w:spacing w:after="283"/>
    </w:pPr>
    <w:rPr>
      <w:rFonts w:ascii="Times" w:eastAsia="Calibri" w:hAnsi="Times"/>
      <w:lang w:bidi="en-US"/>
    </w:rPr>
  </w:style>
  <w:style w:type="paragraph" w:customStyle="1" w:styleId="HeaderFooter">
    <w:name w:val="Header &amp; Footer"/>
    <w:qFormat/>
    <w:rsid w:val="008A5F3B"/>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character" w:customStyle="1" w:styleId="BoldText12pt">
    <w:name w:val="Bold Text 12 pt"/>
    <w:rsid w:val="008A5F3B"/>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uiPriority w:val="99"/>
    <w:qFormat/>
    <w:rsid w:val="008A5F3B"/>
    <w:pPr>
      <w:spacing w:after="0" w:line="240" w:lineRule="auto"/>
    </w:pPr>
    <w:rPr>
      <w:rFonts w:ascii="Times New Roman" w:eastAsia="Times New Roman" w:hAnsi="Times New Roman" w:cs="Times New Roman"/>
      <w:b/>
      <w:color w:val="000000"/>
      <w:kern w:val="0"/>
      <w:sz w:val="36"/>
      <w:u w:val="single" w:color="000000"/>
      <w:lang w:bidi="en-US"/>
      <w14:ligatures w14:val="none"/>
    </w:rPr>
  </w:style>
  <w:style w:type="character" w:customStyle="1" w:styleId="12TimesNewRoman">
    <w:name w:val="12 Times New Roman"/>
    <w:rsid w:val="008A5F3B"/>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qFormat/>
    <w:rsid w:val="008A5F3B"/>
    <w:rPr>
      <w:rFonts w:ascii="Arial Narrow" w:eastAsia="Calibri" w:hAnsi="Arial Narrow"/>
      <w:color w:val="000000"/>
      <w:lang w:bidi="en-US"/>
    </w:rPr>
  </w:style>
  <w:style w:type="paragraph" w:customStyle="1" w:styleId="CardTextUnderlined">
    <w:name w:val="Card Text Underlined"/>
    <w:basedOn w:val="Normal"/>
    <w:uiPriority w:val="99"/>
    <w:qFormat/>
    <w:rsid w:val="008A5F3B"/>
    <w:rPr>
      <w:rFonts w:ascii="Arial Narrow" w:eastAsia="Calibri" w:hAnsi="Arial Narrow"/>
      <w:u w:val="single"/>
      <w:lang w:bidi="en-US"/>
    </w:rPr>
  </w:style>
  <w:style w:type="character" w:customStyle="1" w:styleId="drop">
    <w:name w:val="drop"/>
    <w:rsid w:val="008A5F3B"/>
    <w:rPr>
      <w:rFonts w:cs="Times New Roman"/>
    </w:rPr>
  </w:style>
  <w:style w:type="character" w:customStyle="1" w:styleId="articletitle">
    <w:name w:val="article_title"/>
    <w:rsid w:val="008A5F3B"/>
    <w:rPr>
      <w:rFonts w:cs="Times New Roman"/>
    </w:rPr>
  </w:style>
  <w:style w:type="character" w:customStyle="1" w:styleId="CardTextChar10">
    <w:name w:val="Card Text Char1"/>
    <w:rsid w:val="008A5F3B"/>
    <w:rPr>
      <w:rFonts w:cs="Times New Roman"/>
      <w:sz w:val="24"/>
      <w:lang w:val="en-US" w:eastAsia="en-US"/>
    </w:rPr>
  </w:style>
  <w:style w:type="character" w:customStyle="1" w:styleId="CardTextUnderlinedCharChar">
    <w:name w:val="Card Text Underlined Char Char"/>
    <w:rsid w:val="008A5F3B"/>
    <w:rPr>
      <w:rFonts w:ascii="Arial Narrow" w:hAnsi="Arial Narrow" w:cs="Times New Roman"/>
      <w:sz w:val="24"/>
      <w:u w:val="single"/>
      <w:lang w:val="en-US" w:eastAsia="en-US"/>
    </w:rPr>
  </w:style>
  <w:style w:type="paragraph" w:customStyle="1" w:styleId="HeaderDebate">
    <w:name w:val="Header Debate"/>
    <w:basedOn w:val="Normal"/>
    <w:qFormat/>
    <w:rsid w:val="008A5F3B"/>
    <w:pPr>
      <w:jc w:val="center"/>
      <w:outlineLvl w:val="0"/>
    </w:pPr>
    <w:rPr>
      <w:rFonts w:ascii="Georgia" w:eastAsia="Calibri" w:hAnsi="Georgia"/>
      <w:b/>
      <w:sz w:val="48"/>
      <w:u w:val="words"/>
      <w:lang w:bidi="en-US"/>
    </w:rPr>
  </w:style>
  <w:style w:type="paragraph" w:customStyle="1" w:styleId="NormalWeb1">
    <w:name w:val="Normal (Web)1"/>
    <w:basedOn w:val="Normal"/>
    <w:qFormat/>
    <w:rsid w:val="008A5F3B"/>
    <w:pPr>
      <w:spacing w:before="100" w:beforeAutospacing="1" w:after="100" w:afterAutospacing="1"/>
    </w:pPr>
    <w:rPr>
      <w:rFonts w:ascii="Times New Roman" w:eastAsia="Calibri" w:hAnsi="Times New Roman"/>
      <w:szCs w:val="20"/>
      <w:lang w:bidi="en-US"/>
    </w:rPr>
  </w:style>
  <w:style w:type="paragraph" w:customStyle="1" w:styleId="CardTagCharChar">
    <w:name w:val="Card Tag Char Char"/>
    <w:basedOn w:val="Normal"/>
    <w:qFormat/>
    <w:rsid w:val="008A5F3B"/>
    <w:rPr>
      <w:rFonts w:ascii="Times New Roman" w:eastAsia="Calibri" w:hAnsi="Times New Roman"/>
      <w:b/>
      <w:lang w:bidi="en-US"/>
    </w:rPr>
  </w:style>
  <w:style w:type="character" w:customStyle="1" w:styleId="CardTagCharCharChar">
    <w:name w:val="Card Tag Char Char Char"/>
    <w:rsid w:val="008A5F3B"/>
    <w:rPr>
      <w:rFonts w:cs="Times New Roman"/>
      <w:b/>
      <w:sz w:val="24"/>
      <w:lang w:val="en-US" w:eastAsia="en-US"/>
    </w:rPr>
  </w:style>
  <w:style w:type="paragraph" w:customStyle="1" w:styleId="fixed">
    <w:name w:val="fixed"/>
    <w:basedOn w:val="Normal"/>
    <w:qFormat/>
    <w:rsid w:val="008A5F3B"/>
    <w:pPr>
      <w:spacing w:before="100" w:beforeAutospacing="1" w:after="100" w:afterAutospacing="1"/>
    </w:pPr>
    <w:rPr>
      <w:rFonts w:ascii="Courier New" w:eastAsia="Calibri" w:hAnsi="Courier New" w:cs="Courier New"/>
      <w:sz w:val="22"/>
      <w:lang w:bidi="en-US"/>
    </w:rPr>
  </w:style>
  <w:style w:type="character" w:customStyle="1" w:styleId="mainbody">
    <w:name w:val="mainbody"/>
    <w:rsid w:val="008A5F3B"/>
    <w:rPr>
      <w:rFonts w:cs="Times New Roman"/>
    </w:rPr>
  </w:style>
  <w:style w:type="character" w:customStyle="1" w:styleId="UnderlineStyleChar2">
    <w:name w:val="Underline Style Char2"/>
    <w:rsid w:val="008A5F3B"/>
    <w:rPr>
      <w:rFonts w:ascii="Garamond" w:hAnsi="Garamond" w:cs="Times New Roman"/>
      <w:sz w:val="24"/>
      <w:u w:val="single"/>
      <w:lang w:val="en-US" w:eastAsia="en-US"/>
    </w:rPr>
  </w:style>
  <w:style w:type="character" w:customStyle="1" w:styleId="t13">
    <w:name w:val="t13"/>
    <w:rsid w:val="008A5F3B"/>
    <w:rPr>
      <w:rFonts w:cs="Times New Roman"/>
    </w:rPr>
  </w:style>
  <w:style w:type="character" w:customStyle="1" w:styleId="lead">
    <w:name w:val="lead"/>
    <w:rsid w:val="008A5F3B"/>
    <w:rPr>
      <w:rFonts w:cs="Times New Roman"/>
    </w:rPr>
  </w:style>
  <w:style w:type="paragraph" w:customStyle="1" w:styleId="textonormal">
    <w:name w:val="textonormal"/>
    <w:basedOn w:val="Normal"/>
    <w:qFormat/>
    <w:rsid w:val="008A5F3B"/>
    <w:pPr>
      <w:spacing w:before="100" w:beforeAutospacing="1" w:after="100" w:afterAutospacing="1"/>
    </w:pPr>
    <w:rPr>
      <w:rFonts w:ascii="Times New Roman" w:eastAsia="Calibri" w:hAnsi="Times New Roman"/>
      <w:lang w:bidi="en-US"/>
    </w:rPr>
  </w:style>
  <w:style w:type="paragraph" w:customStyle="1" w:styleId="Subtitle1">
    <w:name w:val="Subtitle1"/>
    <w:basedOn w:val="Normal"/>
    <w:rsid w:val="008A5F3B"/>
    <w:pPr>
      <w:spacing w:before="100" w:beforeAutospacing="1" w:after="100" w:afterAutospacing="1"/>
    </w:pPr>
    <w:rPr>
      <w:rFonts w:ascii="Times New Roman" w:eastAsia="Calibri" w:hAnsi="Times New Roman"/>
      <w:lang w:bidi="en-US"/>
    </w:rPr>
  </w:style>
  <w:style w:type="paragraph" w:customStyle="1" w:styleId="CardUnderlined">
    <w:name w:val="Card Underlined"/>
    <w:basedOn w:val="Normal"/>
    <w:rsid w:val="008A5F3B"/>
    <w:rPr>
      <w:rFonts w:ascii="Arial Narrow" w:eastAsia="Calibri" w:hAnsi="Arial Narrow"/>
      <w:sz w:val="22"/>
      <w:u w:val="single"/>
      <w:lang w:bidi="en-US"/>
    </w:rPr>
  </w:style>
  <w:style w:type="character" w:customStyle="1" w:styleId="CardUnderlinedChar0">
    <w:name w:val="Card Underlined Char"/>
    <w:rsid w:val="008A5F3B"/>
    <w:rPr>
      <w:rFonts w:ascii="Arial Narrow" w:hAnsi="Arial Narrow" w:cs="Times New Roman"/>
      <w:sz w:val="24"/>
      <w:u w:val="single"/>
      <w:lang w:val="en-US" w:eastAsia="en-US"/>
    </w:rPr>
  </w:style>
  <w:style w:type="paragraph" w:customStyle="1" w:styleId="ExecutiveSummarytext">
    <w:name w:val="Executive Summary text"/>
    <w:basedOn w:val="Normal"/>
    <w:next w:val="Normal"/>
    <w:qFormat/>
    <w:rsid w:val="008A5F3B"/>
    <w:pPr>
      <w:autoSpaceDE w:val="0"/>
      <w:autoSpaceDN w:val="0"/>
      <w:adjustRightInd w:val="0"/>
      <w:spacing w:after="160"/>
    </w:pPr>
    <w:rPr>
      <w:rFonts w:eastAsia="Calibri"/>
      <w:lang w:bidi="en-US"/>
    </w:rPr>
  </w:style>
  <w:style w:type="paragraph" w:customStyle="1" w:styleId="NormalUnderline">
    <w:name w:val="Normal Underline"/>
    <w:basedOn w:val="Normal"/>
    <w:link w:val="NormalUnderlineChar"/>
    <w:qFormat/>
    <w:rsid w:val="008A5F3B"/>
    <w:pPr>
      <w:ind w:left="288"/>
    </w:pPr>
    <w:rPr>
      <w:rFonts w:ascii="Times New Roman" w:eastAsia="Calibri" w:hAnsi="Times New Roman"/>
      <w:u w:val="single"/>
      <w:lang w:bidi="en-US"/>
    </w:rPr>
  </w:style>
  <w:style w:type="paragraph" w:customStyle="1" w:styleId="CardDownx1">
    <w:name w:val="CardDown x1"/>
    <w:basedOn w:val="Header"/>
    <w:qFormat/>
    <w:rsid w:val="008A5F3B"/>
    <w:rPr>
      <w:rFonts w:ascii="Times New Roman" w:eastAsia="Calibri" w:hAnsi="Times New Roman"/>
      <w:lang w:bidi="en-US"/>
    </w:rPr>
  </w:style>
  <w:style w:type="character" w:customStyle="1" w:styleId="CardDownx1Char">
    <w:name w:val="CardDown x1 Char"/>
    <w:rsid w:val="008A5F3B"/>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qFormat/>
    <w:rsid w:val="008A5F3B"/>
    <w:pPr>
      <w:jc w:val="both"/>
    </w:pPr>
    <w:rPr>
      <w:rFonts w:ascii="Times New Roman" w:eastAsia="Calibri" w:hAnsi="Times New Roman"/>
      <w:szCs w:val="32"/>
      <w:u w:val="single"/>
      <w:lang w:bidi="en-US"/>
    </w:rPr>
  </w:style>
  <w:style w:type="character" w:customStyle="1" w:styleId="CardUpSize-LightChar">
    <w:name w:val="CardUpSize - Light Char"/>
    <w:rsid w:val="008A5F3B"/>
    <w:rPr>
      <w:rFonts w:cs="Times New Roman"/>
      <w:sz w:val="32"/>
      <w:u w:val="single"/>
    </w:rPr>
  </w:style>
  <w:style w:type="paragraph" w:customStyle="1" w:styleId="CiteCardUpSize-Heavy">
    <w:name w:val="Cite // CardUpSize - Heavy"/>
    <w:basedOn w:val="Normal"/>
    <w:qFormat/>
    <w:rsid w:val="008A5F3B"/>
    <w:pPr>
      <w:jc w:val="both"/>
    </w:pPr>
    <w:rPr>
      <w:rFonts w:ascii="Times New Roman" w:eastAsia="Calibri" w:hAnsi="Times New Roman"/>
      <w:b/>
      <w:szCs w:val="32"/>
      <w:u w:val="single"/>
      <w:lang w:bidi="en-US"/>
    </w:rPr>
  </w:style>
  <w:style w:type="character" w:customStyle="1" w:styleId="CiteCardUpSize-HeavyChar">
    <w:name w:val="Cite // CardUpSize - Heavy Char"/>
    <w:rsid w:val="008A5F3B"/>
    <w:rPr>
      <w:rFonts w:cs="Times New Roman"/>
      <w:b/>
      <w:sz w:val="32"/>
      <w:u w:val="single"/>
    </w:rPr>
  </w:style>
  <w:style w:type="character" w:customStyle="1" w:styleId="StyleStyleThickunderlineBold1">
    <w:name w:val="Style Style Thick underline + Bold1"/>
    <w:rsid w:val="008A5F3B"/>
    <w:rPr>
      <w:rFonts w:cs="Times New Roman"/>
      <w:b/>
      <w:u w:val="thick"/>
    </w:rPr>
  </w:style>
  <w:style w:type="character" w:customStyle="1" w:styleId="yshortcuts">
    <w:name w:val="yshortcuts"/>
    <w:rsid w:val="008A5F3B"/>
    <w:rPr>
      <w:rFonts w:cs="Times New Roman"/>
    </w:rPr>
  </w:style>
  <w:style w:type="character" w:customStyle="1" w:styleId="SmallFont7pt">
    <w:name w:val="Small Font (7 pt)"/>
    <w:qFormat/>
    <w:rsid w:val="008A5F3B"/>
    <w:rPr>
      <w:rFonts w:cs="Times New Roman"/>
      <w:sz w:val="14"/>
    </w:rPr>
  </w:style>
  <w:style w:type="paragraph" w:customStyle="1" w:styleId="clearformatting">
    <w:name w:val="clear formatting"/>
    <w:basedOn w:val="Heading4"/>
    <w:uiPriority w:val="99"/>
    <w:qFormat/>
    <w:rsid w:val="008A5F3B"/>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paragraph" w:customStyle="1" w:styleId="SmallFont">
    <w:name w:val="Small Font"/>
    <w:basedOn w:val="Normal"/>
    <w:qFormat/>
    <w:rsid w:val="008A5F3B"/>
    <w:pPr>
      <w:spacing w:after="200"/>
      <w:contextualSpacing/>
      <w:jc w:val="both"/>
    </w:pPr>
    <w:rPr>
      <w:rFonts w:ascii="Times New Roman" w:eastAsia="Calibri" w:hAnsi="Times New Roman"/>
      <w:szCs w:val="18"/>
      <w:lang w:bidi="en-US"/>
    </w:rPr>
  </w:style>
  <w:style w:type="character" w:customStyle="1" w:styleId="SmallFontChar">
    <w:name w:val="Small Font Char"/>
    <w:rsid w:val="008A5F3B"/>
    <w:rPr>
      <w:rFonts w:cs="Times New Roman"/>
      <w:sz w:val="18"/>
    </w:rPr>
  </w:style>
  <w:style w:type="character" w:customStyle="1" w:styleId="CircleChar1">
    <w:name w:val="Circle Char1"/>
    <w:rsid w:val="008A5F3B"/>
    <w:rPr>
      <w:rFonts w:cs="Times New Roman"/>
      <w:b/>
      <w:i/>
      <w:sz w:val="18"/>
      <w:u w:val="single"/>
      <w:lang w:val="en-US" w:eastAsia="en-US"/>
    </w:rPr>
  </w:style>
  <w:style w:type="character" w:customStyle="1" w:styleId="Circle">
    <w:name w:val="Circle"/>
    <w:rsid w:val="008A5F3B"/>
    <w:rPr>
      <w:rFonts w:cs="Times New Roman"/>
      <w:b/>
      <w:i/>
      <w:sz w:val="22"/>
      <w:u w:val="thick"/>
    </w:rPr>
  </w:style>
  <w:style w:type="paragraph" w:customStyle="1" w:styleId="CardStyle">
    <w:name w:val="Card Style"/>
    <w:basedOn w:val="Normal"/>
    <w:link w:val="CardStyleChar"/>
    <w:qFormat/>
    <w:rsid w:val="008A5F3B"/>
    <w:rPr>
      <w:rFonts w:ascii="Times New Roman" w:eastAsia="Calibri" w:hAnsi="Times New Roman"/>
      <w:lang w:bidi="en-US"/>
    </w:rPr>
  </w:style>
  <w:style w:type="character" w:customStyle="1" w:styleId="a">
    <w:name w:val="a"/>
    <w:rsid w:val="008A5F3B"/>
    <w:rPr>
      <w:rFonts w:cs="Times New Roman"/>
    </w:rPr>
  </w:style>
  <w:style w:type="character" w:customStyle="1" w:styleId="headlinetext">
    <w:name w:val="headlinetext"/>
    <w:rsid w:val="008A5F3B"/>
    <w:rPr>
      <w:rFonts w:cs="Times New Roman"/>
    </w:rPr>
  </w:style>
  <w:style w:type="character" w:customStyle="1" w:styleId="FootnoteCharacters">
    <w:name w:val="Footnote Characters"/>
    <w:rsid w:val="008A5F3B"/>
    <w:rPr>
      <w:rFonts w:cs="Times New Roman"/>
      <w:vertAlign w:val="superscript"/>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link w:val="FootnoteText"/>
    <w:rsid w:val="008A5F3B"/>
    <w:rPr>
      <w:sz w:val="18"/>
      <w:lang w:val="x-none" w:eastAsia="ar-SA"/>
    </w:rPr>
  </w:style>
  <w:style w:type="character" w:customStyle="1" w:styleId="hithighlite">
    <w:name w:val="hithighlite"/>
    <w:rsid w:val="008A5F3B"/>
    <w:rPr>
      <w:rFonts w:cs="Times New Roman"/>
    </w:rPr>
  </w:style>
  <w:style w:type="paragraph" w:customStyle="1" w:styleId="Text0">
    <w:name w:val="Text"/>
    <w:basedOn w:val="Normal"/>
    <w:rsid w:val="008A5F3B"/>
    <w:pPr>
      <w:widowControl w:val="0"/>
    </w:pPr>
    <w:rPr>
      <w:rFonts w:ascii="Times New Roman" w:eastAsia="Calibri" w:hAnsi="Times New Roman"/>
      <w:szCs w:val="20"/>
      <w:lang w:bidi="en-US"/>
    </w:rPr>
  </w:style>
  <w:style w:type="character" w:customStyle="1" w:styleId="TextChar0">
    <w:name w:val="Text Char"/>
    <w:rsid w:val="008A5F3B"/>
    <w:rPr>
      <w:rFonts w:cs="Times New Roman"/>
    </w:rPr>
  </w:style>
  <w:style w:type="paragraph" w:customStyle="1" w:styleId="ExtendedText">
    <w:name w:val="Extended Text"/>
    <w:basedOn w:val="Normal"/>
    <w:rsid w:val="008A5F3B"/>
    <w:pPr>
      <w:widowControl w:val="0"/>
    </w:pPr>
    <w:rPr>
      <w:rFonts w:ascii="Times New Roman" w:eastAsia="Calibri" w:hAnsi="Times New Roman"/>
      <w:sz w:val="12"/>
      <w:szCs w:val="20"/>
      <w:lang w:bidi="en-US"/>
    </w:rPr>
  </w:style>
  <w:style w:type="character" w:customStyle="1" w:styleId="ExtendedTextChar">
    <w:name w:val="Extended Text Char"/>
    <w:rsid w:val="008A5F3B"/>
    <w:rPr>
      <w:rFonts w:cs="Times New Roman"/>
      <w:sz w:val="12"/>
    </w:rPr>
  </w:style>
  <w:style w:type="paragraph" w:customStyle="1" w:styleId="DiamondList">
    <w:name w:val="Diamond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EndnoteTextChar1">
    <w:name w:val="Endnote Text Char1"/>
    <w:rsid w:val="008A5F3B"/>
    <w:rPr>
      <w:rFonts w:cs="Times New Roman"/>
      <w:sz w:val="24"/>
    </w:rPr>
  </w:style>
  <w:style w:type="paragraph" w:customStyle="1" w:styleId="SquareList">
    <w:name w:val="Square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
    <w:name w:val="Reference"/>
    <w:rsid w:val="008A5F3B"/>
    <w:rPr>
      <w:sz w:val="20"/>
    </w:rPr>
  </w:style>
  <w:style w:type="paragraph" w:customStyle="1" w:styleId="TriangleList">
    <w:name w:val="Triangle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8A5F3B"/>
    <w:rPr>
      <w:sz w:val="20"/>
    </w:rPr>
  </w:style>
  <w:style w:type="paragraph" w:customStyle="1" w:styleId="BulletList">
    <w:name w:val="Bullet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8A5F3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8A5F3B"/>
    <w:rPr>
      <w:sz w:val="20"/>
    </w:rPr>
  </w:style>
  <w:style w:type="paragraph" w:customStyle="1" w:styleId="CardCites">
    <w:name w:val="Card Cites"/>
    <w:basedOn w:val="Normal"/>
    <w:next w:val="Normal"/>
    <w:qFormat/>
    <w:rsid w:val="008A5F3B"/>
    <w:rPr>
      <w:rFonts w:ascii="Garamond" w:eastAsia="Calibri" w:hAnsi="Garamond"/>
      <w:b/>
      <w:lang w:bidi="en-US"/>
    </w:rPr>
  </w:style>
  <w:style w:type="paragraph" w:customStyle="1" w:styleId="TagCite0">
    <w:name w:val="TagCite"/>
    <w:basedOn w:val="Normal"/>
    <w:uiPriority w:val="99"/>
    <w:qFormat/>
    <w:rsid w:val="008A5F3B"/>
    <w:rPr>
      <w:rFonts w:ascii="Garamond" w:eastAsia="Calibri" w:hAnsi="Garamond"/>
      <w:b/>
      <w:lang w:bidi="en-US"/>
    </w:rPr>
  </w:style>
  <w:style w:type="character" w:customStyle="1" w:styleId="SmallFontCharCharCharChar">
    <w:name w:val="Small Font Char Char Char Char"/>
    <w:rsid w:val="008A5F3B"/>
    <w:rPr>
      <w:rFonts w:ascii="Arial" w:hAnsi="Arial" w:cs="Times New Roman"/>
      <w:sz w:val="24"/>
      <w:lang w:val="en-US" w:eastAsia="en-US"/>
    </w:rPr>
  </w:style>
  <w:style w:type="character" w:customStyle="1" w:styleId="boxChar">
    <w:name w:val="box Char"/>
    <w:rsid w:val="008A5F3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A5F3B"/>
    <w:pPr>
      <w:ind w:left="288" w:right="288"/>
    </w:pPr>
    <w:rPr>
      <w:rFonts w:ascii="Garamond" w:eastAsia="Calibri" w:hAnsi="Garamond"/>
      <w:sz w:val="24"/>
      <w:szCs w:val="24"/>
      <w:u w:val="single"/>
      <w:lang w:bidi="en-US"/>
    </w:rPr>
  </w:style>
  <w:style w:type="character" w:customStyle="1" w:styleId="StylecardGaramond12ptUnderlineChar">
    <w:name w:val="Style card + Garamond 12 pt Underline Char"/>
    <w:rsid w:val="008A5F3B"/>
    <w:rPr>
      <w:rFonts w:ascii="Garamond" w:hAnsi="Garamond"/>
      <w:sz w:val="24"/>
      <w:u w:val="single"/>
    </w:rPr>
  </w:style>
  <w:style w:type="paragraph" w:customStyle="1" w:styleId="StyletagGaramond">
    <w:name w:val="Style tag + Garamond"/>
    <w:basedOn w:val="Heading2"/>
    <w:rsid w:val="008A5F3B"/>
    <w:pPr>
      <w:keepNext w:val="0"/>
      <w:outlineLvl w:val="9"/>
    </w:pPr>
    <w:rPr>
      <w:rFonts w:ascii="Garamond" w:eastAsia="Times New Roman" w:hAnsi="Garamond" w:cs="Times New Roman"/>
      <w:bCs/>
      <w:sz w:val="24"/>
      <w:szCs w:val="24"/>
      <w:lang w:bidi="en-US"/>
    </w:rPr>
  </w:style>
  <w:style w:type="character" w:customStyle="1" w:styleId="StyletagGaramondChar">
    <w:name w:val="Style tag + Garamond Char"/>
    <w:rsid w:val="008A5F3B"/>
    <w:rPr>
      <w:rFonts w:ascii="Garamond" w:hAnsi="Garamond" w:cs="Times New Roman"/>
      <w:b/>
      <w:bCs/>
      <w:sz w:val="24"/>
    </w:rPr>
  </w:style>
  <w:style w:type="character" w:customStyle="1" w:styleId="StyleGaramond">
    <w:name w:val="Style Garamond"/>
    <w:rsid w:val="008A5F3B"/>
    <w:rPr>
      <w:rFonts w:ascii="Garamond" w:hAnsi="Garamond" w:cs="Times New Roman"/>
    </w:rPr>
  </w:style>
  <w:style w:type="paragraph" w:customStyle="1" w:styleId="StyleUnderliningBorderSinglesolidlineAuto05ptLin">
    <w:name w:val="Style Underlining + Border: : (Single solid line Auto  0.5 pt Lin..."/>
    <w:basedOn w:val="Underlining"/>
    <w:rsid w:val="008A5F3B"/>
    <w:rPr>
      <w:rFonts w:ascii="Times New Roman" w:eastAsia="Calibri" w:hAnsi="Times New Roman" w:cs="Arial"/>
      <w:sz w:val="16"/>
      <w:szCs w:val="22"/>
      <w:bdr w:val="single" w:sz="4" w:space="0" w:color="auto"/>
      <w:lang w:bidi="en-US"/>
    </w:rPr>
  </w:style>
  <w:style w:type="character" w:customStyle="1" w:styleId="StyleUnderliningBorderSinglesolidlineAuto05ptLinChar">
    <w:name w:val="Style Underlining + Border: : (Single solid line Auto  0.5 pt Lin... Char"/>
    <w:rsid w:val="008A5F3B"/>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A5F3B"/>
    <w:rPr>
      <w:rFonts w:ascii="Garamond" w:eastAsia="Times New Roman" w:hAnsi="Garamond" w:cs="Times New Roman"/>
      <w:sz w:val="36"/>
      <w:u w:val="single"/>
      <w:lang w:bidi="en-US"/>
    </w:rPr>
  </w:style>
  <w:style w:type="character" w:customStyle="1" w:styleId="StyleHeading1GaramondChar">
    <w:name w:val="Style Heading 1 + Garamond Char"/>
    <w:rsid w:val="008A5F3B"/>
    <w:rPr>
      <w:rFonts w:ascii="Garamond" w:hAnsi="Garamond"/>
      <w:b/>
      <w:kern w:val="32"/>
      <w:sz w:val="32"/>
      <w:u w:val="single"/>
    </w:rPr>
  </w:style>
  <w:style w:type="paragraph" w:customStyle="1" w:styleId="cleanformatting">
    <w:name w:val="clean formatting"/>
    <w:basedOn w:val="Heading4"/>
    <w:rsid w:val="008A5F3B"/>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character" w:customStyle="1" w:styleId="articlecontent">
    <w:name w:val="articlecontent"/>
    <w:rsid w:val="008A5F3B"/>
  </w:style>
  <w:style w:type="paragraph" w:customStyle="1" w:styleId="cardCharChar1CharCharCharCharChar">
    <w:name w:val="card Char Char1 Char Char Char Char Char"/>
    <w:basedOn w:val="Normal"/>
    <w:rsid w:val="008A5F3B"/>
    <w:pPr>
      <w:ind w:left="288" w:right="288"/>
    </w:pPr>
    <w:rPr>
      <w:rFonts w:ascii="Times New Roman" w:eastAsia="Calibri" w:hAnsi="Times New Roman"/>
      <w:szCs w:val="20"/>
    </w:rPr>
  </w:style>
  <w:style w:type="paragraph" w:customStyle="1" w:styleId="tagCharCharChar1">
    <w:name w:val="tag Char Char Char1"/>
    <w:basedOn w:val="cardCharChar1CharCharCharCharChar"/>
    <w:rsid w:val="008A5F3B"/>
    <w:pPr>
      <w:ind w:left="0" w:right="0"/>
    </w:pPr>
    <w:rPr>
      <w:b/>
      <w:bCs/>
      <w:sz w:val="24"/>
      <w:szCs w:val="24"/>
    </w:rPr>
  </w:style>
  <w:style w:type="character" w:customStyle="1" w:styleId="tagChar1CharChar1">
    <w:name w:val="tag Char1 Char Char1"/>
    <w:rsid w:val="008A5F3B"/>
    <w:rPr>
      <w:b/>
      <w:bCs/>
      <w:sz w:val="24"/>
      <w:szCs w:val="24"/>
      <w:lang w:val="en-US" w:eastAsia="en-US" w:bidi="ar-SA"/>
    </w:rPr>
  </w:style>
  <w:style w:type="character" w:customStyle="1" w:styleId="tagChar1Char1CharChar">
    <w:name w:val="tag Char1 Char1 Char Char"/>
    <w:rsid w:val="008A5F3B"/>
    <w:rPr>
      <w:b/>
      <w:bCs/>
      <w:sz w:val="24"/>
      <w:szCs w:val="24"/>
      <w:lang w:val="en-US" w:eastAsia="en-US" w:bidi="ar-SA"/>
    </w:rPr>
  </w:style>
  <w:style w:type="character" w:customStyle="1" w:styleId="Char11">
    <w:name w:val="Char11"/>
    <w:aliases w:val="Heading 22,Heading 211,Heading 2 Char Char Char Char Char Char Char Char Char Char Char Char Char Char1,Heading 2 Char Char Char Char Char Char Char Char Char Char Char1"/>
    <w:rsid w:val="008A5F3B"/>
    <w:rPr>
      <w:rFonts w:ascii="Arial" w:hAnsi="Arial" w:cs="Arial"/>
      <w:b/>
      <w:bCs/>
      <w:kern w:val="32"/>
      <w:sz w:val="32"/>
      <w:szCs w:val="32"/>
      <w:lang w:val="en-US" w:eastAsia="en-US" w:bidi="ar-SA"/>
    </w:rPr>
  </w:style>
  <w:style w:type="paragraph" w:customStyle="1" w:styleId="loose">
    <w:name w:val="loose"/>
    <w:basedOn w:val="Normal"/>
    <w:rsid w:val="008A5F3B"/>
    <w:pPr>
      <w:spacing w:before="100" w:beforeAutospacing="1" w:after="100" w:afterAutospacing="1"/>
    </w:pPr>
    <w:rPr>
      <w:rFonts w:ascii="Times New Roman" w:eastAsia="Calibri" w:hAnsi="Times New Roman"/>
      <w:sz w:val="24"/>
    </w:rPr>
  </w:style>
  <w:style w:type="paragraph" w:customStyle="1" w:styleId="TagsCites">
    <w:name w:val="Tags/Cites"/>
    <w:basedOn w:val="Normal"/>
    <w:rsid w:val="008A5F3B"/>
    <w:pPr>
      <w:autoSpaceDE w:val="0"/>
      <w:autoSpaceDN w:val="0"/>
      <w:adjustRightInd w:val="0"/>
    </w:pPr>
    <w:rPr>
      <w:rFonts w:ascii="Times New Roman" w:eastAsia="Calibri" w:hAnsi="Times New Roman"/>
      <w:sz w:val="26"/>
    </w:rPr>
  </w:style>
  <w:style w:type="character" w:customStyle="1" w:styleId="SubtleEmphasis1">
    <w:name w:val="Subtle Emphasis1"/>
    <w:uiPriority w:val="19"/>
    <w:qFormat/>
    <w:rsid w:val="008A5F3B"/>
    <w:rPr>
      <w:rFonts w:ascii="Arial" w:hAnsi="Arial" w:cs="Times New Roman"/>
      <w:b/>
      <w:iCs/>
      <w:color w:val="auto"/>
      <w:sz w:val="20"/>
    </w:rPr>
  </w:style>
  <w:style w:type="character" w:customStyle="1" w:styleId="textunderlineChar">
    <w:name w:val="text underline Char"/>
    <w:locked/>
    <w:rsid w:val="008A5F3B"/>
    <w:rPr>
      <w:rFonts w:ascii="Garamond" w:eastAsia="Times New Roman" w:hAnsi="Garamond" w:cs="Times New Roman"/>
      <w:sz w:val="22"/>
      <w:szCs w:val="22"/>
      <w:u w:val="single"/>
    </w:rPr>
  </w:style>
  <w:style w:type="character" w:customStyle="1" w:styleId="italic">
    <w:name w:val="italic"/>
    <w:rsid w:val="008A5F3B"/>
  </w:style>
  <w:style w:type="character" w:customStyle="1" w:styleId="verdana">
    <w:name w:val="verdana"/>
    <w:rsid w:val="008A5F3B"/>
  </w:style>
  <w:style w:type="character" w:customStyle="1" w:styleId="SmalltextCharCharCharChar">
    <w:name w:val="Small text Char Char Char Char"/>
    <w:rsid w:val="008A5F3B"/>
    <w:rPr>
      <w:sz w:val="16"/>
      <w:szCs w:val="24"/>
      <w:lang w:val="en-US" w:eastAsia="en-US" w:bidi="ar-SA"/>
    </w:rPr>
  </w:style>
  <w:style w:type="paragraph" w:customStyle="1" w:styleId="HotRouteCharCharCharCharChar">
    <w:name w:val="Hot Route! Char Char Char Char Char"/>
    <w:basedOn w:val="Normal"/>
    <w:link w:val="HotRouteCharCharCharCharCharChar"/>
    <w:qFormat/>
    <w:rsid w:val="008A5F3B"/>
    <w:pPr>
      <w:ind w:left="144"/>
    </w:pPr>
    <w:rPr>
      <w:rFonts w:ascii="Times New Roman" w:eastAsia="Calibri" w:hAnsi="Times New Roman"/>
    </w:rPr>
  </w:style>
  <w:style w:type="character" w:customStyle="1" w:styleId="UnderlineCharCharCharCharCharCharCharChar">
    <w:name w:val="Underline Char Char Char Char Char Char Char Char"/>
    <w:rsid w:val="008A5F3B"/>
    <w:rPr>
      <w:szCs w:val="24"/>
      <w:u w:val="single"/>
      <w:lang w:val="en-US" w:eastAsia="en-US" w:bidi="ar-SA"/>
    </w:rPr>
  </w:style>
  <w:style w:type="paragraph" w:customStyle="1" w:styleId="DebateTag">
    <w:name w:val="DebateTag"/>
    <w:basedOn w:val="Normal"/>
    <w:next w:val="Normal"/>
    <w:qFormat/>
    <w:rsid w:val="008A5F3B"/>
    <w:pPr>
      <w:widowControl w:val="0"/>
      <w:autoSpaceDE w:val="0"/>
      <w:autoSpaceDN w:val="0"/>
    </w:pPr>
    <w:rPr>
      <w:rFonts w:ascii="Times New Roman" w:eastAsia="Calibri" w:hAnsi="Times New Roman"/>
      <w:b/>
      <w:sz w:val="24"/>
    </w:rPr>
  </w:style>
  <w:style w:type="character" w:customStyle="1" w:styleId="DebateNormal">
    <w:name w:val="DebateNormal"/>
    <w:rsid w:val="008A5F3B"/>
    <w:rPr>
      <w:rFonts w:ascii="Times New Roman" w:hAnsi="Times New Roman"/>
      <w:sz w:val="20"/>
    </w:rPr>
  </w:style>
  <w:style w:type="character" w:customStyle="1" w:styleId="DebateTagChar">
    <w:name w:val="DebateTag Char"/>
    <w:rsid w:val="008A5F3B"/>
    <w:rPr>
      <w:b/>
      <w:sz w:val="24"/>
      <w:szCs w:val="24"/>
      <w:lang w:val="en-US" w:eastAsia="en-US" w:bidi="ar-SA"/>
    </w:rPr>
  </w:style>
  <w:style w:type="character" w:customStyle="1" w:styleId="DebateSmallText">
    <w:name w:val="DebateSmallText"/>
    <w:rsid w:val="008A5F3B"/>
  </w:style>
  <w:style w:type="character" w:customStyle="1" w:styleId="DebateUnderline0">
    <w:name w:val="DebateUnderline"/>
    <w:rsid w:val="008A5F3B"/>
    <w:rPr>
      <w:rFonts w:ascii="Times New Roman" w:hAnsi="Times New Roman"/>
      <w:sz w:val="20"/>
      <w:u w:val="single"/>
    </w:rPr>
  </w:style>
  <w:style w:type="character" w:customStyle="1" w:styleId="maintextleft">
    <w:name w:val="maintextleft"/>
    <w:rsid w:val="008A5F3B"/>
  </w:style>
  <w:style w:type="character" w:customStyle="1" w:styleId="cardUnderlineChar0">
    <w:name w:val="card+Underline Char"/>
    <w:rsid w:val="008A5F3B"/>
    <w:rPr>
      <w:rFonts w:ascii="Times" w:hAnsi="Times"/>
      <w:u w:val="single"/>
      <w:lang w:val="en-US" w:eastAsia="en-US" w:bidi="ar-SA"/>
    </w:rPr>
  </w:style>
  <w:style w:type="paragraph" w:customStyle="1" w:styleId="FR4">
    <w:name w:val="FR4"/>
    <w:rsid w:val="008A5F3B"/>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8A5F3B"/>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TagsChar2">
    <w:name w:val="Tags Char2"/>
    <w:aliases w:val="Heading 2 Char4,Heading 2 Char2 Char Char3,Heading 2 Char1 Char Char3,Heading 2 Char Char Char Char3,Heading 2 Char Char1 Char3,Char Char Char Char3, Ch Char1"/>
    <w:uiPriority w:val="99"/>
    <w:rsid w:val="008A5F3B"/>
    <w:rPr>
      <w:rFonts w:cs="Arial"/>
      <w:b/>
      <w:bCs/>
      <w:iCs/>
      <w:sz w:val="24"/>
      <w:szCs w:val="24"/>
    </w:rPr>
  </w:style>
  <w:style w:type="character" w:customStyle="1" w:styleId="CitesChar2">
    <w:name w:val="Cites Char2"/>
    <w:rsid w:val="008A5F3B"/>
    <w:rPr>
      <w:rFonts w:ascii="Times New Roman" w:eastAsia="Times New Roman" w:hAnsi="Times New Roman" w:cs="Arial"/>
      <w:b/>
      <w:bCs/>
      <w:iCs/>
      <w:sz w:val="24"/>
      <w:szCs w:val="24"/>
    </w:rPr>
  </w:style>
  <w:style w:type="paragraph" w:customStyle="1" w:styleId="hat">
    <w:name w:val="hat"/>
    <w:basedOn w:val="Normal"/>
    <w:next w:val="Normal"/>
    <w:link w:val="hatChar"/>
    <w:qFormat/>
    <w:rsid w:val="008A5F3B"/>
    <w:pPr>
      <w:spacing w:before="240" w:after="240"/>
      <w:jc w:val="center"/>
      <w:outlineLvl w:val="0"/>
    </w:pPr>
    <w:rPr>
      <w:rFonts w:ascii="Times New Roman" w:eastAsia="Calibri" w:hAnsi="Times New Roman"/>
      <w:b/>
      <w:bCs/>
      <w:sz w:val="32"/>
      <w:u w:val="single"/>
    </w:rPr>
  </w:style>
  <w:style w:type="character" w:customStyle="1" w:styleId="storyby">
    <w:name w:val="storyby"/>
    <w:rsid w:val="008A5F3B"/>
  </w:style>
  <w:style w:type="character" w:customStyle="1" w:styleId="BlockHeadingsChar">
    <w:name w:val="Block Headings Char"/>
    <w:link w:val="BlockHeadings"/>
    <w:rsid w:val="008A5F3B"/>
    <w:rPr>
      <w:rFonts w:ascii="Times New Roman" w:eastAsia="Times New Roman" w:hAnsi="Times New Roman" w:cs="Times New Roman"/>
      <w:b/>
      <w:caps/>
      <w:kern w:val="0"/>
      <w:sz w:val="20"/>
      <w:szCs w:val="20"/>
      <w14:ligatures w14:val="none"/>
    </w:rPr>
  </w:style>
  <w:style w:type="character" w:customStyle="1" w:styleId="Heading5CharCharChar">
    <w:name w:val="Heading 5 Char Char Char"/>
    <w:aliases w:val="Heading 51"/>
    <w:rsid w:val="008A5F3B"/>
    <w:rPr>
      <w:b/>
      <w:bCs/>
      <w:iCs/>
      <w:szCs w:val="26"/>
      <w:lang w:val="en-US" w:eastAsia="en-US" w:bidi="ar-SA"/>
    </w:rPr>
  </w:style>
  <w:style w:type="character" w:customStyle="1" w:styleId="comments-post">
    <w:name w:val="comments-post"/>
    <w:rsid w:val="008A5F3B"/>
  </w:style>
  <w:style w:type="paragraph" w:customStyle="1" w:styleId="CardsCharChar">
    <w:name w:val="Cards Char Char"/>
    <w:basedOn w:val="Normal"/>
    <w:rsid w:val="008A5F3B"/>
    <w:pPr>
      <w:autoSpaceDE w:val="0"/>
      <w:autoSpaceDN w:val="0"/>
      <w:adjustRightInd w:val="0"/>
      <w:ind w:left="432" w:right="432"/>
      <w:jc w:val="both"/>
    </w:pPr>
    <w:rPr>
      <w:rFonts w:ascii="Times New Roman" w:eastAsia="Calibri" w:hAnsi="Times New Roman"/>
      <w:szCs w:val="20"/>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Thick Underline Char Char"/>
    <w:link w:val="CardsFont12pt"/>
    <w:rsid w:val="008A5F3B"/>
    <w:rPr>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1 Char"/>
    <w:basedOn w:val="Cards"/>
    <w:link w:val="CardsFont12ptCharChar"/>
    <w:qFormat/>
    <w:rsid w:val="008A5F3B"/>
    <w:pPr>
      <w:widowControl/>
      <w:autoSpaceDE w:val="0"/>
      <w:autoSpaceDN w:val="0"/>
      <w:adjustRightInd w:val="0"/>
    </w:pPr>
    <w:rPr>
      <w:rFonts w:asciiTheme="minorHAnsi" w:eastAsiaTheme="minorHAnsi" w:hAnsiTheme="minorHAnsi" w:cstheme="minorBidi"/>
      <w:kern w:val="2"/>
      <w:sz w:val="24"/>
      <w:u w:val="thick"/>
      <w14:ligatures w14:val="standardContextual"/>
    </w:rPr>
  </w:style>
  <w:style w:type="character" w:customStyle="1" w:styleId="Irrelevant5fontChar">
    <w:name w:val="Irrelevant (5 font) Char"/>
    <w:rsid w:val="008A5F3B"/>
    <w:rPr>
      <w:sz w:val="10"/>
      <w:szCs w:val="10"/>
      <w:lang w:val="en-US" w:eastAsia="en-US" w:bidi="ar-SA"/>
    </w:rPr>
  </w:style>
  <w:style w:type="character" w:customStyle="1" w:styleId="TagsCharCharChar">
    <w:name w:val="Tags Char Char Char"/>
    <w:rsid w:val="008A5F3B"/>
    <w:rPr>
      <w:b/>
      <w:lang w:val="en-US" w:eastAsia="en-US" w:bidi="ar-SA"/>
    </w:rPr>
  </w:style>
  <w:style w:type="character" w:customStyle="1" w:styleId="CitesChar1">
    <w:name w:val="Cites Char1"/>
    <w:rsid w:val="008A5F3B"/>
    <w:rPr>
      <w:b/>
      <w:bCs/>
      <w:lang w:val="en-US" w:eastAsia="en-US" w:bidi="ar-SA"/>
    </w:rPr>
  </w:style>
  <w:style w:type="paragraph" w:customStyle="1" w:styleId="CardsFont6pt">
    <w:name w:val="Cards + Font: 6 pt"/>
    <w:basedOn w:val="Cards"/>
    <w:link w:val="CardsFont6ptChar1"/>
    <w:autoRedefine/>
    <w:uiPriority w:val="99"/>
    <w:qFormat/>
    <w:rsid w:val="008A5F3B"/>
    <w:pPr>
      <w:widowControl/>
      <w:autoSpaceDE w:val="0"/>
      <w:autoSpaceDN w:val="0"/>
      <w:adjustRightInd w:val="0"/>
      <w:ind w:left="360"/>
    </w:pPr>
    <w:rPr>
      <w:sz w:val="12"/>
      <w:lang w:val="x-none" w:eastAsia="x-none"/>
    </w:rPr>
  </w:style>
  <w:style w:type="character" w:customStyle="1" w:styleId="CardsFont6ptChar1">
    <w:name w:val="Cards + Font: 6 pt Char1"/>
    <w:link w:val="CardsFont6pt"/>
    <w:uiPriority w:val="99"/>
    <w:rsid w:val="008A5F3B"/>
    <w:rPr>
      <w:rFonts w:ascii="Times New Roman" w:eastAsia="Times New Roman" w:hAnsi="Times New Roman" w:cs="Times New Roman"/>
      <w:kern w:val="0"/>
      <w:sz w:val="12"/>
      <w:lang w:val="x-none" w:eastAsia="x-none"/>
      <w14:ligatures w14:val="none"/>
    </w:rPr>
  </w:style>
  <w:style w:type="character" w:customStyle="1" w:styleId="Hyperlink13">
    <w:name w:val="Hyperlink13"/>
    <w:rsid w:val="008A5F3B"/>
    <w:rPr>
      <w:b w:val="0"/>
      <w:bCs w:val="0"/>
      <w:strike w:val="0"/>
      <w:dstrike w:val="0"/>
      <w:color w:val="008000"/>
      <w:sz w:val="20"/>
      <w:szCs w:val="20"/>
      <w:u w:val="none"/>
      <w:effect w:val="none"/>
    </w:rPr>
  </w:style>
  <w:style w:type="character" w:customStyle="1" w:styleId="standardcontent1">
    <w:name w:val="standardcontent1"/>
    <w:rsid w:val="008A5F3B"/>
    <w:rPr>
      <w:rFonts w:ascii="Arial" w:hAnsi="Arial" w:cs="Arial" w:hint="default"/>
      <w:strike w:val="0"/>
      <w:dstrike w:val="0"/>
      <w:sz w:val="24"/>
      <w:szCs w:val="24"/>
      <w:u w:val="none"/>
      <w:effect w:val="none"/>
    </w:rPr>
  </w:style>
  <w:style w:type="character" w:customStyle="1" w:styleId="Hyperlink4">
    <w:name w:val="Hyperlink4"/>
    <w:rsid w:val="008A5F3B"/>
    <w:rPr>
      <w:color w:val="000066"/>
      <w:u w:val="single"/>
    </w:rPr>
  </w:style>
  <w:style w:type="paragraph" w:customStyle="1" w:styleId="rddateline">
    <w:name w:val="rddateline"/>
    <w:basedOn w:val="Normal"/>
    <w:uiPriority w:val="99"/>
    <w:qFormat/>
    <w:rsid w:val="008A5F3B"/>
    <w:rPr>
      <w:rFonts w:eastAsia="Calibri"/>
      <w:szCs w:val="20"/>
    </w:rPr>
  </w:style>
  <w:style w:type="paragraph" w:customStyle="1" w:styleId="rdheadline">
    <w:name w:val="rdheadline"/>
    <w:basedOn w:val="Normal"/>
    <w:uiPriority w:val="99"/>
    <w:qFormat/>
    <w:rsid w:val="008A5F3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5F3B"/>
    <w:pPr>
      <w:spacing w:after="100" w:afterAutospacing="1"/>
    </w:pPr>
    <w:rPr>
      <w:rFonts w:ascii="Verdana" w:eastAsia="Calibri" w:hAnsi="Verdana"/>
      <w:szCs w:val="20"/>
    </w:rPr>
  </w:style>
  <w:style w:type="character" w:customStyle="1" w:styleId="rddeckline1">
    <w:name w:val="rddeckline1"/>
    <w:rsid w:val="008A5F3B"/>
    <w:rPr>
      <w:rFonts w:ascii="Verdana" w:hAnsi="Verdana" w:hint="default"/>
      <w:b/>
      <w:bCs/>
      <w:sz w:val="22"/>
      <w:szCs w:val="22"/>
    </w:rPr>
  </w:style>
  <w:style w:type="character" w:customStyle="1" w:styleId="link-external">
    <w:name w:val="link-external"/>
    <w:rsid w:val="008A5F3B"/>
  </w:style>
  <w:style w:type="character" w:customStyle="1" w:styleId="contact1">
    <w:name w:val="contact1"/>
    <w:rsid w:val="008A5F3B"/>
    <w:rPr>
      <w:rFonts w:ascii="Tahoma" w:hAnsi="Tahoma" w:cs="Tahoma" w:hint="default"/>
      <w:color w:val="999999"/>
      <w:sz w:val="20"/>
      <w:szCs w:val="20"/>
    </w:rPr>
  </w:style>
  <w:style w:type="character" w:customStyle="1" w:styleId="credits1">
    <w:name w:val="credits1"/>
    <w:rsid w:val="008A5F3B"/>
    <w:rPr>
      <w:rFonts w:ascii="Tahoma" w:hAnsi="Tahoma" w:cs="Tahoma" w:hint="default"/>
      <w:color w:val="999999"/>
      <w:sz w:val="16"/>
      <w:szCs w:val="16"/>
    </w:rPr>
  </w:style>
  <w:style w:type="paragraph" w:customStyle="1" w:styleId="Heading20">
    <w:name w:val="Heading2"/>
    <w:basedOn w:val="Normal"/>
    <w:link w:val="Heading2Char0"/>
    <w:qFormat/>
    <w:rsid w:val="008A5F3B"/>
    <w:pPr>
      <w:jc w:val="center"/>
    </w:pPr>
    <w:rPr>
      <w:rFonts w:ascii="Times New Roman" w:eastAsia="Calibri" w:hAnsi="Times New Roman"/>
      <w:b/>
      <w:caps/>
      <w:lang w:val="x-none" w:eastAsia="x-none"/>
    </w:rPr>
  </w:style>
  <w:style w:type="character" w:customStyle="1" w:styleId="Heading2Char0">
    <w:name w:val="Heading2 Char"/>
    <w:link w:val="Heading20"/>
    <w:rsid w:val="008A5F3B"/>
    <w:rPr>
      <w:rFonts w:ascii="Times New Roman" w:eastAsia="Calibri" w:hAnsi="Times New Roman" w:cs="Arial"/>
      <w:b/>
      <w:caps/>
      <w:kern w:val="0"/>
      <w:sz w:val="16"/>
      <w:szCs w:val="22"/>
      <w:lang w:val="x-none" w:eastAsia="x-none"/>
      <w14:ligatures w14:val="none"/>
    </w:rPr>
  </w:style>
  <w:style w:type="paragraph" w:customStyle="1" w:styleId="Header2">
    <w:name w:val="Header2"/>
    <w:basedOn w:val="Heading20"/>
    <w:link w:val="Header2Char"/>
    <w:qFormat/>
    <w:rsid w:val="008A5F3B"/>
  </w:style>
  <w:style w:type="character" w:customStyle="1" w:styleId="Header2Char">
    <w:name w:val="Header2 Char"/>
    <w:link w:val="Header2"/>
    <w:rsid w:val="008A5F3B"/>
    <w:rPr>
      <w:rFonts w:ascii="Times New Roman" w:eastAsia="Calibri" w:hAnsi="Times New Roman" w:cs="Arial"/>
      <w:b/>
      <w:caps/>
      <w:kern w:val="0"/>
      <w:sz w:val="16"/>
      <w:szCs w:val="22"/>
      <w:lang w:val="x-none" w:eastAsia="x-none"/>
      <w14:ligatures w14:val="none"/>
    </w:rPr>
  </w:style>
  <w:style w:type="paragraph" w:customStyle="1" w:styleId="Underlinedcard">
    <w:name w:val="Underlined card"/>
    <w:basedOn w:val="Normal"/>
    <w:link w:val="UnderlinedcardChar"/>
    <w:autoRedefine/>
    <w:qFormat/>
    <w:rsid w:val="008A5F3B"/>
    <w:pPr>
      <w:autoSpaceDE w:val="0"/>
      <w:autoSpaceDN w:val="0"/>
      <w:adjustRightInd w:val="0"/>
      <w:ind w:left="432" w:right="432"/>
      <w:jc w:val="both"/>
    </w:pPr>
    <w:rPr>
      <w:rFonts w:ascii="Times New Roman" w:eastAsia="Calibri" w:hAnsi="Times New Roman"/>
      <w:sz w:val="24"/>
      <w:u w:val="thick"/>
      <w:lang w:val="x-none" w:eastAsia="x-none"/>
    </w:rPr>
  </w:style>
  <w:style w:type="character" w:customStyle="1" w:styleId="UnderlinedcardChar">
    <w:name w:val="Underlined card Char"/>
    <w:link w:val="Underlinedcard"/>
    <w:rsid w:val="008A5F3B"/>
    <w:rPr>
      <w:rFonts w:ascii="Times New Roman" w:eastAsia="Calibri" w:hAnsi="Times New Roman" w:cs="Arial"/>
      <w:kern w:val="0"/>
      <w:szCs w:val="22"/>
      <w:u w:val="thick"/>
      <w:lang w:val="x-none" w:eastAsia="x-none"/>
      <w14:ligatures w14:val="none"/>
    </w:rPr>
  </w:style>
  <w:style w:type="paragraph" w:customStyle="1" w:styleId="StyleHeading212pt">
    <w:name w:val="Style Heading2 + 12 pt"/>
    <w:basedOn w:val="Heading20"/>
    <w:link w:val="StyleHeading212ptChar"/>
    <w:qFormat/>
    <w:rsid w:val="008A5F3B"/>
    <w:rPr>
      <w:bCs/>
      <w:sz w:val="24"/>
    </w:rPr>
  </w:style>
  <w:style w:type="character" w:customStyle="1" w:styleId="StyleHeading212ptChar">
    <w:name w:val="Style Heading2 + 12 pt Char"/>
    <w:link w:val="StyleHeading212pt"/>
    <w:rsid w:val="008A5F3B"/>
    <w:rPr>
      <w:rFonts w:ascii="Times New Roman" w:eastAsia="Calibri" w:hAnsi="Times New Roman" w:cs="Arial"/>
      <w:b/>
      <w:bCs/>
      <w:caps/>
      <w:kern w:val="0"/>
      <w:szCs w:val="22"/>
      <w:lang w:val="x-none" w:eastAsia="x-none"/>
      <w14:ligatures w14:val="none"/>
    </w:rPr>
  </w:style>
  <w:style w:type="paragraph" w:customStyle="1" w:styleId="Heading212pt">
    <w:name w:val="Heading2 + 12 pt"/>
    <w:basedOn w:val="StyleHeading212pt"/>
    <w:link w:val="Heading212ptChar"/>
    <w:qFormat/>
    <w:rsid w:val="008A5F3B"/>
  </w:style>
  <w:style w:type="character" w:customStyle="1" w:styleId="Heading212ptChar">
    <w:name w:val="Heading2 + 12 pt Char"/>
    <w:link w:val="Heading212pt"/>
    <w:rsid w:val="008A5F3B"/>
    <w:rPr>
      <w:rFonts w:ascii="Times New Roman" w:eastAsia="Calibri" w:hAnsi="Times New Roman" w:cs="Arial"/>
      <w:b/>
      <w:bCs/>
      <w:caps/>
      <w:kern w:val="0"/>
      <w:szCs w:val="22"/>
      <w:lang w:val="x-none" w:eastAsia="x-none"/>
      <w14:ligatures w14:val="none"/>
    </w:rPr>
  </w:style>
  <w:style w:type="character" w:customStyle="1" w:styleId="CardsFont12ptCharCharCharChar">
    <w:name w:val="Cards + Font: 12 pt Char Char Char Char"/>
    <w:rsid w:val="008A5F3B"/>
    <w:rPr>
      <w:sz w:val="24"/>
      <w:szCs w:val="24"/>
      <w:u w:val="thick"/>
      <w:lang w:val="en-US" w:eastAsia="en-US" w:bidi="ar-SA"/>
    </w:rPr>
  </w:style>
  <w:style w:type="paragraph" w:customStyle="1" w:styleId="UnderlinedCard0">
    <w:name w:val="Underlined Card"/>
    <w:basedOn w:val="Normal"/>
    <w:uiPriority w:val="99"/>
    <w:qFormat/>
    <w:rsid w:val="008A5F3B"/>
    <w:pPr>
      <w:ind w:left="720" w:right="720"/>
    </w:pPr>
    <w:rPr>
      <w:rFonts w:ascii="Palatino Linotype" w:eastAsia="Calibri" w:hAnsi="Palatino Linotype"/>
      <w:szCs w:val="20"/>
      <w:u w:val="single"/>
    </w:rPr>
  </w:style>
  <w:style w:type="character" w:customStyle="1" w:styleId="UnderlinedCardChar0">
    <w:name w:val="Underlined Card Char"/>
    <w:rsid w:val="008A5F3B"/>
    <w:rPr>
      <w:rFonts w:ascii="Palatino Linotype" w:hAnsi="Palatino Linotype"/>
      <w:u w:val="single"/>
      <w:lang w:val="en-US" w:eastAsia="en-US" w:bidi="ar-SA"/>
    </w:rPr>
  </w:style>
  <w:style w:type="paragraph" w:customStyle="1" w:styleId="StyleHeading110pt">
    <w:name w:val="Style Heading 1 + 10 pt"/>
    <w:basedOn w:val="Heading1"/>
    <w:uiPriority w:val="99"/>
    <w:qFormat/>
    <w:rsid w:val="008A5F3B"/>
    <w:pPr>
      <w:keepNext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rPr>
  </w:style>
  <w:style w:type="paragraph" w:customStyle="1" w:styleId="StyleStyleHeading110pt10pt">
    <w:name w:val="Style Style Heading 1 + 10 pt + 10 pt"/>
    <w:basedOn w:val="StyleHeading110pt"/>
    <w:uiPriority w:val="99"/>
    <w:qFormat/>
    <w:rsid w:val="008A5F3B"/>
  </w:style>
  <w:style w:type="paragraph" w:customStyle="1" w:styleId="StyleUnderliningTimesNewRomanBoldNounderlineKernat16">
    <w:name w:val="Style Underlining + Times New Roman Bold No underline Kern at 16..."/>
    <w:basedOn w:val="Normal"/>
    <w:uiPriority w:val="99"/>
    <w:qFormat/>
    <w:rsid w:val="008A5F3B"/>
    <w:rPr>
      <w:rFonts w:ascii="Times New Roman" w:eastAsia="Calibri" w:hAnsi="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A5F3B"/>
    <w:rPr>
      <w:rFonts w:ascii="Times New Roman" w:eastAsia="Calibri" w:hAnsi="Times New Roman"/>
      <w:b/>
      <w:bCs/>
      <w:kern w:val="32"/>
      <w:sz w:val="32"/>
      <w:szCs w:val="32"/>
    </w:rPr>
  </w:style>
  <w:style w:type="paragraph" w:customStyle="1" w:styleId="StyleBoldUnderliningKernat16pt">
    <w:name w:val="Style Bold Underlining + Kern at 16 pt"/>
    <w:basedOn w:val="Normal"/>
    <w:uiPriority w:val="99"/>
    <w:qFormat/>
    <w:rsid w:val="008A5F3B"/>
    <w:pPr>
      <w:widowControl w:val="0"/>
      <w:tabs>
        <w:tab w:val="left" w:pos="8820"/>
      </w:tabs>
      <w:autoSpaceDE w:val="0"/>
      <w:autoSpaceDN w:val="0"/>
      <w:spacing w:before="100" w:after="100"/>
    </w:pPr>
    <w:rPr>
      <w:rFonts w:ascii="Times New Roman" w:eastAsia="Calibri" w:hAnsi="Times New Roman"/>
      <w:b/>
      <w:bCs/>
      <w:kern w:val="32"/>
      <w:sz w:val="32"/>
      <w:szCs w:val="32"/>
      <w:u w:val="single"/>
      <w:lang w:val="en-GB"/>
    </w:rPr>
  </w:style>
  <w:style w:type="character" w:customStyle="1" w:styleId="StyleBoldText12pt10ptNotBoldKernat16pt">
    <w:name w:val="Style Bold Text 12 pt + 10 pt Not Bold Kern at 16 pt"/>
    <w:rsid w:val="008A5F3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A5F3B"/>
  </w:style>
  <w:style w:type="paragraph" w:customStyle="1" w:styleId="CardsChar2">
    <w:name w:val="Cards Char2"/>
    <w:basedOn w:val="Normal"/>
    <w:uiPriority w:val="99"/>
    <w:qFormat/>
    <w:rsid w:val="008A5F3B"/>
    <w:pPr>
      <w:autoSpaceDE w:val="0"/>
      <w:autoSpaceDN w:val="0"/>
      <w:adjustRightInd w:val="0"/>
      <w:ind w:left="432" w:right="432"/>
      <w:jc w:val="both"/>
    </w:pPr>
    <w:rPr>
      <w:rFonts w:ascii="Times New Roman" w:eastAsia="Calibri" w:hAnsi="Times New Roman"/>
      <w:szCs w:val="20"/>
    </w:rPr>
  </w:style>
  <w:style w:type="paragraph" w:customStyle="1" w:styleId="CardsFont6ptChar">
    <w:name w:val="Cards + Font: 6 pt Char"/>
    <w:basedOn w:val="CardsChar2"/>
    <w:link w:val="CardsFont6ptCharChar"/>
    <w:rsid w:val="008A5F3B"/>
    <w:rPr>
      <w:sz w:val="12"/>
      <w:szCs w:val="24"/>
      <w:lang w:val="x-none" w:eastAsia="x-none"/>
    </w:rPr>
  </w:style>
  <w:style w:type="character" w:customStyle="1" w:styleId="CardsFont6ptCharChar">
    <w:name w:val="Cards + Font: 6 pt Char Char"/>
    <w:link w:val="CardsFont6ptChar"/>
    <w:rsid w:val="008A5F3B"/>
    <w:rPr>
      <w:rFonts w:ascii="Times New Roman" w:eastAsia="Calibri" w:hAnsi="Times New Roman" w:cs="Arial"/>
      <w:kern w:val="0"/>
      <w:sz w:val="12"/>
      <w:lang w:val="x-none" w:eastAsia="x-none"/>
      <w14:ligatures w14:val="none"/>
    </w:rPr>
  </w:style>
  <w:style w:type="paragraph" w:customStyle="1" w:styleId="CitesCharChar">
    <w:name w:val="Cites Char Char"/>
    <w:basedOn w:val="Normal"/>
    <w:link w:val="CitesCharCharChar"/>
    <w:qFormat/>
    <w:rsid w:val="008A5F3B"/>
    <w:pPr>
      <w:widowControl w:val="0"/>
      <w:autoSpaceDE w:val="0"/>
      <w:autoSpaceDN w:val="0"/>
      <w:adjustRightInd w:val="0"/>
      <w:jc w:val="both"/>
      <w:outlineLvl w:val="2"/>
    </w:pPr>
    <w:rPr>
      <w:rFonts w:ascii="Times New Roman" w:eastAsia="Calibri" w:hAnsi="Times New Roman"/>
      <w:b/>
      <w:bCs/>
      <w:lang w:val="x-none" w:eastAsia="x-none"/>
    </w:rPr>
  </w:style>
  <w:style w:type="character" w:customStyle="1" w:styleId="CitesCharCharChar">
    <w:name w:val="Cites Char Char Char"/>
    <w:link w:val="CitesCharChar"/>
    <w:rsid w:val="008A5F3B"/>
    <w:rPr>
      <w:rFonts w:ascii="Times New Roman" w:eastAsia="Calibri" w:hAnsi="Times New Roman" w:cs="Arial"/>
      <w:b/>
      <w:bCs/>
      <w:kern w:val="0"/>
      <w:sz w:val="16"/>
      <w:szCs w:val="22"/>
      <w:lang w:val="x-none" w:eastAsia="x-none"/>
      <w14:ligatures w14:val="none"/>
    </w:rPr>
  </w:style>
  <w:style w:type="paragraph" w:customStyle="1" w:styleId="TagsCharChar">
    <w:name w:val="Tags Char Char"/>
    <w:basedOn w:val="Normal"/>
    <w:uiPriority w:val="99"/>
    <w:qFormat/>
    <w:rsid w:val="008A5F3B"/>
    <w:pPr>
      <w:autoSpaceDE w:val="0"/>
      <w:autoSpaceDN w:val="0"/>
      <w:adjustRightInd w:val="0"/>
      <w:jc w:val="both"/>
      <w:outlineLvl w:val="1"/>
    </w:pPr>
    <w:rPr>
      <w:rFonts w:ascii="Times New Roman" w:eastAsia="Calibri" w:hAnsi="Times New Roman"/>
      <w:b/>
      <w:sz w:val="24"/>
      <w:szCs w:val="20"/>
    </w:rPr>
  </w:style>
  <w:style w:type="character" w:customStyle="1" w:styleId="Char3">
    <w:name w:val="Char3"/>
    <w:rsid w:val="008A5F3B"/>
    <w:rPr>
      <w:rFonts w:ascii="Arial Narrow" w:eastAsia="Batang" w:hAnsi="Arial Narrow" w:cs="Arial"/>
      <w:b/>
      <w:bCs/>
      <w:iCs/>
      <w:sz w:val="24"/>
      <w:szCs w:val="28"/>
      <w:lang w:val="en-US" w:eastAsia="en-US" w:bidi="ar-SA"/>
    </w:rPr>
  </w:style>
  <w:style w:type="character" w:customStyle="1" w:styleId="UnderlinedCards">
    <w:name w:val="Underlined Cards"/>
    <w:rsid w:val="008A5F3B"/>
    <w:rPr>
      <w:sz w:val="24"/>
      <w:szCs w:val="24"/>
      <w:u w:val="thick"/>
      <w:lang w:val="en-US" w:eastAsia="en-US" w:bidi="ar-SA"/>
    </w:rPr>
  </w:style>
  <w:style w:type="character" w:customStyle="1" w:styleId="CardsFont12ptCharCharCharCharCharCharCharCharChar">
    <w:name w:val="Cards + Font: 12 pt Char Char Char Char Char Char Char Char Char"/>
    <w:rsid w:val="008A5F3B"/>
    <w:rPr>
      <w:sz w:val="24"/>
      <w:szCs w:val="24"/>
      <w:u w:val="thick"/>
      <w:lang w:val="en-US" w:eastAsia="en-US" w:bidi="ar-SA"/>
    </w:rPr>
  </w:style>
  <w:style w:type="character" w:customStyle="1" w:styleId="TagsChar4">
    <w:name w:val="Tags Char4"/>
    <w:rsid w:val="008A5F3B"/>
    <w:rPr>
      <w:b/>
      <w:lang w:val="en-US" w:eastAsia="en-US" w:bidi="ar-SA"/>
    </w:rPr>
  </w:style>
  <w:style w:type="character" w:customStyle="1" w:styleId="TagCharChar1">
    <w:name w:val="Tag Char Char1"/>
    <w:rsid w:val="008A5F3B"/>
    <w:rPr>
      <w:b/>
      <w:sz w:val="24"/>
      <w:szCs w:val="24"/>
      <w:lang w:val="en-US" w:eastAsia="en-US" w:bidi="ar-SA"/>
    </w:rPr>
  </w:style>
  <w:style w:type="character" w:customStyle="1" w:styleId="hit1">
    <w:name w:val="hit1"/>
    <w:rsid w:val="008A5F3B"/>
    <w:rPr>
      <w:rFonts w:ascii="Verdana" w:hAnsi="Verdana" w:hint="default"/>
      <w:b/>
      <w:bCs/>
      <w:vanish w:val="0"/>
      <w:webHidden w:val="0"/>
      <w:color w:val="CC0033"/>
      <w:sz w:val="20"/>
      <w:szCs w:val="20"/>
      <w:specVanish w:val="0"/>
    </w:rPr>
  </w:style>
  <w:style w:type="character" w:customStyle="1" w:styleId="ssl01">
    <w:name w:val="ss_l01"/>
    <w:rsid w:val="008A5F3B"/>
    <w:rPr>
      <w:rFonts w:ascii="Verdana" w:hAnsi="Verdana" w:hint="default"/>
      <w:color w:val="000000"/>
      <w:sz w:val="20"/>
      <w:szCs w:val="20"/>
    </w:rPr>
  </w:style>
  <w:style w:type="character" w:customStyle="1" w:styleId="tightinline1">
    <w:name w:val="tightinline1"/>
    <w:rsid w:val="008A5F3B"/>
    <w:rPr>
      <w:rFonts w:ascii="Verdana" w:hAnsi="Verdana" w:hint="default"/>
      <w:vanish w:val="0"/>
      <w:webHidden w:val="0"/>
      <w:color w:val="000000"/>
      <w:sz w:val="20"/>
      <w:szCs w:val="20"/>
      <w:specVanish w:val="0"/>
    </w:rPr>
  </w:style>
  <w:style w:type="paragraph" w:customStyle="1" w:styleId="CiteCard0">
    <w:name w:val="Cite_Card"/>
    <w:link w:val="CiteCardChar"/>
    <w:qFormat/>
    <w:rsid w:val="008A5F3B"/>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0">
    <w:name w:val="%cite"/>
    <w:rsid w:val="008A5F3B"/>
    <w:rPr>
      <w:rFonts w:ascii="Times New Roman" w:hAnsi="Times New Roman"/>
      <w:b/>
      <w:sz w:val="24"/>
    </w:rPr>
  </w:style>
  <w:style w:type="character" w:customStyle="1" w:styleId="Card-UnderlineChar">
    <w:name w:val="Card-Underline Char"/>
    <w:rsid w:val="008A5F3B"/>
    <w:rPr>
      <w:rFonts w:ascii="Century Gothic" w:eastAsia="Cambria" w:hAnsi="Century Gothic"/>
      <w:szCs w:val="24"/>
      <w:u w:val="thick"/>
    </w:rPr>
  </w:style>
  <w:style w:type="character" w:customStyle="1" w:styleId="boldciteCharChar">
    <w:name w:val="bold cite Char Char"/>
    <w:rsid w:val="008A5F3B"/>
    <w:rPr>
      <w:rFonts w:ascii="Arial" w:hAnsi="Arial"/>
      <w:b/>
      <w:color w:val="000000"/>
      <w:sz w:val="28"/>
      <w:szCs w:val="24"/>
      <w:u w:val="thick" w:color="000000"/>
      <w:lang w:val="en-US" w:eastAsia="en-US" w:bidi="ar-SA"/>
    </w:rPr>
  </w:style>
  <w:style w:type="character" w:customStyle="1" w:styleId="StyleBold">
    <w:name w:val="Style Bold"/>
    <w:uiPriority w:val="9"/>
    <w:qFormat/>
    <w:rsid w:val="008A5F3B"/>
    <w:rPr>
      <w:b/>
      <w:bCs/>
    </w:rPr>
  </w:style>
  <w:style w:type="character" w:customStyle="1" w:styleId="UnderlinedEvChar">
    <w:name w:val="Underlined Ev Char"/>
    <w:link w:val="UnderlinedEv"/>
    <w:rsid w:val="008A5F3B"/>
    <w:rPr>
      <w:u w:val="single"/>
    </w:rPr>
  </w:style>
  <w:style w:type="character" w:customStyle="1" w:styleId="CiteChar1">
    <w:name w:val="Cite Char1"/>
    <w:rsid w:val="008A5F3B"/>
    <w:rPr>
      <w:rFonts w:ascii="Arial Narrow" w:hAnsi="Arial Narrow"/>
      <w:szCs w:val="24"/>
    </w:rPr>
  </w:style>
  <w:style w:type="character" w:customStyle="1" w:styleId="storytext">
    <w:name w:val="storytext"/>
    <w:rsid w:val="008A5F3B"/>
  </w:style>
  <w:style w:type="character" w:customStyle="1" w:styleId="fn">
    <w:name w:val="fn"/>
    <w:rsid w:val="008A5F3B"/>
  </w:style>
  <w:style w:type="paragraph" w:customStyle="1" w:styleId="citenon-bold">
    <w:name w:val="cite non-bold"/>
    <w:basedOn w:val="Normal"/>
    <w:link w:val="citenon-boldChar"/>
    <w:qFormat/>
    <w:rsid w:val="008A5F3B"/>
    <w:pPr>
      <w:jc w:val="both"/>
    </w:pPr>
    <w:rPr>
      <w:rFonts w:ascii="Arial Narrow" w:eastAsia="Calibri" w:hAnsi="Arial Narrow"/>
      <w:sz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8A5F3B"/>
    <w:rPr>
      <w:rFonts w:asciiTheme="minorHAnsi" w:hAnsiTheme="minorHAnsi" w:cstheme="minorBidi"/>
      <w:kern w:val="2"/>
      <w:sz w:val="18"/>
      <w:szCs w:val="24"/>
      <w:lang w:val="x-none" w:eastAsia="ar-SA"/>
      <w14:ligatures w14:val="standardContextual"/>
    </w:rPr>
  </w:style>
  <w:style w:type="character" w:customStyle="1" w:styleId="FootnoteTextChar1">
    <w:name w:val="Footnote Text Char1"/>
    <w:basedOn w:val="DefaultParagraphFont"/>
    <w:uiPriority w:val="99"/>
    <w:rsid w:val="008A5F3B"/>
    <w:rPr>
      <w:rFonts w:ascii="Arial" w:hAnsi="Arial" w:cs="Arial"/>
      <w:kern w:val="0"/>
      <w:sz w:val="20"/>
      <w:szCs w:val="20"/>
      <w14:ligatures w14:val="none"/>
    </w:rPr>
  </w:style>
  <w:style w:type="character" w:styleId="FootnoteReference">
    <w:name w:val="footnote reference"/>
    <w:aliases w:val="FN Ref,footnote reference,fr,o,FR,(NECG) Footnote Reference"/>
    <w:uiPriority w:val="99"/>
    <w:qFormat/>
    <w:rsid w:val="008A5F3B"/>
    <w:rPr>
      <w:vertAlign w:val="superscript"/>
    </w:rPr>
  </w:style>
  <w:style w:type="character" w:customStyle="1" w:styleId="c2">
    <w:name w:val="c2"/>
    <w:rsid w:val="008A5F3B"/>
  </w:style>
  <w:style w:type="character" w:customStyle="1" w:styleId="looseChar">
    <w:name w:val="loose Char"/>
    <w:rsid w:val="008A5F3B"/>
    <w:rPr>
      <w:sz w:val="24"/>
      <w:szCs w:val="24"/>
      <w:lang w:val="en-US" w:eastAsia="en-US" w:bidi="ar-SA"/>
    </w:rPr>
  </w:style>
  <w:style w:type="character" w:customStyle="1" w:styleId="c6">
    <w:name w:val="c6"/>
    <w:rsid w:val="008A5F3B"/>
  </w:style>
  <w:style w:type="character" w:customStyle="1" w:styleId="StyleCards12ptThickunderlineChar">
    <w:name w:val="Style Cards + 12 pt Thick underline Char"/>
    <w:rsid w:val="008A5F3B"/>
    <w:rPr>
      <w:sz w:val="24"/>
      <w:u w:val="thick"/>
      <w:lang w:val="en-US" w:eastAsia="en-US" w:bidi="ar-SA"/>
    </w:rPr>
  </w:style>
  <w:style w:type="character" w:customStyle="1" w:styleId="nfakpe">
    <w:name w:val="nfakpe"/>
    <w:rsid w:val="008A5F3B"/>
  </w:style>
  <w:style w:type="character" w:customStyle="1" w:styleId="StyleCites12ptChar">
    <w:name w:val="Style Cites + 12 pt Char"/>
    <w:rsid w:val="008A5F3B"/>
    <w:rPr>
      <w:rFonts w:eastAsia="SimSun"/>
      <w:b/>
      <w:bCs/>
      <w:sz w:val="24"/>
      <w:lang w:val="en-US" w:eastAsia="en-US" w:bidi="ar-SA"/>
    </w:rPr>
  </w:style>
  <w:style w:type="character" w:customStyle="1" w:styleId="style10">
    <w:name w:val="style1"/>
    <w:rsid w:val="008A5F3B"/>
  </w:style>
  <w:style w:type="character" w:customStyle="1" w:styleId="StyleStyle7pt8pt">
    <w:name w:val="Style Style 7 pt + 8 pt"/>
    <w:rsid w:val="008A5F3B"/>
    <w:rPr>
      <w:sz w:val="16"/>
    </w:rPr>
  </w:style>
  <w:style w:type="character" w:customStyle="1" w:styleId="StyleUnderline2">
    <w:name w:val="Style Underline2"/>
    <w:rsid w:val="008A5F3B"/>
    <w:rPr>
      <w:u w:val="single"/>
    </w:rPr>
  </w:style>
  <w:style w:type="character" w:customStyle="1" w:styleId="StyleUnderline1">
    <w:name w:val="Style Underline1"/>
    <w:rsid w:val="008A5F3B"/>
    <w:rPr>
      <w:u w:val="single"/>
    </w:rPr>
  </w:style>
  <w:style w:type="character" w:customStyle="1" w:styleId="StyleStyleThickunderlineBold">
    <w:name w:val="Style Style Thick underline + Bold"/>
    <w:rsid w:val="008A5F3B"/>
    <w:rPr>
      <w:b/>
      <w:bCs/>
      <w:u w:val="thick"/>
    </w:rPr>
  </w:style>
  <w:style w:type="paragraph" w:customStyle="1" w:styleId="cites">
    <w:name w:val="cites"/>
    <w:link w:val="citesChar"/>
    <w:autoRedefine/>
    <w:qFormat/>
    <w:rsid w:val="008A5F3B"/>
    <w:pPr>
      <w:spacing w:after="0" w:line="240" w:lineRule="auto"/>
      <w:contextualSpacing/>
    </w:pPr>
    <w:rPr>
      <w:rFonts w:ascii="Times New Roman" w:eastAsia="Malgun Gothic" w:hAnsi="Times New Roman" w:cs="Times New Roman"/>
      <w:b/>
      <w:kern w:val="0"/>
      <w14:ligatures w14:val="none"/>
    </w:rPr>
  </w:style>
  <w:style w:type="paragraph" w:customStyle="1" w:styleId="tiny">
    <w:name w:val="tiny"/>
    <w:next w:val="Normal"/>
    <w:autoRedefine/>
    <w:qFormat/>
    <w:rsid w:val="008A5F3B"/>
    <w:pPr>
      <w:spacing w:after="0" w:line="240" w:lineRule="auto"/>
      <w:contextualSpacing/>
    </w:pPr>
    <w:rPr>
      <w:rFonts w:ascii="Times New Roman" w:eastAsia="Malgun Gothic" w:hAnsi="Times New Roman" w:cs="Times New Roman"/>
      <w:kern w:val="0"/>
      <w14:ligatures w14:val="none"/>
    </w:rPr>
  </w:style>
  <w:style w:type="character" w:customStyle="1" w:styleId="tinyChar">
    <w:name w:val="tiny Char"/>
    <w:rsid w:val="008A5F3B"/>
    <w:rPr>
      <w:rFonts w:eastAsia="Malgun Gothic"/>
      <w:sz w:val="24"/>
      <w:szCs w:val="24"/>
      <w:lang w:val="en-US" w:eastAsia="en-US" w:bidi="ar-SA"/>
    </w:rPr>
  </w:style>
  <w:style w:type="character" w:customStyle="1" w:styleId="underlinecharchar0">
    <w:name w:val="underlinecharchar"/>
    <w:rsid w:val="008A5F3B"/>
  </w:style>
  <w:style w:type="character" w:customStyle="1" w:styleId="tagchar0">
    <w:name w:val="tagchar"/>
    <w:rsid w:val="008A5F3B"/>
  </w:style>
  <w:style w:type="paragraph" w:customStyle="1" w:styleId="unread">
    <w:name w:val="unread"/>
    <w:basedOn w:val="Normal"/>
    <w:rsid w:val="008A5F3B"/>
    <w:rPr>
      <w:rFonts w:ascii="Times New Roman" w:eastAsia="Calibri" w:hAnsi="Times New Roman"/>
    </w:rPr>
  </w:style>
  <w:style w:type="character" w:customStyle="1" w:styleId="unreadChar">
    <w:name w:val="unread Char"/>
    <w:rsid w:val="008A5F3B"/>
    <w:rPr>
      <w:szCs w:val="24"/>
    </w:rPr>
  </w:style>
  <w:style w:type="character" w:customStyle="1" w:styleId="FontStyle32">
    <w:name w:val="Font Style32"/>
    <w:rsid w:val="008A5F3B"/>
    <w:rPr>
      <w:rFonts w:ascii="Times New Roman" w:hAnsi="Times New Roman" w:cs="Times New Roman"/>
      <w:b/>
      <w:bCs/>
      <w:sz w:val="20"/>
      <w:szCs w:val="20"/>
    </w:rPr>
  </w:style>
  <w:style w:type="character" w:customStyle="1" w:styleId="FontStyle31">
    <w:name w:val="Font Style31"/>
    <w:rsid w:val="008A5F3B"/>
    <w:rPr>
      <w:rFonts w:ascii="Times New Roman" w:hAnsi="Times New Roman" w:cs="Times New Roman"/>
      <w:smallCaps/>
      <w:sz w:val="12"/>
      <w:szCs w:val="12"/>
    </w:rPr>
  </w:style>
  <w:style w:type="character" w:customStyle="1" w:styleId="FontStyle40">
    <w:name w:val="Font Style40"/>
    <w:uiPriority w:val="99"/>
    <w:rsid w:val="008A5F3B"/>
    <w:rPr>
      <w:rFonts w:ascii="Franklin Gothic Medium Cond" w:hAnsi="Franklin Gothic Medium Cond" w:cs="Franklin Gothic Medium Cond"/>
      <w:smallCaps/>
      <w:sz w:val="18"/>
      <w:szCs w:val="18"/>
    </w:rPr>
  </w:style>
  <w:style w:type="character" w:customStyle="1" w:styleId="FontStyle48">
    <w:name w:val="Font Style48"/>
    <w:rsid w:val="008A5F3B"/>
    <w:rPr>
      <w:rFonts w:ascii="Franklin Gothic Medium Cond" w:hAnsi="Franklin Gothic Medium Cond" w:cs="Franklin Gothic Medium Cond"/>
      <w:sz w:val="12"/>
      <w:szCs w:val="12"/>
    </w:rPr>
  </w:style>
  <w:style w:type="character" w:customStyle="1" w:styleId="hilite1">
    <w:name w:val="hilite1"/>
    <w:rsid w:val="008A5F3B"/>
    <w:rPr>
      <w:rFonts w:ascii="Arial Narrow" w:hAnsi="Arial Narrow"/>
      <w:dstrike w:val="0"/>
      <w:sz w:val="20"/>
      <w:u w:val="single"/>
      <w:bdr w:val="none" w:sz="0" w:space="0" w:color="auto"/>
      <w:shd w:val="clear" w:color="auto" w:fill="00FF00"/>
      <w:vertAlign w:val="baseline"/>
    </w:rPr>
  </w:style>
  <w:style w:type="character" w:customStyle="1" w:styleId="heading2char2">
    <w:name w:val="heading2char"/>
    <w:rsid w:val="008A5F3B"/>
  </w:style>
  <w:style w:type="character" w:customStyle="1" w:styleId="heading3char0">
    <w:name w:val="heading3char"/>
    <w:rsid w:val="008A5F3B"/>
  </w:style>
  <w:style w:type="character" w:customStyle="1" w:styleId="sensecontent">
    <w:name w:val="sense_content"/>
    <w:rsid w:val="008A5F3B"/>
  </w:style>
  <w:style w:type="character" w:customStyle="1" w:styleId="senselabel">
    <w:name w:val="sense_label"/>
    <w:rsid w:val="008A5F3B"/>
  </w:style>
  <w:style w:type="character" w:customStyle="1" w:styleId="TitlesChar">
    <w:name w:val="Titles Char"/>
    <w:rsid w:val="008A5F3B"/>
    <w:rPr>
      <w:rFonts w:ascii="Arial" w:hAnsi="Arial" w:cs="Arial"/>
      <w:b/>
      <w:bCs/>
      <w:kern w:val="32"/>
      <w:sz w:val="32"/>
      <w:szCs w:val="32"/>
    </w:rPr>
  </w:style>
  <w:style w:type="paragraph" w:customStyle="1" w:styleId="PageTitle">
    <w:name w:val="Page Title"/>
    <w:basedOn w:val="Normal"/>
    <w:next w:val="Normal"/>
    <w:qFormat/>
    <w:rsid w:val="008A5F3B"/>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qFormat/>
    <w:rsid w:val="008A5F3B"/>
    <w:rPr>
      <w:rFonts w:ascii="Times New Roman" w:eastAsia="Calibri" w:hAnsi="Times New Roman"/>
      <w:b/>
      <w:color w:val="000000"/>
      <w:sz w:val="24"/>
      <w:u w:val="single"/>
    </w:rPr>
  </w:style>
  <w:style w:type="character" w:customStyle="1" w:styleId="UnderlineEmphasisChar">
    <w:name w:val="Underline + Emphasis Char"/>
    <w:rsid w:val="008A5F3B"/>
    <w:rPr>
      <w:rFonts w:eastAsia="Calibri" w:cs="Times New Roman"/>
      <w:b/>
      <w:color w:val="000000"/>
      <w:sz w:val="24"/>
      <w:szCs w:val="22"/>
      <w:u w:val="single"/>
    </w:rPr>
  </w:style>
  <w:style w:type="paragraph" w:customStyle="1" w:styleId="Hat1">
    <w:name w:val="Hat1"/>
    <w:basedOn w:val="Normal"/>
    <w:next w:val="Normal"/>
    <w:uiPriority w:val="2"/>
    <w:qFormat/>
    <w:rsid w:val="008A5F3B"/>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8A5F3B"/>
    <w:rPr>
      <w:rFonts w:ascii="Times New Roman" w:hAnsi="Times New Roman"/>
      <w:b/>
      <w:color w:val="000000"/>
      <w:sz w:val="36"/>
      <w:u w:val="single"/>
    </w:rPr>
  </w:style>
  <w:style w:type="paragraph" w:styleId="Index1">
    <w:name w:val="index 1"/>
    <w:basedOn w:val="Normal"/>
    <w:next w:val="Normal"/>
    <w:autoRedefine/>
    <w:rsid w:val="008A5F3B"/>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rsid w:val="008A5F3B"/>
    <w:rPr>
      <w:rFonts w:ascii="Times New Roman" w:eastAsia="Times New Roman" w:hAnsi="Times New Roman" w:cs="Times New Roman"/>
      <w:bCs/>
      <w:sz w:val="22"/>
    </w:rPr>
  </w:style>
  <w:style w:type="character" w:customStyle="1" w:styleId="CiteChar1CharCharCharCharCharCharCharCharCharCharCharChar">
    <w:name w:val="Cite Char1 Char Char Char Char Char Char Char Char Char Char Char Char"/>
    <w:rsid w:val="008A5F3B"/>
    <w:rPr>
      <w:b/>
      <w:sz w:val="22"/>
      <w:szCs w:val="26"/>
      <w:u w:val="single"/>
    </w:rPr>
  </w:style>
  <w:style w:type="paragraph" w:customStyle="1" w:styleId="CiteExtrasChar1CharCharCharCharCharCharCharCharCharChar">
    <w:name w:val="Cite Extras Char1 Char Char Char Char Char Char Char Char Char Char"/>
    <w:basedOn w:val="Heading4"/>
    <w:rsid w:val="008A5F3B"/>
    <w:pPr>
      <w:spacing w:after="120"/>
    </w:pPr>
    <w:rPr>
      <w:rFonts w:eastAsia="Times New Roman" w:cs="Times New Roman"/>
      <w:b w:val="0"/>
      <w:bCs/>
      <w:sz w:val="16"/>
    </w:rPr>
  </w:style>
  <w:style w:type="character" w:customStyle="1" w:styleId="CiteExtrasChar1CharCharCharCharCharCharCharCharCharCharChar">
    <w:name w:val="Cite Extras Char1 Char Char Char Char Char Char Char Char Char Char Char"/>
    <w:rsid w:val="008A5F3B"/>
    <w:rPr>
      <w:sz w:val="16"/>
      <w:szCs w:val="28"/>
    </w:rPr>
  </w:style>
  <w:style w:type="paragraph" w:customStyle="1" w:styleId="Hat2">
    <w:name w:val="Hat2"/>
    <w:basedOn w:val="Hat1"/>
    <w:next w:val="Normal"/>
    <w:uiPriority w:val="99"/>
    <w:qFormat/>
    <w:rsid w:val="008A5F3B"/>
    <w:pPr>
      <w:outlineLvl w:val="1"/>
    </w:pPr>
  </w:style>
  <w:style w:type="character" w:customStyle="1" w:styleId="debate-underlinedchar">
    <w:name w:val="debate-underlinedchar"/>
    <w:rsid w:val="008A5F3B"/>
  </w:style>
  <w:style w:type="character" w:customStyle="1" w:styleId="medium-font">
    <w:name w:val="medium-font"/>
    <w:rsid w:val="008A5F3B"/>
  </w:style>
  <w:style w:type="paragraph" w:styleId="CommentText">
    <w:name w:val="annotation text"/>
    <w:basedOn w:val="Normal"/>
    <w:link w:val="CommentTextChar"/>
    <w:uiPriority w:val="99"/>
    <w:rsid w:val="008A5F3B"/>
    <w:rPr>
      <w:rFonts w:eastAsia="Calibri"/>
      <w:szCs w:val="20"/>
    </w:rPr>
  </w:style>
  <w:style w:type="character" w:customStyle="1" w:styleId="CommentTextChar">
    <w:name w:val="Comment Text Char"/>
    <w:basedOn w:val="DefaultParagraphFont"/>
    <w:link w:val="CommentText"/>
    <w:uiPriority w:val="99"/>
    <w:rsid w:val="008A5F3B"/>
    <w:rPr>
      <w:rFonts w:ascii="Arial" w:eastAsia="Calibri" w:hAnsi="Arial" w:cs="Arial"/>
      <w:kern w:val="0"/>
      <w:sz w:val="16"/>
      <w:szCs w:val="20"/>
      <w14:ligatures w14:val="none"/>
    </w:rPr>
  </w:style>
  <w:style w:type="character" w:customStyle="1" w:styleId="CommentTextChar1">
    <w:name w:val="Comment Text Char1"/>
    <w:uiPriority w:val="99"/>
    <w:rsid w:val="008A5F3B"/>
    <w:rPr>
      <w:rFonts w:ascii="Arial" w:hAnsi="Arial"/>
    </w:rPr>
  </w:style>
  <w:style w:type="character" w:customStyle="1" w:styleId="CommentSubjectChar1">
    <w:name w:val="Comment Subject Char1"/>
    <w:uiPriority w:val="99"/>
    <w:rsid w:val="008A5F3B"/>
    <w:rPr>
      <w:rFonts w:ascii="Arial" w:hAnsi="Arial"/>
      <w:b/>
      <w:bCs/>
    </w:rPr>
  </w:style>
  <w:style w:type="paragraph" w:styleId="CommentSubject">
    <w:name w:val="annotation subject"/>
    <w:basedOn w:val="CommentText"/>
    <w:next w:val="CommentText"/>
    <w:link w:val="CommentSubjectChar"/>
    <w:uiPriority w:val="99"/>
    <w:rsid w:val="008A5F3B"/>
    <w:pPr>
      <w:widowControl w:val="0"/>
      <w:suppressAutoHyphens/>
      <w:spacing w:after="200"/>
    </w:pPr>
    <w:rPr>
      <w:rFonts w:ascii="Times New Roman" w:hAnsi="Times New Roman"/>
      <w:b/>
      <w:bCs/>
    </w:rPr>
  </w:style>
  <w:style w:type="character" w:customStyle="1" w:styleId="CommentSubjectChar">
    <w:name w:val="Comment Subject Char"/>
    <w:basedOn w:val="CommentTextChar"/>
    <w:link w:val="CommentSubject"/>
    <w:uiPriority w:val="99"/>
    <w:rsid w:val="008A5F3B"/>
    <w:rPr>
      <w:rFonts w:ascii="Times New Roman" w:eastAsia="Calibri" w:hAnsi="Times New Roman" w:cs="Arial"/>
      <w:b/>
      <w:bCs/>
      <w:kern w:val="0"/>
      <w:sz w:val="16"/>
      <w:szCs w:val="20"/>
      <w14:ligatures w14:val="none"/>
    </w:rPr>
  </w:style>
  <w:style w:type="character" w:customStyle="1" w:styleId="QuoteChar1">
    <w:name w:val="Quote Char1"/>
    <w:basedOn w:val="DefaultParagraphFont"/>
    <w:uiPriority w:val="29"/>
    <w:rsid w:val="008A5F3B"/>
    <w:rPr>
      <w:rFonts w:ascii="Times New Roman" w:eastAsia="Calibri" w:hAnsi="Times New Roman" w:cs="Arial"/>
      <w:iCs/>
      <w:sz w:val="16"/>
    </w:rPr>
  </w:style>
  <w:style w:type="character" w:customStyle="1" w:styleId="time-date">
    <w:name w:val="time-date"/>
    <w:rsid w:val="008A5F3B"/>
  </w:style>
  <w:style w:type="character" w:customStyle="1" w:styleId="addmd">
    <w:name w:val="addmd"/>
    <w:rsid w:val="008A5F3B"/>
  </w:style>
  <w:style w:type="character" w:customStyle="1" w:styleId="A11">
    <w:name w:val="A11"/>
    <w:rsid w:val="008A5F3B"/>
    <w:rPr>
      <w:rFonts w:ascii="Times New Roman" w:hAnsi="Times New Roman" w:cs="Times New Roman"/>
      <w:color w:val="000000"/>
      <w:sz w:val="12"/>
      <w:szCs w:val="12"/>
    </w:rPr>
  </w:style>
  <w:style w:type="character" w:customStyle="1" w:styleId="UnderliningCharChar">
    <w:name w:val="Underlining Char Char"/>
    <w:rsid w:val="008A5F3B"/>
    <w:rPr>
      <w:rFonts w:ascii="Arial Narrow" w:hAnsi="Arial Narrow"/>
      <w:szCs w:val="24"/>
      <w:u w:val="single"/>
      <w:lang w:val="en-US" w:eastAsia="en-US" w:bidi="ar-SA"/>
    </w:rPr>
  </w:style>
  <w:style w:type="character" w:customStyle="1" w:styleId="SmallFont5pt">
    <w:name w:val="Small Font (5 pt)"/>
    <w:rsid w:val="008A5F3B"/>
    <w:rPr>
      <w:sz w:val="10"/>
    </w:rPr>
  </w:style>
  <w:style w:type="character" w:customStyle="1" w:styleId="Style12ptBold">
    <w:name w:val="Style 12 pt Bold"/>
    <w:rsid w:val="008A5F3B"/>
    <w:rPr>
      <w:b/>
      <w:bCs/>
      <w:caps/>
      <w:sz w:val="24"/>
      <w:szCs w:val="24"/>
    </w:rPr>
  </w:style>
  <w:style w:type="character" w:customStyle="1" w:styleId="ecverdana">
    <w:name w:val="ec_verdana"/>
    <w:rsid w:val="008A5F3B"/>
  </w:style>
  <w:style w:type="character" w:customStyle="1" w:styleId="ecssl0">
    <w:name w:val="ec_ss_l0"/>
    <w:rsid w:val="008A5F3B"/>
  </w:style>
  <w:style w:type="character" w:customStyle="1" w:styleId="echit">
    <w:name w:val="ec_hit"/>
    <w:rsid w:val="008A5F3B"/>
  </w:style>
  <w:style w:type="character" w:customStyle="1" w:styleId="bodyblack">
    <w:name w:val="bodyblack"/>
    <w:rsid w:val="008A5F3B"/>
  </w:style>
  <w:style w:type="character" w:customStyle="1" w:styleId="StyleArial12ptBoldItalic">
    <w:name w:val="Style Arial 12 pt Bold Italic"/>
    <w:rsid w:val="008A5F3B"/>
    <w:rPr>
      <w:rFonts w:ascii="Arial" w:hAnsi="Arial"/>
      <w:b/>
      <w:bCs/>
      <w:i/>
      <w:iCs/>
      <w:sz w:val="24"/>
    </w:rPr>
  </w:style>
  <w:style w:type="character" w:customStyle="1" w:styleId="StyleEmphasisArial12ptBold">
    <w:name w:val="Style Emphasis + Arial 12 pt Bold"/>
    <w:rsid w:val="008A5F3B"/>
    <w:rPr>
      <w:rFonts w:ascii="Arial" w:hAnsi="Arial"/>
      <w:b/>
      <w:bCs/>
      <w:i/>
      <w:iCs/>
      <w:sz w:val="24"/>
    </w:rPr>
  </w:style>
  <w:style w:type="character" w:customStyle="1" w:styleId="Style12ptBoldUnderline1">
    <w:name w:val="Style 12 pt Bold Underline1"/>
    <w:rsid w:val="008A5F3B"/>
    <w:rPr>
      <w:b/>
      <w:bCs/>
      <w:sz w:val="24"/>
      <w:u w:val="single"/>
    </w:rPr>
  </w:style>
  <w:style w:type="character" w:customStyle="1" w:styleId="BlockTitle2Char">
    <w:name w:val="Block Title2 Char"/>
    <w:uiPriority w:val="99"/>
    <w:rsid w:val="008A5F3B"/>
    <w:rPr>
      <w:rFonts w:ascii="Arial" w:hAnsi="Arial"/>
      <w:b/>
      <w:sz w:val="28"/>
      <w:lang w:val="en-US" w:eastAsia="en-US" w:bidi="ar-SA"/>
    </w:rPr>
  </w:style>
  <w:style w:type="character" w:customStyle="1" w:styleId="BlockTitle2Char1">
    <w:name w:val="Block Title2 Char1"/>
    <w:rsid w:val="008A5F3B"/>
    <w:rPr>
      <w:rFonts w:ascii="Arial" w:hAnsi="Arial"/>
      <w:b/>
      <w:sz w:val="28"/>
      <w:lang w:val="en-US" w:eastAsia="en-US" w:bidi="ar-SA"/>
    </w:rPr>
  </w:style>
  <w:style w:type="paragraph" w:customStyle="1" w:styleId="blocktitle4">
    <w:name w:val="block title"/>
    <w:basedOn w:val="Normal"/>
    <w:link w:val="blocktitleChar"/>
    <w:qFormat/>
    <w:rsid w:val="008A5F3B"/>
    <w:pPr>
      <w:spacing w:after="240"/>
      <w:jc w:val="center"/>
      <w:outlineLvl w:val="0"/>
    </w:pPr>
    <w:rPr>
      <w:rFonts w:eastAsia="Calibri"/>
      <w:b/>
      <w:sz w:val="28"/>
    </w:rPr>
  </w:style>
  <w:style w:type="character" w:customStyle="1" w:styleId="CharChar21">
    <w:name w:val="Char Char21"/>
    <w:rsid w:val="008A5F3B"/>
    <w:rPr>
      <w:rFonts w:ascii="Arial" w:hAnsi="Arial" w:cs="Arial"/>
      <w:b/>
      <w:bCs/>
      <w:sz w:val="26"/>
      <w:szCs w:val="26"/>
      <w:lang w:val="en-US" w:eastAsia="en-US" w:bidi="ar-SA"/>
    </w:rPr>
  </w:style>
  <w:style w:type="paragraph" w:customStyle="1" w:styleId="BreifTitle">
    <w:name w:val="Breif Title"/>
    <w:basedOn w:val="Normal"/>
    <w:uiPriority w:val="99"/>
    <w:qFormat/>
    <w:rsid w:val="008A5F3B"/>
    <w:pPr>
      <w:widowControl w:val="0"/>
      <w:autoSpaceDE w:val="0"/>
      <w:autoSpaceDN w:val="0"/>
      <w:adjustRightInd w:val="0"/>
      <w:jc w:val="center"/>
      <w:outlineLvl w:val="0"/>
    </w:pPr>
    <w:rPr>
      <w:rFonts w:ascii="Times New Roman" w:eastAsia="Calibri" w:hAnsi="Times New Roman"/>
      <w:b/>
      <w:caps/>
      <w:u w:val="single"/>
    </w:rPr>
  </w:style>
  <w:style w:type="character" w:customStyle="1" w:styleId="searchterm2">
    <w:name w:val="searchterm2"/>
    <w:rsid w:val="008A5F3B"/>
  </w:style>
  <w:style w:type="character" w:customStyle="1" w:styleId="searchterm1">
    <w:name w:val="searchterm1"/>
    <w:rsid w:val="008A5F3B"/>
  </w:style>
  <w:style w:type="paragraph" w:customStyle="1" w:styleId="last">
    <w:name w:val="last"/>
    <w:basedOn w:val="Normal"/>
    <w:rsid w:val="008A5F3B"/>
    <w:pPr>
      <w:spacing w:before="100" w:beforeAutospacing="1" w:after="100" w:afterAutospacing="1"/>
    </w:pPr>
    <w:rPr>
      <w:rFonts w:ascii="Times New Roman" w:eastAsia="Calibri" w:hAnsi="Times New Roman"/>
    </w:rPr>
  </w:style>
  <w:style w:type="character" w:customStyle="1" w:styleId="blogbody">
    <w:name w:val="blogbody"/>
    <w:rsid w:val="008A5F3B"/>
  </w:style>
  <w:style w:type="character" w:customStyle="1" w:styleId="yschurl">
    <w:name w:val="yschurl"/>
    <w:rsid w:val="008A5F3B"/>
  </w:style>
  <w:style w:type="character" w:customStyle="1" w:styleId="UnderlineStyleChar0">
    <w:name w:val="Underline Style Char"/>
    <w:link w:val="UnderlineStyle"/>
    <w:locked/>
    <w:rsid w:val="008A5F3B"/>
    <w:rPr>
      <w:u w:val="single"/>
    </w:rPr>
  </w:style>
  <w:style w:type="character" w:customStyle="1" w:styleId="BreifTitleChar">
    <w:name w:val="Breif Title Char"/>
    <w:rsid w:val="008A5F3B"/>
    <w:rPr>
      <w:b/>
      <w:caps/>
      <w:sz w:val="24"/>
      <w:szCs w:val="24"/>
      <w:u w:val="single"/>
      <w:lang w:val="en-US" w:eastAsia="en-US" w:bidi="ar-SA"/>
    </w:rPr>
  </w:style>
  <w:style w:type="paragraph" w:customStyle="1" w:styleId="Style30">
    <w:name w:val="Style 3"/>
    <w:qFormat/>
    <w:rsid w:val="008A5F3B"/>
    <w:pPr>
      <w:widowControl w:val="0"/>
      <w:autoSpaceDE w:val="0"/>
      <w:autoSpaceDN w:val="0"/>
      <w:adjustRightInd w:val="0"/>
      <w:spacing w:after="0" w:line="240" w:lineRule="auto"/>
    </w:pPr>
    <w:rPr>
      <w:rFonts w:ascii="Times New Roman" w:eastAsia="Times New Roman" w:hAnsi="Times New Roman" w:cs="Times New Roman"/>
      <w:kern w:val="0"/>
      <w:u w:val="single"/>
      <w14:ligatures w14:val="none"/>
    </w:rPr>
  </w:style>
  <w:style w:type="character" w:customStyle="1" w:styleId="UnderlinedCharChar">
    <w:name w:val="Underlined Char Char"/>
    <w:rsid w:val="008A5F3B"/>
    <w:rPr>
      <w:b/>
      <w:bCs/>
      <w:sz w:val="28"/>
      <w:szCs w:val="28"/>
      <w:lang w:val="en-US" w:eastAsia="en-US" w:bidi="ar-SA"/>
    </w:rPr>
  </w:style>
  <w:style w:type="character" w:customStyle="1" w:styleId="UnresolvedMention1">
    <w:name w:val="Unresolved Mention1"/>
    <w:basedOn w:val="DefaultParagraphFont"/>
    <w:uiPriority w:val="99"/>
    <w:unhideWhenUsed/>
    <w:rsid w:val="008A5F3B"/>
    <w:rPr>
      <w:color w:val="605E5C"/>
      <w:shd w:val="clear" w:color="auto" w:fill="E1DFDD"/>
    </w:rPr>
  </w:style>
  <w:style w:type="character" w:customStyle="1" w:styleId="BalloonTextChar1">
    <w:name w:val="Balloon Text Char1"/>
    <w:basedOn w:val="DefaultParagraphFont"/>
    <w:uiPriority w:val="99"/>
    <w:rsid w:val="008A5F3B"/>
    <w:rPr>
      <w:rFonts w:ascii="Segoe UI" w:hAnsi="Segoe UI" w:cs="Segoe UI"/>
      <w:sz w:val="18"/>
      <w:szCs w:val="18"/>
    </w:rPr>
  </w:style>
  <w:style w:type="paragraph" w:customStyle="1" w:styleId="CiteSpacing">
    <w:name w:val="Cite Spacing"/>
    <w:basedOn w:val="Normal"/>
    <w:uiPriority w:val="4"/>
    <w:qFormat/>
    <w:rsid w:val="008A5F3B"/>
    <w:pPr>
      <w:spacing w:before="60" w:after="60"/>
    </w:pPr>
    <w:rPr>
      <w:rFonts w:ascii="Garamond" w:hAnsi="Garamond" w:cstheme="minorBidi"/>
      <w:sz w:val="22"/>
      <w:szCs w:val="24"/>
    </w:rPr>
  </w:style>
  <w:style w:type="character" w:customStyle="1" w:styleId="Emph">
    <w:name w:val="Emph"/>
    <w:basedOn w:val="DefaultParagraphFont"/>
    <w:uiPriority w:val="1"/>
    <w:qFormat/>
    <w:rsid w:val="008A5F3B"/>
    <w:rPr>
      <w:rFonts w:ascii="Arial" w:hAnsi="Arial"/>
      <w:b/>
      <w:sz w:val="20"/>
      <w:u w:val="single"/>
      <w:bdr w:val="single" w:sz="8" w:space="0" w:color="auto"/>
    </w:rPr>
  </w:style>
  <w:style w:type="character" w:customStyle="1" w:styleId="m4385445901877740177gmail-styleunderline">
    <w:name w:val="m_4385445901877740177gmail-styleunderline"/>
    <w:basedOn w:val="DefaultParagraphFont"/>
    <w:rsid w:val="008A5F3B"/>
  </w:style>
  <w:style w:type="character" w:customStyle="1" w:styleId="UnresolvedMention20">
    <w:name w:val="Unresolved Mention20"/>
    <w:basedOn w:val="DefaultParagraphFont"/>
    <w:uiPriority w:val="99"/>
    <w:semiHidden/>
    <w:unhideWhenUsed/>
    <w:rsid w:val="008A5F3B"/>
    <w:rPr>
      <w:color w:val="605E5C"/>
      <w:shd w:val="clear" w:color="auto" w:fill="E1DFDD"/>
    </w:rPr>
  </w:style>
  <w:style w:type="character" w:customStyle="1" w:styleId="FooterChar1">
    <w:name w:val="Footer Char1"/>
    <w:basedOn w:val="DefaultParagraphFont"/>
    <w:uiPriority w:val="99"/>
    <w:semiHidden/>
    <w:rsid w:val="008A5F3B"/>
    <w:rPr>
      <w:rFonts w:ascii="Arial" w:hAnsi="Arial" w:cs="Arial"/>
      <w:sz w:val="16"/>
    </w:rPr>
  </w:style>
  <w:style w:type="character" w:customStyle="1" w:styleId="UnresolvedMention2">
    <w:name w:val="Unresolved Mention2"/>
    <w:basedOn w:val="DefaultParagraphFont"/>
    <w:uiPriority w:val="99"/>
    <w:unhideWhenUsed/>
    <w:rsid w:val="008A5F3B"/>
    <w:rPr>
      <w:color w:val="605E5C"/>
      <w:shd w:val="clear" w:color="auto" w:fill="E1DFDD"/>
    </w:rPr>
  </w:style>
  <w:style w:type="character" w:customStyle="1" w:styleId="UnresolvedMention200">
    <w:name w:val="Unresolved Mention200"/>
    <w:basedOn w:val="DefaultParagraphFont"/>
    <w:uiPriority w:val="99"/>
    <w:semiHidden/>
    <w:unhideWhenUsed/>
    <w:rsid w:val="008A5F3B"/>
    <w:rPr>
      <w:color w:val="605E5C"/>
      <w:shd w:val="clear" w:color="auto" w:fill="E1DFDD"/>
    </w:rPr>
  </w:style>
  <w:style w:type="character" w:customStyle="1" w:styleId="UnresolvedMention3">
    <w:name w:val="Unresolved Mention3"/>
    <w:basedOn w:val="DefaultParagraphFont"/>
    <w:uiPriority w:val="99"/>
    <w:unhideWhenUsed/>
    <w:rsid w:val="008A5F3B"/>
    <w:rPr>
      <w:color w:val="605E5C"/>
      <w:shd w:val="clear" w:color="auto" w:fill="E1DFDD"/>
    </w:rPr>
  </w:style>
  <w:style w:type="paragraph" w:customStyle="1" w:styleId="m-2560919008595916411gmail-msolistparagraph">
    <w:name w:val="m_-2560919008595916411gmail-msolistparagraph"/>
    <w:basedOn w:val="Normal"/>
    <w:rsid w:val="008A5F3B"/>
    <w:pPr>
      <w:spacing w:before="100" w:beforeAutospacing="1" w:after="100" w:afterAutospacing="1"/>
    </w:pPr>
    <w:rPr>
      <w:rFonts w:ascii="Times New Roman" w:eastAsia="Times New Roman" w:hAnsi="Times New Roman" w:cs="Times New Roman"/>
      <w:sz w:val="24"/>
      <w:szCs w:val="24"/>
    </w:rPr>
  </w:style>
  <w:style w:type="character" w:customStyle="1" w:styleId="cardtextChar0">
    <w:name w:val="card text Char"/>
    <w:basedOn w:val="DefaultParagraphFont"/>
    <w:link w:val="cardtext0"/>
    <w:locked/>
    <w:rsid w:val="008A5F3B"/>
    <w:rPr>
      <w:rFonts w:ascii="Arial" w:eastAsia="Times New Roman" w:hAnsi="Arial" w:cs="Arial"/>
      <w:color w:val="000000"/>
      <w:kern w:val="0"/>
      <w:sz w:val="18"/>
      <w:szCs w:val="18"/>
      <w14:ligatures w14:val="none"/>
    </w:rPr>
  </w:style>
  <w:style w:type="character" w:customStyle="1" w:styleId="AAUnderline">
    <w:name w:val="AAUnderline"/>
    <w:basedOn w:val="DefaultParagraphFont"/>
    <w:uiPriority w:val="7"/>
    <w:qFormat/>
    <w:rsid w:val="008A5F3B"/>
    <w:rPr>
      <w:rFonts w:ascii="Arial" w:hAnsi="Arial"/>
      <w:b/>
      <w:sz w:val="20"/>
      <w:u w:val="single"/>
    </w:rPr>
  </w:style>
  <w:style w:type="table" w:styleId="TableGrid">
    <w:name w:val="Table Grid"/>
    <w:basedOn w:val="TableNormal"/>
    <w:uiPriority w:val="39"/>
    <w:rsid w:val="008A5F3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ockquotejaf9b9yaarydrk3jp1">
    <w:name w:val="blockquote_jaf9b9yaarydrk3jp_1"/>
    <w:basedOn w:val="DefaultParagraphFont"/>
    <w:rsid w:val="008A5F3B"/>
  </w:style>
  <w:style w:type="paragraph" w:customStyle="1" w:styleId="Analyticss">
    <w:name w:val="Analyticss"/>
    <w:basedOn w:val="Normal"/>
    <w:link w:val="AnalyticssChar"/>
    <w:autoRedefine/>
    <w:uiPriority w:val="5"/>
    <w:qFormat/>
    <w:rsid w:val="008A5F3B"/>
    <w:rPr>
      <w:b/>
      <w:color w:val="000000" w:themeColor="text1"/>
      <w:sz w:val="26"/>
    </w:rPr>
  </w:style>
  <w:style w:type="character" w:customStyle="1" w:styleId="AnalyticssChar">
    <w:name w:val="Analyticss Char"/>
    <w:basedOn w:val="DefaultParagraphFont"/>
    <w:link w:val="Analyticss"/>
    <w:uiPriority w:val="5"/>
    <w:rsid w:val="008A5F3B"/>
    <w:rPr>
      <w:rFonts w:ascii="Arial" w:hAnsi="Arial" w:cs="Arial"/>
      <w:b/>
      <w:color w:val="000000" w:themeColor="text1"/>
      <w:kern w:val="0"/>
      <w:sz w:val="26"/>
      <w:szCs w:val="22"/>
      <w14:ligatures w14:val="none"/>
    </w:rPr>
  </w:style>
  <w:style w:type="paragraph" w:customStyle="1" w:styleId="Emphasize">
    <w:name w:val="Emphasize"/>
    <w:basedOn w:val="Normal"/>
    <w:uiPriority w:val="8"/>
    <w:qFormat/>
    <w:rsid w:val="008A5F3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StyleStyleUnderline411pt">
    <w:name w:val="Style Style Underline4 + 11 pt"/>
    <w:basedOn w:val="DefaultParagraphFont"/>
    <w:rsid w:val="008A5F3B"/>
    <w:rPr>
      <w:sz w:val="20"/>
      <w:u w:val="single"/>
    </w:rPr>
  </w:style>
  <w:style w:type="character" w:customStyle="1" w:styleId="StyleStyleUnderline311pt">
    <w:name w:val="Style Style Underline3 + 11 pt"/>
    <w:basedOn w:val="DefaultParagraphFont"/>
    <w:rsid w:val="008A5F3B"/>
    <w:rPr>
      <w:sz w:val="20"/>
      <w:u w:val="single"/>
    </w:rPr>
  </w:style>
  <w:style w:type="paragraph" w:customStyle="1" w:styleId="Top">
    <w:name w:val="Top"/>
    <w:basedOn w:val="Heading5"/>
    <w:link w:val="TopChar"/>
    <w:uiPriority w:val="4"/>
    <w:qFormat/>
    <w:rsid w:val="008A5F3B"/>
    <w:pPr>
      <w:jc w:val="center"/>
    </w:pPr>
    <w:rPr>
      <w:rFonts w:ascii="Times New Roman" w:hAnsi="Times New Roman" w:cs="Times New Roman"/>
      <w:b/>
    </w:rPr>
  </w:style>
  <w:style w:type="character" w:customStyle="1" w:styleId="TopChar">
    <w:name w:val="Top Char"/>
    <w:basedOn w:val="DefaultParagraphFont"/>
    <w:link w:val="Top"/>
    <w:uiPriority w:val="4"/>
    <w:rsid w:val="008A5F3B"/>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8A5F3B"/>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8A5F3B"/>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8A5F3B"/>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A5F3B"/>
    <w:rPr>
      <w:rFonts w:ascii="Times New Roman Bold" w:eastAsiaTheme="majorEastAsia" w:hAnsi="Times New Roman Bold" w:cstheme="majorBidi"/>
      <w:b/>
      <w:kern w:val="0"/>
      <w:sz w:val="34"/>
      <w:szCs w:val="26"/>
      <w:u w:val="double"/>
      <w14:ligatures w14:val="none"/>
    </w:rPr>
  </w:style>
  <w:style w:type="paragraph" w:customStyle="1" w:styleId="StyleStyle4ArialNarrow9pt">
    <w:name w:val="Style Style4 + Arial Narrow 9 pt"/>
    <w:basedOn w:val="Normal"/>
    <w:link w:val="StyleStyle4ArialNarrow9ptChar"/>
    <w:qFormat/>
    <w:rsid w:val="008A5F3B"/>
    <w:rPr>
      <w:rFonts w:eastAsia="Times New Roman"/>
      <w:u w:val="single"/>
    </w:rPr>
  </w:style>
  <w:style w:type="character" w:customStyle="1" w:styleId="StyleStyle4ArialNarrow9ptChar">
    <w:name w:val="Style Style4 + Arial Narrow 9 pt Char"/>
    <w:basedOn w:val="DefaultParagraphFont"/>
    <w:link w:val="StyleStyle4ArialNarrow9pt"/>
    <w:rsid w:val="008A5F3B"/>
    <w:rPr>
      <w:rFonts w:ascii="Arial" w:eastAsia="Times New Roman" w:hAnsi="Arial" w:cs="Arial"/>
      <w:kern w:val="0"/>
      <w:sz w:val="16"/>
      <w:szCs w:val="22"/>
      <w:u w:val="single"/>
      <w14:ligatures w14:val="none"/>
    </w:rPr>
  </w:style>
  <w:style w:type="character" w:customStyle="1" w:styleId="Style9pt">
    <w:name w:val="Style 9 pt"/>
    <w:basedOn w:val="DefaultParagraphFont"/>
    <w:rsid w:val="008A5F3B"/>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qFormat/>
    <w:rsid w:val="008A5F3B"/>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8A5F3B"/>
    <w:rPr>
      <w:rFonts w:ascii="Times New Roman" w:eastAsia="Times New Roman" w:hAnsi="Times New Roman" w:cs="Times New Roman"/>
      <w:b/>
      <w:bCs/>
      <w:kern w:val="0"/>
      <w:sz w:val="20"/>
      <w:szCs w:val="22"/>
      <w:u w:val="single"/>
      <w14:ligatures w14:val="none"/>
    </w:rPr>
  </w:style>
  <w:style w:type="paragraph" w:customStyle="1" w:styleId="output">
    <w:name w:val="output"/>
    <w:basedOn w:val="Normal"/>
    <w:uiPriority w:val="99"/>
    <w:qFormat/>
    <w:rsid w:val="008A5F3B"/>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8A5F3B"/>
    <w:rPr>
      <w:color w:val="262626" w:themeColor="text1" w:themeTint="D9"/>
    </w:rPr>
  </w:style>
  <w:style w:type="character" w:customStyle="1" w:styleId="AnalyticsFAKEChar">
    <w:name w:val="AnalyticsFAKE Char"/>
    <w:basedOn w:val="DefaultParagraphFont"/>
    <w:link w:val="AnalyticsFAKE"/>
    <w:uiPriority w:val="4"/>
    <w:rsid w:val="008A5F3B"/>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8A5F3B"/>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8A5F3B"/>
  </w:style>
  <w:style w:type="character" w:customStyle="1" w:styleId="apple-tab-span">
    <w:name w:val="apple-tab-span"/>
    <w:basedOn w:val="DefaultParagraphFont"/>
    <w:rsid w:val="008A5F3B"/>
  </w:style>
  <w:style w:type="paragraph" w:customStyle="1" w:styleId="comp">
    <w:name w:val="comp"/>
    <w:basedOn w:val="Normal"/>
    <w:rsid w:val="008A5F3B"/>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8A5F3B"/>
  </w:style>
  <w:style w:type="character" w:customStyle="1" w:styleId="mntl-inline-citation">
    <w:name w:val="mntl-inline-citation"/>
    <w:basedOn w:val="DefaultParagraphFont"/>
    <w:rsid w:val="008A5F3B"/>
  </w:style>
  <w:style w:type="paragraph" w:customStyle="1" w:styleId="Yayanalytics">
    <w:name w:val="Yay analytics"/>
    <w:basedOn w:val="Heading4"/>
    <w:next w:val="Heading4"/>
    <w:qFormat/>
    <w:rsid w:val="008A5F3B"/>
    <w:rPr>
      <w:rFonts w:ascii="Times New Roman" w:hAnsi="Times New Roman" w:cs="Times New Roman"/>
      <w:color w:val="FF0000"/>
      <w:sz w:val="32"/>
      <w:szCs w:val="32"/>
      <w14:ligatures w14:val="standardContextual"/>
    </w:rPr>
  </w:style>
  <w:style w:type="paragraph" w:customStyle="1" w:styleId="p">
    <w:name w:val="p"/>
    <w:basedOn w:val="Normal"/>
    <w:qFormat/>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8A5F3B"/>
  </w:style>
  <w:style w:type="character" w:customStyle="1" w:styleId="basewrap-sc-twddq1">
    <w:name w:val="basewrap-sc-twddq1"/>
    <w:basedOn w:val="DefaultParagraphFont"/>
    <w:rsid w:val="008A5F3B"/>
  </w:style>
  <w:style w:type="character" w:customStyle="1" w:styleId="rubricname-eybtuq">
    <w:name w:val="rubricname-eybtuq"/>
    <w:basedOn w:val="DefaultParagraphFont"/>
    <w:rsid w:val="008A5F3B"/>
  </w:style>
  <w:style w:type="paragraph" w:customStyle="1" w:styleId="bylinewrapper-ijboum">
    <w:name w:val="bylinewrapper-ijboum"/>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8A5F3B"/>
  </w:style>
  <w:style w:type="character" w:customStyle="1" w:styleId="table-captionlabel">
    <w:name w:val="table-caption__label"/>
    <w:basedOn w:val="DefaultParagraphFont"/>
    <w:rsid w:val="008A5F3B"/>
  </w:style>
  <w:style w:type="paragraph" w:customStyle="1" w:styleId="Underline20">
    <w:name w:val="Underline2"/>
    <w:basedOn w:val="Normal"/>
    <w:link w:val="Underline2Char"/>
    <w:uiPriority w:val="4"/>
    <w:qFormat/>
    <w:rsid w:val="008A5F3B"/>
    <w:rPr>
      <w:rFonts w:eastAsia="Calibri"/>
      <w:u w:val="single"/>
      <w14:ligatures w14:val="standardContextual"/>
    </w:rPr>
  </w:style>
  <w:style w:type="character" w:customStyle="1" w:styleId="Underline2Char">
    <w:name w:val="Underline2 Char"/>
    <w:link w:val="Underline20"/>
    <w:uiPriority w:val="4"/>
    <w:rsid w:val="008A5F3B"/>
    <w:rPr>
      <w:rFonts w:ascii="Arial" w:eastAsia="Calibri" w:hAnsi="Arial" w:cs="Arial"/>
      <w:kern w:val="0"/>
      <w:sz w:val="16"/>
      <w:szCs w:val="22"/>
      <w:u w:val="single"/>
    </w:rPr>
  </w:style>
  <w:style w:type="paragraph" w:customStyle="1" w:styleId="StyleStyle411pt">
    <w:name w:val="Style Style4 + 11 pt"/>
    <w:basedOn w:val="Normal"/>
    <w:link w:val="StyleStyle411ptChar"/>
    <w:qFormat/>
    <w:rsid w:val="008A5F3B"/>
    <w:rPr>
      <w:rFonts w:eastAsia="Times New Roman"/>
      <w:u w:val="single"/>
      <w14:ligatures w14:val="standardContextual"/>
    </w:rPr>
  </w:style>
  <w:style w:type="character" w:customStyle="1" w:styleId="StyleStyle411ptChar">
    <w:name w:val="Style Style4 + 11 pt Char"/>
    <w:basedOn w:val="DefaultParagraphFont"/>
    <w:link w:val="StyleStyle411pt"/>
    <w:rsid w:val="008A5F3B"/>
    <w:rPr>
      <w:rFonts w:ascii="Arial" w:eastAsia="Times New Roman" w:hAnsi="Arial" w:cs="Arial"/>
      <w:kern w:val="0"/>
      <w:sz w:val="16"/>
      <w:szCs w:val="22"/>
      <w:u w:val="single"/>
    </w:rPr>
  </w:style>
  <w:style w:type="paragraph" w:customStyle="1" w:styleId="StyleStyle411ptBold">
    <w:name w:val="Style Style4 + 11 pt Bold"/>
    <w:basedOn w:val="Normal"/>
    <w:link w:val="StyleStyle411ptBoldChar"/>
    <w:qFormat/>
    <w:rsid w:val="008A5F3B"/>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8A5F3B"/>
    <w:rPr>
      <w:rFonts w:ascii="Arial" w:eastAsia="Times New Roman" w:hAnsi="Arial" w:cs="Arial"/>
      <w:b/>
      <w:bCs/>
      <w:kern w:val="0"/>
      <w:sz w:val="16"/>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A5F3B"/>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A5F3B"/>
    <w:rPr>
      <w:rFonts w:ascii="Arial" w:eastAsia="Times New Roman" w:hAnsi="Arial" w:cs="Arial"/>
      <w:kern w:val="0"/>
      <w:sz w:val="16"/>
      <w:szCs w:val="22"/>
      <w:u w:val="single"/>
      <w:bdr w:val="single" w:sz="4" w:space="0" w:color="auto"/>
    </w:rPr>
  </w:style>
  <w:style w:type="character" w:customStyle="1" w:styleId="StyleUnderlinePatternClearYellow">
    <w:name w:val="Style Underline Pattern: Clear (Yellow)"/>
    <w:basedOn w:val="DefaultParagraphFont"/>
    <w:rsid w:val="008A5F3B"/>
    <w:rPr>
      <w:u w:val="single"/>
      <w:shd w:val="clear" w:color="auto" w:fill="00FF00"/>
    </w:rPr>
  </w:style>
  <w:style w:type="paragraph" w:customStyle="1" w:styleId="StyleUnderlined11pt">
    <w:name w:val="Style Underlined + 11 pt"/>
    <w:basedOn w:val="Normal"/>
    <w:link w:val="StyleUnderlined11ptChar"/>
    <w:qFormat/>
    <w:rsid w:val="008A5F3B"/>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8A5F3B"/>
    <w:rPr>
      <w:rFonts w:ascii="Arial" w:eastAsia="Times New Roman" w:hAnsi="Arial" w:cs="Arial"/>
      <w:kern w:val="0"/>
      <w:sz w:val="16"/>
      <w:szCs w:val="22"/>
      <w:u w:val="single"/>
      <w:lang w:eastAsia="zh-CN"/>
    </w:rPr>
  </w:style>
  <w:style w:type="character" w:customStyle="1" w:styleId="StyleThickunderline1">
    <w:name w:val="Style Thick underline1"/>
    <w:basedOn w:val="DefaultParagraphFont"/>
    <w:rsid w:val="008A5F3B"/>
    <w:rPr>
      <w:u w:val="single"/>
    </w:rPr>
  </w:style>
  <w:style w:type="character" w:customStyle="1" w:styleId="post-author">
    <w:name w:val="post-author"/>
    <w:basedOn w:val="DefaultParagraphFont"/>
    <w:rsid w:val="008A5F3B"/>
  </w:style>
  <w:style w:type="paragraph" w:customStyle="1" w:styleId="StyleUnderlineChar11pt">
    <w:name w:val="Style Underline Char + 11 pt"/>
    <w:basedOn w:val="Normal"/>
    <w:link w:val="StyleUnderlineChar11ptChar"/>
    <w:qFormat/>
    <w:rsid w:val="008A5F3B"/>
    <w:rPr>
      <w:rFonts w:eastAsia="Times New Roman"/>
      <w:u w:val="single"/>
      <w14:ligatures w14:val="standardContextual"/>
    </w:rPr>
  </w:style>
  <w:style w:type="character" w:customStyle="1" w:styleId="StyleUnderlineChar11ptChar">
    <w:name w:val="Style Underline Char + 11 pt Char"/>
    <w:link w:val="StyleUnderlineChar11pt"/>
    <w:rsid w:val="008A5F3B"/>
    <w:rPr>
      <w:rFonts w:ascii="Arial" w:eastAsia="Times New Roman" w:hAnsi="Arial" w:cs="Arial"/>
      <w:kern w:val="0"/>
      <w:sz w:val="16"/>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5F3B"/>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8A5F3B"/>
    <w:rPr>
      <w:rFonts w:ascii="Arial" w:eastAsia="Times New Roman" w:hAnsi="Arial" w:cs="Arial"/>
      <w:kern w:val="0"/>
      <w:sz w:val="16"/>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8A5F3B"/>
    <w:rPr>
      <w:rFonts w:ascii="Times New Roman" w:hAnsi="Times New Roman"/>
      <w:b/>
      <w:bCs/>
      <w:sz w:val="20"/>
      <w:u w:val="none"/>
      <w:bdr w:val="none" w:sz="0" w:space="0" w:color="auto"/>
    </w:rPr>
  </w:style>
  <w:style w:type="character" w:customStyle="1" w:styleId="Style11ptUnderlineBorderSinglesolidlineAuto05pt">
    <w:name w:val="Style 11 pt Underline Border: : (Single solid line Auto  0.5 pt..."/>
    <w:rsid w:val="008A5F3B"/>
    <w:rPr>
      <w:sz w:val="20"/>
      <w:u w:val="single"/>
      <w:bdr w:val="single" w:sz="4" w:space="0" w:color="auto"/>
    </w:rPr>
  </w:style>
  <w:style w:type="paragraph" w:customStyle="1" w:styleId="StyleUnderlineChar11ptBold">
    <w:name w:val="Style Underline Char + 11 pt Bold"/>
    <w:basedOn w:val="Normal"/>
    <w:link w:val="StyleUnderlineChar11ptBoldChar"/>
    <w:qFormat/>
    <w:rsid w:val="008A5F3B"/>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8A5F3B"/>
    <w:rPr>
      <w:rFonts w:ascii="Arial" w:eastAsia="Times New Roman" w:hAnsi="Arial" w:cs="Arial"/>
      <w:b/>
      <w:bCs/>
      <w:kern w:val="0"/>
      <w:sz w:val="16"/>
      <w:szCs w:val="22"/>
      <w:u w:val="single"/>
    </w:rPr>
  </w:style>
  <w:style w:type="character" w:customStyle="1" w:styleId="StyleUnderlineChar6CharCharCharCharCharCharCharChar11">
    <w:name w:val="Style Underline Char6 Char Char Char Char Char Char Char Char + 11 ..."/>
    <w:rsid w:val="008A5F3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5F3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5F3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5F3B"/>
    <w:rPr>
      <w:sz w:val="20"/>
      <w:szCs w:val="24"/>
      <w:u w:val="single"/>
      <w:bdr w:val="single" w:sz="4" w:space="0" w:color="auto"/>
      <w:lang w:val="en-US" w:eastAsia="en-US" w:bidi="ar-SA"/>
    </w:rPr>
  </w:style>
  <w:style w:type="paragraph" w:customStyle="1" w:styleId="Tag2">
    <w:name w:val="Tag2"/>
    <w:basedOn w:val="Normal"/>
    <w:autoRedefine/>
    <w:qFormat/>
    <w:rsid w:val="008A5F3B"/>
    <w:rPr>
      <w:b/>
      <w:sz w:val="24"/>
      <w14:ligatures w14:val="standardContextual"/>
    </w:rPr>
  </w:style>
  <w:style w:type="paragraph" w:customStyle="1" w:styleId="StyleUnderlineChar11pt3">
    <w:name w:val="Style Underline Char + 11 pt3"/>
    <w:link w:val="StyleUnderlineChar11pt3Char"/>
    <w:qFormat/>
    <w:rsid w:val="008A5F3B"/>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8A5F3B"/>
    <w:rPr>
      <w:rFonts w:ascii="Calibri" w:eastAsia="Times New Roman" w:hAnsi="Calibri"/>
      <w:kern w:val="0"/>
      <w:sz w:val="22"/>
      <w:u w:val="single"/>
    </w:rPr>
  </w:style>
  <w:style w:type="paragraph" w:customStyle="1" w:styleId="TagText">
    <w:name w:val="TagText"/>
    <w:basedOn w:val="Normal"/>
    <w:uiPriority w:val="99"/>
    <w:qFormat/>
    <w:rsid w:val="008A5F3B"/>
    <w:rPr>
      <w:b/>
      <w:sz w:val="24"/>
      <w14:ligatures w14:val="standardContextual"/>
    </w:rPr>
  </w:style>
  <w:style w:type="character" w:customStyle="1" w:styleId="caps">
    <w:name w:val="caps"/>
    <w:basedOn w:val="DefaultParagraphFont"/>
    <w:rsid w:val="008A5F3B"/>
  </w:style>
  <w:style w:type="paragraph" w:customStyle="1" w:styleId="StyleStyle411ptBoldBorderSinglesolidlineAuto0">
    <w:name w:val="Style Style4 + 11 pt Bold Border: : (Single solid line Auto  0...."/>
    <w:basedOn w:val="Style4"/>
    <w:link w:val="StyleStyle411ptBoldBorderSinglesolidlineAuto0Char"/>
    <w:qFormat/>
    <w:rsid w:val="008A5F3B"/>
    <w:rPr>
      <w:rFonts w:ascii="Arial" w:eastAsia="Times New Roman" w:hAnsi="Arial"/>
      <w:b/>
      <w:bCs/>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8A5F3B"/>
    <w:rPr>
      <w:rFonts w:ascii="Arial" w:eastAsia="Times New Roman" w:hAnsi="Arial" w:cs="Arial"/>
      <w:b/>
      <w:bCs/>
      <w:kern w:val="0"/>
      <w:sz w:val="16"/>
      <w:szCs w:val="22"/>
      <w:u w:val="single"/>
      <w:bdr w:val="single" w:sz="4" w:space="0" w:color="auto"/>
    </w:rPr>
  </w:style>
  <w:style w:type="character" w:customStyle="1" w:styleId="CARDChar">
    <w:name w:val="CARD Char"/>
    <w:link w:val="CARD"/>
    <w:rsid w:val="008A5F3B"/>
    <w:rPr>
      <w:rFonts w:ascii="Verdana" w:eastAsia="Times New Roman" w:hAnsi="Verdana" w:cs="Times New Roman"/>
      <w:kern w:val="0"/>
      <w:sz w:val="20"/>
      <w:szCs w:val="20"/>
      <w14:ligatures w14:val="none"/>
    </w:rPr>
  </w:style>
  <w:style w:type="character" w:customStyle="1" w:styleId="Brief-Smalltext">
    <w:name w:val="Brief - Small text"/>
    <w:basedOn w:val="CommentReference"/>
    <w:rsid w:val="008A5F3B"/>
    <w:rPr>
      <w:sz w:val="14"/>
      <w:szCs w:val="18"/>
    </w:rPr>
  </w:style>
  <w:style w:type="character" w:customStyle="1" w:styleId="beriefunderline">
    <w:name w:val="berief = underline"/>
    <w:basedOn w:val="DefaultParagraphFont"/>
    <w:rsid w:val="008A5F3B"/>
    <w:rPr>
      <w:rFonts w:eastAsia="Times New Roman"/>
      <w:sz w:val="20"/>
      <w:u w:val="single"/>
    </w:rPr>
  </w:style>
  <w:style w:type="character" w:customStyle="1" w:styleId="Boxed">
    <w:name w:val="Boxed"/>
    <w:qFormat/>
    <w:rsid w:val="008A5F3B"/>
  </w:style>
  <w:style w:type="character" w:customStyle="1" w:styleId="CardsFont12pt0">
    <w:name w:val="Cards + Font 12pt"/>
    <w:uiPriority w:val="1"/>
    <w:rsid w:val="008A5F3B"/>
    <w:rPr>
      <w:rFonts w:ascii="Times New Roman" w:hAnsi="Times New Roman"/>
      <w:sz w:val="24"/>
      <w:u w:val="single"/>
      <w:lang w:val="en-US" w:eastAsia="en-US" w:bidi="ar-SA"/>
    </w:rPr>
  </w:style>
  <w:style w:type="paragraph" w:customStyle="1" w:styleId="Cite21">
    <w:name w:val="Cite 2"/>
    <w:basedOn w:val="Normal"/>
    <w:uiPriority w:val="99"/>
    <w:qFormat/>
    <w:rsid w:val="008A5F3B"/>
    <w:rPr>
      <w:rFonts w:eastAsia="Calibri"/>
      <w:b/>
      <w:sz w:val="24"/>
      <w:u w:val="single"/>
      <w14:ligatures w14:val="standardContextual"/>
    </w:rPr>
  </w:style>
  <w:style w:type="paragraph" w:styleId="ListBullet">
    <w:name w:val="List Bullet"/>
    <w:basedOn w:val="Normal"/>
    <w:link w:val="ListBulletChar"/>
    <w:uiPriority w:val="99"/>
    <w:unhideWhenUsed/>
    <w:rsid w:val="008A5F3B"/>
    <w:pPr>
      <w:tabs>
        <w:tab w:val="num" w:pos="360"/>
      </w:tabs>
      <w:ind w:left="360" w:hanging="360"/>
      <w:contextualSpacing/>
    </w:pPr>
    <w:rPr>
      <w14:ligatures w14:val="standardContextual"/>
    </w:rPr>
  </w:style>
  <w:style w:type="character" w:customStyle="1" w:styleId="qlabel">
    <w:name w:val="q_label"/>
    <w:basedOn w:val="DefaultParagraphFont"/>
    <w:rsid w:val="008A5F3B"/>
  </w:style>
  <w:style w:type="character" w:customStyle="1" w:styleId="alabel">
    <w:name w:val="a_label"/>
    <w:basedOn w:val="DefaultParagraphFont"/>
    <w:rsid w:val="008A5F3B"/>
  </w:style>
  <w:style w:type="character" w:styleId="PlaceholderText">
    <w:name w:val="Placeholder Text"/>
    <w:basedOn w:val="DefaultParagraphFont"/>
    <w:uiPriority w:val="99"/>
    <w:unhideWhenUsed/>
    <w:rsid w:val="008A5F3B"/>
    <w:rPr>
      <w:color w:val="808080"/>
    </w:rPr>
  </w:style>
  <w:style w:type="character" w:customStyle="1" w:styleId="Heading3CharCharCharChar2">
    <w:name w:val="Heading 3 Char Char Char Char2"/>
    <w:basedOn w:val="DefaultParagraphFont"/>
    <w:rsid w:val="008A5F3B"/>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A5F3B"/>
    <w:rPr>
      <w:b/>
      <w:bCs/>
      <w:sz w:val="20"/>
      <w:u w:val="single"/>
    </w:rPr>
  </w:style>
  <w:style w:type="character" w:customStyle="1" w:styleId="StyleStyleUnderline311ptBold">
    <w:name w:val="Style Style Underline3 + 11 pt Bold"/>
    <w:basedOn w:val="DefaultParagraphFont"/>
    <w:rsid w:val="008A5F3B"/>
    <w:rPr>
      <w:b/>
      <w:bCs/>
      <w:sz w:val="20"/>
      <w:u w:val="single"/>
    </w:rPr>
  </w:style>
  <w:style w:type="character" w:customStyle="1" w:styleId="StyleUnderline3">
    <w:name w:val="Style Underline3"/>
    <w:basedOn w:val="DefaultParagraphFont"/>
    <w:rsid w:val="008A5F3B"/>
    <w:rPr>
      <w:u w:val="single"/>
    </w:rPr>
  </w:style>
  <w:style w:type="character" w:customStyle="1" w:styleId="a-list-item">
    <w:name w:val="a-list-item"/>
    <w:basedOn w:val="DefaultParagraphFont"/>
    <w:rsid w:val="008A5F3B"/>
  </w:style>
  <w:style w:type="paragraph" w:customStyle="1" w:styleId="StyleStyle112pt">
    <w:name w:val="Style Style1 + 12 pt"/>
    <w:basedOn w:val="Normal"/>
    <w:link w:val="StyleStyle112ptChar"/>
    <w:qFormat/>
    <w:rsid w:val="008A5F3B"/>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8A5F3B"/>
    <w:rPr>
      <w:rFonts w:ascii="Arial" w:eastAsia="SimSun" w:hAnsi="Arial" w:cs="Arial"/>
      <w:kern w:val="0"/>
      <w:sz w:val="16"/>
      <w:szCs w:val="22"/>
      <w:u w:val="single"/>
      <w:lang w:eastAsia="zh-CN"/>
    </w:rPr>
  </w:style>
  <w:style w:type="paragraph" w:customStyle="1" w:styleId="AuthorDate">
    <w:name w:val="AuthorDate"/>
    <w:next w:val="Nothing"/>
    <w:link w:val="AuthorDateChar"/>
    <w:qFormat/>
    <w:rsid w:val="008A5F3B"/>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8A5F3B"/>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rsid w:val="008A5F3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8A5F3B"/>
    <w:rPr>
      <w:rFonts w:ascii="Times New Roman" w:hAnsi="Times New Roman" w:cs="Times New Roman"/>
      <w:sz w:val="16"/>
      <w:szCs w:val="16"/>
    </w:rPr>
  </w:style>
  <w:style w:type="paragraph" w:styleId="Revision">
    <w:name w:val="Revision"/>
    <w:hidden/>
    <w:uiPriority w:val="99"/>
    <w:semiHidden/>
    <w:rsid w:val="008A5F3B"/>
    <w:pPr>
      <w:spacing w:after="0" w:line="240" w:lineRule="auto"/>
    </w:pPr>
    <w:rPr>
      <w:rFonts w:ascii="Arial Narrow" w:eastAsia="SimSun" w:hAnsi="Arial Narrow" w:cs="Calibri"/>
      <w:kern w:val="0"/>
      <w:sz w:val="20"/>
      <w:szCs w:val="22"/>
    </w:rPr>
  </w:style>
  <w:style w:type="paragraph" w:customStyle="1" w:styleId="CiteReal">
    <w:name w:val="Cite Real"/>
    <w:basedOn w:val="Normal"/>
    <w:next w:val="Normal"/>
    <w:uiPriority w:val="99"/>
    <w:qFormat/>
    <w:rsid w:val="008A5F3B"/>
    <w:rPr>
      <w:rFonts w:eastAsia="MS Mincho"/>
      <w:b/>
      <w:sz w:val="24"/>
      <w:u w:val="single"/>
      <w14:ligatures w14:val="standardContextual"/>
    </w:rPr>
  </w:style>
  <w:style w:type="character" w:customStyle="1" w:styleId="citenon-boldChar">
    <w:name w:val="cite non-bold Char"/>
    <w:link w:val="citenon-bold"/>
    <w:rsid w:val="008A5F3B"/>
    <w:rPr>
      <w:rFonts w:ascii="Arial Narrow" w:eastAsia="Calibri" w:hAnsi="Arial Narrow" w:cs="Arial"/>
      <w:kern w:val="0"/>
      <w:szCs w:val="22"/>
      <w14:ligatures w14:val="none"/>
    </w:rPr>
  </w:style>
  <w:style w:type="character" w:customStyle="1" w:styleId="pnumber">
    <w:name w:val="pnumber"/>
    <w:rsid w:val="008A5F3B"/>
  </w:style>
  <w:style w:type="character" w:customStyle="1" w:styleId="ital">
    <w:name w:val="ital"/>
    <w:rsid w:val="008A5F3B"/>
  </w:style>
  <w:style w:type="character" w:customStyle="1" w:styleId="orgdiv">
    <w:name w:val="orgdiv"/>
    <w:rsid w:val="008A5F3B"/>
  </w:style>
  <w:style w:type="character" w:customStyle="1" w:styleId="orgname">
    <w:name w:val="orgname"/>
    <w:rsid w:val="008A5F3B"/>
  </w:style>
  <w:style w:type="character" w:customStyle="1" w:styleId="city">
    <w:name w:val="city"/>
    <w:rsid w:val="008A5F3B"/>
  </w:style>
  <w:style w:type="character" w:customStyle="1" w:styleId="state">
    <w:name w:val="state"/>
    <w:rsid w:val="008A5F3B"/>
  </w:style>
  <w:style w:type="character" w:customStyle="1" w:styleId="country">
    <w:name w:val="country"/>
    <w:rsid w:val="008A5F3B"/>
  </w:style>
  <w:style w:type="character" w:customStyle="1" w:styleId="il">
    <w:name w:val="il"/>
    <w:rsid w:val="008A5F3B"/>
  </w:style>
  <w:style w:type="character" w:customStyle="1" w:styleId="Style8pt1">
    <w:name w:val="Style 8 pt1"/>
    <w:rsid w:val="008A5F3B"/>
    <w:rPr>
      <w:rFonts w:ascii="Georgia" w:hAnsi="Georgia" w:hint="default"/>
      <w:sz w:val="16"/>
    </w:rPr>
  </w:style>
  <w:style w:type="numbering" w:customStyle="1" w:styleId="NoList1">
    <w:name w:val="No List1"/>
    <w:next w:val="NoList"/>
    <w:uiPriority w:val="99"/>
    <w:semiHidden/>
    <w:unhideWhenUsed/>
    <w:rsid w:val="008A5F3B"/>
  </w:style>
  <w:style w:type="paragraph" w:customStyle="1" w:styleId="2909F619802848F09E01365C32F34654">
    <w:name w:val="2909F619802848F09E01365C32F34654"/>
    <w:uiPriority w:val="99"/>
    <w:qFormat/>
    <w:rsid w:val="008A5F3B"/>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8A5F3B"/>
    <w:pPr>
      <w:keepNext/>
      <w:keepLines/>
    </w:pPr>
    <w:rPr>
      <w:rFonts w:eastAsia="Calibri"/>
      <w:b/>
      <w:sz w:val="24"/>
      <w14:ligatures w14:val="standardContextual"/>
    </w:rPr>
  </w:style>
  <w:style w:type="character" w:customStyle="1" w:styleId="TagtemplateChar">
    <w:name w:val="Tagtemplate Char"/>
    <w:link w:val="Tagtemplate"/>
    <w:rsid w:val="008A5F3B"/>
    <w:rPr>
      <w:rFonts w:ascii="Arial" w:eastAsia="Calibri" w:hAnsi="Arial" w:cs="Arial"/>
      <w:b/>
      <w:kern w:val="0"/>
      <w:szCs w:val="22"/>
    </w:rPr>
  </w:style>
  <w:style w:type="character" w:customStyle="1" w:styleId="texto1">
    <w:name w:val="texto1"/>
    <w:rsid w:val="008A5F3B"/>
  </w:style>
  <w:style w:type="character" w:customStyle="1" w:styleId="EmphasizeThis">
    <w:name w:val="EmphasizeThis"/>
    <w:rsid w:val="008A5F3B"/>
    <w:rPr>
      <w:rFonts w:ascii="Georgia" w:hAnsi="Georgia"/>
      <w:b/>
      <w:iCs/>
      <w:sz w:val="24"/>
      <w:u w:val="thick"/>
    </w:rPr>
  </w:style>
  <w:style w:type="paragraph" w:customStyle="1" w:styleId="UnderlineS">
    <w:name w:val="Underline S"/>
    <w:basedOn w:val="Normal"/>
    <w:link w:val="UnderlineSChar"/>
    <w:qFormat/>
    <w:rsid w:val="008A5F3B"/>
    <w:pPr>
      <w:spacing w:after="200"/>
    </w:pPr>
    <w:rPr>
      <w:rFonts w:eastAsia="Calibri"/>
      <w:u w:val="single"/>
      <w:lang w:val="x-none" w:eastAsia="zh-CN"/>
      <w14:ligatures w14:val="standardContextual"/>
    </w:rPr>
  </w:style>
  <w:style w:type="character" w:customStyle="1" w:styleId="UnderlineSChar">
    <w:name w:val="Underline S Char"/>
    <w:link w:val="UnderlineS"/>
    <w:rsid w:val="008A5F3B"/>
    <w:rPr>
      <w:rFonts w:ascii="Arial" w:eastAsia="Calibri" w:hAnsi="Arial" w:cs="Arial"/>
      <w:kern w:val="0"/>
      <w:sz w:val="16"/>
      <w:szCs w:val="22"/>
      <w:u w:val="single"/>
      <w:lang w:val="x-none" w:eastAsia="zh-CN"/>
    </w:rPr>
  </w:style>
  <w:style w:type="character" w:customStyle="1" w:styleId="A5">
    <w:name w:val="A5"/>
    <w:uiPriority w:val="99"/>
    <w:rsid w:val="008A5F3B"/>
    <w:rPr>
      <w:rFonts w:ascii="Times New Roman" w:hAnsi="Times New Roman" w:cs="Times New Roman"/>
      <w:color w:val="000000"/>
      <w:sz w:val="13"/>
      <w:szCs w:val="13"/>
    </w:rPr>
  </w:style>
  <w:style w:type="character" w:customStyle="1" w:styleId="StyleUnderlineBold">
    <w:name w:val="Style Underline + Bold"/>
    <w:rsid w:val="008A5F3B"/>
    <w:rPr>
      <w:b/>
      <w:bCs/>
      <w:u w:val="single"/>
    </w:rPr>
  </w:style>
  <w:style w:type="character" w:customStyle="1" w:styleId="CardTagandCiteChar">
    <w:name w:val="Card Tag and Cite Char"/>
    <w:link w:val="CardTagandCite"/>
    <w:rsid w:val="008A5F3B"/>
    <w:rPr>
      <w:rFonts w:ascii="Arial Narrow" w:hAnsi="Arial Narrow"/>
      <w:b/>
      <w:sz w:val="26"/>
    </w:rPr>
  </w:style>
  <w:style w:type="character" w:customStyle="1" w:styleId="SmallText1">
    <w:name w:val="SmallText"/>
    <w:rsid w:val="008A5F3B"/>
    <w:rPr>
      <w:color w:val="000000"/>
    </w:rPr>
  </w:style>
  <w:style w:type="paragraph" w:customStyle="1" w:styleId="HeadingsBase">
    <w:name w:val="Headings Base"/>
    <w:basedOn w:val="Normal"/>
    <w:link w:val="HeadingsBaseChar"/>
    <w:qFormat/>
    <w:rsid w:val="008A5F3B"/>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8A5F3B"/>
    <w:rPr>
      <w:rFonts w:ascii="Arial" w:eastAsia="Times New Roman" w:hAnsi="Arial" w:cs="Arial"/>
      <w:b/>
      <w:kern w:val="32"/>
      <w:sz w:val="32"/>
      <w:szCs w:val="20"/>
    </w:rPr>
  </w:style>
  <w:style w:type="character" w:customStyle="1" w:styleId="underline3">
    <w:name w:val="underline3"/>
    <w:rsid w:val="008A5F3B"/>
    <w:rPr>
      <w:u w:val="single"/>
      <w:bdr w:val="none" w:sz="0" w:space="0" w:color="auto"/>
      <w:shd w:val="clear" w:color="auto" w:fill="FFFF00"/>
    </w:rPr>
  </w:style>
  <w:style w:type="paragraph" w:customStyle="1" w:styleId="HeadingFake">
    <w:name w:val="Heading Fake"/>
    <w:basedOn w:val="Heading3"/>
    <w:uiPriority w:val="99"/>
    <w:qFormat/>
    <w:rsid w:val="008A5F3B"/>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8A5F3B"/>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8A5F3B"/>
  </w:style>
  <w:style w:type="paragraph" w:customStyle="1" w:styleId="SchoolWorksCited">
    <w:name w:val="School Works Cited"/>
    <w:basedOn w:val="SchoolPaper"/>
    <w:uiPriority w:val="99"/>
    <w:qFormat/>
    <w:rsid w:val="008A5F3B"/>
  </w:style>
  <w:style w:type="paragraph" w:customStyle="1" w:styleId="BlockQuote">
    <w:name w:val="Block Quote"/>
    <w:basedOn w:val="Normal"/>
    <w:uiPriority w:val="99"/>
    <w:qFormat/>
    <w:rsid w:val="008A5F3B"/>
    <w:pPr>
      <w:ind w:left="720" w:right="720"/>
    </w:pPr>
    <w:rPr>
      <w:rFonts w:eastAsia="Times New Roman"/>
      <w:kern w:val="32"/>
      <w:sz w:val="24"/>
      <w:szCs w:val="20"/>
      <w14:ligatures w14:val="standardContextual"/>
    </w:rPr>
  </w:style>
  <w:style w:type="character" w:customStyle="1" w:styleId="menu">
    <w:name w:val="menu"/>
    <w:rsid w:val="008A5F3B"/>
  </w:style>
  <w:style w:type="paragraph" w:customStyle="1" w:styleId="PaperBody">
    <w:name w:val="Paper Body"/>
    <w:basedOn w:val="Normal"/>
    <w:uiPriority w:val="99"/>
    <w:qFormat/>
    <w:rsid w:val="008A5F3B"/>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8A5F3B"/>
    <w:pPr>
      <w:spacing w:line="480" w:lineRule="auto"/>
      <w:ind w:left="720" w:hanging="720"/>
    </w:pPr>
    <w:rPr>
      <w:rFonts w:eastAsia="Times New Roman"/>
      <w:kern w:val="32"/>
      <w:szCs w:val="20"/>
      <w14:ligatures w14:val="standardContextual"/>
    </w:rPr>
  </w:style>
  <w:style w:type="character" w:customStyle="1" w:styleId="hatChar">
    <w:name w:val="hat Char"/>
    <w:link w:val="hat"/>
    <w:rsid w:val="008A5F3B"/>
    <w:rPr>
      <w:rFonts w:ascii="Times New Roman" w:eastAsia="Calibri" w:hAnsi="Times New Roman" w:cs="Arial"/>
      <w:b/>
      <w:bCs/>
      <w:kern w:val="0"/>
      <w:sz w:val="32"/>
      <w:szCs w:val="22"/>
      <w:u w:val="single"/>
      <w14:ligatures w14:val="none"/>
    </w:rPr>
  </w:style>
  <w:style w:type="paragraph" w:customStyle="1" w:styleId="WW-Default">
    <w:name w:val="WW-Default"/>
    <w:uiPriority w:val="99"/>
    <w:qFormat/>
    <w:rsid w:val="008A5F3B"/>
    <w:pPr>
      <w:suppressAutoHyphens/>
      <w:spacing w:after="0" w:line="240" w:lineRule="auto"/>
    </w:pPr>
    <w:rPr>
      <w:rFonts w:ascii="Georgia" w:eastAsia="Calibri" w:hAnsi="Georgia" w:cs="Calibri"/>
      <w:kern w:val="0"/>
      <w:sz w:val="22"/>
      <w:szCs w:val="22"/>
      <w:lang w:eastAsia="ar-SA"/>
    </w:rPr>
  </w:style>
  <w:style w:type="paragraph" w:customStyle="1" w:styleId="Standard">
    <w:name w:val="Standard"/>
    <w:uiPriority w:val="99"/>
    <w:qFormat/>
    <w:rsid w:val="008A5F3B"/>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8A5F3B"/>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A-Underlining">
    <w:name w:val="A-Underlining"/>
    <w:rsid w:val="008A5F3B"/>
    <w:rPr>
      <w:rFonts w:ascii="Garamond" w:hAnsi="Garamond"/>
      <w:color w:val="auto"/>
      <w:sz w:val="24"/>
      <w:u w:val="single"/>
    </w:rPr>
  </w:style>
  <w:style w:type="paragraph" w:customStyle="1" w:styleId="B-TagCite">
    <w:name w:val="B-TagCite"/>
    <w:uiPriority w:val="99"/>
    <w:qFormat/>
    <w:rsid w:val="008A5F3B"/>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rsid w:val="008A5F3B"/>
  </w:style>
  <w:style w:type="character" w:customStyle="1" w:styleId="vitstoryheadline">
    <w:name w:val="vitstoryheadline"/>
    <w:rsid w:val="008A5F3B"/>
  </w:style>
  <w:style w:type="character" w:customStyle="1" w:styleId="NormalTextChar">
    <w:name w:val="Normal Text Char"/>
    <w:link w:val="NormalText"/>
    <w:rsid w:val="008A5F3B"/>
    <w:rPr>
      <w:rFonts w:ascii="Times New Roman" w:eastAsia="Calibri" w:hAnsi="Times New Roman" w:cs="Arial"/>
      <w:kern w:val="0"/>
      <w:sz w:val="16"/>
      <w:szCs w:val="26"/>
      <w14:ligatures w14:val="none"/>
    </w:rPr>
  </w:style>
  <w:style w:type="character" w:customStyle="1" w:styleId="AuthorDate0">
    <w:name w:val="Author Date"/>
    <w:qFormat/>
    <w:rsid w:val="008A5F3B"/>
    <w:rPr>
      <w:b/>
      <w:sz w:val="24"/>
      <w:u w:val="thick"/>
    </w:rPr>
  </w:style>
  <w:style w:type="character" w:customStyle="1" w:styleId="UnderlinedTextCharChar">
    <w:name w:val="Underlined Text Char Char"/>
    <w:rsid w:val="008A5F3B"/>
    <w:rPr>
      <w:rFonts w:cs="Arial"/>
      <w:bCs/>
      <w:noProof w:val="0"/>
      <w:szCs w:val="26"/>
      <w:u w:val="single"/>
      <w:lang w:val="en-US" w:eastAsia="en-US" w:bidi="ar-SA"/>
    </w:rPr>
  </w:style>
  <w:style w:type="character" w:customStyle="1" w:styleId="DocumentMapChar1">
    <w:name w:val="Document Map Char1"/>
    <w:uiPriority w:val="99"/>
    <w:rsid w:val="008A5F3B"/>
    <w:rPr>
      <w:rFonts w:ascii="Tahoma" w:hAnsi="Tahoma" w:cs="Tahoma"/>
      <w:sz w:val="16"/>
      <w:szCs w:val="16"/>
    </w:rPr>
  </w:style>
  <w:style w:type="character" w:customStyle="1" w:styleId="articletitle0">
    <w:name w:val="articletitle"/>
    <w:rsid w:val="008A5F3B"/>
    <w:rPr>
      <w:rFonts w:cs="Times New Roman"/>
    </w:rPr>
  </w:style>
  <w:style w:type="character" w:customStyle="1" w:styleId="6pointChar">
    <w:name w:val="6 point Char"/>
    <w:rsid w:val="008A5F3B"/>
    <w:rPr>
      <w:rFonts w:cs="Times New Roman"/>
      <w:sz w:val="12"/>
      <w:lang w:val="en-US" w:eastAsia="en-US"/>
    </w:rPr>
  </w:style>
  <w:style w:type="character" w:customStyle="1" w:styleId="StyleThickunderline">
    <w:name w:val="Style Thick underline"/>
    <w:qFormat/>
    <w:rsid w:val="008A5F3B"/>
    <w:rPr>
      <w:u w:val="thick"/>
    </w:rPr>
  </w:style>
  <w:style w:type="numbering" w:customStyle="1" w:styleId="NoList2">
    <w:name w:val="No List2"/>
    <w:next w:val="NoList"/>
    <w:uiPriority w:val="99"/>
    <w:semiHidden/>
    <w:rsid w:val="008A5F3B"/>
  </w:style>
  <w:style w:type="character" w:customStyle="1" w:styleId="Box0">
    <w:name w:val="Box!"/>
    <w:uiPriority w:val="1"/>
    <w:rsid w:val="008A5F3B"/>
    <w:rPr>
      <w:rFonts w:ascii="Garamond" w:hAnsi="Garamond"/>
      <w:sz w:val="24"/>
      <w:u w:val="single"/>
      <w:bdr w:val="single" w:sz="4" w:space="0" w:color="auto"/>
    </w:rPr>
  </w:style>
  <w:style w:type="character" w:customStyle="1" w:styleId="citechar2">
    <w:name w:val="citechar"/>
    <w:rsid w:val="008A5F3B"/>
  </w:style>
  <w:style w:type="character" w:customStyle="1" w:styleId="underlinechar0">
    <w:name w:val="underlinechar"/>
    <w:rsid w:val="008A5F3B"/>
  </w:style>
  <w:style w:type="character" w:customStyle="1" w:styleId="tagciteChar2">
    <w:name w:val="tag/cite Char"/>
    <w:rsid w:val="008A5F3B"/>
    <w:rPr>
      <w:b/>
      <w:sz w:val="24"/>
      <w:lang w:val="en-US" w:eastAsia="en-US" w:bidi="ar-SA"/>
    </w:rPr>
  </w:style>
  <w:style w:type="character" w:customStyle="1" w:styleId="8pointChar">
    <w:name w:val="8 point Char"/>
    <w:rsid w:val="008A5F3B"/>
    <w:rPr>
      <w:sz w:val="16"/>
      <w:lang w:val="en-US" w:eastAsia="en-US" w:bidi="ar-SA"/>
    </w:rPr>
  </w:style>
  <w:style w:type="character" w:customStyle="1" w:styleId="person-name">
    <w:name w:val="person-name"/>
    <w:rsid w:val="008A5F3B"/>
  </w:style>
  <w:style w:type="paragraph" w:customStyle="1" w:styleId="Ununderlined">
    <w:name w:val="Ununderlined"/>
    <w:basedOn w:val="Normal"/>
    <w:link w:val="UnunderlinedChar"/>
    <w:qFormat/>
    <w:rsid w:val="008A5F3B"/>
    <w:pPr>
      <w:jc w:val="both"/>
    </w:pPr>
    <w:rPr>
      <w:rFonts w:eastAsia="SimSun"/>
      <w:sz w:val="12"/>
      <w14:ligatures w14:val="standardContextual"/>
    </w:rPr>
  </w:style>
  <w:style w:type="character" w:customStyle="1" w:styleId="UnunderlinedChar">
    <w:name w:val="Ununderlined Char"/>
    <w:link w:val="Ununderlined"/>
    <w:rsid w:val="008A5F3B"/>
    <w:rPr>
      <w:rFonts w:ascii="Arial" w:eastAsia="SimSun" w:hAnsi="Arial" w:cs="Arial"/>
      <w:kern w:val="0"/>
      <w:sz w:val="12"/>
      <w:szCs w:val="22"/>
    </w:rPr>
  </w:style>
  <w:style w:type="paragraph" w:customStyle="1" w:styleId="Highlighting">
    <w:name w:val="Highlighting"/>
    <w:basedOn w:val="Normal"/>
    <w:link w:val="HighlightingChar"/>
    <w:autoRedefine/>
    <w:qFormat/>
    <w:rsid w:val="008A5F3B"/>
    <w:rPr>
      <w:rFonts w:eastAsia="SimSun"/>
      <w:sz w:val="24"/>
      <w:u w:val="thick"/>
      <w14:ligatures w14:val="standardContextual"/>
    </w:rPr>
  </w:style>
  <w:style w:type="character" w:customStyle="1" w:styleId="HighlightingChar">
    <w:name w:val="Highlighting Char"/>
    <w:link w:val="Highlighting"/>
    <w:rsid w:val="008A5F3B"/>
    <w:rPr>
      <w:rFonts w:ascii="Arial" w:eastAsia="SimSun" w:hAnsi="Arial" w:cs="Arial"/>
      <w:kern w:val="0"/>
      <w:szCs w:val="22"/>
      <w:u w:val="thick"/>
    </w:rPr>
  </w:style>
  <w:style w:type="character" w:customStyle="1" w:styleId="CITEChar">
    <w:name w:val="CITE Char"/>
    <w:link w:val="CITE"/>
    <w:rsid w:val="008A5F3B"/>
    <w:rPr>
      <w:rFonts w:ascii="Verdana" w:eastAsia="Times New Roman" w:hAnsi="Verdana" w:cs="Times New Roman"/>
      <w:b/>
      <w:kern w:val="0"/>
      <w:sz w:val="20"/>
      <w:szCs w:val="20"/>
      <w14:ligatures w14:val="none"/>
    </w:rPr>
  </w:style>
  <w:style w:type="character" w:customStyle="1" w:styleId="UnderlineStyleChar7">
    <w:name w:val="Underline Style Char7"/>
    <w:rsid w:val="008A5F3B"/>
    <w:rPr>
      <w:rFonts w:ascii="Garamond" w:hAnsi="Garamond" w:hint="default"/>
      <w:sz w:val="22"/>
      <w:szCs w:val="24"/>
      <w:u w:val="single"/>
      <w:lang w:val="en-US" w:eastAsia="en-US" w:bidi="ar-SA"/>
    </w:rPr>
  </w:style>
  <w:style w:type="character" w:customStyle="1" w:styleId="StyleArial6ptBold">
    <w:name w:val="Style Arial 6 pt Bold"/>
    <w:rsid w:val="008A5F3B"/>
    <w:rPr>
      <w:rFonts w:ascii="Arial" w:hAnsi="Arial" w:cs="Arial" w:hint="default"/>
      <w:bCs/>
      <w:sz w:val="12"/>
    </w:rPr>
  </w:style>
  <w:style w:type="paragraph" w:customStyle="1" w:styleId="teaserpermalink">
    <w:name w:val="teaser_permalink"/>
    <w:basedOn w:val="Normal"/>
    <w:uiPriority w:val="99"/>
    <w:qFormat/>
    <w:rsid w:val="008A5F3B"/>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8A5F3B"/>
    <w:rPr>
      <w:rFonts w:ascii="Garamond" w:hAnsi="Garamond" w:cs="Arial" w:hint="default"/>
      <w:b/>
      <w:bCs/>
      <w:iCs/>
      <w:sz w:val="24"/>
      <w:szCs w:val="28"/>
      <w:lang w:val="en-US" w:eastAsia="en-US" w:bidi="ar-SA"/>
    </w:rPr>
  </w:style>
  <w:style w:type="character" w:customStyle="1" w:styleId="TagGreg">
    <w:name w:val="TagGreg"/>
    <w:uiPriority w:val="1"/>
    <w:qFormat/>
    <w:rsid w:val="008A5F3B"/>
    <w:rPr>
      <w:b/>
      <w:sz w:val="24"/>
    </w:rPr>
  </w:style>
  <w:style w:type="character" w:customStyle="1" w:styleId="Underlined-New">
    <w:name w:val="Underlined - New"/>
    <w:rsid w:val="008A5F3B"/>
    <w:rPr>
      <w:rFonts w:ascii="Arial Narrow" w:hAnsi="Arial Narrow"/>
      <w:sz w:val="16"/>
      <w:u w:val="single"/>
    </w:rPr>
  </w:style>
  <w:style w:type="character" w:customStyle="1" w:styleId="Boxing-New">
    <w:name w:val="Boxing - New"/>
    <w:rsid w:val="008A5F3B"/>
    <w:rPr>
      <w:rFonts w:ascii="Arial Narrow" w:hAnsi="Arial Narrow"/>
      <w:sz w:val="16"/>
      <w:u w:val="none"/>
      <w:bdr w:val="single" w:sz="4" w:space="0" w:color="auto"/>
    </w:rPr>
  </w:style>
  <w:style w:type="character" w:customStyle="1" w:styleId="f">
    <w:name w:val="f"/>
    <w:rsid w:val="008A5F3B"/>
  </w:style>
  <w:style w:type="paragraph" w:customStyle="1" w:styleId="StyleStyle49pt">
    <w:name w:val="Style Style4 + 9 pt"/>
    <w:basedOn w:val="Style4"/>
    <w:link w:val="StyleStyle49ptChar"/>
    <w:qFormat/>
    <w:rsid w:val="008A5F3B"/>
    <w:rPr>
      <w:rFonts w:ascii="Arial" w:eastAsia="Times New Roman" w:hAnsi="Arial"/>
      <w14:ligatures w14:val="standardContextual"/>
    </w:rPr>
  </w:style>
  <w:style w:type="character" w:customStyle="1" w:styleId="StyleStyle49ptChar">
    <w:name w:val="Style Style4 + 9 pt Char"/>
    <w:link w:val="StyleStyle49pt"/>
    <w:rsid w:val="008A5F3B"/>
    <w:rPr>
      <w:rFonts w:ascii="Arial" w:eastAsia="Times New Roman" w:hAnsi="Arial" w:cs="Arial"/>
      <w:kern w:val="0"/>
      <w:sz w:val="16"/>
      <w:szCs w:val="22"/>
      <w:u w:val="single"/>
    </w:rPr>
  </w:style>
  <w:style w:type="paragraph" w:customStyle="1" w:styleId="StyleStyle49ptBold">
    <w:name w:val="Style Style4 + 9 pt Bold"/>
    <w:basedOn w:val="Style4"/>
    <w:link w:val="StyleStyle49ptBoldChar"/>
    <w:qFormat/>
    <w:rsid w:val="008A5F3B"/>
    <w:rPr>
      <w:rFonts w:ascii="Arial" w:eastAsia="Times New Roman" w:hAnsi="Arial"/>
      <w:b/>
      <w:bCs/>
      <w14:ligatures w14:val="standardContextual"/>
    </w:rPr>
  </w:style>
  <w:style w:type="character" w:customStyle="1" w:styleId="StyleStyle49ptBoldChar">
    <w:name w:val="Style Style4 + 9 pt Bold Char"/>
    <w:link w:val="StyleStyle49ptBold"/>
    <w:rsid w:val="008A5F3B"/>
    <w:rPr>
      <w:rFonts w:ascii="Arial" w:eastAsia="Times New Roman" w:hAnsi="Arial" w:cs="Arial"/>
      <w:b/>
      <w:bCs/>
      <w:kern w:val="0"/>
      <w:sz w:val="16"/>
      <w:szCs w:val="22"/>
      <w:u w:val="single"/>
    </w:rPr>
  </w:style>
  <w:style w:type="character" w:customStyle="1" w:styleId="StyleDebateUnderline10pt">
    <w:name w:val="Style Debate Underline + 10 pt"/>
    <w:rsid w:val="008A5F3B"/>
    <w:rPr>
      <w:rFonts w:ascii="Times New Roman" w:hAnsi="Times New Roman"/>
      <w:sz w:val="20"/>
      <w:szCs w:val="20"/>
      <w:u w:val="single"/>
    </w:rPr>
  </w:style>
  <w:style w:type="character" w:customStyle="1" w:styleId="Cardnon-underlinedChar">
    <w:name w:val="Card non-underlined Char"/>
    <w:link w:val="Cardnon-underlined"/>
    <w:rsid w:val="008A5F3B"/>
    <w:rPr>
      <w:rFonts w:ascii="Times New Roman" w:eastAsia="Calibri" w:hAnsi="Times New Roman" w:cs="Arial"/>
      <w:kern w:val="0"/>
      <w:sz w:val="14"/>
      <w:szCs w:val="20"/>
      <w14:ligatures w14:val="none"/>
    </w:rPr>
  </w:style>
  <w:style w:type="character" w:customStyle="1" w:styleId="Style11Char">
    <w:name w:val="Style11 Char"/>
    <w:link w:val="Style11"/>
    <w:rsid w:val="008A5F3B"/>
    <w:rPr>
      <w:b/>
      <w:u w:val="thick"/>
    </w:rPr>
  </w:style>
  <w:style w:type="character" w:customStyle="1" w:styleId="Style12Char">
    <w:name w:val="Style12 Char"/>
    <w:link w:val="Style12"/>
    <w:rsid w:val="008A5F3B"/>
    <w:rPr>
      <w:b/>
      <w:u w:val="thick"/>
    </w:rPr>
  </w:style>
  <w:style w:type="character" w:customStyle="1" w:styleId="Heading4Char1">
    <w:name w:val="Heading 4 Char1"/>
    <w:aliases w:val="Heading 2 Char1 Char Char Char1,No Spacing111 Char1,No Spacing112 Char1"/>
    <w:qFormat/>
    <w:rsid w:val="008A5F3B"/>
    <w:rPr>
      <w:rFonts w:ascii="Times New Roman" w:eastAsia="Times New Roman" w:hAnsi="Times New Roman" w:cs="Times New Roman"/>
      <w:b/>
      <w:bCs/>
      <w:sz w:val="28"/>
      <w:szCs w:val="28"/>
    </w:rPr>
  </w:style>
  <w:style w:type="character" w:customStyle="1" w:styleId="allocatoragentsleft">
    <w:name w:val="al_locatoragentsleft"/>
    <w:rsid w:val="008A5F3B"/>
  </w:style>
  <w:style w:type="character" w:customStyle="1" w:styleId="grey10">
    <w:name w:val="grey10"/>
    <w:rsid w:val="008A5F3B"/>
  </w:style>
  <w:style w:type="character" w:customStyle="1" w:styleId="UnderlinesCharChar">
    <w:name w:val="Underlines Char Char"/>
    <w:rsid w:val="008A5F3B"/>
    <w:rPr>
      <w:rFonts w:cs="Arial"/>
      <w:b/>
      <w:bCs/>
      <w:noProof w:val="0"/>
      <w:sz w:val="22"/>
      <w:szCs w:val="26"/>
      <w:u w:val="single"/>
      <w:lang w:val="en-US" w:eastAsia="en-US" w:bidi="ar-SA"/>
    </w:rPr>
  </w:style>
  <w:style w:type="paragraph" w:customStyle="1" w:styleId="Carding">
    <w:name w:val="Carding"/>
    <w:basedOn w:val="Normal"/>
    <w:uiPriority w:val="99"/>
    <w:qFormat/>
    <w:rsid w:val="008A5F3B"/>
    <w:rPr>
      <w:rFonts w:eastAsia="Times New Roman"/>
      <w:sz w:val="18"/>
      <w14:ligatures w14:val="standardContextual"/>
    </w:rPr>
  </w:style>
  <w:style w:type="character" w:customStyle="1" w:styleId="aunderline">
    <w:name w:val="aunderline"/>
    <w:qFormat/>
    <w:rsid w:val="008A5F3B"/>
    <w:rPr>
      <w:rFonts w:ascii="Times New Roman" w:hAnsi="Times New Roman"/>
      <w:sz w:val="20"/>
      <w:szCs w:val="24"/>
      <w:u w:val="thick"/>
    </w:rPr>
  </w:style>
  <w:style w:type="character" w:customStyle="1" w:styleId="Taggin-New">
    <w:name w:val="Taggin - New"/>
    <w:rsid w:val="008A5F3B"/>
    <w:rPr>
      <w:rFonts w:ascii="Arial Narrow" w:hAnsi="Arial Narrow"/>
      <w:b/>
      <w:sz w:val="22"/>
    </w:rPr>
  </w:style>
  <w:style w:type="character" w:customStyle="1" w:styleId="27">
    <w:name w:val="27"/>
    <w:rsid w:val="008A5F3B"/>
    <w:rPr>
      <w:rFonts w:cs="Arial"/>
      <w:bCs/>
      <w:sz w:val="20"/>
      <w:u w:val="single"/>
      <w:lang w:val="en-US" w:eastAsia="en-US" w:bidi="ar-SA"/>
    </w:rPr>
  </w:style>
  <w:style w:type="character" w:customStyle="1" w:styleId="ilad">
    <w:name w:val="il_ad"/>
    <w:rsid w:val="008A5F3B"/>
  </w:style>
  <w:style w:type="paragraph" w:customStyle="1" w:styleId="CardsHighlighted">
    <w:name w:val="Cards Highlighted"/>
    <w:next w:val="Normal"/>
    <w:link w:val="CardsHighlightedChar"/>
    <w:qFormat/>
    <w:rsid w:val="008A5F3B"/>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8A5F3B"/>
    <w:rPr>
      <w:rFonts w:ascii="Times New Roman" w:eastAsia="Calibri" w:hAnsi="Times New Roman" w:cs="Times New Roman"/>
      <w:kern w:val="0"/>
      <w:szCs w:val="20"/>
      <w:u w:val="single"/>
      <w:shd w:val="clear" w:color="auto" w:fill="00FFFF"/>
    </w:rPr>
  </w:style>
  <w:style w:type="character" w:customStyle="1" w:styleId="StyleStyle4CharTimesNewRoman11pt">
    <w:name w:val="Style Style4 Char + Times New Roman 11 pt"/>
    <w:rsid w:val="008A5F3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A5F3B"/>
    <w:rPr>
      <w:rFonts w:ascii="Times New Roman" w:hAnsi="Times New Roman"/>
      <w:b/>
      <w:bCs/>
      <w:sz w:val="20"/>
      <w:szCs w:val="24"/>
      <w:u w:val="single"/>
      <w:lang w:val="en-US" w:eastAsia="en-US" w:bidi="ar-SA"/>
    </w:rPr>
  </w:style>
  <w:style w:type="character" w:customStyle="1" w:styleId="citesChar">
    <w:name w:val="cites Char"/>
    <w:aliases w:val="Heading 1 Char3"/>
    <w:link w:val="cites"/>
    <w:rsid w:val="008A5F3B"/>
    <w:rPr>
      <w:rFonts w:ascii="Times New Roman" w:eastAsia="Malgun Gothic" w:hAnsi="Times New Roman" w:cs="Times New Roman"/>
      <w:b/>
      <w:kern w:val="0"/>
      <w14:ligatures w14:val="none"/>
    </w:rPr>
  </w:style>
  <w:style w:type="character" w:customStyle="1" w:styleId="senselabelstart">
    <w:name w:val="sense_label start"/>
    <w:rsid w:val="008A5F3B"/>
  </w:style>
  <w:style w:type="character" w:customStyle="1" w:styleId="vi">
    <w:name w:val="vi"/>
    <w:rsid w:val="008A5F3B"/>
  </w:style>
  <w:style w:type="character" w:customStyle="1" w:styleId="pagetitle0">
    <w:name w:val="pagetitle"/>
    <w:rsid w:val="008A5F3B"/>
  </w:style>
  <w:style w:type="character" w:customStyle="1" w:styleId="StyleUnderlineCharChar9ptBold1">
    <w:name w:val="Style Underline Char Char + 9 pt Bold1"/>
    <w:rsid w:val="008A5F3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5F3B"/>
    <w:rPr>
      <w:rFonts w:ascii="Times New Roman" w:hAnsi="Times New Roman"/>
      <w:sz w:val="20"/>
      <w:szCs w:val="24"/>
      <w:u w:val="single"/>
      <w:lang w:val="en-US" w:eastAsia="en-US" w:bidi="ar-SA"/>
    </w:rPr>
  </w:style>
  <w:style w:type="character" w:customStyle="1" w:styleId="StyleUnderlineChar9pt">
    <w:name w:val="Style Underline Char + 9 pt"/>
    <w:rsid w:val="008A5F3B"/>
    <w:rPr>
      <w:rFonts w:ascii="Times New Roman" w:hAnsi="Times New Roman"/>
      <w:sz w:val="20"/>
      <w:u w:val="single"/>
      <w:lang w:val="en-US" w:eastAsia="en-US" w:bidi="ar-SA"/>
    </w:rPr>
  </w:style>
  <w:style w:type="character" w:customStyle="1" w:styleId="Style9ptUnderline">
    <w:name w:val="Style 9 pt Underline"/>
    <w:rsid w:val="008A5F3B"/>
    <w:rPr>
      <w:sz w:val="20"/>
      <w:u w:val="single"/>
    </w:rPr>
  </w:style>
  <w:style w:type="character" w:customStyle="1" w:styleId="Style9ptBoldUnderline">
    <w:name w:val="Style 9 pt Bold Underline"/>
    <w:rsid w:val="008A5F3B"/>
    <w:rPr>
      <w:b/>
      <w:bCs/>
      <w:sz w:val="20"/>
      <w:u w:val="single"/>
    </w:rPr>
  </w:style>
  <w:style w:type="paragraph" w:customStyle="1" w:styleId="StyleUnderline9pt">
    <w:name w:val="Style Underline + 9 pt"/>
    <w:link w:val="StyleUnderline9ptChar"/>
    <w:qFormat/>
    <w:rsid w:val="008A5F3B"/>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8A5F3B"/>
    <w:rPr>
      <w:rFonts w:ascii="Calibri" w:eastAsia="Times New Roman" w:hAnsi="Calibri" w:cs="Times New Roman"/>
      <w:kern w:val="0"/>
      <w:sz w:val="22"/>
      <w:szCs w:val="20"/>
      <w:u w:val="single"/>
    </w:rPr>
  </w:style>
  <w:style w:type="character" w:customStyle="1" w:styleId="StyleUnderlineChar9ptBold">
    <w:name w:val="Style Underline Char + 9 pt Bold"/>
    <w:rsid w:val="008A5F3B"/>
    <w:rPr>
      <w:rFonts w:ascii="Times New Roman" w:hAnsi="Times New Roman"/>
      <w:b/>
      <w:bCs/>
      <w:sz w:val="20"/>
      <w:u w:val="single"/>
      <w:lang w:val="en-US" w:eastAsia="en-US" w:bidi="ar-SA"/>
    </w:rPr>
  </w:style>
  <w:style w:type="character" w:customStyle="1" w:styleId="StyleUnderlineChar1Bold">
    <w:name w:val="Style Underline Char1 + Bold"/>
    <w:rsid w:val="008A5F3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5F3B"/>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8A5F3B"/>
    <w:rPr>
      <w:rFonts w:ascii="Arial Narrow" w:eastAsia="Times New Roman" w:hAnsi="Arial Narrow" w:cs="Arial"/>
      <w:kern w:val="32"/>
      <w:sz w:val="16"/>
      <w:szCs w:val="20"/>
    </w:rPr>
  </w:style>
  <w:style w:type="paragraph" w:customStyle="1" w:styleId="NormalWeb8">
    <w:name w:val="Normal (Web)8"/>
    <w:basedOn w:val="Normal"/>
    <w:uiPriority w:val="99"/>
    <w:qFormat/>
    <w:rsid w:val="008A5F3B"/>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8A5F3B"/>
    <w:rPr>
      <w:color w:val="000000"/>
      <w:sz w:val="20"/>
      <w:u w:val="single"/>
    </w:rPr>
  </w:style>
  <w:style w:type="character" w:customStyle="1" w:styleId="Style11ptBlack">
    <w:name w:val="Style 11 pt Black"/>
    <w:rsid w:val="008A5F3B"/>
    <w:rPr>
      <w:color w:val="000000"/>
      <w:sz w:val="20"/>
    </w:rPr>
  </w:style>
  <w:style w:type="character" w:customStyle="1" w:styleId="Heading2Char1CharCharCharCharCharC">
    <w:name w:val="Heading 2 Char1 Char Char Char Char Char C"/>
    <w:rsid w:val="008A5F3B"/>
    <w:rPr>
      <w:rFonts w:cs="Arial"/>
      <w:b/>
      <w:bCs/>
      <w:iCs/>
      <w:sz w:val="24"/>
      <w:szCs w:val="28"/>
      <w:lang w:val="en-US" w:eastAsia="en-US" w:bidi="ar-SA"/>
    </w:rPr>
  </w:style>
  <w:style w:type="character" w:customStyle="1" w:styleId="StyleUnderlineCharTimesBold">
    <w:name w:val="Style Underline Char + Times Bold"/>
    <w:rsid w:val="008A5F3B"/>
    <w:rPr>
      <w:rFonts w:ascii="Times" w:hAnsi="Times"/>
      <w:b w:val="0"/>
      <w:bCs/>
      <w:sz w:val="20"/>
      <w:u w:val="single"/>
    </w:rPr>
  </w:style>
  <w:style w:type="character" w:customStyle="1" w:styleId="blubigktbiz">
    <w:name w:val="blubigktbiz"/>
    <w:rsid w:val="008A5F3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5F3B"/>
    <w:pPr>
      <w:ind w:left="-1080" w:right="1728"/>
    </w:pPr>
    <w:rPr>
      <w:color w:val="auto"/>
      <w:sz w:val="24"/>
      <w:szCs w:val="20"/>
      <w:u w:val="thick"/>
      <w:bdr w:val="single" w:sz="4" w:space="0" w:color="auto"/>
      <w14:ligatures w14:val="standardContextual"/>
    </w:rPr>
  </w:style>
  <w:style w:type="character" w:customStyle="1" w:styleId="StyleevidencetextBorderSinglesolidlineAuto05ptLChar">
    <w:name w:val="Style evidence text + Border: : (Single solid line Auto  0.5 pt L... Char"/>
    <w:link w:val="StyleevidencetextBorderSinglesolidlineAuto05ptL"/>
    <w:rsid w:val="008A5F3B"/>
    <w:rPr>
      <w:rFonts w:ascii="Arial" w:eastAsia="Times New Roman" w:hAnsi="Arial" w:cs="Calibri"/>
      <w:kern w:val="0"/>
      <w:szCs w:val="20"/>
      <w:u w:val="thick"/>
      <w:bdr w:val="single" w:sz="4" w:space="0" w:color="auto"/>
    </w:rPr>
  </w:style>
  <w:style w:type="paragraph" w:styleId="Caption">
    <w:name w:val="caption"/>
    <w:aliases w:val="caption"/>
    <w:basedOn w:val="Normal"/>
    <w:next w:val="Normal"/>
    <w:qFormat/>
    <w:rsid w:val="008A5F3B"/>
    <w:rPr>
      <w:rFonts w:eastAsia="Times New Roman"/>
      <w:b/>
      <w:bCs/>
      <w:sz w:val="18"/>
      <w:szCs w:val="18"/>
      <w:lang w:bidi="en-US"/>
      <w14:ligatures w14:val="standardContextual"/>
    </w:rPr>
  </w:style>
  <w:style w:type="character" w:customStyle="1" w:styleId="Style4CharChar">
    <w:name w:val="Style4 Char Char"/>
    <w:rsid w:val="008A5F3B"/>
    <w:rPr>
      <w:rFonts w:ascii="Arial Narrow" w:hAnsi="Arial Narrow"/>
      <w:noProof w:val="0"/>
      <w:szCs w:val="24"/>
      <w:u w:val="single"/>
      <w:lang w:val="en-US" w:eastAsia="en-US" w:bidi="ar-SA"/>
    </w:rPr>
  </w:style>
  <w:style w:type="character" w:customStyle="1" w:styleId="StyleUnderline4">
    <w:name w:val="Style Underline4"/>
    <w:rsid w:val="008A5F3B"/>
    <w:rPr>
      <w:u w:val="single"/>
    </w:rPr>
  </w:style>
  <w:style w:type="character" w:customStyle="1" w:styleId="BodyText3Char1">
    <w:name w:val="Body Text 3 Char1"/>
    <w:basedOn w:val="DefaultParagraphFont"/>
    <w:rsid w:val="008A5F3B"/>
    <w:rPr>
      <w:rFonts w:ascii="Calibri" w:eastAsiaTheme="minorHAnsi" w:hAnsi="Calibri" w:cs="Calibri"/>
      <w:kern w:val="0"/>
      <w:sz w:val="16"/>
      <w:szCs w:val="16"/>
      <w:lang w:eastAsia="en-US"/>
      <w14:ligatures w14:val="none"/>
    </w:rPr>
  </w:style>
  <w:style w:type="character" w:customStyle="1" w:styleId="super">
    <w:name w:val="super"/>
    <w:rsid w:val="008A5F3B"/>
  </w:style>
  <w:style w:type="character" w:customStyle="1" w:styleId="text30">
    <w:name w:val="text30"/>
    <w:rsid w:val="008A5F3B"/>
  </w:style>
  <w:style w:type="character" w:customStyle="1" w:styleId="uppercase">
    <w:name w:val="uppercase"/>
    <w:rsid w:val="008A5F3B"/>
  </w:style>
  <w:style w:type="character" w:customStyle="1" w:styleId="entry-title">
    <w:name w:val="entry-title"/>
    <w:rsid w:val="008A5F3B"/>
  </w:style>
  <w:style w:type="character" w:customStyle="1" w:styleId="BodyTextIndentChar1">
    <w:name w:val="Body Text Indent Char1"/>
    <w:uiPriority w:val="99"/>
    <w:rsid w:val="008A5F3B"/>
    <w:rPr>
      <w:rFonts w:ascii="Times New Roman" w:hAnsi="Times New Roman" w:cs="Times New Roman"/>
      <w:sz w:val="20"/>
    </w:rPr>
  </w:style>
  <w:style w:type="character" w:customStyle="1" w:styleId="HTMLPreformattedChar1">
    <w:name w:val="HTML Preformatted Char1"/>
    <w:uiPriority w:val="99"/>
    <w:rsid w:val="008A5F3B"/>
    <w:rPr>
      <w:rFonts w:ascii="Consolas" w:hAnsi="Consolas" w:cs="Consolas"/>
      <w:sz w:val="20"/>
      <w:szCs w:val="20"/>
    </w:rPr>
  </w:style>
  <w:style w:type="character" w:customStyle="1" w:styleId="DebateHighlighted">
    <w:name w:val="Debate Highlighted"/>
    <w:qFormat/>
    <w:rsid w:val="008A5F3B"/>
    <w:rPr>
      <w:rFonts w:ascii="Times New Roman" w:hAnsi="Times New Roman"/>
      <w:sz w:val="20"/>
      <w:u w:val="thick"/>
      <w:bdr w:val="none" w:sz="0" w:space="0" w:color="auto"/>
      <w:shd w:val="clear" w:color="auto" w:fill="00FFFF"/>
    </w:rPr>
  </w:style>
  <w:style w:type="character" w:customStyle="1" w:styleId="Style6pt">
    <w:name w:val="Style 6 pt"/>
    <w:qFormat/>
    <w:rsid w:val="008A5F3B"/>
    <w:rPr>
      <w:sz w:val="12"/>
    </w:rPr>
  </w:style>
  <w:style w:type="character" w:customStyle="1" w:styleId="CiteCharCharCharCharCharChar">
    <w:name w:val="Cite Char Char Char Char Char Char"/>
    <w:rsid w:val="008A5F3B"/>
    <w:rPr>
      <w:b/>
      <w:noProof w:val="0"/>
      <w:sz w:val="22"/>
      <w:szCs w:val="24"/>
      <w:u w:val="single"/>
      <w:lang w:val="en-US" w:eastAsia="en-US" w:bidi="ar-SA"/>
    </w:rPr>
  </w:style>
  <w:style w:type="character" w:customStyle="1" w:styleId="mainbody1">
    <w:name w:val="mainbody1"/>
    <w:rsid w:val="008A5F3B"/>
    <w:rPr>
      <w:rFonts w:ascii="Verdana" w:hAnsi="Verdana" w:hint="default"/>
      <w:color w:val="000000"/>
      <w:sz w:val="22"/>
      <w:szCs w:val="22"/>
    </w:rPr>
  </w:style>
  <w:style w:type="paragraph" w:customStyle="1" w:styleId="author-name">
    <w:name w:val="author-nam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8A5F3B"/>
    <w:pPr>
      <w:widowControl w:val="0"/>
      <w:autoSpaceDE w:val="0"/>
      <w:autoSpaceDN w:val="0"/>
      <w:adjustRightInd w:val="0"/>
      <w:spacing w:line="209" w:lineRule="exact"/>
    </w:pPr>
    <w:rPr>
      <w:rFonts w:eastAsia="SimSun"/>
      <w:sz w:val="24"/>
      <w14:ligatures w14:val="standardContextual"/>
    </w:rPr>
  </w:style>
  <w:style w:type="character" w:customStyle="1" w:styleId="underlinedCharChar0">
    <w:name w:val="underlined Char Char"/>
    <w:locked/>
    <w:rsid w:val="008A5F3B"/>
    <w:rPr>
      <w:u w:val="single"/>
    </w:rPr>
  </w:style>
  <w:style w:type="character" w:customStyle="1" w:styleId="StyleUnderlined11ptBoldChar">
    <w:name w:val="Style Underlined + 11 pt Bold Char"/>
    <w:link w:val="StyleUnderlined11ptBold"/>
    <w:locked/>
    <w:rsid w:val="008A5F3B"/>
    <w:rPr>
      <w:b/>
      <w:bCs/>
      <w:u w:val="single"/>
    </w:rPr>
  </w:style>
  <w:style w:type="paragraph" w:customStyle="1" w:styleId="StyleUnderlined11ptBold">
    <w:name w:val="Style Underlined + 11 pt Bold"/>
    <w:basedOn w:val="underlined"/>
    <w:link w:val="StyleUnderlined11ptBoldChar"/>
    <w:qFormat/>
    <w:rsid w:val="008A5F3B"/>
    <w:pPr>
      <w:contextualSpacing w:val="0"/>
    </w:pPr>
    <w:rPr>
      <w:rFonts w:asciiTheme="minorHAnsi" w:eastAsiaTheme="minorHAnsi" w:hAnsiTheme="minorHAnsi" w:cstheme="minorBidi"/>
      <w:b/>
      <w:bCs/>
      <w:kern w:val="2"/>
      <w14:ligatures w14:val="standardContextual"/>
    </w:rPr>
  </w:style>
  <w:style w:type="paragraph" w:customStyle="1" w:styleId="CardText4">
    <w:name w:val="CardText"/>
    <w:basedOn w:val="Normal"/>
    <w:link w:val="CardTextChar3"/>
    <w:qFormat/>
    <w:rsid w:val="008A5F3B"/>
    <w:pPr>
      <w:ind w:left="288"/>
    </w:pPr>
    <w:rPr>
      <w:rFonts w:eastAsia="Calibri"/>
      <w14:ligatures w14:val="standardContextual"/>
    </w:rPr>
  </w:style>
  <w:style w:type="character" w:customStyle="1" w:styleId="CardTextChar3">
    <w:name w:val="CardText Char"/>
    <w:link w:val="CardText4"/>
    <w:rsid w:val="008A5F3B"/>
    <w:rPr>
      <w:rFonts w:ascii="Arial" w:eastAsia="Calibri" w:hAnsi="Arial" w:cs="Arial"/>
      <w:kern w:val="0"/>
      <w:sz w:val="16"/>
      <w:szCs w:val="22"/>
    </w:rPr>
  </w:style>
  <w:style w:type="paragraph" w:customStyle="1" w:styleId="StyleCardTextTimesNewRoman11ptUnderline">
    <w:name w:val="Style Card Text + Times New Roman 11 pt Underline"/>
    <w:link w:val="StyleCardTextTimesNewRoman11ptUnderlineChar"/>
    <w:qFormat/>
    <w:rsid w:val="008A5F3B"/>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8A5F3B"/>
    <w:rPr>
      <w:rFonts w:ascii="Calibri" w:eastAsia="Calibri" w:hAnsi="Calibri" w:cs="Times New Roman"/>
      <w:kern w:val="0"/>
      <w:sz w:val="22"/>
      <w:szCs w:val="22"/>
      <w:u w:val="single"/>
    </w:rPr>
  </w:style>
  <w:style w:type="paragraph" w:customStyle="1" w:styleId="Cards1">
    <w:name w:val="Cards1"/>
    <w:basedOn w:val="Normal"/>
    <w:link w:val="Cards1Char"/>
    <w:qFormat/>
    <w:rsid w:val="008A5F3B"/>
    <w:pPr>
      <w:ind w:left="288"/>
    </w:pPr>
    <w:rPr>
      <w:rFonts w:eastAsia="Times New Roman"/>
      <w:u w:val="single"/>
      <w14:ligatures w14:val="standardContextual"/>
    </w:rPr>
  </w:style>
  <w:style w:type="character" w:customStyle="1" w:styleId="Cards1Char">
    <w:name w:val="Cards1 Char"/>
    <w:link w:val="Cards1"/>
    <w:rsid w:val="008A5F3B"/>
    <w:rPr>
      <w:rFonts w:ascii="Arial" w:eastAsia="Times New Roman" w:hAnsi="Arial" w:cs="Arial"/>
      <w:kern w:val="0"/>
      <w:sz w:val="16"/>
      <w:szCs w:val="22"/>
      <w:u w:val="single"/>
    </w:rPr>
  </w:style>
  <w:style w:type="paragraph" w:styleId="List">
    <w:name w:val="List"/>
    <w:basedOn w:val="Normal"/>
    <w:uiPriority w:val="99"/>
    <w:unhideWhenUsed/>
    <w:rsid w:val="008A5F3B"/>
    <w:pPr>
      <w:contextualSpacing/>
    </w:pPr>
    <w:rPr>
      <w:rFonts w:eastAsia="Calibri"/>
      <w14:ligatures w14:val="standardContextual"/>
    </w:rPr>
  </w:style>
  <w:style w:type="paragraph" w:customStyle="1" w:styleId="D345FF3D873148C5AE3FBF3267827368">
    <w:name w:val="D345FF3D873148C5AE3FBF3267827368"/>
    <w:uiPriority w:val="99"/>
    <w:qFormat/>
    <w:rsid w:val="008A5F3B"/>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8A5F3B"/>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8A5F3B"/>
    <w:rPr>
      <w:rFonts w:ascii="Arial" w:eastAsia="SimSun" w:hAnsi="Arial" w:cs="Arial"/>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8A5F3B"/>
    <w:rPr>
      <w:b/>
      <w:sz w:val="28"/>
    </w:rPr>
  </w:style>
  <w:style w:type="character" w:customStyle="1" w:styleId="TagofCardChar">
    <w:name w:val="Tag of Card Char"/>
    <w:link w:val="TagofCard"/>
    <w:rsid w:val="008A5F3B"/>
    <w:rPr>
      <w:rFonts w:ascii="Arial" w:eastAsia="SimSun" w:hAnsi="Arial" w:cs="Arial"/>
      <w:b/>
      <w:color w:val="000000"/>
      <w:kern w:val="0"/>
      <w:sz w:val="28"/>
      <w:szCs w:val="20"/>
      <w:lang w:val="x-none" w:eastAsia="x-none"/>
    </w:rPr>
  </w:style>
  <w:style w:type="paragraph" w:customStyle="1" w:styleId="Sourcename">
    <w:name w:val="Source name"/>
    <w:basedOn w:val="Normaltext0"/>
    <w:link w:val="SourcenameChar"/>
    <w:autoRedefine/>
    <w:qFormat/>
    <w:rsid w:val="008A5F3B"/>
    <w:rPr>
      <w:b/>
      <w:bCs/>
      <w:sz w:val="20"/>
    </w:rPr>
  </w:style>
  <w:style w:type="character" w:customStyle="1" w:styleId="SourcenameChar">
    <w:name w:val="Source name Char"/>
    <w:link w:val="Sourcename"/>
    <w:rsid w:val="008A5F3B"/>
    <w:rPr>
      <w:rFonts w:ascii="Arial" w:eastAsia="SimSun" w:hAnsi="Arial" w:cs="Arial"/>
      <w:b/>
      <w:bCs/>
      <w:color w:val="000000"/>
      <w:kern w:val="0"/>
      <w:sz w:val="20"/>
      <w:szCs w:val="20"/>
      <w:lang w:val="x-none" w:eastAsia="x-none"/>
    </w:rPr>
  </w:style>
  <w:style w:type="paragraph" w:customStyle="1" w:styleId="underlinedcard1">
    <w:name w:val="underlined card"/>
    <w:basedOn w:val="Normaltext0"/>
    <w:link w:val="underlinedcardChar1"/>
    <w:autoRedefine/>
    <w:qFormat/>
    <w:rsid w:val="008A5F3B"/>
    <w:rPr>
      <w:u w:val="single"/>
    </w:rPr>
  </w:style>
  <w:style w:type="character" w:customStyle="1" w:styleId="underlinedcardChar1">
    <w:name w:val="underlined card Char"/>
    <w:link w:val="underlinedcard1"/>
    <w:rsid w:val="008A5F3B"/>
    <w:rPr>
      <w:rFonts w:ascii="Arial" w:eastAsia="SimSun" w:hAnsi="Arial" w:cs="Arial"/>
      <w:color w:val="000000"/>
      <w:kern w:val="0"/>
      <w:sz w:val="16"/>
      <w:szCs w:val="20"/>
      <w:u w:val="single"/>
      <w:lang w:val="x-none" w:eastAsia="x-none"/>
    </w:rPr>
  </w:style>
  <w:style w:type="paragraph" w:customStyle="1" w:styleId="FullText">
    <w:name w:val="Full Text"/>
    <w:basedOn w:val="Normal"/>
    <w:uiPriority w:val="99"/>
    <w:qFormat/>
    <w:rsid w:val="008A5F3B"/>
    <w:rPr>
      <w:rFonts w:eastAsia="Times New Roman"/>
      <w14:ligatures w14:val="standardContextual"/>
    </w:rPr>
  </w:style>
  <w:style w:type="character" w:customStyle="1" w:styleId="SourceBold">
    <w:name w:val="Source Bold"/>
    <w:rsid w:val="008A5F3B"/>
    <w:rPr>
      <w:rFonts w:ascii="Arial Narrow" w:hAnsi="Arial Narrow"/>
      <w:b/>
      <w:sz w:val="24"/>
      <w:u w:val="none"/>
    </w:rPr>
  </w:style>
  <w:style w:type="paragraph" w:customStyle="1" w:styleId="TextUnderline">
    <w:name w:val="Text Underline"/>
    <w:basedOn w:val="Normal"/>
    <w:link w:val="TextUnderlineChar0"/>
    <w:qFormat/>
    <w:rsid w:val="008A5F3B"/>
    <w:rPr>
      <w:rFonts w:ascii="Garamond" w:eastAsia="Times New Roman" w:hAnsi="Garamond"/>
      <w:bCs/>
      <w:kern w:val="20"/>
      <w:szCs w:val="32"/>
      <w:u w:val="single"/>
      <w:lang w:val="x-none" w:eastAsia="x-none"/>
      <w14:ligatures w14:val="standardContextual"/>
    </w:rPr>
  </w:style>
  <w:style w:type="character" w:customStyle="1" w:styleId="TextUnderlineChar0">
    <w:name w:val="Text Underline Char"/>
    <w:link w:val="TextUnderline"/>
    <w:rsid w:val="008A5F3B"/>
    <w:rPr>
      <w:rFonts w:ascii="Garamond" w:eastAsia="Times New Roman" w:hAnsi="Garamond" w:cs="Arial"/>
      <w:bCs/>
      <w:kern w:val="20"/>
      <w:sz w:val="16"/>
      <w:szCs w:val="32"/>
      <w:u w:val="single"/>
      <w:lang w:val="x-none" w:eastAsia="x-none"/>
    </w:rPr>
  </w:style>
  <w:style w:type="paragraph" w:customStyle="1" w:styleId="CardTagandCite">
    <w:name w:val="Card Tag and Cite"/>
    <w:basedOn w:val="Normal"/>
    <w:next w:val="Normal"/>
    <w:link w:val="CardTagandCiteChar"/>
    <w:qFormat/>
    <w:rsid w:val="008A5F3B"/>
    <w:rPr>
      <w:rFonts w:ascii="Arial Narrow" w:hAnsi="Arial Narrow" w:cstheme="minorBidi"/>
      <w:b/>
      <w:kern w:val="2"/>
      <w:sz w:val="26"/>
      <w:szCs w:val="24"/>
      <w14:ligatures w14:val="standardContextual"/>
    </w:rPr>
  </w:style>
  <w:style w:type="character" w:customStyle="1" w:styleId="2xBoldUnderline">
    <w:name w:val="2x_Bold_Underline"/>
    <w:rsid w:val="008A5F3B"/>
    <w:rPr>
      <w:b/>
      <w:bCs/>
      <w:sz w:val="24"/>
      <w:u w:val="thick"/>
    </w:rPr>
  </w:style>
  <w:style w:type="character" w:customStyle="1" w:styleId="Dottedunderline">
    <w:name w:val="Dotted underline"/>
    <w:rsid w:val="008A5F3B"/>
    <w:rPr>
      <w:u w:val="dotted"/>
    </w:rPr>
  </w:style>
  <w:style w:type="paragraph" w:customStyle="1" w:styleId="citeunread">
    <w:name w:val="cite unread"/>
    <w:basedOn w:val="Normal"/>
    <w:link w:val="citeunreadChar"/>
    <w:qFormat/>
    <w:rsid w:val="008A5F3B"/>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8A5F3B"/>
    <w:rPr>
      <w:rFonts w:ascii="Arial" w:eastAsia="MS Mincho" w:hAnsi="Arial" w:cs="Arial"/>
      <w:kern w:val="28"/>
      <w:sz w:val="18"/>
      <w:szCs w:val="20"/>
      <w:lang w:val="en" w:eastAsia="x-none"/>
    </w:rPr>
  </w:style>
  <w:style w:type="paragraph" w:customStyle="1" w:styleId="read">
    <w:name w:val="read"/>
    <w:basedOn w:val="Normal"/>
    <w:next w:val="Normal"/>
    <w:link w:val="readCharChar"/>
    <w:qFormat/>
    <w:rsid w:val="008A5F3B"/>
    <w:rPr>
      <w:rFonts w:eastAsia="Times New Roman"/>
      <w:b/>
      <w:szCs w:val="20"/>
      <w:u w:val="single"/>
      <w:lang w:val="x-none" w:eastAsia="x-none"/>
      <w14:ligatures w14:val="standardContextual"/>
    </w:rPr>
  </w:style>
  <w:style w:type="character" w:customStyle="1" w:styleId="readCharChar">
    <w:name w:val="read Char Char"/>
    <w:link w:val="read"/>
    <w:locked/>
    <w:rsid w:val="008A5F3B"/>
    <w:rPr>
      <w:rFonts w:ascii="Arial" w:eastAsia="Times New Roman" w:hAnsi="Arial" w:cs="Arial"/>
      <w:b/>
      <w:kern w:val="0"/>
      <w:sz w:val="16"/>
      <w:szCs w:val="20"/>
      <w:u w:val="single"/>
      <w:lang w:val="x-none" w:eastAsia="x-none"/>
    </w:rPr>
  </w:style>
  <w:style w:type="paragraph" w:customStyle="1" w:styleId="2ndLevel-TAG">
    <w:name w:val="2nd Level - TAG"/>
    <w:basedOn w:val="Normal"/>
    <w:next w:val="Normal"/>
    <w:uiPriority w:val="99"/>
    <w:qFormat/>
    <w:rsid w:val="008A5F3B"/>
    <w:pPr>
      <w:spacing w:before="240"/>
      <w:outlineLvl w:val="2"/>
    </w:pPr>
    <w:rPr>
      <w:rFonts w:eastAsia="Times New Roman"/>
      <w:b/>
      <w14:ligatures w14:val="standardContextual"/>
    </w:rPr>
  </w:style>
  <w:style w:type="character" w:customStyle="1" w:styleId="readChar">
    <w:name w:val="read Char"/>
    <w:rsid w:val="008A5F3B"/>
    <w:rPr>
      <w:szCs w:val="22"/>
      <w:u w:val="single"/>
      <w:lang w:val="en-US" w:eastAsia="en-US" w:bidi="ar-SA"/>
    </w:rPr>
  </w:style>
  <w:style w:type="character" w:customStyle="1" w:styleId="underlining0">
    <w:name w:val="underlining"/>
    <w:rsid w:val="008A5F3B"/>
    <w:rPr>
      <w:u w:val="single"/>
    </w:rPr>
  </w:style>
  <w:style w:type="character" w:customStyle="1" w:styleId="A6">
    <w:name w:val="A6"/>
    <w:uiPriority w:val="99"/>
    <w:rsid w:val="008A5F3B"/>
    <w:rPr>
      <w:rFonts w:ascii="Times New Roman" w:hAnsi="Times New Roman"/>
      <w:color w:val="000000"/>
      <w:sz w:val="14"/>
      <w:szCs w:val="14"/>
    </w:rPr>
  </w:style>
  <w:style w:type="character" w:customStyle="1" w:styleId="CiteCardChar">
    <w:name w:val="Cite_Card Char"/>
    <w:link w:val="CiteCard0"/>
    <w:rsid w:val="008A5F3B"/>
    <w:rPr>
      <w:rFonts w:ascii="Times New Roman" w:eastAsia="Times New Roman" w:hAnsi="Times New Roman" w:cs="Arial"/>
      <w:bCs/>
      <w:kern w:val="0"/>
      <w:sz w:val="20"/>
      <w:szCs w:val="20"/>
      <w14:ligatures w14:val="none"/>
    </w:rPr>
  </w:style>
  <w:style w:type="character" w:customStyle="1" w:styleId="btitle">
    <w:name w:val="btitle"/>
    <w:rsid w:val="008A5F3B"/>
  </w:style>
  <w:style w:type="character" w:customStyle="1" w:styleId="green">
    <w:name w:val="green"/>
    <w:rsid w:val="008A5F3B"/>
  </w:style>
  <w:style w:type="paragraph" w:customStyle="1" w:styleId="CM5">
    <w:name w:val="CM5"/>
    <w:basedOn w:val="Default"/>
    <w:next w:val="Default"/>
    <w:uiPriority w:val="99"/>
    <w:qFormat/>
    <w:rsid w:val="008A5F3B"/>
    <w:rPr>
      <w:rFonts w:eastAsia="MS Mincho"/>
      <w:color w:val="auto"/>
      <w14:ligatures w14:val="standardContextual"/>
    </w:rPr>
  </w:style>
  <w:style w:type="paragraph" w:customStyle="1" w:styleId="CM14">
    <w:name w:val="CM14"/>
    <w:basedOn w:val="Default"/>
    <w:next w:val="Default"/>
    <w:uiPriority w:val="99"/>
    <w:qFormat/>
    <w:rsid w:val="008A5F3B"/>
    <w:rPr>
      <w:rFonts w:eastAsia="MS Mincho"/>
      <w:color w:val="auto"/>
      <w14:ligatures w14:val="standardContextual"/>
    </w:rPr>
  </w:style>
  <w:style w:type="character" w:customStyle="1" w:styleId="BodyText20">
    <w:name w:val="Body Text2"/>
    <w:rsid w:val="008A5F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8A5F3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5F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5F3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5F3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A5F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A5F3B"/>
    <w:rPr>
      <w:rFonts w:ascii="Sylfaen" w:hAnsi="Sylfaen" w:cs="Sylfaen"/>
      <w:i/>
      <w:iCs/>
      <w:sz w:val="19"/>
      <w:szCs w:val="19"/>
      <w:u w:val="none"/>
      <w:shd w:val="clear" w:color="auto" w:fill="FFFFFF"/>
    </w:rPr>
  </w:style>
  <w:style w:type="character" w:customStyle="1" w:styleId="AuthorYear">
    <w:name w:val="AuthorYear"/>
    <w:uiPriority w:val="1"/>
    <w:qFormat/>
    <w:rsid w:val="008A5F3B"/>
    <w:rPr>
      <w:rFonts w:ascii="Georgia" w:hAnsi="Georgia"/>
      <w:b/>
      <w:sz w:val="24"/>
    </w:rPr>
  </w:style>
  <w:style w:type="character" w:customStyle="1" w:styleId="ssl4">
    <w:name w:val="ss_l4"/>
    <w:rsid w:val="008A5F3B"/>
  </w:style>
  <w:style w:type="character" w:customStyle="1" w:styleId="tl8wme">
    <w:name w:val="tl8wme"/>
    <w:basedOn w:val="DefaultParagraphFont"/>
    <w:rsid w:val="008A5F3B"/>
  </w:style>
  <w:style w:type="paragraph" w:customStyle="1" w:styleId="CardIndented">
    <w:name w:val="Card (Indented)"/>
    <w:basedOn w:val="Normal"/>
    <w:link w:val="CardIndentedChar"/>
    <w:qFormat/>
    <w:rsid w:val="008A5F3B"/>
    <w:pPr>
      <w:ind w:left="288"/>
    </w:pPr>
    <w:rPr>
      <w:rFonts w:eastAsia="Calibri"/>
      <w14:ligatures w14:val="standardContextual"/>
    </w:rPr>
  </w:style>
  <w:style w:type="character" w:customStyle="1" w:styleId="CardIndentedChar">
    <w:name w:val="Card (Indented) Char"/>
    <w:link w:val="CardIndented"/>
    <w:rsid w:val="008A5F3B"/>
    <w:rPr>
      <w:rFonts w:ascii="Arial" w:eastAsia="Calibri" w:hAnsi="Arial" w:cs="Arial"/>
      <w:kern w:val="0"/>
      <w:sz w:val="16"/>
      <w:szCs w:val="22"/>
    </w:rPr>
  </w:style>
  <w:style w:type="character" w:customStyle="1" w:styleId="cardchar00">
    <w:name w:val="cardchar0"/>
    <w:basedOn w:val="DefaultParagraphFont"/>
    <w:rsid w:val="008A5F3B"/>
  </w:style>
  <w:style w:type="character" w:customStyle="1" w:styleId="UnderlineNon-bold">
    <w:name w:val="Underline Non - bold"/>
    <w:rsid w:val="008A5F3B"/>
    <w:rPr>
      <w:rFonts w:ascii="Times New Roman" w:hAnsi="Times New Roman"/>
      <w:iCs/>
      <w:sz w:val="22"/>
      <w:u w:val="single"/>
    </w:rPr>
  </w:style>
  <w:style w:type="character" w:customStyle="1" w:styleId="UnderlineBold0">
    <w:name w:val="Underline Bold"/>
    <w:qFormat/>
    <w:rsid w:val="008A5F3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A5F3B"/>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8A5F3B"/>
    <w:rPr>
      <w:rFonts w:ascii="Garamond" w:eastAsia="Times New Roman" w:hAnsi="Garamond" w:cs="Times New Roman"/>
      <w:bCs/>
      <w:kern w:val="0"/>
      <w:sz w:val="22"/>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A5F3B"/>
    <w:rPr>
      <w:rFonts w:ascii="Bell MT" w:eastAsia="Times New Roman" w:hAnsi="Bell MT"/>
      <w:bCs/>
      <w:iCs/>
      <w:sz w:val="22"/>
      <w:u w:val="single"/>
    </w:rPr>
  </w:style>
  <w:style w:type="character" w:customStyle="1" w:styleId="Heading5Char2">
    <w:name w:val="Heading 5 Char2"/>
    <w:rsid w:val="008A5F3B"/>
    <w:rPr>
      <w:rFonts w:ascii="Bell MT" w:eastAsia="Times New Roman" w:hAnsi="Bell MT"/>
      <w:bCs/>
      <w:iCs/>
      <w:sz w:val="10"/>
      <w:szCs w:val="26"/>
    </w:rPr>
  </w:style>
  <w:style w:type="paragraph" w:customStyle="1" w:styleId="Heading2-NotBold">
    <w:name w:val="Heading 2 - Not Bold"/>
    <w:basedOn w:val="Heading2"/>
    <w:autoRedefine/>
    <w:uiPriority w:val="99"/>
    <w:qFormat/>
    <w:rsid w:val="008A5F3B"/>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1">
    <w:name w:val="z-Top of Form Char1"/>
    <w:basedOn w:val="DefaultParagraphFont"/>
    <w:uiPriority w:val="99"/>
    <w:rsid w:val="008A5F3B"/>
    <w:rPr>
      <w:rFonts w:ascii="Arial" w:eastAsiaTheme="minorHAnsi" w:hAnsi="Arial" w:cs="Arial"/>
      <w:vanish/>
      <w:kern w:val="0"/>
      <w:sz w:val="16"/>
      <w:szCs w:val="16"/>
      <w:lang w:eastAsia="en-US"/>
      <w14:ligatures w14:val="none"/>
    </w:rPr>
  </w:style>
  <w:style w:type="character" w:customStyle="1" w:styleId="z-BottomofFormChar1">
    <w:name w:val="z-Bottom of Form Char1"/>
    <w:basedOn w:val="DefaultParagraphFont"/>
    <w:uiPriority w:val="99"/>
    <w:rsid w:val="008A5F3B"/>
    <w:rPr>
      <w:rFonts w:ascii="Arial" w:eastAsiaTheme="minorHAnsi" w:hAnsi="Arial" w:cs="Arial"/>
      <w:vanish/>
      <w:kern w:val="0"/>
      <w:sz w:val="16"/>
      <w:szCs w:val="16"/>
      <w:lang w:eastAsia="en-US"/>
      <w14:ligatures w14:val="none"/>
    </w:rPr>
  </w:style>
  <w:style w:type="paragraph" w:customStyle="1" w:styleId="Heading2-Bold">
    <w:name w:val="Heading 2 - Bold"/>
    <w:basedOn w:val="Normal"/>
    <w:autoRedefine/>
    <w:uiPriority w:val="99"/>
    <w:qFormat/>
    <w:rsid w:val="008A5F3B"/>
    <w:rPr>
      <w:rFonts w:ascii="Garamond" w:eastAsia="Calibri" w:hAnsi="Garamond"/>
      <w:b/>
      <w14:ligatures w14:val="standardContextual"/>
    </w:rPr>
  </w:style>
  <w:style w:type="paragraph" w:customStyle="1" w:styleId="Microtext0">
    <w:name w:val="Microtext"/>
    <w:basedOn w:val="Normal"/>
    <w:next w:val="Normal"/>
    <w:link w:val="MicrotextChar0"/>
    <w:qFormat/>
    <w:rsid w:val="008A5F3B"/>
    <w:rPr>
      <w:rFonts w:eastAsia="Calibri"/>
      <w:sz w:val="12"/>
      <w:lang w:val="x-none" w:eastAsia="x-none"/>
      <w14:ligatures w14:val="standardContextual"/>
    </w:rPr>
  </w:style>
  <w:style w:type="character" w:customStyle="1" w:styleId="MicrotextChar0">
    <w:name w:val="Microtext Char"/>
    <w:link w:val="Microtext0"/>
    <w:rsid w:val="008A5F3B"/>
    <w:rPr>
      <w:rFonts w:ascii="Arial" w:eastAsia="Calibri" w:hAnsi="Arial" w:cs="Arial"/>
      <w:kern w:val="0"/>
      <w:sz w:val="12"/>
      <w:szCs w:val="22"/>
      <w:lang w:val="x-none" w:eastAsia="x-none"/>
    </w:rPr>
  </w:style>
  <w:style w:type="character" w:customStyle="1" w:styleId="Style2CharChar">
    <w:name w:val="Style2 Char Char"/>
    <w:rsid w:val="008A5F3B"/>
    <w:rPr>
      <w:u w:val="thick"/>
      <w:lang w:val="en-US" w:eastAsia="en-US" w:bidi="ar-SA"/>
    </w:rPr>
  </w:style>
  <w:style w:type="character" w:customStyle="1" w:styleId="authordate1">
    <w:name w:val="authordate"/>
    <w:rsid w:val="008A5F3B"/>
  </w:style>
  <w:style w:type="character" w:customStyle="1" w:styleId="underline0">
    <w:name w:val="%underline"/>
    <w:qFormat/>
    <w:rsid w:val="008A5F3B"/>
    <w:rPr>
      <w:rFonts w:ascii="Times New Roman" w:hAnsi="Times New Roman"/>
      <w:sz w:val="16"/>
      <w:u w:val="none"/>
    </w:rPr>
  </w:style>
  <w:style w:type="character" w:customStyle="1" w:styleId="AUNDERLINE0">
    <w:name w:val="AUNDERLINE"/>
    <w:qFormat/>
    <w:rsid w:val="008A5F3B"/>
    <w:rPr>
      <w:rFonts w:ascii="Times New Roman" w:hAnsi="Times New Roman"/>
      <w:sz w:val="20"/>
      <w:u w:val="single"/>
    </w:rPr>
  </w:style>
  <w:style w:type="character" w:customStyle="1" w:styleId="Style2Char0">
    <w:name w:val="Style 2 Char"/>
    <w:link w:val="Style20"/>
    <w:uiPriority w:val="99"/>
    <w:rsid w:val="008A5F3B"/>
    <w:rPr>
      <w:rFonts w:ascii="Times New Roman" w:eastAsia="Calibri" w:hAnsi="Times New Roman" w:cs="Arial"/>
      <w:noProof/>
      <w:color w:val="000000"/>
      <w:kern w:val="0"/>
      <w:sz w:val="16"/>
      <w:szCs w:val="20"/>
      <w:lang w:bidi="en-US"/>
      <w14:ligatures w14:val="none"/>
    </w:rPr>
  </w:style>
  <w:style w:type="paragraph" w:customStyle="1" w:styleId="cardtextemphasis">
    <w:name w:val="card text emphasis"/>
    <w:basedOn w:val="Normal"/>
    <w:link w:val="cardtextemphasisChar"/>
    <w:qFormat/>
    <w:rsid w:val="008A5F3B"/>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8A5F3B"/>
    <w:rPr>
      <w:rFonts w:ascii="Arial" w:eastAsia="Calibri" w:hAnsi="Arial" w:cs="Arial"/>
      <w:b/>
      <w:kern w:val="0"/>
      <w:sz w:val="18"/>
      <w:szCs w:val="22"/>
      <w:u w:val="single"/>
      <w:lang w:val="x-none" w:eastAsia="x-none"/>
    </w:rPr>
  </w:style>
  <w:style w:type="paragraph" w:customStyle="1" w:styleId="Micro">
    <w:name w:val="Micro"/>
    <w:basedOn w:val="Normal"/>
    <w:next w:val="Normal"/>
    <w:link w:val="MicroChar"/>
    <w:qFormat/>
    <w:rsid w:val="008A5F3B"/>
    <w:rPr>
      <w:rFonts w:eastAsia="Times New Roman"/>
      <w:sz w:val="12"/>
      <w14:ligatures w14:val="standardContextual"/>
    </w:rPr>
  </w:style>
  <w:style w:type="character" w:customStyle="1" w:styleId="MicroChar">
    <w:name w:val="Micro Char"/>
    <w:link w:val="Micro"/>
    <w:rsid w:val="008A5F3B"/>
    <w:rPr>
      <w:rFonts w:ascii="Arial" w:eastAsia="Times New Roman" w:hAnsi="Arial" w:cs="Arial"/>
      <w:kern w:val="0"/>
      <w:sz w:val="12"/>
      <w:szCs w:val="22"/>
    </w:rPr>
  </w:style>
  <w:style w:type="paragraph" w:customStyle="1" w:styleId="CardNotUnderlined">
    <w:name w:val="Card Not Underlined"/>
    <w:basedOn w:val="Normal"/>
    <w:link w:val="CardNotUnderlinedChar1"/>
    <w:autoRedefine/>
    <w:qFormat/>
    <w:rsid w:val="008A5F3B"/>
    <w:rPr>
      <w:rFonts w:ascii="Bell MT" w:eastAsia="Calibri" w:hAnsi="Bell MT"/>
      <w:szCs w:val="20"/>
      <w14:ligatures w14:val="standardContextual"/>
    </w:rPr>
  </w:style>
  <w:style w:type="paragraph" w:customStyle="1" w:styleId="h-lead">
    <w:name w:val="h-lead"/>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8A5F3B"/>
  </w:style>
  <w:style w:type="character" w:customStyle="1" w:styleId="slug-pub-date">
    <w:name w:val="slug-pub-date"/>
    <w:basedOn w:val="DefaultParagraphFont"/>
    <w:rsid w:val="008A5F3B"/>
  </w:style>
  <w:style w:type="character" w:customStyle="1" w:styleId="slug-vol">
    <w:name w:val="slug-vol"/>
    <w:basedOn w:val="DefaultParagraphFont"/>
    <w:rsid w:val="008A5F3B"/>
  </w:style>
  <w:style w:type="character" w:customStyle="1" w:styleId="slug-issue">
    <w:name w:val="slug-issue"/>
    <w:basedOn w:val="DefaultParagraphFont"/>
    <w:rsid w:val="008A5F3B"/>
  </w:style>
  <w:style w:type="character" w:customStyle="1" w:styleId="slug-pages">
    <w:name w:val="slug-pages"/>
    <w:basedOn w:val="DefaultParagraphFont"/>
    <w:rsid w:val="008A5F3B"/>
  </w:style>
  <w:style w:type="paragraph" w:customStyle="1" w:styleId="intro">
    <w:name w:val="intro"/>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8A5F3B"/>
  </w:style>
  <w:style w:type="character" w:customStyle="1" w:styleId="ab">
    <w:name w:val="ab"/>
    <w:basedOn w:val="DefaultParagraphFont"/>
    <w:rsid w:val="008A5F3B"/>
  </w:style>
  <w:style w:type="character" w:customStyle="1" w:styleId="em">
    <w:name w:val="em"/>
    <w:basedOn w:val="DefaultParagraphFont"/>
    <w:rsid w:val="008A5F3B"/>
  </w:style>
  <w:style w:type="character" w:customStyle="1" w:styleId="au">
    <w:name w:val="au"/>
    <w:basedOn w:val="DefaultParagraphFont"/>
    <w:rsid w:val="008A5F3B"/>
  </w:style>
  <w:style w:type="character" w:customStyle="1" w:styleId="ti">
    <w:name w:val="ti"/>
    <w:basedOn w:val="DefaultParagraphFont"/>
    <w:rsid w:val="008A5F3B"/>
  </w:style>
  <w:style w:type="character" w:customStyle="1" w:styleId="subheadblue">
    <w:name w:val="subhead_blue"/>
    <w:basedOn w:val="DefaultParagraphFont"/>
    <w:rsid w:val="008A5F3B"/>
  </w:style>
  <w:style w:type="paragraph" w:customStyle="1" w:styleId="body-paragraph">
    <w:name w:val="body-paragraph"/>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8A5F3B"/>
  </w:style>
  <w:style w:type="character" w:customStyle="1" w:styleId="slug-doi-wrapper">
    <w:name w:val="slug-doi-wrapper"/>
    <w:basedOn w:val="DefaultParagraphFont"/>
    <w:rsid w:val="008A5F3B"/>
  </w:style>
  <w:style w:type="character" w:customStyle="1" w:styleId="slug-metadata-noteahead-of-print">
    <w:name w:val="slug-metadata-note ahead-of-print"/>
    <w:basedOn w:val="DefaultParagraphFont"/>
    <w:rsid w:val="008A5F3B"/>
  </w:style>
  <w:style w:type="character" w:customStyle="1" w:styleId="slug-ahead-of-print-date">
    <w:name w:val="slug-ahead-of-print-date"/>
    <w:basedOn w:val="DefaultParagraphFont"/>
    <w:rsid w:val="008A5F3B"/>
  </w:style>
  <w:style w:type="character" w:customStyle="1" w:styleId="medium-bold">
    <w:name w:val="medium-bold"/>
    <w:basedOn w:val="DefaultParagraphFont"/>
    <w:rsid w:val="008A5F3B"/>
  </w:style>
  <w:style w:type="character" w:customStyle="1" w:styleId="CharChar6">
    <w:name w:val="Char Char6"/>
    <w:rsid w:val="008A5F3B"/>
    <w:rPr>
      <w:rFonts w:cs="Arial"/>
      <w:bCs/>
      <w:sz w:val="16"/>
      <w:szCs w:val="26"/>
      <w:lang w:val="en-US" w:eastAsia="en-US" w:bidi="ar-SA"/>
    </w:rPr>
  </w:style>
  <w:style w:type="character" w:customStyle="1" w:styleId="CharChar3">
    <w:name w:val="Char Char3"/>
    <w:rsid w:val="008A5F3B"/>
    <w:rPr>
      <w:szCs w:val="24"/>
    </w:rPr>
  </w:style>
  <w:style w:type="numbering" w:customStyle="1" w:styleId="NoList3">
    <w:name w:val="No List3"/>
    <w:next w:val="NoList"/>
    <w:uiPriority w:val="99"/>
    <w:semiHidden/>
    <w:unhideWhenUsed/>
    <w:rsid w:val="008A5F3B"/>
  </w:style>
  <w:style w:type="numbering" w:customStyle="1" w:styleId="NoList4">
    <w:name w:val="No List4"/>
    <w:next w:val="NoList"/>
    <w:uiPriority w:val="99"/>
    <w:semiHidden/>
    <w:unhideWhenUsed/>
    <w:rsid w:val="008A5F3B"/>
  </w:style>
  <w:style w:type="paragraph" w:customStyle="1" w:styleId="StyleHeading2TagHEADING2TagCite11pt">
    <w:name w:val="Style Heading 2TagHEADING 2Tag&amp;Cite + 11 pt"/>
    <w:basedOn w:val="Heading2"/>
    <w:link w:val="StyleHeading2TagHEADING2TagCite11ptChar"/>
    <w:qFormat/>
    <w:rsid w:val="008A5F3B"/>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8A5F3B"/>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8A5F3B"/>
    <w:rPr>
      <w:rFonts w:eastAsia="Calibri"/>
      <w14:ligatures w14:val="standardContextual"/>
    </w:rPr>
  </w:style>
  <w:style w:type="character" w:customStyle="1" w:styleId="berief">
    <w:name w:val="berief"/>
    <w:rsid w:val="008A5F3B"/>
    <w:rPr>
      <w:rFonts w:ascii="Times New Roman" w:eastAsia="Times New Roman" w:hAnsi="Times New Roman" w:cs="Times New Roman"/>
      <w:sz w:val="20"/>
      <w:u w:val="none"/>
    </w:rPr>
  </w:style>
  <w:style w:type="numbering" w:customStyle="1" w:styleId="NoList5">
    <w:name w:val="No List5"/>
    <w:next w:val="NoList"/>
    <w:semiHidden/>
    <w:unhideWhenUsed/>
    <w:rsid w:val="008A5F3B"/>
  </w:style>
  <w:style w:type="paragraph" w:customStyle="1" w:styleId="F3-TagAuthor">
    <w:name w:val="F3 - Tag/Author"/>
    <w:basedOn w:val="Normal"/>
    <w:uiPriority w:val="99"/>
    <w:qFormat/>
    <w:rsid w:val="008A5F3B"/>
    <w:rPr>
      <w:rFonts w:eastAsia="Times New Roman"/>
      <w:b/>
      <w14:ligatures w14:val="standardContextual"/>
    </w:rPr>
  </w:style>
  <w:style w:type="paragraph" w:customStyle="1" w:styleId="F5-UnderlineNormal">
    <w:name w:val="F5 - Underline Normal"/>
    <w:basedOn w:val="Normal"/>
    <w:uiPriority w:val="99"/>
    <w:qFormat/>
    <w:rsid w:val="008A5F3B"/>
    <w:rPr>
      <w:rFonts w:eastAsia="Calibri"/>
      <w:u w:val="single"/>
      <w14:ligatures w14:val="standardContextual"/>
    </w:rPr>
  </w:style>
  <w:style w:type="character" w:customStyle="1" w:styleId="F8-UnderlineBold">
    <w:name w:val="F8 - Underline/Bold"/>
    <w:rsid w:val="008A5F3B"/>
    <w:rPr>
      <w:rFonts w:ascii="Times New Roman" w:hAnsi="Times New Roman"/>
      <w:b/>
      <w:sz w:val="20"/>
      <w:u w:val="single"/>
    </w:rPr>
  </w:style>
  <w:style w:type="character" w:customStyle="1" w:styleId="F7-SmallFont">
    <w:name w:val="F7 - Small Font"/>
    <w:rsid w:val="008A5F3B"/>
    <w:rPr>
      <w:rFonts w:ascii="Times New Roman" w:hAnsi="Times New Roman"/>
      <w:sz w:val="14"/>
    </w:rPr>
  </w:style>
  <w:style w:type="paragraph" w:customStyle="1" w:styleId="Brief-PrimarySource">
    <w:name w:val="Brief - Primary Source"/>
    <w:basedOn w:val="Normal"/>
    <w:uiPriority w:val="99"/>
    <w:qFormat/>
    <w:rsid w:val="008A5F3B"/>
    <w:rPr>
      <w:rFonts w:eastAsia="Times New Roman"/>
      <w:b/>
      <w:sz w:val="24"/>
      <w:u w:val="single"/>
      <w14:ligatures w14:val="standardContextual"/>
    </w:rPr>
  </w:style>
  <w:style w:type="paragraph" w:customStyle="1" w:styleId="Brief-Underline">
    <w:name w:val="Brief - Underline"/>
    <w:basedOn w:val="Normal"/>
    <w:uiPriority w:val="99"/>
    <w:qFormat/>
    <w:rsid w:val="008A5F3B"/>
    <w:rPr>
      <w:rFonts w:eastAsia="Times New Roman"/>
      <w:u w:val="single"/>
      <w14:ligatures w14:val="standardContextual"/>
    </w:rPr>
  </w:style>
  <w:style w:type="character" w:customStyle="1" w:styleId="Brief-Bold">
    <w:name w:val="Brief - Bold"/>
    <w:rsid w:val="008A5F3B"/>
    <w:rPr>
      <w:rFonts w:cs="Times New Roman"/>
      <w:b/>
    </w:rPr>
  </w:style>
  <w:style w:type="character" w:customStyle="1" w:styleId="Card-Underline">
    <w:name w:val="Card - Underline"/>
    <w:rsid w:val="008A5F3B"/>
    <w:rPr>
      <w:rFonts w:cs="Times New Roman"/>
      <w:u w:val="single"/>
    </w:rPr>
  </w:style>
  <w:style w:type="paragraph" w:customStyle="1" w:styleId="Brief">
    <w:name w:val="Brief"/>
    <w:basedOn w:val="Brief-PrimarySource"/>
    <w:uiPriority w:val="99"/>
    <w:qFormat/>
    <w:rsid w:val="008A5F3B"/>
    <w:rPr>
      <w:b w:val="0"/>
    </w:rPr>
  </w:style>
  <w:style w:type="character" w:customStyle="1" w:styleId="BoldText10pt">
    <w:name w:val="Bold Text 10 pt"/>
    <w:rsid w:val="008A5F3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A5F3B"/>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8A5F3B"/>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8A5F3B"/>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8A5F3B"/>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8A5F3B"/>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8A5F3B"/>
    <w:pPr>
      <w:spacing w:line="276" w:lineRule="atLeast"/>
    </w:pPr>
    <w:rPr>
      <w:color w:val="auto"/>
      <w14:ligatures w14:val="standardContextual"/>
    </w:rPr>
  </w:style>
  <w:style w:type="paragraph" w:customStyle="1" w:styleId="CM34">
    <w:name w:val="CM34"/>
    <w:basedOn w:val="Default"/>
    <w:next w:val="Default"/>
    <w:uiPriority w:val="99"/>
    <w:qFormat/>
    <w:rsid w:val="008A5F3B"/>
    <w:rPr>
      <w:color w:val="auto"/>
      <w14:ligatures w14:val="standardContextual"/>
    </w:rPr>
  </w:style>
  <w:style w:type="paragraph" w:customStyle="1" w:styleId="CM56">
    <w:name w:val="CM56"/>
    <w:basedOn w:val="Default"/>
    <w:next w:val="Default"/>
    <w:uiPriority w:val="99"/>
    <w:qFormat/>
    <w:rsid w:val="008A5F3B"/>
    <w:rPr>
      <w:rFonts w:eastAsia="Calibri"/>
      <w:color w:val="auto"/>
      <w14:ligatures w14:val="standardContextual"/>
    </w:rPr>
  </w:style>
  <w:style w:type="paragraph" w:customStyle="1" w:styleId="CM58">
    <w:name w:val="CM58"/>
    <w:basedOn w:val="Default"/>
    <w:next w:val="Default"/>
    <w:uiPriority w:val="99"/>
    <w:qFormat/>
    <w:rsid w:val="008A5F3B"/>
    <w:rPr>
      <w:rFonts w:eastAsia="Calibri"/>
      <w:color w:val="auto"/>
      <w14:ligatures w14:val="standardContextual"/>
    </w:rPr>
  </w:style>
  <w:style w:type="paragraph" w:customStyle="1" w:styleId="CM57">
    <w:name w:val="CM57"/>
    <w:basedOn w:val="Default"/>
    <w:next w:val="Default"/>
    <w:uiPriority w:val="99"/>
    <w:qFormat/>
    <w:rsid w:val="008A5F3B"/>
    <w:rPr>
      <w:rFonts w:eastAsia="Calibri"/>
      <w:color w:val="auto"/>
      <w14:ligatures w14:val="standardContextual"/>
    </w:rPr>
  </w:style>
  <w:style w:type="paragraph" w:customStyle="1" w:styleId="CM1">
    <w:name w:val="CM1"/>
    <w:basedOn w:val="Default"/>
    <w:next w:val="Default"/>
    <w:uiPriority w:val="99"/>
    <w:qFormat/>
    <w:rsid w:val="008A5F3B"/>
    <w:rPr>
      <w:rFonts w:eastAsia="Calibri"/>
      <w:color w:val="auto"/>
      <w14:ligatures w14:val="standardContextual"/>
    </w:rPr>
  </w:style>
  <w:style w:type="paragraph" w:customStyle="1" w:styleId="CM49">
    <w:name w:val="CM49"/>
    <w:basedOn w:val="Default"/>
    <w:next w:val="Default"/>
    <w:uiPriority w:val="99"/>
    <w:qFormat/>
    <w:rsid w:val="008A5F3B"/>
    <w:rPr>
      <w:rFonts w:eastAsia="Calibri"/>
      <w:color w:val="auto"/>
      <w14:ligatures w14:val="standardContextual"/>
    </w:rPr>
  </w:style>
  <w:style w:type="paragraph" w:customStyle="1" w:styleId="CM41">
    <w:name w:val="CM41"/>
    <w:basedOn w:val="Default"/>
    <w:next w:val="Default"/>
    <w:uiPriority w:val="99"/>
    <w:qFormat/>
    <w:rsid w:val="008A5F3B"/>
    <w:rPr>
      <w:rFonts w:eastAsia="Calibri"/>
      <w:color w:val="auto"/>
      <w14:ligatures w14:val="standardContextual"/>
    </w:rPr>
  </w:style>
  <w:style w:type="paragraph" w:customStyle="1" w:styleId="3rdOrderPara">
    <w:name w:val="3rd Order Para"/>
    <w:basedOn w:val="Default"/>
    <w:next w:val="Default"/>
    <w:uiPriority w:val="99"/>
    <w:qFormat/>
    <w:rsid w:val="008A5F3B"/>
    <w:rPr>
      <w:rFonts w:eastAsia="Calibri"/>
      <w:color w:val="auto"/>
      <w14:ligatures w14:val="standardContextual"/>
    </w:rPr>
  </w:style>
  <w:style w:type="paragraph" w:customStyle="1" w:styleId="2ndOrderPara">
    <w:name w:val="2nd Order Para"/>
    <w:basedOn w:val="Default"/>
    <w:next w:val="Default"/>
    <w:uiPriority w:val="99"/>
    <w:qFormat/>
    <w:rsid w:val="008A5F3B"/>
    <w:rPr>
      <w:rFonts w:eastAsia="Calibri"/>
      <w:color w:val="auto"/>
      <w14:ligatures w14:val="standardContextual"/>
    </w:rPr>
  </w:style>
  <w:style w:type="paragraph" w:customStyle="1" w:styleId="Normal-SIGN2">
    <w:name w:val="Normal-SIGN2"/>
    <w:basedOn w:val="Default"/>
    <w:next w:val="Default"/>
    <w:uiPriority w:val="99"/>
    <w:qFormat/>
    <w:rsid w:val="008A5F3B"/>
    <w:rPr>
      <w:rFonts w:eastAsia="Calibri"/>
      <w:color w:val="auto"/>
      <w14:ligatures w14:val="standardContextual"/>
    </w:rPr>
  </w:style>
  <w:style w:type="paragraph" w:customStyle="1" w:styleId="Normal-SIGN1">
    <w:name w:val="Normal-SIGN1"/>
    <w:basedOn w:val="Default"/>
    <w:next w:val="Default"/>
    <w:uiPriority w:val="99"/>
    <w:qFormat/>
    <w:rsid w:val="008A5F3B"/>
    <w:rPr>
      <w:rFonts w:eastAsia="Calibri"/>
      <w:color w:val="auto"/>
      <w14:ligatures w14:val="standardContextual"/>
    </w:rPr>
  </w:style>
  <w:style w:type="paragraph" w:customStyle="1" w:styleId="CM3">
    <w:name w:val="CM3"/>
    <w:basedOn w:val="Default"/>
    <w:next w:val="Default"/>
    <w:uiPriority w:val="99"/>
    <w:qFormat/>
    <w:rsid w:val="008A5F3B"/>
    <w:pPr>
      <w:spacing w:line="553" w:lineRule="atLeast"/>
    </w:pPr>
    <w:rPr>
      <w:rFonts w:eastAsia="Calibri"/>
      <w:color w:val="auto"/>
      <w14:ligatures w14:val="standardContextual"/>
    </w:rPr>
  </w:style>
  <w:style w:type="paragraph" w:customStyle="1" w:styleId="CM33">
    <w:name w:val="CM33"/>
    <w:basedOn w:val="Default"/>
    <w:next w:val="Default"/>
    <w:uiPriority w:val="99"/>
    <w:qFormat/>
    <w:rsid w:val="008A5F3B"/>
    <w:rPr>
      <w:rFonts w:eastAsia="Calibri"/>
      <w:color w:val="auto"/>
      <w14:ligatures w14:val="standardContextual"/>
    </w:rPr>
  </w:style>
  <w:style w:type="paragraph" w:customStyle="1" w:styleId="CM37">
    <w:name w:val="CM37"/>
    <w:basedOn w:val="Default"/>
    <w:next w:val="Default"/>
    <w:uiPriority w:val="99"/>
    <w:qFormat/>
    <w:rsid w:val="008A5F3B"/>
    <w:rPr>
      <w:rFonts w:eastAsia="Calibri"/>
      <w:color w:val="auto"/>
      <w14:ligatures w14:val="standardContextual"/>
    </w:rPr>
  </w:style>
  <w:style w:type="paragraph" w:customStyle="1" w:styleId="CM7">
    <w:name w:val="CM7"/>
    <w:basedOn w:val="Default"/>
    <w:next w:val="Default"/>
    <w:uiPriority w:val="99"/>
    <w:qFormat/>
    <w:rsid w:val="008A5F3B"/>
    <w:pPr>
      <w:spacing w:line="553" w:lineRule="atLeast"/>
    </w:pPr>
    <w:rPr>
      <w:rFonts w:eastAsia="Calibri"/>
      <w:color w:val="auto"/>
      <w14:ligatures w14:val="standardContextual"/>
    </w:rPr>
  </w:style>
  <w:style w:type="paragraph" w:customStyle="1" w:styleId="Brief-SecondarySource">
    <w:name w:val="Brief - Secondary Source"/>
    <w:basedOn w:val="Normal"/>
    <w:uiPriority w:val="99"/>
    <w:qFormat/>
    <w:rsid w:val="008A5F3B"/>
    <w:rPr>
      <w:rFonts w:eastAsia="Times New Roman"/>
      <w:sz w:val="14"/>
      <w:szCs w:val="20"/>
      <w14:ligatures w14:val="standardContextual"/>
    </w:rPr>
  </w:style>
  <w:style w:type="paragraph" w:customStyle="1" w:styleId="Brief-Card">
    <w:name w:val="Brief - Card"/>
    <w:basedOn w:val="Normal"/>
    <w:uiPriority w:val="99"/>
    <w:qFormat/>
    <w:rsid w:val="008A5F3B"/>
    <w:rPr>
      <w:rFonts w:eastAsia="Times New Roman"/>
      <w14:ligatures w14:val="standardContextual"/>
    </w:rPr>
  </w:style>
  <w:style w:type="paragraph" w:customStyle="1" w:styleId="Pa2">
    <w:name w:val="Pa2"/>
    <w:basedOn w:val="Default"/>
    <w:next w:val="Default"/>
    <w:uiPriority w:val="99"/>
    <w:qFormat/>
    <w:rsid w:val="008A5F3B"/>
    <w:pPr>
      <w:spacing w:line="201" w:lineRule="atLeast"/>
    </w:pPr>
    <w:rPr>
      <w:rFonts w:ascii="Futura Book" w:hAnsi="Futura Book"/>
      <w:color w:val="auto"/>
      <w14:ligatures w14:val="standardContextual"/>
    </w:rPr>
  </w:style>
  <w:style w:type="paragraph" w:customStyle="1" w:styleId="Normal3">
    <w:name w:val="Normal+3"/>
    <w:basedOn w:val="Normal"/>
    <w:next w:val="Normal"/>
    <w:uiPriority w:val="99"/>
    <w:qFormat/>
    <w:rsid w:val="008A5F3B"/>
    <w:pPr>
      <w:widowControl w:val="0"/>
      <w:autoSpaceDE w:val="0"/>
      <w:autoSpaceDN w:val="0"/>
      <w:adjustRightInd w:val="0"/>
    </w:pPr>
    <w:rPr>
      <w:rFonts w:eastAsia="Times New Roman"/>
      <w:sz w:val="24"/>
      <w14:ligatures w14:val="standardContextual"/>
    </w:rPr>
  </w:style>
  <w:style w:type="paragraph" w:customStyle="1" w:styleId="Normal11">
    <w:name w:val="Normal+1"/>
    <w:basedOn w:val="Normal"/>
    <w:next w:val="Normal"/>
    <w:uiPriority w:val="99"/>
    <w:qFormat/>
    <w:rsid w:val="008A5F3B"/>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8A5F3B"/>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8A5F3B"/>
    <w:rPr>
      <w:rFonts w:ascii="Arial Black" w:hAnsi="Arial Black"/>
      <w:color w:val="auto"/>
      <w14:ligatures w14:val="standardContextual"/>
    </w:rPr>
  </w:style>
  <w:style w:type="character" w:customStyle="1" w:styleId="eoeaheader">
    <w:name w:val="eoea_header"/>
    <w:basedOn w:val="DefaultParagraphFont"/>
    <w:rsid w:val="008A5F3B"/>
  </w:style>
  <w:style w:type="character" w:customStyle="1" w:styleId="SC4208902">
    <w:name w:val="SC.4.208902"/>
    <w:rsid w:val="008A5F3B"/>
    <w:rPr>
      <w:rFonts w:cs="Century"/>
      <w:color w:val="000000"/>
      <w:sz w:val="22"/>
      <w:szCs w:val="22"/>
    </w:rPr>
  </w:style>
  <w:style w:type="character" w:customStyle="1" w:styleId="SC4208915">
    <w:name w:val="SC.4.208915"/>
    <w:rsid w:val="008A5F3B"/>
    <w:rPr>
      <w:rFonts w:cs="Century"/>
      <w:color w:val="000000"/>
      <w:sz w:val="13"/>
      <w:szCs w:val="13"/>
    </w:rPr>
  </w:style>
  <w:style w:type="character" w:customStyle="1" w:styleId="SC273764">
    <w:name w:val="SC.2.73764"/>
    <w:rsid w:val="008A5F3B"/>
    <w:rPr>
      <w:rFonts w:cs="Century"/>
      <w:color w:val="000000"/>
      <w:sz w:val="72"/>
      <w:szCs w:val="72"/>
    </w:rPr>
  </w:style>
  <w:style w:type="character" w:customStyle="1" w:styleId="SC273779">
    <w:name w:val="SC.2.73779"/>
    <w:rsid w:val="008A5F3B"/>
    <w:rPr>
      <w:rFonts w:cs="Century"/>
      <w:color w:val="000000"/>
      <w:sz w:val="40"/>
      <w:szCs w:val="40"/>
    </w:rPr>
  </w:style>
  <w:style w:type="character" w:customStyle="1" w:styleId="SC273763">
    <w:name w:val="SC.2.73763"/>
    <w:rsid w:val="008A5F3B"/>
    <w:rPr>
      <w:rFonts w:cs="Century"/>
      <w:b/>
      <w:bCs/>
      <w:color w:val="000000"/>
    </w:rPr>
  </w:style>
  <w:style w:type="character" w:customStyle="1" w:styleId="SC4208910">
    <w:name w:val="SC.4.208910"/>
    <w:rsid w:val="008A5F3B"/>
    <w:rPr>
      <w:rFonts w:cs="Century"/>
      <w:color w:val="000000"/>
      <w:sz w:val="28"/>
      <w:szCs w:val="28"/>
    </w:rPr>
  </w:style>
  <w:style w:type="character" w:customStyle="1" w:styleId="SC4208911">
    <w:name w:val="SC.4.208911"/>
    <w:rsid w:val="008A5F3B"/>
    <w:rPr>
      <w:rFonts w:cs="Century"/>
      <w:color w:val="000000"/>
    </w:rPr>
  </w:style>
  <w:style w:type="paragraph" w:customStyle="1" w:styleId="Cover1">
    <w:name w:val="Cover 1"/>
    <w:basedOn w:val="Normal"/>
    <w:next w:val="Normal"/>
    <w:uiPriority w:val="99"/>
    <w:qFormat/>
    <w:rsid w:val="008A5F3B"/>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8A5F3B"/>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8A5F3B"/>
    <w:rPr>
      <w:color w:val="auto"/>
      <w14:ligatures w14:val="standardContextual"/>
    </w:rPr>
  </w:style>
  <w:style w:type="paragraph" w:customStyle="1" w:styleId="Pa3">
    <w:name w:val="Pa3"/>
    <w:basedOn w:val="Normal"/>
    <w:next w:val="Normal"/>
    <w:uiPriority w:val="99"/>
    <w:qFormat/>
    <w:rsid w:val="008A5F3B"/>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8A5F3B"/>
    <w:rPr>
      <w:rFonts w:eastAsia="Calibri"/>
      <w:color w:val="auto"/>
      <w14:ligatures w14:val="standardContextual"/>
    </w:rPr>
  </w:style>
  <w:style w:type="paragraph" w:customStyle="1" w:styleId="CM28">
    <w:name w:val="CM28"/>
    <w:basedOn w:val="Default"/>
    <w:next w:val="Default"/>
    <w:uiPriority w:val="99"/>
    <w:qFormat/>
    <w:rsid w:val="008A5F3B"/>
    <w:rPr>
      <w:rFonts w:eastAsia="Calibri"/>
      <w:color w:val="auto"/>
      <w14:ligatures w14:val="standardContextual"/>
    </w:rPr>
  </w:style>
  <w:style w:type="paragraph" w:customStyle="1" w:styleId="CM8">
    <w:name w:val="CM8"/>
    <w:basedOn w:val="Default"/>
    <w:next w:val="Default"/>
    <w:uiPriority w:val="99"/>
    <w:qFormat/>
    <w:rsid w:val="008A5F3B"/>
    <w:rPr>
      <w:rFonts w:eastAsia="Calibri"/>
      <w:color w:val="auto"/>
      <w14:ligatures w14:val="standardContextual"/>
    </w:rPr>
  </w:style>
  <w:style w:type="paragraph" w:customStyle="1" w:styleId="CM6">
    <w:name w:val="CM6"/>
    <w:basedOn w:val="Default"/>
    <w:next w:val="Default"/>
    <w:uiPriority w:val="99"/>
    <w:qFormat/>
    <w:rsid w:val="008A5F3B"/>
    <w:pPr>
      <w:spacing w:line="553" w:lineRule="atLeast"/>
    </w:pPr>
    <w:rPr>
      <w:rFonts w:eastAsia="Calibri"/>
      <w:color w:val="auto"/>
      <w14:ligatures w14:val="standardContextual"/>
    </w:rPr>
  </w:style>
  <w:style w:type="paragraph" w:customStyle="1" w:styleId="CM22">
    <w:name w:val="CM22"/>
    <w:basedOn w:val="Default"/>
    <w:next w:val="Default"/>
    <w:uiPriority w:val="99"/>
    <w:qFormat/>
    <w:rsid w:val="008A5F3B"/>
    <w:rPr>
      <w:rFonts w:eastAsia="Calibri"/>
      <w:color w:val="auto"/>
      <w14:ligatures w14:val="standardContextual"/>
    </w:rPr>
  </w:style>
  <w:style w:type="character" w:customStyle="1" w:styleId="articlesubtitle">
    <w:name w:val="article_sub_title"/>
    <w:basedOn w:val="DefaultParagraphFont"/>
    <w:rsid w:val="008A5F3B"/>
  </w:style>
  <w:style w:type="character" w:customStyle="1" w:styleId="newsdate2">
    <w:name w:val="news_date2"/>
    <w:basedOn w:val="DefaultParagraphFont"/>
    <w:rsid w:val="008A5F3B"/>
  </w:style>
  <w:style w:type="character" w:customStyle="1" w:styleId="readarticleheader">
    <w:name w:val="readarticleheader"/>
    <w:basedOn w:val="DefaultParagraphFont"/>
    <w:rsid w:val="008A5F3B"/>
  </w:style>
  <w:style w:type="paragraph" w:customStyle="1" w:styleId="DoubleUnderlined">
    <w:name w:val="Double Underlined"/>
    <w:basedOn w:val="Heading2"/>
    <w:autoRedefine/>
    <w:uiPriority w:val="99"/>
    <w:qFormat/>
    <w:rsid w:val="008A5F3B"/>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paragraph" w:customStyle="1" w:styleId="IndexFixer">
    <w:name w:val="Index Fixer"/>
    <w:basedOn w:val="Heading1"/>
    <w:uiPriority w:val="99"/>
    <w:qFormat/>
    <w:rsid w:val="008A5F3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8A5F3B"/>
    <w:pPr>
      <w:widowControl w:val="0"/>
      <w:suppressAutoHyphens/>
      <w:contextualSpacing/>
    </w:pPr>
    <w:rPr>
      <w:rFonts w:ascii="Garamond" w:eastAsia="Times New Roman" w:hAnsi="Garamond"/>
      <w:sz w:val="18"/>
      <w:szCs w:val="18"/>
      <w14:ligatures w14:val="standardContextual"/>
    </w:rPr>
  </w:style>
  <w:style w:type="character" w:customStyle="1" w:styleId="medium-normal1">
    <w:name w:val="medium-normal1"/>
    <w:rsid w:val="008A5F3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A5F3B"/>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character" w:customStyle="1" w:styleId="char">
    <w:name w:val="char"/>
    <w:basedOn w:val="DefaultParagraphFont"/>
    <w:rsid w:val="008A5F3B"/>
  </w:style>
  <w:style w:type="character" w:customStyle="1" w:styleId="UnderlineCharCharCharCharCharChar">
    <w:name w:val="Underline Char Char Char Char Char Char"/>
    <w:rsid w:val="008A5F3B"/>
    <w:rPr>
      <w:rFonts w:ascii="Arial Narrow" w:hAnsi="Arial Narrow"/>
      <w:szCs w:val="24"/>
      <w:u w:val="single"/>
      <w:lang w:val="en-US" w:eastAsia="en-US" w:bidi="ar-SA"/>
    </w:rPr>
  </w:style>
  <w:style w:type="paragraph" w:customStyle="1" w:styleId="ArgumentTags">
    <w:name w:val="Argument Tags"/>
    <w:basedOn w:val="Heading2"/>
    <w:uiPriority w:val="99"/>
    <w:qFormat/>
    <w:rsid w:val="008A5F3B"/>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8A5F3B"/>
  </w:style>
  <w:style w:type="character" w:customStyle="1" w:styleId="hdr">
    <w:name w:val="hdr"/>
    <w:basedOn w:val="DefaultParagraphFont"/>
    <w:rsid w:val="008A5F3B"/>
  </w:style>
  <w:style w:type="paragraph" w:customStyle="1" w:styleId="subhead">
    <w:name w:val="subhead"/>
    <w:basedOn w:val="Normal"/>
    <w:uiPriority w:val="99"/>
    <w:qFormat/>
    <w:rsid w:val="008A5F3B"/>
    <w:pPr>
      <w:spacing w:after="120" w:line="225" w:lineRule="atLeast"/>
      <w:ind w:right="180"/>
    </w:pPr>
    <w:rPr>
      <w:rFonts w:eastAsia="Times New Roman"/>
      <w:color w:val="5177C5"/>
      <w:szCs w:val="20"/>
      <w14:ligatures w14:val="standardContextual"/>
    </w:rPr>
  </w:style>
  <w:style w:type="character" w:customStyle="1" w:styleId="bolding1">
    <w:name w:val="bolding1"/>
    <w:rsid w:val="008A5F3B"/>
    <w:rPr>
      <w:b/>
      <w:bCs/>
    </w:rPr>
  </w:style>
  <w:style w:type="character" w:customStyle="1" w:styleId="bookoptions1">
    <w:name w:val="book_options1"/>
    <w:rsid w:val="008A5F3B"/>
    <w:rPr>
      <w:b/>
      <w:bCs/>
      <w:color w:val="333366"/>
    </w:rPr>
  </w:style>
  <w:style w:type="character" w:customStyle="1" w:styleId="descriptionblock">
    <w:name w:val="description block"/>
    <w:basedOn w:val="DefaultParagraphFont"/>
    <w:rsid w:val="008A5F3B"/>
  </w:style>
  <w:style w:type="character" w:customStyle="1" w:styleId="detailsboxblock">
    <w:name w:val="detailsbox block"/>
    <w:basedOn w:val="DefaultParagraphFont"/>
    <w:rsid w:val="008A5F3B"/>
  </w:style>
  <w:style w:type="paragraph" w:customStyle="1" w:styleId="boldy">
    <w:name w:val="boldy"/>
    <w:basedOn w:val="Heading2"/>
    <w:uiPriority w:val="99"/>
    <w:qFormat/>
    <w:rsid w:val="008A5F3B"/>
    <w:pPr>
      <w:keepLines w:val="0"/>
      <w:pageBreakBefore w:val="0"/>
      <w:suppressAutoHyphens/>
      <w:jc w:val="left"/>
    </w:pPr>
    <w:rPr>
      <w:rFonts w:eastAsia="Times New Roman" w:cs="Arial"/>
      <w:iCs/>
      <w:sz w:val="22"/>
      <w:szCs w:val="20"/>
      <w:u w:val="none"/>
      <w14:ligatures w14:val="standardContextual"/>
    </w:rPr>
  </w:style>
  <w:style w:type="paragraph" w:customStyle="1" w:styleId="TxBr6p1">
    <w:name w:val="TxBr_6p1"/>
    <w:basedOn w:val="Normal"/>
    <w:uiPriority w:val="99"/>
    <w:qFormat/>
    <w:rsid w:val="008A5F3B"/>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8A5F3B"/>
    <w:pPr>
      <w:ind w:left="400"/>
    </w:pPr>
    <w:rPr>
      <w:rFonts w:eastAsia="Times New Roman"/>
      <w:szCs w:val="20"/>
      <w14:ligatures w14:val="standardContextual"/>
    </w:rPr>
  </w:style>
  <w:style w:type="paragraph" w:customStyle="1" w:styleId="UnderlineStyle">
    <w:name w:val="Underline Style"/>
    <w:basedOn w:val="Normal"/>
    <w:link w:val="UnderlineStyleChar0"/>
    <w:qFormat/>
    <w:rsid w:val="008A5F3B"/>
    <w:rPr>
      <w:rFonts w:asciiTheme="minorHAnsi" w:hAnsiTheme="minorHAnsi" w:cstheme="minorBidi"/>
      <w:kern w:val="2"/>
      <w:sz w:val="24"/>
      <w:szCs w:val="24"/>
      <w:u w:val="single"/>
      <w14:ligatures w14:val="standardContextual"/>
    </w:rPr>
  </w:style>
  <w:style w:type="character" w:customStyle="1" w:styleId="CardChar10">
    <w:name w:val="Card Char1"/>
    <w:rsid w:val="008A5F3B"/>
    <w:rPr>
      <w:lang w:val="en-US" w:eastAsia="en-US" w:bidi="ar-SA"/>
    </w:rPr>
  </w:style>
  <w:style w:type="character" w:customStyle="1" w:styleId="Heading2CharCharCharCharCharCharCharCharCharCharCharCharCharChar">
    <w:name w:val="Heading 2 Char Char Char Char Char Char Char Char Char Char Char Char Char Char"/>
    <w:rsid w:val="008A5F3B"/>
    <w:rPr>
      <w:rFonts w:eastAsia="SimSun" w:cs="Arial"/>
      <w:b/>
      <w:bCs/>
      <w:iCs/>
      <w:sz w:val="24"/>
      <w:szCs w:val="28"/>
      <w:lang w:val="en-US" w:eastAsia="zh-CN" w:bidi="ar-SA"/>
    </w:rPr>
  </w:style>
  <w:style w:type="paragraph" w:customStyle="1" w:styleId="PageHeading">
    <w:name w:val="Page Heading"/>
    <w:basedOn w:val="Heading2"/>
    <w:uiPriority w:val="99"/>
    <w:qFormat/>
    <w:rsid w:val="008A5F3B"/>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8A5F3B"/>
  </w:style>
  <w:style w:type="paragraph" w:customStyle="1" w:styleId="tagCharChar1Char">
    <w:name w:val="tag Char Char1 Char"/>
    <w:uiPriority w:val="99"/>
    <w:qFormat/>
    <w:rsid w:val="008A5F3B"/>
    <w:pPr>
      <w:spacing w:line="259" w:lineRule="auto"/>
    </w:pPr>
    <w:rPr>
      <w:rFonts w:eastAsia="Times New Roman"/>
      <w:b/>
      <w:bCs/>
      <w:kern w:val="0"/>
    </w:rPr>
  </w:style>
  <w:style w:type="character" w:customStyle="1" w:styleId="textmedium">
    <w:name w:val="textmedium"/>
    <w:basedOn w:val="DefaultParagraphFont"/>
    <w:rsid w:val="008A5F3B"/>
  </w:style>
  <w:style w:type="character" w:customStyle="1" w:styleId="citation1">
    <w:name w:val="citation1"/>
    <w:rsid w:val="008A5F3B"/>
    <w:rPr>
      <w:rFonts w:ascii="Verdana" w:hAnsi="Verdana" w:hint="default"/>
      <w:sz w:val="17"/>
      <w:szCs w:val="17"/>
    </w:rPr>
  </w:style>
  <w:style w:type="paragraph" w:customStyle="1" w:styleId="inside-copy">
    <w:name w:val="inside-copy"/>
    <w:basedOn w:val="Normal"/>
    <w:uiPriority w:val="99"/>
    <w:qFormat/>
    <w:rsid w:val="008A5F3B"/>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8A5F3B"/>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8A5F3B"/>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8A5F3B"/>
  </w:style>
  <w:style w:type="paragraph" w:customStyle="1" w:styleId="ProjectTitleLine">
    <w:name w:val="Project Title Line"/>
    <w:basedOn w:val="Normal"/>
    <w:next w:val="Normal"/>
    <w:autoRedefine/>
    <w:uiPriority w:val="99"/>
    <w:qFormat/>
    <w:rsid w:val="008A5F3B"/>
    <w:pPr>
      <w:jc w:val="center"/>
    </w:pPr>
    <w:rPr>
      <w:rFonts w:eastAsia="Times New Roman"/>
      <w:caps/>
      <w:szCs w:val="20"/>
      <w14:ligatures w14:val="standardContextual"/>
    </w:rPr>
  </w:style>
  <w:style w:type="character" w:customStyle="1" w:styleId="fource1">
    <w:name w:val="fource1"/>
    <w:rsid w:val="008A5F3B"/>
    <w:rPr>
      <w:sz w:val="34"/>
      <w:szCs w:val="34"/>
    </w:rPr>
  </w:style>
  <w:style w:type="paragraph" w:customStyle="1" w:styleId="LanguageStrike">
    <w:name w:val="Language Strike"/>
    <w:basedOn w:val="Normal"/>
    <w:next w:val="Normal"/>
    <w:uiPriority w:val="99"/>
    <w:qFormat/>
    <w:rsid w:val="008A5F3B"/>
    <w:rPr>
      <w:rFonts w:eastAsia="Times New Roman"/>
      <w:strike/>
      <w14:ligatures w14:val="standardContextual"/>
    </w:rPr>
  </w:style>
  <w:style w:type="character" w:customStyle="1" w:styleId="LanguageStrikeChar">
    <w:name w:val="Language Strike Char"/>
    <w:rsid w:val="008A5F3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A5F3B"/>
    <w:rPr>
      <w:rFonts w:eastAsia="Times New Roman"/>
      <w:szCs w:val="20"/>
      <w:u w:val="single"/>
      <w14:ligatures w14:val="standardContextual"/>
    </w:rPr>
  </w:style>
  <w:style w:type="paragraph" w:customStyle="1" w:styleId="cardChar1Char">
    <w:name w:val="card Char1 Char"/>
    <w:basedOn w:val="Normal"/>
    <w:uiPriority w:val="99"/>
    <w:qFormat/>
    <w:rsid w:val="008A5F3B"/>
    <w:pPr>
      <w:ind w:left="288" w:right="288"/>
    </w:pPr>
    <w:rPr>
      <w:rFonts w:eastAsia="Times New Roman"/>
      <w:szCs w:val="20"/>
      <w14:ligatures w14:val="standardContextual"/>
    </w:rPr>
  </w:style>
  <w:style w:type="character" w:customStyle="1" w:styleId="UnderliningChar1">
    <w:name w:val="Underlining Char1"/>
    <w:rsid w:val="008A5F3B"/>
    <w:rPr>
      <w:rFonts w:ascii="Arial Narrow" w:hAnsi="Arial Narrow"/>
      <w:szCs w:val="24"/>
      <w:u w:val="single"/>
      <w:lang w:val="en-US" w:eastAsia="en-US" w:bidi="ar-SA"/>
    </w:rPr>
  </w:style>
  <w:style w:type="character" w:customStyle="1" w:styleId="UnderliningChar2">
    <w:name w:val="Underlining Char2"/>
    <w:rsid w:val="008A5F3B"/>
    <w:rPr>
      <w:rFonts w:ascii="Arial Narrow" w:hAnsi="Arial Narrow"/>
      <w:szCs w:val="24"/>
      <w:u w:val="single"/>
      <w:lang w:val="en-US" w:eastAsia="en-US" w:bidi="ar-SA"/>
    </w:rPr>
  </w:style>
  <w:style w:type="character" w:customStyle="1" w:styleId="MicroTextChar1">
    <w:name w:val="MicroText Char1"/>
    <w:rsid w:val="008A5F3B"/>
    <w:rPr>
      <w:rFonts w:ascii="Arial Narrow" w:hAnsi="Arial Narrow"/>
      <w:sz w:val="12"/>
      <w:szCs w:val="24"/>
      <w:lang w:val="en-US" w:eastAsia="en-US" w:bidi="ar-SA"/>
    </w:rPr>
  </w:style>
  <w:style w:type="paragraph" w:customStyle="1" w:styleId="CM12">
    <w:name w:val="CM12"/>
    <w:basedOn w:val="Default"/>
    <w:next w:val="Default"/>
    <w:uiPriority w:val="99"/>
    <w:qFormat/>
    <w:rsid w:val="008A5F3B"/>
    <w:pPr>
      <w:spacing w:line="320" w:lineRule="atLeast"/>
    </w:pPr>
    <w:rPr>
      <w:rFonts w:ascii="Granjon LT Std" w:hAnsi="Granjon LT Std"/>
      <w:color w:val="auto"/>
      <w14:ligatures w14:val="standardContextual"/>
    </w:rPr>
  </w:style>
  <w:style w:type="paragraph" w:customStyle="1" w:styleId="CM44">
    <w:name w:val="CM44"/>
    <w:basedOn w:val="Default"/>
    <w:next w:val="Default"/>
    <w:uiPriority w:val="99"/>
    <w:qFormat/>
    <w:rsid w:val="008A5F3B"/>
    <w:pPr>
      <w:spacing w:after="480"/>
    </w:pPr>
    <w:rPr>
      <w:rFonts w:ascii="Granjon LT Std" w:hAnsi="Granjon LT Std"/>
      <w:color w:val="auto"/>
      <w14:ligatures w14:val="standardContextual"/>
    </w:rPr>
  </w:style>
  <w:style w:type="paragraph" w:customStyle="1" w:styleId="CM10">
    <w:name w:val="CM10"/>
    <w:basedOn w:val="Default"/>
    <w:next w:val="Default"/>
    <w:uiPriority w:val="99"/>
    <w:qFormat/>
    <w:rsid w:val="008A5F3B"/>
    <w:pPr>
      <w:spacing w:line="320" w:lineRule="atLeast"/>
    </w:pPr>
    <w:rPr>
      <w:rFonts w:ascii="Granjon LT Std" w:hAnsi="Granjon LT Std"/>
      <w:color w:val="auto"/>
      <w14:ligatures w14:val="standardContextual"/>
    </w:rPr>
  </w:style>
  <w:style w:type="paragraph" w:customStyle="1" w:styleId="bold">
    <w:name w:val="bold"/>
    <w:basedOn w:val="Normal"/>
    <w:uiPriority w:val="99"/>
    <w:qFormat/>
    <w:rsid w:val="008A5F3B"/>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8A5F3B"/>
    <w:rPr>
      <w:rFonts w:eastAsia="Times New Roman"/>
      <w:strike/>
      <w:szCs w:val="20"/>
      <w14:ligatures w14:val="standardContextual"/>
    </w:rPr>
  </w:style>
  <w:style w:type="paragraph" w:customStyle="1" w:styleId="textbodyblack">
    <w:name w:val="textbodyblack"/>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DefaultPara">
    <w:name w:val="Default Para"/>
    <w:rsid w:val="008A5F3B"/>
    <w:rPr>
      <w:sz w:val="20"/>
    </w:rPr>
  </w:style>
  <w:style w:type="character" w:customStyle="1" w:styleId="SYSHYPERTEXT">
    <w:name w:val="SYS_HYPERTEXT"/>
    <w:rsid w:val="008A5F3B"/>
    <w:rPr>
      <w:color w:val="0000FF"/>
      <w:u w:val="single"/>
    </w:rPr>
  </w:style>
  <w:style w:type="character" w:customStyle="1" w:styleId="cardtextsmallCharCharCharCharCharCharCharCharCharCharCharChar">
    <w:name w:val="card text small Char Char Char Char Char Char Char Char Char Char Char Char"/>
    <w:rsid w:val="008A5F3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5F3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A5F3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8A5F3B"/>
    <w:rPr>
      <w:rFonts w:ascii="Georgia" w:hAnsi="Georgia"/>
      <w:b/>
      <w:color w:val="000000"/>
      <w:sz w:val="48"/>
      <w:szCs w:val="48"/>
      <w:lang w:val="en-US" w:eastAsia="en-US" w:bidi="ar-SA"/>
    </w:rPr>
  </w:style>
  <w:style w:type="character" w:customStyle="1" w:styleId="StyleTagTimesNewRomanChar">
    <w:name w:val="Style Tag + Times New Roman Char"/>
    <w:rsid w:val="008A5F3B"/>
    <w:rPr>
      <w:b/>
      <w:bCs/>
      <w:noProof w:val="0"/>
      <w:sz w:val="24"/>
      <w:szCs w:val="24"/>
      <w:lang w:val="en-US" w:eastAsia="en-US" w:bidi="ar-SA"/>
    </w:rPr>
  </w:style>
  <w:style w:type="character" w:customStyle="1" w:styleId="ShrinkChar">
    <w:name w:val="Shrink Char"/>
    <w:link w:val="Shrink"/>
    <w:rsid w:val="008A5F3B"/>
    <w:rPr>
      <w:rFonts w:cs="Courier"/>
      <w:bCs/>
      <w:sz w:val="16"/>
      <w:szCs w:val="16"/>
    </w:rPr>
  </w:style>
  <w:style w:type="paragraph" w:customStyle="1" w:styleId="SmallCard">
    <w:name w:val="Small Card"/>
    <w:basedOn w:val="Normal"/>
    <w:uiPriority w:val="99"/>
    <w:qFormat/>
    <w:rsid w:val="008A5F3B"/>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5F3B"/>
    <w:rPr>
      <w:rFonts w:ascii="Arial Narrow" w:hAnsi="Arial Narrow" w:cs="Arial"/>
      <w:b/>
      <w:bCs/>
      <w:iCs/>
      <w:sz w:val="24"/>
      <w:szCs w:val="28"/>
      <w:lang w:val="en-US" w:eastAsia="en-US" w:bidi="ar-SA"/>
    </w:rPr>
  </w:style>
  <w:style w:type="character" w:customStyle="1" w:styleId="StyleArialNarrow12ptBold">
    <w:name w:val="Style Arial Narrow 12 pt Bold"/>
    <w:rsid w:val="008A5F3B"/>
    <w:rPr>
      <w:rFonts w:ascii="Arial Narrow" w:hAnsi="Arial Narrow"/>
      <w:b/>
      <w:bCs/>
      <w:sz w:val="24"/>
    </w:rPr>
  </w:style>
  <w:style w:type="character" w:customStyle="1" w:styleId="UnderlinedCharChar1">
    <w:name w:val="Underlined Char Char1"/>
    <w:rsid w:val="008A5F3B"/>
    <w:rPr>
      <w:rFonts w:ascii="Bell MT" w:eastAsia="Times New Roman" w:hAnsi="Bell MT"/>
      <w:bCs/>
      <w:iCs/>
      <w:sz w:val="22"/>
      <w:u w:val="single"/>
    </w:rPr>
  </w:style>
  <w:style w:type="character" w:customStyle="1" w:styleId="Heading2CharChar2">
    <w:name w:val="Heading 2 Char Char2"/>
    <w:rsid w:val="008A5F3B"/>
    <w:rPr>
      <w:rFonts w:cs="Arial"/>
      <w:b/>
      <w:bCs/>
      <w:iCs/>
      <w:sz w:val="22"/>
      <w:szCs w:val="28"/>
      <w:lang w:val="en-US" w:eastAsia="en-US" w:bidi="ar-SA"/>
    </w:rPr>
  </w:style>
  <w:style w:type="character" w:customStyle="1" w:styleId="doctitle">
    <w:name w:val="doctitle"/>
    <w:rsid w:val="008A5F3B"/>
  </w:style>
  <w:style w:type="paragraph" w:customStyle="1" w:styleId="CiteCorrected">
    <w:name w:val="Cite Corrected"/>
    <w:basedOn w:val="Normal"/>
    <w:link w:val="CiteCorrectedChar"/>
    <w:qFormat/>
    <w:rsid w:val="008A5F3B"/>
    <w:rPr>
      <w:rFonts w:eastAsia="Times New Roman"/>
      <w:b/>
      <w:bCs/>
      <w:sz w:val="24"/>
      <w:szCs w:val="16"/>
      <w:u w:val="single"/>
      <w14:ligatures w14:val="standardContextual"/>
    </w:rPr>
  </w:style>
  <w:style w:type="character" w:customStyle="1" w:styleId="CiteCorrectedChar">
    <w:name w:val="Cite Corrected Char"/>
    <w:link w:val="CiteCorrected"/>
    <w:rsid w:val="008A5F3B"/>
    <w:rPr>
      <w:rFonts w:ascii="Arial" w:eastAsia="Times New Roman" w:hAnsi="Arial" w:cs="Arial"/>
      <w:b/>
      <w:bCs/>
      <w:kern w:val="0"/>
      <w:szCs w:val="16"/>
      <w:u w:val="single"/>
    </w:rPr>
  </w:style>
  <w:style w:type="numbering" w:customStyle="1" w:styleId="NoList6">
    <w:name w:val="No List6"/>
    <w:next w:val="NoList"/>
    <w:uiPriority w:val="99"/>
    <w:semiHidden/>
    <w:unhideWhenUsed/>
    <w:rsid w:val="008A5F3B"/>
  </w:style>
  <w:style w:type="numbering" w:customStyle="1" w:styleId="NoList7">
    <w:name w:val="No List7"/>
    <w:next w:val="NoList"/>
    <w:semiHidden/>
    <w:unhideWhenUsed/>
    <w:rsid w:val="008A5F3B"/>
  </w:style>
  <w:style w:type="character" w:customStyle="1" w:styleId="stylestylebold12pt">
    <w:name w:val="stylestylebold12pt"/>
    <w:basedOn w:val="DefaultParagraphFont"/>
    <w:rsid w:val="008A5F3B"/>
  </w:style>
  <w:style w:type="character" w:customStyle="1" w:styleId="styleboldunderline">
    <w:name w:val="styleboldunderline"/>
    <w:basedOn w:val="DefaultParagraphFont"/>
    <w:rsid w:val="008A5F3B"/>
  </w:style>
  <w:style w:type="character" w:customStyle="1" w:styleId="Styleunderline11pt">
    <w:name w:val="Style underline + 11 pt"/>
    <w:rsid w:val="008A5F3B"/>
    <w:rPr>
      <w:rFonts w:ascii="Times New Roman" w:hAnsi="Times New Roman"/>
      <w:b w:val="0"/>
      <w:bCs w:val="0"/>
      <w:sz w:val="20"/>
      <w:u w:val="single"/>
    </w:rPr>
  </w:style>
  <w:style w:type="character" w:customStyle="1" w:styleId="Styleunderline11ptBold">
    <w:name w:val="Style underline + 11 pt Bold"/>
    <w:rsid w:val="008A5F3B"/>
    <w:rPr>
      <w:rFonts w:ascii="Times New Roman" w:hAnsi="Times New Roman"/>
      <w:b/>
      <w:bCs w:val="0"/>
      <w:sz w:val="20"/>
      <w:u w:val="single"/>
    </w:rPr>
  </w:style>
  <w:style w:type="paragraph" w:customStyle="1" w:styleId="story-body-text">
    <w:name w:val="story-body-text"/>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8A5F3B"/>
  </w:style>
  <w:style w:type="character" w:customStyle="1" w:styleId="BriefTitleChar">
    <w:name w:val="Brief Title Char"/>
    <w:basedOn w:val="DefaultParagraphFont"/>
    <w:rsid w:val="008A5F3B"/>
    <w:rPr>
      <w:b/>
      <w:sz w:val="24"/>
      <w:szCs w:val="24"/>
      <w:u w:val="single"/>
      <w:lang w:val="en-US" w:eastAsia="en-US" w:bidi="ar-SA"/>
    </w:rPr>
  </w:style>
  <w:style w:type="paragraph" w:customStyle="1" w:styleId="BriefTitle2">
    <w:name w:val="Brief Title 2"/>
    <w:basedOn w:val="Heading1"/>
    <w:uiPriority w:val="99"/>
    <w:qFormat/>
    <w:rsid w:val="008A5F3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8A5F3B"/>
    <w:rPr>
      <w:b/>
      <w:sz w:val="24"/>
      <w:szCs w:val="24"/>
      <w:u w:val="single"/>
      <w:lang w:val="en-US" w:eastAsia="en-US" w:bidi="ar-SA"/>
    </w:rPr>
  </w:style>
  <w:style w:type="character" w:customStyle="1" w:styleId="StyleStyle4CharTimesNewRoman11pt1">
    <w:name w:val="Style Style4 Char + Times New Roman 11 pt1"/>
    <w:basedOn w:val="DefaultParagraphFont"/>
    <w:rsid w:val="008A5F3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A5F3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A5F3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8A5F3B"/>
    <w:rPr>
      <w:sz w:val="20"/>
      <w:u w:val="single"/>
    </w:rPr>
  </w:style>
  <w:style w:type="character" w:customStyle="1" w:styleId="SubtitleChar1">
    <w:name w:val="Subtitle Char1"/>
    <w:aliases w:val="Underlined card text Char1"/>
    <w:basedOn w:val="DefaultParagraphFont"/>
    <w:uiPriority w:val="11"/>
    <w:rsid w:val="008A5F3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A5F3B"/>
    <w:rPr>
      <w:rFonts w:ascii="Georgia" w:hAnsi="Georgia"/>
    </w:rPr>
  </w:style>
  <w:style w:type="character" w:customStyle="1" w:styleId="BodyText2Char1">
    <w:name w:val="Body Text 2 Char1"/>
    <w:basedOn w:val="DefaultParagraphFont"/>
    <w:uiPriority w:val="99"/>
    <w:rsid w:val="008A5F3B"/>
    <w:rPr>
      <w:rFonts w:ascii="Georgia" w:hAnsi="Georgia"/>
    </w:rPr>
  </w:style>
  <w:style w:type="character" w:customStyle="1" w:styleId="PlainTextChar1">
    <w:name w:val="Plain Text Char1"/>
    <w:basedOn w:val="DefaultParagraphFont"/>
    <w:rsid w:val="008A5F3B"/>
    <w:rPr>
      <w:rFonts w:ascii="Consolas" w:hAnsi="Consolas"/>
      <w:sz w:val="21"/>
      <w:szCs w:val="21"/>
    </w:rPr>
  </w:style>
  <w:style w:type="character" w:customStyle="1" w:styleId="StyleCardText11ptUnderlineChar">
    <w:name w:val="Style Card Text + 11 pt Underline Char"/>
    <w:link w:val="StyleCardText11ptUnderline"/>
    <w:locked/>
    <w:rsid w:val="008A5F3B"/>
    <w:rPr>
      <w:u w:val="single"/>
    </w:rPr>
  </w:style>
  <w:style w:type="paragraph" w:customStyle="1" w:styleId="StyleCardText11ptUnderline">
    <w:name w:val="Style Card Text + 11 pt Underline"/>
    <w:link w:val="StyleCardText11ptUnderlineChar"/>
    <w:qFormat/>
    <w:rsid w:val="008A5F3B"/>
    <w:pPr>
      <w:spacing w:line="256" w:lineRule="auto"/>
    </w:pPr>
    <w:rPr>
      <w:u w:val="single"/>
    </w:rPr>
  </w:style>
  <w:style w:type="character" w:customStyle="1" w:styleId="StyleMinimizedText11ptChar">
    <w:name w:val="Style Minimized Text + 11 pt Char"/>
    <w:basedOn w:val="DefaultParagraphFont"/>
    <w:link w:val="StyleMinimizedText11pt"/>
    <w:locked/>
    <w:rsid w:val="008A5F3B"/>
    <w:rPr>
      <w:rFonts w:ascii="Georgia" w:hAnsi="Georgia"/>
      <w:sz w:val="16"/>
    </w:rPr>
  </w:style>
  <w:style w:type="paragraph" w:customStyle="1" w:styleId="StyleMinimizedText11pt">
    <w:name w:val="Style Minimized Text + 11 pt"/>
    <w:basedOn w:val="Normal"/>
    <w:link w:val="StyleMinimizedText11ptChar"/>
    <w:qFormat/>
    <w:rsid w:val="008A5F3B"/>
    <w:rPr>
      <w:rFonts w:ascii="Georgia" w:hAnsi="Georgia" w:cstheme="minorBidi"/>
      <w:kern w:val="2"/>
      <w:szCs w:val="24"/>
      <w14:ligatures w14:val="standardContextual"/>
    </w:rPr>
  </w:style>
  <w:style w:type="character" w:customStyle="1" w:styleId="StyleMinimizedText11pt1Char">
    <w:name w:val="Style Minimized Text + 11 pt1 Char"/>
    <w:basedOn w:val="DefaultParagraphFont"/>
    <w:link w:val="StyleMinimizedText11pt1"/>
    <w:locked/>
    <w:rsid w:val="008A5F3B"/>
    <w:rPr>
      <w:rFonts w:ascii="Georgia" w:hAnsi="Georgia"/>
      <w:sz w:val="16"/>
    </w:rPr>
  </w:style>
  <w:style w:type="paragraph" w:customStyle="1" w:styleId="StyleMinimizedText11pt1">
    <w:name w:val="Style Minimized Text + 11 pt1"/>
    <w:basedOn w:val="Normal"/>
    <w:link w:val="StyleMinimizedText11pt1Char"/>
    <w:qFormat/>
    <w:rsid w:val="008A5F3B"/>
    <w:rPr>
      <w:rFonts w:ascii="Georgia" w:hAnsi="Georgia" w:cstheme="minorBidi"/>
      <w:kern w:val="2"/>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8A5F3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A5F3B"/>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A5F3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5F3B"/>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8A5F3B"/>
    <w:rPr>
      <w:rFonts w:ascii="Arial Narrow" w:hAnsi="Arial Narrow"/>
      <w:sz w:val="16"/>
    </w:rPr>
  </w:style>
  <w:style w:type="paragraph" w:customStyle="1" w:styleId="Debate-CardSmalltextF2">
    <w:name w:val="Debate- Card Small text F2"/>
    <w:basedOn w:val="Normal"/>
    <w:next w:val="Normal"/>
    <w:link w:val="Debate-CardSmalltextF2Char"/>
    <w:qFormat/>
    <w:rsid w:val="008A5F3B"/>
    <w:pPr>
      <w:spacing w:line="254"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8A5F3B"/>
    <w:rPr>
      <w:rFonts w:ascii="Arial Narrow" w:hAnsi="Arial Narrow"/>
      <w:b/>
      <w:sz w:val="18"/>
      <w:u w:val="single"/>
    </w:rPr>
  </w:style>
  <w:style w:type="paragraph" w:customStyle="1" w:styleId="Debate-EmphasizedText-F5">
    <w:name w:val="Debate- Emphasized Text- F5"/>
    <w:basedOn w:val="Normal"/>
    <w:link w:val="Debate-EmphasizedText-F5Char"/>
    <w:qFormat/>
    <w:rsid w:val="008A5F3B"/>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8A5F3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5F3B"/>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0">
    <w:name w:val="Small Text Char Char Char Char"/>
    <w:link w:val="SmallTextCharCharChar"/>
    <w:locked/>
    <w:rsid w:val="008A5F3B"/>
    <w:rPr>
      <w:rFonts w:ascii="Times New Roman" w:eastAsia="Times New Roman" w:hAnsi="Times New Roman" w:cs="Calibri"/>
      <w:sz w:val="16"/>
    </w:rPr>
  </w:style>
  <w:style w:type="paragraph" w:customStyle="1" w:styleId="SmallTextCharCharChar">
    <w:name w:val="Small Text Char Char Char"/>
    <w:basedOn w:val="Normal"/>
    <w:link w:val="SmallTextCharCharCharChar0"/>
    <w:qFormat/>
    <w:rsid w:val="008A5F3B"/>
    <w:rPr>
      <w:rFonts w:ascii="Times New Roman" w:eastAsia="Times New Roman" w:hAnsi="Times New Roman" w:cs="Calibri"/>
      <w:kern w:val="2"/>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8A5F3B"/>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8A5F3B"/>
    <w:rPr>
      <w:rFonts w:ascii="Georgia" w:eastAsia="Times New Roman" w:hAnsi="Georgia"/>
      <w:kern w:val="2"/>
      <w:sz w:val="20"/>
      <w:szCs w:val="24"/>
      <w14:ligatures w14:val="standardContextual"/>
    </w:rPr>
  </w:style>
  <w:style w:type="character" w:customStyle="1" w:styleId="StyleStyle49pt3Char">
    <w:name w:val="Style Style4 + 9 pt3 Char"/>
    <w:basedOn w:val="Style4Char"/>
    <w:link w:val="StyleStyle49pt3"/>
    <w:locked/>
    <w:rsid w:val="008A5F3B"/>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8A5F3B"/>
    <w:rPr>
      <w:rFonts w:ascii="Calibri" w:eastAsia="Times New Roman" w:hAnsi="Calibri" w:cs="Times New Roman"/>
      <w:kern w:val="2"/>
      <w:sz w:val="24"/>
      <w:szCs w:val="24"/>
      <w14:ligatures w14:val="standardContextual"/>
    </w:rPr>
  </w:style>
  <w:style w:type="character" w:customStyle="1" w:styleId="StyleStyle4BoldChar">
    <w:name w:val="Style Style4 + Bold Char"/>
    <w:basedOn w:val="Style4Char"/>
    <w:link w:val="StyleStyle4Bold"/>
    <w:locked/>
    <w:rsid w:val="008A5F3B"/>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8A5F3B"/>
    <w:rPr>
      <w:rFonts w:ascii="Calibri" w:eastAsia="Times New Roman" w:hAnsi="Calibri" w:cs="Times New Roman"/>
      <w:kern w:val="2"/>
      <w:sz w:val="24"/>
      <w:szCs w:val="24"/>
      <w14:ligatures w14:val="standardContextual"/>
    </w:rPr>
  </w:style>
  <w:style w:type="character" w:customStyle="1" w:styleId="StyleStyle411pt1Char">
    <w:name w:val="Style Style4 + 11 pt1 Char"/>
    <w:basedOn w:val="Style4Char"/>
    <w:link w:val="StyleStyle411pt1"/>
    <w:locked/>
    <w:rsid w:val="008A5F3B"/>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8A5F3B"/>
    <w:rPr>
      <w:rFonts w:ascii="Calibri" w:eastAsia="Times New Roman" w:hAnsi="Calibri" w:cs="Times New Roman"/>
      <w:kern w:val="2"/>
      <w:sz w:val="24"/>
      <w:szCs w:val="24"/>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8A5F3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A5F3B"/>
    <w:rPr>
      <w:b/>
      <w:bCs w:val="0"/>
      <w:u w:val="single"/>
      <w:lang w:val="en-US" w:eastAsia="en-US" w:bidi="ar-SA"/>
    </w:rPr>
  </w:style>
  <w:style w:type="paragraph" w:customStyle="1" w:styleId="StyleBoldandUnderlineChar11pt">
    <w:name w:val="Style Bold and Underline Char + 11 pt"/>
    <w:link w:val="StyleBoldandUnderlineChar11ptChar"/>
    <w:qFormat/>
    <w:rsid w:val="008A5F3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A5F3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A5F3B"/>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8A5F3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A5F3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A5F3B"/>
    <w:rPr>
      <w:rFonts w:ascii="Times New Roman" w:eastAsia="SimSun" w:hAnsi="Times New Roman" w:cs="Times New Roman"/>
      <w:b/>
      <w:bCs/>
      <w:strike w:val="0"/>
      <w:color w:val="000000"/>
      <w:sz w:val="20"/>
      <w:szCs w:val="24"/>
      <w:u w:val="single"/>
      <w:lang w:eastAsia="zh-CN"/>
    </w:rPr>
  </w:style>
  <w:style w:type="paragraph" w:customStyle="1" w:styleId="StyleStyle1Bold">
    <w:name w:val="Style Style1 + Bold"/>
    <w:link w:val="StyleStyle1BoldChar"/>
    <w:qFormat/>
    <w:rsid w:val="008A5F3B"/>
    <w:pPr>
      <w:spacing w:after="0" w:line="240" w:lineRule="auto"/>
    </w:pPr>
    <w:rPr>
      <w:rFonts w:ascii="Times New Roman" w:eastAsia="SimSun" w:hAnsi="Times New Roman" w:cs="Times New Roman"/>
      <w:b/>
      <w:bCs/>
      <w:color w:val="000000"/>
      <w:sz w:val="20"/>
      <w:u w:val="single"/>
      <w:lang w:eastAsia="zh-CN"/>
    </w:rPr>
  </w:style>
  <w:style w:type="character" w:customStyle="1" w:styleId="StyleUnderlineChar11pt2Char">
    <w:name w:val="Style Underline Char + 11 pt2 Char"/>
    <w:basedOn w:val="DefaultParagraphFont"/>
    <w:link w:val="StyleUnderlineChar11pt2"/>
    <w:locked/>
    <w:rsid w:val="008A5F3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A5F3B"/>
    <w:pPr>
      <w:spacing w:after="0" w:line="240" w:lineRule="auto"/>
    </w:pPr>
    <w:rPr>
      <w:rFonts w:ascii="Times New Roman" w:eastAsia="Times New Roman" w:hAnsi="Times New Roman" w:cs="Times New Roman"/>
      <w:sz w:val="20"/>
      <w:szCs w:val="20"/>
      <w:u w:val="single"/>
      <w:lang w:eastAsia="ja-JP"/>
    </w:rPr>
  </w:style>
  <w:style w:type="character" w:customStyle="1" w:styleId="StylecardCharCharArialNarrow9ptChar">
    <w:name w:val="Style card Char Char + Arial Narrow 9 pt Char"/>
    <w:basedOn w:val="cardCharCharChar"/>
    <w:link w:val="StylecardCharCharArialNarrow9pt"/>
    <w:locked/>
    <w:rsid w:val="008A5F3B"/>
    <w:rPr>
      <w:rFonts w:ascii="Georgia" w:eastAsia="Times New Roman" w:hAnsi="Georgia"/>
      <w:color w:val="000000"/>
      <w:szCs w:val="20"/>
      <w:lang w:val="en-US" w:eastAsia="en-US" w:bidi="ar-SA"/>
    </w:rPr>
  </w:style>
  <w:style w:type="paragraph" w:customStyle="1" w:styleId="StylecardCharCharArialNarrow9pt">
    <w:name w:val="Style card Char Char + Arial Narrow 9 pt"/>
    <w:basedOn w:val="cardCharChar"/>
    <w:link w:val="StylecardCharCharArialNarrow9ptChar"/>
    <w:qFormat/>
    <w:rsid w:val="008A5F3B"/>
    <w:pPr>
      <w:jc w:val="left"/>
    </w:pPr>
    <w:rPr>
      <w:rFonts w:ascii="Georgia" w:eastAsia="Times New Roman" w:hAnsi="Georgia" w:cstheme="minorBidi"/>
      <w:color w:val="000000"/>
      <w:kern w:val="2"/>
      <w:sz w:val="24"/>
      <w:szCs w:val="20"/>
      <w14:ligatures w14:val="standardContextual"/>
    </w:rPr>
  </w:style>
  <w:style w:type="character" w:customStyle="1" w:styleId="StyleCardTextArialNarrow9ptChar">
    <w:name w:val="Style Card Text + Arial Narrow 9 pt Char"/>
    <w:basedOn w:val="CardTextChar10"/>
    <w:link w:val="StyleCardTextArialNarrow9pt"/>
    <w:locked/>
    <w:rsid w:val="008A5F3B"/>
    <w:rPr>
      <w:rFonts w:ascii="Times New Roman" w:eastAsia="Times New Roman" w:hAnsi="Times New Roman" w:cs="Times New Roman"/>
      <w:sz w:val="20"/>
      <w:lang w:val="en-US" w:eastAsia="en-US"/>
    </w:rPr>
  </w:style>
  <w:style w:type="paragraph" w:customStyle="1" w:styleId="StyleCardTextArialNarrow9pt">
    <w:name w:val="Style Card Text + Arial Narrow 9 pt"/>
    <w:link w:val="StyleCardTextArialNarrow9ptChar"/>
    <w:qFormat/>
    <w:rsid w:val="008A5F3B"/>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8A5F3B"/>
    <w:rPr>
      <w:rFonts w:ascii="Times New Roman" w:eastAsia="Times New Roman" w:hAnsi="Times New Roman" w:cs="Times New Roman"/>
      <w:sz w:val="20"/>
      <w:lang w:val="en-US" w:eastAsia="en-US"/>
    </w:rPr>
  </w:style>
  <w:style w:type="paragraph" w:customStyle="1" w:styleId="StyleCardTextArialNarrow8pt">
    <w:name w:val="Style Card Text + Arial Narrow 8 pt"/>
    <w:link w:val="StyleCardTextArialNarrow8ptChar"/>
    <w:qFormat/>
    <w:rsid w:val="008A5F3B"/>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8A5F3B"/>
    <w:rPr>
      <w:rFonts w:ascii="Georgia" w:eastAsia="Times New Roman" w:hAnsi="Georgia"/>
      <w:sz w:val="16"/>
    </w:rPr>
  </w:style>
  <w:style w:type="paragraph" w:customStyle="1" w:styleId="Textsmall0">
    <w:name w:val="Textsmall"/>
    <w:basedOn w:val="Normal"/>
    <w:next w:val="Normal"/>
    <w:link w:val="TextsmallChar0"/>
    <w:qFormat/>
    <w:rsid w:val="008A5F3B"/>
    <w:rPr>
      <w:rFonts w:ascii="Georgia" w:eastAsia="Times New Roman" w:hAnsi="Georgia" w:cstheme="minorBidi"/>
      <w:kern w:val="2"/>
      <w:szCs w:val="24"/>
      <w14:ligatures w14:val="standardContextual"/>
    </w:rPr>
  </w:style>
  <w:style w:type="character" w:customStyle="1" w:styleId="StyleStyle49pt10Char">
    <w:name w:val="Style Style4 + 9 pt10 Char"/>
    <w:basedOn w:val="Style4Char"/>
    <w:link w:val="StyleStyle49pt10"/>
    <w:locked/>
    <w:rsid w:val="008A5F3B"/>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8A5F3B"/>
    <w:rPr>
      <w:rFonts w:ascii="Calibri" w:eastAsia="Times New Roman" w:hAnsi="Calibri" w:cs="Times New Roman"/>
      <w:kern w:val="2"/>
      <w:sz w:val="24"/>
      <w:szCs w:val="24"/>
      <w14:ligatures w14:val="standardContextual"/>
    </w:rPr>
  </w:style>
  <w:style w:type="character" w:customStyle="1" w:styleId="StyleStyle49ptBold7Char">
    <w:name w:val="Style Style4 + 9 pt Bold7 Char"/>
    <w:link w:val="StyleStyle49ptBold7"/>
    <w:locked/>
    <w:rsid w:val="008A5F3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A5F3B"/>
    <w:rPr>
      <w:rFonts w:ascii="Times New Roman" w:eastAsia="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8A5F3B"/>
    <w:rPr>
      <w:rFonts w:ascii="Times New Roman" w:eastAsia="Calibri" w:hAnsi="Times New Roman" w:cs="Arial"/>
      <w:kern w:val="0"/>
      <w:sz w:val="16"/>
      <w:szCs w:val="22"/>
      <w:u w:val="single"/>
      <w:lang w:bidi="en-US"/>
      <w14:ligatures w14:val="none"/>
    </w:rPr>
  </w:style>
  <w:style w:type="paragraph" w:customStyle="1" w:styleId="Underlinestyle0">
    <w:name w:val="Underline style"/>
    <w:basedOn w:val="Normal"/>
    <w:uiPriority w:val="99"/>
    <w:qFormat/>
    <w:rsid w:val="008A5F3B"/>
    <w:rPr>
      <w:rFonts w:eastAsia="Times New Roman"/>
      <w:u w:val="single"/>
      <w14:ligatures w14:val="standardContextual"/>
    </w:rPr>
  </w:style>
  <w:style w:type="paragraph" w:customStyle="1" w:styleId="WW-Default1">
    <w:name w:val="WW-Default1"/>
    <w:basedOn w:val="Normal"/>
    <w:uiPriority w:val="99"/>
    <w:qFormat/>
    <w:rsid w:val="008A5F3B"/>
    <w:pPr>
      <w:suppressAutoHyphens/>
    </w:pPr>
    <w:rPr>
      <w:rFonts w:eastAsia="Times New Roman"/>
      <w:b/>
      <w:bCs/>
      <w:szCs w:val="20"/>
      <w:lang w:eastAsia="ar-SA"/>
      <w14:ligatures w14:val="standardContextual"/>
    </w:rPr>
  </w:style>
  <w:style w:type="character" w:customStyle="1" w:styleId="Stylecard11ptChar">
    <w:name w:val="Style card + 11 pt Char"/>
    <w:link w:val="Stylecard11pt"/>
    <w:locked/>
    <w:rsid w:val="008A5F3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A5F3B"/>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8A5F3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A5F3B"/>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A5F3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5F3B"/>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8A5F3B"/>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8A5F3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A5F3B"/>
    <w:pPr>
      <w:spacing w:after="120"/>
    </w:pPr>
    <w:rPr>
      <w:rFonts w:ascii="Book Antiqua" w:eastAsia="Times New Roman" w:hAnsi="Book Antiqua" w:cstheme="minorBidi"/>
      <w:kern w:val="2"/>
      <w:szCs w:val="24"/>
      <w14:ligatures w14:val="standardContextual"/>
    </w:rPr>
  </w:style>
  <w:style w:type="character" w:customStyle="1" w:styleId="BoldandUnderlineChar">
    <w:name w:val="Bold and Underline Char"/>
    <w:basedOn w:val="DefaultParagraphFont"/>
    <w:link w:val="BoldandUnderline"/>
    <w:locked/>
    <w:rsid w:val="008A5F3B"/>
    <w:rPr>
      <w:b/>
      <w:u w:val="single"/>
    </w:rPr>
  </w:style>
  <w:style w:type="paragraph" w:customStyle="1" w:styleId="BoldandUnderline">
    <w:name w:val="Bold and Underline"/>
    <w:basedOn w:val="Normal"/>
    <w:link w:val="BoldandUnderlineChar"/>
    <w:qFormat/>
    <w:rsid w:val="008A5F3B"/>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8A5F3B"/>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8A5F3B"/>
    <w:rPr>
      <w:rFonts w:ascii="Calibri" w:eastAsia="Times New Roman" w:hAnsi="Calibri" w:cs="Times New Roman"/>
      <w:kern w:val="2"/>
      <w:sz w:val="24"/>
      <w:szCs w:val="24"/>
      <w14:ligatures w14:val="standardContextual"/>
    </w:rPr>
  </w:style>
  <w:style w:type="character" w:customStyle="1" w:styleId="StyleUnderlining11ptChar">
    <w:name w:val="Style Underlining + 11 pt Char"/>
    <w:basedOn w:val="UnderliningChar"/>
    <w:link w:val="StyleUnderlining11pt"/>
    <w:locked/>
    <w:rsid w:val="008A5F3B"/>
    <w:rPr>
      <w:rFonts w:ascii="Times New Roman" w:eastAsia="Times New Roman" w:hAnsi="Times New Roman" w:cs="Times New Roman"/>
      <w:sz w:val="20"/>
      <w:szCs w:val="24"/>
      <w:u w:val="single"/>
      <w:lang w:val="en-GB" w:eastAsia="x-none" w:bidi="ar-SA"/>
    </w:rPr>
  </w:style>
  <w:style w:type="paragraph" w:customStyle="1" w:styleId="StyleUnderlining11pt">
    <w:name w:val="Style Underlining + 11 pt"/>
    <w:basedOn w:val="Underlining"/>
    <w:link w:val="StyleUnderlining11ptChar"/>
    <w:qFormat/>
    <w:rsid w:val="008A5F3B"/>
    <w:rPr>
      <w:rFonts w:ascii="Times New Roman" w:hAnsi="Times New Roman"/>
      <w:kern w:val="2"/>
      <w:lang w:val="en-GB" w:eastAsia="x-none"/>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8A5F3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A5F3B"/>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8A5F3B"/>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8A5F3B"/>
    <w:pPr>
      <w:ind w:left="288" w:right="288"/>
    </w:pPr>
    <w:rPr>
      <w:rFonts w:ascii="Times New Roman" w:eastAsia="SimSun" w:hAnsi="Times New Roman" w:cs="Calibr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8A5F3B"/>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8A5F3B"/>
    <w:pPr>
      <w:ind w:left="288" w:right="288"/>
    </w:pPr>
    <w:rPr>
      <w:rFonts w:ascii="Times New Roman" w:eastAsia="Times New Roman" w:hAnsi="Times New Roman" w:cs="Calibri"/>
      <w:kern w:val="2"/>
      <w:sz w:val="20"/>
      <w:szCs w:val="24"/>
      <w:u w:val="single"/>
      <w:lang w:val="x-none" w:eastAsia="ar-SA"/>
      <w14:ligatures w14:val="standardContextual"/>
    </w:rPr>
  </w:style>
  <w:style w:type="paragraph" w:customStyle="1" w:styleId="emactive">
    <w:name w:val="emactiv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8A5F3B"/>
    <w:rPr>
      <w:rFonts w:ascii="Times New Roman" w:hAnsi="Times New Roman" w:cs="Times New Roman"/>
      <w:u w:val="single"/>
    </w:rPr>
  </w:style>
  <w:style w:type="paragraph" w:customStyle="1" w:styleId="UnderlinedCardText">
    <w:name w:val="Underlined Card Text"/>
    <w:basedOn w:val="Normal"/>
    <w:link w:val="UnderlinedCardTextChar"/>
    <w:qFormat/>
    <w:rsid w:val="008A5F3B"/>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8A5F3B"/>
    <w:pPr>
      <w:spacing w:after="0" w:line="240" w:lineRule="auto"/>
      <w:ind w:left="288" w:right="288"/>
    </w:pPr>
    <w:rPr>
      <w:rFonts w:cs="Courier"/>
      <w:bCs/>
      <w:sz w:val="16"/>
      <w:szCs w:val="16"/>
    </w:rPr>
  </w:style>
  <w:style w:type="character" w:customStyle="1" w:styleId="UnderlineCharCharCharCharChar">
    <w:name w:val="Underline Char Char Char Char Char"/>
    <w:locked/>
    <w:rsid w:val="008A5F3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A5F3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5F3B"/>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8A5F3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5F3B"/>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8A5F3B"/>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8A5F3B"/>
    <w:rPr>
      <w:rFonts w:eastAsia="MS Gothic" w:cs="Arial"/>
      <w:sz w:val="24"/>
      <w14:ligatures w14:val="standardContextual"/>
    </w:rPr>
  </w:style>
  <w:style w:type="character" w:customStyle="1" w:styleId="Emphasis20">
    <w:name w:val="Emphasis 2"/>
    <w:uiPriority w:val="1"/>
    <w:qFormat/>
    <w:rsid w:val="008A5F3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A5F3B"/>
  </w:style>
  <w:style w:type="character" w:customStyle="1" w:styleId="CharacterStyle2">
    <w:name w:val="Character Style 2"/>
    <w:uiPriority w:val="99"/>
    <w:rsid w:val="008A5F3B"/>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A5F3B"/>
    <w:rPr>
      <w:rFonts w:ascii="Arial" w:hAnsi="Arial" w:cs="Arial" w:hint="default"/>
      <w:bCs/>
      <w:szCs w:val="26"/>
      <w:u w:val="single"/>
      <w:lang w:val="en-US" w:eastAsia="en-US" w:bidi="ar-SA"/>
    </w:rPr>
  </w:style>
  <w:style w:type="character" w:customStyle="1" w:styleId="Styleunderline9pt0">
    <w:name w:val="Style underline + 9 pt"/>
    <w:basedOn w:val="underline"/>
    <w:rsid w:val="008A5F3B"/>
    <w:rPr>
      <w:u w:val="single"/>
    </w:rPr>
  </w:style>
  <w:style w:type="character" w:customStyle="1" w:styleId="StyleTimesNewRoman9pt">
    <w:name w:val="Style Times New Roman 9 pt"/>
    <w:basedOn w:val="DefaultParagraphFont"/>
    <w:rsid w:val="008A5F3B"/>
    <w:rPr>
      <w:rFonts w:ascii="Times New Roman" w:hAnsi="Times New Roman" w:cs="Times New Roman" w:hint="default"/>
      <w:sz w:val="20"/>
    </w:rPr>
  </w:style>
  <w:style w:type="character" w:customStyle="1" w:styleId="Styleunderline9pt1">
    <w:name w:val="Style underline + 9 pt1"/>
    <w:basedOn w:val="underline"/>
    <w:rsid w:val="008A5F3B"/>
    <w:rPr>
      <w:u w:val="single"/>
    </w:rPr>
  </w:style>
  <w:style w:type="character" w:customStyle="1" w:styleId="Hyperlink23">
    <w:name w:val="Hyperlink23"/>
    <w:basedOn w:val="DefaultParagraphFont"/>
    <w:rsid w:val="008A5F3B"/>
    <w:rPr>
      <w:color w:val="3300CC"/>
      <w:u w:val="single"/>
    </w:rPr>
  </w:style>
  <w:style w:type="character" w:customStyle="1" w:styleId="body-text">
    <w:name w:val="body-text"/>
    <w:basedOn w:val="DefaultParagraphFont"/>
    <w:rsid w:val="008A5F3B"/>
  </w:style>
  <w:style w:type="character" w:customStyle="1" w:styleId="globalcontentbody">
    <w:name w:val="globalcontentbody"/>
    <w:basedOn w:val="DefaultParagraphFont"/>
    <w:rsid w:val="008A5F3B"/>
  </w:style>
  <w:style w:type="character" w:customStyle="1" w:styleId="Styleterm111ptUnderline">
    <w:name w:val="Style term1 + 11 pt Underline"/>
    <w:basedOn w:val="term1"/>
    <w:rsid w:val="008A5F3B"/>
    <w:rPr>
      <w:rFonts w:ascii="Verdana" w:hAnsi="Verdana" w:hint="default"/>
      <w:b/>
      <w:bCs/>
      <w:sz w:val="20"/>
      <w:szCs w:val="20"/>
    </w:rPr>
  </w:style>
  <w:style w:type="character" w:customStyle="1" w:styleId="CharChar11">
    <w:name w:val="Char Char11"/>
    <w:basedOn w:val="DefaultParagraphFont"/>
    <w:rsid w:val="008A5F3B"/>
    <w:rPr>
      <w:rFonts w:ascii="Arial" w:hAnsi="Arial" w:cs="Arial" w:hint="default"/>
      <w:bCs/>
      <w:szCs w:val="26"/>
      <w:u w:val="single"/>
      <w:lang w:val="en-US" w:eastAsia="en-US" w:bidi="ar-SA"/>
    </w:rPr>
  </w:style>
  <w:style w:type="character" w:customStyle="1" w:styleId="authorbio">
    <w:name w:val="authorbio"/>
    <w:basedOn w:val="DefaultParagraphFont"/>
    <w:rsid w:val="008A5F3B"/>
  </w:style>
  <w:style w:type="character" w:customStyle="1" w:styleId="StyleunderlineCharNotBold">
    <w:name w:val="Style underline Char + Not Bold"/>
    <w:basedOn w:val="underlineChar"/>
    <w:rsid w:val="008A5F3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A5F3B"/>
    <w:rPr>
      <w:sz w:val="20"/>
      <w:u w:val="single"/>
    </w:rPr>
  </w:style>
  <w:style w:type="character" w:customStyle="1" w:styleId="base">
    <w:name w:val="base"/>
    <w:basedOn w:val="DefaultParagraphFont"/>
    <w:rsid w:val="008A5F3B"/>
  </w:style>
  <w:style w:type="character" w:customStyle="1" w:styleId="part-of-speech">
    <w:name w:val="part-of-speech"/>
    <w:basedOn w:val="DefaultParagraphFont"/>
    <w:rsid w:val="008A5F3B"/>
  </w:style>
  <w:style w:type="character" w:customStyle="1" w:styleId="sep">
    <w:name w:val="sep"/>
    <w:basedOn w:val="DefaultParagraphFont"/>
    <w:rsid w:val="008A5F3B"/>
  </w:style>
  <w:style w:type="character" w:customStyle="1" w:styleId="pron">
    <w:name w:val="pron"/>
    <w:basedOn w:val="DefaultParagraphFont"/>
    <w:rsid w:val="008A5F3B"/>
  </w:style>
  <w:style w:type="character" w:customStyle="1" w:styleId="StyleUnderlineCharChar111pt">
    <w:name w:val="Style Underline Char Char1 + 11 pt"/>
    <w:basedOn w:val="UnderlineCharChar1"/>
    <w:rsid w:val="008A5F3B"/>
    <w:rPr>
      <w:rFonts w:ascii="Times New Roman" w:hAnsi="Times New Roman" w:cs="Times New Roman" w:hint="default"/>
      <w:sz w:val="20"/>
      <w:szCs w:val="24"/>
      <w:u w:val="single"/>
      <w:lang w:val="en-US" w:eastAsia="en-US" w:bidi="ar-SA"/>
    </w:rPr>
  </w:style>
  <w:style w:type="character" w:customStyle="1" w:styleId="StyleUnderlineCharChar111ptBorderSinglesolidlineA">
    <w:name w:val="Style Underline Char Char1 + 11 pt Border: : (Single solid line A..."/>
    <w:basedOn w:val="UnderlineCharChar1"/>
    <w:rsid w:val="008A5F3B"/>
    <w:rPr>
      <w:rFonts w:ascii="Times New Roman" w:hAnsi="Times New Roman" w:cs="Times New Roman" w:hint="default"/>
      <w:sz w:val="20"/>
      <w:szCs w:val="24"/>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A5F3B"/>
    <w:rPr>
      <w:b/>
      <w:bCs/>
      <w:noProof w:val="0"/>
      <w:sz w:val="20"/>
      <w:u w:val="single"/>
      <w:lang w:val="en-US" w:eastAsia="en-US" w:bidi="ar-SA"/>
    </w:rPr>
  </w:style>
  <w:style w:type="character" w:customStyle="1" w:styleId="StyleunderlineArialNarrow9ptBold">
    <w:name w:val="Style underline + Arial Narrow 9 pt Bold"/>
    <w:basedOn w:val="underline"/>
    <w:rsid w:val="008A5F3B"/>
    <w:rPr>
      <w:u w:val="single"/>
    </w:rPr>
  </w:style>
  <w:style w:type="character" w:customStyle="1" w:styleId="StyleBoldandUnderlineCharCharCharChar9pt">
    <w:name w:val="Style Bold and Underline Char Char Char Char + 9 pt"/>
    <w:basedOn w:val="DefaultParagraphFont"/>
    <w:rsid w:val="008A5F3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A5F3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A5F3B"/>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8A5F3B"/>
    <w:rPr>
      <w:rFonts w:ascii="Arial" w:hAnsi="Arial" w:cs="Arial" w:hint="default"/>
      <w:bCs/>
      <w:szCs w:val="26"/>
      <w:u w:val="single"/>
      <w:lang w:val="en-US" w:eastAsia="en-US" w:bidi="ar-SA"/>
    </w:rPr>
  </w:style>
  <w:style w:type="character" w:customStyle="1" w:styleId="AUnterdline">
    <w:name w:val="AUnterdline"/>
    <w:qFormat/>
    <w:rsid w:val="008A5F3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A5F3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A5F3B"/>
  </w:style>
  <w:style w:type="character" w:customStyle="1" w:styleId="DontRead">
    <w:name w:val="Don't Read"/>
    <w:qFormat/>
    <w:rsid w:val="008A5F3B"/>
    <w:rPr>
      <w:rFonts w:ascii="Times New Roman" w:hAnsi="Times New Roman" w:cs="Times New Roman" w:hint="default"/>
      <w:sz w:val="16"/>
    </w:rPr>
  </w:style>
  <w:style w:type="character" w:customStyle="1" w:styleId="Style11ptUnderline3">
    <w:name w:val="Style 11 pt Underline3"/>
    <w:rsid w:val="008A5F3B"/>
    <w:rPr>
      <w:sz w:val="20"/>
      <w:u w:val="single"/>
    </w:rPr>
  </w:style>
  <w:style w:type="character" w:customStyle="1" w:styleId="2">
    <w:name w:val="2"/>
    <w:rsid w:val="008A5F3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A5F3B"/>
    <w:rPr>
      <w:sz w:val="20"/>
      <w:u w:val="single"/>
    </w:rPr>
  </w:style>
  <w:style w:type="character" w:customStyle="1" w:styleId="Style9ptBoldUnderline5">
    <w:name w:val="Style 9 pt Bold Underline5"/>
    <w:basedOn w:val="DefaultParagraphFont"/>
    <w:rsid w:val="008A5F3B"/>
    <w:rPr>
      <w:b/>
      <w:bCs/>
      <w:sz w:val="20"/>
      <w:u w:val="single"/>
    </w:rPr>
  </w:style>
  <w:style w:type="character" w:customStyle="1" w:styleId="CharChar114">
    <w:name w:val="Char Char114"/>
    <w:basedOn w:val="DefaultParagraphFont"/>
    <w:rsid w:val="008A5F3B"/>
    <w:rPr>
      <w:rFonts w:ascii="Arial" w:hAnsi="Arial" w:cs="Arial" w:hint="default"/>
      <w:bCs/>
      <w:szCs w:val="26"/>
      <w:u w:val="single"/>
      <w:lang w:val="en-US" w:eastAsia="en-US" w:bidi="ar-SA"/>
    </w:rPr>
  </w:style>
  <w:style w:type="character" w:customStyle="1" w:styleId="CharChar113">
    <w:name w:val="Char Char113"/>
    <w:basedOn w:val="DefaultParagraphFont"/>
    <w:rsid w:val="008A5F3B"/>
    <w:rPr>
      <w:rFonts w:ascii="Arial" w:hAnsi="Arial" w:cs="Arial" w:hint="default"/>
      <w:bCs/>
      <w:szCs w:val="26"/>
      <w:u w:val="single"/>
      <w:lang w:val="en-US" w:eastAsia="en-US" w:bidi="ar-SA"/>
    </w:rPr>
  </w:style>
  <w:style w:type="character" w:customStyle="1" w:styleId="CharChar112">
    <w:name w:val="Char Char112"/>
    <w:basedOn w:val="DefaultParagraphFont"/>
    <w:rsid w:val="008A5F3B"/>
    <w:rPr>
      <w:rFonts w:ascii="Arial" w:hAnsi="Arial" w:cs="Arial" w:hint="default"/>
      <w:bCs/>
      <w:szCs w:val="26"/>
      <w:u w:val="single"/>
      <w:lang w:val="en-US" w:eastAsia="en-US" w:bidi="ar-SA"/>
    </w:rPr>
  </w:style>
  <w:style w:type="character" w:customStyle="1" w:styleId="zoomme">
    <w:name w:val="zoomme"/>
    <w:basedOn w:val="DefaultParagraphFont"/>
    <w:rsid w:val="008A5F3B"/>
  </w:style>
  <w:style w:type="character" w:customStyle="1" w:styleId="classauthor">
    <w:name w:val="class=&quot;author&quot;"/>
    <w:basedOn w:val="DefaultParagraphFont"/>
    <w:rsid w:val="008A5F3B"/>
  </w:style>
  <w:style w:type="character" w:customStyle="1" w:styleId="officialstitle-">
    <w:name w:val="official_s_title-"/>
    <w:basedOn w:val="DefaultParagraphFont"/>
    <w:rsid w:val="008A5F3B"/>
  </w:style>
  <w:style w:type="character" w:customStyle="1" w:styleId="officialsbureau">
    <w:name w:val="official_s_bureau"/>
    <w:basedOn w:val="DefaultParagraphFont"/>
    <w:rsid w:val="008A5F3B"/>
  </w:style>
  <w:style w:type="character" w:customStyle="1" w:styleId="gray">
    <w:name w:val="gray"/>
    <w:basedOn w:val="DefaultParagraphFont"/>
    <w:rsid w:val="008A5F3B"/>
  </w:style>
  <w:style w:type="character" w:customStyle="1" w:styleId="Styleunderline11ptBorderSinglesolidlineAuto05p">
    <w:name w:val="Style underline + 11 pt Border: : (Single solid line Auto  0.5 p..."/>
    <w:rsid w:val="008A5F3B"/>
    <w:rPr>
      <w:sz w:val="20"/>
      <w:u w:val="single"/>
      <w:bdr w:val="single" w:sz="4" w:space="0" w:color="auto" w:frame="1"/>
    </w:rPr>
  </w:style>
  <w:style w:type="character" w:customStyle="1" w:styleId="CardText-Underlined0">
    <w:name w:val="Card Text - Underlined"/>
    <w:rsid w:val="008A5F3B"/>
    <w:rPr>
      <w:b/>
      <w:bCs w:val="0"/>
      <w:sz w:val="20"/>
      <w:u w:val="single"/>
    </w:rPr>
  </w:style>
  <w:style w:type="character" w:customStyle="1" w:styleId="Style11ptItalicUnderline">
    <w:name w:val="Style 11 pt Italic Underline"/>
    <w:basedOn w:val="DefaultParagraphFont"/>
    <w:rsid w:val="008A5F3B"/>
    <w:rPr>
      <w:i/>
      <w:iCs/>
      <w:sz w:val="20"/>
      <w:u w:val="single"/>
    </w:rPr>
  </w:style>
  <w:style w:type="character" w:customStyle="1" w:styleId="Style11ptItalic">
    <w:name w:val="Style 11 pt Italic"/>
    <w:basedOn w:val="DefaultParagraphFont"/>
    <w:rsid w:val="008A5F3B"/>
    <w:rPr>
      <w:rFonts w:ascii="Times New Roman" w:hAnsi="Times New Roman" w:cs="Times New Roman" w:hint="default"/>
      <w:i/>
      <w:iCs/>
      <w:sz w:val="20"/>
    </w:rPr>
  </w:style>
  <w:style w:type="character" w:customStyle="1" w:styleId="Style9ptUnderline6">
    <w:name w:val="Style 9 pt Underline6"/>
    <w:basedOn w:val="DefaultParagraphFont"/>
    <w:rsid w:val="008A5F3B"/>
    <w:rPr>
      <w:sz w:val="20"/>
      <w:u w:val="single"/>
    </w:rPr>
  </w:style>
  <w:style w:type="character" w:customStyle="1" w:styleId="ct-with-fmlt">
    <w:name w:val="ct-with-fmlt"/>
    <w:basedOn w:val="DefaultParagraphFont"/>
    <w:rsid w:val="008A5F3B"/>
  </w:style>
  <w:style w:type="character" w:customStyle="1" w:styleId="ital-inline">
    <w:name w:val="ital-inline"/>
    <w:basedOn w:val="DefaultParagraphFont"/>
    <w:rsid w:val="008A5F3B"/>
  </w:style>
  <w:style w:type="character" w:customStyle="1" w:styleId="cross-head">
    <w:name w:val="cross-head"/>
    <w:rsid w:val="008A5F3B"/>
  </w:style>
  <w:style w:type="character" w:customStyle="1" w:styleId="metaorigin">
    <w:name w:val="meta_origin"/>
    <w:rsid w:val="008A5F3B"/>
  </w:style>
  <w:style w:type="character" w:customStyle="1" w:styleId="mandelbrotrefrag">
    <w:name w:val="mandelbrot_refrag"/>
    <w:rsid w:val="008A5F3B"/>
  </w:style>
  <w:style w:type="character" w:customStyle="1" w:styleId="eminfo">
    <w:name w:val="eminfo"/>
    <w:rsid w:val="008A5F3B"/>
  </w:style>
  <w:style w:type="character" w:customStyle="1" w:styleId="emhighlight">
    <w:name w:val="emhighlight"/>
    <w:rsid w:val="008A5F3B"/>
  </w:style>
  <w:style w:type="character" w:customStyle="1" w:styleId="at">
    <w:name w:val="at"/>
    <w:rsid w:val="008A5F3B"/>
  </w:style>
  <w:style w:type="character" w:customStyle="1" w:styleId="name">
    <w:name w:val="name"/>
    <w:rsid w:val="008A5F3B"/>
  </w:style>
  <w:style w:type="character" w:customStyle="1" w:styleId="tkrname">
    <w:name w:val="tkrname"/>
    <w:rsid w:val="008A5F3B"/>
  </w:style>
  <w:style w:type="character" w:customStyle="1" w:styleId="tkrchange">
    <w:name w:val="tkrchange"/>
    <w:rsid w:val="008A5F3B"/>
  </w:style>
  <w:style w:type="character" w:customStyle="1" w:styleId="source-org">
    <w:name w:val="source-org"/>
    <w:rsid w:val="008A5F3B"/>
  </w:style>
  <w:style w:type="character" w:customStyle="1" w:styleId="updated">
    <w:name w:val="updated"/>
    <w:rsid w:val="008A5F3B"/>
  </w:style>
  <w:style w:type="character" w:customStyle="1" w:styleId="institution">
    <w:name w:val="institution"/>
    <w:rsid w:val="008A5F3B"/>
  </w:style>
  <w:style w:type="character" w:customStyle="1" w:styleId="CharChar5">
    <w:name w:val="Char Char5"/>
    <w:rsid w:val="008A5F3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A5F3B"/>
  </w:style>
  <w:style w:type="character" w:customStyle="1" w:styleId="Style11ptBoldUnderline1">
    <w:name w:val="Style 11 pt Bold Underline1"/>
    <w:rsid w:val="008A5F3B"/>
    <w:rPr>
      <w:b/>
      <w:bCs/>
      <w:sz w:val="20"/>
      <w:u w:val="single"/>
    </w:rPr>
  </w:style>
  <w:style w:type="character" w:customStyle="1" w:styleId="StyleStyleunderlineBold11pt">
    <w:name w:val="Style Style underline + Bold + 11 pt"/>
    <w:rsid w:val="008A5F3B"/>
    <w:rPr>
      <w:bCs/>
      <w:sz w:val="20"/>
      <w:u w:val="single"/>
    </w:rPr>
  </w:style>
  <w:style w:type="character" w:customStyle="1" w:styleId="StyleunderlineAsianTimesNewRomanBold">
    <w:name w:val="Style underline + (Asian) Times New Roman Bold"/>
    <w:rsid w:val="008A5F3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A5F3B"/>
    <w:rPr>
      <w:b/>
      <w:bCs/>
      <w:sz w:val="20"/>
      <w:u w:val="single"/>
      <w:bdr w:val="single" w:sz="4" w:space="0" w:color="auto" w:frame="1"/>
    </w:rPr>
  </w:style>
  <w:style w:type="character" w:customStyle="1" w:styleId="Style9ptBoldUnderline1">
    <w:name w:val="Style 9 pt Bold Underline1"/>
    <w:rsid w:val="008A5F3B"/>
    <w:rPr>
      <w:bCs/>
      <w:sz w:val="22"/>
      <w:u w:val="single"/>
    </w:rPr>
  </w:style>
  <w:style w:type="character" w:customStyle="1" w:styleId="Style11ptBoldUnderlineBorderSinglesolidlineAuto1">
    <w:name w:val="Style 11 pt Bold Underline Border: : (Single solid line Auto  ...1"/>
    <w:rsid w:val="008A5F3B"/>
    <w:rPr>
      <w:b/>
      <w:bCs/>
      <w:sz w:val="20"/>
      <w:u w:val="single"/>
      <w:bdr w:val="single" w:sz="4" w:space="0" w:color="auto" w:frame="1"/>
    </w:rPr>
  </w:style>
  <w:style w:type="character" w:customStyle="1" w:styleId="quotepeekbase">
    <w:name w:val="quotepeekbase"/>
    <w:rsid w:val="008A5F3B"/>
  </w:style>
  <w:style w:type="character" w:customStyle="1" w:styleId="NormalCard">
    <w:name w:val="Normal Card"/>
    <w:uiPriority w:val="1"/>
    <w:qFormat/>
    <w:rsid w:val="008A5F3B"/>
    <w:rPr>
      <w:rFonts w:ascii="Times New Roman" w:hAnsi="Times New Roman" w:cs="Times New Roman" w:hint="default"/>
      <w:sz w:val="24"/>
    </w:rPr>
  </w:style>
  <w:style w:type="character" w:customStyle="1" w:styleId="HighlightedUnderline0">
    <w:name w:val="Highlighted Underline"/>
    <w:uiPriority w:val="1"/>
    <w:qFormat/>
    <w:rsid w:val="008A5F3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5F3B"/>
    <w:rPr>
      <w:rFonts w:ascii="Times New Roman" w:hAnsi="Times New Roman" w:cs="Times New Roman" w:hint="default"/>
      <w:sz w:val="16"/>
      <w:szCs w:val="16"/>
    </w:rPr>
  </w:style>
  <w:style w:type="character" w:customStyle="1" w:styleId="timebox">
    <w:name w:val="timebox"/>
    <w:rsid w:val="008A5F3B"/>
  </w:style>
  <w:style w:type="character" w:customStyle="1" w:styleId="Heading2Subtext">
    <w:name w:val="Heading 2 Subtext"/>
    <w:rsid w:val="008A5F3B"/>
    <w:rPr>
      <w:rFonts w:ascii="Times New Roman" w:hAnsi="Times New Roman" w:cs="Times New Roman" w:hint="default"/>
      <w:sz w:val="16"/>
    </w:rPr>
  </w:style>
  <w:style w:type="character" w:customStyle="1" w:styleId="-SmallText-">
    <w:name w:val="-Small Text-"/>
    <w:rsid w:val="008A5F3B"/>
    <w:rPr>
      <w:rFonts w:ascii="Garamond" w:hAnsi="Garamond" w:hint="default"/>
      <w:sz w:val="16"/>
    </w:rPr>
  </w:style>
  <w:style w:type="character" w:customStyle="1" w:styleId="label">
    <w:name w:val="label"/>
    <w:rsid w:val="008A5F3B"/>
  </w:style>
  <w:style w:type="paragraph" w:customStyle="1" w:styleId="nromal">
    <w:name w:val="nromal"/>
    <w:basedOn w:val="Normal"/>
    <w:uiPriority w:val="99"/>
    <w:qFormat/>
    <w:rsid w:val="008A5F3B"/>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8A5F3B"/>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8A5F3B"/>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8A5F3B"/>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8A5F3B"/>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A5F3B"/>
    <w:rPr>
      <w:rFonts w:eastAsia="Calibri"/>
      <w:szCs w:val="16"/>
      <w14:ligatures w14:val="standardContextual"/>
    </w:rPr>
  </w:style>
  <w:style w:type="character" w:customStyle="1" w:styleId="SmallSizeParagraphChar">
    <w:name w:val="Small Size Paragraph Char"/>
    <w:link w:val="SmallSizeParagraph"/>
    <w:rsid w:val="008A5F3B"/>
    <w:rPr>
      <w:rFonts w:ascii="Arial" w:eastAsia="Calibri" w:hAnsi="Arial" w:cs="Arial"/>
      <w:kern w:val="0"/>
      <w:sz w:val="16"/>
      <w:szCs w:val="16"/>
    </w:rPr>
  </w:style>
  <w:style w:type="character" w:customStyle="1" w:styleId="lede">
    <w:name w:val="lede"/>
    <w:basedOn w:val="DefaultParagraphFont"/>
    <w:rsid w:val="008A5F3B"/>
  </w:style>
  <w:style w:type="character" w:customStyle="1" w:styleId="Heading7Char1">
    <w:name w:val="Heading 7 Char1"/>
    <w:basedOn w:val="DefaultParagraphFont"/>
    <w:semiHidden/>
    <w:rsid w:val="008A5F3B"/>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8A5F3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A5F3B"/>
    <w:rPr>
      <w:rFonts w:asciiTheme="majorHAnsi" w:eastAsiaTheme="majorEastAsia" w:hAnsiTheme="majorHAnsi" w:cstheme="majorBidi"/>
      <w:i/>
      <w:iCs/>
      <w:color w:val="272727" w:themeColor="text1" w:themeTint="D8"/>
      <w:sz w:val="21"/>
      <w:szCs w:val="21"/>
    </w:rPr>
  </w:style>
  <w:style w:type="character" w:customStyle="1" w:styleId="UnderlineChar2CharCharChar">
    <w:name w:val="Underline Char2 Char Char Char"/>
    <w:rsid w:val="008A5F3B"/>
    <w:rPr>
      <w:rFonts w:ascii="Calibri" w:eastAsia="MS Mincho" w:hAnsi="Calibri" w:cs="Calibri"/>
      <w:kern w:val="0"/>
      <w:sz w:val="22"/>
      <w:szCs w:val="20"/>
      <w:u w:val="single"/>
      <w:lang w:eastAsia="en-US"/>
    </w:rPr>
  </w:style>
  <w:style w:type="paragraph" w:customStyle="1" w:styleId="StylecardLatinVerdana-BoldUnderline">
    <w:name w:val="Style card + (Latin) Verdana-Bold Underline"/>
    <w:basedOn w:val="Normal"/>
    <w:link w:val="StylecardLatinVerdana-BoldUnderlineChar"/>
    <w:qFormat/>
    <w:rsid w:val="008A5F3B"/>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8A5F3B"/>
    <w:rPr>
      <w:rFonts w:ascii="Arial" w:eastAsia="SimSun" w:hAnsi="Arial" w:cs="Times New Roman"/>
      <w:kern w:val="32"/>
      <w:sz w:val="20"/>
      <w:szCs w:val="22"/>
      <w:u w:val="single"/>
      <w:lang w:val="x-none" w:eastAsia="zh-CN"/>
    </w:rPr>
  </w:style>
  <w:style w:type="paragraph" w:customStyle="1" w:styleId="StyleCardText9pt">
    <w:name w:val="Style Card Text + 9 pt"/>
    <w:basedOn w:val="Normal"/>
    <w:link w:val="StyleCardText9ptChar"/>
    <w:qFormat/>
    <w:rsid w:val="008A5F3B"/>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8A5F3B"/>
    <w:rPr>
      <w:rFonts w:ascii="Arial" w:eastAsia="Calibri" w:hAnsi="Arial" w:cs="Arial"/>
      <w:kern w:val="0"/>
      <w:sz w:val="16"/>
      <w:szCs w:val="22"/>
    </w:rPr>
  </w:style>
  <w:style w:type="paragraph" w:customStyle="1" w:styleId="StyleStyle49ptBoldBorderSinglesolidlineAuto05">
    <w:name w:val="Style Style4 + 9 pt Bold Border: : (Single solid line Auto  0.5..."/>
    <w:basedOn w:val="Style4"/>
    <w:link w:val="StyleStyle49ptBoldBorderSinglesolidlineAuto05Char"/>
    <w:qFormat/>
    <w:rsid w:val="008A5F3B"/>
    <w:rPr>
      <w:rFonts w:ascii="Arial" w:eastAsiaTheme="minorHAnsi" w:hAnsi="Arial"/>
      <w:b/>
      <w:bCs/>
      <w:bdr w:val="single" w:sz="4" w:space="0" w:color="auto"/>
      <w14:ligatures w14:val="standardContextual"/>
    </w:rPr>
  </w:style>
  <w:style w:type="character" w:customStyle="1" w:styleId="StyleStyle49ptBoldBorderSinglesolidlineAuto05Char">
    <w:name w:val="Style Style4 + 9 pt Bold Border: : (Single solid line Auto  0.5... Char"/>
    <w:link w:val="StyleStyle49ptBoldBorderSinglesolidlineAuto05"/>
    <w:rsid w:val="008A5F3B"/>
    <w:rPr>
      <w:rFonts w:ascii="Arial" w:hAnsi="Arial" w:cs="Arial"/>
      <w:b/>
      <w:bCs/>
      <w:kern w:val="0"/>
      <w:sz w:val="16"/>
      <w:szCs w:val="22"/>
      <w:u w:val="single"/>
      <w:bdr w:val="single" w:sz="4" w:space="0" w:color="auto"/>
    </w:rPr>
  </w:style>
  <w:style w:type="character" w:customStyle="1" w:styleId="Intemphasis">
    <w:name w:val="Intemphasis"/>
    <w:uiPriority w:val="1"/>
    <w:qFormat/>
    <w:rsid w:val="008A5F3B"/>
    <w:rPr>
      <w:rFonts w:ascii="Cambria" w:hAnsi="Cambria"/>
      <w:b/>
      <w:sz w:val="20"/>
      <w:u w:val="single"/>
      <w:bdr w:val="single" w:sz="4" w:space="0" w:color="auto"/>
      <w:shd w:val="pct25" w:color="auto" w:fill="auto"/>
    </w:rPr>
  </w:style>
  <w:style w:type="character" w:customStyle="1" w:styleId="BoldUnderlineChar1">
    <w:name w:val="BoldUnderline Char1"/>
    <w:rsid w:val="008A5F3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A5F3B"/>
    <w:pPr>
      <w:contextualSpacing/>
    </w:pPr>
    <w:rPr>
      <w:rFonts w:eastAsia="Cambria"/>
      <w:b/>
      <w:sz w:val="24"/>
      <w14:ligatures w14:val="standardContextual"/>
    </w:rPr>
  </w:style>
  <w:style w:type="paragraph" w:customStyle="1" w:styleId="Shrink8">
    <w:name w:val="Shrink8"/>
    <w:basedOn w:val="Normal"/>
    <w:uiPriority w:val="99"/>
    <w:qFormat/>
    <w:rsid w:val="008A5F3B"/>
    <w:rPr>
      <w:rFonts w:eastAsia="Cambria"/>
      <w14:ligatures w14:val="standardContextual"/>
    </w:rPr>
  </w:style>
  <w:style w:type="paragraph" w:customStyle="1" w:styleId="UnderlineText">
    <w:name w:val="Underline Text"/>
    <w:basedOn w:val="Normal"/>
    <w:link w:val="UnderlineTextChar"/>
    <w:qFormat/>
    <w:rsid w:val="008A5F3B"/>
    <w:pPr>
      <w:ind w:left="288"/>
    </w:pPr>
    <w:rPr>
      <w:rFonts w:asciiTheme="minorHAnsi" w:hAnsiTheme="minorHAnsi" w:cstheme="minorBidi"/>
      <w:kern w:val="2"/>
      <w:sz w:val="24"/>
      <w:szCs w:val="24"/>
      <w:u w:val="single"/>
      <w14:ligatures w14:val="standardContextual"/>
    </w:rPr>
  </w:style>
  <w:style w:type="character" w:customStyle="1" w:styleId="commentstext">
    <w:name w:val="comments_text"/>
    <w:uiPriority w:val="99"/>
    <w:rsid w:val="008A5F3B"/>
    <w:rPr>
      <w:rFonts w:cs="Times New Roman"/>
    </w:rPr>
  </w:style>
  <w:style w:type="paragraph" w:customStyle="1" w:styleId="Heading42">
    <w:name w:val="Heading 42"/>
    <w:basedOn w:val="Normal"/>
    <w:uiPriority w:val="99"/>
    <w:qFormat/>
    <w:rsid w:val="008A5F3B"/>
    <w:rPr>
      <w:rFonts w:eastAsia="Times New Roman"/>
      <w14:ligatures w14:val="standardContextual"/>
    </w:rPr>
  </w:style>
  <w:style w:type="character" w:customStyle="1" w:styleId="DebateNormalChar">
    <w:name w:val="DebateNormal Char"/>
    <w:basedOn w:val="DefaultParagraphFont"/>
    <w:rsid w:val="008A5F3B"/>
    <w:rPr>
      <w:rFonts w:ascii="Calibri" w:eastAsia="Calibri" w:hAnsi="Calibri" w:cs="Calibri"/>
      <w:kern w:val="0"/>
      <w:sz w:val="22"/>
      <w:szCs w:val="20"/>
      <w:lang w:eastAsia="en-US"/>
    </w:rPr>
  </w:style>
  <w:style w:type="paragraph" w:customStyle="1" w:styleId="DebateEmphasis">
    <w:name w:val="DebateEmphasis"/>
    <w:basedOn w:val="Normal"/>
    <w:link w:val="DebateEmphasisChar"/>
    <w:qFormat/>
    <w:rsid w:val="008A5F3B"/>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8A5F3B"/>
    <w:rPr>
      <w:rFonts w:ascii="Arial" w:eastAsia="Calibri" w:hAnsi="Arial" w:cs="Arial"/>
      <w:b/>
      <w:kern w:val="0"/>
      <w:sz w:val="16"/>
      <w:szCs w:val="20"/>
      <w:u w:val="single"/>
    </w:rPr>
  </w:style>
  <w:style w:type="paragraph" w:customStyle="1" w:styleId="NormalCite">
    <w:name w:val="NormalCite"/>
    <w:link w:val="NormalCiteChar"/>
    <w:qFormat/>
    <w:rsid w:val="008A5F3B"/>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8A5F3B"/>
    <w:rPr>
      <w:rFonts w:ascii="Times New Roman" w:hAnsi="Times New Roman" w:cs="Times New Roman"/>
      <w:kern w:val="0"/>
      <w:sz w:val="18"/>
      <w:szCs w:val="22"/>
    </w:rPr>
  </w:style>
  <w:style w:type="character" w:customStyle="1" w:styleId="date-display-single">
    <w:name w:val="date-display-single"/>
    <w:basedOn w:val="DefaultParagraphFont"/>
    <w:rsid w:val="008A5F3B"/>
  </w:style>
  <w:style w:type="character" w:customStyle="1" w:styleId="StyleunderlineBold0">
    <w:name w:val="Style underline + Bold"/>
    <w:basedOn w:val="underline"/>
    <w:rsid w:val="008A5F3B"/>
    <w:rPr>
      <w:u w:val="single"/>
    </w:rPr>
  </w:style>
  <w:style w:type="character" w:customStyle="1" w:styleId="BodyTextIndent3Char1">
    <w:name w:val="Body Text Indent 3 Char1"/>
    <w:basedOn w:val="DefaultParagraphFont"/>
    <w:uiPriority w:val="99"/>
    <w:rsid w:val="008A5F3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A5F3B"/>
    <w:rPr>
      <w:b/>
      <w:bCs/>
      <w:strike w:val="0"/>
      <w:dstrike w:val="0"/>
      <w:sz w:val="24"/>
      <w:u w:val="none"/>
      <w:effect w:val="none"/>
    </w:rPr>
  </w:style>
  <w:style w:type="paragraph" w:customStyle="1" w:styleId="UnderlineChar4">
    <w:name w:val="Underline Char4"/>
    <w:basedOn w:val="Normal"/>
    <w:link w:val="UnderlineChar4Char"/>
    <w:qFormat/>
    <w:rsid w:val="008A5F3B"/>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8A5F3B"/>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8A5F3B"/>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8A5F3B"/>
    <w:rPr>
      <w:rFonts w:asciiTheme="minorHAnsi" w:hAnsiTheme="minorHAnsi" w:cstheme="minorBidi"/>
      <w:kern w:val="2"/>
      <w:sz w:val="24"/>
      <w:szCs w:val="24"/>
      <w:u w:val="single"/>
      <w14:ligatures w14:val="standardContextual"/>
    </w:rPr>
  </w:style>
  <w:style w:type="paragraph" w:customStyle="1" w:styleId="BoldandUnderlineChar3Char">
    <w:name w:val="Bold and Underline Char3 Char"/>
    <w:basedOn w:val="Normal"/>
    <w:link w:val="BoldandUnderlineChar3CharChar"/>
    <w:qFormat/>
    <w:rsid w:val="008A5F3B"/>
    <w:rPr>
      <w:rFonts w:asciiTheme="minorHAnsi" w:hAnsiTheme="minorHAnsi" w:cstheme="minorBidi"/>
      <w:b/>
      <w:kern w:val="2"/>
      <w:sz w:val="24"/>
      <w:szCs w:val="24"/>
      <w:u w:val="single"/>
      <w14:ligatures w14:val="standardContextual"/>
    </w:rPr>
  </w:style>
  <w:style w:type="character" w:customStyle="1" w:styleId="FontStyle477">
    <w:name w:val="Font Style477"/>
    <w:basedOn w:val="DefaultParagraphFont"/>
    <w:uiPriority w:val="99"/>
    <w:rsid w:val="008A5F3B"/>
    <w:rPr>
      <w:rFonts w:ascii="Times New Roman" w:hAnsi="Times New Roman" w:cs="Times New Roman"/>
      <w:sz w:val="18"/>
      <w:szCs w:val="18"/>
    </w:rPr>
  </w:style>
  <w:style w:type="character" w:customStyle="1" w:styleId="FontStyle505">
    <w:name w:val="Font Style505"/>
    <w:basedOn w:val="DefaultParagraphFont"/>
    <w:uiPriority w:val="99"/>
    <w:rsid w:val="008A5F3B"/>
    <w:rPr>
      <w:rFonts w:ascii="Times New Roman" w:hAnsi="Times New Roman" w:cs="Times New Roman"/>
      <w:sz w:val="18"/>
      <w:szCs w:val="18"/>
    </w:rPr>
  </w:style>
  <w:style w:type="character" w:customStyle="1" w:styleId="FontStyle514">
    <w:name w:val="Font Style514"/>
    <w:basedOn w:val="DefaultParagraphFont"/>
    <w:uiPriority w:val="99"/>
    <w:rsid w:val="008A5F3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A5F3B"/>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8A5F3B"/>
    <w:rPr>
      <w:rFonts w:ascii="Arial" w:eastAsia="Times New Roman" w:hAnsi="Arial" w:cs="Arial"/>
      <w:b/>
      <w:bCs/>
      <w:i/>
      <w:iCs/>
      <w:kern w:val="0"/>
      <w:sz w:val="16"/>
      <w:szCs w:val="22"/>
      <w:u w:val="single"/>
    </w:rPr>
  </w:style>
  <w:style w:type="character" w:customStyle="1" w:styleId="FontStyle500">
    <w:name w:val="Font Style500"/>
    <w:basedOn w:val="DefaultParagraphFont"/>
    <w:uiPriority w:val="99"/>
    <w:rsid w:val="008A5F3B"/>
    <w:rPr>
      <w:rFonts w:ascii="Times New Roman" w:hAnsi="Times New Roman" w:cs="Times New Roman"/>
      <w:b/>
      <w:bCs/>
      <w:sz w:val="16"/>
      <w:szCs w:val="16"/>
    </w:rPr>
  </w:style>
  <w:style w:type="character" w:customStyle="1" w:styleId="LanguageEditingChar">
    <w:name w:val="Language Editing Char"/>
    <w:link w:val="LanguageEditing"/>
    <w:locked/>
    <w:rsid w:val="008A5F3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5F3B"/>
    <w:rPr>
      <w:rFonts w:ascii="Times New Roman" w:eastAsia="Times New Roman" w:hAnsi="Times New Roman" w:cs="Times New Roman"/>
      <w:strike/>
      <w:kern w:val="2"/>
      <w:sz w:val="20"/>
      <w:szCs w:val="24"/>
      <w14:ligatures w14:val="standardContextual"/>
    </w:rPr>
  </w:style>
  <w:style w:type="paragraph" w:customStyle="1" w:styleId="CardT1">
    <w:name w:val="CardT1"/>
    <w:basedOn w:val="Normal"/>
    <w:link w:val="CardT1Char"/>
    <w:qFormat/>
    <w:rsid w:val="008A5F3B"/>
    <w:rPr>
      <w:rFonts w:eastAsia="Calibri"/>
      <w:kern w:val="2"/>
      <w:sz w:val="14"/>
      <w:szCs w:val="14"/>
      <w:lang w:eastAsia="zh-TW"/>
      <w14:ligatures w14:val="standardContextual"/>
    </w:rPr>
  </w:style>
  <w:style w:type="character" w:customStyle="1" w:styleId="CardT1Char">
    <w:name w:val="CardT1 Char"/>
    <w:link w:val="CardT1"/>
    <w:rsid w:val="008A5F3B"/>
    <w:rPr>
      <w:rFonts w:ascii="Arial" w:eastAsia="Calibri" w:hAnsi="Arial" w:cs="Arial"/>
      <w:sz w:val="14"/>
      <w:szCs w:val="14"/>
      <w:lang w:eastAsia="zh-TW"/>
    </w:rPr>
  </w:style>
  <w:style w:type="character" w:customStyle="1" w:styleId="CardCite1">
    <w:name w:val="CardCite1"/>
    <w:qFormat/>
    <w:rsid w:val="008A5F3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A5F3B"/>
    <w:rPr>
      <w:rFonts w:ascii="Times New Roman" w:hAnsi="Times New Roman" w:cs="Times New Roman"/>
      <w:sz w:val="14"/>
      <w:szCs w:val="14"/>
    </w:rPr>
  </w:style>
  <w:style w:type="character" w:customStyle="1" w:styleId="FontStyle212">
    <w:name w:val="Font Style212"/>
    <w:basedOn w:val="DefaultParagraphFont"/>
    <w:uiPriority w:val="99"/>
    <w:rsid w:val="008A5F3B"/>
    <w:rPr>
      <w:rFonts w:ascii="Times New Roman" w:hAnsi="Times New Roman" w:cs="Times New Roman"/>
      <w:b/>
      <w:bCs/>
      <w:sz w:val="18"/>
      <w:szCs w:val="18"/>
    </w:rPr>
  </w:style>
  <w:style w:type="character" w:customStyle="1" w:styleId="FontStyle275">
    <w:name w:val="Font Style275"/>
    <w:basedOn w:val="DefaultParagraphFont"/>
    <w:uiPriority w:val="99"/>
    <w:rsid w:val="008A5F3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A5F3B"/>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8A5F3B"/>
    <w:rPr>
      <w:rFonts w:eastAsia="Times New Roman"/>
      <w:b/>
      <w:bCs/>
      <w:kern w:val="0"/>
      <w:sz w:val="22"/>
      <w:u w:val="single"/>
    </w:rPr>
  </w:style>
  <w:style w:type="character" w:customStyle="1" w:styleId="CharacterStyle3">
    <w:name w:val="Character Style 3"/>
    <w:uiPriority w:val="99"/>
    <w:rsid w:val="008A5F3B"/>
    <w:rPr>
      <w:rFonts w:ascii="Bookman Old Style" w:hAnsi="Bookman Old Style" w:cs="Bookman Old Style"/>
      <w:spacing w:val="-5"/>
      <w:sz w:val="18"/>
      <w:szCs w:val="18"/>
    </w:rPr>
  </w:style>
  <w:style w:type="paragraph" w:customStyle="1" w:styleId="p0">
    <w:name w:val="p0"/>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1">
    <w:name w:val="1"/>
    <w:rsid w:val="008A5F3B"/>
    <w:rPr>
      <w:rFonts w:cs="Arial"/>
      <w:bCs/>
      <w:sz w:val="20"/>
      <w:u w:val="single"/>
      <w:lang w:val="en-US" w:eastAsia="en-US" w:bidi="ar-SA"/>
    </w:rPr>
  </w:style>
  <w:style w:type="character" w:customStyle="1" w:styleId="BodyTextIndent2Char1">
    <w:name w:val="Body Text Indent 2 Char1"/>
    <w:basedOn w:val="DefaultParagraphFont"/>
    <w:rsid w:val="008A5F3B"/>
    <w:rPr>
      <w:rFonts w:ascii="Georgia" w:hAnsi="Georgia"/>
    </w:rPr>
  </w:style>
  <w:style w:type="paragraph" w:customStyle="1" w:styleId="StyleStyle49pt6">
    <w:name w:val="Style Style4 + 9 pt6"/>
    <w:basedOn w:val="Style4"/>
    <w:link w:val="StyleStyle49pt6Char"/>
    <w:qFormat/>
    <w:rsid w:val="008A5F3B"/>
    <w:rPr>
      <w:rFonts w:ascii="Arial" w:eastAsia="Times New Roman" w:hAnsi="Arial"/>
      <w:szCs w:val="24"/>
      <w14:ligatures w14:val="standardContextual"/>
    </w:rPr>
  </w:style>
  <w:style w:type="character" w:customStyle="1" w:styleId="StyleStyle49pt6Char">
    <w:name w:val="Style Style4 + 9 pt6 Char"/>
    <w:basedOn w:val="Style4Char"/>
    <w:link w:val="StyleStyle49pt6"/>
    <w:rsid w:val="008A5F3B"/>
    <w:rPr>
      <w:rFonts w:ascii="Arial" w:eastAsia="Times New Roman" w:hAnsi="Arial" w:cs="Arial"/>
      <w:kern w:val="0"/>
      <w:sz w:val="16"/>
      <w:szCs w:val="24"/>
      <w:u w:val="single"/>
    </w:rPr>
  </w:style>
  <w:style w:type="character" w:customStyle="1" w:styleId="CharChar31">
    <w:name w:val="Char Char31"/>
    <w:rsid w:val="008A5F3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A5F3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5F3B"/>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A5F3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5F3B"/>
    <w:rPr>
      <w:rFonts w:ascii="Georgia" w:hAnsi="Georgia" w:cs="Calibri"/>
      <w:b/>
      <w:bCs/>
      <w:kern w:val="2"/>
      <w:sz w:val="24"/>
      <w:szCs w:val="24"/>
      <w:u w:val="single"/>
      <w14:ligatures w14:val="standardContextual"/>
    </w:rPr>
  </w:style>
  <w:style w:type="character" w:customStyle="1" w:styleId="Subtitle2">
    <w:name w:val="Subtitle2"/>
    <w:rsid w:val="008A5F3B"/>
  </w:style>
  <w:style w:type="character" w:customStyle="1" w:styleId="bioline">
    <w:name w:val="bioline"/>
    <w:rsid w:val="008A5F3B"/>
  </w:style>
  <w:style w:type="character" w:customStyle="1" w:styleId="A4">
    <w:name w:val="A4"/>
    <w:uiPriority w:val="99"/>
    <w:rsid w:val="008A5F3B"/>
    <w:rPr>
      <w:color w:val="000000"/>
    </w:rPr>
  </w:style>
  <w:style w:type="character" w:customStyle="1" w:styleId="DebatenoramlChar">
    <w:name w:val="Debatenoraml Char"/>
    <w:link w:val="Debatenoraml"/>
    <w:locked/>
    <w:rsid w:val="008A5F3B"/>
    <w:rPr>
      <w:rFonts w:ascii="Times New Roman" w:hAnsi="Times New Roman"/>
    </w:rPr>
  </w:style>
  <w:style w:type="paragraph" w:customStyle="1" w:styleId="Debatenoraml">
    <w:name w:val="Debatenoraml"/>
    <w:basedOn w:val="NoSpacing"/>
    <w:link w:val="DebatenoramlChar"/>
    <w:qFormat/>
    <w:rsid w:val="008A5F3B"/>
    <w:rPr>
      <w:rFonts w:ascii="Times New Roman" w:hAnsi="Times New Roman" w:cstheme="minorBidi"/>
      <w:kern w:val="2"/>
      <w:sz w:val="24"/>
      <w:szCs w:val="24"/>
      <w14:ligatures w14:val="standardContextual"/>
    </w:rPr>
  </w:style>
  <w:style w:type="character" w:customStyle="1" w:styleId="s2">
    <w:name w:val="s2"/>
    <w:rsid w:val="008A5F3B"/>
  </w:style>
  <w:style w:type="character" w:customStyle="1" w:styleId="s4">
    <w:name w:val="s4"/>
    <w:rsid w:val="008A5F3B"/>
  </w:style>
  <w:style w:type="character" w:customStyle="1" w:styleId="s5">
    <w:name w:val="s5"/>
    <w:rsid w:val="008A5F3B"/>
  </w:style>
  <w:style w:type="character" w:customStyle="1" w:styleId="cap">
    <w:name w:val="cap"/>
    <w:rsid w:val="008A5F3B"/>
  </w:style>
  <w:style w:type="character" w:customStyle="1" w:styleId="rightsnotice">
    <w:name w:val="rightsnotice"/>
    <w:rsid w:val="008A5F3B"/>
  </w:style>
  <w:style w:type="paragraph" w:customStyle="1" w:styleId="times">
    <w:name w:val="times"/>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Caption1">
    <w:name w:val="Caption1"/>
    <w:rsid w:val="008A5F3B"/>
  </w:style>
  <w:style w:type="character" w:customStyle="1" w:styleId="credit">
    <w:name w:val="credit"/>
    <w:rsid w:val="008A5F3B"/>
  </w:style>
  <w:style w:type="character" w:customStyle="1" w:styleId="scaps">
    <w:name w:val="scaps"/>
    <w:rsid w:val="008A5F3B"/>
  </w:style>
  <w:style w:type="character" w:customStyle="1" w:styleId="current-article">
    <w:name w:val="current-article"/>
    <w:rsid w:val="008A5F3B"/>
  </w:style>
  <w:style w:type="character" w:customStyle="1" w:styleId="related-current-indicator">
    <w:name w:val="related-current-indicator"/>
    <w:rsid w:val="008A5F3B"/>
  </w:style>
  <w:style w:type="character" w:customStyle="1" w:styleId="bylclear">
    <w:name w:val="bylclear"/>
    <w:rsid w:val="008A5F3B"/>
  </w:style>
  <w:style w:type="character" w:customStyle="1" w:styleId="timestamp">
    <w:name w:val="timestamp"/>
    <w:rsid w:val="008A5F3B"/>
  </w:style>
  <w:style w:type="character" w:customStyle="1" w:styleId="comments">
    <w:name w:val="comments"/>
    <w:rsid w:val="008A5F3B"/>
  </w:style>
  <w:style w:type="character" w:customStyle="1" w:styleId="essaytext">
    <w:name w:val="essaytext"/>
    <w:rsid w:val="008A5F3B"/>
  </w:style>
  <w:style w:type="character" w:customStyle="1" w:styleId="username">
    <w:name w:val="username"/>
    <w:rsid w:val="008A5F3B"/>
  </w:style>
  <w:style w:type="character" w:customStyle="1" w:styleId="toplinks">
    <w:name w:val="toplinks"/>
    <w:rsid w:val="008A5F3B"/>
  </w:style>
  <w:style w:type="paragraph" w:customStyle="1" w:styleId="Starred">
    <w:name w:val="Starred"/>
    <w:basedOn w:val="Normal"/>
    <w:link w:val="StarredChar"/>
    <w:qFormat/>
    <w:rsid w:val="008A5F3B"/>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8A5F3B"/>
    <w:rPr>
      <w:rFonts w:ascii="Arial" w:eastAsia="Times New Roman" w:hAnsi="Arial" w:cs="Arial"/>
      <w:b/>
      <w:caps/>
      <w:kern w:val="0"/>
      <w:sz w:val="16"/>
      <w:szCs w:val="28"/>
      <w:u w:val="single"/>
    </w:rPr>
  </w:style>
  <w:style w:type="paragraph" w:customStyle="1" w:styleId="NotStarred">
    <w:name w:val="NotStarred"/>
    <w:basedOn w:val="Normal"/>
    <w:link w:val="NotStarredChar"/>
    <w:qFormat/>
    <w:rsid w:val="008A5F3B"/>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8A5F3B"/>
    <w:rPr>
      <w:rFonts w:ascii="Arial" w:eastAsia="Times New Roman" w:hAnsi="Arial" w:cs="Arial"/>
      <w:b/>
      <w:caps/>
      <w:kern w:val="0"/>
      <w:sz w:val="16"/>
      <w:szCs w:val="28"/>
      <w:u w:val="single"/>
    </w:rPr>
  </w:style>
  <w:style w:type="character" w:customStyle="1" w:styleId="A3">
    <w:name w:val="A3"/>
    <w:rsid w:val="008A5F3B"/>
    <w:rPr>
      <w:rFonts w:cs="Perpetua"/>
      <w:color w:val="000000"/>
      <w:sz w:val="15"/>
      <w:szCs w:val="15"/>
    </w:rPr>
  </w:style>
  <w:style w:type="character" w:customStyle="1" w:styleId="see">
    <w:name w:val="see"/>
    <w:rsid w:val="008A5F3B"/>
  </w:style>
  <w:style w:type="character" w:customStyle="1" w:styleId="first-letter">
    <w:name w:val="first-letter"/>
    <w:rsid w:val="008A5F3B"/>
  </w:style>
  <w:style w:type="character" w:customStyle="1" w:styleId="focusparagraph">
    <w:name w:val="focusparagraph"/>
    <w:rsid w:val="008A5F3B"/>
  </w:style>
  <w:style w:type="character" w:customStyle="1" w:styleId="lightblue">
    <w:name w:val="lightblue"/>
    <w:rsid w:val="008A5F3B"/>
  </w:style>
  <w:style w:type="character" w:customStyle="1" w:styleId="StyleUnderlineCharChar9pt">
    <w:name w:val="Style Underline Char Char + 9 pt"/>
    <w:rsid w:val="008A5F3B"/>
    <w:rPr>
      <w:rFonts w:ascii="Times New Roman" w:hAnsi="Times New Roman" w:hint="default"/>
      <w:sz w:val="20"/>
      <w:szCs w:val="24"/>
      <w:u w:val="single"/>
      <w:lang w:val="en-US" w:eastAsia="en-US" w:bidi="ar-SA"/>
    </w:rPr>
  </w:style>
  <w:style w:type="character" w:customStyle="1" w:styleId="tagCharCharChar">
    <w:name w:val="tag Char Char Char"/>
    <w:link w:val="tagCharChar"/>
    <w:rsid w:val="008A5F3B"/>
    <w:rPr>
      <w:rFonts w:ascii="Times New Roman" w:eastAsia="Calibri" w:hAnsi="Times New Roman" w:cs="Arial"/>
      <w:b/>
      <w:bCs/>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8A5F3B"/>
    <w:rPr>
      <w:rFonts w:ascii="Arial" w:eastAsiaTheme="minorHAnsi" w:hAnsi="Arial"/>
      <w:bdr w:val="single" w:sz="4" w:space="0" w:color="auto"/>
      <w14:ligatures w14:val="standardContextual"/>
    </w:rPr>
  </w:style>
  <w:style w:type="character" w:customStyle="1" w:styleId="StyleStyle49ptBorderSinglesolidlineAuto05ptLiChar">
    <w:name w:val="Style Style4 + 9 pt Border: : (Single solid line Auto  0.5 pt Li... Char"/>
    <w:link w:val="StyleStyle49ptBorderSinglesolidlineAuto05ptLi"/>
    <w:rsid w:val="008A5F3B"/>
    <w:rPr>
      <w:rFonts w:ascii="Arial" w:hAnsi="Arial" w:cs="Arial"/>
      <w:kern w:val="0"/>
      <w:sz w:val="16"/>
      <w:szCs w:val="22"/>
      <w:u w:val="single"/>
      <w:bdr w:val="single" w:sz="4" w:space="0" w:color="auto"/>
    </w:rPr>
  </w:style>
  <w:style w:type="character" w:customStyle="1" w:styleId="Header1">
    <w:name w:val="Header1"/>
    <w:rsid w:val="008A5F3B"/>
  </w:style>
  <w:style w:type="paragraph" w:customStyle="1" w:styleId="H4Tag">
    <w:name w:val="H4 (Tag)"/>
    <w:basedOn w:val="Normal"/>
    <w:link w:val="H4TagChar1"/>
    <w:qFormat/>
    <w:rsid w:val="008A5F3B"/>
    <w:rPr>
      <w:rFonts w:eastAsia="Calibri"/>
      <w:b/>
      <w14:ligatures w14:val="standardContextual"/>
    </w:rPr>
  </w:style>
  <w:style w:type="character" w:customStyle="1" w:styleId="H4TagChar1">
    <w:name w:val="H4 (Tag) Char1"/>
    <w:link w:val="H4Tag"/>
    <w:rsid w:val="008A5F3B"/>
    <w:rPr>
      <w:rFonts w:ascii="Arial" w:eastAsia="Calibri" w:hAnsi="Arial" w:cs="Arial"/>
      <w:b/>
      <w:kern w:val="0"/>
      <w:sz w:val="16"/>
      <w:szCs w:val="22"/>
    </w:rPr>
  </w:style>
  <w:style w:type="character" w:customStyle="1" w:styleId="citationgenerated">
    <w:name w:val="citation generated"/>
    <w:rsid w:val="008A5F3B"/>
  </w:style>
  <w:style w:type="paragraph" w:customStyle="1" w:styleId="CM25">
    <w:name w:val="CM25"/>
    <w:basedOn w:val="Default"/>
    <w:next w:val="Default"/>
    <w:uiPriority w:val="99"/>
    <w:qFormat/>
    <w:rsid w:val="008A5F3B"/>
    <w:pPr>
      <w:widowControl/>
      <w:spacing w:after="233" w:line="276" w:lineRule="auto"/>
    </w:pPr>
    <w:rPr>
      <w:rFonts w:ascii="Georgia" w:eastAsia="Calibri" w:hAnsi="Georgia"/>
      <w:color w:val="auto"/>
      <w:sz w:val="22"/>
      <w14:ligatures w14:val="standardContextual"/>
    </w:rPr>
  </w:style>
  <w:style w:type="character" w:customStyle="1" w:styleId="BoldandUnderlineCharCharCharChar">
    <w:name w:val="Bold and Underline Char Char Char Char"/>
    <w:rsid w:val="008A5F3B"/>
    <w:rPr>
      <w:b/>
      <w:noProof w:val="0"/>
      <w:u w:val="single"/>
      <w:lang w:val="en-US" w:eastAsia="en-US" w:bidi="ar-SA"/>
    </w:rPr>
  </w:style>
  <w:style w:type="character" w:customStyle="1" w:styleId="FontStyle29">
    <w:name w:val="Font Style29"/>
    <w:uiPriority w:val="99"/>
    <w:rsid w:val="008A5F3B"/>
    <w:rPr>
      <w:rFonts w:ascii="Arial" w:hAnsi="Arial" w:cs="Arial"/>
      <w:sz w:val="14"/>
      <w:szCs w:val="14"/>
    </w:rPr>
  </w:style>
  <w:style w:type="character" w:customStyle="1" w:styleId="Debate-CardTagandCite-F6Char">
    <w:name w:val="Debate- Card Tag and Cite- F6 Char"/>
    <w:link w:val="Debate-CardTagandCite-F6"/>
    <w:locked/>
    <w:rsid w:val="008A5F3B"/>
    <w:rPr>
      <w:rFonts w:ascii="Georgia" w:hAnsi="Georgia"/>
      <w:b/>
    </w:rPr>
  </w:style>
  <w:style w:type="paragraph" w:customStyle="1" w:styleId="Debate-CardTagandCite-F6">
    <w:name w:val="Debate- Card Tag and Cite- F6"/>
    <w:basedOn w:val="Normal"/>
    <w:link w:val="Debate-CardTagandCite-F6Char"/>
    <w:qFormat/>
    <w:rsid w:val="008A5F3B"/>
    <w:pPr>
      <w:contextualSpacing/>
    </w:pPr>
    <w:rPr>
      <w:rFonts w:ascii="Georgia" w:hAnsi="Georgia" w:cstheme="minorBidi"/>
      <w:b/>
      <w:kern w:val="2"/>
      <w:sz w:val="24"/>
      <w:szCs w:val="24"/>
      <w14:ligatures w14:val="standardContextual"/>
    </w:rPr>
  </w:style>
  <w:style w:type="paragraph" w:customStyle="1" w:styleId="NewHeading2">
    <w:name w:val="NewHeading2"/>
    <w:basedOn w:val="Normal"/>
    <w:link w:val="NewHeading2Char"/>
    <w:qFormat/>
    <w:rsid w:val="008A5F3B"/>
    <w:pPr>
      <w:spacing w:before="240" w:after="60"/>
    </w:pPr>
    <w:rPr>
      <w:rFonts w:eastAsia="Times New Roman"/>
      <w:b/>
      <w:szCs w:val="28"/>
      <w:u w:val="single"/>
      <w14:ligatures w14:val="standardContextual"/>
    </w:rPr>
  </w:style>
  <w:style w:type="character" w:customStyle="1" w:styleId="NewHeading2Char">
    <w:name w:val="NewHeading2 Char"/>
    <w:link w:val="NewHeading2"/>
    <w:rsid w:val="008A5F3B"/>
    <w:rPr>
      <w:rFonts w:ascii="Arial" w:eastAsia="Times New Roman" w:hAnsi="Arial" w:cs="Arial"/>
      <w:b/>
      <w:kern w:val="0"/>
      <w:sz w:val="16"/>
      <w:szCs w:val="28"/>
      <w:u w:val="single"/>
    </w:rPr>
  </w:style>
  <w:style w:type="paragraph" w:customStyle="1" w:styleId="TagGA11">
    <w:name w:val="Tag GA 11"/>
    <w:basedOn w:val="TOC1"/>
    <w:uiPriority w:val="99"/>
    <w:qFormat/>
    <w:rsid w:val="008A5F3B"/>
    <w:pPr>
      <w:ind w:left="0" w:right="0"/>
    </w:pPr>
    <w:rPr>
      <w:rFonts w:eastAsia="Calibri" w:cs="Arial"/>
      <w:b/>
      <w:szCs w:val="20"/>
      <w14:ligatures w14:val="standardContextual"/>
    </w:rPr>
  </w:style>
  <w:style w:type="paragraph" w:customStyle="1" w:styleId="CM32">
    <w:name w:val="CM3+2"/>
    <w:basedOn w:val="Normal"/>
    <w:next w:val="Normal"/>
    <w:uiPriority w:val="99"/>
    <w:qFormat/>
    <w:rsid w:val="008A5F3B"/>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8A5F3B"/>
    <w:rPr>
      <w:rFonts w:eastAsia="Calibri"/>
      <w14:ligatures w14:val="standardContextual"/>
    </w:rPr>
  </w:style>
  <w:style w:type="paragraph" w:customStyle="1" w:styleId="TagLine">
    <w:name w:val="Tag Line"/>
    <w:basedOn w:val="Normal"/>
    <w:next w:val="FullText"/>
    <w:uiPriority w:val="99"/>
    <w:qFormat/>
    <w:rsid w:val="008A5F3B"/>
    <w:rPr>
      <w:rFonts w:eastAsia="Times New Roman"/>
      <w:b/>
      <w:sz w:val="28"/>
      <w14:ligatures w14:val="standardContextual"/>
    </w:rPr>
  </w:style>
  <w:style w:type="paragraph" w:customStyle="1" w:styleId="msolistparagraphcxspfirst">
    <w:name w:val="msolistparagraphcxspfirst"/>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8A5F3B"/>
    <w:rPr>
      <w:rFonts w:ascii="Helvetica" w:hAnsi="Helvetica" w:hint="default"/>
      <w:sz w:val="22"/>
      <w:szCs w:val="24"/>
      <w:u w:val="thick"/>
    </w:rPr>
  </w:style>
  <w:style w:type="paragraph" w:customStyle="1" w:styleId="FullCite">
    <w:name w:val="Full Cite"/>
    <w:basedOn w:val="Normal"/>
    <w:next w:val="Normal"/>
    <w:link w:val="FullCiteChar"/>
    <w:qFormat/>
    <w:rsid w:val="008A5F3B"/>
    <w:rPr>
      <w:rFonts w:ascii="Garamond" w:eastAsia="Calibri" w:hAnsi="Garamond"/>
      <w14:ligatures w14:val="standardContextual"/>
    </w:rPr>
  </w:style>
  <w:style w:type="character" w:customStyle="1" w:styleId="FullCiteChar">
    <w:name w:val="Full Cite Char"/>
    <w:link w:val="FullCite"/>
    <w:rsid w:val="008A5F3B"/>
    <w:rPr>
      <w:rFonts w:ascii="Garamond" w:eastAsia="Calibri" w:hAnsi="Garamond" w:cs="Arial"/>
      <w:kern w:val="0"/>
      <w:sz w:val="16"/>
      <w:szCs w:val="22"/>
    </w:rPr>
  </w:style>
  <w:style w:type="paragraph" w:customStyle="1" w:styleId="StyleNormalWeb11ptUnderline">
    <w:name w:val="Style Normal (Web) + 11 pt Underline"/>
    <w:basedOn w:val="NormalWeb"/>
    <w:link w:val="StyleNormalWeb11ptUnderlineChar"/>
    <w:qFormat/>
    <w:rsid w:val="008A5F3B"/>
    <w:pPr>
      <w:keepNext/>
      <w:keepLines/>
      <w:pageBreakBefore/>
      <w:pBdr>
        <w:top w:val="single" w:sz="24" w:space="1" w:color="auto"/>
        <w:left w:val="single" w:sz="24" w:space="4" w:color="auto"/>
        <w:bottom w:val="single" w:sz="24" w:space="1" w:color="auto"/>
        <w:right w:val="single" w:sz="24" w:space="4" w:color="auto"/>
      </w:pBdr>
      <w:spacing w:before="480" w:line="276" w:lineRule="auto"/>
    </w:pPr>
    <w:rPr>
      <w:rFonts w:ascii="Arial" w:eastAsiaTheme="minorHAnsi" w:hAnsi="Arial" w:cs="Arial"/>
      <w:szCs w:val="22"/>
      <w14:ligatures w14:val="standardContextual"/>
    </w:rPr>
  </w:style>
  <w:style w:type="character" w:customStyle="1" w:styleId="StyleNormalWeb11ptUnderlineChar">
    <w:name w:val="Style Normal (Web) + 11 pt Underline Char"/>
    <w:link w:val="StyleNormalWeb11ptUnderline"/>
    <w:rsid w:val="008A5F3B"/>
    <w:rPr>
      <w:rFonts w:ascii="Arial" w:hAnsi="Arial" w:cs="Arial"/>
      <w:kern w:val="0"/>
      <w:szCs w:val="22"/>
    </w:rPr>
  </w:style>
  <w:style w:type="paragraph" w:customStyle="1" w:styleId="StyleCardStyleBlackUnderline">
    <w:name w:val="Style Card Style + Black Underline"/>
    <w:basedOn w:val="Normal"/>
    <w:link w:val="StyleCardStyleBlackUnderlineChar"/>
    <w:qFormat/>
    <w:rsid w:val="008A5F3B"/>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8A5F3B"/>
    <w:rPr>
      <w:rFonts w:ascii="Arial" w:eastAsia="Times New Roman" w:hAnsi="Arial" w:cs="Arial"/>
      <w:color w:val="000000"/>
      <w:kern w:val="0"/>
      <w:sz w:val="16"/>
      <w:szCs w:val="22"/>
      <w:u w:val="single"/>
    </w:rPr>
  </w:style>
  <w:style w:type="character" w:customStyle="1" w:styleId="titles">
    <w:name w:val="titles"/>
    <w:rsid w:val="008A5F3B"/>
  </w:style>
  <w:style w:type="character" w:customStyle="1" w:styleId="articletext0">
    <w:name w:val="article_text"/>
    <w:rsid w:val="008A5F3B"/>
  </w:style>
  <w:style w:type="character" w:customStyle="1" w:styleId="contentauthor">
    <w:name w:val="contentauthor"/>
    <w:rsid w:val="008A5F3B"/>
  </w:style>
  <w:style w:type="character" w:customStyle="1" w:styleId="subarticleheader">
    <w:name w:val="subarticleheader"/>
    <w:rsid w:val="008A5F3B"/>
  </w:style>
  <w:style w:type="character" w:customStyle="1" w:styleId="spelle">
    <w:name w:val="spelle"/>
    <w:rsid w:val="008A5F3B"/>
  </w:style>
  <w:style w:type="character" w:customStyle="1" w:styleId="grame">
    <w:name w:val="grame"/>
    <w:rsid w:val="008A5F3B"/>
  </w:style>
  <w:style w:type="character" w:customStyle="1" w:styleId="CardStyleChar">
    <w:name w:val="Card Style Char"/>
    <w:link w:val="CardStyle"/>
    <w:rsid w:val="008A5F3B"/>
    <w:rPr>
      <w:rFonts w:ascii="Times New Roman" w:eastAsia="Calibri" w:hAnsi="Times New Roman" w:cs="Arial"/>
      <w:kern w:val="0"/>
      <w:sz w:val="16"/>
      <w:szCs w:val="22"/>
      <w:lang w:bidi="en-US"/>
      <w14:ligatures w14:val="none"/>
    </w:rPr>
  </w:style>
  <w:style w:type="character" w:customStyle="1" w:styleId="newstitle1">
    <w:name w:val="newstitle1"/>
    <w:rsid w:val="008A5F3B"/>
  </w:style>
  <w:style w:type="character" w:customStyle="1" w:styleId="copy">
    <w:name w:val="copy"/>
    <w:rsid w:val="008A5F3B"/>
  </w:style>
  <w:style w:type="character" w:customStyle="1" w:styleId="topheadline">
    <w:name w:val="topheadline"/>
    <w:rsid w:val="008A5F3B"/>
  </w:style>
  <w:style w:type="paragraph" w:customStyle="1" w:styleId="StylecardThickunderline">
    <w:name w:val="Style card + Thick underline"/>
    <w:basedOn w:val="Normal"/>
    <w:link w:val="StylecardThickunderlineChar"/>
    <w:qFormat/>
    <w:rsid w:val="008A5F3B"/>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8A5F3B"/>
    <w:rPr>
      <w:rFonts w:ascii="Arial" w:eastAsia="SimSun" w:hAnsi="Arial" w:cs="Arial"/>
      <w:kern w:val="0"/>
      <w:sz w:val="16"/>
      <w:szCs w:val="22"/>
      <w:u w:val="single"/>
      <w:lang w:eastAsia="zh-CN"/>
    </w:rPr>
  </w:style>
  <w:style w:type="paragraph" w:customStyle="1" w:styleId="StylecardBoldThickunderline">
    <w:name w:val="Style card + Bold Thick underline"/>
    <w:basedOn w:val="Normal"/>
    <w:link w:val="StylecardBoldThickunderlineChar"/>
    <w:qFormat/>
    <w:rsid w:val="008A5F3B"/>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8A5F3B"/>
    <w:rPr>
      <w:rFonts w:ascii="Arial" w:eastAsia="SimSun" w:hAnsi="Arial" w:cs="Arial"/>
      <w:b/>
      <w:bCs/>
      <w:kern w:val="0"/>
      <w:sz w:val="16"/>
      <w:szCs w:val="22"/>
      <w:u w:val="single"/>
      <w:lang w:eastAsia="zh-CN"/>
    </w:rPr>
  </w:style>
  <w:style w:type="character" w:customStyle="1" w:styleId="Stylereduce27pt">
    <w:name w:val="Style reduce2 + 7 pt"/>
    <w:rsid w:val="008A5F3B"/>
    <w:rPr>
      <w:rFonts w:ascii="Times New Roman" w:hAnsi="Times New Roman" w:cs="Arial"/>
      <w:color w:val="000000"/>
      <w:sz w:val="14"/>
      <w:szCs w:val="22"/>
    </w:rPr>
  </w:style>
  <w:style w:type="character" w:customStyle="1" w:styleId="srtitle">
    <w:name w:val="srtitle"/>
    <w:rsid w:val="008A5F3B"/>
  </w:style>
  <w:style w:type="character" w:customStyle="1" w:styleId="st1">
    <w:name w:val="st1"/>
    <w:rsid w:val="008A5F3B"/>
  </w:style>
  <w:style w:type="paragraph" w:customStyle="1" w:styleId="CM27">
    <w:name w:val="CM27"/>
    <w:basedOn w:val="Default"/>
    <w:next w:val="Default"/>
    <w:uiPriority w:val="99"/>
    <w:qFormat/>
    <w:rsid w:val="008A5F3B"/>
    <w:pPr>
      <w:widowControl/>
      <w:spacing w:after="200" w:line="276" w:lineRule="auto"/>
    </w:pPr>
    <w:rPr>
      <w:rFonts w:eastAsia="Calibri"/>
      <w:color w:val="auto"/>
      <w:sz w:val="22"/>
      <w14:ligatures w14:val="standardContextual"/>
    </w:rPr>
  </w:style>
  <w:style w:type="character" w:customStyle="1" w:styleId="caps-label">
    <w:name w:val="caps-label"/>
    <w:rsid w:val="008A5F3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A5F3B"/>
    <w:rPr>
      <w:rFonts w:ascii="Garamond" w:hAnsi="Garamond" w:cs="Times New Roman"/>
      <w:sz w:val="20"/>
    </w:rPr>
  </w:style>
  <w:style w:type="character" w:customStyle="1" w:styleId="quotechar0">
    <w:name w:val="quotechar"/>
    <w:rsid w:val="008A5F3B"/>
  </w:style>
  <w:style w:type="character" w:customStyle="1" w:styleId="boldunderline0">
    <w:name w:val="boldunderline"/>
    <w:rsid w:val="008A5F3B"/>
  </w:style>
  <w:style w:type="paragraph" w:customStyle="1" w:styleId="font-null">
    <w:name w:val="font-null"/>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A8">
    <w:name w:val="A8"/>
    <w:rsid w:val="008A5F3B"/>
    <w:rPr>
      <w:rFonts w:cs="Scala"/>
      <w:color w:val="000000"/>
      <w:sz w:val="15"/>
      <w:szCs w:val="15"/>
    </w:rPr>
  </w:style>
  <w:style w:type="paragraph" w:customStyle="1" w:styleId="Pa12">
    <w:name w:val="Pa12"/>
    <w:basedOn w:val="Default"/>
    <w:next w:val="Default"/>
    <w:uiPriority w:val="99"/>
    <w:qFormat/>
    <w:rsid w:val="008A5F3B"/>
    <w:pPr>
      <w:widowControl/>
      <w:spacing w:after="200" w:line="191" w:lineRule="atLeast"/>
    </w:pPr>
    <w:rPr>
      <w:rFonts w:ascii="Scala" w:eastAsia="Calibri" w:hAnsi="Scala"/>
      <w:color w:val="auto"/>
      <w:sz w:val="22"/>
      <w14:ligatures w14:val="standardContextual"/>
    </w:rPr>
  </w:style>
  <w:style w:type="character" w:customStyle="1" w:styleId="A0">
    <w:name w:val="A0"/>
    <w:uiPriority w:val="99"/>
    <w:rsid w:val="008A5F3B"/>
    <w:rPr>
      <w:rFonts w:cs="Scala"/>
      <w:color w:val="000000"/>
      <w:sz w:val="16"/>
      <w:szCs w:val="16"/>
    </w:rPr>
  </w:style>
  <w:style w:type="character" w:customStyle="1" w:styleId="Date11">
    <w:name w:val="Date11"/>
    <w:rsid w:val="008A5F3B"/>
  </w:style>
  <w:style w:type="paragraph" w:customStyle="1" w:styleId="introduction">
    <w:name w:val="introduction"/>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8A5F3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class">
    <w:name w:val="class"/>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sifr-alternate">
    <w:name w:val="sifr-alternate"/>
    <w:rsid w:val="008A5F3B"/>
  </w:style>
  <w:style w:type="character" w:customStyle="1" w:styleId="justify1">
    <w:name w:val="justify1"/>
    <w:rsid w:val="008A5F3B"/>
  </w:style>
  <w:style w:type="character" w:customStyle="1" w:styleId="artbody1">
    <w:name w:val="art_body1"/>
    <w:rsid w:val="008A5F3B"/>
    <w:rPr>
      <w:rFonts w:ascii="Arial" w:hAnsi="Arial" w:cs="Arial" w:hint="default"/>
    </w:rPr>
  </w:style>
  <w:style w:type="character" w:customStyle="1" w:styleId="blocktitleChar">
    <w:name w:val="block title Char"/>
    <w:link w:val="blocktitle4"/>
    <w:rsid w:val="008A5F3B"/>
    <w:rPr>
      <w:rFonts w:ascii="Arial" w:eastAsia="Calibri" w:hAnsi="Arial" w:cs="Arial"/>
      <w:b/>
      <w:kern w:val="0"/>
      <w:sz w:val="28"/>
      <w:szCs w:val="22"/>
      <w14:ligatures w14:val="none"/>
    </w:rPr>
  </w:style>
  <w:style w:type="character" w:customStyle="1" w:styleId="reality">
    <w:name w:val="reality"/>
    <w:rsid w:val="008A5F3B"/>
  </w:style>
  <w:style w:type="paragraph" w:customStyle="1" w:styleId="Pa6">
    <w:name w:val="Pa6"/>
    <w:basedOn w:val="Normal"/>
    <w:next w:val="Normal"/>
    <w:uiPriority w:val="99"/>
    <w:qFormat/>
    <w:rsid w:val="008A5F3B"/>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8A5F3B"/>
    <w:pPr>
      <w:autoSpaceDE w:val="0"/>
      <w:autoSpaceDN w:val="0"/>
      <w:adjustRightInd w:val="0"/>
      <w:spacing w:line="181" w:lineRule="atLeast"/>
    </w:pPr>
    <w:rPr>
      <w:rFonts w:eastAsia="Times New Roman"/>
      <w:sz w:val="24"/>
      <w14:ligatures w14:val="standardContextual"/>
    </w:rPr>
  </w:style>
  <w:style w:type="paragraph" w:customStyle="1" w:styleId="attribution">
    <w:name w:val="attribution"/>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text2">
    <w:name w:val="text2"/>
    <w:rsid w:val="008A5F3B"/>
  </w:style>
  <w:style w:type="character" w:customStyle="1" w:styleId="StyleUnderlineChar2CharChar11pt">
    <w:name w:val="Style Underline Char2 Char Char + 11 pt"/>
    <w:rsid w:val="008A5F3B"/>
    <w:rPr>
      <w:rFonts w:ascii="Times New Roman" w:hAnsi="Times New Roman"/>
      <w:sz w:val="20"/>
      <w:u w:val="single"/>
    </w:rPr>
  </w:style>
  <w:style w:type="character" w:customStyle="1" w:styleId="StyleStyleBoldUnderline11pt">
    <w:name w:val="Style Style Bold Underline + 11 pt"/>
    <w:rsid w:val="008A5F3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5F3B"/>
    <w:rPr>
      <w:rFonts w:ascii="Arial" w:eastAsia="SimSun" w:hAnsi="Arial"/>
      <w:b/>
      <w:bCs/>
      <w14:ligatures w14:val="standardContextual"/>
    </w:rPr>
  </w:style>
  <w:style w:type="character" w:customStyle="1" w:styleId="StyleStyle4LatinTimesNewRomanAsianSimSunBoldChar">
    <w:name w:val="Style Style4 + (Latin) Times New Roman (Asian) SimSun Bold Char"/>
    <w:link w:val="StyleStyle4LatinTimesNewRomanAsianSimSunBold"/>
    <w:rsid w:val="008A5F3B"/>
    <w:rPr>
      <w:rFonts w:ascii="Arial" w:eastAsia="SimSun" w:hAnsi="Arial" w:cs="Arial"/>
      <w:b/>
      <w:bCs/>
      <w:kern w:val="0"/>
      <w:sz w:val="16"/>
      <w:szCs w:val="22"/>
      <w:u w:val="single"/>
    </w:rPr>
  </w:style>
  <w:style w:type="character" w:customStyle="1" w:styleId="articlehead2">
    <w:name w:val="articlehead2"/>
    <w:rsid w:val="008A5F3B"/>
  </w:style>
  <w:style w:type="character" w:customStyle="1" w:styleId="pronset">
    <w:name w:val="pronset"/>
    <w:rsid w:val="008A5F3B"/>
  </w:style>
  <w:style w:type="character" w:customStyle="1" w:styleId="prondelim">
    <w:name w:val="prondelim"/>
    <w:rsid w:val="008A5F3B"/>
  </w:style>
  <w:style w:type="character" w:customStyle="1" w:styleId="prontoggle">
    <w:name w:val="pron_toggle"/>
    <w:rsid w:val="008A5F3B"/>
  </w:style>
  <w:style w:type="character" w:customStyle="1" w:styleId="boldface">
    <w:name w:val="boldface"/>
    <w:rsid w:val="008A5F3B"/>
  </w:style>
  <w:style w:type="character" w:customStyle="1" w:styleId="secondary-bf">
    <w:name w:val="secondary-bf"/>
    <w:rsid w:val="008A5F3B"/>
  </w:style>
  <w:style w:type="character" w:customStyle="1" w:styleId="ColorfulGrid-Accent1Char">
    <w:name w:val="Colorful Grid - Accent 1 Char"/>
    <w:aliases w:val="quote Char"/>
    <w:link w:val="ColorfulGrid-Accent1"/>
    <w:uiPriority w:val="29"/>
    <w:rsid w:val="008A5F3B"/>
    <w:rPr>
      <w:rFonts w:ascii="Times New Roman" w:hAnsi="Times New Roman"/>
      <w:iCs/>
      <w:color w:val="000000"/>
      <w:sz w:val="16"/>
    </w:rPr>
  </w:style>
  <w:style w:type="table" w:styleId="ColorfulGrid-Accent1">
    <w:name w:val="Colorful Grid Accent 1"/>
    <w:basedOn w:val="TableNormal"/>
    <w:link w:val="ColorfulGrid-Accent1Char"/>
    <w:uiPriority w:val="29"/>
    <w:rsid w:val="008A5F3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A5F3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A5F3B"/>
  </w:style>
  <w:style w:type="character" w:customStyle="1" w:styleId="pg">
    <w:name w:val="pg"/>
    <w:rsid w:val="008A5F3B"/>
  </w:style>
  <w:style w:type="character" w:customStyle="1" w:styleId="storydate">
    <w:name w:val="storydate"/>
    <w:rsid w:val="008A5F3B"/>
  </w:style>
  <w:style w:type="character" w:customStyle="1" w:styleId="preloadwrap">
    <w:name w:val="preloadwrap"/>
    <w:rsid w:val="008A5F3B"/>
  </w:style>
  <w:style w:type="paragraph" w:customStyle="1" w:styleId="summary">
    <w:name w:val="summary"/>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creditwrap">
    <w:name w:val="creditwrap"/>
    <w:rsid w:val="008A5F3B"/>
  </w:style>
  <w:style w:type="character" w:customStyle="1" w:styleId="DefaultChar1">
    <w:name w:val="Default Char1"/>
    <w:rsid w:val="008A5F3B"/>
    <w:rPr>
      <w:noProof w:val="0"/>
      <w:color w:val="000000"/>
      <w:lang w:val="en-US" w:eastAsia="en-US" w:bidi="ar-SA"/>
    </w:rPr>
  </w:style>
  <w:style w:type="paragraph" w:customStyle="1" w:styleId="MTDisplayEquation">
    <w:name w:val="MTDisplayEquation"/>
    <w:basedOn w:val="Normal"/>
    <w:next w:val="Normal"/>
    <w:link w:val="MTDisplayEquationChar"/>
    <w:qFormat/>
    <w:rsid w:val="008A5F3B"/>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8A5F3B"/>
    <w:rPr>
      <w:rFonts w:ascii="Arial" w:eastAsia="Times New Roman" w:hAnsi="Arial" w:cs="Arial"/>
      <w:bCs/>
      <w:kern w:val="0"/>
      <w:sz w:val="16"/>
      <w:szCs w:val="22"/>
      <w:lang w:bidi="he-IL"/>
    </w:rPr>
  </w:style>
  <w:style w:type="character" w:customStyle="1" w:styleId="pmterms31">
    <w:name w:val="pmterms31"/>
    <w:rsid w:val="008A5F3B"/>
    <w:rPr>
      <w:b/>
      <w:bCs/>
      <w:i w:val="0"/>
      <w:iCs w:val="0"/>
      <w:color w:val="000000"/>
    </w:rPr>
  </w:style>
  <w:style w:type="character" w:customStyle="1" w:styleId="copyrightdescription">
    <w:name w:val="copyrightdescription"/>
    <w:rsid w:val="008A5F3B"/>
  </w:style>
  <w:style w:type="paragraph" w:customStyle="1" w:styleId="DebateFile">
    <w:name w:val="Debate File"/>
    <w:basedOn w:val="Normal"/>
    <w:uiPriority w:val="99"/>
    <w:qFormat/>
    <w:rsid w:val="008A5F3B"/>
    <w:pPr>
      <w:jc w:val="center"/>
    </w:pPr>
    <w:rPr>
      <w:rFonts w:ascii="Book Antiqua" w:eastAsia="Times New Roman" w:hAnsi="Book Antiqua"/>
      <w:b/>
      <w:sz w:val="28"/>
      <w14:ligatures w14:val="standardContextual"/>
    </w:rPr>
  </w:style>
  <w:style w:type="character" w:customStyle="1" w:styleId="ft01">
    <w:name w:val="ft01"/>
    <w:rsid w:val="008A5F3B"/>
    <w:rPr>
      <w:rFonts w:ascii="Times" w:hAnsi="Times" w:cs="Times" w:hint="default"/>
      <w:color w:val="000000"/>
      <w:sz w:val="14"/>
      <w:szCs w:val="14"/>
    </w:rPr>
  </w:style>
  <w:style w:type="character" w:customStyle="1" w:styleId="ft11">
    <w:name w:val="ft11"/>
    <w:rsid w:val="008A5F3B"/>
    <w:rPr>
      <w:rFonts w:ascii="Times" w:hAnsi="Times" w:cs="Times" w:hint="default"/>
      <w:color w:val="000000"/>
      <w:sz w:val="17"/>
      <w:szCs w:val="17"/>
    </w:rPr>
  </w:style>
  <w:style w:type="character" w:customStyle="1" w:styleId="ft21">
    <w:name w:val="ft21"/>
    <w:rsid w:val="008A5F3B"/>
    <w:rPr>
      <w:rFonts w:ascii="Times" w:hAnsi="Times" w:cs="Times" w:hint="default"/>
      <w:color w:val="000000"/>
      <w:sz w:val="15"/>
      <w:szCs w:val="15"/>
    </w:rPr>
  </w:style>
  <w:style w:type="character" w:customStyle="1" w:styleId="ft31">
    <w:name w:val="ft31"/>
    <w:rsid w:val="008A5F3B"/>
    <w:rPr>
      <w:rFonts w:ascii="Times" w:hAnsi="Times" w:cs="Times" w:hint="default"/>
      <w:color w:val="000000"/>
      <w:sz w:val="15"/>
      <w:szCs w:val="15"/>
    </w:rPr>
  </w:style>
  <w:style w:type="paragraph" w:customStyle="1" w:styleId="AAAcard">
    <w:name w:val="AAAcard"/>
    <w:basedOn w:val="Normal"/>
    <w:link w:val="AAAcardChar"/>
    <w:uiPriority w:val="99"/>
    <w:qFormat/>
    <w:rsid w:val="008A5F3B"/>
    <w:pPr>
      <w:ind w:left="288" w:right="288"/>
    </w:pPr>
    <w:rPr>
      <w:rFonts w:eastAsia="Times New Roman"/>
      <w14:ligatures w14:val="standardContextual"/>
    </w:rPr>
  </w:style>
  <w:style w:type="character" w:customStyle="1" w:styleId="dquo">
    <w:name w:val="dquo"/>
    <w:rsid w:val="008A5F3B"/>
  </w:style>
  <w:style w:type="character" w:customStyle="1" w:styleId="caps2">
    <w:name w:val="caps2"/>
    <w:rsid w:val="008A5F3B"/>
  </w:style>
  <w:style w:type="character" w:customStyle="1" w:styleId="inside-head">
    <w:name w:val="inside-head"/>
    <w:rsid w:val="008A5F3B"/>
  </w:style>
  <w:style w:type="character" w:customStyle="1" w:styleId="ccs">
    <w:name w:val="c cs"/>
    <w:rsid w:val="008A5F3B"/>
  </w:style>
  <w:style w:type="character" w:customStyle="1" w:styleId="dropshadow">
    <w:name w:val="dropshadow"/>
    <w:rsid w:val="008A5F3B"/>
  </w:style>
  <w:style w:type="character" w:customStyle="1" w:styleId="d05ws">
    <w:name w:val="d05ws"/>
    <w:rsid w:val="008A5F3B"/>
  </w:style>
  <w:style w:type="character" w:customStyle="1" w:styleId="rzibod">
    <w:name w:val="rzibod"/>
    <w:rsid w:val="008A5F3B"/>
  </w:style>
  <w:style w:type="paragraph" w:customStyle="1" w:styleId="Caption3">
    <w:name w:val="Caption3"/>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StyleBold1">
    <w:name w:val="Style Bold1"/>
    <w:rsid w:val="008A5F3B"/>
    <w:rPr>
      <w:rFonts w:ascii="Georgia" w:hAnsi="Georgia"/>
      <w:b/>
      <w:bCs/>
      <w:sz w:val="22"/>
    </w:rPr>
  </w:style>
  <w:style w:type="character" w:customStyle="1" w:styleId="headertext">
    <w:name w:val="headertext"/>
    <w:rsid w:val="008A5F3B"/>
  </w:style>
  <w:style w:type="paragraph" w:customStyle="1" w:styleId="body-12-5">
    <w:name w:val="body-12-5"/>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endnote-reference">
    <w:name w:val="endnote-reference"/>
    <w:rsid w:val="008A5F3B"/>
  </w:style>
  <w:style w:type="character" w:customStyle="1" w:styleId="officialsname">
    <w:name w:val="official_s_name"/>
    <w:rsid w:val="008A5F3B"/>
  </w:style>
  <w:style w:type="character" w:customStyle="1" w:styleId="audience">
    <w:name w:val="audience"/>
    <w:rsid w:val="008A5F3B"/>
  </w:style>
  <w:style w:type="character" w:customStyle="1" w:styleId="A7">
    <w:name w:val="A7"/>
    <w:uiPriority w:val="99"/>
    <w:rsid w:val="008A5F3B"/>
    <w:rPr>
      <w:rFonts w:cs="Myriad Pro"/>
      <w:color w:val="0066B1"/>
      <w:sz w:val="22"/>
      <w:szCs w:val="22"/>
    </w:rPr>
  </w:style>
  <w:style w:type="character" w:customStyle="1" w:styleId="normalchar">
    <w:name w:val="normal__char"/>
    <w:rsid w:val="008A5F3B"/>
  </w:style>
  <w:style w:type="character" w:customStyle="1" w:styleId="hyperlink002cheading0020100200028block0020title0029char">
    <w:name w:val="hyperlink_002cheading_00201_0020_0028block_0020title_0029__char"/>
    <w:rsid w:val="008A5F3B"/>
  </w:style>
  <w:style w:type="character" w:customStyle="1" w:styleId="underline002cstyle0020bold0020underlinechar">
    <w:name w:val="underline_002cstyle_0020bold_0020underline__char"/>
    <w:rsid w:val="008A5F3B"/>
  </w:style>
  <w:style w:type="character" w:customStyle="1" w:styleId="copyboldblack">
    <w:name w:val="copyboldblack"/>
    <w:rsid w:val="008A5F3B"/>
  </w:style>
  <w:style w:type="character" w:customStyle="1" w:styleId="copybold">
    <w:name w:val="copybold"/>
    <w:rsid w:val="008A5F3B"/>
  </w:style>
  <w:style w:type="character" w:customStyle="1" w:styleId="author-date0">
    <w:name w:val="author-date"/>
    <w:rsid w:val="008A5F3B"/>
  </w:style>
  <w:style w:type="paragraph" w:customStyle="1" w:styleId="infuse">
    <w:name w:val="infus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hidden">
    <w:name w:val="hidden"/>
    <w:rsid w:val="008A5F3B"/>
  </w:style>
  <w:style w:type="character" w:customStyle="1" w:styleId="articlebegin">
    <w:name w:val="articlebegin"/>
    <w:rsid w:val="008A5F3B"/>
  </w:style>
  <w:style w:type="character" w:customStyle="1" w:styleId="mediaoverlay">
    <w:name w:val="mediaoverlay"/>
    <w:rsid w:val="008A5F3B"/>
  </w:style>
  <w:style w:type="paragraph" w:customStyle="1" w:styleId="CITEF3">
    <w:name w:val="CITE F3"/>
    <w:uiPriority w:val="99"/>
    <w:qFormat/>
    <w:rsid w:val="008A5F3B"/>
    <w:pPr>
      <w:spacing w:after="0" w:line="240" w:lineRule="auto"/>
    </w:pPr>
    <w:rPr>
      <w:rFonts w:ascii="Georgia" w:eastAsia="SimSun" w:hAnsi="Georgia" w:cs="Times New Roman"/>
      <w:b/>
      <w:kern w:val="0"/>
      <w:lang w:eastAsia="zh-CN"/>
    </w:rPr>
  </w:style>
  <w:style w:type="character" w:customStyle="1" w:styleId="blogcaption">
    <w:name w:val="blog_caption"/>
    <w:rsid w:val="008A5F3B"/>
  </w:style>
  <w:style w:type="paragraph" w:customStyle="1" w:styleId="StyleBoldUnderlineTimesNewRoman">
    <w:name w:val="Style Bold Underline + Times New Roman"/>
    <w:link w:val="StyleBoldUnderlineTimesNewRomanChar"/>
    <w:qFormat/>
    <w:rsid w:val="008A5F3B"/>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8A5F3B"/>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8A5F3B"/>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8A5F3B"/>
    <w:rPr>
      <w:rFonts w:ascii="Calibri" w:eastAsia="Calibri" w:hAnsi="Calibri" w:cs="Times New Roman"/>
      <w:kern w:val="0"/>
      <w:sz w:val="20"/>
      <w:szCs w:val="20"/>
      <w:u w:val="single"/>
    </w:rPr>
  </w:style>
  <w:style w:type="character" w:customStyle="1" w:styleId="commnet-abuzz">
    <w:name w:val="commnet-abuzz"/>
    <w:rsid w:val="008A5F3B"/>
  </w:style>
  <w:style w:type="character" w:customStyle="1" w:styleId="fbconnectbuttontext">
    <w:name w:val="fbconnectbutton_text"/>
    <w:rsid w:val="008A5F3B"/>
  </w:style>
  <w:style w:type="character" w:customStyle="1" w:styleId="fbsharecountinner">
    <w:name w:val="fb_share_count_inner"/>
    <w:rsid w:val="008A5F3B"/>
  </w:style>
  <w:style w:type="character" w:customStyle="1" w:styleId="stbuttontext">
    <w:name w:val="stbuttontext"/>
    <w:rsid w:val="008A5F3B"/>
  </w:style>
  <w:style w:type="character" w:customStyle="1" w:styleId="source">
    <w:name w:val="source"/>
    <w:rsid w:val="008A5F3B"/>
  </w:style>
  <w:style w:type="character" w:customStyle="1" w:styleId="pubdate">
    <w:name w:val="pubdate"/>
    <w:rsid w:val="008A5F3B"/>
  </w:style>
  <w:style w:type="numbering" w:customStyle="1" w:styleId="NoList11">
    <w:name w:val="No List11"/>
    <w:next w:val="NoList"/>
    <w:uiPriority w:val="99"/>
    <w:semiHidden/>
    <w:unhideWhenUsed/>
    <w:rsid w:val="008A5F3B"/>
  </w:style>
  <w:style w:type="numbering" w:customStyle="1" w:styleId="NoList111">
    <w:name w:val="No List111"/>
    <w:next w:val="NoList"/>
    <w:uiPriority w:val="99"/>
    <w:semiHidden/>
    <w:unhideWhenUsed/>
    <w:rsid w:val="008A5F3B"/>
  </w:style>
  <w:style w:type="numbering" w:customStyle="1" w:styleId="NoList1111">
    <w:name w:val="No List1111"/>
    <w:next w:val="NoList"/>
    <w:uiPriority w:val="99"/>
    <w:semiHidden/>
    <w:unhideWhenUsed/>
    <w:rsid w:val="008A5F3B"/>
  </w:style>
  <w:style w:type="numbering" w:customStyle="1" w:styleId="NoList11111">
    <w:name w:val="No List11111"/>
    <w:next w:val="NoList"/>
    <w:uiPriority w:val="99"/>
    <w:semiHidden/>
    <w:unhideWhenUsed/>
    <w:rsid w:val="008A5F3B"/>
  </w:style>
  <w:style w:type="numbering" w:customStyle="1" w:styleId="NoList111111">
    <w:name w:val="No List111111"/>
    <w:next w:val="NoList"/>
    <w:uiPriority w:val="99"/>
    <w:semiHidden/>
    <w:unhideWhenUsed/>
    <w:rsid w:val="008A5F3B"/>
  </w:style>
  <w:style w:type="numbering" w:customStyle="1" w:styleId="NoList1111111">
    <w:name w:val="No List1111111"/>
    <w:next w:val="NoList"/>
    <w:uiPriority w:val="99"/>
    <w:semiHidden/>
    <w:unhideWhenUsed/>
    <w:rsid w:val="008A5F3B"/>
  </w:style>
  <w:style w:type="numbering" w:customStyle="1" w:styleId="NoList11111111">
    <w:name w:val="No List11111111"/>
    <w:next w:val="NoList"/>
    <w:uiPriority w:val="99"/>
    <w:semiHidden/>
    <w:unhideWhenUsed/>
    <w:rsid w:val="008A5F3B"/>
  </w:style>
  <w:style w:type="numbering" w:customStyle="1" w:styleId="NoList111111111">
    <w:name w:val="No List111111111"/>
    <w:next w:val="NoList"/>
    <w:uiPriority w:val="99"/>
    <w:semiHidden/>
    <w:unhideWhenUsed/>
    <w:rsid w:val="008A5F3B"/>
  </w:style>
  <w:style w:type="numbering" w:customStyle="1" w:styleId="NoList1111111111">
    <w:name w:val="No List1111111111"/>
    <w:next w:val="NoList"/>
    <w:uiPriority w:val="99"/>
    <w:semiHidden/>
    <w:unhideWhenUsed/>
    <w:rsid w:val="008A5F3B"/>
  </w:style>
  <w:style w:type="numbering" w:customStyle="1" w:styleId="NoList11111111111">
    <w:name w:val="No List11111111111"/>
    <w:next w:val="NoList"/>
    <w:uiPriority w:val="99"/>
    <w:semiHidden/>
    <w:unhideWhenUsed/>
    <w:rsid w:val="008A5F3B"/>
  </w:style>
  <w:style w:type="numbering" w:customStyle="1" w:styleId="NoList111111111111">
    <w:name w:val="No List111111111111"/>
    <w:next w:val="NoList"/>
    <w:uiPriority w:val="99"/>
    <w:semiHidden/>
    <w:unhideWhenUsed/>
    <w:rsid w:val="008A5F3B"/>
  </w:style>
  <w:style w:type="numbering" w:customStyle="1" w:styleId="NoList1111111111111">
    <w:name w:val="No List1111111111111"/>
    <w:next w:val="NoList"/>
    <w:uiPriority w:val="99"/>
    <w:semiHidden/>
    <w:unhideWhenUsed/>
    <w:rsid w:val="008A5F3B"/>
  </w:style>
  <w:style w:type="numbering" w:customStyle="1" w:styleId="NoList11111111111111">
    <w:name w:val="No List11111111111111"/>
    <w:next w:val="NoList"/>
    <w:uiPriority w:val="99"/>
    <w:semiHidden/>
    <w:unhideWhenUsed/>
    <w:rsid w:val="008A5F3B"/>
  </w:style>
  <w:style w:type="numbering" w:customStyle="1" w:styleId="NoList111111111111111">
    <w:name w:val="No List111111111111111"/>
    <w:next w:val="NoList"/>
    <w:uiPriority w:val="99"/>
    <w:semiHidden/>
    <w:unhideWhenUsed/>
    <w:rsid w:val="008A5F3B"/>
  </w:style>
  <w:style w:type="numbering" w:customStyle="1" w:styleId="NoList1111111111111111">
    <w:name w:val="No List1111111111111111"/>
    <w:next w:val="NoList"/>
    <w:uiPriority w:val="99"/>
    <w:semiHidden/>
    <w:unhideWhenUsed/>
    <w:rsid w:val="008A5F3B"/>
  </w:style>
  <w:style w:type="numbering" w:customStyle="1" w:styleId="NoList11111111111111111">
    <w:name w:val="No List11111111111111111"/>
    <w:next w:val="NoList"/>
    <w:uiPriority w:val="99"/>
    <w:semiHidden/>
    <w:unhideWhenUsed/>
    <w:rsid w:val="008A5F3B"/>
  </w:style>
  <w:style w:type="paragraph" w:customStyle="1" w:styleId="FreeFormA">
    <w:name w:val="Free Form A"/>
    <w:autoRedefine/>
    <w:uiPriority w:val="99"/>
    <w:qFormat/>
    <w:rsid w:val="008A5F3B"/>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8A5F3B"/>
  </w:style>
  <w:style w:type="character" w:customStyle="1" w:styleId="postdate">
    <w:name w:val="post_date"/>
    <w:rsid w:val="008A5F3B"/>
  </w:style>
  <w:style w:type="character" w:customStyle="1" w:styleId="bdx">
    <w:name w:val="bdx"/>
    <w:rsid w:val="008A5F3B"/>
  </w:style>
  <w:style w:type="character" w:customStyle="1" w:styleId="bdl">
    <w:name w:val="bdl"/>
    <w:rsid w:val="008A5F3B"/>
  </w:style>
  <w:style w:type="character" w:customStyle="1" w:styleId="bhl">
    <w:name w:val="bhl"/>
    <w:rsid w:val="008A5F3B"/>
  </w:style>
  <w:style w:type="character" w:customStyle="1" w:styleId="CardNotUnderlinedChar1">
    <w:name w:val="Card Not Underlined Char1"/>
    <w:link w:val="CardNotUnderlined"/>
    <w:rsid w:val="008A5F3B"/>
    <w:rPr>
      <w:rFonts w:ascii="Bell MT" w:eastAsia="Calibri" w:hAnsi="Bell MT" w:cs="Arial"/>
      <w:kern w:val="0"/>
      <w:sz w:val="16"/>
      <w:szCs w:val="20"/>
    </w:rPr>
  </w:style>
  <w:style w:type="character" w:customStyle="1" w:styleId="breadcrumbitemcurrent">
    <w:name w:val="breadcrumbitemcurrent"/>
    <w:rsid w:val="008A5F3B"/>
  </w:style>
  <w:style w:type="character" w:customStyle="1" w:styleId="bbl">
    <w:name w:val="bbl"/>
    <w:rsid w:val="008A5F3B"/>
  </w:style>
  <w:style w:type="character" w:customStyle="1" w:styleId="Date2">
    <w:name w:val="Date2"/>
    <w:rsid w:val="008A5F3B"/>
  </w:style>
  <w:style w:type="character" w:customStyle="1" w:styleId="company">
    <w:name w:val="company"/>
    <w:rsid w:val="008A5F3B"/>
  </w:style>
  <w:style w:type="character" w:customStyle="1" w:styleId="itxtnewhookspan">
    <w:name w:val="itxtnewhookspan"/>
    <w:rsid w:val="008A5F3B"/>
  </w:style>
  <w:style w:type="character" w:customStyle="1" w:styleId="gstxthlt">
    <w:name w:val="gstxt_hlt"/>
    <w:rsid w:val="008A5F3B"/>
  </w:style>
  <w:style w:type="paragraph" w:customStyle="1" w:styleId="bodytextfp">
    <w:name w:val="bodytextfp"/>
    <w:basedOn w:val="Normal"/>
    <w:uiPriority w:val="99"/>
    <w:qFormat/>
    <w:rsid w:val="008A5F3B"/>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8A5F3B"/>
    <w:rPr>
      <w:rFonts w:ascii="Georgia" w:hAnsi="Georgia"/>
      <w:i/>
      <w:iCs/>
      <w:color w:val="808080"/>
    </w:rPr>
  </w:style>
  <w:style w:type="character" w:customStyle="1" w:styleId="HotRouteChar">
    <w:name w:val="Hot Route Char"/>
    <w:link w:val="HotRoute0"/>
    <w:locked/>
    <w:rsid w:val="008A5F3B"/>
    <w:rPr>
      <w:rFonts w:ascii="Times New Roman" w:eastAsia="Times New Roman" w:hAnsi="Times New Roman" w:cs="Times New Roman"/>
      <w:kern w:val="0"/>
      <w:sz w:val="20"/>
      <w14:ligatures w14:val="none"/>
    </w:rPr>
  </w:style>
  <w:style w:type="paragraph" w:customStyle="1" w:styleId="subheader">
    <w:name w:val="subheader"/>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StyleBoldRed">
    <w:name w:val="Style Bold Red"/>
    <w:rsid w:val="008A5F3B"/>
    <w:rPr>
      <w:b/>
      <w:bCs/>
      <w:color w:val="auto"/>
    </w:rPr>
  </w:style>
  <w:style w:type="character" w:customStyle="1" w:styleId="StyleTimesNewRoman8pt">
    <w:name w:val="Style Times New Roman 8 pt"/>
    <w:rsid w:val="008A5F3B"/>
    <w:rPr>
      <w:rFonts w:ascii="Georgia" w:hAnsi="Georgia"/>
      <w:sz w:val="16"/>
    </w:rPr>
  </w:style>
  <w:style w:type="character" w:customStyle="1" w:styleId="smallcaps">
    <w:name w:val="smallcaps"/>
    <w:rsid w:val="008A5F3B"/>
  </w:style>
  <w:style w:type="character" w:customStyle="1" w:styleId="goldbldtext">
    <w:name w:val="goldbldtext"/>
    <w:rsid w:val="008A5F3B"/>
  </w:style>
  <w:style w:type="character" w:customStyle="1" w:styleId="PageHeaderLine2Char">
    <w:name w:val="PageHeaderLine2 Char"/>
    <w:link w:val="PageHeaderLine2"/>
    <w:rsid w:val="008A5F3B"/>
    <w:rPr>
      <w:rFonts w:ascii="Times New Roman" w:eastAsia="Calibri" w:hAnsi="Times New Roman" w:cs="Arial"/>
      <w:b/>
      <w:kern w:val="0"/>
      <w:sz w:val="16"/>
      <w:szCs w:val="22"/>
      <w14:ligatures w14:val="none"/>
    </w:rPr>
  </w:style>
  <w:style w:type="paragraph" w:customStyle="1" w:styleId="firstletter">
    <w:name w:val="firstletter"/>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cardshighlight0">
    <w:name w:val="cardshighlight"/>
    <w:rsid w:val="008A5F3B"/>
  </w:style>
  <w:style w:type="character" w:customStyle="1" w:styleId="cardsfont12pt1">
    <w:name w:val="cardsfont12pt"/>
    <w:rsid w:val="008A5F3B"/>
  </w:style>
  <w:style w:type="character" w:customStyle="1" w:styleId="ft6">
    <w:name w:val="ft6"/>
    <w:rsid w:val="008A5F3B"/>
  </w:style>
  <w:style w:type="paragraph" w:customStyle="1" w:styleId="story">
    <w:name w:val="story"/>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8A5F3B"/>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8A5F3B"/>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8A5F3B"/>
  </w:style>
  <w:style w:type="character" w:customStyle="1" w:styleId="daystmp">
    <w:name w:val="daystmp"/>
    <w:rsid w:val="008A5F3B"/>
  </w:style>
  <w:style w:type="paragraph" w:customStyle="1" w:styleId="in">
    <w:name w:val="in"/>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8A5F3B"/>
  </w:style>
  <w:style w:type="paragraph" w:customStyle="1" w:styleId="image-caption">
    <w:name w:val="image-caption"/>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gal">
    <w:name w:val="gal"/>
    <w:rsid w:val="008A5F3B"/>
  </w:style>
  <w:style w:type="character" w:customStyle="1" w:styleId="submitted">
    <w:name w:val="submitted"/>
    <w:rsid w:val="008A5F3B"/>
  </w:style>
  <w:style w:type="paragraph" w:customStyle="1" w:styleId="imagecontain">
    <w:name w:val="imagecontain"/>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imagedateline">
    <w:name w:val="image_dateline"/>
    <w:rsid w:val="008A5F3B"/>
  </w:style>
  <w:style w:type="character" w:customStyle="1" w:styleId="authordatecharchar">
    <w:name w:val="authordatecharchar"/>
    <w:rsid w:val="008A5F3B"/>
  </w:style>
  <w:style w:type="character" w:customStyle="1" w:styleId="style1char0">
    <w:name w:val="style1char"/>
    <w:rsid w:val="008A5F3B"/>
  </w:style>
  <w:style w:type="character" w:customStyle="1" w:styleId="tagcharchar0">
    <w:name w:val="tagcharchar"/>
    <w:rsid w:val="008A5F3B"/>
  </w:style>
  <w:style w:type="character" w:customStyle="1" w:styleId="underlinedcharchar2">
    <w:name w:val="underlinedcharchar"/>
    <w:rsid w:val="008A5F3B"/>
  </w:style>
  <w:style w:type="paragraph" w:customStyle="1" w:styleId="CM62">
    <w:name w:val="CM62"/>
    <w:basedOn w:val="Normal"/>
    <w:next w:val="Normal"/>
    <w:uiPriority w:val="99"/>
    <w:qFormat/>
    <w:rsid w:val="008A5F3B"/>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8A5F3B"/>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8A5F3B"/>
    <w:pPr>
      <w:spacing w:after="63"/>
    </w:pPr>
    <w:rPr>
      <w:rFonts w:ascii="Arial" w:hAnsi="Arial"/>
      <w:color w:val="auto"/>
      <w14:ligatures w14:val="standardContextual"/>
    </w:rPr>
  </w:style>
  <w:style w:type="paragraph" w:customStyle="1" w:styleId="CM35">
    <w:name w:val="CM35"/>
    <w:basedOn w:val="Default"/>
    <w:next w:val="Default"/>
    <w:uiPriority w:val="99"/>
    <w:qFormat/>
    <w:rsid w:val="008A5F3B"/>
    <w:pPr>
      <w:spacing w:line="228" w:lineRule="atLeast"/>
    </w:pPr>
    <w:rPr>
      <w:rFonts w:ascii="Showcard Gothic" w:hAnsi="Showcard Gothic"/>
      <w:color w:val="auto"/>
      <w14:ligatures w14:val="standardContextual"/>
    </w:rPr>
  </w:style>
  <w:style w:type="paragraph" w:customStyle="1" w:styleId="CM60">
    <w:name w:val="CM60"/>
    <w:basedOn w:val="Default"/>
    <w:next w:val="Default"/>
    <w:uiPriority w:val="99"/>
    <w:qFormat/>
    <w:rsid w:val="008A5F3B"/>
    <w:pPr>
      <w:spacing w:line="228" w:lineRule="atLeast"/>
    </w:pPr>
    <w:rPr>
      <w:rFonts w:ascii="Showcard Gothic" w:hAnsi="Showcard Gothic"/>
      <w:color w:val="auto"/>
      <w14:ligatures w14:val="standardContextual"/>
    </w:rPr>
  </w:style>
  <w:style w:type="character" w:customStyle="1" w:styleId="BoxedChar">
    <w:name w:val="Boxed Char"/>
    <w:rsid w:val="008A5F3B"/>
    <w:rPr>
      <w:rFonts w:ascii="Arial Narrow" w:hAnsi="Arial Narrow"/>
      <w:b/>
      <w:sz w:val="18"/>
      <w:bdr w:val="single" w:sz="6" w:space="0" w:color="auto"/>
    </w:rPr>
  </w:style>
  <w:style w:type="character" w:customStyle="1" w:styleId="Style11ptUnderline2">
    <w:name w:val="Style 11 pt Underline2"/>
    <w:rsid w:val="008A5F3B"/>
    <w:rPr>
      <w:sz w:val="20"/>
      <w:u w:val="single"/>
    </w:rPr>
  </w:style>
  <w:style w:type="character" w:customStyle="1" w:styleId="Style11ptBoldUnderline2">
    <w:name w:val="Style 11 pt Bold Underline2"/>
    <w:rsid w:val="008A5F3B"/>
    <w:rPr>
      <w:b/>
      <w:bCs/>
      <w:sz w:val="20"/>
      <w:u w:val="single"/>
    </w:rPr>
  </w:style>
  <w:style w:type="character" w:customStyle="1" w:styleId="nw">
    <w:name w:val="nw"/>
    <w:rsid w:val="008A5F3B"/>
  </w:style>
  <w:style w:type="character" w:customStyle="1" w:styleId="Styleunderline11ptBoldBorderSinglesolidlineAuto">
    <w:name w:val="Style underline + 11 pt Bold Border: : (Single solid line Auto ..."/>
    <w:rsid w:val="008A5F3B"/>
    <w:rPr>
      <w:b/>
      <w:bCs/>
      <w:sz w:val="20"/>
      <w:u w:val="single"/>
      <w:bdr w:val="single" w:sz="4" w:space="0" w:color="auto"/>
    </w:rPr>
  </w:style>
  <w:style w:type="paragraph" w:customStyle="1" w:styleId="StylecardCharCharChar11pt">
    <w:name w:val="Style card Char Char Char + 11 pt"/>
    <w:link w:val="StylecardCharCharChar11ptChar"/>
    <w:qFormat/>
    <w:rsid w:val="008A5F3B"/>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8A5F3B"/>
    <w:rPr>
      <w:lang w:val="en-US" w:eastAsia="en-US" w:bidi="ar-SA"/>
    </w:rPr>
  </w:style>
  <w:style w:type="character" w:customStyle="1" w:styleId="StylecardCharCharChar11ptChar">
    <w:name w:val="Style card Char Char Char + 11 pt Char"/>
    <w:link w:val="StylecardCharCharChar11pt"/>
    <w:rsid w:val="008A5F3B"/>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8A5F3B"/>
    <w:pPr>
      <w:widowControl/>
      <w:autoSpaceDE w:val="0"/>
      <w:autoSpaceDN w:val="0"/>
      <w:adjustRightInd w:val="0"/>
    </w:pPr>
    <w:rPr>
      <w:rFonts w:ascii="Georgia" w:hAnsi="Georgia"/>
      <w:sz w:val="22"/>
      <w:lang w:val="x-none" w:eastAsia="x-none"/>
      <w14:ligatures w14:val="standardContextual"/>
    </w:rPr>
  </w:style>
  <w:style w:type="character" w:customStyle="1" w:styleId="StyleCards11ptChar">
    <w:name w:val="Style Cards + 11 pt Char"/>
    <w:link w:val="StyleCards11pt"/>
    <w:rsid w:val="008A5F3B"/>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8A5F3B"/>
    <w:pPr>
      <w:widowControl/>
      <w:autoSpaceDE w:val="0"/>
      <w:autoSpaceDN w:val="0"/>
      <w:adjustRightInd w:val="0"/>
    </w:pPr>
    <w:rPr>
      <w:rFonts w:ascii="Georgia" w:hAnsi="Georgia"/>
      <w:sz w:val="22"/>
      <w:szCs w:val="20"/>
      <w:u w:val="single"/>
      <w:lang w:val="x-none" w:eastAsia="x-none"/>
      <w14:ligatures w14:val="standardContextual"/>
    </w:rPr>
  </w:style>
  <w:style w:type="character" w:customStyle="1" w:styleId="StyleCards11ptUnderlineChar">
    <w:name w:val="Style Cards + 11 pt Underline Char"/>
    <w:link w:val="StyleCards11ptUnderline"/>
    <w:rsid w:val="008A5F3B"/>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8A5F3B"/>
    <w:pPr>
      <w:widowControl/>
      <w:autoSpaceDE w:val="0"/>
      <w:autoSpaceDN w:val="0"/>
      <w:adjustRightInd w:val="0"/>
    </w:pPr>
    <w:rPr>
      <w:rFonts w:ascii="Georgia" w:hAnsi="Georgia"/>
      <w:b/>
      <w:bCs/>
      <w:sz w:val="22"/>
      <w:szCs w:val="20"/>
      <w:u w:val="single"/>
      <w:lang w:val="x-none" w:eastAsia="x-none"/>
      <w14:ligatures w14:val="standardContextual"/>
    </w:rPr>
  </w:style>
  <w:style w:type="character" w:customStyle="1" w:styleId="StyleCards11ptBoldUnderlineChar">
    <w:name w:val="Style Cards + 11 pt Bold Underline Char"/>
    <w:link w:val="StyleCards11ptBoldUnderline"/>
    <w:rsid w:val="008A5F3B"/>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5F3B"/>
    <w:pPr>
      <w:widowControl/>
      <w:autoSpaceDE w:val="0"/>
      <w:autoSpaceDN w:val="0"/>
      <w:adjustRightInd w:val="0"/>
    </w:pPr>
    <w:rPr>
      <w:rFonts w:ascii="Georgia" w:hAnsi="Georgia"/>
      <w:b/>
      <w:bCs/>
      <w:sz w:val="22"/>
      <w:szCs w:val="20"/>
      <w:u w:val="single"/>
      <w:bdr w:val="single" w:sz="4" w:space="0" w:color="auto"/>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rsid w:val="008A5F3B"/>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8A5F3B"/>
    <w:pPr>
      <w:jc w:val="left"/>
    </w:pPr>
    <w:rPr>
      <w:rFonts w:ascii="Georgia" w:eastAsia="Times New Roman" w:hAnsi="Georgia" w:cstheme="minorBidi"/>
      <w:kern w:val="2"/>
      <w:sz w:val="24"/>
      <w:szCs w:val="20"/>
      <w:lang w:val="x-none" w:eastAsia="x-none"/>
      <w14:ligatures w14:val="standardContextual"/>
    </w:rPr>
  </w:style>
  <w:style w:type="character" w:customStyle="1" w:styleId="cardCharCharChar1">
    <w:name w:val="card Char Char Char1"/>
    <w:rsid w:val="008A5F3B"/>
    <w:rPr>
      <w:lang w:val="en-US" w:eastAsia="en-US" w:bidi="ar-SA"/>
    </w:rPr>
  </w:style>
  <w:style w:type="character" w:customStyle="1" w:styleId="StylecardCharChar11ptChar">
    <w:name w:val="Style card Char Char + 11 pt Char"/>
    <w:link w:val="StylecardCharChar11pt"/>
    <w:rsid w:val="008A5F3B"/>
    <w:rPr>
      <w:rFonts w:ascii="Georgia" w:eastAsia="Times New Roman" w:hAnsi="Georgia"/>
      <w:szCs w:val="20"/>
      <w:lang w:val="x-none" w:eastAsia="x-none"/>
    </w:rPr>
  </w:style>
  <w:style w:type="paragraph" w:customStyle="1" w:styleId="NormalFont">
    <w:name w:val="Normal Font"/>
    <w:link w:val="NormalFontChar"/>
    <w:qFormat/>
    <w:rsid w:val="008A5F3B"/>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8A5F3B"/>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8A5F3B"/>
    <w:rPr>
      <w:sz w:val="20"/>
      <w:u w:val="thick"/>
    </w:rPr>
  </w:style>
  <w:style w:type="character" w:customStyle="1" w:styleId="Style11ptBoldThickunderline">
    <w:name w:val="Style 11 pt Bold Thick underline"/>
    <w:rsid w:val="008A5F3B"/>
    <w:rPr>
      <w:b/>
      <w:bCs/>
      <w:sz w:val="20"/>
      <w:u w:val="thick"/>
    </w:rPr>
  </w:style>
  <w:style w:type="paragraph" w:customStyle="1" w:styleId="StyleNormalFont11ptUnderline">
    <w:name w:val="Style Normal Font + 11 pt Underline"/>
    <w:basedOn w:val="NormalFont"/>
    <w:link w:val="StyleNormalFont11ptUnderlineChar"/>
    <w:qFormat/>
    <w:rsid w:val="008A5F3B"/>
    <w:rPr>
      <w:u w:val="single"/>
      <w:lang w:val="x-none" w:eastAsia="x-none"/>
    </w:rPr>
  </w:style>
  <w:style w:type="character" w:customStyle="1" w:styleId="NormalFontChar">
    <w:name w:val="Normal Font Char"/>
    <w:link w:val="NormalFont"/>
    <w:rsid w:val="008A5F3B"/>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8A5F3B"/>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5F3B"/>
    <w:rPr>
      <w:b/>
      <w:bCs/>
      <w:u w:val="single"/>
      <w:lang w:val="x-none" w:eastAsia="x-none"/>
    </w:rPr>
  </w:style>
  <w:style w:type="character" w:customStyle="1" w:styleId="StyleNormalFont11ptBoldUnderlineChar">
    <w:name w:val="Style Normal Font + 11 pt Bold Underline Char"/>
    <w:link w:val="StyleNormalFont11ptBoldUnderline"/>
    <w:rsid w:val="008A5F3B"/>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8A5F3B"/>
    <w:rPr>
      <w:rFonts w:eastAsia="Times New Roman"/>
      <w:sz w:val="15"/>
      <w14:ligatures w14:val="standardContextual"/>
    </w:rPr>
  </w:style>
  <w:style w:type="character" w:customStyle="1" w:styleId="authors1">
    <w:name w:val="authors1"/>
    <w:rsid w:val="008A5F3B"/>
    <w:rPr>
      <w:rFonts w:ascii="Verdana" w:hAnsi="Verdana" w:hint="default"/>
      <w:b/>
      <w:bCs/>
      <w:color w:val="006699"/>
      <w:sz w:val="20"/>
      <w:szCs w:val="20"/>
    </w:rPr>
  </w:style>
  <w:style w:type="character" w:customStyle="1" w:styleId="headlinesectionlarge">
    <w:name w:val="headline_section_large"/>
    <w:rsid w:val="008A5F3B"/>
  </w:style>
  <w:style w:type="paragraph" w:customStyle="1" w:styleId="formatvorlage2">
    <w:name w:val="formatvorlage2"/>
    <w:basedOn w:val="Normal"/>
    <w:uiPriority w:val="99"/>
    <w:qFormat/>
    <w:rsid w:val="008A5F3B"/>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8A5F3B"/>
    <w:rPr>
      <w:color w:val="000000"/>
      <w:sz w:val="20"/>
      <w:u w:val="single"/>
    </w:rPr>
  </w:style>
  <w:style w:type="character" w:customStyle="1" w:styleId="Styleunderline11ptBoldBlack">
    <w:name w:val="Style underline + 11 pt Bold Black"/>
    <w:rsid w:val="008A5F3B"/>
    <w:rPr>
      <w:b/>
      <w:bCs/>
      <w:color w:val="000000"/>
      <w:sz w:val="20"/>
      <w:u w:val="single"/>
    </w:rPr>
  </w:style>
  <w:style w:type="paragraph" w:customStyle="1" w:styleId="StyleTitle11ptNotBold">
    <w:name w:val="Style Title + 11 pt Not Bold"/>
    <w:basedOn w:val="Title"/>
    <w:link w:val="StyleTitle11ptNotBoldChar"/>
    <w:qFormat/>
    <w:rsid w:val="008A5F3B"/>
    <w:pPr>
      <w:spacing w:after="160" w:line="259" w:lineRule="auto"/>
      <w:contextualSpacing w:val="0"/>
      <w:jc w:val="center"/>
    </w:pPr>
    <w:rPr>
      <w:rFonts w:ascii="Georgia" w:eastAsia="Times New Roman" w:hAnsi="Georgia"/>
      <w:b/>
      <w:sz w:val="20"/>
      <w:szCs w:val="24"/>
      <w:u w:val="single"/>
      <w:lang w:val="x-none" w:eastAsia="x-none"/>
      <w14:ligatures w14:val="standardContextual"/>
    </w:rPr>
  </w:style>
  <w:style w:type="character" w:customStyle="1" w:styleId="StyleTitle11ptNotBoldChar">
    <w:name w:val="Style Title + 11 pt Not Bold Char"/>
    <w:link w:val="StyleTitle11ptNotBold"/>
    <w:rsid w:val="008A5F3B"/>
    <w:rPr>
      <w:rFonts w:ascii="Georgia" w:eastAsia="Times New Roman" w:hAnsi="Georgia" w:cstheme="majorBidi"/>
      <w:b/>
      <w:spacing w:val="-10"/>
      <w:kern w:val="28"/>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5F3B"/>
    <w:pPr>
      <w:spacing w:after="160" w:line="259" w:lineRule="auto"/>
      <w:contextualSpacing w:val="0"/>
      <w:jc w:val="center"/>
    </w:pPr>
    <w:rPr>
      <w:rFonts w:ascii="Georgia" w:eastAsia="Times New Roman" w:hAnsi="Georgia"/>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8A5F3B"/>
    <w:rPr>
      <w:rFonts w:ascii="Georgia" w:eastAsia="Times New Roman" w:hAnsi="Georgia" w:cstheme="majorBidi"/>
      <w:spacing w:val="-10"/>
      <w:kern w:val="28"/>
      <w:sz w:val="20"/>
      <w:u w:val="single"/>
      <w:lang w:val="x-none" w:eastAsia="x-none"/>
    </w:rPr>
  </w:style>
  <w:style w:type="character" w:customStyle="1" w:styleId="Style11ptBoldBlackUnderline">
    <w:name w:val="Style 11 pt Bold Black Underline"/>
    <w:rsid w:val="008A5F3B"/>
    <w:rPr>
      <w:b/>
      <w:bCs/>
      <w:color w:val="000000"/>
      <w:sz w:val="20"/>
      <w:u w:val="single"/>
    </w:rPr>
  </w:style>
  <w:style w:type="character" w:customStyle="1" w:styleId="Style11ptBoldBlackUnderlineBorderSinglesolidline">
    <w:name w:val="Style 11 pt Bold Black Underline Border: : (Single solid line ..."/>
    <w:rsid w:val="008A5F3B"/>
    <w:rPr>
      <w:b/>
      <w:bCs/>
      <w:color w:val="000000"/>
      <w:sz w:val="20"/>
      <w:u w:val="single"/>
      <w:bdr w:val="single" w:sz="4" w:space="0" w:color="auto"/>
    </w:rPr>
  </w:style>
  <w:style w:type="character" w:customStyle="1" w:styleId="StyleLatinMeridien-Italic11ptItalicUnderline">
    <w:name w:val="Style (Latin) Meridien-Italic 11 pt Italic Underline"/>
    <w:rsid w:val="008A5F3B"/>
    <w:rPr>
      <w:rFonts w:ascii="Meridien-Italic" w:hAnsi="Meridien-Italic"/>
      <w:i/>
      <w:iCs/>
      <w:sz w:val="20"/>
      <w:u w:val="single"/>
    </w:rPr>
  </w:style>
  <w:style w:type="character" w:customStyle="1" w:styleId="Citation-AuthorDate">
    <w:name w:val="Citation - Author/Date"/>
    <w:rsid w:val="008A5F3B"/>
    <w:rPr>
      <w:b/>
      <w:bCs w:val="0"/>
      <w:smallCaps/>
      <w:sz w:val="24"/>
      <w:u w:val="single"/>
    </w:rPr>
  </w:style>
  <w:style w:type="character" w:customStyle="1" w:styleId="HotRouteCharCharCharCharCharChar">
    <w:name w:val="Hot Route! Char Char Char Char Char Char"/>
    <w:link w:val="HotRouteCharCharCharCharChar"/>
    <w:rsid w:val="008A5F3B"/>
    <w:rPr>
      <w:rFonts w:ascii="Times New Roman" w:eastAsia="Calibri" w:hAnsi="Times New Roman" w:cs="Arial"/>
      <w:kern w:val="0"/>
      <w:sz w:val="16"/>
      <w:szCs w:val="22"/>
      <w14:ligatures w14:val="none"/>
    </w:rPr>
  </w:style>
  <w:style w:type="character" w:customStyle="1" w:styleId="underlinestylechar1">
    <w:name w:val="underlinestylechar"/>
    <w:rsid w:val="008A5F3B"/>
  </w:style>
  <w:style w:type="character" w:customStyle="1" w:styleId="highlight">
    <w:name w:val="highlight"/>
    <w:rsid w:val="008A5F3B"/>
  </w:style>
  <w:style w:type="character" w:customStyle="1" w:styleId="BlockHeaderHiddenChar">
    <w:name w:val="Block Header Hidden Char"/>
    <w:link w:val="BlockHeaderHidden"/>
    <w:locked/>
    <w:rsid w:val="008A5F3B"/>
    <w:rPr>
      <w:rFonts w:ascii="Georgia" w:eastAsia="Times New Roman" w:hAnsi="Georgia" w:cs="Times New Roman"/>
      <w:b/>
      <w:bCs/>
      <w:kern w:val="0"/>
      <w:sz w:val="32"/>
      <w:szCs w:val="26"/>
      <w:u w:val="single"/>
    </w:rPr>
  </w:style>
  <w:style w:type="character" w:customStyle="1" w:styleId="DottedUnderline0">
    <w:name w:val="Dotted Underline"/>
    <w:rsid w:val="008A5F3B"/>
    <w:rPr>
      <w:rFonts w:ascii="Times New Roman" w:hAnsi="Times New Roman" w:cs="Times New Roman" w:hint="default"/>
      <w:sz w:val="20"/>
      <w:u w:val="dottedHeavy"/>
    </w:rPr>
  </w:style>
  <w:style w:type="character" w:customStyle="1" w:styleId="titleauthoretc">
    <w:name w:val="titleauthoretc"/>
    <w:rsid w:val="008A5F3B"/>
  </w:style>
  <w:style w:type="paragraph" w:customStyle="1" w:styleId="deck">
    <w:name w:val="deck"/>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labeltext">
    <w:name w:val="labeltext"/>
    <w:rsid w:val="008A5F3B"/>
  </w:style>
  <w:style w:type="character" w:customStyle="1" w:styleId="viewlink">
    <w:name w:val="viewlink"/>
    <w:rsid w:val="008A5F3B"/>
  </w:style>
  <w:style w:type="character" w:customStyle="1" w:styleId="share">
    <w:name w:val="share"/>
    <w:rsid w:val="008A5F3B"/>
  </w:style>
  <w:style w:type="character" w:customStyle="1" w:styleId="inlinkchart">
    <w:name w:val="inlink_chart"/>
    <w:rsid w:val="008A5F3B"/>
  </w:style>
  <w:style w:type="character" w:customStyle="1" w:styleId="underLight">
    <w:name w:val="underLight"/>
    <w:uiPriority w:val="1"/>
    <w:qFormat/>
    <w:rsid w:val="008A5F3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5F3B"/>
  </w:style>
  <w:style w:type="character" w:customStyle="1" w:styleId="author-rss">
    <w:name w:val="author-rss"/>
    <w:rsid w:val="008A5F3B"/>
  </w:style>
  <w:style w:type="character" w:customStyle="1" w:styleId="fbsharecountwrapper">
    <w:name w:val="fb_share_count_wrapper"/>
    <w:rsid w:val="008A5F3B"/>
  </w:style>
  <w:style w:type="character" w:customStyle="1" w:styleId="fbbuttontext">
    <w:name w:val="fb_button_text"/>
    <w:rsid w:val="008A5F3B"/>
  </w:style>
  <w:style w:type="character" w:customStyle="1" w:styleId="hw">
    <w:name w:val="hw"/>
    <w:rsid w:val="008A5F3B"/>
  </w:style>
  <w:style w:type="character" w:customStyle="1" w:styleId="linktotop">
    <w:name w:val="linktotop"/>
    <w:rsid w:val="008A5F3B"/>
  </w:style>
  <w:style w:type="character" w:customStyle="1" w:styleId="maintextbldleft">
    <w:name w:val="maintextbldleft"/>
    <w:rsid w:val="008A5F3B"/>
  </w:style>
  <w:style w:type="character" w:customStyle="1" w:styleId="descriptionstyle1block">
    <w:name w:val="description style1 block"/>
    <w:rsid w:val="008A5F3B"/>
  </w:style>
  <w:style w:type="paragraph" w:customStyle="1" w:styleId="Fifth">
    <w:name w:val="Fifth"/>
    <w:basedOn w:val="Normal"/>
    <w:link w:val="FifthChar"/>
    <w:uiPriority w:val="99"/>
    <w:qFormat/>
    <w:rsid w:val="008A5F3B"/>
    <w:rPr>
      <w:rFonts w:eastAsia="Calibri"/>
      <w14:ligatures w14:val="standardContextual"/>
    </w:rPr>
  </w:style>
  <w:style w:type="character" w:customStyle="1" w:styleId="gutter-right-1">
    <w:name w:val="gutter-right-1"/>
    <w:basedOn w:val="DefaultParagraphFont"/>
    <w:rsid w:val="008A5F3B"/>
  </w:style>
  <w:style w:type="character" w:customStyle="1" w:styleId="ssl3">
    <w:name w:val="ss_l3"/>
    <w:rsid w:val="008A5F3B"/>
  </w:style>
  <w:style w:type="paragraph" w:customStyle="1" w:styleId="NoteLevel22">
    <w:name w:val="Note Level 22"/>
    <w:basedOn w:val="Normal"/>
    <w:next w:val="Normal"/>
    <w:uiPriority w:val="99"/>
    <w:qFormat/>
    <w:rsid w:val="008A5F3B"/>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8A5F3B"/>
    <w:rPr>
      <w:color w:val="2B579A"/>
      <w:shd w:val="clear" w:color="auto" w:fill="E6E6E6"/>
    </w:rPr>
  </w:style>
  <w:style w:type="paragraph" w:customStyle="1" w:styleId="svarticle">
    <w:name w:val="svarticle"/>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6">
    <w:name w:val="6"/>
    <w:rsid w:val="008A5F3B"/>
    <w:rPr>
      <w:rFonts w:ascii="Arial" w:hAnsi="Arial" w:cs="Arial" w:hint="default"/>
      <w:bCs/>
      <w:sz w:val="20"/>
      <w:u w:val="single"/>
      <w:lang w:val="en-US" w:eastAsia="en-US" w:bidi="ar-SA"/>
    </w:rPr>
  </w:style>
  <w:style w:type="character" w:customStyle="1" w:styleId="CharChar4">
    <w:name w:val="Char Char4"/>
    <w:rsid w:val="008A5F3B"/>
    <w:rPr>
      <w:szCs w:val="24"/>
      <w:lang w:eastAsia="zh-CN"/>
    </w:rPr>
  </w:style>
  <w:style w:type="character" w:customStyle="1" w:styleId="BodyTextFirstIndentChar1">
    <w:name w:val="Body Text First Indent Char1"/>
    <w:basedOn w:val="BodyTextChar"/>
    <w:rsid w:val="008A5F3B"/>
    <w:rPr>
      <w:rFonts w:ascii="Times New Roman" w:eastAsia="Calibri" w:hAnsi="Times New Roman" w:cs="Times New Roman"/>
      <w:kern w:val="0"/>
      <w:sz w:val="24"/>
      <w:szCs w:val="24"/>
      <w:lang w:eastAsia="en-US"/>
      <w14:ligatures w14:val="none"/>
    </w:rPr>
  </w:style>
  <w:style w:type="character" w:customStyle="1" w:styleId="Header11">
    <w:name w:val="Header11"/>
    <w:rsid w:val="008A5F3B"/>
  </w:style>
  <w:style w:type="paragraph" w:customStyle="1" w:styleId="canvas-atom">
    <w:name w:val="canvas-atom"/>
    <w:basedOn w:val="Normal"/>
    <w:uiPriority w:val="99"/>
    <w:qFormat/>
    <w:rsid w:val="008A5F3B"/>
    <w:pPr>
      <w:spacing w:before="100" w:beforeAutospacing="1" w:after="100" w:afterAutospacing="1"/>
    </w:pPr>
    <w:rPr>
      <w:sz w:val="24"/>
      <w14:ligatures w14:val="standardContextual"/>
    </w:rPr>
  </w:style>
  <w:style w:type="character" w:customStyle="1" w:styleId="posa">
    <w:name w:val="pos(a)"/>
    <w:basedOn w:val="DefaultParagraphFont"/>
    <w:rsid w:val="008A5F3B"/>
  </w:style>
  <w:style w:type="character" w:customStyle="1" w:styleId="u-hiddeninnarrowenv">
    <w:name w:val="u-hiddeninnarrowenv"/>
    <w:basedOn w:val="DefaultParagraphFont"/>
    <w:rsid w:val="008A5F3B"/>
  </w:style>
  <w:style w:type="character" w:customStyle="1" w:styleId="followbutton-bird">
    <w:name w:val="followbutton-bird"/>
    <w:basedOn w:val="DefaultParagraphFont"/>
    <w:rsid w:val="008A5F3B"/>
  </w:style>
  <w:style w:type="character" w:customStyle="1" w:styleId="tweetauthor-name">
    <w:name w:val="tweetauthor-name"/>
    <w:basedOn w:val="DefaultParagraphFont"/>
    <w:rsid w:val="008A5F3B"/>
  </w:style>
  <w:style w:type="character" w:customStyle="1" w:styleId="tweetauthor-verifiedbadge">
    <w:name w:val="tweetauthor-verifiedbadge"/>
    <w:basedOn w:val="DefaultParagraphFont"/>
    <w:rsid w:val="008A5F3B"/>
  </w:style>
  <w:style w:type="character" w:customStyle="1" w:styleId="tweetauthor-screenname">
    <w:name w:val="tweetauthor-screenname"/>
    <w:basedOn w:val="DefaultParagraphFont"/>
    <w:rsid w:val="008A5F3B"/>
  </w:style>
  <w:style w:type="paragraph" w:customStyle="1" w:styleId="tweet-text">
    <w:name w:val="tweet-text"/>
    <w:basedOn w:val="Normal"/>
    <w:uiPriority w:val="99"/>
    <w:qFormat/>
    <w:rsid w:val="008A5F3B"/>
    <w:pPr>
      <w:spacing w:before="100" w:beforeAutospacing="1" w:after="100" w:afterAutospacing="1"/>
    </w:pPr>
    <w:rPr>
      <w14:ligatures w14:val="standardContextual"/>
    </w:rPr>
  </w:style>
  <w:style w:type="character" w:customStyle="1" w:styleId="u-hiddenvisually">
    <w:name w:val="u-hiddenvisually"/>
    <w:basedOn w:val="DefaultParagraphFont"/>
    <w:rsid w:val="008A5F3B"/>
  </w:style>
  <w:style w:type="character" w:customStyle="1" w:styleId="tweetaction-stat">
    <w:name w:val="tweetaction-stat"/>
    <w:basedOn w:val="DefaultParagraphFont"/>
    <w:rsid w:val="008A5F3B"/>
  </w:style>
  <w:style w:type="character" w:customStyle="1" w:styleId="related">
    <w:name w:val="related"/>
    <w:basedOn w:val="DefaultParagraphFont"/>
    <w:rsid w:val="008A5F3B"/>
  </w:style>
  <w:style w:type="character" w:customStyle="1" w:styleId="related-content">
    <w:name w:val="related-content"/>
    <w:basedOn w:val="DefaultParagraphFont"/>
    <w:rsid w:val="008A5F3B"/>
  </w:style>
  <w:style w:type="character" w:customStyle="1" w:styleId="name-of-author">
    <w:name w:val="name-of-author"/>
    <w:basedOn w:val="DefaultParagraphFont"/>
    <w:rsid w:val="008A5F3B"/>
  </w:style>
  <w:style w:type="character" w:customStyle="1" w:styleId="first-name">
    <w:name w:val="first-name"/>
    <w:basedOn w:val="DefaultParagraphFont"/>
    <w:rsid w:val="008A5F3B"/>
  </w:style>
  <w:style w:type="character" w:customStyle="1" w:styleId="last-name">
    <w:name w:val="last-name"/>
    <w:basedOn w:val="DefaultParagraphFont"/>
    <w:rsid w:val="008A5F3B"/>
  </w:style>
  <w:style w:type="paragraph" w:customStyle="1" w:styleId="description">
    <w:name w:val="description"/>
    <w:basedOn w:val="Normal"/>
    <w:uiPriority w:val="99"/>
    <w:qFormat/>
    <w:rsid w:val="008A5F3B"/>
    <w:pPr>
      <w:spacing w:before="100" w:beforeAutospacing="1" w:after="100" w:afterAutospacing="1"/>
    </w:pPr>
    <w:rPr>
      <w14:ligatures w14:val="standardContextual"/>
    </w:rPr>
  </w:style>
  <w:style w:type="paragraph" w:customStyle="1" w:styleId="graf">
    <w:name w:val="graf"/>
    <w:basedOn w:val="Normal"/>
    <w:uiPriority w:val="99"/>
    <w:qFormat/>
    <w:rsid w:val="008A5F3B"/>
    <w:pPr>
      <w:spacing w:before="100" w:beforeAutospacing="1" w:after="100" w:afterAutospacing="1"/>
    </w:pPr>
    <w:rPr>
      <w14:ligatures w14:val="standardContextual"/>
    </w:rPr>
  </w:style>
  <w:style w:type="character" w:customStyle="1" w:styleId="caption10">
    <w:name w:val="caption1"/>
    <w:basedOn w:val="DefaultParagraphFont"/>
    <w:rsid w:val="008A5F3B"/>
  </w:style>
  <w:style w:type="paragraph" w:customStyle="1" w:styleId="column">
    <w:name w:val="column"/>
    <w:basedOn w:val="Normal"/>
    <w:uiPriority w:val="99"/>
    <w:qFormat/>
    <w:rsid w:val="008A5F3B"/>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8A5F3B"/>
    <w:pPr>
      <w:spacing w:before="100" w:beforeAutospacing="1" w:after="100" w:afterAutospacing="1"/>
    </w:pPr>
    <w:rPr>
      <w:sz w:val="24"/>
      <w14:ligatures w14:val="standardContextual"/>
    </w:rPr>
  </w:style>
  <w:style w:type="character" w:customStyle="1" w:styleId="recirc-text">
    <w:name w:val="&quot;recirc-text”"/>
    <w:basedOn w:val="DefaultParagraphFont"/>
    <w:rsid w:val="008A5F3B"/>
  </w:style>
  <w:style w:type="character" w:customStyle="1" w:styleId="video-icon">
    <w:name w:val="video-icon"/>
    <w:basedOn w:val="DefaultParagraphFont"/>
    <w:rsid w:val="008A5F3B"/>
  </w:style>
  <w:style w:type="paragraph" w:customStyle="1" w:styleId="selectionshareable">
    <w:name w:val="selectionshareable"/>
    <w:basedOn w:val="Normal"/>
    <w:uiPriority w:val="99"/>
    <w:qFormat/>
    <w:rsid w:val="008A5F3B"/>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8A5F3B"/>
  </w:style>
  <w:style w:type="character" w:customStyle="1" w:styleId="powa-shot-click">
    <w:name w:val="powa-shot-click"/>
    <w:basedOn w:val="DefaultParagraphFont"/>
    <w:rsid w:val="008A5F3B"/>
  </w:style>
  <w:style w:type="character" w:customStyle="1" w:styleId="wpv-blurb">
    <w:name w:val="wpv-blurb"/>
    <w:basedOn w:val="DefaultParagraphFont"/>
    <w:rsid w:val="008A5F3B"/>
  </w:style>
  <w:style w:type="paragraph" w:customStyle="1" w:styleId="interstitial-link">
    <w:name w:val="interstitial-link"/>
    <w:basedOn w:val="Normal"/>
    <w:uiPriority w:val="99"/>
    <w:qFormat/>
    <w:rsid w:val="008A5F3B"/>
    <w:pPr>
      <w:spacing w:before="100" w:beforeAutospacing="1" w:after="100" w:afterAutospacing="1"/>
    </w:pPr>
    <w:rPr>
      <w:sz w:val="24"/>
      <w14:ligatures w14:val="standardContextual"/>
    </w:rPr>
  </w:style>
  <w:style w:type="character" w:customStyle="1" w:styleId="pb-caption">
    <w:name w:val="pb-caption"/>
    <w:basedOn w:val="DefaultParagraphFont"/>
    <w:rsid w:val="008A5F3B"/>
  </w:style>
  <w:style w:type="paragraph" w:customStyle="1" w:styleId="see-also">
    <w:name w:val="see-also"/>
    <w:basedOn w:val="Normal"/>
    <w:uiPriority w:val="99"/>
    <w:qFormat/>
    <w:rsid w:val="008A5F3B"/>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8A5F3B"/>
  </w:style>
  <w:style w:type="character" w:customStyle="1" w:styleId="m-2745674872889869693gmail-styleunderline">
    <w:name w:val="m_-2745674872889869693gmail-styleunderline"/>
    <w:basedOn w:val="DefaultParagraphFont"/>
    <w:rsid w:val="008A5F3B"/>
  </w:style>
  <w:style w:type="character" w:customStyle="1" w:styleId="UnresolvedMention4">
    <w:name w:val="Unresolved Mention4"/>
    <w:basedOn w:val="DefaultParagraphFont"/>
    <w:uiPriority w:val="99"/>
    <w:semiHidden/>
    <w:unhideWhenUsed/>
    <w:rsid w:val="008A5F3B"/>
    <w:rPr>
      <w:color w:val="808080"/>
      <w:shd w:val="clear" w:color="auto" w:fill="E6E6E6"/>
    </w:rPr>
  </w:style>
  <w:style w:type="character" w:customStyle="1" w:styleId="m-8082899869479211226gmail-styleunderline">
    <w:name w:val="m_-8082899869479211226gmail-styleunderline"/>
    <w:basedOn w:val="DefaultParagraphFont"/>
    <w:rsid w:val="008A5F3B"/>
  </w:style>
  <w:style w:type="paragraph" w:customStyle="1" w:styleId="NoteLevel23">
    <w:name w:val="Note Level 23"/>
    <w:basedOn w:val="Normal"/>
    <w:next w:val="Normal"/>
    <w:uiPriority w:val="99"/>
    <w:qFormat/>
    <w:rsid w:val="008A5F3B"/>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8A5F3B"/>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8A5F3B"/>
    <w:rPr>
      <w:rFonts w:ascii="Georgia" w:hAnsi="Georgia"/>
    </w:rPr>
  </w:style>
  <w:style w:type="paragraph" w:customStyle="1" w:styleId="NoteLevel24">
    <w:name w:val="Note Level 24"/>
    <w:basedOn w:val="Normal"/>
    <w:next w:val="Normal"/>
    <w:uiPriority w:val="99"/>
    <w:qFormat/>
    <w:rsid w:val="008A5F3B"/>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8A5F3B"/>
    <w:pPr>
      <w:keepNext/>
      <w:ind w:left="288" w:right="288"/>
    </w:pPr>
    <w:rPr>
      <w:rFonts w:eastAsia="MS Gothic"/>
      <w:szCs w:val="20"/>
      <w14:ligatures w14:val="standardContextual"/>
    </w:rPr>
  </w:style>
  <w:style w:type="character" w:customStyle="1" w:styleId="italics">
    <w:name w:val="italics"/>
    <w:basedOn w:val="DefaultParagraphFont"/>
    <w:rsid w:val="008A5F3B"/>
  </w:style>
  <w:style w:type="paragraph" w:customStyle="1" w:styleId="analytics0">
    <w:name w:val="analytics"/>
    <w:basedOn w:val="Normal"/>
    <w:link w:val="analyticsChar0"/>
    <w:uiPriority w:val="4"/>
    <w:qFormat/>
    <w:rsid w:val="008A5F3B"/>
    <w:rPr>
      <w:b/>
      <w:color w:val="C00000"/>
      <w:sz w:val="26"/>
      <w14:ligatures w14:val="standardContextual"/>
    </w:rPr>
  </w:style>
  <w:style w:type="character" w:customStyle="1" w:styleId="analyticsChar0">
    <w:name w:val="analytics Char"/>
    <w:basedOn w:val="DefaultParagraphFont"/>
    <w:link w:val="analytics0"/>
    <w:uiPriority w:val="4"/>
    <w:rsid w:val="008A5F3B"/>
    <w:rPr>
      <w:rFonts w:ascii="Arial" w:hAnsi="Arial" w:cs="Arial"/>
      <w:b/>
      <w:color w:val="C00000"/>
      <w:kern w:val="0"/>
      <w:sz w:val="26"/>
      <w:szCs w:val="22"/>
    </w:rPr>
  </w:style>
  <w:style w:type="character" w:customStyle="1" w:styleId="swauthor">
    <w:name w:val="sw_author"/>
    <w:rsid w:val="008A5F3B"/>
  </w:style>
  <w:style w:type="paragraph" w:customStyle="1" w:styleId="PhoTag">
    <w:name w:val="PhoTag"/>
    <w:basedOn w:val="Normal"/>
    <w:next w:val="Normal"/>
    <w:autoRedefine/>
    <w:qFormat/>
    <w:rsid w:val="008A5F3B"/>
    <w:rPr>
      <w:b/>
      <w14:ligatures w14:val="standardContextual"/>
    </w:rPr>
  </w:style>
  <w:style w:type="character" w:customStyle="1" w:styleId="boldunderlineChar2">
    <w:name w:val="bold underline Char"/>
    <w:basedOn w:val="DefaultParagraphFont"/>
    <w:rsid w:val="008A5F3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A5F3B"/>
    <w:rPr>
      <w:rFonts w:eastAsia="Times New Roman"/>
      <w:szCs w:val="20"/>
      <w14:ligatures w14:val="standardContextual"/>
    </w:rPr>
  </w:style>
  <w:style w:type="character" w:customStyle="1" w:styleId="ReallySmallChar">
    <w:name w:val="Really Small Char"/>
    <w:basedOn w:val="DefaultParagraphFont"/>
    <w:link w:val="ReallySmall"/>
    <w:rsid w:val="008A5F3B"/>
    <w:rPr>
      <w:rFonts w:ascii="Arial" w:eastAsia="Times New Roman" w:hAnsi="Arial" w:cs="Arial"/>
      <w:kern w:val="0"/>
      <w:sz w:val="16"/>
      <w:szCs w:val="20"/>
    </w:rPr>
  </w:style>
  <w:style w:type="paragraph" w:customStyle="1" w:styleId="Heading4Cite">
    <w:name w:val="Heading 4 Cite"/>
    <w:basedOn w:val="Normal"/>
    <w:link w:val="Heading4CiteChar"/>
    <w:autoRedefine/>
    <w:qFormat/>
    <w:rsid w:val="008A5F3B"/>
    <w:rPr>
      <w:rFonts w:eastAsia="Calibri"/>
      <w:color w:val="000000"/>
      <w14:ligatures w14:val="standardContextual"/>
    </w:rPr>
  </w:style>
  <w:style w:type="character" w:customStyle="1" w:styleId="Heading4CiteChar">
    <w:name w:val="Heading 4 Cite Char"/>
    <w:link w:val="Heading4Cite"/>
    <w:rsid w:val="008A5F3B"/>
    <w:rPr>
      <w:rFonts w:ascii="Arial" w:eastAsia="Calibri" w:hAnsi="Arial" w:cs="Arial"/>
      <w:color w:val="000000"/>
      <w:kern w:val="0"/>
      <w:sz w:val="16"/>
      <w:szCs w:val="22"/>
    </w:rPr>
  </w:style>
  <w:style w:type="character" w:customStyle="1" w:styleId="Style9ptItalicUnderline">
    <w:name w:val="Style 9 pt Italic Underline"/>
    <w:rsid w:val="008A5F3B"/>
    <w:rPr>
      <w:i/>
      <w:iCs/>
      <w:sz w:val="20"/>
      <w:u w:val="single"/>
    </w:rPr>
  </w:style>
  <w:style w:type="paragraph" w:customStyle="1" w:styleId="StyleUnderline9pt2">
    <w:name w:val="Style Underline + 9 pt2"/>
    <w:basedOn w:val="Normal"/>
    <w:link w:val="StyleUnderline9pt2Char"/>
    <w:qFormat/>
    <w:rsid w:val="008A5F3B"/>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8A5F3B"/>
    <w:rPr>
      <w:rFonts w:ascii="Arial" w:eastAsia="Times New Roman" w:hAnsi="Arial" w:cs="Arial"/>
      <w:color w:val="000000"/>
      <w:kern w:val="0"/>
      <w:sz w:val="16"/>
      <w:szCs w:val="20"/>
      <w:u w:val="single"/>
    </w:rPr>
  </w:style>
  <w:style w:type="paragraph" w:customStyle="1" w:styleId="TxBr5p1">
    <w:name w:val="TxBr_5p1"/>
    <w:basedOn w:val="Normal"/>
    <w:rsid w:val="008A5F3B"/>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8A5F3B"/>
    <w:pPr>
      <w:ind w:left="400"/>
    </w:pPr>
    <w:rPr>
      <w:rFonts w:eastAsia="Calibri"/>
      <w:color w:val="000000"/>
      <w14:ligatures w14:val="standardContextual"/>
    </w:rPr>
  </w:style>
  <w:style w:type="numbering" w:customStyle="1" w:styleId="NoList12">
    <w:name w:val="No List12"/>
    <w:next w:val="NoList"/>
    <w:semiHidden/>
    <w:unhideWhenUsed/>
    <w:rsid w:val="008A5F3B"/>
  </w:style>
  <w:style w:type="numbering" w:customStyle="1" w:styleId="NoList21">
    <w:name w:val="No List21"/>
    <w:next w:val="NoList"/>
    <w:uiPriority w:val="99"/>
    <w:semiHidden/>
    <w:unhideWhenUsed/>
    <w:rsid w:val="008A5F3B"/>
  </w:style>
  <w:style w:type="numbering" w:customStyle="1" w:styleId="NoList211">
    <w:name w:val="No List211"/>
    <w:next w:val="NoList"/>
    <w:uiPriority w:val="99"/>
    <w:semiHidden/>
    <w:unhideWhenUsed/>
    <w:rsid w:val="008A5F3B"/>
  </w:style>
  <w:style w:type="character" w:customStyle="1" w:styleId="flagicon">
    <w:name w:val="flagicon"/>
    <w:basedOn w:val="DefaultParagraphFont"/>
    <w:rsid w:val="008A5F3B"/>
  </w:style>
  <w:style w:type="character" w:customStyle="1" w:styleId="A12">
    <w:name w:val="A12"/>
    <w:uiPriority w:val="99"/>
    <w:rsid w:val="008A5F3B"/>
    <w:rPr>
      <w:rFonts w:ascii="Minion Pro" w:hAnsi="Minion Pro" w:cs="Minion Pro" w:hint="default"/>
      <w:color w:val="211D1E"/>
      <w:sz w:val="22"/>
      <w:szCs w:val="22"/>
    </w:rPr>
  </w:style>
  <w:style w:type="character" w:customStyle="1" w:styleId="bold-italic-sub-c">
    <w:name w:val="bold-italic-sub-c"/>
    <w:basedOn w:val="DefaultParagraphFont"/>
    <w:rsid w:val="008A5F3B"/>
  </w:style>
  <w:style w:type="character" w:customStyle="1" w:styleId="charoverride-4">
    <w:name w:val="charoverride-4"/>
    <w:basedOn w:val="DefaultParagraphFont"/>
    <w:rsid w:val="008A5F3B"/>
  </w:style>
  <w:style w:type="character" w:customStyle="1" w:styleId="charoverride-3">
    <w:name w:val="charoverride-3"/>
    <w:basedOn w:val="DefaultParagraphFont"/>
    <w:rsid w:val="008A5F3B"/>
  </w:style>
  <w:style w:type="paragraph" w:customStyle="1" w:styleId="tag1">
    <w:name w:val="tag1"/>
    <w:basedOn w:val="Normal"/>
    <w:qFormat/>
    <w:rsid w:val="008A5F3B"/>
    <w:rPr>
      <w:rFonts w:eastAsia="Times New Roman"/>
      <w:b/>
      <w:szCs w:val="20"/>
      <w14:ligatures w14:val="standardContextual"/>
    </w:rPr>
  </w:style>
  <w:style w:type="paragraph" w:customStyle="1" w:styleId="tagcite1">
    <w:name w:val="tagcite"/>
    <w:basedOn w:val="Normal"/>
    <w:qFormat/>
    <w:rsid w:val="008A5F3B"/>
    <w:rPr>
      <w:rFonts w:eastAsia="Times New Roman"/>
      <w:b/>
      <w14:ligatures w14:val="standardContextual"/>
    </w:rPr>
  </w:style>
  <w:style w:type="paragraph" w:customStyle="1" w:styleId="SmallFontCharCharChar">
    <w:name w:val="Small Font Char Char Char"/>
    <w:basedOn w:val="Normal"/>
    <w:uiPriority w:val="99"/>
    <w:qFormat/>
    <w:rsid w:val="008A5F3B"/>
    <w:rPr>
      <w:rFonts w:eastAsia="Times New Roman"/>
      <w:sz w:val="12"/>
      <w14:ligatures w14:val="standardContextual"/>
    </w:rPr>
  </w:style>
  <w:style w:type="paragraph" w:customStyle="1" w:styleId="Regular">
    <w:name w:val="Regular"/>
    <w:qFormat/>
    <w:rsid w:val="008A5F3B"/>
    <w:pPr>
      <w:spacing w:after="0" w:line="240" w:lineRule="auto"/>
    </w:pPr>
    <w:rPr>
      <w:rFonts w:ascii="Garamond" w:eastAsia="Times New Roman" w:hAnsi="Garamond" w:cs="Arial"/>
      <w:bCs/>
      <w:kern w:val="20"/>
      <w:sz w:val="20"/>
      <w:szCs w:val="32"/>
    </w:rPr>
  </w:style>
  <w:style w:type="character" w:customStyle="1" w:styleId="UNDERLINECharChar2">
    <w:name w:val="UNDERLINE Char Char"/>
    <w:rsid w:val="008A5F3B"/>
    <w:rPr>
      <w:bCs/>
      <w:kern w:val="28"/>
      <w:szCs w:val="32"/>
      <w:u w:val="single"/>
    </w:rPr>
  </w:style>
  <w:style w:type="character" w:customStyle="1" w:styleId="tag1Char">
    <w:name w:val="tag1 Char"/>
    <w:rsid w:val="008A5F3B"/>
    <w:rPr>
      <w:b/>
      <w:bCs w:val="0"/>
      <w:sz w:val="24"/>
    </w:rPr>
  </w:style>
  <w:style w:type="character" w:customStyle="1" w:styleId="TagCiteChar3">
    <w:name w:val="TagCite Char"/>
    <w:rsid w:val="008A5F3B"/>
    <w:rPr>
      <w:rFonts w:ascii="Garamond" w:hAnsi="Garamond" w:hint="default"/>
      <w:b/>
      <w:bCs w:val="0"/>
      <w:sz w:val="24"/>
      <w:szCs w:val="24"/>
    </w:rPr>
  </w:style>
  <w:style w:type="character" w:customStyle="1" w:styleId="heading2char2charchar1">
    <w:name w:val="heading2char2charchar1"/>
    <w:rsid w:val="008A5F3B"/>
  </w:style>
  <w:style w:type="character" w:customStyle="1" w:styleId="charchar60">
    <w:name w:val="charchar6"/>
    <w:rsid w:val="008A5F3B"/>
  </w:style>
  <w:style w:type="character" w:customStyle="1" w:styleId="searchtermbold">
    <w:name w:val="searchtermbold"/>
    <w:rsid w:val="008A5F3B"/>
  </w:style>
  <w:style w:type="character" w:customStyle="1" w:styleId="regtext">
    <w:name w:val="regtext"/>
    <w:uiPriority w:val="99"/>
    <w:rsid w:val="008A5F3B"/>
  </w:style>
  <w:style w:type="character" w:customStyle="1" w:styleId="bps-topic-ident">
    <w:name w:val="bps-topic-ident"/>
    <w:rsid w:val="008A5F3B"/>
  </w:style>
  <w:style w:type="character" w:customStyle="1" w:styleId="RegularChar">
    <w:name w:val="Regular Char"/>
    <w:rsid w:val="008A5F3B"/>
    <w:rPr>
      <w:rFonts w:ascii="Garamond" w:hAnsi="Garamond" w:cs="Arial" w:hint="default"/>
      <w:bCs/>
      <w:kern w:val="20"/>
      <w:szCs w:val="32"/>
      <w:lang w:val="en-US" w:eastAsia="en-US" w:bidi="ar-SA"/>
    </w:rPr>
  </w:style>
  <w:style w:type="character" w:customStyle="1" w:styleId="BoldunderlineChar3">
    <w:name w:val="Bold underline Char"/>
    <w:rsid w:val="008A5F3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8A5F3B"/>
    <w:rPr>
      <w:b/>
      <w:lang w:val="en-US" w:eastAsia="en-US"/>
    </w:rPr>
  </w:style>
  <w:style w:type="paragraph" w:customStyle="1" w:styleId="FreeForm">
    <w:name w:val="Free Form"/>
    <w:qFormat/>
    <w:rsid w:val="008A5F3B"/>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8A5F3B"/>
    <w:rPr>
      <w:rFonts w:cs="Calibri"/>
      <w:b/>
      <w:u w:val="single"/>
    </w:rPr>
  </w:style>
  <w:style w:type="paragraph" w:customStyle="1" w:styleId="AuthorDate2">
    <w:name w:val="Author/Date"/>
    <w:basedOn w:val="Normal"/>
    <w:link w:val="AuthorDateChar0"/>
    <w:qFormat/>
    <w:rsid w:val="008A5F3B"/>
    <w:rPr>
      <w:rFonts w:asciiTheme="minorHAnsi" w:hAnsiTheme="minorHAnsi" w:cs="Calibri"/>
      <w:b/>
      <w:kern w:val="2"/>
      <w:sz w:val="24"/>
      <w:szCs w:val="24"/>
      <w:u w:val="single"/>
      <w14:ligatures w14:val="standardContextual"/>
    </w:rPr>
  </w:style>
  <w:style w:type="character" w:customStyle="1" w:styleId="HilightChar">
    <w:name w:val="Hilight Char"/>
    <w:rsid w:val="008A5F3B"/>
    <w:rPr>
      <w:rFonts w:eastAsia="Calibri"/>
      <w:b/>
      <w:noProof w:val="0"/>
      <w:sz w:val="22"/>
      <w:szCs w:val="22"/>
      <w:u w:val="single"/>
      <w:lang w:val="en-US" w:eastAsia="ar-SA" w:bidi="ar-SA"/>
    </w:rPr>
  </w:style>
  <w:style w:type="paragraph" w:customStyle="1" w:styleId="TagCite2">
    <w:name w:val="Tag &amp; Cite"/>
    <w:basedOn w:val="Normal"/>
    <w:link w:val="TagCiteChar4"/>
    <w:qFormat/>
    <w:rsid w:val="008A5F3B"/>
    <w:pPr>
      <w:jc w:val="both"/>
    </w:pPr>
    <w:rPr>
      <w:rFonts w:eastAsia="Times New Roman"/>
      <w:b/>
      <w14:ligatures w14:val="standardContextual"/>
    </w:rPr>
  </w:style>
  <w:style w:type="character" w:customStyle="1" w:styleId="TagCiteChar4">
    <w:name w:val="Tag &amp; Cite Char"/>
    <w:link w:val="TagCite2"/>
    <w:rsid w:val="008A5F3B"/>
    <w:rPr>
      <w:rFonts w:ascii="Arial" w:eastAsia="Times New Roman" w:hAnsi="Arial" w:cs="Arial"/>
      <w:b/>
      <w:kern w:val="0"/>
      <w:sz w:val="16"/>
      <w:szCs w:val="22"/>
    </w:rPr>
  </w:style>
  <w:style w:type="paragraph" w:customStyle="1" w:styleId="HighlightedText">
    <w:name w:val="Highlighted Text"/>
    <w:basedOn w:val="Normal"/>
    <w:link w:val="HighlightedTextChar"/>
    <w:qFormat/>
    <w:rsid w:val="008A5F3B"/>
    <w:pPr>
      <w:jc w:val="both"/>
    </w:pPr>
    <w:rPr>
      <w:rFonts w:eastAsia="Times New Roman"/>
      <w:u w:val="thick"/>
      <w14:ligatures w14:val="standardContextual"/>
    </w:rPr>
  </w:style>
  <w:style w:type="character" w:customStyle="1" w:styleId="HighlightedTextChar">
    <w:name w:val="Highlighted Text Char"/>
    <w:link w:val="HighlightedText"/>
    <w:rsid w:val="008A5F3B"/>
    <w:rPr>
      <w:rFonts w:ascii="Arial" w:eastAsia="Times New Roman" w:hAnsi="Arial" w:cs="Arial"/>
      <w:kern w:val="0"/>
      <w:sz w:val="16"/>
      <w:szCs w:val="22"/>
      <w:u w:val="thick"/>
    </w:rPr>
  </w:style>
  <w:style w:type="character" w:customStyle="1" w:styleId="StyleUnderlineCharChar">
    <w:name w:val="Style Underline Char Char"/>
    <w:rsid w:val="008A5F3B"/>
    <w:rPr>
      <w:rFonts w:ascii="Times New Roman" w:eastAsia="Times New Roman" w:hAnsi="Times New Roman" w:cs="Times New Roman"/>
      <w:sz w:val="20"/>
      <w:szCs w:val="20"/>
      <w:u w:val="single"/>
    </w:rPr>
  </w:style>
  <w:style w:type="character" w:customStyle="1" w:styleId="c1">
    <w:name w:val="c1"/>
    <w:rsid w:val="008A5F3B"/>
  </w:style>
  <w:style w:type="paragraph" w:customStyle="1" w:styleId="TagStyle">
    <w:name w:val="Tag Style"/>
    <w:basedOn w:val="Normal"/>
    <w:qFormat/>
    <w:rsid w:val="008A5F3B"/>
    <w:rPr>
      <w:rFonts w:eastAsia="Times New Roman"/>
      <w:b/>
      <w14:ligatures w14:val="standardContextual"/>
    </w:rPr>
  </w:style>
  <w:style w:type="character" w:customStyle="1" w:styleId="Highlight0">
    <w:name w:val="Highlight"/>
    <w:uiPriority w:val="1"/>
    <w:qFormat/>
    <w:rsid w:val="008A5F3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A5F3B"/>
    <w:rPr>
      <w:rFonts w:ascii="Calibri" w:eastAsia="Calibri" w:hAnsi="Calibri"/>
      <w:sz w:val="15"/>
    </w:rPr>
  </w:style>
  <w:style w:type="paragraph" w:customStyle="1" w:styleId="UnreadText">
    <w:name w:val="Unread Text"/>
    <w:basedOn w:val="Normal"/>
    <w:link w:val="UnreadTextChar"/>
    <w:autoRedefine/>
    <w:qFormat/>
    <w:rsid w:val="008A5F3B"/>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8A5F3B"/>
    <w:rPr>
      <w:rFonts w:ascii="Cambria" w:eastAsia="Times New Roman" w:hAnsi="Cambria" w:cs="Times New Roman"/>
      <w:u w:val="thick"/>
    </w:rPr>
  </w:style>
  <w:style w:type="paragraph" w:customStyle="1" w:styleId="StyleCardTextUnderline3">
    <w:name w:val="Style Card Text + Underline3"/>
    <w:link w:val="StyleCardTextUnderline3Char"/>
    <w:qFormat/>
    <w:rsid w:val="008A5F3B"/>
    <w:pPr>
      <w:spacing w:after="200" w:line="276" w:lineRule="auto"/>
    </w:pPr>
    <w:rPr>
      <w:rFonts w:ascii="Cambria" w:eastAsia="Times New Roman" w:hAnsi="Cambria" w:cs="Times New Roman"/>
      <w:u w:val="thick"/>
    </w:rPr>
  </w:style>
  <w:style w:type="character" w:customStyle="1" w:styleId="Underline4">
    <w:name w:val="*Underline*"/>
    <w:rsid w:val="008A5F3B"/>
    <w:rPr>
      <w:rFonts w:ascii="Times New Roman" w:hAnsi="Times New Roman"/>
      <w:b/>
      <w:sz w:val="24"/>
      <w:u w:val="single"/>
    </w:rPr>
  </w:style>
  <w:style w:type="paragraph" w:customStyle="1" w:styleId="TxBr33p1">
    <w:name w:val="TxBr_33p1"/>
    <w:basedOn w:val="Normal"/>
    <w:uiPriority w:val="99"/>
    <w:qFormat/>
    <w:rsid w:val="008A5F3B"/>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8A5F3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A5F3B"/>
    <w:rPr>
      <w:rFonts w:eastAsia="SimSun"/>
      <w:lang w:eastAsia="zh-CN"/>
      <w14:ligatures w14:val="standardContextual"/>
    </w:rPr>
  </w:style>
  <w:style w:type="character" w:customStyle="1" w:styleId="blsp-spelling-corrected">
    <w:name w:val="blsp-spelling-corrected"/>
    <w:rsid w:val="008A5F3B"/>
  </w:style>
  <w:style w:type="character" w:customStyle="1" w:styleId="blsp-spelling-error">
    <w:name w:val="blsp-spelling-error"/>
    <w:rsid w:val="008A5F3B"/>
  </w:style>
  <w:style w:type="character" w:customStyle="1" w:styleId="sup">
    <w:name w:val="sup"/>
    <w:rsid w:val="008A5F3B"/>
  </w:style>
  <w:style w:type="character" w:customStyle="1" w:styleId="pgnum">
    <w:name w:val="pgnum"/>
    <w:rsid w:val="008A5F3B"/>
  </w:style>
  <w:style w:type="character" w:customStyle="1" w:styleId="SmallFontCharChar">
    <w:name w:val="Small Font Char Char"/>
    <w:rsid w:val="008A5F3B"/>
    <w:rPr>
      <w:rFonts w:ascii="Arial" w:hAnsi="Arial"/>
      <w:sz w:val="12"/>
      <w:szCs w:val="24"/>
      <w:lang w:val="en-US" w:eastAsia="en-US" w:bidi="ar-SA"/>
    </w:rPr>
  </w:style>
  <w:style w:type="paragraph" w:customStyle="1" w:styleId="textmargin">
    <w:name w:val="textmargin"/>
    <w:basedOn w:val="Normal"/>
    <w:uiPriority w:val="99"/>
    <w:qFormat/>
    <w:rsid w:val="008A5F3B"/>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8A5F3B"/>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8A5F3B"/>
    <w:rPr>
      <w:rFonts w:eastAsia="Calibri"/>
      <w:color w:val="000000"/>
      <w14:ligatures w14:val="standardContextual"/>
    </w:rPr>
  </w:style>
  <w:style w:type="paragraph" w:customStyle="1" w:styleId="bc2">
    <w:name w:val="bc_2"/>
    <w:basedOn w:val="Normal"/>
    <w:uiPriority w:val="99"/>
    <w:qFormat/>
    <w:rsid w:val="008A5F3B"/>
    <w:pPr>
      <w:spacing w:before="100" w:beforeAutospacing="1" w:after="100" w:afterAutospacing="1"/>
    </w:pPr>
    <w:rPr>
      <w:rFonts w:eastAsia="Calibri"/>
      <w:color w:val="000000"/>
      <w14:ligatures w14:val="standardContextual"/>
    </w:rPr>
  </w:style>
  <w:style w:type="character" w:customStyle="1" w:styleId="bc21">
    <w:name w:val="bc_21"/>
    <w:rsid w:val="008A5F3B"/>
  </w:style>
  <w:style w:type="paragraph" w:customStyle="1" w:styleId="style21">
    <w:name w:val="style2"/>
    <w:basedOn w:val="Normal"/>
    <w:uiPriority w:val="99"/>
    <w:qFormat/>
    <w:rsid w:val="008A5F3B"/>
    <w:rPr>
      <w:rFonts w:ascii="Verdana" w:eastAsia="Calibri" w:hAnsi="Verdana"/>
      <w:szCs w:val="20"/>
      <w14:ligatures w14:val="standardContextual"/>
    </w:rPr>
  </w:style>
  <w:style w:type="paragraph" w:customStyle="1" w:styleId="quote2">
    <w:name w:val="quote2"/>
    <w:basedOn w:val="Normal"/>
    <w:uiPriority w:val="99"/>
    <w:qFormat/>
    <w:rsid w:val="008A5F3B"/>
    <w:rPr>
      <w:rFonts w:ascii="Verdana" w:eastAsia="Calibri" w:hAnsi="Verdana"/>
      <w:szCs w:val="20"/>
      <w14:ligatures w14:val="standardContextual"/>
    </w:rPr>
  </w:style>
  <w:style w:type="character" w:customStyle="1" w:styleId="copystyle">
    <w:name w:val="copystyle"/>
    <w:rsid w:val="008A5F3B"/>
  </w:style>
  <w:style w:type="character" w:customStyle="1" w:styleId="boldciteCharChar1">
    <w:name w:val="bold cite Char Char1"/>
    <w:rsid w:val="008A5F3B"/>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5F3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8A5F3B"/>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A5F3B"/>
    <w:rPr>
      <w:rFonts w:eastAsia="Times New Roman"/>
      <w:sz w:val="18"/>
      <w14:ligatures w14:val="standardContextual"/>
    </w:rPr>
  </w:style>
  <w:style w:type="paragraph" w:customStyle="1" w:styleId="F4">
    <w:name w:val="F4"/>
    <w:basedOn w:val="Normal"/>
    <w:link w:val="F4Char"/>
    <w:qFormat/>
    <w:rsid w:val="008A5F3B"/>
    <w:pPr>
      <w:ind w:left="288" w:right="288"/>
    </w:pPr>
    <w:rPr>
      <w:rFonts w:eastAsia="Times New Roman"/>
      <w:szCs w:val="20"/>
      <w:u w:val="single"/>
      <w14:ligatures w14:val="standardContextual"/>
    </w:rPr>
  </w:style>
  <w:style w:type="character" w:customStyle="1" w:styleId="F4Char">
    <w:name w:val="F4 Char"/>
    <w:link w:val="F4"/>
    <w:rsid w:val="008A5F3B"/>
    <w:rPr>
      <w:rFonts w:ascii="Arial" w:eastAsia="Times New Roman" w:hAnsi="Arial" w:cs="Arial"/>
      <w:kern w:val="0"/>
      <w:sz w:val="16"/>
      <w:szCs w:val="20"/>
      <w:u w:val="single"/>
    </w:rPr>
  </w:style>
  <w:style w:type="paragraph" w:customStyle="1" w:styleId="StyleCARD">
    <w:name w:val="Style CARD +"/>
    <w:basedOn w:val="Normal"/>
    <w:link w:val="StyleCARDChar"/>
    <w:qFormat/>
    <w:rsid w:val="008A5F3B"/>
    <w:pPr>
      <w:ind w:left="300" w:right="288"/>
    </w:pPr>
    <w:rPr>
      <w:rFonts w:eastAsia="Times New Roman"/>
      <w:szCs w:val="20"/>
      <w14:ligatures w14:val="standardContextual"/>
    </w:rPr>
  </w:style>
  <w:style w:type="character" w:customStyle="1" w:styleId="StyleCARDChar">
    <w:name w:val="Style CARD + Char"/>
    <w:link w:val="StyleCARD"/>
    <w:rsid w:val="008A5F3B"/>
    <w:rPr>
      <w:rFonts w:ascii="Arial" w:eastAsia="Times New Roman" w:hAnsi="Arial" w:cs="Arial"/>
      <w:kern w:val="0"/>
      <w:sz w:val="16"/>
      <w:szCs w:val="20"/>
    </w:rPr>
  </w:style>
  <w:style w:type="character" w:customStyle="1" w:styleId="noiconheadline">
    <w:name w:val="noicon_headline"/>
    <w:rsid w:val="008A5F3B"/>
  </w:style>
  <w:style w:type="character" w:customStyle="1" w:styleId="BlockTitleCharChar">
    <w:name w:val="Block Title Char Char"/>
    <w:rsid w:val="008A5F3B"/>
    <w:rPr>
      <w:rFonts w:ascii="Georgia" w:hAnsi="Georgia" w:cs="Arial"/>
      <w:b/>
      <w:bCs/>
      <w:kern w:val="32"/>
      <w:sz w:val="28"/>
      <w:szCs w:val="32"/>
      <w:lang w:val="en-US" w:eastAsia="en-US" w:bidi="ar-SA"/>
    </w:rPr>
  </w:style>
  <w:style w:type="paragraph" w:styleId="MacroText">
    <w:name w:val="macro"/>
    <w:link w:val="MacroTextChar"/>
    <w:rsid w:val="008A5F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8A5F3B"/>
    <w:rPr>
      <w:rFonts w:ascii="Courier New" w:eastAsia="Times New Roman" w:hAnsi="Courier New" w:cs="Courier New"/>
      <w:kern w:val="0"/>
      <w:sz w:val="20"/>
      <w:szCs w:val="20"/>
    </w:rPr>
  </w:style>
  <w:style w:type="character" w:customStyle="1" w:styleId="pp1">
    <w:name w:val="pp1"/>
    <w:rsid w:val="008A5F3B"/>
    <w:rPr>
      <w:rFonts w:ascii="Times New Roman" w:hAnsi="Times New Roman" w:cs="Times New Roman" w:hint="default"/>
      <w:i w:val="0"/>
      <w:iCs w:val="0"/>
      <w:smallCaps w:val="0"/>
      <w:sz w:val="30"/>
      <w:szCs w:val="30"/>
    </w:rPr>
  </w:style>
  <w:style w:type="character" w:customStyle="1" w:styleId="prbodytext1">
    <w:name w:val="pr_bodytext1"/>
    <w:rsid w:val="008A5F3B"/>
    <w:rPr>
      <w:rFonts w:ascii="Arial" w:hAnsi="Arial" w:cs="Arial" w:hint="default"/>
      <w:sz w:val="20"/>
      <w:szCs w:val="20"/>
    </w:rPr>
  </w:style>
  <w:style w:type="character" w:customStyle="1" w:styleId="marrontitulobig">
    <w:name w:val="marron_titulo_big"/>
    <w:rsid w:val="008A5F3B"/>
  </w:style>
  <w:style w:type="character" w:customStyle="1" w:styleId="articlehead">
    <w:name w:val="articlehead"/>
    <w:rsid w:val="008A5F3B"/>
  </w:style>
  <w:style w:type="character" w:customStyle="1" w:styleId="manchettebig2">
    <w:name w:val="manchettebig2"/>
    <w:rsid w:val="008A5F3B"/>
  </w:style>
  <w:style w:type="character" w:customStyle="1" w:styleId="blue3">
    <w:name w:val="blue3"/>
    <w:rsid w:val="008A5F3B"/>
  </w:style>
  <w:style w:type="paragraph" w:customStyle="1" w:styleId="issuedetails">
    <w:name w:val="issue_details"/>
    <w:basedOn w:val="Normal"/>
    <w:uiPriority w:val="99"/>
    <w:qFormat/>
    <w:rsid w:val="008A5F3B"/>
    <w:pPr>
      <w:spacing w:before="100" w:beforeAutospacing="1" w:after="100" w:afterAutospacing="1"/>
    </w:pPr>
    <w:rPr>
      <w:rFonts w:eastAsia="Times New Roman"/>
      <w14:ligatures w14:val="standardContextual"/>
    </w:rPr>
  </w:style>
  <w:style w:type="character" w:customStyle="1" w:styleId="over-title">
    <w:name w:val="over-title"/>
    <w:rsid w:val="008A5F3B"/>
  </w:style>
  <w:style w:type="character" w:customStyle="1" w:styleId="contentheader">
    <w:name w:val="contentheader"/>
    <w:rsid w:val="008A5F3B"/>
  </w:style>
  <w:style w:type="paragraph" w:customStyle="1" w:styleId="TxBrp2">
    <w:name w:val="TxBr_p2"/>
    <w:basedOn w:val="Normal"/>
    <w:qFormat/>
    <w:rsid w:val="008A5F3B"/>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8A5F3B"/>
    <w:rPr>
      <w:rFonts w:eastAsia="SimSun"/>
      <w:szCs w:val="24"/>
      <w:lang w:val="en-US" w:eastAsia="zh-CN" w:bidi="ar-SA"/>
    </w:rPr>
  </w:style>
  <w:style w:type="character" w:customStyle="1" w:styleId="tagscharchar0">
    <w:name w:val="tagscharchar"/>
    <w:rsid w:val="008A5F3B"/>
  </w:style>
  <w:style w:type="character" w:customStyle="1" w:styleId="FontStyle13">
    <w:name w:val="Font Style13"/>
    <w:uiPriority w:val="99"/>
    <w:rsid w:val="008A5F3B"/>
    <w:rPr>
      <w:rFonts w:ascii="Times New Roman" w:hAnsi="Times New Roman" w:cs="Times New Roman"/>
      <w:sz w:val="18"/>
      <w:szCs w:val="18"/>
    </w:rPr>
  </w:style>
  <w:style w:type="character" w:customStyle="1" w:styleId="FontStyle14">
    <w:name w:val="Font Style14"/>
    <w:uiPriority w:val="99"/>
    <w:rsid w:val="008A5F3B"/>
    <w:rPr>
      <w:rFonts w:ascii="Times New Roman" w:hAnsi="Times New Roman" w:cs="Times New Roman"/>
      <w:i/>
      <w:iCs/>
      <w:sz w:val="18"/>
      <w:szCs w:val="18"/>
    </w:rPr>
  </w:style>
  <w:style w:type="character" w:customStyle="1" w:styleId="FontStyle15">
    <w:name w:val="Font Style15"/>
    <w:uiPriority w:val="99"/>
    <w:rsid w:val="008A5F3B"/>
    <w:rPr>
      <w:rFonts w:ascii="Times New Roman" w:hAnsi="Times New Roman" w:cs="Times New Roman"/>
      <w:b/>
      <w:bCs/>
      <w:sz w:val="18"/>
      <w:szCs w:val="18"/>
    </w:rPr>
  </w:style>
  <w:style w:type="character" w:customStyle="1" w:styleId="FontStyle16">
    <w:name w:val="Font Style16"/>
    <w:uiPriority w:val="99"/>
    <w:rsid w:val="008A5F3B"/>
    <w:rPr>
      <w:rFonts w:ascii="Times New Roman" w:hAnsi="Times New Roman" w:cs="Times New Roman"/>
      <w:b/>
      <w:bCs/>
      <w:spacing w:val="-20"/>
      <w:sz w:val="16"/>
      <w:szCs w:val="16"/>
    </w:rPr>
  </w:style>
  <w:style w:type="character" w:customStyle="1" w:styleId="FontStyle17">
    <w:name w:val="Font Style17"/>
    <w:uiPriority w:val="99"/>
    <w:rsid w:val="008A5F3B"/>
    <w:rPr>
      <w:rFonts w:ascii="Times New Roman" w:hAnsi="Times New Roman" w:cs="Times New Roman"/>
      <w:b/>
      <w:bCs/>
      <w:sz w:val="10"/>
      <w:szCs w:val="10"/>
    </w:rPr>
  </w:style>
  <w:style w:type="character" w:customStyle="1" w:styleId="in-widget">
    <w:name w:val="in-widget"/>
    <w:rsid w:val="008A5F3B"/>
  </w:style>
  <w:style w:type="paragraph" w:customStyle="1" w:styleId="bodycopyindent">
    <w:name w:val="bodycopyindent"/>
    <w:basedOn w:val="Normal"/>
    <w:uiPriority w:val="99"/>
    <w:qFormat/>
    <w:rsid w:val="008A5F3B"/>
    <w:pPr>
      <w:spacing w:before="100" w:beforeAutospacing="1" w:after="100" w:afterAutospacing="1"/>
    </w:pPr>
    <w:rPr>
      <w:rFonts w:eastAsia="Times New Roman"/>
      <w14:ligatures w14:val="standardContextual"/>
    </w:rPr>
  </w:style>
  <w:style w:type="character" w:customStyle="1" w:styleId="copyright">
    <w:name w:val="copyright"/>
    <w:rsid w:val="008A5F3B"/>
  </w:style>
  <w:style w:type="character" w:customStyle="1" w:styleId="spanstyle">
    <w:name w:val="spanstyle"/>
    <w:rsid w:val="008A5F3B"/>
  </w:style>
  <w:style w:type="paragraph" w:customStyle="1" w:styleId="tussenkop">
    <w:name w:val="tussenkop"/>
    <w:basedOn w:val="Normal"/>
    <w:uiPriority w:val="99"/>
    <w:qFormat/>
    <w:rsid w:val="008A5F3B"/>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8A5F3B"/>
  </w:style>
  <w:style w:type="paragraph" w:customStyle="1" w:styleId="Style6">
    <w:name w:val="Style6"/>
    <w:basedOn w:val="Normal"/>
    <w:link w:val="Style6Char"/>
    <w:autoRedefine/>
    <w:qFormat/>
    <w:rsid w:val="008A5F3B"/>
    <w:rPr>
      <w:b/>
      <w14:ligatures w14:val="standardContextual"/>
    </w:rPr>
  </w:style>
  <w:style w:type="character" w:customStyle="1" w:styleId="Style6Char">
    <w:name w:val="Style6 Char"/>
    <w:basedOn w:val="DefaultParagraphFont"/>
    <w:link w:val="Style6"/>
    <w:rsid w:val="008A5F3B"/>
    <w:rPr>
      <w:rFonts w:ascii="Arial" w:hAnsi="Arial" w:cs="Arial"/>
      <w:b/>
      <w:kern w:val="0"/>
      <w:sz w:val="16"/>
      <w:szCs w:val="22"/>
    </w:rPr>
  </w:style>
  <w:style w:type="paragraph" w:customStyle="1" w:styleId="Style11">
    <w:name w:val="Style11"/>
    <w:basedOn w:val="Normal"/>
    <w:link w:val="Style11Char"/>
    <w:qFormat/>
    <w:rsid w:val="008A5F3B"/>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8A5F3B"/>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8A5F3B"/>
    <w:rPr>
      <w:rFonts w:ascii="Times New Roman" w:hAnsi="Times New Roman"/>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A5F3B"/>
    <w:rPr>
      <w:b w:val="0"/>
      <w:bCs w:val="0"/>
      <w:sz w:val="22"/>
      <w:u w:val="single"/>
      <w:bdr w:val="none" w:sz="0" w:space="0" w:color="auto"/>
    </w:rPr>
  </w:style>
  <w:style w:type="paragraph" w:customStyle="1" w:styleId="Cardd">
    <w:name w:val="Cardd"/>
    <w:basedOn w:val="Normal"/>
    <w:uiPriority w:val="4"/>
    <w:qFormat/>
    <w:rsid w:val="008A5F3B"/>
    <w:pPr>
      <w:ind w:left="288" w:right="288"/>
    </w:pPr>
    <w:rPr>
      <w14:ligatures w14:val="standardContextual"/>
    </w:rPr>
  </w:style>
  <w:style w:type="character" w:customStyle="1" w:styleId="Heading6Char1">
    <w:name w:val="Heading 6 Char1"/>
    <w:aliases w:val="Title (no index) Char1"/>
    <w:basedOn w:val="DefaultParagraphFont"/>
    <w:uiPriority w:val="9"/>
    <w:semiHidden/>
    <w:rsid w:val="008A5F3B"/>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A5F3B"/>
    <w:rPr>
      <w:rFonts w:ascii="Consolas" w:hAnsi="Consolas" w:cs="Consolas"/>
      <w:sz w:val="20"/>
      <w:szCs w:val="20"/>
    </w:rPr>
  </w:style>
  <w:style w:type="paragraph" w:customStyle="1" w:styleId="Tagline0">
    <w:name w:val="Tagline"/>
    <w:basedOn w:val="Normal"/>
    <w:link w:val="TaglineChar"/>
    <w:qFormat/>
    <w:rsid w:val="008A5F3B"/>
    <w:pPr>
      <w:spacing w:line="256" w:lineRule="auto"/>
    </w:pPr>
    <w:rPr>
      <w:b/>
      <w:sz w:val="26"/>
      <w14:ligatures w14:val="standardContextual"/>
    </w:rPr>
  </w:style>
  <w:style w:type="paragraph" w:customStyle="1" w:styleId="StyleHeading3BlockLatinBodyCalibri">
    <w:name w:val="Style Heading 3Block + (Latin) +Body (Calibri)"/>
    <w:basedOn w:val="Heading3"/>
    <w:rsid w:val="008A5F3B"/>
    <w:rPr>
      <w:caps/>
      <w14:ligatures w14:val="standardContextual"/>
    </w:rPr>
  </w:style>
  <w:style w:type="paragraph" w:customStyle="1" w:styleId="StyleHeading4Tagheading2Heading2Char2CharHeading2Char1">
    <w:name w:val="Style Heading 4Tagheading 2Heading 2 Char2 CharHeading 2 Char1 ..."/>
    <w:basedOn w:val="Heading4"/>
    <w:rsid w:val="008A5F3B"/>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8A5F3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A5F3B"/>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8A5F3B"/>
  </w:style>
  <w:style w:type="character" w:customStyle="1" w:styleId="articleauthor">
    <w:name w:val="articleauthor"/>
    <w:basedOn w:val="DefaultParagraphFont"/>
    <w:rsid w:val="008A5F3B"/>
  </w:style>
  <w:style w:type="character" w:customStyle="1" w:styleId="article-date">
    <w:name w:val="article-date"/>
    <w:basedOn w:val="DefaultParagraphFont"/>
    <w:rsid w:val="008A5F3B"/>
  </w:style>
  <w:style w:type="character" w:customStyle="1" w:styleId="bodysubtoc">
    <w:name w:val="bodysubtoc"/>
    <w:basedOn w:val="DefaultParagraphFont"/>
    <w:rsid w:val="008A5F3B"/>
  </w:style>
  <w:style w:type="character" w:customStyle="1" w:styleId="lefttitlesmaller">
    <w:name w:val="lefttitlesmaller"/>
    <w:basedOn w:val="DefaultParagraphFont"/>
    <w:rsid w:val="008A5F3B"/>
  </w:style>
  <w:style w:type="character" w:customStyle="1" w:styleId="mb">
    <w:name w:val="mb"/>
    <w:basedOn w:val="DefaultParagraphFont"/>
    <w:rsid w:val="008A5F3B"/>
  </w:style>
  <w:style w:type="character" w:customStyle="1" w:styleId="field-content">
    <w:name w:val="field-content"/>
    <w:basedOn w:val="DefaultParagraphFont"/>
    <w:rsid w:val="008A5F3B"/>
  </w:style>
  <w:style w:type="character" w:customStyle="1" w:styleId="submitted-date">
    <w:name w:val="submitted-date"/>
    <w:basedOn w:val="DefaultParagraphFont"/>
    <w:rsid w:val="008A5F3B"/>
  </w:style>
  <w:style w:type="character" w:customStyle="1" w:styleId="submitted-time">
    <w:name w:val="submitted-time"/>
    <w:basedOn w:val="DefaultParagraphFont"/>
    <w:rsid w:val="008A5F3B"/>
  </w:style>
  <w:style w:type="paragraph" w:customStyle="1" w:styleId="date-comments">
    <w:name w:val="date-comments"/>
    <w:basedOn w:val="Normal"/>
    <w:uiPriority w:val="99"/>
    <w:qFormat/>
    <w:rsid w:val="008A5F3B"/>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8A5F3B"/>
    <w:pPr>
      <w:widowControl/>
      <w:spacing w:line="181" w:lineRule="atLeast"/>
    </w:pPr>
    <w:rPr>
      <w:rFonts w:ascii="Sabon LT Std" w:eastAsia="MS Mincho" w:hAnsi="Sabon LT Std"/>
      <w:color w:val="auto"/>
      <w:sz w:val="20"/>
      <w14:ligatures w14:val="standardContextual"/>
    </w:rPr>
  </w:style>
  <w:style w:type="character" w:customStyle="1" w:styleId="A2">
    <w:name w:val="A2"/>
    <w:uiPriority w:val="99"/>
    <w:rsid w:val="008A5F3B"/>
    <w:rPr>
      <w:rFonts w:cs="Sabon LT Std"/>
      <w:color w:val="000000"/>
      <w:sz w:val="15"/>
      <w:szCs w:val="15"/>
    </w:rPr>
  </w:style>
  <w:style w:type="paragraph" w:customStyle="1" w:styleId="Pa15">
    <w:name w:val="Pa15"/>
    <w:basedOn w:val="Default"/>
    <w:next w:val="Default"/>
    <w:uiPriority w:val="99"/>
    <w:qFormat/>
    <w:rsid w:val="008A5F3B"/>
    <w:pPr>
      <w:widowControl/>
      <w:spacing w:line="241" w:lineRule="atLeast"/>
    </w:pPr>
    <w:rPr>
      <w:rFonts w:ascii="Sabon LT Std" w:eastAsia="MS Mincho" w:hAnsi="Sabon LT Std"/>
      <w:color w:val="auto"/>
      <w:sz w:val="20"/>
      <w14:ligatures w14:val="standardContextual"/>
    </w:rPr>
  </w:style>
  <w:style w:type="character" w:customStyle="1" w:styleId="searchword">
    <w:name w:val="searchword"/>
    <w:basedOn w:val="DefaultParagraphFont"/>
    <w:rsid w:val="008A5F3B"/>
  </w:style>
  <w:style w:type="character" w:customStyle="1" w:styleId="meta-prep">
    <w:name w:val="meta-prep"/>
    <w:basedOn w:val="DefaultParagraphFont"/>
    <w:rsid w:val="008A5F3B"/>
  </w:style>
  <w:style w:type="character" w:customStyle="1" w:styleId="entry-date">
    <w:name w:val="entry-date"/>
    <w:basedOn w:val="DefaultParagraphFont"/>
    <w:rsid w:val="008A5F3B"/>
  </w:style>
  <w:style w:type="paragraph" w:customStyle="1" w:styleId="Shrink6">
    <w:name w:val="Shrink 6"/>
    <w:basedOn w:val="Normal"/>
    <w:uiPriority w:val="99"/>
    <w:qFormat/>
    <w:rsid w:val="008A5F3B"/>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8A5F3B"/>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8A5F3B"/>
    <w:rPr>
      <w:rFonts w:ascii="Arial" w:hAnsi="Arial"/>
      <w:b/>
      <w:sz w:val="24"/>
      <w:u w:val="single"/>
    </w:rPr>
  </w:style>
  <w:style w:type="paragraph" w:customStyle="1" w:styleId="10ptfont">
    <w:name w:val="10pt font"/>
    <w:basedOn w:val="Normal"/>
    <w:link w:val="10ptfontChar"/>
    <w:autoRedefine/>
    <w:rsid w:val="008A5F3B"/>
    <w:rPr>
      <w:rFonts w:eastAsia="Times New Roman"/>
      <w14:ligatures w14:val="standardContextual"/>
    </w:rPr>
  </w:style>
  <w:style w:type="character" w:customStyle="1" w:styleId="10ptfontChar">
    <w:name w:val="10pt font Char"/>
    <w:link w:val="10ptfont"/>
    <w:rsid w:val="008A5F3B"/>
    <w:rPr>
      <w:rFonts w:ascii="Arial" w:eastAsia="Times New Roman" w:hAnsi="Arial" w:cs="Arial"/>
      <w:kern w:val="0"/>
      <w:sz w:val="16"/>
      <w:szCs w:val="22"/>
    </w:rPr>
  </w:style>
  <w:style w:type="character" w:customStyle="1" w:styleId="HIGHLIGHT1">
    <w:name w:val="HIGHLIGHT"/>
    <w:uiPriority w:val="1"/>
    <w:qFormat/>
    <w:rsid w:val="008A5F3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A5F3B"/>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8A5F3B"/>
    <w:pPr>
      <w:suppressAutoHyphens/>
      <w:spacing w:before="280" w:after="280"/>
    </w:pPr>
    <w:rPr>
      <w:color w:val="000000"/>
      <w14:ligatures w14:val="standardContextual"/>
    </w:rPr>
  </w:style>
  <w:style w:type="character" w:customStyle="1" w:styleId="StyleIntenseReferenceGaramond">
    <w:name w:val="Style Intense Reference + Garamond"/>
    <w:rsid w:val="008A5F3B"/>
    <w:rPr>
      <w:rFonts w:ascii="Garamond" w:hAnsi="Garamond"/>
      <w:bCs/>
      <w:color w:val="auto"/>
      <w:spacing w:val="5"/>
      <w:sz w:val="20"/>
      <w:u w:val="single"/>
    </w:rPr>
  </w:style>
  <w:style w:type="character" w:customStyle="1" w:styleId="StyleIntenseReferenceGaramondBold">
    <w:name w:val="Style Intense Reference + Garamond Bold"/>
    <w:rsid w:val="008A5F3B"/>
    <w:rPr>
      <w:rFonts w:ascii="Garamond" w:hAnsi="Garamond"/>
      <w:b/>
      <w:bCs/>
      <w:color w:val="auto"/>
      <w:spacing w:val="5"/>
      <w:sz w:val="20"/>
      <w:u w:val="single"/>
    </w:rPr>
  </w:style>
  <w:style w:type="character" w:customStyle="1" w:styleId="newstime">
    <w:name w:val="newstime"/>
    <w:basedOn w:val="DefaultParagraphFont"/>
    <w:rsid w:val="008A5F3B"/>
  </w:style>
  <w:style w:type="character" w:customStyle="1" w:styleId="IntenseReference1">
    <w:name w:val="Intense Reference1"/>
    <w:qFormat/>
    <w:rsid w:val="008A5F3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A5F3B"/>
    <w:rPr>
      <w:rFonts w:ascii="Garamond" w:hAnsi="Garamond"/>
      <w:b/>
      <w:sz w:val="24"/>
      <w:szCs w:val="26"/>
      <w:bdr w:val="none" w:sz="0" w:space="0" w:color="auto"/>
      <w:shd w:val="clear" w:color="auto" w:fill="FFFF00"/>
    </w:rPr>
  </w:style>
  <w:style w:type="character" w:customStyle="1" w:styleId="ilad1">
    <w:name w:val="il_ad1"/>
    <w:rsid w:val="008A5F3B"/>
    <w:rPr>
      <w:vanish/>
      <w:webHidden w:val="0"/>
      <w:color w:val="000000"/>
      <w:u w:val="single"/>
      <w:specVanish/>
    </w:rPr>
  </w:style>
  <w:style w:type="character" w:customStyle="1" w:styleId="Underline21">
    <w:name w:val="Underline 2"/>
    <w:basedOn w:val="DefaultParagraphFont"/>
    <w:uiPriority w:val="1"/>
    <w:qFormat/>
    <w:rsid w:val="008A5F3B"/>
    <w:rPr>
      <w:b/>
      <w:u w:val="single"/>
    </w:rPr>
  </w:style>
  <w:style w:type="paragraph" w:customStyle="1" w:styleId="first">
    <w:name w:val="first"/>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8A5F3B"/>
  </w:style>
  <w:style w:type="character" w:customStyle="1" w:styleId="oneclick-link">
    <w:name w:val="oneclick-link"/>
    <w:basedOn w:val="DefaultParagraphFont"/>
    <w:rsid w:val="008A5F3B"/>
  </w:style>
  <w:style w:type="paragraph" w:customStyle="1" w:styleId="StyleHeading4TagsmalltextBigcardbodyNormalTagNotBold">
    <w:name w:val="Style Heading 4Tagsmall textBig cardbodyNormal Tag + Not Bold"/>
    <w:basedOn w:val="Heading4"/>
    <w:uiPriority w:val="99"/>
    <w:qFormat/>
    <w:rsid w:val="008A5F3B"/>
    <w:rPr>
      <w:bCs/>
      <w14:ligatures w14:val="standardContextual"/>
    </w:rPr>
  </w:style>
  <w:style w:type="character" w:customStyle="1" w:styleId="BlockHeadingsCharCharChar">
    <w:name w:val="Block Headings Char Char Char"/>
    <w:locked/>
    <w:rsid w:val="008A5F3B"/>
  </w:style>
  <w:style w:type="paragraph" w:customStyle="1" w:styleId="BlockHeadingsCharChar">
    <w:name w:val="Block Headings Char Char"/>
    <w:basedOn w:val="Normal"/>
    <w:qFormat/>
    <w:rsid w:val="008A5F3B"/>
    <w:rPr>
      <w14:ligatures w14:val="standardContextual"/>
    </w:rPr>
  </w:style>
  <w:style w:type="character" w:customStyle="1" w:styleId="CitesCharCharCharChar">
    <w:name w:val="Cites Char Char Char Char"/>
    <w:locked/>
    <w:rsid w:val="008A5F3B"/>
  </w:style>
  <w:style w:type="character" w:customStyle="1" w:styleId="TagsChar1CharChar">
    <w:name w:val="Tags Char1 Char Char"/>
    <w:locked/>
    <w:rsid w:val="008A5F3B"/>
  </w:style>
  <w:style w:type="paragraph" w:customStyle="1" w:styleId="TagsChar1Char">
    <w:name w:val="Tags Char1 Char"/>
    <w:basedOn w:val="Normal"/>
    <w:qFormat/>
    <w:rsid w:val="008A5F3B"/>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5F3B"/>
  </w:style>
  <w:style w:type="character" w:customStyle="1" w:styleId="CardsFont6ptCharCharChar">
    <w:name w:val="Cards + Font: 6 pt Char Char Char"/>
    <w:locked/>
    <w:rsid w:val="008A5F3B"/>
  </w:style>
  <w:style w:type="character" w:customStyle="1" w:styleId="CardsUnderlineChar">
    <w:name w:val="Cards + Underline Char"/>
    <w:locked/>
    <w:rsid w:val="008A5F3B"/>
  </w:style>
  <w:style w:type="paragraph" w:customStyle="1" w:styleId="CardsUnderline">
    <w:name w:val="Cards + Underline"/>
    <w:basedOn w:val="Normal"/>
    <w:next w:val="Style3"/>
    <w:qFormat/>
    <w:rsid w:val="008A5F3B"/>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8A5F3B"/>
    <w:pPr>
      <w:spacing w:after="160" w:line="259" w:lineRule="auto"/>
      <w:contextualSpacing w:val="0"/>
    </w:pPr>
    <w:rPr>
      <w:rFonts w:ascii="Georgia" w:eastAsiaTheme="minorEastAsia" w:hAnsi="Georgia"/>
      <w:sz w:val="20"/>
      <w:szCs w:val="24"/>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8A5F3B"/>
    <w:rPr>
      <w:bCs/>
      <w:caps/>
      <w14:ligatures w14:val="standardContextual"/>
    </w:rPr>
  </w:style>
  <w:style w:type="paragraph" w:customStyle="1" w:styleId="Blocktitle5">
    <w:name w:val="Block title"/>
    <w:basedOn w:val="Heading1"/>
    <w:next w:val="Debate-EmphasizedText-F5"/>
    <w:autoRedefine/>
    <w:uiPriority w:val="99"/>
    <w:qFormat/>
    <w:rsid w:val="008A5F3B"/>
    <w:rPr>
      <w:bCs/>
      <w:caps/>
      <w14:ligatures w14:val="standardContextual"/>
    </w:rPr>
  </w:style>
  <w:style w:type="paragraph" w:customStyle="1" w:styleId="links1">
    <w:name w:val="links1"/>
    <w:basedOn w:val="Normal"/>
    <w:uiPriority w:val="99"/>
    <w:qFormat/>
    <w:rsid w:val="008A5F3B"/>
    <w:rPr>
      <w14:ligatures w14:val="standardContextual"/>
    </w:rPr>
  </w:style>
  <w:style w:type="paragraph" w:customStyle="1" w:styleId="endtext">
    <w:name w:val="endtext"/>
    <w:basedOn w:val="Normal"/>
    <w:next w:val="CardTag"/>
    <w:uiPriority w:val="99"/>
    <w:qFormat/>
    <w:rsid w:val="008A5F3B"/>
    <w:rPr>
      <w14:ligatures w14:val="standardContextual"/>
    </w:rPr>
  </w:style>
  <w:style w:type="paragraph" w:customStyle="1" w:styleId="g">
    <w:name w:val="g"/>
    <w:basedOn w:val="Normal"/>
    <w:next w:val="Paste"/>
    <w:uiPriority w:val="99"/>
    <w:qFormat/>
    <w:rsid w:val="008A5F3B"/>
    <w:rPr>
      <w14:ligatures w14:val="standardContextual"/>
    </w:rPr>
  </w:style>
  <w:style w:type="paragraph" w:customStyle="1" w:styleId="Repeatheader">
    <w:name w:val="Repeat header"/>
    <w:basedOn w:val="Normal"/>
    <w:next w:val="noindent"/>
    <w:autoRedefine/>
    <w:uiPriority w:val="99"/>
    <w:qFormat/>
    <w:rsid w:val="008A5F3B"/>
    <w:rPr>
      <w14:ligatures w14:val="standardContextual"/>
    </w:rPr>
  </w:style>
  <w:style w:type="paragraph" w:customStyle="1" w:styleId="StyleCardNotUnderlined8pt">
    <w:name w:val="Style Card Not Underlined + 8 pt"/>
    <w:basedOn w:val="Debate-CardTextUnderlined-F3"/>
    <w:next w:val="endtext"/>
    <w:uiPriority w:val="99"/>
    <w:qFormat/>
    <w:rsid w:val="008A5F3B"/>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8A5F3B"/>
    <w:pPr>
      <w:spacing w:line="240" w:lineRule="auto"/>
      <w:contextualSpacing w:val="0"/>
    </w:pPr>
    <w:rPr>
      <w:sz w:val="22"/>
      <w:u w:val="none"/>
    </w:rPr>
  </w:style>
  <w:style w:type="paragraph" w:customStyle="1" w:styleId="CardNotUnderlinedFinal">
    <w:name w:val="Card Not Underlined Final"/>
    <w:next w:val="g"/>
    <w:uiPriority w:val="99"/>
    <w:qFormat/>
    <w:rsid w:val="008A5F3B"/>
    <w:pPr>
      <w:spacing w:line="259" w:lineRule="auto"/>
    </w:pPr>
    <w:rPr>
      <w:kern w:val="0"/>
      <w:sz w:val="22"/>
      <w:szCs w:val="22"/>
    </w:rPr>
  </w:style>
  <w:style w:type="paragraph" w:customStyle="1" w:styleId="Numbering">
    <w:name w:val="Numbering"/>
    <w:basedOn w:val="Normal"/>
    <w:next w:val="Normal"/>
    <w:uiPriority w:val="99"/>
    <w:qFormat/>
    <w:rsid w:val="008A5F3B"/>
    <w:rPr>
      <w14:ligatures w14:val="standardContextual"/>
    </w:rPr>
  </w:style>
  <w:style w:type="paragraph" w:customStyle="1" w:styleId="Un-IndexedHeading">
    <w:name w:val="Un-Indexed Heading"/>
    <w:basedOn w:val="Heading1"/>
    <w:next w:val="Normal"/>
    <w:uiPriority w:val="99"/>
    <w:qFormat/>
    <w:rsid w:val="008A5F3B"/>
    <w:rPr>
      <w:bCs/>
      <w:caps/>
      <w14:ligatures w14:val="standardContextual"/>
    </w:rPr>
  </w:style>
  <w:style w:type="paragraph" w:customStyle="1" w:styleId="PageHeader">
    <w:name w:val="Page Header"/>
    <w:basedOn w:val="Normal"/>
    <w:next w:val="CardNotUnderlined3"/>
    <w:link w:val="PageHeaderChar"/>
    <w:uiPriority w:val="99"/>
    <w:qFormat/>
    <w:rsid w:val="008A5F3B"/>
    <w:rPr>
      <w14:ligatures w14:val="standardContextual"/>
    </w:rPr>
  </w:style>
  <w:style w:type="paragraph" w:customStyle="1" w:styleId="IndentedLettering">
    <w:name w:val="Indented Lettering"/>
    <w:basedOn w:val="Small"/>
    <w:next w:val="Normal"/>
    <w:uiPriority w:val="99"/>
    <w:qFormat/>
    <w:rsid w:val="008A5F3B"/>
    <w:pPr>
      <w:tabs>
        <w:tab w:val="clear" w:pos="288"/>
        <w:tab w:val="clear" w:pos="720"/>
      </w:tabs>
    </w:pPr>
    <w:rPr>
      <w:rFonts w:ascii="Arial" w:eastAsiaTheme="minorHAnsi" w:hAnsi="Arial"/>
      <w:sz w:val="16"/>
      <w:lang w:val="en-US" w:eastAsia="en-US"/>
      <w14:ligatures w14:val="standardContextual"/>
    </w:rPr>
  </w:style>
  <w:style w:type="paragraph" w:customStyle="1" w:styleId="FileName">
    <w:name w:val="File Name"/>
    <w:basedOn w:val="Normal"/>
    <w:next w:val="Normal"/>
    <w:uiPriority w:val="99"/>
    <w:qFormat/>
    <w:rsid w:val="008A5F3B"/>
    <w:rPr>
      <w14:ligatures w14:val="standardContextual"/>
    </w:rPr>
  </w:style>
  <w:style w:type="paragraph" w:customStyle="1" w:styleId="Pagination">
    <w:name w:val="Pagination"/>
    <w:basedOn w:val="Normal"/>
    <w:next w:val="Normal"/>
    <w:uiPriority w:val="99"/>
    <w:qFormat/>
    <w:rsid w:val="008A5F3B"/>
    <w:rPr>
      <w14:ligatures w14:val="standardContextual"/>
    </w:rPr>
  </w:style>
  <w:style w:type="paragraph" w:customStyle="1" w:styleId="IndentedNumbering">
    <w:name w:val="Indented Numbering"/>
    <w:basedOn w:val="CardNotUnderlinedFinal"/>
    <w:next w:val="Normal"/>
    <w:uiPriority w:val="99"/>
    <w:qFormat/>
    <w:rsid w:val="008A5F3B"/>
  </w:style>
  <w:style w:type="paragraph" w:customStyle="1" w:styleId="CardContinued1">
    <w:name w:val="Card Continued 1"/>
    <w:basedOn w:val="Normal"/>
    <w:next w:val="Normal"/>
    <w:uiPriority w:val="99"/>
    <w:qFormat/>
    <w:rsid w:val="008A5F3B"/>
    <w:rPr>
      <w14:ligatures w14:val="standardContextual"/>
    </w:rPr>
  </w:style>
  <w:style w:type="paragraph" w:customStyle="1" w:styleId="CardContinued2">
    <w:name w:val="Card Continued 2"/>
    <w:next w:val="Normal"/>
    <w:uiPriority w:val="99"/>
    <w:qFormat/>
    <w:rsid w:val="008A5F3B"/>
    <w:pPr>
      <w:spacing w:line="259" w:lineRule="auto"/>
    </w:pPr>
    <w:rPr>
      <w:kern w:val="0"/>
      <w:sz w:val="22"/>
      <w:szCs w:val="22"/>
    </w:rPr>
  </w:style>
  <w:style w:type="paragraph" w:customStyle="1" w:styleId="Clearformatting0">
    <w:name w:val="Clear formatting"/>
    <w:basedOn w:val="Normal"/>
    <w:next w:val="IndentedLettering"/>
    <w:uiPriority w:val="99"/>
    <w:qFormat/>
    <w:rsid w:val="008A5F3B"/>
    <w:rPr>
      <w14:ligatures w14:val="standardContextual"/>
    </w:rPr>
  </w:style>
  <w:style w:type="paragraph" w:customStyle="1" w:styleId="SmallCardText">
    <w:name w:val="Small Card Text"/>
    <w:basedOn w:val="Lettering"/>
    <w:next w:val="FileName"/>
    <w:uiPriority w:val="99"/>
    <w:qFormat/>
    <w:rsid w:val="008A5F3B"/>
    <w:pPr>
      <w:widowControl/>
      <w:tabs>
        <w:tab w:val="clear" w:pos="360"/>
      </w:tabs>
      <w:suppressAutoHyphens w:val="0"/>
      <w:spacing w:after="0"/>
      <w:ind w:left="0" w:firstLine="0"/>
    </w:pPr>
    <w:rPr>
      <w:rFonts w:ascii="Arial" w:eastAsiaTheme="minorHAnsi" w:hAnsi="Arial" w:cs="Arial"/>
      <w:b w:val="0"/>
      <w:sz w:val="16"/>
      <w:szCs w:val="22"/>
      <w14:ligatures w14:val="standardContextual"/>
    </w:rPr>
  </w:style>
  <w:style w:type="paragraph" w:customStyle="1" w:styleId="TAGFONT">
    <w:name w:val="TAG FONT"/>
    <w:basedOn w:val="Normal"/>
    <w:next w:val="Pagination"/>
    <w:autoRedefine/>
    <w:uiPriority w:val="99"/>
    <w:qFormat/>
    <w:rsid w:val="008A5F3B"/>
    <w:rPr>
      <w14:ligatures w14:val="standardContextual"/>
    </w:rPr>
  </w:style>
  <w:style w:type="paragraph" w:customStyle="1" w:styleId="8point">
    <w:name w:val="8 point"/>
    <w:basedOn w:val="Normal"/>
    <w:next w:val="fullstory"/>
    <w:qFormat/>
    <w:rsid w:val="008A5F3B"/>
    <w:rPr>
      <w14:ligatures w14:val="standardContextual"/>
    </w:rPr>
  </w:style>
  <w:style w:type="paragraph" w:customStyle="1" w:styleId="citationunderline">
    <w:name w:val="citation/underline"/>
    <w:autoRedefine/>
    <w:qFormat/>
    <w:rsid w:val="008A5F3B"/>
    <w:pPr>
      <w:spacing w:after="200" w:line="276" w:lineRule="auto"/>
    </w:pPr>
    <w:rPr>
      <w:kern w:val="0"/>
      <w:sz w:val="22"/>
      <w:szCs w:val="22"/>
    </w:rPr>
  </w:style>
  <w:style w:type="paragraph" w:customStyle="1" w:styleId="Style60">
    <w:name w:val="Style 6"/>
    <w:next w:val="8point"/>
    <w:uiPriority w:val="99"/>
    <w:qFormat/>
    <w:rsid w:val="008A5F3B"/>
    <w:pPr>
      <w:spacing w:after="200" w:line="276" w:lineRule="auto"/>
    </w:pPr>
    <w:rPr>
      <w:kern w:val="0"/>
      <w:sz w:val="22"/>
      <w:szCs w:val="22"/>
    </w:rPr>
  </w:style>
  <w:style w:type="character" w:customStyle="1" w:styleId="DateCitesAuthorCharChar">
    <w:name w:val="DateCitesAuthor Char Char"/>
    <w:locked/>
    <w:rsid w:val="008A5F3B"/>
  </w:style>
  <w:style w:type="paragraph" w:customStyle="1" w:styleId="DateCitesAuthorChar">
    <w:name w:val="DateCitesAuthor Char"/>
    <w:basedOn w:val="Normal"/>
    <w:next w:val="Minimize"/>
    <w:qFormat/>
    <w:rsid w:val="008A5F3B"/>
    <w:rPr>
      <w14:ligatures w14:val="standardContextual"/>
    </w:rPr>
  </w:style>
  <w:style w:type="paragraph" w:customStyle="1" w:styleId="articlebodynormaltext">
    <w:name w:val="articlebody_normaltext"/>
    <w:basedOn w:val="Normal"/>
    <w:next w:val="Citation-Complete"/>
    <w:uiPriority w:val="99"/>
    <w:qFormat/>
    <w:rsid w:val="008A5F3B"/>
    <w:rPr>
      <w14:ligatures w14:val="standardContextual"/>
    </w:rPr>
  </w:style>
  <w:style w:type="paragraph" w:customStyle="1" w:styleId="targetcaption">
    <w:name w:val="targetcaption"/>
    <w:basedOn w:val="Normal"/>
    <w:next w:val="2909F619802848F09E01365C32F34654"/>
    <w:uiPriority w:val="99"/>
    <w:qFormat/>
    <w:rsid w:val="008A5F3B"/>
    <w:rPr>
      <w14:ligatures w14:val="standardContextual"/>
    </w:rPr>
  </w:style>
  <w:style w:type="paragraph" w:customStyle="1" w:styleId="Index">
    <w:name w:val="Index"/>
    <w:basedOn w:val="Normal"/>
    <w:next w:val="western"/>
    <w:uiPriority w:val="99"/>
    <w:qFormat/>
    <w:rsid w:val="008A5F3B"/>
    <w:rPr>
      <w14:ligatures w14:val="standardContextual"/>
    </w:rPr>
  </w:style>
  <w:style w:type="paragraph" w:customStyle="1" w:styleId="boldness">
    <w:name w:val="boldness"/>
    <w:basedOn w:val="Normal"/>
    <w:next w:val="TagCite0"/>
    <w:uiPriority w:val="99"/>
    <w:qFormat/>
    <w:rsid w:val="008A5F3B"/>
    <w:rPr>
      <w14:ligatures w14:val="standardContextual"/>
    </w:rPr>
  </w:style>
  <w:style w:type="character" w:customStyle="1" w:styleId="UnderlineCardChar0">
    <w:name w:val="UnderlineCard Char"/>
    <w:locked/>
    <w:rsid w:val="008A5F3B"/>
  </w:style>
  <w:style w:type="paragraph" w:customStyle="1" w:styleId="UnderlineCard0">
    <w:name w:val="UnderlineCard"/>
    <w:basedOn w:val="Heading4"/>
    <w:next w:val="CM6"/>
    <w:qFormat/>
    <w:rsid w:val="008A5F3B"/>
    <w:rPr>
      <w:bCs/>
      <w14:ligatures w14:val="standardContextual"/>
    </w:rPr>
  </w:style>
  <w:style w:type="paragraph" w:customStyle="1" w:styleId="CM21">
    <w:name w:val="CM21"/>
    <w:basedOn w:val="Normal"/>
    <w:uiPriority w:val="99"/>
    <w:qFormat/>
    <w:rsid w:val="008A5F3B"/>
    <w:rPr>
      <w14:ligatures w14:val="standardContextual"/>
    </w:rPr>
  </w:style>
  <w:style w:type="paragraph" w:customStyle="1" w:styleId="Pa31">
    <w:name w:val="Pa3+1"/>
    <w:basedOn w:val="Normal"/>
    <w:uiPriority w:val="99"/>
    <w:qFormat/>
    <w:rsid w:val="008A5F3B"/>
    <w:rPr>
      <w14:ligatures w14:val="standardContextual"/>
    </w:rPr>
  </w:style>
  <w:style w:type="paragraph" w:customStyle="1" w:styleId="Pa1">
    <w:name w:val="Pa1"/>
    <w:basedOn w:val="Normal"/>
    <w:uiPriority w:val="99"/>
    <w:qFormat/>
    <w:rsid w:val="008A5F3B"/>
    <w:rPr>
      <w14:ligatures w14:val="standardContextual"/>
    </w:rPr>
  </w:style>
  <w:style w:type="paragraph" w:customStyle="1" w:styleId="UnderlineCharCharCharCharCharCharChar">
    <w:name w:val="Underline Char Char Char Char Char Char Char"/>
    <w:basedOn w:val="Normal"/>
    <w:qFormat/>
    <w:rsid w:val="008A5F3B"/>
    <w:rPr>
      <w14:ligatures w14:val="standardContextual"/>
    </w:rPr>
  </w:style>
  <w:style w:type="paragraph" w:customStyle="1" w:styleId="SmalltextCharCharChar0">
    <w:name w:val="Small text Char Char Char"/>
    <w:basedOn w:val="Normal"/>
    <w:next w:val="Analytics"/>
    <w:qFormat/>
    <w:rsid w:val="008A5F3B"/>
    <w:rPr>
      <w14:ligatures w14:val="standardContextual"/>
    </w:rPr>
  </w:style>
  <w:style w:type="paragraph" w:customStyle="1" w:styleId="Textbody">
    <w:name w:val="Text body"/>
    <w:basedOn w:val="SmalltextCharCharChar0"/>
    <w:next w:val="WW-Default"/>
    <w:uiPriority w:val="99"/>
    <w:qFormat/>
    <w:rsid w:val="008A5F3B"/>
  </w:style>
  <w:style w:type="paragraph" w:customStyle="1" w:styleId="Default1">
    <w:name w:val="Default1"/>
    <w:basedOn w:val="Normal"/>
    <w:uiPriority w:val="99"/>
    <w:qFormat/>
    <w:rsid w:val="008A5F3B"/>
    <w:rPr>
      <w14:ligatures w14:val="standardContextual"/>
    </w:rPr>
  </w:style>
  <w:style w:type="paragraph" w:customStyle="1" w:styleId="NFAPWPheader">
    <w:name w:val="NFAP WP header"/>
    <w:basedOn w:val="Normal"/>
    <w:uiPriority w:val="99"/>
    <w:qFormat/>
    <w:rsid w:val="008A5F3B"/>
    <w:rPr>
      <w14:ligatures w14:val="standardContextual"/>
    </w:rPr>
  </w:style>
  <w:style w:type="character" w:customStyle="1" w:styleId="CiteCharCharChar">
    <w:name w:val="Cite Char Char Char"/>
    <w:locked/>
    <w:rsid w:val="008A5F3B"/>
  </w:style>
  <w:style w:type="paragraph" w:customStyle="1" w:styleId="CiteCharChar">
    <w:name w:val="Cite Char Char"/>
    <w:basedOn w:val="Normal"/>
    <w:next w:val="Normal"/>
    <w:qFormat/>
    <w:rsid w:val="008A5F3B"/>
    <w:rPr>
      <w14:ligatures w14:val="standardContextual"/>
    </w:rPr>
  </w:style>
  <w:style w:type="paragraph" w:customStyle="1" w:styleId="CiteCardCharChar">
    <w:name w:val="Cite_Card Char Char"/>
    <w:autoRedefine/>
    <w:uiPriority w:val="99"/>
    <w:qFormat/>
    <w:rsid w:val="008A5F3B"/>
    <w:pPr>
      <w:spacing w:after="200" w:line="276" w:lineRule="auto"/>
    </w:pPr>
    <w:rPr>
      <w:kern w:val="0"/>
      <w:sz w:val="22"/>
      <w:szCs w:val="22"/>
    </w:rPr>
  </w:style>
  <w:style w:type="character" w:customStyle="1" w:styleId="CiteCardCharCharCharChar">
    <w:name w:val="Cite_Card Char Char Char Char"/>
    <w:locked/>
    <w:rsid w:val="008A5F3B"/>
  </w:style>
  <w:style w:type="paragraph" w:customStyle="1" w:styleId="CiteCardCharCharChar">
    <w:name w:val="Cite_Card Char Char Char"/>
    <w:qFormat/>
    <w:rsid w:val="008A5F3B"/>
    <w:pPr>
      <w:spacing w:after="200" w:line="276" w:lineRule="auto"/>
    </w:pPr>
    <w:rPr>
      <w:kern w:val="0"/>
      <w:sz w:val="22"/>
      <w:szCs w:val="22"/>
    </w:rPr>
  </w:style>
  <w:style w:type="paragraph" w:customStyle="1" w:styleId="heading">
    <w:name w:val="heading"/>
    <w:basedOn w:val="Normal"/>
    <w:uiPriority w:val="99"/>
    <w:qFormat/>
    <w:rsid w:val="008A5F3B"/>
    <w:rPr>
      <w14:ligatures w14:val="standardContextual"/>
    </w:rPr>
  </w:style>
  <w:style w:type="character" w:customStyle="1" w:styleId="DebateHeaderChar">
    <w:name w:val="Debate Header Char"/>
    <w:uiPriority w:val="99"/>
    <w:locked/>
    <w:rsid w:val="008A5F3B"/>
  </w:style>
  <w:style w:type="character" w:customStyle="1" w:styleId="UnhighlightedChar">
    <w:name w:val="Unhighlighted Char"/>
    <w:locked/>
    <w:rsid w:val="008A5F3B"/>
  </w:style>
  <w:style w:type="paragraph" w:customStyle="1" w:styleId="Unhighlighted">
    <w:name w:val="Unhighlighted"/>
    <w:basedOn w:val="Normal"/>
    <w:next w:val="TagCite2"/>
    <w:autoRedefine/>
    <w:qFormat/>
    <w:rsid w:val="008A5F3B"/>
    <w:rPr>
      <w14:ligatures w14:val="standardContextual"/>
    </w:rPr>
  </w:style>
  <w:style w:type="character" w:customStyle="1" w:styleId="StylecardUnderlineChar">
    <w:name w:val="Style card + Underline Char"/>
    <w:locked/>
    <w:rsid w:val="008A5F3B"/>
  </w:style>
  <w:style w:type="paragraph" w:customStyle="1" w:styleId="StylecardUnderline">
    <w:name w:val="Style card + Underline"/>
    <w:basedOn w:val="CiteSpacing"/>
    <w:next w:val="Unhighlighted"/>
    <w:qFormat/>
    <w:rsid w:val="008A5F3B"/>
    <w:pPr>
      <w:spacing w:line="259" w:lineRule="auto"/>
    </w:pPr>
    <w:rPr>
      <w:rFonts w:ascii="Arial" w:hAnsi="Arial" w:cs="Arial"/>
      <w:sz w:val="16"/>
      <w:szCs w:val="22"/>
      <w14:ligatures w14:val="standardContextual"/>
    </w:rPr>
  </w:style>
  <w:style w:type="paragraph" w:customStyle="1" w:styleId="TagF3">
    <w:name w:val="Tag (F3)"/>
    <w:uiPriority w:val="99"/>
    <w:qFormat/>
    <w:rsid w:val="008A5F3B"/>
    <w:pPr>
      <w:spacing w:after="200" w:line="276" w:lineRule="auto"/>
    </w:pPr>
    <w:rPr>
      <w:kern w:val="0"/>
      <w:sz w:val="22"/>
      <w:szCs w:val="22"/>
    </w:rPr>
  </w:style>
  <w:style w:type="paragraph" w:customStyle="1" w:styleId="style14">
    <w:name w:val="style14"/>
    <w:basedOn w:val="Normal"/>
    <w:next w:val="cites"/>
    <w:uiPriority w:val="99"/>
    <w:qFormat/>
    <w:rsid w:val="008A5F3B"/>
    <w:rPr>
      <w14:ligatures w14:val="standardContextual"/>
    </w:rPr>
  </w:style>
  <w:style w:type="paragraph" w:customStyle="1" w:styleId="CardTagCite1Char">
    <w:name w:val="Card Tag + Cite #1 Char"/>
    <w:basedOn w:val="Normal"/>
    <w:uiPriority w:val="99"/>
    <w:qFormat/>
    <w:rsid w:val="008A5F3B"/>
    <w:rPr>
      <w14:ligatures w14:val="standardContextual"/>
    </w:rPr>
  </w:style>
  <w:style w:type="paragraph" w:customStyle="1" w:styleId="articlebody">
    <w:name w:val="articlebody"/>
    <w:basedOn w:val="Normal"/>
    <w:next w:val="i1"/>
    <w:uiPriority w:val="99"/>
    <w:qFormat/>
    <w:rsid w:val="008A5F3B"/>
    <w:rPr>
      <w14:ligatures w14:val="standardContextual"/>
    </w:rPr>
  </w:style>
  <w:style w:type="character" w:customStyle="1" w:styleId="CiteCardCharCharCharCharCharCharCharChar">
    <w:name w:val="Cite_Card Char Char Char Char Char Char Char Char"/>
    <w:locked/>
    <w:rsid w:val="008A5F3B"/>
  </w:style>
  <w:style w:type="paragraph" w:customStyle="1" w:styleId="CiteCardCharCharCharCharCharCharChar">
    <w:name w:val="Cite_Card Char Char Char Char Char Char Char"/>
    <w:next w:val="CardTagCite1Char"/>
    <w:autoRedefine/>
    <w:qFormat/>
    <w:rsid w:val="008A5F3B"/>
    <w:pPr>
      <w:spacing w:after="200" w:line="276" w:lineRule="auto"/>
    </w:pPr>
    <w:rPr>
      <w:kern w:val="0"/>
      <w:sz w:val="22"/>
      <w:szCs w:val="22"/>
    </w:rPr>
  </w:style>
  <w:style w:type="paragraph" w:customStyle="1" w:styleId="foldie">
    <w:name w:val="foldie"/>
    <w:next w:val="HotRoute0"/>
    <w:uiPriority w:val="99"/>
    <w:qFormat/>
    <w:rsid w:val="008A5F3B"/>
    <w:pPr>
      <w:spacing w:line="259" w:lineRule="auto"/>
    </w:pPr>
    <w:rPr>
      <w:kern w:val="0"/>
      <w:sz w:val="22"/>
      <w:szCs w:val="22"/>
    </w:rPr>
  </w:style>
  <w:style w:type="paragraph" w:customStyle="1" w:styleId="billtextsection">
    <w:name w:val="bill_text_section"/>
    <w:basedOn w:val="Normal"/>
    <w:next w:val="articlebody"/>
    <w:uiPriority w:val="99"/>
    <w:qFormat/>
    <w:rsid w:val="008A5F3B"/>
    <w:rPr>
      <w14:ligatures w14:val="standardContextual"/>
    </w:rPr>
  </w:style>
  <w:style w:type="character" w:customStyle="1" w:styleId="CiteNormalChar">
    <w:name w:val="Cite Normal Char"/>
    <w:locked/>
    <w:rsid w:val="008A5F3B"/>
  </w:style>
  <w:style w:type="paragraph" w:customStyle="1" w:styleId="StyleNormalWeb10pt">
    <w:name w:val="Style Normal (Web) + 10 pt"/>
    <w:basedOn w:val="Title"/>
    <w:next w:val="Boldunderline1"/>
    <w:uiPriority w:val="99"/>
    <w:qFormat/>
    <w:rsid w:val="008A5F3B"/>
    <w:pPr>
      <w:spacing w:after="160" w:line="259" w:lineRule="auto"/>
      <w:contextualSpacing w:val="0"/>
    </w:pPr>
    <w:rPr>
      <w:rFonts w:ascii="Georgia" w:eastAsiaTheme="minorEastAsia" w:hAnsi="Georgia"/>
      <w:sz w:val="20"/>
      <w:szCs w:val="24"/>
      <w14:ligatures w14:val="standardContextual"/>
    </w:rPr>
  </w:style>
  <w:style w:type="character" w:customStyle="1" w:styleId="cardChar3">
    <w:name w:val="%card Char"/>
    <w:locked/>
    <w:rsid w:val="008A5F3B"/>
  </w:style>
  <w:style w:type="paragraph" w:customStyle="1" w:styleId="card0">
    <w:name w:val="%card"/>
    <w:basedOn w:val="Normal"/>
    <w:next w:val="BLOCKTITLE3"/>
    <w:qFormat/>
    <w:rsid w:val="008A5F3B"/>
    <w:rPr>
      <w14:ligatures w14:val="standardContextual"/>
    </w:rPr>
  </w:style>
  <w:style w:type="paragraph" w:customStyle="1" w:styleId="p1">
    <w:name w:val="p1"/>
    <w:basedOn w:val="Normal"/>
    <w:next w:val="BlockHeadings"/>
    <w:uiPriority w:val="99"/>
    <w:qFormat/>
    <w:rsid w:val="008A5F3B"/>
    <w:rPr>
      <w14:ligatures w14:val="standardContextual"/>
    </w:rPr>
  </w:style>
  <w:style w:type="character" w:customStyle="1" w:styleId="UnunderlinedTextChar">
    <w:name w:val="Ununderlined Text Char"/>
    <w:locked/>
    <w:rsid w:val="008A5F3B"/>
  </w:style>
  <w:style w:type="paragraph" w:customStyle="1" w:styleId="UnunderlinedText">
    <w:name w:val="Ununderlined Text"/>
    <w:basedOn w:val="Normal"/>
    <w:next w:val="card0"/>
    <w:autoRedefine/>
    <w:qFormat/>
    <w:rsid w:val="008A5F3B"/>
    <w:rPr>
      <w14:ligatures w14:val="standardContextual"/>
    </w:rPr>
  </w:style>
  <w:style w:type="character" w:customStyle="1" w:styleId="ReallyfuckingsmallCharCharCharChar">
    <w:name w:val="Really fucking small Char Char Char Char"/>
    <w:locked/>
    <w:rsid w:val="008A5F3B"/>
  </w:style>
  <w:style w:type="paragraph" w:customStyle="1" w:styleId="ReallyfuckingsmallCharCharChar">
    <w:name w:val="Really fucking small Char Char Char"/>
    <w:basedOn w:val="Normal"/>
    <w:next w:val="NoSpacing"/>
    <w:qFormat/>
    <w:rsid w:val="008A5F3B"/>
    <w:rPr>
      <w14:ligatures w14:val="standardContextual"/>
    </w:rPr>
  </w:style>
  <w:style w:type="paragraph" w:customStyle="1" w:styleId="CardDownx15">
    <w:name w:val="CardDown x1.5"/>
    <w:basedOn w:val="Normal"/>
    <w:uiPriority w:val="99"/>
    <w:qFormat/>
    <w:rsid w:val="008A5F3B"/>
    <w:rPr>
      <w14:ligatures w14:val="standardContextual"/>
    </w:rPr>
  </w:style>
  <w:style w:type="paragraph" w:customStyle="1" w:styleId="CiteTag">
    <w:name w:val="Cite/Tag"/>
    <w:basedOn w:val="Normal"/>
    <w:uiPriority w:val="99"/>
    <w:qFormat/>
    <w:rsid w:val="008A5F3B"/>
    <w:rPr>
      <w14:ligatures w14:val="standardContextual"/>
    </w:rPr>
  </w:style>
  <w:style w:type="paragraph" w:customStyle="1" w:styleId="Heading5SizeDown">
    <w:name w:val="Heading 5 Size Down"/>
    <w:basedOn w:val="Normal"/>
    <w:autoRedefine/>
    <w:uiPriority w:val="99"/>
    <w:qFormat/>
    <w:rsid w:val="008A5F3B"/>
    <w:rPr>
      <w14:ligatures w14:val="standardContextual"/>
    </w:rPr>
  </w:style>
  <w:style w:type="character" w:customStyle="1" w:styleId="StyleStyleArialNarrow9ptLeft-075ArialNarrowChar">
    <w:name w:val="Style Style Arial Narrow 9 pt Left:  -0.75&quot; + Arial Narrow Char"/>
    <w:locked/>
    <w:rsid w:val="008A5F3B"/>
  </w:style>
  <w:style w:type="paragraph" w:customStyle="1" w:styleId="StyleStyleArialNarrow9ptLeft-075ArialNarrow">
    <w:name w:val="Style Style Arial Narrow 9 pt Left:  -0.75&quot; + Arial Narrow"/>
    <w:basedOn w:val="Normal"/>
    <w:next w:val="Heading5SizeDown"/>
    <w:qFormat/>
    <w:rsid w:val="008A5F3B"/>
    <w:rPr>
      <w14:ligatures w14:val="standardContextual"/>
    </w:rPr>
  </w:style>
  <w:style w:type="character" w:customStyle="1" w:styleId="StyleStyleCardTextLeft-075Right0Char">
    <w:name w:val="Style Style Card Text + Left:  -0.75&quot; + Right:  0&quot; Char"/>
    <w:locked/>
    <w:rsid w:val="008A5F3B"/>
  </w:style>
  <w:style w:type="paragraph" w:customStyle="1" w:styleId="StyleStyleCardTextLeft-075Right0">
    <w:name w:val="Style Style Card Text + Left:  -0.75&quot; + Right:  0&quot;"/>
    <w:basedOn w:val="Normal"/>
    <w:next w:val="evidencetext"/>
    <w:autoRedefine/>
    <w:qFormat/>
    <w:rsid w:val="008A5F3B"/>
    <w:rPr>
      <w14:ligatures w14:val="standardContextual"/>
    </w:rPr>
  </w:style>
  <w:style w:type="paragraph" w:customStyle="1" w:styleId="ecxmsonormal">
    <w:name w:val="ecxmsonormal"/>
    <w:basedOn w:val="Normal"/>
    <w:uiPriority w:val="99"/>
    <w:qFormat/>
    <w:rsid w:val="008A5F3B"/>
    <w:rPr>
      <w14:ligatures w14:val="standardContextual"/>
    </w:rPr>
  </w:style>
  <w:style w:type="character" w:customStyle="1" w:styleId="DebateUnderlineBoldChar">
    <w:name w:val="Debate Underline Bold Char"/>
    <w:locked/>
    <w:rsid w:val="008A5F3B"/>
  </w:style>
  <w:style w:type="paragraph" w:customStyle="1" w:styleId="DebateUnderlineBold">
    <w:name w:val="Debate Underline Bold"/>
    <w:basedOn w:val="Cardtext"/>
    <w:uiPriority w:val="99"/>
    <w:qFormat/>
    <w:rsid w:val="008A5F3B"/>
    <w:pPr>
      <w:widowControl/>
      <w:autoSpaceDE/>
      <w:autoSpaceDN/>
      <w:adjustRightInd/>
    </w:pPr>
    <w:rPr>
      <w:rFonts w:ascii="Georgia" w:eastAsiaTheme="minorEastAsia" w:hAnsi="Georgia" w:cstheme="minorBidi"/>
      <w:kern w:val="2"/>
      <w:szCs w:val="24"/>
      <w:u w:val="none"/>
      <w:lang w:eastAsia="ko-KR"/>
      <w14:ligatures w14:val="standardContextual"/>
    </w:rPr>
  </w:style>
  <w:style w:type="character" w:customStyle="1" w:styleId="StyleArialNarrow12ptBoldLeft-075Char">
    <w:name w:val="Style Arial Narrow 12 pt Bold Left:  -0.75&quot; Char"/>
    <w:locked/>
    <w:rsid w:val="008A5F3B"/>
  </w:style>
  <w:style w:type="paragraph" w:customStyle="1" w:styleId="StyleArialNarrow12ptBoldLeft-075">
    <w:name w:val="Style Arial Narrow 12 pt Bold Left:  -0.75&quot;"/>
    <w:basedOn w:val="Normal"/>
    <w:next w:val="ecxmsonormal"/>
    <w:qFormat/>
    <w:rsid w:val="008A5F3B"/>
    <w:rPr>
      <w14:ligatures w14:val="standardContextual"/>
    </w:rPr>
  </w:style>
  <w:style w:type="character" w:customStyle="1" w:styleId="StyleStyleevidencetextBorderSinglesolidlineAuto05Char">
    <w:name w:val="Style Style evidence text + Border: : (Single solid line Auto  0.5 ... Char"/>
    <w:locked/>
    <w:rsid w:val="008A5F3B"/>
  </w:style>
  <w:style w:type="paragraph" w:customStyle="1" w:styleId="StyleStyleevidencetextBorderSinglesolidlineAuto05">
    <w:name w:val="Style Style evidence text + Border: : (Single solid line Auto  0.5 ..."/>
    <w:basedOn w:val="Normal"/>
    <w:next w:val="DebateUnderlineBold"/>
    <w:qFormat/>
    <w:rsid w:val="008A5F3B"/>
    <w:rPr>
      <w14:ligatures w14:val="standardContextual"/>
    </w:rPr>
  </w:style>
  <w:style w:type="paragraph" w:customStyle="1" w:styleId="CiteCharCharCharChar">
    <w:name w:val="Cite Char Char Char Char"/>
    <w:basedOn w:val="Normal"/>
    <w:next w:val="Normal"/>
    <w:uiPriority w:val="99"/>
    <w:qFormat/>
    <w:rsid w:val="008A5F3B"/>
    <w:rPr>
      <w14:ligatures w14:val="standardContextual"/>
    </w:rPr>
  </w:style>
  <w:style w:type="character" w:customStyle="1" w:styleId="UnderliningCharChar1CharCharChar">
    <w:name w:val="Underlining Char Char1 Char Char Char"/>
    <w:locked/>
    <w:rsid w:val="008A5F3B"/>
  </w:style>
  <w:style w:type="paragraph" w:customStyle="1" w:styleId="UnderliningCharChar1CharChar">
    <w:name w:val="Underlining Char Char1 Char Char"/>
    <w:basedOn w:val="Normal"/>
    <w:next w:val="Normal"/>
    <w:qFormat/>
    <w:rsid w:val="008A5F3B"/>
    <w:rPr>
      <w14:ligatures w14:val="standardContextual"/>
    </w:rPr>
  </w:style>
  <w:style w:type="paragraph" w:customStyle="1" w:styleId="CiteCharCharCharCharChar">
    <w:name w:val="Cite Char Char Char Char Char"/>
    <w:basedOn w:val="Normal"/>
    <w:next w:val="Normal"/>
    <w:qFormat/>
    <w:rsid w:val="008A5F3B"/>
    <w:rPr>
      <w14:ligatures w14:val="standardContextual"/>
    </w:rPr>
  </w:style>
  <w:style w:type="character" w:customStyle="1" w:styleId="UnderliningCharCharChar">
    <w:name w:val="Underlining Char Char Char"/>
    <w:locked/>
    <w:rsid w:val="008A5F3B"/>
  </w:style>
  <w:style w:type="paragraph" w:customStyle="1" w:styleId="Style120">
    <w:name w:val="Style 12"/>
    <w:uiPriority w:val="99"/>
    <w:qFormat/>
    <w:rsid w:val="008A5F3B"/>
    <w:pPr>
      <w:spacing w:after="200" w:line="276" w:lineRule="auto"/>
    </w:pPr>
    <w:rPr>
      <w:kern w:val="0"/>
      <w:sz w:val="22"/>
      <w:szCs w:val="22"/>
    </w:rPr>
  </w:style>
  <w:style w:type="paragraph" w:customStyle="1" w:styleId="Style7">
    <w:name w:val="Style 7"/>
    <w:next w:val="CiteCharCharCharCharChar"/>
    <w:uiPriority w:val="99"/>
    <w:qFormat/>
    <w:rsid w:val="008A5F3B"/>
    <w:pPr>
      <w:spacing w:after="200" w:line="276" w:lineRule="auto"/>
    </w:pPr>
    <w:rPr>
      <w:kern w:val="0"/>
      <w:sz w:val="22"/>
      <w:szCs w:val="22"/>
    </w:rPr>
  </w:style>
  <w:style w:type="paragraph" w:customStyle="1" w:styleId="Style9">
    <w:name w:val="Style 9"/>
    <w:uiPriority w:val="99"/>
    <w:qFormat/>
    <w:rsid w:val="008A5F3B"/>
    <w:pPr>
      <w:spacing w:after="200" w:line="276" w:lineRule="auto"/>
    </w:pPr>
    <w:rPr>
      <w:kern w:val="0"/>
      <w:sz w:val="22"/>
      <w:szCs w:val="22"/>
    </w:rPr>
  </w:style>
  <w:style w:type="paragraph" w:customStyle="1" w:styleId="Emphasis3">
    <w:name w:val="Emphasis3"/>
    <w:uiPriority w:val="99"/>
    <w:qFormat/>
    <w:rsid w:val="008A5F3B"/>
    <w:pPr>
      <w:spacing w:after="200" w:line="276" w:lineRule="auto"/>
    </w:pPr>
    <w:rPr>
      <w:kern w:val="0"/>
      <w:sz w:val="22"/>
      <w:szCs w:val="22"/>
    </w:rPr>
  </w:style>
  <w:style w:type="paragraph" w:customStyle="1" w:styleId="formfldssel">
    <w:name w:val="formfldssel"/>
    <w:basedOn w:val="Normal"/>
    <w:uiPriority w:val="99"/>
    <w:qFormat/>
    <w:rsid w:val="008A5F3B"/>
    <w:rPr>
      <w14:ligatures w14:val="standardContextual"/>
    </w:rPr>
  </w:style>
  <w:style w:type="paragraph" w:customStyle="1" w:styleId="hpleftlk">
    <w:name w:val="hpleftlk"/>
    <w:basedOn w:val="Normal"/>
    <w:next w:val="SmallCard"/>
    <w:uiPriority w:val="99"/>
    <w:qFormat/>
    <w:rsid w:val="008A5F3B"/>
    <w:rPr>
      <w14:ligatures w14:val="standardContextual"/>
    </w:rPr>
  </w:style>
  <w:style w:type="paragraph" w:customStyle="1" w:styleId="lblu">
    <w:name w:val="lblu"/>
    <w:basedOn w:val="Normal"/>
    <w:next w:val="BreifTitle"/>
    <w:uiPriority w:val="99"/>
    <w:qFormat/>
    <w:rsid w:val="008A5F3B"/>
    <w:rPr>
      <w14:ligatures w14:val="standardContextual"/>
    </w:rPr>
  </w:style>
  <w:style w:type="paragraph" w:customStyle="1" w:styleId="Underlinestyle1">
    <w:name w:val="Underlinestyle"/>
    <w:basedOn w:val="Normal"/>
    <w:next w:val="Normal10pt"/>
    <w:uiPriority w:val="99"/>
    <w:qFormat/>
    <w:rsid w:val="008A5F3B"/>
    <w:rPr>
      <w14:ligatures w14:val="standardContextual"/>
    </w:rPr>
  </w:style>
  <w:style w:type="paragraph" w:customStyle="1" w:styleId="OffensiveLanguage">
    <w:name w:val="Offensive Language"/>
    <w:basedOn w:val="Normal"/>
    <w:next w:val="Normal"/>
    <w:uiPriority w:val="99"/>
    <w:qFormat/>
    <w:rsid w:val="008A5F3B"/>
    <w:rPr>
      <w14:ligatures w14:val="standardContextual"/>
    </w:rPr>
  </w:style>
  <w:style w:type="paragraph" w:customStyle="1" w:styleId="Style18">
    <w:name w:val="Style 18"/>
    <w:next w:val="CM10"/>
    <w:uiPriority w:val="99"/>
    <w:qFormat/>
    <w:rsid w:val="008A5F3B"/>
    <w:pPr>
      <w:spacing w:after="200" w:line="276" w:lineRule="auto"/>
    </w:pPr>
    <w:rPr>
      <w:kern w:val="0"/>
      <w:sz w:val="22"/>
      <w:szCs w:val="22"/>
    </w:rPr>
  </w:style>
  <w:style w:type="paragraph" w:customStyle="1" w:styleId="formfld">
    <w:name w:val="formfld"/>
    <w:basedOn w:val="Normal"/>
    <w:next w:val="OffensiveLanguage"/>
    <w:uiPriority w:val="99"/>
    <w:qFormat/>
    <w:rsid w:val="008A5F3B"/>
    <w:rPr>
      <w14:ligatures w14:val="standardContextual"/>
    </w:rPr>
  </w:style>
  <w:style w:type="character" w:customStyle="1" w:styleId="sup1">
    <w:name w:val="sup1"/>
    <w:rsid w:val="008A5F3B"/>
  </w:style>
  <w:style w:type="character" w:customStyle="1" w:styleId="pgnum1">
    <w:name w:val="pgnum1"/>
    <w:rsid w:val="008A5F3B"/>
  </w:style>
  <w:style w:type="character" w:customStyle="1" w:styleId="apple">
    <w:name w:val="apple"/>
    <w:rsid w:val="008A5F3B"/>
  </w:style>
  <w:style w:type="character" w:customStyle="1" w:styleId="inhoud">
    <w:name w:val="inhoud"/>
    <w:rsid w:val="008A5F3B"/>
  </w:style>
  <w:style w:type="character" w:customStyle="1" w:styleId="Cites-AuthorDate">
    <w:name w:val="Cites-Author/Date"/>
    <w:qFormat/>
    <w:rsid w:val="008A5F3B"/>
  </w:style>
  <w:style w:type="character" w:customStyle="1" w:styleId="StyleCardtextChar10pt">
    <w:name w:val="Style Card text Char + 10 pt"/>
    <w:rsid w:val="008A5F3B"/>
  </w:style>
  <w:style w:type="character" w:customStyle="1" w:styleId="smcaps">
    <w:name w:val="smcaps"/>
    <w:rsid w:val="008A5F3B"/>
  </w:style>
  <w:style w:type="character" w:customStyle="1" w:styleId="inside-head1">
    <w:name w:val="inside-head1"/>
    <w:rsid w:val="008A5F3B"/>
  </w:style>
  <w:style w:type="character" w:customStyle="1" w:styleId="datestamp1">
    <w:name w:val="datestamp1"/>
    <w:rsid w:val="008A5F3B"/>
  </w:style>
  <w:style w:type="character" w:customStyle="1" w:styleId="pagetools1">
    <w:name w:val="pagetools1"/>
    <w:rsid w:val="008A5F3B"/>
  </w:style>
  <w:style w:type="character" w:customStyle="1" w:styleId="smallredtext">
    <w:name w:val="smallredtext"/>
    <w:rsid w:val="008A5F3B"/>
  </w:style>
  <w:style w:type="character" w:customStyle="1" w:styleId="storyheading31">
    <w:name w:val="storyheading31"/>
    <w:rsid w:val="008A5F3B"/>
  </w:style>
  <w:style w:type="character" w:customStyle="1" w:styleId="storydeck31">
    <w:name w:val="storydeck31"/>
    <w:rsid w:val="008A5F3B"/>
  </w:style>
  <w:style w:type="character" w:customStyle="1" w:styleId="subtitle10">
    <w:name w:val="subtitle1"/>
    <w:rsid w:val="008A5F3B"/>
  </w:style>
  <w:style w:type="character" w:customStyle="1" w:styleId="clsbiolink">
    <w:name w:val="clsbiolink"/>
    <w:rsid w:val="008A5F3B"/>
  </w:style>
  <w:style w:type="character" w:customStyle="1" w:styleId="clssmaller">
    <w:name w:val="clssmaller"/>
    <w:rsid w:val="008A5F3B"/>
  </w:style>
  <w:style w:type="character" w:customStyle="1" w:styleId="sm1">
    <w:name w:val="sm1"/>
    <w:rsid w:val="008A5F3B"/>
  </w:style>
  <w:style w:type="character" w:customStyle="1" w:styleId="noindentChar">
    <w:name w:val="noindent Char"/>
    <w:rsid w:val="008A5F3B"/>
  </w:style>
  <w:style w:type="character" w:customStyle="1" w:styleId="SmallChar1">
    <w:name w:val="Small Char1"/>
    <w:rsid w:val="008A5F3B"/>
  </w:style>
  <w:style w:type="character" w:customStyle="1" w:styleId="fullcite0">
    <w:name w:val="fullcite"/>
    <w:rsid w:val="008A5F3B"/>
  </w:style>
  <w:style w:type="character" w:customStyle="1" w:styleId="Style9ptThickunderline">
    <w:name w:val="Style 9 pt Thick underline"/>
    <w:rsid w:val="008A5F3B"/>
  </w:style>
  <w:style w:type="character" w:customStyle="1" w:styleId="CardNotUnderlinedChar">
    <w:name w:val="Card Not Underlined Char"/>
    <w:rsid w:val="008A5F3B"/>
  </w:style>
  <w:style w:type="character" w:customStyle="1" w:styleId="IndexHeadersCharChar">
    <w:name w:val="Index Headers Char Char"/>
    <w:rsid w:val="008A5F3B"/>
  </w:style>
  <w:style w:type="character" w:customStyle="1" w:styleId="justify">
    <w:name w:val="justify"/>
    <w:rsid w:val="008A5F3B"/>
  </w:style>
  <w:style w:type="character" w:customStyle="1" w:styleId="SmallCardTextChar">
    <w:name w:val="Small Card Text Char"/>
    <w:rsid w:val="008A5F3B"/>
  </w:style>
  <w:style w:type="character" w:customStyle="1" w:styleId="tagChar30">
    <w:name w:val="tag Char3"/>
    <w:rsid w:val="008A5F3B"/>
  </w:style>
  <w:style w:type="character" w:customStyle="1" w:styleId="awtw">
    <w:name w:val="awtw"/>
    <w:rsid w:val="008A5F3B"/>
  </w:style>
  <w:style w:type="character" w:customStyle="1" w:styleId="ld3">
    <w:name w:val="ld3"/>
    <w:rsid w:val="008A5F3B"/>
  </w:style>
  <w:style w:type="character" w:customStyle="1" w:styleId="5Notunderlined">
    <w:name w:val="5 Not underlined"/>
    <w:rsid w:val="008A5F3B"/>
  </w:style>
  <w:style w:type="character" w:customStyle="1" w:styleId="externaledithide">
    <w:name w:val="external_edit_hide"/>
    <w:rsid w:val="008A5F3B"/>
  </w:style>
  <w:style w:type="character" w:customStyle="1" w:styleId="CharacterStyle20">
    <w:name w:val="Character Style 20"/>
    <w:rsid w:val="008A5F3B"/>
  </w:style>
  <w:style w:type="character" w:customStyle="1" w:styleId="A9">
    <w:name w:val="A9"/>
    <w:uiPriority w:val="99"/>
    <w:rsid w:val="008A5F3B"/>
  </w:style>
  <w:style w:type="character" w:customStyle="1" w:styleId="centerheadlines">
    <w:name w:val="centerheadlines"/>
    <w:rsid w:val="008A5F3B"/>
  </w:style>
  <w:style w:type="character" w:customStyle="1" w:styleId="info">
    <w:name w:val="info"/>
    <w:rsid w:val="008A5F3B"/>
  </w:style>
  <w:style w:type="character" w:customStyle="1" w:styleId="datestory">
    <w:name w:val="datestory"/>
    <w:rsid w:val="008A5F3B"/>
  </w:style>
  <w:style w:type="character" w:customStyle="1" w:styleId="goohl1">
    <w:name w:val="goohl1"/>
    <w:rsid w:val="008A5F3B"/>
  </w:style>
  <w:style w:type="character" w:customStyle="1" w:styleId="StyleUnderlineBorderSinglesolidlineAuto05ptLinew">
    <w:name w:val="Style Underline Border: : (Single solid line Auto  0.5 pt Line w..."/>
    <w:basedOn w:val="DefaultParagraphFont"/>
    <w:rsid w:val="008A5F3B"/>
  </w:style>
  <w:style w:type="character" w:customStyle="1" w:styleId="citeschar10">
    <w:name w:val="citeschar1"/>
    <w:basedOn w:val="DefaultParagraphFont"/>
    <w:rsid w:val="008A5F3B"/>
  </w:style>
  <w:style w:type="character" w:customStyle="1" w:styleId="cardunderlinedchar1">
    <w:name w:val="cardunderlinedchar"/>
    <w:basedOn w:val="DefaultParagraphFont"/>
    <w:rsid w:val="008A5F3B"/>
  </w:style>
  <w:style w:type="character" w:customStyle="1" w:styleId="Style1CharCharChar">
    <w:name w:val="Style1 Char Char Char"/>
    <w:locked/>
    <w:rsid w:val="008A5F3B"/>
  </w:style>
  <w:style w:type="character" w:customStyle="1" w:styleId="provider">
    <w:name w:val="provider"/>
    <w:basedOn w:val="DefaultParagraphFont"/>
    <w:rsid w:val="008A5F3B"/>
  </w:style>
  <w:style w:type="character" w:customStyle="1" w:styleId="vitstorybyline">
    <w:name w:val="vitstorybyline"/>
    <w:rsid w:val="008A5F3B"/>
  </w:style>
  <w:style w:type="character" w:customStyle="1" w:styleId="yahoobuzzbadge-form">
    <w:name w:val="yahoobuzzbadge-form"/>
    <w:rsid w:val="008A5F3B"/>
  </w:style>
  <w:style w:type="character" w:customStyle="1" w:styleId="tickerlinx">
    <w:name w:val="tickerlinx"/>
    <w:rsid w:val="008A5F3B"/>
  </w:style>
  <w:style w:type="character" w:customStyle="1" w:styleId="post-timestamp">
    <w:name w:val="post-timestamp"/>
    <w:rsid w:val="008A5F3B"/>
  </w:style>
  <w:style w:type="character" w:customStyle="1" w:styleId="mw-headline">
    <w:name w:val="mw-headline"/>
    <w:rsid w:val="008A5F3B"/>
  </w:style>
  <w:style w:type="character" w:customStyle="1" w:styleId="month">
    <w:name w:val="month"/>
    <w:rsid w:val="008A5F3B"/>
  </w:style>
  <w:style w:type="character" w:customStyle="1" w:styleId="texttitlebigred">
    <w:name w:val="texttitlebigred"/>
    <w:rsid w:val="008A5F3B"/>
  </w:style>
  <w:style w:type="character" w:customStyle="1" w:styleId="subtitles">
    <w:name w:val="subtitles"/>
    <w:rsid w:val="008A5F3B"/>
  </w:style>
  <w:style w:type="character" w:customStyle="1" w:styleId="CiteCardChar1">
    <w:name w:val="Cite_Card Char1"/>
    <w:rsid w:val="008A5F3B"/>
  </w:style>
  <w:style w:type="character" w:customStyle="1" w:styleId="ptitleinside">
    <w:name w:val="p_title_inside"/>
    <w:rsid w:val="008A5F3B"/>
  </w:style>
  <w:style w:type="character" w:customStyle="1" w:styleId="paramv">
    <w:name w:val="paramv"/>
    <w:rsid w:val="008A5F3B"/>
  </w:style>
  <w:style w:type="character" w:customStyle="1" w:styleId="symbol">
    <w:name w:val="symbol"/>
    <w:rsid w:val="008A5F3B"/>
  </w:style>
  <w:style w:type="character" w:customStyle="1" w:styleId="data">
    <w:name w:val="data"/>
    <w:rsid w:val="008A5F3B"/>
  </w:style>
  <w:style w:type="character" w:customStyle="1" w:styleId="pub-date">
    <w:name w:val="pub-date"/>
    <w:rsid w:val="008A5F3B"/>
  </w:style>
  <w:style w:type="character" w:customStyle="1" w:styleId="AuthorDateF4">
    <w:name w:val="Author Date (F4)"/>
    <w:rsid w:val="008A5F3B"/>
  </w:style>
  <w:style w:type="character" w:customStyle="1" w:styleId="BoldUnderlineF6">
    <w:name w:val="Bold Underline (F6)"/>
    <w:rsid w:val="008A5F3B"/>
  </w:style>
  <w:style w:type="character" w:customStyle="1" w:styleId="grouptext">
    <w:name w:val="group_text"/>
    <w:rsid w:val="008A5F3B"/>
  </w:style>
  <w:style w:type="character" w:customStyle="1" w:styleId="authors">
    <w:name w:val="authors"/>
    <w:rsid w:val="008A5F3B"/>
  </w:style>
  <w:style w:type="character" w:customStyle="1" w:styleId="verdana12grey1">
    <w:name w:val="verdana12grey1"/>
    <w:rsid w:val="008A5F3B"/>
  </w:style>
  <w:style w:type="character" w:customStyle="1" w:styleId="verdana9grey1a">
    <w:name w:val="verdana9grey1a"/>
    <w:rsid w:val="008A5F3B"/>
  </w:style>
  <w:style w:type="character" w:customStyle="1" w:styleId="nn-twttr-share-btn">
    <w:name w:val="nn-twttr-share-btn"/>
    <w:rsid w:val="008A5F3B"/>
  </w:style>
  <w:style w:type="character" w:customStyle="1" w:styleId="count">
    <w:name w:val="count"/>
    <w:rsid w:val="008A5F3B"/>
  </w:style>
  <w:style w:type="character" w:customStyle="1" w:styleId="comment-count">
    <w:name w:val="comment-count"/>
    <w:rsid w:val="008A5F3B"/>
  </w:style>
  <w:style w:type="character" w:customStyle="1" w:styleId="comment-count-text">
    <w:name w:val="comment-count-text"/>
    <w:rsid w:val="008A5F3B"/>
  </w:style>
  <w:style w:type="character" w:customStyle="1" w:styleId="lightheader">
    <w:name w:val="lightheader"/>
    <w:rsid w:val="008A5F3B"/>
  </w:style>
  <w:style w:type="character" w:customStyle="1" w:styleId="CiteCardCharCharCharCharChar">
    <w:name w:val="Cite_Card Char Char Char Char Char"/>
    <w:rsid w:val="008A5F3B"/>
  </w:style>
  <w:style w:type="character" w:customStyle="1" w:styleId="CiteCardCharCharCharCharCharChar">
    <w:name w:val="Cite_Card Char Char Char Char Char Char"/>
    <w:rsid w:val="008A5F3B"/>
  </w:style>
  <w:style w:type="character" w:customStyle="1" w:styleId="yahoobuzzbadge">
    <w:name w:val="yahoobuzzbadge"/>
    <w:rsid w:val="008A5F3B"/>
  </w:style>
  <w:style w:type="character" w:customStyle="1" w:styleId="StrongEmphasis">
    <w:name w:val="Strong Emphasis"/>
    <w:rsid w:val="008A5F3B"/>
  </w:style>
  <w:style w:type="character" w:customStyle="1" w:styleId="article-articlebody">
    <w:name w:val="article-articlebody"/>
    <w:basedOn w:val="DefaultParagraphFont"/>
    <w:rsid w:val="008A5F3B"/>
  </w:style>
  <w:style w:type="character" w:customStyle="1" w:styleId="pageheader0">
    <w:name w:val="pageheader"/>
    <w:basedOn w:val="DefaultParagraphFont"/>
    <w:rsid w:val="008A5F3B"/>
  </w:style>
  <w:style w:type="character" w:customStyle="1" w:styleId="AuthorCharChar">
    <w:name w:val="Author Char Char"/>
    <w:rsid w:val="008A5F3B"/>
  </w:style>
  <w:style w:type="character" w:customStyle="1" w:styleId="smallchar2">
    <w:name w:val="smallchar"/>
    <w:basedOn w:val="DefaultParagraphFont"/>
    <w:rsid w:val="008A5F3B"/>
  </w:style>
  <w:style w:type="character" w:customStyle="1" w:styleId="Shortcite">
    <w:name w:val="Shortcite"/>
    <w:rsid w:val="008A5F3B"/>
  </w:style>
  <w:style w:type="character" w:customStyle="1" w:styleId="Longcite">
    <w:name w:val="Longcite"/>
    <w:rsid w:val="008A5F3B"/>
  </w:style>
  <w:style w:type="character" w:customStyle="1" w:styleId="address">
    <w:name w:val="address"/>
    <w:rsid w:val="008A5F3B"/>
  </w:style>
  <w:style w:type="character" w:customStyle="1" w:styleId="Shrinker">
    <w:name w:val="Shrinker"/>
    <w:rsid w:val="008A5F3B"/>
  </w:style>
  <w:style w:type="character" w:customStyle="1" w:styleId="heading3char10">
    <w:name w:val="heading3char1"/>
    <w:basedOn w:val="DefaultParagraphFont"/>
    <w:rsid w:val="008A5F3B"/>
  </w:style>
  <w:style w:type="character" w:customStyle="1" w:styleId="underlinea">
    <w:name w:val="underlinea"/>
    <w:basedOn w:val="DefaultParagraphFont"/>
    <w:rsid w:val="008A5F3B"/>
  </w:style>
  <w:style w:type="character" w:customStyle="1" w:styleId="StyleUnderlineChar9pt2">
    <w:name w:val="Style Underline Char + 9 pt2"/>
    <w:rsid w:val="008A5F3B"/>
  </w:style>
  <w:style w:type="character" w:customStyle="1" w:styleId="StyleUnderlineChar9ptBold1">
    <w:name w:val="Style Underline Char + 9 pt Bold1"/>
    <w:rsid w:val="008A5F3B"/>
  </w:style>
  <w:style w:type="character" w:customStyle="1" w:styleId="FontStyle329">
    <w:name w:val="Font Style329"/>
    <w:uiPriority w:val="99"/>
    <w:rsid w:val="008A5F3B"/>
  </w:style>
  <w:style w:type="character" w:customStyle="1" w:styleId="FontStyle232">
    <w:name w:val="Font Style232"/>
    <w:uiPriority w:val="99"/>
    <w:rsid w:val="008A5F3B"/>
  </w:style>
  <w:style w:type="character" w:customStyle="1" w:styleId="MicroTextCharChar">
    <w:name w:val="MicroText Char Char"/>
    <w:rsid w:val="008A5F3B"/>
  </w:style>
  <w:style w:type="character" w:customStyle="1" w:styleId="style61">
    <w:name w:val="style6"/>
    <w:rsid w:val="008A5F3B"/>
  </w:style>
  <w:style w:type="character" w:customStyle="1" w:styleId="Title2">
    <w:name w:val="Title2"/>
    <w:basedOn w:val="DefaultParagraphFont"/>
    <w:rsid w:val="008A5F3B"/>
  </w:style>
  <w:style w:type="character" w:customStyle="1" w:styleId="pmterms2">
    <w:name w:val="pmterms2"/>
    <w:basedOn w:val="DefaultParagraphFont"/>
    <w:rsid w:val="008A5F3B"/>
  </w:style>
  <w:style w:type="character" w:customStyle="1" w:styleId="BoldandUnderlineChar1Char2CharChar">
    <w:name w:val="Bold and Underline Char1 Char2 Char Char"/>
    <w:basedOn w:val="DefaultParagraphFont"/>
    <w:rsid w:val="008A5F3B"/>
  </w:style>
  <w:style w:type="character" w:customStyle="1" w:styleId="UnderlineChar1Char1">
    <w:name w:val="Underline Char1 Char1"/>
    <w:basedOn w:val="DefaultParagraphFont"/>
    <w:rsid w:val="008A5F3B"/>
  </w:style>
  <w:style w:type="character" w:customStyle="1" w:styleId="featurecontentgray1">
    <w:name w:val="featurecontentgray1"/>
    <w:basedOn w:val="DefaultParagraphFont"/>
    <w:rsid w:val="008A5F3B"/>
  </w:style>
  <w:style w:type="character" w:customStyle="1" w:styleId="CardCharCharChar0">
    <w:name w:val="Card Char Char Char"/>
    <w:basedOn w:val="DefaultParagraphFont"/>
    <w:rsid w:val="008A5F3B"/>
  </w:style>
  <w:style w:type="character" w:customStyle="1" w:styleId="big1">
    <w:name w:val="big1"/>
    <w:basedOn w:val="DefaultParagraphFont"/>
    <w:rsid w:val="008A5F3B"/>
  </w:style>
  <w:style w:type="character" w:customStyle="1" w:styleId="articletitle1">
    <w:name w:val="articletitle1"/>
    <w:basedOn w:val="DefaultParagraphFont"/>
    <w:rsid w:val="008A5F3B"/>
  </w:style>
  <w:style w:type="character" w:customStyle="1" w:styleId="prodgeneral">
    <w:name w:val="prodgeneral"/>
    <w:basedOn w:val="DefaultParagraphFont"/>
    <w:rsid w:val="008A5F3B"/>
  </w:style>
  <w:style w:type="character" w:customStyle="1" w:styleId="Style10pt">
    <w:name w:val="Style 10 pt"/>
    <w:basedOn w:val="DefaultParagraphFont"/>
    <w:rsid w:val="008A5F3B"/>
  </w:style>
  <w:style w:type="character" w:customStyle="1" w:styleId="StyleUnderlineChar0">
    <w:name w:val="Style Underline + Char"/>
    <w:basedOn w:val="DefaultParagraphFont"/>
    <w:rsid w:val="008A5F3B"/>
  </w:style>
  <w:style w:type="character" w:customStyle="1" w:styleId="highlightChar">
    <w:name w:val="highlight Char"/>
    <w:basedOn w:val="DefaultParagraphFont"/>
    <w:rsid w:val="008A5F3B"/>
  </w:style>
  <w:style w:type="character" w:customStyle="1" w:styleId="OffensiveLanguageChar">
    <w:name w:val="Offensive Language Char"/>
    <w:rsid w:val="008A5F3B"/>
  </w:style>
  <w:style w:type="character" w:customStyle="1" w:styleId="yellowfadeinnerspan">
    <w:name w:val="yellowfadeinnerspan"/>
    <w:rsid w:val="008A5F3B"/>
  </w:style>
  <w:style w:type="character" w:customStyle="1" w:styleId="ipa">
    <w:name w:val="ipa"/>
    <w:basedOn w:val="DefaultParagraphFont"/>
    <w:rsid w:val="008A5F3B"/>
  </w:style>
  <w:style w:type="table" w:customStyle="1" w:styleId="TableGrid1">
    <w:name w:val="Table Grid1"/>
    <w:basedOn w:val="TableNormal"/>
    <w:rsid w:val="008A5F3B"/>
    <w:pPr>
      <w:spacing w:after="200" w:line="276" w:lineRule="auto"/>
    </w:pPr>
    <w:rPr>
      <w:kern w:val="0"/>
      <w:sz w:val="22"/>
      <w:szCs w:val="22"/>
    </w:rPr>
    <w:tblPr/>
  </w:style>
  <w:style w:type="character" w:customStyle="1" w:styleId="StyleciteChar">
    <w:name w:val="Style cite + Char"/>
    <w:basedOn w:val="DefaultParagraphFont"/>
    <w:rsid w:val="008A5F3B"/>
  </w:style>
  <w:style w:type="character" w:customStyle="1" w:styleId="DebateUnderlinedChar">
    <w:name w:val="Debate Underlined Char"/>
    <w:locked/>
    <w:rsid w:val="008A5F3B"/>
  </w:style>
  <w:style w:type="paragraph" w:customStyle="1" w:styleId="DebateUnderlined">
    <w:name w:val="Debate Underlined"/>
    <w:basedOn w:val="Normal"/>
    <w:next w:val="about"/>
    <w:qFormat/>
    <w:rsid w:val="008A5F3B"/>
    <w:rPr>
      <w14:ligatures w14:val="standardContextual"/>
    </w:rPr>
  </w:style>
  <w:style w:type="character" w:customStyle="1" w:styleId="Card10f2Char">
    <w:name w:val="Card.10.f2 Char"/>
    <w:locked/>
    <w:rsid w:val="008A5F3B"/>
  </w:style>
  <w:style w:type="paragraph" w:customStyle="1" w:styleId="Card10f2">
    <w:name w:val="Card.10.f2"/>
    <w:basedOn w:val="Normal"/>
    <w:next w:val="thumbnail"/>
    <w:autoRedefine/>
    <w:qFormat/>
    <w:rsid w:val="008A5F3B"/>
    <w:rPr>
      <w14:ligatures w14:val="standardContextual"/>
    </w:rPr>
  </w:style>
  <w:style w:type="character" w:customStyle="1" w:styleId="Bodytext5">
    <w:name w:val="Body text_"/>
    <w:basedOn w:val="DefaultParagraphFont"/>
    <w:locked/>
    <w:rsid w:val="008A5F3B"/>
    <w:rPr>
      <w:shd w:val="clear" w:color="auto" w:fill="FFFFFF"/>
    </w:rPr>
  </w:style>
  <w:style w:type="paragraph" w:customStyle="1" w:styleId="BodyText50">
    <w:name w:val="Body Text5"/>
    <w:basedOn w:val="Normal"/>
    <w:next w:val="wallacepara"/>
    <w:qFormat/>
    <w:rsid w:val="008A5F3B"/>
    <w:rPr>
      <w14:ligatures w14:val="standardContextual"/>
    </w:rPr>
  </w:style>
  <w:style w:type="paragraph" w:customStyle="1" w:styleId="user">
    <w:name w:val="user"/>
    <w:basedOn w:val="Normal"/>
    <w:next w:val="morelink"/>
    <w:uiPriority w:val="99"/>
    <w:qFormat/>
    <w:rsid w:val="008A5F3B"/>
    <w:rPr>
      <w14:ligatures w14:val="standardContextual"/>
    </w:rPr>
  </w:style>
  <w:style w:type="paragraph" w:customStyle="1" w:styleId="about">
    <w:name w:val="about"/>
    <w:basedOn w:val="Normal"/>
    <w:next w:val="audiolink"/>
    <w:uiPriority w:val="99"/>
    <w:qFormat/>
    <w:rsid w:val="008A5F3B"/>
    <w:rPr>
      <w14:ligatures w14:val="standardContextual"/>
    </w:rPr>
  </w:style>
  <w:style w:type="paragraph" w:customStyle="1" w:styleId="t6">
    <w:name w:val="t6"/>
    <w:basedOn w:val="Normal"/>
    <w:next w:val="nav1"/>
    <w:uiPriority w:val="99"/>
    <w:qFormat/>
    <w:rsid w:val="008A5F3B"/>
    <w:rPr>
      <w14:ligatures w14:val="standardContextual"/>
    </w:rPr>
  </w:style>
  <w:style w:type="paragraph" w:customStyle="1" w:styleId="thumbnail">
    <w:name w:val="thumbnail"/>
    <w:basedOn w:val="Normal"/>
    <w:next w:val="nav2"/>
    <w:uiPriority w:val="99"/>
    <w:qFormat/>
    <w:rsid w:val="008A5F3B"/>
    <w:rPr>
      <w14:ligatures w14:val="standardContextual"/>
    </w:rPr>
  </w:style>
  <w:style w:type="paragraph" w:customStyle="1" w:styleId="stand-first-alone">
    <w:name w:val="stand-first-alone"/>
    <w:basedOn w:val="Normal"/>
    <w:next w:val="Pa0"/>
    <w:uiPriority w:val="99"/>
    <w:qFormat/>
    <w:rsid w:val="008A5F3B"/>
    <w:rPr>
      <w14:ligatures w14:val="standardContextual"/>
    </w:rPr>
  </w:style>
  <w:style w:type="paragraph" w:customStyle="1" w:styleId="wallacepara">
    <w:name w:val="wallacepara"/>
    <w:basedOn w:val="Normal"/>
    <w:next w:val="CM45"/>
    <w:uiPriority w:val="99"/>
    <w:qFormat/>
    <w:rsid w:val="008A5F3B"/>
    <w:rPr>
      <w14:ligatures w14:val="standardContextual"/>
    </w:rPr>
  </w:style>
  <w:style w:type="paragraph" w:customStyle="1" w:styleId="morelink">
    <w:name w:val="morelink"/>
    <w:basedOn w:val="Normal"/>
    <w:next w:val="CM46"/>
    <w:uiPriority w:val="99"/>
    <w:qFormat/>
    <w:rsid w:val="008A5F3B"/>
    <w:rPr>
      <w14:ligatures w14:val="standardContextual"/>
    </w:rPr>
  </w:style>
  <w:style w:type="paragraph" w:customStyle="1" w:styleId="audiolink">
    <w:name w:val="audiolink"/>
    <w:basedOn w:val="Normal"/>
    <w:next w:val="F4-NormalText"/>
    <w:uiPriority w:val="99"/>
    <w:qFormat/>
    <w:rsid w:val="008A5F3B"/>
    <w:rPr>
      <w14:ligatures w14:val="standardContextual"/>
    </w:rPr>
  </w:style>
  <w:style w:type="paragraph" w:customStyle="1" w:styleId="titlestyle1">
    <w:name w:val="titlestyle1"/>
    <w:basedOn w:val="Normal"/>
    <w:next w:val="FullText"/>
    <w:uiPriority w:val="99"/>
    <w:qFormat/>
    <w:rsid w:val="008A5F3B"/>
    <w:rPr>
      <w14:ligatures w14:val="standardContextual"/>
    </w:rPr>
  </w:style>
  <w:style w:type="paragraph" w:customStyle="1" w:styleId="nav1">
    <w:name w:val="nav1"/>
    <w:basedOn w:val="Normal"/>
    <w:next w:val="TagLine"/>
    <w:uiPriority w:val="99"/>
    <w:qFormat/>
    <w:rsid w:val="008A5F3B"/>
    <w:rPr>
      <w14:ligatures w14:val="standardContextual"/>
    </w:rPr>
  </w:style>
  <w:style w:type="paragraph" w:customStyle="1" w:styleId="nav2">
    <w:name w:val="nav2"/>
    <w:basedOn w:val="Normal"/>
    <w:uiPriority w:val="99"/>
    <w:qFormat/>
    <w:rsid w:val="008A5F3B"/>
    <w:rPr>
      <w14:ligatures w14:val="standardContextual"/>
    </w:rPr>
  </w:style>
  <w:style w:type="paragraph" w:customStyle="1" w:styleId="Pa0">
    <w:name w:val="Pa0"/>
    <w:basedOn w:val="Normal"/>
    <w:uiPriority w:val="99"/>
    <w:qFormat/>
    <w:rsid w:val="008A5F3B"/>
    <w:rPr>
      <w14:ligatures w14:val="standardContextual"/>
    </w:rPr>
  </w:style>
  <w:style w:type="paragraph" w:customStyle="1" w:styleId="CM45">
    <w:name w:val="CM45"/>
    <w:basedOn w:val="Normal"/>
    <w:uiPriority w:val="99"/>
    <w:qFormat/>
    <w:rsid w:val="008A5F3B"/>
    <w:rPr>
      <w14:ligatures w14:val="standardContextual"/>
    </w:rPr>
  </w:style>
  <w:style w:type="paragraph" w:customStyle="1" w:styleId="CM46">
    <w:name w:val="CM46"/>
    <w:basedOn w:val="Normal"/>
    <w:uiPriority w:val="99"/>
    <w:qFormat/>
    <w:rsid w:val="008A5F3B"/>
    <w:rPr>
      <w14:ligatures w14:val="standardContextual"/>
    </w:rPr>
  </w:style>
  <w:style w:type="character" w:customStyle="1" w:styleId="Heading18">
    <w:name w:val="Heading #18_"/>
    <w:basedOn w:val="DefaultParagraphFont"/>
    <w:locked/>
    <w:rsid w:val="008A5F3B"/>
  </w:style>
  <w:style w:type="paragraph" w:customStyle="1" w:styleId="Heading180">
    <w:name w:val="Heading #18"/>
    <w:basedOn w:val="Normal"/>
    <w:qFormat/>
    <w:rsid w:val="008A5F3B"/>
    <w:rPr>
      <w14:ligatures w14:val="standardContextual"/>
    </w:rPr>
  </w:style>
  <w:style w:type="character" w:customStyle="1" w:styleId="Picturecaption2">
    <w:name w:val="Picture caption (2)_"/>
    <w:basedOn w:val="DefaultParagraphFont"/>
    <w:locked/>
    <w:rsid w:val="008A5F3B"/>
  </w:style>
  <w:style w:type="paragraph" w:customStyle="1" w:styleId="Picturecaption20">
    <w:name w:val="Picture caption (2)"/>
    <w:basedOn w:val="Normal"/>
    <w:qFormat/>
    <w:rsid w:val="008A5F3B"/>
    <w:rPr>
      <w14:ligatures w14:val="standardContextual"/>
    </w:rPr>
  </w:style>
  <w:style w:type="character" w:customStyle="1" w:styleId="Picturecaption">
    <w:name w:val="Picture caption_"/>
    <w:basedOn w:val="DefaultParagraphFont"/>
    <w:locked/>
    <w:rsid w:val="008A5F3B"/>
  </w:style>
  <w:style w:type="paragraph" w:customStyle="1" w:styleId="Picturecaption0">
    <w:name w:val="Picture caption"/>
    <w:basedOn w:val="Normal"/>
    <w:qFormat/>
    <w:rsid w:val="008A5F3B"/>
    <w:rPr>
      <w14:ligatures w14:val="standardContextual"/>
    </w:rPr>
  </w:style>
  <w:style w:type="character" w:customStyle="1" w:styleId="Bodytext31">
    <w:name w:val="Body text (31)_"/>
    <w:basedOn w:val="DefaultParagraphFont"/>
    <w:locked/>
    <w:rsid w:val="008A5F3B"/>
  </w:style>
  <w:style w:type="paragraph" w:customStyle="1" w:styleId="Bodytext310">
    <w:name w:val="Body text (31)"/>
    <w:basedOn w:val="Normal"/>
    <w:qFormat/>
    <w:rsid w:val="008A5F3B"/>
    <w:rPr>
      <w14:ligatures w14:val="standardContextual"/>
    </w:rPr>
  </w:style>
  <w:style w:type="character" w:customStyle="1" w:styleId="Heading22">
    <w:name w:val="Heading #22_"/>
    <w:basedOn w:val="DefaultParagraphFont"/>
    <w:locked/>
    <w:rsid w:val="008A5F3B"/>
  </w:style>
  <w:style w:type="paragraph" w:customStyle="1" w:styleId="Heading220">
    <w:name w:val="Heading #22"/>
    <w:basedOn w:val="Normal"/>
    <w:qFormat/>
    <w:rsid w:val="008A5F3B"/>
    <w:rPr>
      <w14:ligatures w14:val="standardContextual"/>
    </w:rPr>
  </w:style>
  <w:style w:type="character" w:customStyle="1" w:styleId="Bodytext131">
    <w:name w:val="Body text (131)_"/>
    <w:basedOn w:val="DefaultParagraphFont"/>
    <w:locked/>
    <w:rsid w:val="008A5F3B"/>
  </w:style>
  <w:style w:type="paragraph" w:customStyle="1" w:styleId="Bodytext1310">
    <w:name w:val="Body text (131)"/>
    <w:basedOn w:val="Normal"/>
    <w:qFormat/>
    <w:rsid w:val="008A5F3B"/>
    <w:rPr>
      <w14:ligatures w14:val="standardContextual"/>
    </w:rPr>
  </w:style>
  <w:style w:type="character" w:customStyle="1" w:styleId="Bodytext140">
    <w:name w:val="Body text (140)_"/>
    <w:basedOn w:val="DefaultParagraphFont"/>
    <w:locked/>
    <w:rsid w:val="008A5F3B"/>
  </w:style>
  <w:style w:type="paragraph" w:customStyle="1" w:styleId="Bodytext1400">
    <w:name w:val="Body text (140)"/>
    <w:basedOn w:val="Normal"/>
    <w:qFormat/>
    <w:rsid w:val="008A5F3B"/>
    <w:rPr>
      <w14:ligatures w14:val="standardContextual"/>
    </w:rPr>
  </w:style>
  <w:style w:type="character" w:customStyle="1" w:styleId="Bodytext141">
    <w:name w:val="Body text (141)_"/>
    <w:basedOn w:val="DefaultParagraphFont"/>
    <w:locked/>
    <w:rsid w:val="008A5F3B"/>
  </w:style>
  <w:style w:type="paragraph" w:customStyle="1" w:styleId="Bodytext1410">
    <w:name w:val="Body text (141)"/>
    <w:basedOn w:val="Normal"/>
    <w:qFormat/>
    <w:rsid w:val="008A5F3B"/>
    <w:rPr>
      <w14:ligatures w14:val="standardContextual"/>
    </w:rPr>
  </w:style>
  <w:style w:type="character" w:customStyle="1" w:styleId="Tableofcontents20">
    <w:name w:val="Table of contents (20)_"/>
    <w:basedOn w:val="DefaultParagraphFont"/>
    <w:locked/>
    <w:rsid w:val="008A5F3B"/>
  </w:style>
  <w:style w:type="paragraph" w:customStyle="1" w:styleId="Tableofcontents200">
    <w:name w:val="Table of contents (20)"/>
    <w:basedOn w:val="Normal"/>
    <w:qFormat/>
    <w:rsid w:val="008A5F3B"/>
    <w:rPr>
      <w14:ligatures w14:val="standardContextual"/>
    </w:rPr>
  </w:style>
  <w:style w:type="character" w:customStyle="1" w:styleId="Tableofcontents21">
    <w:name w:val="Table of contents (21)_"/>
    <w:basedOn w:val="DefaultParagraphFont"/>
    <w:locked/>
    <w:rsid w:val="008A5F3B"/>
  </w:style>
  <w:style w:type="paragraph" w:customStyle="1" w:styleId="Tableofcontents210">
    <w:name w:val="Table of contents (21)"/>
    <w:basedOn w:val="Normal"/>
    <w:qFormat/>
    <w:rsid w:val="008A5F3B"/>
    <w:rPr>
      <w14:ligatures w14:val="standardContextual"/>
    </w:rPr>
  </w:style>
  <w:style w:type="character" w:customStyle="1" w:styleId="Tableofcontents22">
    <w:name w:val="Table of contents (22)_"/>
    <w:basedOn w:val="DefaultParagraphFont"/>
    <w:locked/>
    <w:rsid w:val="008A5F3B"/>
  </w:style>
  <w:style w:type="paragraph" w:customStyle="1" w:styleId="Tableofcontents220">
    <w:name w:val="Table of contents (22)"/>
    <w:basedOn w:val="Normal"/>
    <w:qFormat/>
    <w:rsid w:val="008A5F3B"/>
    <w:rPr>
      <w14:ligatures w14:val="standardContextual"/>
    </w:rPr>
  </w:style>
  <w:style w:type="character" w:customStyle="1" w:styleId="Bodytext142">
    <w:name w:val="Body text (142)_"/>
    <w:basedOn w:val="DefaultParagraphFont"/>
    <w:locked/>
    <w:rsid w:val="008A5F3B"/>
  </w:style>
  <w:style w:type="paragraph" w:customStyle="1" w:styleId="Bodytext1420">
    <w:name w:val="Body text (142)"/>
    <w:basedOn w:val="Normal"/>
    <w:qFormat/>
    <w:rsid w:val="008A5F3B"/>
    <w:rPr>
      <w14:ligatures w14:val="standardContextual"/>
    </w:rPr>
  </w:style>
  <w:style w:type="character" w:customStyle="1" w:styleId="Bodytext143">
    <w:name w:val="Body text (143)_"/>
    <w:basedOn w:val="DefaultParagraphFont"/>
    <w:locked/>
    <w:rsid w:val="008A5F3B"/>
  </w:style>
  <w:style w:type="paragraph" w:customStyle="1" w:styleId="Bodytext1430">
    <w:name w:val="Body text (143)"/>
    <w:basedOn w:val="Normal"/>
    <w:qFormat/>
    <w:rsid w:val="008A5F3B"/>
    <w:rPr>
      <w14:ligatures w14:val="standardContextual"/>
    </w:rPr>
  </w:style>
  <w:style w:type="character" w:customStyle="1" w:styleId="Bodytext144Exact">
    <w:name w:val="Body text (144) Exact"/>
    <w:basedOn w:val="DefaultParagraphFont"/>
    <w:locked/>
    <w:rsid w:val="008A5F3B"/>
  </w:style>
  <w:style w:type="paragraph" w:customStyle="1" w:styleId="Bodytext144">
    <w:name w:val="Body text (144)"/>
    <w:basedOn w:val="Normal"/>
    <w:qFormat/>
    <w:rsid w:val="008A5F3B"/>
    <w:rPr>
      <w14:ligatures w14:val="standardContextual"/>
    </w:rPr>
  </w:style>
  <w:style w:type="character" w:customStyle="1" w:styleId="Bodytext145Exact">
    <w:name w:val="Body text (145) Exact"/>
    <w:basedOn w:val="DefaultParagraphFont"/>
    <w:locked/>
    <w:rsid w:val="008A5F3B"/>
  </w:style>
  <w:style w:type="paragraph" w:customStyle="1" w:styleId="Bodytext145">
    <w:name w:val="Body text (145)"/>
    <w:basedOn w:val="Normal"/>
    <w:qFormat/>
    <w:rsid w:val="008A5F3B"/>
    <w:rPr>
      <w14:ligatures w14:val="standardContextual"/>
    </w:rPr>
  </w:style>
  <w:style w:type="character" w:customStyle="1" w:styleId="Bodytext146">
    <w:name w:val="Body text (146)_"/>
    <w:basedOn w:val="DefaultParagraphFont"/>
    <w:locked/>
    <w:rsid w:val="008A5F3B"/>
  </w:style>
  <w:style w:type="paragraph" w:customStyle="1" w:styleId="Bodytext1460">
    <w:name w:val="Body text (146)"/>
    <w:basedOn w:val="Normal"/>
    <w:qFormat/>
    <w:rsid w:val="008A5F3B"/>
    <w:rPr>
      <w14:ligatures w14:val="standardContextual"/>
    </w:rPr>
  </w:style>
  <w:style w:type="character" w:customStyle="1" w:styleId="Heading230">
    <w:name w:val="Heading #23_"/>
    <w:basedOn w:val="DefaultParagraphFont"/>
    <w:locked/>
    <w:rsid w:val="008A5F3B"/>
  </w:style>
  <w:style w:type="paragraph" w:customStyle="1" w:styleId="Heading231">
    <w:name w:val="Heading #23"/>
    <w:basedOn w:val="Normal"/>
    <w:qFormat/>
    <w:rsid w:val="008A5F3B"/>
    <w:rPr>
      <w14:ligatures w14:val="standardContextual"/>
    </w:rPr>
  </w:style>
  <w:style w:type="character" w:customStyle="1" w:styleId="Picturecaption36">
    <w:name w:val="Picture caption (36)_"/>
    <w:basedOn w:val="DefaultParagraphFont"/>
    <w:locked/>
    <w:rsid w:val="008A5F3B"/>
  </w:style>
  <w:style w:type="paragraph" w:customStyle="1" w:styleId="Picturecaption360">
    <w:name w:val="Picture caption (36)"/>
    <w:basedOn w:val="Normal"/>
    <w:qFormat/>
    <w:rsid w:val="008A5F3B"/>
    <w:rPr>
      <w14:ligatures w14:val="standardContextual"/>
    </w:rPr>
  </w:style>
  <w:style w:type="character" w:customStyle="1" w:styleId="Picturecaption42">
    <w:name w:val="Picture caption (42)_"/>
    <w:basedOn w:val="DefaultParagraphFont"/>
    <w:locked/>
    <w:rsid w:val="008A5F3B"/>
  </w:style>
  <w:style w:type="paragraph" w:customStyle="1" w:styleId="Picturecaption420">
    <w:name w:val="Picture caption (42)"/>
    <w:basedOn w:val="Normal"/>
    <w:qFormat/>
    <w:rsid w:val="008A5F3B"/>
    <w:rPr>
      <w14:ligatures w14:val="standardContextual"/>
    </w:rPr>
  </w:style>
  <w:style w:type="character" w:customStyle="1" w:styleId="Bodytext154">
    <w:name w:val="Body text (154)_"/>
    <w:basedOn w:val="DefaultParagraphFont"/>
    <w:locked/>
    <w:rsid w:val="008A5F3B"/>
  </w:style>
  <w:style w:type="paragraph" w:customStyle="1" w:styleId="Bodytext1540">
    <w:name w:val="Body text (154)"/>
    <w:basedOn w:val="Normal"/>
    <w:qFormat/>
    <w:rsid w:val="008A5F3B"/>
    <w:rPr>
      <w14:ligatures w14:val="standardContextual"/>
    </w:rPr>
  </w:style>
  <w:style w:type="character" w:customStyle="1" w:styleId="Bodytext155">
    <w:name w:val="Body text (155)_"/>
    <w:basedOn w:val="DefaultParagraphFont"/>
    <w:locked/>
    <w:rsid w:val="008A5F3B"/>
  </w:style>
  <w:style w:type="paragraph" w:customStyle="1" w:styleId="Bodytext1550">
    <w:name w:val="Body text (155)"/>
    <w:basedOn w:val="Normal"/>
    <w:qFormat/>
    <w:rsid w:val="008A5F3B"/>
    <w:rPr>
      <w14:ligatures w14:val="standardContextual"/>
    </w:rPr>
  </w:style>
  <w:style w:type="character" w:customStyle="1" w:styleId="Bodytext156">
    <w:name w:val="Body text (156)_"/>
    <w:basedOn w:val="DefaultParagraphFont"/>
    <w:locked/>
    <w:rsid w:val="008A5F3B"/>
  </w:style>
  <w:style w:type="paragraph" w:customStyle="1" w:styleId="Bodytext1560">
    <w:name w:val="Body text (156)"/>
    <w:basedOn w:val="Normal"/>
    <w:qFormat/>
    <w:rsid w:val="008A5F3B"/>
    <w:rPr>
      <w14:ligatures w14:val="standardContextual"/>
    </w:rPr>
  </w:style>
  <w:style w:type="character" w:customStyle="1" w:styleId="Bodytext60">
    <w:name w:val="Body text (60)_"/>
    <w:basedOn w:val="DefaultParagraphFont"/>
    <w:locked/>
    <w:rsid w:val="008A5F3B"/>
  </w:style>
  <w:style w:type="paragraph" w:customStyle="1" w:styleId="Bodytext600">
    <w:name w:val="Body text (60)"/>
    <w:basedOn w:val="Normal"/>
    <w:qFormat/>
    <w:rsid w:val="008A5F3B"/>
    <w:rPr>
      <w14:ligatures w14:val="standardContextual"/>
    </w:rPr>
  </w:style>
  <w:style w:type="character" w:customStyle="1" w:styleId="Bodytext158">
    <w:name w:val="Body text (158)_"/>
    <w:basedOn w:val="DefaultParagraphFont"/>
    <w:locked/>
    <w:rsid w:val="008A5F3B"/>
  </w:style>
  <w:style w:type="paragraph" w:customStyle="1" w:styleId="Bodytext1580">
    <w:name w:val="Body text (158)"/>
    <w:basedOn w:val="Normal"/>
    <w:qFormat/>
    <w:rsid w:val="008A5F3B"/>
    <w:rPr>
      <w14:ligatures w14:val="standardContextual"/>
    </w:rPr>
  </w:style>
  <w:style w:type="character" w:customStyle="1" w:styleId="Bodytext159">
    <w:name w:val="Body text (159)_"/>
    <w:basedOn w:val="DefaultParagraphFont"/>
    <w:locked/>
    <w:rsid w:val="008A5F3B"/>
  </w:style>
  <w:style w:type="paragraph" w:customStyle="1" w:styleId="Bodytext1590">
    <w:name w:val="Body text (159)"/>
    <w:basedOn w:val="Normal"/>
    <w:qFormat/>
    <w:rsid w:val="008A5F3B"/>
    <w:rPr>
      <w14:ligatures w14:val="standardContextual"/>
    </w:rPr>
  </w:style>
  <w:style w:type="character" w:customStyle="1" w:styleId="Bodytext160">
    <w:name w:val="Body text (160)_"/>
    <w:basedOn w:val="DefaultParagraphFont"/>
    <w:locked/>
    <w:rsid w:val="008A5F3B"/>
  </w:style>
  <w:style w:type="paragraph" w:customStyle="1" w:styleId="Bodytext1600">
    <w:name w:val="Body text (160)"/>
    <w:basedOn w:val="Normal"/>
    <w:qFormat/>
    <w:rsid w:val="008A5F3B"/>
    <w:rPr>
      <w14:ligatures w14:val="standardContextual"/>
    </w:rPr>
  </w:style>
  <w:style w:type="character" w:customStyle="1" w:styleId="Picturecaption4">
    <w:name w:val="Picture caption (4)_"/>
    <w:basedOn w:val="DefaultParagraphFont"/>
    <w:locked/>
    <w:rsid w:val="008A5F3B"/>
  </w:style>
  <w:style w:type="paragraph" w:customStyle="1" w:styleId="Picturecaption40">
    <w:name w:val="Picture caption (4)"/>
    <w:basedOn w:val="Normal"/>
    <w:qFormat/>
    <w:rsid w:val="008A5F3B"/>
    <w:rPr>
      <w14:ligatures w14:val="standardContextual"/>
    </w:rPr>
  </w:style>
  <w:style w:type="character" w:customStyle="1" w:styleId="Heading10">
    <w:name w:val="Heading #10_"/>
    <w:basedOn w:val="DefaultParagraphFont"/>
    <w:locked/>
    <w:rsid w:val="008A5F3B"/>
  </w:style>
  <w:style w:type="paragraph" w:customStyle="1" w:styleId="Heading100">
    <w:name w:val="Heading #10"/>
    <w:basedOn w:val="Normal"/>
    <w:qFormat/>
    <w:rsid w:val="008A5F3B"/>
    <w:rPr>
      <w14:ligatures w14:val="standardContextual"/>
    </w:rPr>
  </w:style>
  <w:style w:type="character" w:customStyle="1" w:styleId="Picturecaption3">
    <w:name w:val="Picture caption (3)_"/>
    <w:basedOn w:val="DefaultParagraphFont"/>
    <w:locked/>
    <w:rsid w:val="008A5F3B"/>
  </w:style>
  <w:style w:type="paragraph" w:customStyle="1" w:styleId="Picturecaption30">
    <w:name w:val="Picture caption (3)"/>
    <w:basedOn w:val="Normal"/>
    <w:qFormat/>
    <w:rsid w:val="008A5F3B"/>
    <w:rPr>
      <w14:ligatures w14:val="standardContextual"/>
    </w:rPr>
  </w:style>
  <w:style w:type="character" w:customStyle="1" w:styleId="Heading13">
    <w:name w:val="Heading #13_"/>
    <w:basedOn w:val="DefaultParagraphFont"/>
    <w:locked/>
    <w:rsid w:val="008A5F3B"/>
  </w:style>
  <w:style w:type="paragraph" w:customStyle="1" w:styleId="Heading130">
    <w:name w:val="Heading #13"/>
    <w:basedOn w:val="Normal"/>
    <w:qFormat/>
    <w:rsid w:val="008A5F3B"/>
    <w:rPr>
      <w14:ligatures w14:val="standardContextual"/>
    </w:rPr>
  </w:style>
  <w:style w:type="character" w:customStyle="1" w:styleId="Heading92">
    <w:name w:val="Heading #9 (2)_"/>
    <w:basedOn w:val="DefaultParagraphFont"/>
    <w:locked/>
    <w:rsid w:val="008A5F3B"/>
  </w:style>
  <w:style w:type="paragraph" w:customStyle="1" w:styleId="Heading920">
    <w:name w:val="Heading #9 (2)"/>
    <w:basedOn w:val="Normal"/>
    <w:qFormat/>
    <w:rsid w:val="008A5F3B"/>
    <w:rPr>
      <w14:ligatures w14:val="standardContextual"/>
    </w:rPr>
  </w:style>
  <w:style w:type="character" w:customStyle="1" w:styleId="Heading15">
    <w:name w:val="Heading #15_"/>
    <w:basedOn w:val="DefaultParagraphFont"/>
    <w:locked/>
    <w:rsid w:val="008A5F3B"/>
  </w:style>
  <w:style w:type="paragraph" w:customStyle="1" w:styleId="Heading150">
    <w:name w:val="Heading #15"/>
    <w:basedOn w:val="Normal"/>
    <w:qFormat/>
    <w:rsid w:val="008A5F3B"/>
    <w:rPr>
      <w14:ligatures w14:val="standardContextual"/>
    </w:rPr>
  </w:style>
  <w:style w:type="character" w:customStyle="1" w:styleId="Bodytext38">
    <w:name w:val="Body text (38)_"/>
    <w:basedOn w:val="DefaultParagraphFont"/>
    <w:locked/>
    <w:rsid w:val="008A5F3B"/>
  </w:style>
  <w:style w:type="paragraph" w:customStyle="1" w:styleId="Bodytext380">
    <w:name w:val="Body text (38)"/>
    <w:basedOn w:val="Normal"/>
    <w:qFormat/>
    <w:rsid w:val="008A5F3B"/>
    <w:rPr>
      <w14:ligatures w14:val="standardContextual"/>
    </w:rPr>
  </w:style>
  <w:style w:type="character" w:customStyle="1" w:styleId="Heading17">
    <w:name w:val="Heading #17_"/>
    <w:basedOn w:val="DefaultParagraphFont"/>
    <w:locked/>
    <w:rsid w:val="008A5F3B"/>
  </w:style>
  <w:style w:type="paragraph" w:customStyle="1" w:styleId="Heading170">
    <w:name w:val="Heading #17"/>
    <w:basedOn w:val="Normal"/>
    <w:qFormat/>
    <w:rsid w:val="008A5F3B"/>
    <w:rPr>
      <w14:ligatures w14:val="standardContextual"/>
    </w:rPr>
  </w:style>
  <w:style w:type="character" w:customStyle="1" w:styleId="Bodytext97Exact">
    <w:name w:val="Body text (97) Exact"/>
    <w:basedOn w:val="DefaultParagraphFont"/>
    <w:locked/>
    <w:rsid w:val="008A5F3B"/>
  </w:style>
  <w:style w:type="paragraph" w:customStyle="1" w:styleId="Bodytext97">
    <w:name w:val="Body text (97)"/>
    <w:basedOn w:val="Normal"/>
    <w:qFormat/>
    <w:rsid w:val="008A5F3B"/>
    <w:rPr>
      <w14:ligatures w14:val="standardContextual"/>
    </w:rPr>
  </w:style>
  <w:style w:type="character" w:customStyle="1" w:styleId="Bodytext42">
    <w:name w:val="Body text (42)_"/>
    <w:basedOn w:val="DefaultParagraphFont"/>
    <w:locked/>
    <w:rsid w:val="008A5F3B"/>
  </w:style>
  <w:style w:type="paragraph" w:customStyle="1" w:styleId="Bodytext420">
    <w:name w:val="Body text (42)"/>
    <w:basedOn w:val="Normal"/>
    <w:qFormat/>
    <w:rsid w:val="008A5F3B"/>
    <w:rPr>
      <w14:ligatures w14:val="standardContextual"/>
    </w:rPr>
  </w:style>
  <w:style w:type="character" w:customStyle="1" w:styleId="Picturecaption9">
    <w:name w:val="Picture caption (9)_"/>
    <w:basedOn w:val="DefaultParagraphFont"/>
    <w:locked/>
    <w:rsid w:val="008A5F3B"/>
  </w:style>
  <w:style w:type="paragraph" w:customStyle="1" w:styleId="Picturecaption90">
    <w:name w:val="Picture caption (9)"/>
    <w:basedOn w:val="Normal"/>
    <w:qFormat/>
    <w:rsid w:val="008A5F3B"/>
    <w:rPr>
      <w14:ligatures w14:val="standardContextual"/>
    </w:rPr>
  </w:style>
  <w:style w:type="character" w:customStyle="1" w:styleId="Bodytext96Exact">
    <w:name w:val="Body text (96) Exact"/>
    <w:basedOn w:val="DefaultParagraphFont"/>
    <w:locked/>
    <w:rsid w:val="008A5F3B"/>
  </w:style>
  <w:style w:type="paragraph" w:customStyle="1" w:styleId="Bodytext96">
    <w:name w:val="Body text (96)"/>
    <w:basedOn w:val="Normal"/>
    <w:qFormat/>
    <w:rsid w:val="008A5F3B"/>
    <w:rPr>
      <w14:ligatures w14:val="standardContextual"/>
    </w:rPr>
  </w:style>
  <w:style w:type="character" w:customStyle="1" w:styleId="Heading142">
    <w:name w:val="Heading #14 (2)_"/>
    <w:basedOn w:val="DefaultParagraphFont"/>
    <w:locked/>
    <w:rsid w:val="008A5F3B"/>
  </w:style>
  <w:style w:type="paragraph" w:customStyle="1" w:styleId="Heading1420">
    <w:name w:val="Heading #14 (2)"/>
    <w:basedOn w:val="Normal"/>
    <w:qFormat/>
    <w:rsid w:val="008A5F3B"/>
    <w:rPr>
      <w14:ligatures w14:val="standardContextual"/>
    </w:rPr>
  </w:style>
  <w:style w:type="character" w:customStyle="1" w:styleId="Picturecaption31">
    <w:name w:val="Picture caption (31)_"/>
    <w:basedOn w:val="DefaultParagraphFont"/>
    <w:locked/>
    <w:rsid w:val="008A5F3B"/>
  </w:style>
  <w:style w:type="paragraph" w:customStyle="1" w:styleId="Picturecaption310">
    <w:name w:val="Picture caption (31)"/>
    <w:basedOn w:val="Normal"/>
    <w:qFormat/>
    <w:rsid w:val="008A5F3B"/>
    <w:rPr>
      <w14:ligatures w14:val="standardContextual"/>
    </w:rPr>
  </w:style>
  <w:style w:type="character" w:customStyle="1" w:styleId="Picturecaption27">
    <w:name w:val="Picture caption (27)_"/>
    <w:basedOn w:val="DefaultParagraphFont"/>
    <w:locked/>
    <w:rsid w:val="008A5F3B"/>
  </w:style>
  <w:style w:type="paragraph" w:customStyle="1" w:styleId="Picturecaption270">
    <w:name w:val="Picture caption (27)"/>
    <w:basedOn w:val="Normal"/>
    <w:qFormat/>
    <w:rsid w:val="008A5F3B"/>
    <w:rPr>
      <w14:ligatures w14:val="standardContextual"/>
    </w:rPr>
  </w:style>
  <w:style w:type="character" w:customStyle="1" w:styleId="Bodytext43Exact">
    <w:name w:val="Body text (43) Exact"/>
    <w:basedOn w:val="DefaultParagraphFont"/>
    <w:locked/>
    <w:rsid w:val="008A5F3B"/>
  </w:style>
  <w:style w:type="paragraph" w:customStyle="1" w:styleId="Bodytext43">
    <w:name w:val="Body text (43)"/>
    <w:basedOn w:val="Normal"/>
    <w:qFormat/>
    <w:rsid w:val="008A5F3B"/>
    <w:rPr>
      <w14:ligatures w14:val="standardContextual"/>
    </w:rPr>
  </w:style>
  <w:style w:type="character" w:customStyle="1" w:styleId="Bodytext109">
    <w:name w:val="Body text (109)_"/>
    <w:basedOn w:val="DefaultParagraphFont"/>
    <w:locked/>
    <w:rsid w:val="008A5F3B"/>
  </w:style>
  <w:style w:type="paragraph" w:customStyle="1" w:styleId="Bodytext1090">
    <w:name w:val="Body text (109)"/>
    <w:basedOn w:val="Normal"/>
    <w:qFormat/>
    <w:rsid w:val="008A5F3B"/>
    <w:rPr>
      <w14:ligatures w14:val="standardContextual"/>
    </w:rPr>
  </w:style>
  <w:style w:type="character" w:customStyle="1" w:styleId="Bodytext110">
    <w:name w:val="Body text (110)_"/>
    <w:basedOn w:val="DefaultParagraphFont"/>
    <w:locked/>
    <w:rsid w:val="008A5F3B"/>
  </w:style>
  <w:style w:type="paragraph" w:customStyle="1" w:styleId="Bodytext1100">
    <w:name w:val="Body text (110)"/>
    <w:basedOn w:val="Normal"/>
    <w:qFormat/>
    <w:rsid w:val="008A5F3B"/>
    <w:rPr>
      <w14:ligatures w14:val="standardContextual"/>
    </w:rPr>
  </w:style>
  <w:style w:type="character" w:customStyle="1" w:styleId="Bodytext111">
    <w:name w:val="Body text (111)_"/>
    <w:basedOn w:val="DefaultParagraphFont"/>
    <w:locked/>
    <w:rsid w:val="008A5F3B"/>
  </w:style>
  <w:style w:type="paragraph" w:customStyle="1" w:styleId="Bodytext1110">
    <w:name w:val="Body text (111)"/>
    <w:basedOn w:val="Normal"/>
    <w:qFormat/>
    <w:rsid w:val="008A5F3B"/>
    <w:rPr>
      <w14:ligatures w14:val="standardContextual"/>
    </w:rPr>
  </w:style>
  <w:style w:type="character" w:customStyle="1" w:styleId="Tablecaption7">
    <w:name w:val="Table caption (7)_"/>
    <w:basedOn w:val="DefaultParagraphFont"/>
    <w:locked/>
    <w:rsid w:val="008A5F3B"/>
  </w:style>
  <w:style w:type="paragraph" w:customStyle="1" w:styleId="Tablecaption70">
    <w:name w:val="Table caption (7)"/>
    <w:basedOn w:val="Normal"/>
    <w:qFormat/>
    <w:rsid w:val="008A5F3B"/>
    <w:rPr>
      <w14:ligatures w14:val="standardContextual"/>
    </w:rPr>
  </w:style>
  <w:style w:type="character" w:customStyle="1" w:styleId="Bodytext112">
    <w:name w:val="Body text (112)_"/>
    <w:basedOn w:val="DefaultParagraphFont"/>
    <w:locked/>
    <w:rsid w:val="008A5F3B"/>
  </w:style>
  <w:style w:type="paragraph" w:customStyle="1" w:styleId="Bodytext1120">
    <w:name w:val="Body text (112)"/>
    <w:basedOn w:val="Normal"/>
    <w:qFormat/>
    <w:rsid w:val="008A5F3B"/>
    <w:rPr>
      <w14:ligatures w14:val="standardContextual"/>
    </w:rPr>
  </w:style>
  <w:style w:type="character" w:customStyle="1" w:styleId="Bodytext113">
    <w:name w:val="Body text (113)_"/>
    <w:basedOn w:val="DefaultParagraphFont"/>
    <w:locked/>
    <w:rsid w:val="008A5F3B"/>
  </w:style>
  <w:style w:type="paragraph" w:customStyle="1" w:styleId="Bodytext1130">
    <w:name w:val="Body text (113)"/>
    <w:basedOn w:val="Normal"/>
    <w:qFormat/>
    <w:rsid w:val="008A5F3B"/>
    <w:rPr>
      <w14:ligatures w14:val="standardContextual"/>
    </w:rPr>
  </w:style>
  <w:style w:type="character" w:customStyle="1" w:styleId="Tableofcontents10">
    <w:name w:val="Table of contents (10)_"/>
    <w:basedOn w:val="DefaultParagraphFont"/>
    <w:locked/>
    <w:rsid w:val="008A5F3B"/>
  </w:style>
  <w:style w:type="paragraph" w:customStyle="1" w:styleId="Tableofcontents100">
    <w:name w:val="Table of contents (10)"/>
    <w:basedOn w:val="Normal"/>
    <w:qFormat/>
    <w:rsid w:val="008A5F3B"/>
    <w:rPr>
      <w14:ligatures w14:val="standardContextual"/>
    </w:rPr>
  </w:style>
  <w:style w:type="character" w:customStyle="1" w:styleId="Tableofcontents12">
    <w:name w:val="Table of contents (12)_"/>
    <w:basedOn w:val="DefaultParagraphFont"/>
    <w:locked/>
    <w:rsid w:val="008A5F3B"/>
  </w:style>
  <w:style w:type="paragraph" w:customStyle="1" w:styleId="Tableofcontents120">
    <w:name w:val="Table of contents (12)"/>
    <w:basedOn w:val="Normal"/>
    <w:qFormat/>
    <w:rsid w:val="008A5F3B"/>
    <w:rPr>
      <w14:ligatures w14:val="standardContextual"/>
    </w:rPr>
  </w:style>
  <w:style w:type="character" w:customStyle="1" w:styleId="Tableofcontents14">
    <w:name w:val="Table of contents (14)_"/>
    <w:basedOn w:val="DefaultParagraphFont"/>
    <w:locked/>
    <w:rsid w:val="008A5F3B"/>
  </w:style>
  <w:style w:type="paragraph" w:customStyle="1" w:styleId="Tableofcontents140">
    <w:name w:val="Table of contents (14)"/>
    <w:basedOn w:val="Normal"/>
    <w:qFormat/>
    <w:rsid w:val="008A5F3B"/>
    <w:rPr>
      <w14:ligatures w14:val="standardContextual"/>
    </w:rPr>
  </w:style>
  <w:style w:type="character" w:customStyle="1" w:styleId="Heading162">
    <w:name w:val="Heading #16 (2)_"/>
    <w:basedOn w:val="DefaultParagraphFont"/>
    <w:locked/>
    <w:rsid w:val="008A5F3B"/>
  </w:style>
  <w:style w:type="paragraph" w:customStyle="1" w:styleId="Heading1620">
    <w:name w:val="Heading #16 (2)"/>
    <w:basedOn w:val="Normal"/>
    <w:qFormat/>
    <w:rsid w:val="008A5F3B"/>
    <w:rPr>
      <w14:ligatures w14:val="standardContextual"/>
    </w:rPr>
  </w:style>
  <w:style w:type="paragraph" w:customStyle="1" w:styleId="txgreen">
    <w:name w:val="txgreen"/>
    <w:basedOn w:val="Normal"/>
    <w:uiPriority w:val="99"/>
    <w:qFormat/>
    <w:rsid w:val="008A5F3B"/>
    <w:rPr>
      <w14:ligatures w14:val="standardContextual"/>
    </w:rPr>
  </w:style>
  <w:style w:type="paragraph" w:customStyle="1" w:styleId="rtecenter">
    <w:name w:val="rtecenter"/>
    <w:basedOn w:val="Normal"/>
    <w:uiPriority w:val="99"/>
    <w:qFormat/>
    <w:rsid w:val="008A5F3B"/>
    <w:rPr>
      <w14:ligatures w14:val="standardContextual"/>
    </w:rPr>
  </w:style>
  <w:style w:type="paragraph" w:customStyle="1" w:styleId="StyleHeading4TagBigcardNotBold">
    <w:name w:val="Style Heading 4TagBig card + Not Bold"/>
    <w:basedOn w:val="Heading4"/>
    <w:uiPriority w:val="99"/>
    <w:qFormat/>
    <w:rsid w:val="008A5F3B"/>
    <w:rPr>
      <w:bCs/>
      <w14:ligatures w14:val="standardContextual"/>
    </w:rPr>
  </w:style>
  <w:style w:type="paragraph" w:customStyle="1" w:styleId="Stylecardtext8pt">
    <w:name w:val="Style card text + 8 pt"/>
    <w:basedOn w:val="Normal"/>
    <w:uiPriority w:val="99"/>
    <w:qFormat/>
    <w:rsid w:val="008A5F3B"/>
    <w:rPr>
      <w14:ligatures w14:val="standardContextual"/>
    </w:rPr>
  </w:style>
  <w:style w:type="paragraph" w:customStyle="1" w:styleId="Stylecardtext5pt">
    <w:name w:val="Style card text + 5 pt"/>
    <w:basedOn w:val="Normal"/>
    <w:uiPriority w:val="99"/>
    <w:qFormat/>
    <w:rsid w:val="008A5F3B"/>
    <w:rPr>
      <w14:ligatures w14:val="standardContextual"/>
    </w:rPr>
  </w:style>
  <w:style w:type="character" w:customStyle="1" w:styleId="StyleLatinGaramond9ptUnderline">
    <w:name w:val="Style (Latin) Garamond 9 pt Underline"/>
    <w:rsid w:val="008A5F3B"/>
  </w:style>
  <w:style w:type="character" w:customStyle="1" w:styleId="l9">
    <w:name w:val="l9"/>
    <w:basedOn w:val="DefaultParagraphFont"/>
    <w:rsid w:val="008A5F3B"/>
  </w:style>
  <w:style w:type="character" w:customStyle="1" w:styleId="l8">
    <w:name w:val="l8"/>
    <w:basedOn w:val="DefaultParagraphFont"/>
    <w:rsid w:val="008A5F3B"/>
  </w:style>
  <w:style w:type="character" w:customStyle="1" w:styleId="l6">
    <w:name w:val="l6"/>
    <w:basedOn w:val="DefaultParagraphFont"/>
    <w:rsid w:val="008A5F3B"/>
  </w:style>
  <w:style w:type="character" w:customStyle="1" w:styleId="l7">
    <w:name w:val="l7"/>
    <w:basedOn w:val="DefaultParagraphFont"/>
    <w:rsid w:val="008A5F3B"/>
  </w:style>
  <w:style w:type="character" w:customStyle="1" w:styleId="ellipsistext">
    <w:name w:val="ellipsis_text"/>
    <w:basedOn w:val="DefaultParagraphFont"/>
    <w:rsid w:val="008A5F3B"/>
  </w:style>
  <w:style w:type="character" w:customStyle="1" w:styleId="referencediv">
    <w:name w:val="referencediv"/>
    <w:basedOn w:val="DefaultParagraphFont"/>
    <w:rsid w:val="008A5F3B"/>
  </w:style>
  <w:style w:type="character" w:customStyle="1" w:styleId="cite00">
    <w:name w:val="cite0"/>
    <w:rsid w:val="008A5F3B"/>
  </w:style>
  <w:style w:type="character" w:customStyle="1" w:styleId="Aunderline1">
    <w:name w:val="Aunderline"/>
    <w:uiPriority w:val="1"/>
    <w:qFormat/>
    <w:rsid w:val="008A5F3B"/>
  </w:style>
  <w:style w:type="character" w:customStyle="1" w:styleId="desc">
    <w:name w:val="desc"/>
    <w:basedOn w:val="DefaultParagraphFont"/>
    <w:rsid w:val="008A5F3B"/>
  </w:style>
  <w:style w:type="character" w:customStyle="1" w:styleId="in-top">
    <w:name w:val="in-top"/>
    <w:rsid w:val="008A5F3B"/>
  </w:style>
  <w:style w:type="character" w:customStyle="1" w:styleId="nukeled">
    <w:name w:val="nukeled"/>
    <w:rsid w:val="008A5F3B"/>
  </w:style>
  <w:style w:type="character" w:customStyle="1" w:styleId="contextlyrelated">
    <w:name w:val="contextly_related"/>
    <w:rsid w:val="008A5F3B"/>
  </w:style>
  <w:style w:type="character" w:customStyle="1" w:styleId="in-right">
    <w:name w:val="in-right"/>
    <w:rsid w:val="008A5F3B"/>
  </w:style>
  <w:style w:type="character" w:customStyle="1" w:styleId="adtext">
    <w:name w:val="ad_text"/>
    <w:rsid w:val="008A5F3B"/>
  </w:style>
  <w:style w:type="character" w:customStyle="1" w:styleId="linkrow">
    <w:name w:val="link_row"/>
    <w:rsid w:val="008A5F3B"/>
  </w:style>
  <w:style w:type="character" w:customStyle="1" w:styleId="revision-date">
    <w:name w:val="revision-date"/>
    <w:rsid w:val="008A5F3B"/>
  </w:style>
  <w:style w:type="character" w:customStyle="1" w:styleId="facebook-share">
    <w:name w:val="facebook-share"/>
    <w:rsid w:val="008A5F3B"/>
  </w:style>
  <w:style w:type="character" w:customStyle="1" w:styleId="facebook-share-label">
    <w:name w:val="facebook-share-label"/>
    <w:rsid w:val="008A5F3B"/>
  </w:style>
  <w:style w:type="character" w:customStyle="1" w:styleId="ata11y">
    <w:name w:val="at_a11y"/>
    <w:rsid w:val="008A5F3B"/>
  </w:style>
  <w:style w:type="character" w:customStyle="1" w:styleId="tpk">
    <w:name w:val="tpk"/>
    <w:rsid w:val="008A5F3B"/>
  </w:style>
  <w:style w:type="character" w:customStyle="1" w:styleId="A24">
    <w:name w:val="A24"/>
    <w:uiPriority w:val="99"/>
    <w:rsid w:val="008A5F3B"/>
  </w:style>
  <w:style w:type="character" w:customStyle="1" w:styleId="A25">
    <w:name w:val="A25"/>
    <w:uiPriority w:val="99"/>
    <w:rsid w:val="008A5F3B"/>
  </w:style>
  <w:style w:type="character" w:customStyle="1" w:styleId="Headerorfooter">
    <w:name w:val="Header or footer_"/>
    <w:basedOn w:val="DefaultParagraphFont"/>
    <w:rsid w:val="008A5F3B"/>
  </w:style>
  <w:style w:type="character" w:customStyle="1" w:styleId="Bodytext21">
    <w:name w:val="Body text (2)_"/>
    <w:basedOn w:val="DefaultParagraphFont"/>
    <w:rsid w:val="008A5F3B"/>
  </w:style>
  <w:style w:type="character" w:customStyle="1" w:styleId="Bodytext22">
    <w:name w:val="Body text (2)"/>
    <w:basedOn w:val="Bodytext32"/>
    <w:rsid w:val="008A5F3B"/>
  </w:style>
  <w:style w:type="character" w:customStyle="1" w:styleId="Headerorfooter0">
    <w:name w:val="Header or footer"/>
    <w:basedOn w:val="Bodytext100"/>
    <w:rsid w:val="008A5F3B"/>
  </w:style>
  <w:style w:type="character" w:customStyle="1" w:styleId="Bodytext33">
    <w:name w:val="Body text (3)_"/>
    <w:basedOn w:val="DefaultParagraphFont"/>
    <w:rsid w:val="008A5F3B"/>
  </w:style>
  <w:style w:type="character" w:customStyle="1" w:styleId="Bodytext31Exact">
    <w:name w:val="Body text (31) Exact"/>
    <w:basedOn w:val="DefaultParagraphFont"/>
    <w:rsid w:val="008A5F3B"/>
  </w:style>
  <w:style w:type="character" w:customStyle="1" w:styleId="Bodytext100">
    <w:name w:val="Body text (10)_"/>
    <w:basedOn w:val="DefaultParagraphFont"/>
    <w:rsid w:val="008A5F3B"/>
  </w:style>
  <w:style w:type="character" w:customStyle="1" w:styleId="Bodytext32">
    <w:name w:val="Body text (3)"/>
    <w:basedOn w:val="Bodytext3Spacing0ptExact"/>
    <w:rsid w:val="008A5F3B"/>
  </w:style>
  <w:style w:type="character" w:customStyle="1" w:styleId="Bodytext46">
    <w:name w:val="Body text (46)_"/>
    <w:basedOn w:val="DefaultParagraphFont"/>
    <w:rsid w:val="008A5F3B"/>
  </w:style>
  <w:style w:type="character" w:customStyle="1" w:styleId="Bodytext51">
    <w:name w:val="Body text (51)_"/>
    <w:basedOn w:val="DefaultParagraphFont"/>
    <w:rsid w:val="008A5F3B"/>
  </w:style>
  <w:style w:type="character" w:customStyle="1" w:styleId="Bodytext34">
    <w:name w:val="Body text (34)_"/>
    <w:basedOn w:val="DefaultParagraphFont"/>
    <w:rsid w:val="008A5F3B"/>
  </w:style>
  <w:style w:type="character" w:customStyle="1" w:styleId="Bodytext3Spacing0ptExact">
    <w:name w:val="Body text (3) + Spacing 0 pt Exact"/>
    <w:rsid w:val="008A5F3B"/>
  </w:style>
  <w:style w:type="character" w:customStyle="1" w:styleId="Bodytext82">
    <w:name w:val="Body text (82)_"/>
    <w:basedOn w:val="DefaultParagraphFont"/>
    <w:rsid w:val="008A5F3B"/>
  </w:style>
  <w:style w:type="character" w:customStyle="1" w:styleId="PicturecaptionSpacing0ptExact">
    <w:name w:val="Picture caption + Spacing 0 pt Exact"/>
    <w:basedOn w:val="DefaultParagraphFont"/>
    <w:rsid w:val="008A5F3B"/>
  </w:style>
  <w:style w:type="character" w:customStyle="1" w:styleId="Tableofcontents13">
    <w:name w:val="Table of contents (13)_"/>
    <w:basedOn w:val="DefaultParagraphFont"/>
    <w:rsid w:val="008A5F3B"/>
  </w:style>
  <w:style w:type="character" w:customStyle="1" w:styleId="Bodytext114">
    <w:name w:val="Body text (114)_"/>
    <w:basedOn w:val="DefaultParagraphFont"/>
    <w:rsid w:val="008A5F3B"/>
  </w:style>
  <w:style w:type="character" w:customStyle="1" w:styleId="Bodytext115">
    <w:name w:val="Body text (115)_"/>
    <w:basedOn w:val="DefaultParagraphFont"/>
    <w:rsid w:val="008A5F3B"/>
  </w:style>
  <w:style w:type="character" w:customStyle="1" w:styleId="Bodytext1150">
    <w:name w:val="Body text (115)"/>
    <w:basedOn w:val="Picturecaption2Spacing0ptExact"/>
    <w:rsid w:val="008A5F3B"/>
  </w:style>
  <w:style w:type="character" w:customStyle="1" w:styleId="Bodytext820">
    <w:name w:val="Body text (82)"/>
    <w:rsid w:val="008A5F3B"/>
  </w:style>
  <w:style w:type="character" w:customStyle="1" w:styleId="Bodytext101">
    <w:name w:val="Body text (10)"/>
    <w:basedOn w:val="PicturecaptionSpacing0ptExact"/>
    <w:rsid w:val="008A5F3B"/>
  </w:style>
  <w:style w:type="character" w:customStyle="1" w:styleId="Bodytext82Spacing0ptExact">
    <w:name w:val="Body text (82) + Spacing 0 pt Exact"/>
    <w:basedOn w:val="Bodytext820"/>
    <w:rsid w:val="008A5F3B"/>
  </w:style>
  <w:style w:type="character" w:customStyle="1" w:styleId="Bodytext131Exact">
    <w:name w:val="Body text (131) Exact"/>
    <w:basedOn w:val="DefaultParagraphFont"/>
    <w:rsid w:val="008A5F3B"/>
  </w:style>
  <w:style w:type="character" w:customStyle="1" w:styleId="Picturecaption2Spacing0ptExact">
    <w:name w:val="Picture caption (2) + Spacing 0 pt Exact"/>
    <w:basedOn w:val="DefaultParagraphFont"/>
    <w:rsid w:val="008A5F3B"/>
  </w:style>
  <w:style w:type="character" w:customStyle="1" w:styleId="Bodytext114Exact">
    <w:name w:val="Body text (114) Exact"/>
    <w:basedOn w:val="Bodytext131Exact"/>
    <w:rsid w:val="008A5F3B"/>
  </w:style>
  <w:style w:type="character" w:customStyle="1" w:styleId="Bodytext340">
    <w:name w:val="Body text (34)"/>
    <w:basedOn w:val="BodyText4"/>
    <w:rsid w:val="008A5F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8A5F3B"/>
  </w:style>
  <w:style w:type="character" w:customStyle="1" w:styleId="Bodytext510">
    <w:name w:val="Body text (51)"/>
    <w:basedOn w:val="Bodytext115"/>
    <w:rsid w:val="008A5F3B"/>
  </w:style>
  <w:style w:type="character" w:customStyle="1" w:styleId="Bodytext1140">
    <w:name w:val="Body text (114)"/>
    <w:basedOn w:val="Bodytext131Exact"/>
    <w:rsid w:val="008A5F3B"/>
  </w:style>
  <w:style w:type="character" w:customStyle="1" w:styleId="Tableofcontents130">
    <w:name w:val="Table of contents (13)"/>
    <w:basedOn w:val="Bodytext82Spacing0ptExact"/>
    <w:rsid w:val="008A5F3B"/>
  </w:style>
  <w:style w:type="character" w:customStyle="1" w:styleId="Bodytext460">
    <w:name w:val="Body text (46)"/>
    <w:basedOn w:val="Bodytext114"/>
    <w:rsid w:val="008A5F3B"/>
  </w:style>
  <w:style w:type="character" w:customStyle="1" w:styleId="Bodytext46NotBold">
    <w:name w:val="Body text (46) + Not Bold"/>
    <w:basedOn w:val="Bodytext114"/>
    <w:rsid w:val="008A5F3B"/>
  </w:style>
  <w:style w:type="character" w:customStyle="1" w:styleId="Bodytext46SegoeUI">
    <w:name w:val="Body text (46) + Segoe UI"/>
    <w:basedOn w:val="Bodytext114"/>
    <w:rsid w:val="008A5F3B"/>
  </w:style>
  <w:style w:type="character" w:customStyle="1" w:styleId="Bodytext115Spacing0ptExact">
    <w:name w:val="Body text (115) + Spacing 0 pt Exact"/>
    <w:basedOn w:val="Picturecaption2Spacing0ptExact"/>
    <w:rsid w:val="008A5F3B"/>
  </w:style>
  <w:style w:type="character" w:customStyle="1" w:styleId="Picturecaption42SmallCaps">
    <w:name w:val="Picture caption (42) + Small Caps"/>
    <w:basedOn w:val="DefaultParagraphFont"/>
    <w:rsid w:val="008A5F3B"/>
  </w:style>
  <w:style w:type="character" w:customStyle="1" w:styleId="Bodytext155Exact">
    <w:name w:val="Body text (155) Exact"/>
    <w:basedOn w:val="DefaultParagraphFont"/>
    <w:rsid w:val="008A5F3B"/>
  </w:style>
  <w:style w:type="character" w:customStyle="1" w:styleId="Bodytext157">
    <w:name w:val="Body text (157)_"/>
    <w:basedOn w:val="DefaultParagraphFont"/>
    <w:rsid w:val="008A5F3B"/>
  </w:style>
  <w:style w:type="character" w:customStyle="1" w:styleId="Bodytext157Spacing0pt">
    <w:name w:val="Body text (157) + Spacing 0 pt"/>
    <w:basedOn w:val="Bodytext39"/>
    <w:rsid w:val="008A5F3B"/>
  </w:style>
  <w:style w:type="character" w:customStyle="1" w:styleId="Bodytext1570">
    <w:name w:val="Body text (157)"/>
    <w:basedOn w:val="Bodytext39"/>
    <w:rsid w:val="008A5F3B"/>
  </w:style>
  <w:style w:type="character" w:customStyle="1" w:styleId="Heading2213pt">
    <w:name w:val="Heading #22 + 13 pt"/>
    <w:basedOn w:val="DefaultParagraphFont"/>
    <w:rsid w:val="008A5F3B"/>
  </w:style>
  <w:style w:type="character" w:customStyle="1" w:styleId="Heading22125pt">
    <w:name w:val="Heading #22 + 12.5 pt"/>
    <w:basedOn w:val="DefaultParagraphFont"/>
    <w:rsid w:val="008A5F3B"/>
  </w:style>
  <w:style w:type="character" w:customStyle="1" w:styleId="Bodytext300">
    <w:name w:val="Body text (30)_"/>
    <w:basedOn w:val="DefaultParagraphFont"/>
    <w:rsid w:val="008A5F3B"/>
  </w:style>
  <w:style w:type="character" w:customStyle="1" w:styleId="Bodytext301">
    <w:name w:val="Body text (30)"/>
    <w:basedOn w:val="Bodytext3TimesNewRoman"/>
    <w:rsid w:val="008A5F3B"/>
  </w:style>
  <w:style w:type="character" w:customStyle="1" w:styleId="Bodytext39">
    <w:name w:val="Body text (39)_"/>
    <w:basedOn w:val="DefaultParagraphFont"/>
    <w:rsid w:val="008A5F3B"/>
  </w:style>
  <w:style w:type="character" w:customStyle="1" w:styleId="Bodytext390">
    <w:name w:val="Body text (39)"/>
    <w:basedOn w:val="BodytextExact"/>
    <w:rsid w:val="008A5F3B"/>
  </w:style>
  <w:style w:type="character" w:customStyle="1" w:styleId="Bodytext159Exact">
    <w:name w:val="Body text (159) Exact"/>
    <w:basedOn w:val="DefaultParagraphFont"/>
    <w:rsid w:val="008A5F3B"/>
  </w:style>
  <w:style w:type="character" w:customStyle="1" w:styleId="Bodytext60Spacing0pt">
    <w:name w:val="Body text (60) + Spacing 0 pt"/>
    <w:basedOn w:val="DefaultParagraphFont"/>
    <w:rsid w:val="008A5F3B"/>
  </w:style>
  <w:style w:type="character" w:customStyle="1" w:styleId="Bodytext3Spacing-1pt">
    <w:name w:val="Body text (3) + Spacing -1 pt"/>
    <w:basedOn w:val="Bodytext3Spacing0ptExact"/>
    <w:rsid w:val="008A5F3B"/>
  </w:style>
  <w:style w:type="character" w:customStyle="1" w:styleId="Bodytext3TimesNewRoman">
    <w:name w:val="Body text (3) + Times New Roman"/>
    <w:aliases w:val="11.5 pt"/>
    <w:basedOn w:val="Bodytext3Spacing0ptExact"/>
    <w:rsid w:val="008A5F3B"/>
  </w:style>
  <w:style w:type="character" w:customStyle="1" w:styleId="Bodytext2NotBold">
    <w:name w:val="Body text (2) + Not Bold"/>
    <w:basedOn w:val="Bodytext32"/>
    <w:rsid w:val="008A5F3B"/>
  </w:style>
  <w:style w:type="character" w:customStyle="1" w:styleId="BodytextExact">
    <w:name w:val="Body text Exact"/>
    <w:basedOn w:val="DefaultParagraphFont"/>
    <w:rsid w:val="008A5F3B"/>
  </w:style>
  <w:style w:type="character" w:customStyle="1" w:styleId="Heading13Italic">
    <w:name w:val="Heading #13 + Italic"/>
    <w:basedOn w:val="DefaultParagraphFont"/>
    <w:rsid w:val="008A5F3B"/>
  </w:style>
  <w:style w:type="character" w:customStyle="1" w:styleId="Heading92Spacing2pt">
    <w:name w:val="Heading #9 (2) + Spacing 2 pt"/>
    <w:basedOn w:val="DefaultParagraphFont"/>
    <w:rsid w:val="008A5F3B"/>
  </w:style>
  <w:style w:type="character" w:customStyle="1" w:styleId="Bodytext38Spacing0pt">
    <w:name w:val="Body text (38) + Spacing 0 pt"/>
    <w:basedOn w:val="DefaultParagraphFont"/>
    <w:rsid w:val="008A5F3B"/>
  </w:style>
  <w:style w:type="character" w:customStyle="1" w:styleId="Bodytext42Spacing-1pt">
    <w:name w:val="Body text (42) + Spacing -1 pt"/>
    <w:basedOn w:val="DefaultParagraphFont"/>
    <w:rsid w:val="008A5F3B"/>
  </w:style>
  <w:style w:type="character" w:customStyle="1" w:styleId="Bodytext35">
    <w:name w:val="Body text (35)_"/>
    <w:basedOn w:val="DefaultParagraphFont"/>
    <w:rsid w:val="008A5F3B"/>
  </w:style>
  <w:style w:type="character" w:customStyle="1" w:styleId="Picturecaption19">
    <w:name w:val="Picture caption (19)_"/>
    <w:basedOn w:val="DefaultParagraphFont"/>
    <w:rsid w:val="008A5F3B"/>
  </w:style>
  <w:style w:type="character" w:customStyle="1" w:styleId="Picturecaption9Exact">
    <w:name w:val="Picture caption (9) Exact"/>
    <w:basedOn w:val="DefaultParagraphFont"/>
    <w:rsid w:val="008A5F3B"/>
  </w:style>
  <w:style w:type="character" w:customStyle="1" w:styleId="Bodytext87">
    <w:name w:val="Body text (87)_"/>
    <w:basedOn w:val="DefaultParagraphFont"/>
    <w:rsid w:val="008A5F3B"/>
  </w:style>
  <w:style w:type="character" w:customStyle="1" w:styleId="Bodytext6">
    <w:name w:val="Body text (6)_"/>
    <w:basedOn w:val="DefaultParagraphFont"/>
    <w:rsid w:val="008A5F3B"/>
  </w:style>
  <w:style w:type="character" w:customStyle="1" w:styleId="Heading142SmallCaps">
    <w:name w:val="Heading #14 (2) + Small Caps"/>
    <w:basedOn w:val="DefaultParagraphFont"/>
    <w:rsid w:val="008A5F3B"/>
  </w:style>
  <w:style w:type="character" w:customStyle="1" w:styleId="Bodytext350">
    <w:name w:val="Body text (35)"/>
    <w:basedOn w:val="Picturecaption190"/>
    <w:rsid w:val="008A5F3B"/>
  </w:style>
  <w:style w:type="character" w:customStyle="1" w:styleId="Picturecaption190">
    <w:name w:val="Picture caption (19)"/>
    <w:basedOn w:val="Picturecaption27Spacing0pt"/>
    <w:rsid w:val="008A5F3B"/>
  </w:style>
  <w:style w:type="character" w:customStyle="1" w:styleId="Picturecaption27Spacing0pt">
    <w:name w:val="Picture caption (27) + Spacing 0 pt"/>
    <w:basedOn w:val="DefaultParagraphFont"/>
    <w:rsid w:val="008A5F3B"/>
  </w:style>
  <w:style w:type="character" w:customStyle="1" w:styleId="Bodytext43Spacing0ptExact">
    <w:name w:val="Body text (43) + Spacing 0 pt Exact"/>
    <w:basedOn w:val="DefaultParagraphFont"/>
    <w:rsid w:val="008A5F3B"/>
  </w:style>
  <w:style w:type="character" w:customStyle="1" w:styleId="Bodytext61">
    <w:name w:val="Body text (6)"/>
    <w:basedOn w:val="Bodytext870"/>
    <w:rsid w:val="008A5F3B"/>
  </w:style>
  <w:style w:type="character" w:customStyle="1" w:styleId="Bodytext870">
    <w:name w:val="Body text (87)"/>
    <w:basedOn w:val="DefaultParagraphFont"/>
    <w:rsid w:val="008A5F3B"/>
  </w:style>
  <w:style w:type="character" w:customStyle="1" w:styleId="BodytextSegoeUI">
    <w:name w:val="Body text + Segoe UI"/>
    <w:aliases w:val="21.5 pt"/>
    <w:basedOn w:val="DefaultParagraphFont"/>
    <w:rsid w:val="008A5F3B"/>
  </w:style>
  <w:style w:type="character" w:customStyle="1" w:styleId="Bodytext68">
    <w:name w:val="Body text (68)_"/>
    <w:basedOn w:val="DefaultParagraphFont"/>
    <w:rsid w:val="008A5F3B"/>
  </w:style>
  <w:style w:type="character" w:customStyle="1" w:styleId="Bodytext112SmallCaps">
    <w:name w:val="Body text (112) + Small Caps"/>
    <w:basedOn w:val="DefaultParagraphFont"/>
    <w:rsid w:val="008A5F3B"/>
  </w:style>
  <w:style w:type="character" w:customStyle="1" w:styleId="Bodytext680">
    <w:name w:val="Body text (68)"/>
    <w:basedOn w:val="Heading162SmallCaps"/>
    <w:rsid w:val="008A5F3B"/>
  </w:style>
  <w:style w:type="character" w:customStyle="1" w:styleId="Tableofcontents11">
    <w:name w:val="Table of contents (11)_"/>
    <w:basedOn w:val="DefaultParagraphFont"/>
    <w:rsid w:val="008A5F3B"/>
  </w:style>
  <w:style w:type="character" w:customStyle="1" w:styleId="Tableofcontents110">
    <w:name w:val="Table of contents (11)"/>
    <w:basedOn w:val="article-quote-right"/>
    <w:rsid w:val="008A5F3B"/>
  </w:style>
  <w:style w:type="character" w:customStyle="1" w:styleId="Tableofcontents15">
    <w:name w:val="Table of contents (15)_"/>
    <w:basedOn w:val="DefaultParagraphFont"/>
    <w:rsid w:val="008A5F3B"/>
  </w:style>
  <w:style w:type="character" w:customStyle="1" w:styleId="Tableofcontents150">
    <w:name w:val="Table of contents (15)"/>
    <w:basedOn w:val="StyleBox12pt"/>
    <w:rsid w:val="008A5F3B"/>
  </w:style>
  <w:style w:type="character" w:customStyle="1" w:styleId="Heading162SmallCaps">
    <w:name w:val="Heading #16 (2) + Small Caps"/>
    <w:basedOn w:val="DefaultParagraphFont"/>
    <w:rsid w:val="008A5F3B"/>
  </w:style>
  <w:style w:type="character" w:customStyle="1" w:styleId="amp">
    <w:name w:val="amp"/>
    <w:basedOn w:val="DefaultParagraphFont"/>
    <w:rsid w:val="008A5F3B"/>
  </w:style>
  <w:style w:type="character" w:customStyle="1" w:styleId="article-quote-right">
    <w:name w:val="article-quote-right"/>
    <w:basedOn w:val="DefaultParagraphFont"/>
    <w:rsid w:val="008A5F3B"/>
  </w:style>
  <w:style w:type="character" w:customStyle="1" w:styleId="StyleBox12ptBold">
    <w:name w:val="Style Box + 12 pt Bold"/>
    <w:basedOn w:val="DefaultParagraphFont"/>
    <w:rsid w:val="008A5F3B"/>
  </w:style>
  <w:style w:type="character" w:customStyle="1" w:styleId="StyleBox12pt">
    <w:name w:val="Style Box + 12 pt"/>
    <w:basedOn w:val="DefaultParagraphFont"/>
    <w:rsid w:val="008A5F3B"/>
  </w:style>
  <w:style w:type="character" w:customStyle="1" w:styleId="commentstext0">
    <w:name w:val="commentstext"/>
    <w:rsid w:val="008A5F3B"/>
  </w:style>
  <w:style w:type="character" w:customStyle="1" w:styleId="wikicreatelink">
    <w:name w:val="wikicreatelink"/>
    <w:basedOn w:val="DefaultParagraphFont"/>
    <w:rsid w:val="008A5F3B"/>
  </w:style>
  <w:style w:type="character" w:customStyle="1" w:styleId="facebook-share-count">
    <w:name w:val="facebook-share-count"/>
    <w:basedOn w:val="DefaultParagraphFont"/>
    <w:rsid w:val="008A5F3B"/>
  </w:style>
  <w:style w:type="character" w:customStyle="1" w:styleId="tickerwrap">
    <w:name w:val="ticker_wrap"/>
    <w:basedOn w:val="DefaultParagraphFont"/>
    <w:rsid w:val="008A5F3B"/>
  </w:style>
  <w:style w:type="character" w:customStyle="1" w:styleId="smallcaps0">
    <w:name w:val="small_caps"/>
    <w:basedOn w:val="DefaultParagraphFont"/>
    <w:rsid w:val="008A5F3B"/>
  </w:style>
  <w:style w:type="character" w:customStyle="1" w:styleId="StyleGaramondText1">
    <w:name w:val="Style Garamond Text 1"/>
    <w:basedOn w:val="DefaultParagraphFont"/>
    <w:rsid w:val="008A5F3B"/>
  </w:style>
  <w:style w:type="character" w:customStyle="1" w:styleId="StyleGaramondText1Underline">
    <w:name w:val="Style Garamond Text 1 Underline"/>
    <w:basedOn w:val="DefaultParagraphFont"/>
    <w:rsid w:val="008A5F3B"/>
  </w:style>
  <w:style w:type="character" w:customStyle="1" w:styleId="StyleBoldUnderlineBorderSinglesolidlineAuto05pt">
    <w:name w:val="Style Bold Underline Border: : (Single solid line Auto  0.5 pt ..."/>
    <w:basedOn w:val="DefaultParagraphFont"/>
    <w:rsid w:val="008A5F3B"/>
  </w:style>
  <w:style w:type="character" w:customStyle="1" w:styleId="StyleStyleBoldUnderlineUnderlineIntenseEmphasisIntenseEmpha">
    <w:name w:val="Style Style Bold UnderlineUnderlineIntense EmphasisIntense Empha..."/>
    <w:basedOn w:val="DefaultParagraphFont"/>
    <w:rsid w:val="008A5F3B"/>
  </w:style>
  <w:style w:type="character" w:customStyle="1" w:styleId="Style7ptBold">
    <w:name w:val="Style 7 pt Bold"/>
    <w:basedOn w:val="DefaultParagraphFont"/>
    <w:rsid w:val="008A5F3B"/>
  </w:style>
  <w:style w:type="character" w:styleId="HTMLAcronym">
    <w:name w:val="HTML Acronym"/>
    <w:basedOn w:val="DefaultParagraphFont"/>
    <w:uiPriority w:val="99"/>
    <w:semiHidden/>
    <w:unhideWhenUsed/>
    <w:rsid w:val="008A5F3B"/>
  </w:style>
  <w:style w:type="paragraph" w:styleId="HTMLAddress">
    <w:name w:val="HTML Address"/>
    <w:basedOn w:val="Normal"/>
    <w:link w:val="HTMLAddressChar"/>
    <w:uiPriority w:val="99"/>
    <w:unhideWhenUsed/>
    <w:rsid w:val="008A5F3B"/>
    <w:rPr>
      <w:i/>
      <w:iCs/>
      <w14:ligatures w14:val="standardContextual"/>
    </w:rPr>
  </w:style>
  <w:style w:type="character" w:customStyle="1" w:styleId="HTMLAddressChar">
    <w:name w:val="HTML Address Char"/>
    <w:basedOn w:val="DefaultParagraphFont"/>
    <w:link w:val="HTMLAddress"/>
    <w:uiPriority w:val="99"/>
    <w:rsid w:val="008A5F3B"/>
    <w:rPr>
      <w:rFonts w:ascii="Arial" w:hAnsi="Arial" w:cs="Arial"/>
      <w:i/>
      <w:iCs/>
      <w:kern w:val="0"/>
      <w:sz w:val="16"/>
      <w:szCs w:val="22"/>
    </w:rPr>
  </w:style>
  <w:style w:type="character" w:customStyle="1" w:styleId="cardunderlineChar1">
    <w:name w:val="card underline Char"/>
    <w:locked/>
    <w:rsid w:val="008A5F3B"/>
  </w:style>
  <w:style w:type="paragraph" w:customStyle="1" w:styleId="cardunderline">
    <w:name w:val="card underline"/>
    <w:basedOn w:val="Normal"/>
    <w:next w:val="GAUnderline"/>
    <w:qFormat/>
    <w:rsid w:val="008A5F3B"/>
    <w:rPr>
      <w14:ligatures w14:val="standardContextual"/>
    </w:rPr>
  </w:style>
  <w:style w:type="paragraph" w:customStyle="1" w:styleId="post-subtitle">
    <w:name w:val="post-subtitle"/>
    <w:basedOn w:val="Normal"/>
    <w:qFormat/>
    <w:rsid w:val="008A5F3B"/>
    <w:rPr>
      <w14:ligatures w14:val="standardContextual"/>
    </w:rPr>
  </w:style>
  <w:style w:type="paragraph" w:customStyle="1" w:styleId="para">
    <w:name w:val="para"/>
    <w:basedOn w:val="Normal"/>
    <w:next w:val="ReallySamllText"/>
    <w:uiPriority w:val="99"/>
    <w:qFormat/>
    <w:rsid w:val="008A5F3B"/>
    <w:rPr>
      <w14:ligatures w14:val="standardContextual"/>
    </w:rPr>
  </w:style>
  <w:style w:type="paragraph" w:customStyle="1" w:styleId="noindent0">
    <w:name w:val="no_indent"/>
    <w:basedOn w:val="Normal"/>
    <w:next w:val="NormalWeb3"/>
    <w:uiPriority w:val="99"/>
    <w:qFormat/>
    <w:rsid w:val="008A5F3B"/>
    <w:rPr>
      <w14:ligatures w14:val="standardContextual"/>
    </w:rPr>
  </w:style>
  <w:style w:type="paragraph" w:customStyle="1" w:styleId="tagline1">
    <w:name w:val="tagline"/>
    <w:basedOn w:val="Normal"/>
    <w:next w:val="cardCharCharCharCharChar"/>
    <w:qFormat/>
    <w:rsid w:val="008A5F3B"/>
    <w:rPr>
      <w14:ligatures w14:val="standardContextual"/>
    </w:rPr>
  </w:style>
  <w:style w:type="paragraph" w:customStyle="1" w:styleId="Block1">
    <w:name w:val="Block1"/>
    <w:basedOn w:val="Normal"/>
    <w:next w:val="Normal"/>
    <w:uiPriority w:val="3"/>
    <w:qFormat/>
    <w:rsid w:val="008A5F3B"/>
    <w:rPr>
      <w14:ligatures w14:val="standardContextual"/>
    </w:rPr>
  </w:style>
  <w:style w:type="paragraph" w:customStyle="1" w:styleId="TOCHeading1">
    <w:name w:val="TOC Heading1"/>
    <w:basedOn w:val="Heading1"/>
    <w:next w:val="Normal"/>
    <w:uiPriority w:val="39"/>
    <w:qFormat/>
    <w:rsid w:val="008A5F3B"/>
    <w:rPr>
      <w:bCs/>
      <w:caps/>
      <w14:ligatures w14:val="standardContextual"/>
    </w:rPr>
  </w:style>
  <w:style w:type="paragraph" w:customStyle="1" w:styleId="NoteLevel11">
    <w:name w:val="Note Level 11"/>
    <w:basedOn w:val="Normal"/>
    <w:next w:val="HeaderFooter"/>
    <w:uiPriority w:val="99"/>
    <w:qFormat/>
    <w:rsid w:val="008A5F3B"/>
    <w:rPr>
      <w14:ligatures w14:val="standardContextual"/>
    </w:rPr>
  </w:style>
  <w:style w:type="character" w:customStyle="1" w:styleId="ReallySamllTextChar">
    <w:name w:val="ReallySamllText Char"/>
    <w:locked/>
    <w:rsid w:val="008A5F3B"/>
  </w:style>
  <w:style w:type="paragraph" w:customStyle="1" w:styleId="ReallySamllText">
    <w:name w:val="ReallySamllText"/>
    <w:basedOn w:val="Normal"/>
    <w:next w:val="CardTextUnderlined"/>
    <w:autoRedefine/>
    <w:qFormat/>
    <w:rsid w:val="008A5F3B"/>
    <w:rPr>
      <w14:ligatures w14:val="standardContextual"/>
    </w:rPr>
  </w:style>
  <w:style w:type="paragraph" w:customStyle="1" w:styleId="PageNumber2">
    <w:name w:val="Page Number2"/>
    <w:basedOn w:val="Normal"/>
    <w:next w:val="Normal"/>
    <w:qFormat/>
    <w:rsid w:val="008A5F3B"/>
    <w:rPr>
      <w14:ligatures w14:val="standardContextual"/>
    </w:rPr>
  </w:style>
  <w:style w:type="paragraph" w:customStyle="1" w:styleId="byline1">
    <w:name w:val="byline1"/>
    <w:basedOn w:val="Normal"/>
    <w:qFormat/>
    <w:rsid w:val="008A5F3B"/>
    <w:rPr>
      <w14:ligatures w14:val="standardContextual"/>
    </w:rPr>
  </w:style>
  <w:style w:type="paragraph" w:customStyle="1" w:styleId="PlaceholderText1">
    <w:name w:val="Placeholder Text1"/>
    <w:basedOn w:val="Normal"/>
    <w:next w:val="ImportantText"/>
    <w:qFormat/>
    <w:rsid w:val="008A5F3B"/>
    <w:rPr>
      <w14:ligatures w14:val="standardContextual"/>
    </w:rPr>
  </w:style>
  <w:style w:type="paragraph" w:customStyle="1" w:styleId="NoteLevel31">
    <w:name w:val="Note Level 31"/>
    <w:basedOn w:val="Normal"/>
    <w:qFormat/>
    <w:rsid w:val="008A5F3B"/>
    <w:rPr>
      <w14:ligatures w14:val="standardContextual"/>
    </w:rPr>
  </w:style>
  <w:style w:type="paragraph" w:customStyle="1" w:styleId="NoteLevel41">
    <w:name w:val="Note Level 41"/>
    <w:basedOn w:val="Normal"/>
    <w:next w:val="StyleBodyText11ptBlackUnderline"/>
    <w:qFormat/>
    <w:rsid w:val="008A5F3B"/>
    <w:rPr>
      <w14:ligatures w14:val="standardContextual"/>
    </w:rPr>
  </w:style>
  <w:style w:type="paragraph" w:customStyle="1" w:styleId="NoteLevel51">
    <w:name w:val="Note Level 51"/>
    <w:basedOn w:val="Normal"/>
    <w:qFormat/>
    <w:rsid w:val="008A5F3B"/>
    <w:rPr>
      <w14:ligatures w14:val="standardContextual"/>
    </w:rPr>
  </w:style>
  <w:style w:type="paragraph" w:customStyle="1" w:styleId="NoteLevel61">
    <w:name w:val="Note Level 61"/>
    <w:basedOn w:val="Normal"/>
    <w:next w:val="StyleBodyText11ptBoldBlack"/>
    <w:qFormat/>
    <w:rsid w:val="008A5F3B"/>
    <w:rPr>
      <w14:ligatures w14:val="standardContextual"/>
    </w:rPr>
  </w:style>
  <w:style w:type="paragraph" w:customStyle="1" w:styleId="NoteLevel71">
    <w:name w:val="Note Level 71"/>
    <w:basedOn w:val="Normal"/>
    <w:qFormat/>
    <w:rsid w:val="008A5F3B"/>
    <w:rPr>
      <w14:ligatures w14:val="standardContextual"/>
    </w:rPr>
  </w:style>
  <w:style w:type="paragraph" w:customStyle="1" w:styleId="NoteLevel81">
    <w:name w:val="Note Level 81"/>
    <w:basedOn w:val="Normal"/>
    <w:next w:val="StyletinyBold"/>
    <w:qFormat/>
    <w:rsid w:val="008A5F3B"/>
    <w:rPr>
      <w14:ligatures w14:val="standardContextual"/>
    </w:rPr>
  </w:style>
  <w:style w:type="paragraph" w:customStyle="1" w:styleId="NoteLevel91">
    <w:name w:val="Note Level 91"/>
    <w:basedOn w:val="Normal"/>
    <w:qFormat/>
    <w:rsid w:val="008A5F3B"/>
    <w:rPr>
      <w14:ligatures w14:val="standardContextual"/>
    </w:rPr>
  </w:style>
  <w:style w:type="character" w:customStyle="1" w:styleId="ImportantTextChar">
    <w:name w:val="Important Text Char"/>
    <w:locked/>
    <w:rsid w:val="008A5F3B"/>
  </w:style>
  <w:style w:type="paragraph" w:customStyle="1" w:styleId="ImportantText">
    <w:name w:val="Important Text"/>
    <w:basedOn w:val="Normal"/>
    <w:next w:val="Normal"/>
    <w:qFormat/>
    <w:rsid w:val="008A5F3B"/>
    <w:rPr>
      <w14:ligatures w14:val="standardContextual"/>
    </w:rPr>
  </w:style>
  <w:style w:type="character" w:customStyle="1" w:styleId="StyleBodyText11ptBlackUnderlineChar">
    <w:name w:val="Style Body Text + 11 pt Black Underline Char"/>
    <w:locked/>
    <w:rsid w:val="008A5F3B"/>
  </w:style>
  <w:style w:type="paragraph" w:customStyle="1" w:styleId="StyleBodyText11ptBlackUnderline">
    <w:name w:val="Style Body Text + 11 pt Black Underline"/>
    <w:basedOn w:val="Normal"/>
    <w:next w:val="ListContents"/>
    <w:qFormat/>
    <w:rsid w:val="008A5F3B"/>
    <w:rPr>
      <w14:ligatures w14:val="standardContextual"/>
    </w:rPr>
  </w:style>
  <w:style w:type="character" w:customStyle="1" w:styleId="StyleBodyText11ptBoldBlackChar">
    <w:name w:val="Style Body Text + 11 pt Bold Black Char"/>
    <w:locked/>
    <w:rsid w:val="008A5F3B"/>
  </w:style>
  <w:style w:type="paragraph" w:customStyle="1" w:styleId="StyleBodyText11ptBoldBlack">
    <w:name w:val="Style Body Text + 11 pt Bold Black"/>
    <w:basedOn w:val="Normal"/>
    <w:next w:val="StyleListContents11ptCustomColorRGB353132Underline"/>
    <w:qFormat/>
    <w:rsid w:val="008A5F3B"/>
    <w:rPr>
      <w14:ligatures w14:val="standardContextual"/>
    </w:rPr>
  </w:style>
  <w:style w:type="character" w:customStyle="1" w:styleId="StyletinyBoldChar">
    <w:name w:val="Style tiny + Bold Char"/>
    <w:locked/>
    <w:rsid w:val="008A5F3B"/>
  </w:style>
  <w:style w:type="paragraph" w:customStyle="1" w:styleId="StyletinyBold">
    <w:name w:val="Style tiny + Bold"/>
    <w:basedOn w:val="TagF3"/>
    <w:qFormat/>
    <w:rsid w:val="008A5F3B"/>
  </w:style>
  <w:style w:type="character" w:customStyle="1" w:styleId="Heading5SizeDownChar">
    <w:name w:val="Heading 5 Size Down Char"/>
    <w:locked/>
    <w:rsid w:val="008A5F3B"/>
  </w:style>
  <w:style w:type="character" w:customStyle="1" w:styleId="Normal2BoldChar">
    <w:name w:val="Normal2 + Bold Char"/>
    <w:locked/>
    <w:rsid w:val="008A5F3B"/>
  </w:style>
  <w:style w:type="paragraph" w:customStyle="1" w:styleId="Normal2Bold">
    <w:name w:val="Normal2 + Bold"/>
    <w:basedOn w:val="Normal"/>
    <w:next w:val="Unimportant"/>
    <w:qFormat/>
    <w:rsid w:val="008A5F3B"/>
    <w:rPr>
      <w14:ligatures w14:val="standardContextual"/>
    </w:rPr>
  </w:style>
  <w:style w:type="character" w:customStyle="1" w:styleId="ListContentsChar">
    <w:name w:val="List Contents Char"/>
    <w:locked/>
    <w:rsid w:val="008A5F3B"/>
  </w:style>
  <w:style w:type="paragraph" w:customStyle="1" w:styleId="ListContents">
    <w:name w:val="List Contents"/>
    <w:basedOn w:val="Normal"/>
    <w:next w:val="Ununderlined"/>
    <w:qFormat/>
    <w:rsid w:val="008A5F3B"/>
    <w:rPr>
      <w14:ligatures w14:val="standardContextual"/>
    </w:rPr>
  </w:style>
  <w:style w:type="character" w:customStyle="1" w:styleId="StyleListContents11ptCustomColorRGB353132UnderlineChar">
    <w:name w:val="Style List Contents + 11 pt Custom Color(RGB(353132)) Underline Char"/>
    <w:locked/>
    <w:rsid w:val="008A5F3B"/>
  </w:style>
  <w:style w:type="paragraph" w:customStyle="1" w:styleId="StyleListContents11ptCustomColorRGB353132Underline">
    <w:name w:val="Style List Contents + 11 pt Custom Color(RGB(353132)) Underline"/>
    <w:basedOn w:val="Ununderlined"/>
    <w:qFormat/>
    <w:rsid w:val="008A5F3B"/>
    <w:pPr>
      <w:jc w:val="left"/>
    </w:pPr>
    <w:rPr>
      <w:rFonts w:eastAsiaTheme="minorHAnsi"/>
      <w:sz w:val="20"/>
    </w:rPr>
  </w:style>
  <w:style w:type="character" w:customStyle="1" w:styleId="StyleCards12ptThickunderlineChar2">
    <w:name w:val="Style Cards + 12 pt Thick underline Char2"/>
    <w:locked/>
    <w:rsid w:val="008A5F3B"/>
  </w:style>
  <w:style w:type="paragraph" w:customStyle="1" w:styleId="StyleCards12ptThickunderline">
    <w:name w:val="Style Cards + 12 pt Thick underline"/>
    <w:basedOn w:val="Normal"/>
    <w:qFormat/>
    <w:rsid w:val="008A5F3B"/>
    <w:rPr>
      <w14:ligatures w14:val="standardContextual"/>
    </w:rPr>
  </w:style>
  <w:style w:type="character" w:customStyle="1" w:styleId="UnimportantCharChar">
    <w:name w:val="Unimportant Char Char"/>
    <w:locked/>
    <w:rsid w:val="008A5F3B"/>
  </w:style>
  <w:style w:type="paragraph" w:customStyle="1" w:styleId="Unimportant">
    <w:name w:val="Unimportant"/>
    <w:basedOn w:val="Normal"/>
    <w:next w:val="DebateCite"/>
    <w:qFormat/>
    <w:rsid w:val="008A5F3B"/>
    <w:rPr>
      <w14:ligatures w14:val="standardContextual"/>
    </w:rPr>
  </w:style>
  <w:style w:type="paragraph" w:customStyle="1" w:styleId="StyleHeading1Justified">
    <w:name w:val="Style Heading 1 + Justified"/>
    <w:basedOn w:val="Normal"/>
    <w:next w:val="Normal"/>
    <w:qFormat/>
    <w:rsid w:val="008A5F3B"/>
    <w:rPr>
      <w14:ligatures w14:val="standardContextual"/>
    </w:rPr>
  </w:style>
  <w:style w:type="paragraph" w:customStyle="1" w:styleId="textunderline0">
    <w:name w:val="text underline"/>
    <w:basedOn w:val="Normal"/>
    <w:next w:val="Heading4Cite"/>
    <w:autoRedefine/>
    <w:qFormat/>
    <w:rsid w:val="008A5F3B"/>
    <w:rPr>
      <w14:ligatures w14:val="standardContextual"/>
    </w:rPr>
  </w:style>
  <w:style w:type="character" w:customStyle="1" w:styleId="DebateTagChar0">
    <w:name w:val="Debate Tag Char"/>
    <w:locked/>
    <w:rsid w:val="008A5F3B"/>
  </w:style>
  <w:style w:type="paragraph" w:customStyle="1" w:styleId="DebateTag0">
    <w:name w:val="Debate Tag"/>
    <w:basedOn w:val="Normal"/>
    <w:autoRedefine/>
    <w:uiPriority w:val="99"/>
    <w:qFormat/>
    <w:rsid w:val="008A5F3B"/>
    <w:rPr>
      <w14:ligatures w14:val="standardContextual"/>
    </w:rPr>
  </w:style>
  <w:style w:type="paragraph" w:customStyle="1" w:styleId="DebateCite">
    <w:name w:val="Debate Cite"/>
    <w:basedOn w:val="Normal"/>
    <w:next w:val="Normaltag"/>
    <w:autoRedefine/>
    <w:qFormat/>
    <w:rsid w:val="008A5F3B"/>
    <w:rPr>
      <w14:ligatures w14:val="standardContextual"/>
    </w:rPr>
  </w:style>
  <w:style w:type="paragraph" w:customStyle="1" w:styleId="PreformattedText">
    <w:name w:val="Preformatted Text"/>
    <w:basedOn w:val="Normal"/>
    <w:next w:val="Cardnon-underlined"/>
    <w:qFormat/>
    <w:rsid w:val="008A5F3B"/>
    <w:rPr>
      <w14:ligatures w14:val="standardContextual"/>
    </w:rPr>
  </w:style>
  <w:style w:type="paragraph" w:customStyle="1" w:styleId="MaggieTag">
    <w:name w:val="MaggieTag"/>
    <w:basedOn w:val="Heading2"/>
    <w:next w:val="BlockTitle6"/>
    <w:qFormat/>
    <w:rsid w:val="008A5F3B"/>
    <w:rPr>
      <w:bCs/>
      <w:caps/>
      <w14:ligatures w14:val="standardContextual"/>
    </w:rPr>
  </w:style>
  <w:style w:type="paragraph" w:customStyle="1" w:styleId="4">
    <w:name w:val="4"/>
    <w:basedOn w:val="Normal"/>
    <w:next w:val="DottedUnderline1"/>
    <w:qFormat/>
    <w:rsid w:val="008A5F3B"/>
    <w:rPr>
      <w14:ligatures w14:val="standardContextual"/>
    </w:rPr>
  </w:style>
  <w:style w:type="paragraph" w:customStyle="1" w:styleId="BlockTitle6">
    <w:name w:val="%Block Title"/>
    <w:basedOn w:val="Heading1"/>
    <w:next w:val="PageNumber4"/>
    <w:qFormat/>
    <w:rsid w:val="008A5F3B"/>
    <w:rPr>
      <w:bCs/>
      <w:caps/>
      <w14:ligatures w14:val="standardContextual"/>
    </w:rPr>
  </w:style>
  <w:style w:type="paragraph" w:customStyle="1" w:styleId="HiddenBlockHeader">
    <w:name w:val="Hidden Block Header"/>
    <w:basedOn w:val="Normal"/>
    <w:next w:val="Cardtext"/>
    <w:link w:val="HiddenBlockHeaderChar"/>
    <w:qFormat/>
    <w:rsid w:val="008A5F3B"/>
    <w:rPr>
      <w14:ligatures w14:val="standardContextual"/>
    </w:rPr>
  </w:style>
  <w:style w:type="paragraph" w:customStyle="1" w:styleId="ThickUnderline">
    <w:name w:val="ThickUnderline"/>
    <w:qFormat/>
    <w:rsid w:val="008A5F3B"/>
    <w:pPr>
      <w:spacing w:after="200" w:line="276" w:lineRule="auto"/>
    </w:pPr>
    <w:rPr>
      <w:kern w:val="0"/>
      <w:sz w:val="22"/>
      <w:szCs w:val="22"/>
    </w:rPr>
  </w:style>
  <w:style w:type="paragraph" w:customStyle="1" w:styleId="DottedUnderline1">
    <w:name w:val="DottedUnderline"/>
    <w:basedOn w:val="Normal"/>
    <w:qFormat/>
    <w:rsid w:val="008A5F3B"/>
    <w:rPr>
      <w14:ligatures w14:val="standardContextual"/>
    </w:rPr>
  </w:style>
  <w:style w:type="paragraph" w:customStyle="1" w:styleId="Card-Underline0">
    <w:name w:val="Card-Underline"/>
    <w:basedOn w:val="Normal"/>
    <w:next w:val="read"/>
    <w:qFormat/>
    <w:rsid w:val="008A5F3B"/>
    <w:rPr>
      <w14:ligatures w14:val="standardContextual"/>
    </w:rPr>
  </w:style>
  <w:style w:type="paragraph" w:customStyle="1" w:styleId="PageNumber3">
    <w:name w:val="Page Number3"/>
    <w:basedOn w:val="Normal"/>
    <w:next w:val="Normal"/>
    <w:qFormat/>
    <w:rsid w:val="008A5F3B"/>
    <w:rPr>
      <w14:ligatures w14:val="standardContextual"/>
    </w:rPr>
  </w:style>
  <w:style w:type="paragraph" w:customStyle="1" w:styleId="PageNumber4">
    <w:name w:val="Page Number4"/>
    <w:basedOn w:val="Normal"/>
    <w:next w:val="Normal"/>
    <w:qFormat/>
    <w:rsid w:val="008A5F3B"/>
    <w:rPr>
      <w14:ligatures w14:val="standardContextual"/>
    </w:rPr>
  </w:style>
  <w:style w:type="paragraph" w:customStyle="1" w:styleId="PageNumber5">
    <w:name w:val="Page Number5"/>
    <w:basedOn w:val="Normal"/>
    <w:next w:val="Normal"/>
    <w:qFormat/>
    <w:rsid w:val="008A5F3B"/>
    <w:rPr>
      <w14:ligatures w14:val="standardContextual"/>
    </w:rPr>
  </w:style>
  <w:style w:type="paragraph" w:customStyle="1" w:styleId="smalltext10">
    <w:name w:val="small text1"/>
    <w:basedOn w:val="Normal"/>
    <w:next w:val="Normal"/>
    <w:uiPriority w:val="4"/>
    <w:qFormat/>
    <w:rsid w:val="008A5F3B"/>
    <w:rPr>
      <w14:ligatures w14:val="standardContextual"/>
    </w:rPr>
  </w:style>
  <w:style w:type="character" w:customStyle="1" w:styleId="CircleChar">
    <w:name w:val="Circle Char"/>
    <w:locked/>
    <w:rsid w:val="008A5F3B"/>
  </w:style>
  <w:style w:type="paragraph" w:customStyle="1" w:styleId="PageNumber6">
    <w:name w:val="Page Number6"/>
    <w:basedOn w:val="Normal"/>
    <w:next w:val="Normal"/>
    <w:qFormat/>
    <w:rsid w:val="008A5F3B"/>
    <w:rPr>
      <w14:ligatures w14:val="standardContextual"/>
    </w:rPr>
  </w:style>
  <w:style w:type="paragraph" w:customStyle="1" w:styleId="lastupdated">
    <w:name w:val="lastupdated"/>
    <w:basedOn w:val="Normal"/>
    <w:uiPriority w:val="99"/>
    <w:qFormat/>
    <w:rsid w:val="008A5F3B"/>
    <w:rPr>
      <w14:ligatures w14:val="standardContextual"/>
    </w:rPr>
  </w:style>
  <w:style w:type="paragraph" w:customStyle="1" w:styleId="hn-byline">
    <w:name w:val="hn-byline"/>
    <w:basedOn w:val="Normal"/>
    <w:next w:val="bodyintro"/>
    <w:qFormat/>
    <w:rsid w:val="008A5F3B"/>
    <w:rPr>
      <w14:ligatures w14:val="standardContextual"/>
    </w:rPr>
  </w:style>
  <w:style w:type="paragraph" w:customStyle="1" w:styleId="articleinfo">
    <w:name w:val="articleinfo"/>
    <w:basedOn w:val="Normal"/>
    <w:next w:val="indent"/>
    <w:qFormat/>
    <w:rsid w:val="008A5F3B"/>
    <w:rPr>
      <w14:ligatures w14:val="standardContextual"/>
    </w:rPr>
  </w:style>
  <w:style w:type="character" w:customStyle="1" w:styleId="StyleStyle16ptChar">
    <w:name w:val="Style Style1 + 6 pt Char"/>
    <w:locked/>
    <w:rsid w:val="008A5F3B"/>
  </w:style>
  <w:style w:type="paragraph" w:customStyle="1" w:styleId="StyleStyle16pt">
    <w:name w:val="Style Style1 + 6 pt"/>
    <w:basedOn w:val="Normal"/>
    <w:qFormat/>
    <w:rsid w:val="008A5F3B"/>
    <w:rPr>
      <w14:ligatures w14:val="standardContextual"/>
    </w:rPr>
  </w:style>
  <w:style w:type="paragraph" w:customStyle="1" w:styleId="PageNumber7">
    <w:name w:val="Page Number7"/>
    <w:basedOn w:val="Normal"/>
    <w:next w:val="Normal"/>
    <w:qFormat/>
    <w:rsid w:val="008A5F3B"/>
    <w:rPr>
      <w14:ligatures w14:val="standardContextual"/>
    </w:rPr>
  </w:style>
  <w:style w:type="paragraph" w:customStyle="1" w:styleId="OmniPage4">
    <w:name w:val="OmniPage #4"/>
    <w:basedOn w:val="Normal"/>
    <w:uiPriority w:val="99"/>
    <w:qFormat/>
    <w:rsid w:val="008A5F3B"/>
    <w:rPr>
      <w14:ligatures w14:val="standardContextual"/>
    </w:rPr>
  </w:style>
  <w:style w:type="paragraph" w:customStyle="1" w:styleId="OmniPage10">
    <w:name w:val="OmniPage #10"/>
    <w:basedOn w:val="Normal"/>
    <w:uiPriority w:val="99"/>
    <w:qFormat/>
    <w:rsid w:val="008A5F3B"/>
    <w:rPr>
      <w14:ligatures w14:val="standardContextual"/>
    </w:rPr>
  </w:style>
  <w:style w:type="paragraph" w:customStyle="1" w:styleId="PageNumber8">
    <w:name w:val="Page Number8"/>
    <w:basedOn w:val="Normal"/>
    <w:next w:val="Normal"/>
    <w:qFormat/>
    <w:rsid w:val="008A5F3B"/>
    <w:rPr>
      <w14:ligatures w14:val="standardContextual"/>
    </w:rPr>
  </w:style>
  <w:style w:type="paragraph" w:customStyle="1" w:styleId="bodyintro">
    <w:name w:val="bodyintro"/>
    <w:basedOn w:val="Normal"/>
    <w:uiPriority w:val="99"/>
    <w:qFormat/>
    <w:rsid w:val="008A5F3B"/>
    <w:rPr>
      <w14:ligatures w14:val="standardContextual"/>
    </w:rPr>
  </w:style>
  <w:style w:type="paragraph" w:customStyle="1" w:styleId="indent">
    <w:name w:val="indent"/>
    <w:basedOn w:val="Normal"/>
    <w:uiPriority w:val="99"/>
    <w:qFormat/>
    <w:rsid w:val="008A5F3B"/>
    <w:rPr>
      <w14:ligatures w14:val="standardContextual"/>
    </w:rPr>
  </w:style>
  <w:style w:type="paragraph" w:customStyle="1" w:styleId="center">
    <w:name w:val="center"/>
    <w:basedOn w:val="Normal"/>
    <w:uiPriority w:val="99"/>
    <w:qFormat/>
    <w:rsid w:val="008A5F3B"/>
    <w:rPr>
      <w14:ligatures w14:val="standardContextual"/>
    </w:rPr>
  </w:style>
  <w:style w:type="character" w:customStyle="1" w:styleId="Style8ptChar">
    <w:name w:val="Style 8 pt Char"/>
    <w:rsid w:val="008A5F3B"/>
  </w:style>
  <w:style w:type="character" w:customStyle="1" w:styleId="message-item">
    <w:name w:val="message-item"/>
    <w:rsid w:val="008A5F3B"/>
  </w:style>
  <w:style w:type="character" w:customStyle="1" w:styleId="i">
    <w:name w:val="i"/>
    <w:uiPriority w:val="99"/>
    <w:rsid w:val="008A5F3B"/>
  </w:style>
  <w:style w:type="character" w:customStyle="1" w:styleId="forenames">
    <w:name w:val="forenames"/>
    <w:rsid w:val="008A5F3B"/>
  </w:style>
  <w:style w:type="character" w:customStyle="1" w:styleId="surname">
    <w:name w:val="surname"/>
    <w:rsid w:val="008A5F3B"/>
  </w:style>
  <w:style w:type="character" w:customStyle="1" w:styleId="title-link-wrapper">
    <w:name w:val="title-link-wrapper"/>
    <w:rsid w:val="008A5F3B"/>
  </w:style>
  <w:style w:type="character" w:customStyle="1" w:styleId="refpreview">
    <w:name w:val="refpreview"/>
    <w:rsid w:val="008A5F3B"/>
  </w:style>
  <w:style w:type="character" w:customStyle="1" w:styleId="loose1">
    <w:name w:val="loose1"/>
    <w:rsid w:val="008A5F3B"/>
  </w:style>
  <w:style w:type="character" w:customStyle="1" w:styleId="email">
    <w:name w:val="email"/>
    <w:rsid w:val="008A5F3B"/>
  </w:style>
  <w:style w:type="character" w:customStyle="1" w:styleId="gsa">
    <w:name w:val="gs_a"/>
    <w:rsid w:val="008A5F3B"/>
  </w:style>
  <w:style w:type="character" w:customStyle="1" w:styleId="mainarttitle">
    <w:name w:val="mainarttitle"/>
    <w:rsid w:val="008A5F3B"/>
  </w:style>
  <w:style w:type="character" w:customStyle="1" w:styleId="mainartauthor">
    <w:name w:val="mainartauthor"/>
    <w:rsid w:val="008A5F3B"/>
  </w:style>
  <w:style w:type="character" w:customStyle="1" w:styleId="mainartdate">
    <w:name w:val="mainartdate"/>
    <w:rsid w:val="008A5F3B"/>
  </w:style>
  <w:style w:type="character" w:customStyle="1" w:styleId="gsggs">
    <w:name w:val="gs_ggs"/>
    <w:rsid w:val="008A5F3B"/>
  </w:style>
  <w:style w:type="character" w:customStyle="1" w:styleId="ahead">
    <w:name w:val="a_head"/>
    <w:rsid w:val="008A5F3B"/>
  </w:style>
  <w:style w:type="character" w:customStyle="1" w:styleId="footnote">
    <w:name w:val="footnote"/>
    <w:rsid w:val="008A5F3B"/>
  </w:style>
  <w:style w:type="character" w:customStyle="1" w:styleId="docbody">
    <w:name w:val="docbody"/>
    <w:rsid w:val="008A5F3B"/>
  </w:style>
  <w:style w:type="character" w:customStyle="1" w:styleId="superscript">
    <w:name w:val="superscript"/>
    <w:rsid w:val="008A5F3B"/>
  </w:style>
  <w:style w:type="character" w:customStyle="1" w:styleId="bwxsm">
    <w:name w:val="b w xsm"/>
    <w:rsid w:val="008A5F3B"/>
  </w:style>
  <w:style w:type="character" w:customStyle="1" w:styleId="fstd">
    <w:name w:val="f std"/>
    <w:rsid w:val="008A5F3B"/>
  </w:style>
  <w:style w:type="character" w:customStyle="1" w:styleId="gl">
    <w:name w:val="gl"/>
    <w:rsid w:val="008A5F3B"/>
  </w:style>
  <w:style w:type="character" w:customStyle="1" w:styleId="CharChar17">
    <w:name w:val="Char Char17"/>
    <w:locked/>
    <w:rsid w:val="008A5F3B"/>
  </w:style>
  <w:style w:type="character" w:customStyle="1" w:styleId="ilspan">
    <w:name w:val="il_span"/>
    <w:basedOn w:val="DefaultParagraphFont"/>
    <w:rsid w:val="008A5F3B"/>
  </w:style>
  <w:style w:type="character" w:customStyle="1" w:styleId="leftidx1">
    <w:name w:val="leftidx1"/>
    <w:rsid w:val="008A5F3B"/>
  </w:style>
  <w:style w:type="character" w:customStyle="1" w:styleId="blue1">
    <w:name w:val="blue1"/>
    <w:rsid w:val="008A5F3B"/>
  </w:style>
  <w:style w:type="character" w:customStyle="1" w:styleId="author-link1">
    <w:name w:val="author-link1"/>
    <w:rsid w:val="008A5F3B"/>
  </w:style>
  <w:style w:type="character" w:customStyle="1" w:styleId="black1">
    <w:name w:val="black1"/>
    <w:rsid w:val="008A5F3B"/>
  </w:style>
  <w:style w:type="character" w:customStyle="1" w:styleId="StyleunderlinedCharBold">
    <w:name w:val="Style underlined Char + Bold"/>
    <w:rsid w:val="008A5F3B"/>
  </w:style>
  <w:style w:type="character" w:customStyle="1" w:styleId="CardUnderline0">
    <w:name w:val="Card Underline"/>
    <w:rsid w:val="008A5F3B"/>
  </w:style>
  <w:style w:type="character" w:customStyle="1" w:styleId="lingoregion">
    <w:name w:val="lingo_region"/>
    <w:basedOn w:val="DefaultParagraphFont"/>
    <w:rsid w:val="008A5F3B"/>
  </w:style>
  <w:style w:type="character" w:customStyle="1" w:styleId="Emphasis21">
    <w:name w:val="%Emphasis2"/>
    <w:rsid w:val="008A5F3B"/>
  </w:style>
  <w:style w:type="character" w:customStyle="1" w:styleId="bodycontentlink">
    <w:name w:val="bodycontentlink"/>
    <w:basedOn w:val="DefaultParagraphFont"/>
    <w:rsid w:val="008A5F3B"/>
  </w:style>
  <w:style w:type="character" w:customStyle="1" w:styleId="AAAcite">
    <w:name w:val="AAAcite"/>
    <w:rsid w:val="008A5F3B"/>
  </w:style>
  <w:style w:type="character" w:customStyle="1" w:styleId="tmplheaderlink">
    <w:name w:val="tmplheaderlink"/>
    <w:rsid w:val="008A5F3B"/>
  </w:style>
  <w:style w:type="character" w:customStyle="1" w:styleId="StyleStyleUnderlineUnderlineStyleBoldUnderlineIntenseEmphas">
    <w:name w:val="Style Style UnderlineUnderlineStyle Bold UnderlineIntense Emphas..."/>
    <w:basedOn w:val="DefaultParagraphFont"/>
    <w:rsid w:val="008A5F3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A5F3B"/>
    <w:rPr>
      <w:b w:val="0"/>
      <w:sz w:val="24"/>
      <w:u w:val="single"/>
      <w:bdr w:val="none" w:sz="0" w:space="0" w:color="auto"/>
    </w:rPr>
  </w:style>
  <w:style w:type="character" w:customStyle="1" w:styleId="Bodytext11">
    <w:name w:val="Body text (11)"/>
    <w:rsid w:val="008A5F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5F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5F3B"/>
  </w:style>
  <w:style w:type="paragraph" w:customStyle="1" w:styleId="StyleJustified">
    <w:name w:val="Style Justified"/>
    <w:basedOn w:val="Normal"/>
    <w:qFormat/>
    <w:rsid w:val="008A5F3B"/>
    <w:rPr>
      <w:rFonts w:eastAsia="Times New Roman"/>
      <w:szCs w:val="20"/>
      <w14:ligatures w14:val="standardContextual"/>
    </w:rPr>
  </w:style>
  <w:style w:type="paragraph" w:customStyle="1" w:styleId="Style5">
    <w:name w:val="Style5"/>
    <w:basedOn w:val="Normal"/>
    <w:link w:val="Style5Char"/>
    <w:uiPriority w:val="99"/>
    <w:qFormat/>
    <w:rsid w:val="008A5F3B"/>
    <w:pPr>
      <w:ind w:left="432" w:right="432"/>
      <w:jc w:val="both"/>
    </w:pPr>
    <w:rPr>
      <w:rFonts w:eastAsia="Times New Roman"/>
      <w14:ligatures w14:val="standardContextual"/>
    </w:rPr>
  </w:style>
  <w:style w:type="character" w:customStyle="1" w:styleId="Style5Char">
    <w:name w:val="Style5 Char"/>
    <w:link w:val="Style5"/>
    <w:uiPriority w:val="99"/>
    <w:rsid w:val="008A5F3B"/>
    <w:rPr>
      <w:rFonts w:ascii="Arial" w:eastAsia="Times New Roman" w:hAnsi="Arial" w:cs="Arial"/>
      <w:kern w:val="0"/>
      <w:sz w:val="16"/>
      <w:szCs w:val="22"/>
    </w:rPr>
  </w:style>
  <w:style w:type="paragraph" w:customStyle="1" w:styleId="Style100">
    <w:name w:val="Style10"/>
    <w:basedOn w:val="Normal"/>
    <w:link w:val="Style10Char"/>
    <w:uiPriority w:val="99"/>
    <w:qFormat/>
    <w:rsid w:val="008A5F3B"/>
    <w:pPr>
      <w:ind w:right="432"/>
    </w:pPr>
    <w:rPr>
      <w:rFonts w:eastAsia="Times New Roman"/>
      <w:b/>
      <w:sz w:val="24"/>
      <w14:ligatures w14:val="standardContextual"/>
    </w:rPr>
  </w:style>
  <w:style w:type="character" w:customStyle="1" w:styleId="Style10Char">
    <w:name w:val="Style10 Char"/>
    <w:link w:val="Style100"/>
    <w:uiPriority w:val="99"/>
    <w:rsid w:val="008A5F3B"/>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8A5F3B"/>
    <w:rPr>
      <w:b w:val="0"/>
      <w:bCs w:val="0"/>
      <w:sz w:val="22"/>
      <w:u w:val="single"/>
      <w:bdr w:val="none" w:sz="0" w:space="0" w:color="auto"/>
    </w:rPr>
  </w:style>
  <w:style w:type="paragraph" w:customStyle="1" w:styleId="UnderlinedEv">
    <w:name w:val="Underlined Ev"/>
    <w:basedOn w:val="Normal"/>
    <w:next w:val="Normal"/>
    <w:link w:val="UnderlinedEvChar"/>
    <w:qFormat/>
    <w:rsid w:val="008A5F3B"/>
    <w:rPr>
      <w:rFonts w:asciiTheme="minorHAnsi" w:hAnsiTheme="minorHAnsi"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8A5F3B"/>
    <w:rPr>
      <w:u w:val="single"/>
      <w:bdr w:val="none" w:sz="0" w:space="0" w:color="auto"/>
    </w:rPr>
  </w:style>
  <w:style w:type="character" w:customStyle="1" w:styleId="UnderlinedEvidenceCharChar">
    <w:name w:val="Underlined Evidence Char Char"/>
    <w:rsid w:val="008A5F3B"/>
    <w:rPr>
      <w:rFonts w:ascii="Verdana" w:hAnsi="Verdana" w:hint="default"/>
      <w:sz w:val="21"/>
      <w:szCs w:val="21"/>
      <w:u w:val="thick"/>
      <w:lang w:val="en-US" w:eastAsia="en-US" w:bidi="ar-SA"/>
    </w:rPr>
  </w:style>
  <w:style w:type="character" w:customStyle="1" w:styleId="role">
    <w:name w:val="role"/>
    <w:rsid w:val="008A5F3B"/>
  </w:style>
  <w:style w:type="character" w:customStyle="1" w:styleId="pagination0">
    <w:name w:val="pagination"/>
    <w:basedOn w:val="DefaultParagraphFont"/>
    <w:rsid w:val="008A5F3B"/>
  </w:style>
  <w:style w:type="character" w:customStyle="1" w:styleId="doi">
    <w:name w:val="doi"/>
    <w:basedOn w:val="DefaultParagraphFont"/>
    <w:rsid w:val="008A5F3B"/>
  </w:style>
  <w:style w:type="character" w:customStyle="1" w:styleId="bodycontents">
    <w:name w:val="bodycontents"/>
    <w:basedOn w:val="DefaultParagraphFont"/>
    <w:rsid w:val="008A5F3B"/>
  </w:style>
  <w:style w:type="character" w:customStyle="1" w:styleId="comma">
    <w:name w:val="comma"/>
    <w:basedOn w:val="DefaultParagraphFont"/>
    <w:rsid w:val="008A5F3B"/>
  </w:style>
  <w:style w:type="character" w:customStyle="1" w:styleId="pad5right">
    <w:name w:val="pad5right"/>
    <w:basedOn w:val="DefaultParagraphFont"/>
    <w:rsid w:val="008A5F3B"/>
  </w:style>
  <w:style w:type="character" w:customStyle="1" w:styleId="divider">
    <w:name w:val="divider"/>
    <w:basedOn w:val="DefaultParagraphFont"/>
    <w:rsid w:val="008A5F3B"/>
  </w:style>
  <w:style w:type="character" w:customStyle="1" w:styleId="blogdate">
    <w:name w:val="blogdate"/>
    <w:basedOn w:val="DefaultParagraphFont"/>
    <w:rsid w:val="008A5F3B"/>
  </w:style>
  <w:style w:type="character" w:customStyle="1" w:styleId="ticker">
    <w:name w:val="ticker"/>
    <w:basedOn w:val="DefaultParagraphFont"/>
    <w:rsid w:val="008A5F3B"/>
  </w:style>
  <w:style w:type="character" w:customStyle="1" w:styleId="posted">
    <w:name w:val="posted"/>
    <w:basedOn w:val="DefaultParagraphFont"/>
    <w:rsid w:val="008A5F3B"/>
  </w:style>
  <w:style w:type="character" w:customStyle="1" w:styleId="time">
    <w:name w:val="time"/>
    <w:basedOn w:val="DefaultParagraphFont"/>
    <w:rsid w:val="008A5F3B"/>
  </w:style>
  <w:style w:type="character" w:customStyle="1" w:styleId="dot">
    <w:name w:val="dot"/>
    <w:basedOn w:val="DefaultParagraphFont"/>
    <w:rsid w:val="008A5F3B"/>
  </w:style>
  <w:style w:type="character" w:customStyle="1" w:styleId="hn-date">
    <w:name w:val="hn-date"/>
    <w:basedOn w:val="DefaultParagraphFont"/>
    <w:rsid w:val="008A5F3B"/>
  </w:style>
  <w:style w:type="character" w:customStyle="1" w:styleId="location">
    <w:name w:val="location"/>
    <w:basedOn w:val="DefaultParagraphFont"/>
    <w:rsid w:val="008A5F3B"/>
  </w:style>
  <w:style w:type="character" w:customStyle="1" w:styleId="dropcap-letter">
    <w:name w:val="dropcap-letter"/>
    <w:basedOn w:val="DefaultParagraphFont"/>
    <w:rsid w:val="008A5F3B"/>
  </w:style>
  <w:style w:type="character" w:customStyle="1" w:styleId="offscreen">
    <w:name w:val="offscreen"/>
    <w:basedOn w:val="DefaultParagraphFont"/>
    <w:rsid w:val="008A5F3B"/>
  </w:style>
  <w:style w:type="character" w:customStyle="1" w:styleId="linked-in">
    <w:name w:val="linked-in"/>
    <w:basedOn w:val="DefaultParagraphFont"/>
    <w:rsid w:val="008A5F3B"/>
  </w:style>
  <w:style w:type="character" w:customStyle="1" w:styleId="divs">
    <w:name w:val="divs"/>
    <w:basedOn w:val="DefaultParagraphFont"/>
    <w:rsid w:val="008A5F3B"/>
  </w:style>
  <w:style w:type="character" w:customStyle="1" w:styleId="h4">
    <w:name w:val="h4"/>
    <w:rsid w:val="008A5F3B"/>
  </w:style>
  <w:style w:type="character" w:customStyle="1" w:styleId="postheader">
    <w:name w:val="postheader"/>
    <w:basedOn w:val="DefaultParagraphFont"/>
    <w:rsid w:val="008A5F3B"/>
  </w:style>
  <w:style w:type="numbering" w:customStyle="1" w:styleId="1ai1">
    <w:name w:val="1 / a / i1"/>
    <w:rsid w:val="008A5F3B"/>
    <w:pPr>
      <w:numPr>
        <w:numId w:val="18"/>
      </w:numPr>
    </w:pPr>
  </w:style>
  <w:style w:type="numbering" w:styleId="1ai">
    <w:name w:val="Outline List 1"/>
    <w:basedOn w:val="NoList"/>
    <w:unhideWhenUsed/>
    <w:rsid w:val="008A5F3B"/>
    <w:pPr>
      <w:numPr>
        <w:numId w:val="19"/>
      </w:numPr>
    </w:pPr>
  </w:style>
  <w:style w:type="paragraph" w:styleId="Index2">
    <w:name w:val="index 2"/>
    <w:basedOn w:val="Normal"/>
    <w:next w:val="Normal"/>
    <w:autoRedefine/>
    <w:rsid w:val="008A5F3B"/>
    <w:pPr>
      <w:spacing w:after="200" w:line="276" w:lineRule="auto"/>
      <w:ind w:left="400" w:hanging="200"/>
    </w:pPr>
    <w:rPr>
      <w:bCs/>
      <w14:ligatures w14:val="standardContextual"/>
    </w:rPr>
  </w:style>
  <w:style w:type="paragraph" w:styleId="Index3">
    <w:name w:val="index 3"/>
    <w:basedOn w:val="Normal"/>
    <w:next w:val="Normal"/>
    <w:autoRedefine/>
    <w:rsid w:val="008A5F3B"/>
    <w:pPr>
      <w:spacing w:after="200" w:line="276" w:lineRule="auto"/>
      <w:ind w:left="600" w:hanging="200"/>
    </w:pPr>
    <w:rPr>
      <w:bCs/>
      <w14:ligatures w14:val="standardContextual"/>
    </w:rPr>
  </w:style>
  <w:style w:type="paragraph" w:styleId="Index4">
    <w:name w:val="index 4"/>
    <w:basedOn w:val="Normal"/>
    <w:next w:val="Normal"/>
    <w:autoRedefine/>
    <w:rsid w:val="008A5F3B"/>
    <w:pPr>
      <w:spacing w:after="200" w:line="276" w:lineRule="auto"/>
      <w:ind w:left="800" w:hanging="200"/>
    </w:pPr>
    <w:rPr>
      <w:bCs/>
      <w14:ligatures w14:val="standardContextual"/>
    </w:rPr>
  </w:style>
  <w:style w:type="paragraph" w:styleId="Index5">
    <w:name w:val="index 5"/>
    <w:basedOn w:val="Normal"/>
    <w:next w:val="Normal"/>
    <w:autoRedefine/>
    <w:rsid w:val="008A5F3B"/>
    <w:pPr>
      <w:spacing w:after="200" w:line="276" w:lineRule="auto"/>
      <w:ind w:left="1000" w:hanging="200"/>
    </w:pPr>
    <w:rPr>
      <w:bCs/>
      <w14:ligatures w14:val="standardContextual"/>
    </w:rPr>
  </w:style>
  <w:style w:type="paragraph" w:styleId="Index6">
    <w:name w:val="index 6"/>
    <w:basedOn w:val="Normal"/>
    <w:next w:val="Normal"/>
    <w:autoRedefine/>
    <w:rsid w:val="008A5F3B"/>
    <w:pPr>
      <w:spacing w:after="200" w:line="276" w:lineRule="auto"/>
      <w:ind w:left="1200" w:hanging="200"/>
    </w:pPr>
    <w:rPr>
      <w:bCs/>
      <w14:ligatures w14:val="standardContextual"/>
    </w:rPr>
  </w:style>
  <w:style w:type="paragraph" w:styleId="Index7">
    <w:name w:val="index 7"/>
    <w:basedOn w:val="Normal"/>
    <w:next w:val="Normal"/>
    <w:autoRedefine/>
    <w:rsid w:val="008A5F3B"/>
    <w:pPr>
      <w:spacing w:after="200" w:line="276" w:lineRule="auto"/>
      <w:ind w:left="1400" w:hanging="200"/>
    </w:pPr>
    <w:rPr>
      <w:bCs/>
      <w14:ligatures w14:val="standardContextual"/>
    </w:rPr>
  </w:style>
  <w:style w:type="paragraph" w:styleId="Index8">
    <w:name w:val="index 8"/>
    <w:basedOn w:val="Normal"/>
    <w:next w:val="Normal"/>
    <w:autoRedefine/>
    <w:rsid w:val="008A5F3B"/>
    <w:pPr>
      <w:spacing w:after="200" w:line="276" w:lineRule="auto"/>
      <w:ind w:left="1600" w:hanging="200"/>
    </w:pPr>
    <w:rPr>
      <w:bCs/>
      <w14:ligatures w14:val="standardContextual"/>
    </w:rPr>
  </w:style>
  <w:style w:type="paragraph" w:styleId="Index9">
    <w:name w:val="index 9"/>
    <w:basedOn w:val="Normal"/>
    <w:next w:val="Normal"/>
    <w:autoRedefine/>
    <w:rsid w:val="008A5F3B"/>
    <w:pPr>
      <w:spacing w:after="200" w:line="276" w:lineRule="auto"/>
      <w:ind w:left="1800" w:hanging="200"/>
    </w:pPr>
    <w:rPr>
      <w:bCs/>
      <w14:ligatures w14:val="standardContextual"/>
    </w:rPr>
  </w:style>
  <w:style w:type="paragraph" w:styleId="IndexHeading">
    <w:name w:val="index heading"/>
    <w:basedOn w:val="Normal"/>
    <w:next w:val="Index1"/>
    <w:rsid w:val="008A5F3B"/>
    <w:pPr>
      <w:spacing w:after="200" w:line="276" w:lineRule="auto"/>
    </w:pPr>
    <w:rPr>
      <w:bCs/>
      <w14:ligatures w14:val="standardContextual"/>
    </w:rPr>
  </w:style>
  <w:style w:type="numbering" w:customStyle="1" w:styleId="NoList8">
    <w:name w:val="No List8"/>
    <w:next w:val="NoList"/>
    <w:semiHidden/>
    <w:unhideWhenUsed/>
    <w:rsid w:val="008A5F3B"/>
  </w:style>
  <w:style w:type="numbering" w:customStyle="1" w:styleId="NoList9">
    <w:name w:val="No List9"/>
    <w:next w:val="NoList"/>
    <w:semiHidden/>
    <w:unhideWhenUsed/>
    <w:rsid w:val="008A5F3B"/>
  </w:style>
  <w:style w:type="numbering" w:customStyle="1" w:styleId="NoList10">
    <w:name w:val="No List10"/>
    <w:next w:val="NoList"/>
    <w:semiHidden/>
    <w:unhideWhenUsed/>
    <w:rsid w:val="008A5F3B"/>
  </w:style>
  <w:style w:type="numbering" w:customStyle="1" w:styleId="NoList13">
    <w:name w:val="No List13"/>
    <w:next w:val="NoList"/>
    <w:semiHidden/>
    <w:unhideWhenUsed/>
    <w:rsid w:val="008A5F3B"/>
  </w:style>
  <w:style w:type="numbering" w:customStyle="1" w:styleId="NoList14">
    <w:name w:val="No List14"/>
    <w:next w:val="NoList"/>
    <w:semiHidden/>
    <w:unhideWhenUsed/>
    <w:rsid w:val="008A5F3B"/>
  </w:style>
  <w:style w:type="numbering" w:customStyle="1" w:styleId="NoList15">
    <w:name w:val="No List15"/>
    <w:next w:val="NoList"/>
    <w:uiPriority w:val="99"/>
    <w:semiHidden/>
    <w:unhideWhenUsed/>
    <w:rsid w:val="008A5F3B"/>
  </w:style>
  <w:style w:type="numbering" w:customStyle="1" w:styleId="NoList16">
    <w:name w:val="No List16"/>
    <w:next w:val="NoList"/>
    <w:uiPriority w:val="99"/>
    <w:semiHidden/>
    <w:unhideWhenUsed/>
    <w:rsid w:val="008A5F3B"/>
  </w:style>
  <w:style w:type="numbering" w:customStyle="1" w:styleId="NoList17">
    <w:name w:val="No List17"/>
    <w:next w:val="NoList"/>
    <w:semiHidden/>
    <w:unhideWhenUsed/>
    <w:rsid w:val="008A5F3B"/>
  </w:style>
  <w:style w:type="numbering" w:customStyle="1" w:styleId="NoList18">
    <w:name w:val="No List18"/>
    <w:next w:val="NoList"/>
    <w:uiPriority w:val="99"/>
    <w:semiHidden/>
    <w:unhideWhenUsed/>
    <w:rsid w:val="008A5F3B"/>
  </w:style>
  <w:style w:type="numbering" w:customStyle="1" w:styleId="NoList19">
    <w:name w:val="No List19"/>
    <w:next w:val="NoList"/>
    <w:uiPriority w:val="99"/>
    <w:semiHidden/>
    <w:unhideWhenUsed/>
    <w:rsid w:val="008A5F3B"/>
  </w:style>
  <w:style w:type="numbering" w:customStyle="1" w:styleId="NoList20">
    <w:name w:val="No List20"/>
    <w:next w:val="NoList"/>
    <w:semiHidden/>
    <w:unhideWhenUsed/>
    <w:rsid w:val="008A5F3B"/>
  </w:style>
  <w:style w:type="numbering" w:customStyle="1" w:styleId="NoList31">
    <w:name w:val="No List31"/>
    <w:next w:val="NoList"/>
    <w:semiHidden/>
    <w:unhideWhenUsed/>
    <w:rsid w:val="008A5F3B"/>
  </w:style>
  <w:style w:type="numbering" w:customStyle="1" w:styleId="NoList41">
    <w:name w:val="No List41"/>
    <w:next w:val="NoList"/>
    <w:semiHidden/>
    <w:unhideWhenUsed/>
    <w:rsid w:val="008A5F3B"/>
  </w:style>
  <w:style w:type="numbering" w:customStyle="1" w:styleId="NoList51">
    <w:name w:val="No List51"/>
    <w:next w:val="NoList"/>
    <w:semiHidden/>
    <w:unhideWhenUsed/>
    <w:rsid w:val="008A5F3B"/>
  </w:style>
  <w:style w:type="numbering" w:customStyle="1" w:styleId="NoList61">
    <w:name w:val="No List61"/>
    <w:next w:val="NoList"/>
    <w:semiHidden/>
    <w:unhideWhenUsed/>
    <w:rsid w:val="008A5F3B"/>
  </w:style>
  <w:style w:type="numbering" w:customStyle="1" w:styleId="NoList71">
    <w:name w:val="No List71"/>
    <w:next w:val="NoList"/>
    <w:semiHidden/>
    <w:unhideWhenUsed/>
    <w:rsid w:val="008A5F3B"/>
  </w:style>
  <w:style w:type="numbering" w:customStyle="1" w:styleId="NoList81">
    <w:name w:val="No List81"/>
    <w:next w:val="NoList"/>
    <w:semiHidden/>
    <w:unhideWhenUsed/>
    <w:rsid w:val="008A5F3B"/>
  </w:style>
  <w:style w:type="numbering" w:customStyle="1" w:styleId="NoList91">
    <w:name w:val="No List91"/>
    <w:next w:val="NoList"/>
    <w:semiHidden/>
    <w:unhideWhenUsed/>
    <w:rsid w:val="008A5F3B"/>
  </w:style>
  <w:style w:type="numbering" w:customStyle="1" w:styleId="NoList101">
    <w:name w:val="No List101"/>
    <w:next w:val="NoList"/>
    <w:uiPriority w:val="99"/>
    <w:semiHidden/>
    <w:unhideWhenUsed/>
    <w:rsid w:val="008A5F3B"/>
  </w:style>
  <w:style w:type="numbering" w:customStyle="1" w:styleId="NoList121">
    <w:name w:val="No List121"/>
    <w:next w:val="NoList"/>
    <w:semiHidden/>
    <w:unhideWhenUsed/>
    <w:rsid w:val="008A5F3B"/>
  </w:style>
  <w:style w:type="numbering" w:customStyle="1" w:styleId="NoList131">
    <w:name w:val="No List131"/>
    <w:next w:val="NoList"/>
    <w:semiHidden/>
    <w:unhideWhenUsed/>
    <w:rsid w:val="008A5F3B"/>
  </w:style>
  <w:style w:type="numbering" w:customStyle="1" w:styleId="NoList141">
    <w:name w:val="No List141"/>
    <w:next w:val="NoList"/>
    <w:semiHidden/>
    <w:unhideWhenUsed/>
    <w:rsid w:val="008A5F3B"/>
  </w:style>
  <w:style w:type="paragraph" w:customStyle="1" w:styleId="Quote20">
    <w:name w:val="Quote2"/>
    <w:basedOn w:val="Default"/>
    <w:next w:val="Default"/>
    <w:qFormat/>
    <w:rsid w:val="008A5F3B"/>
    <w:pPr>
      <w:widowControl/>
    </w:pPr>
    <w:rPr>
      <w:rFonts w:eastAsia="Calibri"/>
      <w:color w:val="auto"/>
      <w:szCs w:val="22"/>
      <w14:ligatures w14:val="standardContextual"/>
    </w:rPr>
  </w:style>
  <w:style w:type="character" w:customStyle="1" w:styleId="StyleLatinBaskervilleUnderline">
    <w:name w:val="Style (Latin) Baskerville Underline"/>
    <w:rsid w:val="008A5F3B"/>
    <w:rPr>
      <w:rFonts w:ascii="Baskerville" w:hAnsi="Baskerville"/>
      <w:sz w:val="26"/>
      <w:u w:val="single"/>
    </w:rPr>
  </w:style>
  <w:style w:type="numbering" w:customStyle="1" w:styleId="NoList22">
    <w:name w:val="No List22"/>
    <w:next w:val="NoList"/>
    <w:semiHidden/>
    <w:unhideWhenUsed/>
    <w:rsid w:val="008A5F3B"/>
  </w:style>
  <w:style w:type="numbering" w:customStyle="1" w:styleId="NoList23">
    <w:name w:val="No List23"/>
    <w:next w:val="NoList"/>
    <w:semiHidden/>
    <w:unhideWhenUsed/>
    <w:rsid w:val="008A5F3B"/>
  </w:style>
  <w:style w:type="numbering" w:customStyle="1" w:styleId="NoList24">
    <w:name w:val="No List24"/>
    <w:next w:val="NoList"/>
    <w:semiHidden/>
    <w:unhideWhenUsed/>
    <w:rsid w:val="008A5F3B"/>
  </w:style>
  <w:style w:type="numbering" w:customStyle="1" w:styleId="NoList25">
    <w:name w:val="No List25"/>
    <w:next w:val="NoList"/>
    <w:semiHidden/>
    <w:unhideWhenUsed/>
    <w:rsid w:val="008A5F3B"/>
  </w:style>
  <w:style w:type="character" w:customStyle="1" w:styleId="dropcap1">
    <w:name w:val="dropcap1"/>
    <w:rsid w:val="008A5F3B"/>
  </w:style>
  <w:style w:type="character" w:customStyle="1" w:styleId="HighlightedUnderlineEmphasis">
    <w:name w:val="Highlighted Underline Emphasis"/>
    <w:rsid w:val="008A5F3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A5F3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5F3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5F3B"/>
    <w:rPr>
      <w:rFonts w:ascii="Georgia" w:hAnsi="Georgia"/>
      <w:u w:val="single"/>
    </w:rPr>
  </w:style>
  <w:style w:type="paragraph" w:customStyle="1" w:styleId="StyleCardsGeorgia12ptBoldThickunderlineBorderSin">
    <w:name w:val="Style Cards + Georgia 12 pt Bold Thick underline Border: : (Sin..."/>
    <w:basedOn w:val="Normal"/>
    <w:qFormat/>
    <w:rsid w:val="008A5F3B"/>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8A5F3B"/>
    <w:rPr>
      <w:rFonts w:ascii="Georgia" w:hAnsi="Georgia"/>
      <w:sz w:val="24"/>
      <w:u w:val="single"/>
    </w:rPr>
  </w:style>
  <w:style w:type="paragraph" w:customStyle="1" w:styleId="StyleCardsGeorgia">
    <w:name w:val="Style Cards + Georgia"/>
    <w:basedOn w:val="Normal"/>
    <w:qFormat/>
    <w:rsid w:val="008A5F3B"/>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8A5F3B"/>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8A5F3B"/>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8A5F3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A5F3B"/>
    <w:rPr>
      <w:b w:val="0"/>
      <w:bCs w:val="0"/>
      <w:sz w:val="22"/>
      <w:u w:val="single"/>
      <w:bdr w:val="none" w:sz="0" w:space="0" w:color="auto"/>
    </w:rPr>
  </w:style>
  <w:style w:type="character" w:customStyle="1" w:styleId="maintitle">
    <w:name w:val="maintitle"/>
    <w:basedOn w:val="DefaultParagraphFont"/>
    <w:rsid w:val="008A5F3B"/>
  </w:style>
  <w:style w:type="character" w:customStyle="1" w:styleId="cit-title">
    <w:name w:val="cit-title"/>
    <w:basedOn w:val="DefaultParagraphFont"/>
    <w:rsid w:val="008A5F3B"/>
  </w:style>
  <w:style w:type="paragraph" w:customStyle="1" w:styleId="txttitle">
    <w:name w:val="txttitle"/>
    <w:basedOn w:val="Normal"/>
    <w:rsid w:val="008A5F3B"/>
    <w:pPr>
      <w:spacing w:before="100" w:beforeAutospacing="1" w:after="100" w:afterAutospacing="1"/>
    </w:pPr>
    <w:rPr>
      <w:sz w:val="24"/>
      <w14:ligatures w14:val="standardContextual"/>
    </w:rPr>
  </w:style>
  <w:style w:type="character" w:customStyle="1" w:styleId="volume">
    <w:name w:val="volume"/>
    <w:basedOn w:val="DefaultParagraphFont"/>
    <w:rsid w:val="008A5F3B"/>
  </w:style>
  <w:style w:type="character" w:customStyle="1" w:styleId="z3988">
    <w:name w:val="z3988"/>
    <w:basedOn w:val="DefaultParagraphFont"/>
    <w:rsid w:val="008A5F3B"/>
  </w:style>
  <w:style w:type="character" w:customStyle="1" w:styleId="nowrap">
    <w:name w:val="nowrap"/>
    <w:basedOn w:val="DefaultParagraphFont"/>
    <w:rsid w:val="008A5F3B"/>
  </w:style>
  <w:style w:type="paragraph" w:customStyle="1" w:styleId="SmallCards">
    <w:name w:val="Small Cards"/>
    <w:basedOn w:val="Normal"/>
    <w:link w:val="SmallCardsChar"/>
    <w:autoRedefine/>
    <w:rsid w:val="008A5F3B"/>
    <w:rPr>
      <w:rFonts w:eastAsia="Times New Roman"/>
      <w:szCs w:val="20"/>
      <w14:ligatures w14:val="standardContextual"/>
    </w:rPr>
  </w:style>
  <w:style w:type="character" w:customStyle="1" w:styleId="freeaccess">
    <w:name w:val="freeaccess"/>
    <w:basedOn w:val="DefaultParagraphFont"/>
    <w:rsid w:val="008A5F3B"/>
  </w:style>
  <w:style w:type="character" w:customStyle="1" w:styleId="articoloinside">
    <w:name w:val="articolo_inside"/>
    <w:rsid w:val="008A5F3B"/>
  </w:style>
  <w:style w:type="paragraph" w:customStyle="1" w:styleId="pagetools">
    <w:name w:val="pagetools"/>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8A5F3B"/>
  </w:style>
  <w:style w:type="character" w:customStyle="1" w:styleId="publisher">
    <w:name w:val="publisher"/>
    <w:basedOn w:val="DefaultParagraphFont"/>
    <w:rsid w:val="008A5F3B"/>
  </w:style>
  <w:style w:type="character" w:customStyle="1" w:styleId="pubyear">
    <w:name w:val="pubyear"/>
    <w:basedOn w:val="DefaultParagraphFont"/>
    <w:rsid w:val="008A5F3B"/>
  </w:style>
  <w:style w:type="character" w:customStyle="1" w:styleId="pubcity">
    <w:name w:val="pubcity"/>
    <w:basedOn w:val="DefaultParagraphFont"/>
    <w:rsid w:val="008A5F3B"/>
  </w:style>
  <w:style w:type="paragraph" w:customStyle="1" w:styleId="C-Text">
    <w:name w:val="C-Text"/>
    <w:basedOn w:val="Normal"/>
    <w:uiPriority w:val="99"/>
    <w:qFormat/>
    <w:rsid w:val="008A5F3B"/>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8A5F3B"/>
    <w:rPr>
      <w:rFonts w:ascii="Verdana" w:hAnsi="Verdana" w:hint="default"/>
      <w:sz w:val="20"/>
      <w:szCs w:val="20"/>
      <w:shd w:val="clear" w:color="auto" w:fill="FFFFFF"/>
    </w:rPr>
  </w:style>
  <w:style w:type="paragraph" w:customStyle="1" w:styleId="ecmsonormal">
    <w:name w:val="ec_msonormal"/>
    <w:basedOn w:val="Normal"/>
    <w:uiPriority w:val="99"/>
    <w:qFormat/>
    <w:rsid w:val="008A5F3B"/>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8A5F3B"/>
  </w:style>
  <w:style w:type="character" w:customStyle="1" w:styleId="articleheadline">
    <w:name w:val="articleheadline"/>
    <w:basedOn w:val="DefaultParagraphFont"/>
    <w:rsid w:val="008A5F3B"/>
  </w:style>
  <w:style w:type="paragraph" w:customStyle="1" w:styleId="u-intro">
    <w:name w:val="u-intro"/>
    <w:basedOn w:val="Normal"/>
    <w:uiPriority w:val="99"/>
    <w:qFormat/>
    <w:rsid w:val="008A5F3B"/>
    <w:pPr>
      <w:spacing w:before="100" w:beforeAutospacing="1" w:after="100" w:afterAutospacing="1"/>
    </w:pPr>
    <w:rPr>
      <w:sz w:val="24"/>
      <w14:ligatures w14:val="standardContextual"/>
    </w:rPr>
  </w:style>
  <w:style w:type="character" w:customStyle="1" w:styleId="u-byline">
    <w:name w:val="u-byline"/>
    <w:basedOn w:val="DefaultParagraphFont"/>
    <w:rsid w:val="008A5F3B"/>
  </w:style>
  <w:style w:type="character" w:customStyle="1" w:styleId="articlebya">
    <w:name w:val="articleby_a"/>
    <w:basedOn w:val="DefaultParagraphFont"/>
    <w:rsid w:val="008A5F3B"/>
  </w:style>
  <w:style w:type="character" w:customStyle="1" w:styleId="popupwinby">
    <w:name w:val="popupwinby"/>
    <w:basedOn w:val="DefaultParagraphFont"/>
    <w:rsid w:val="008A5F3B"/>
  </w:style>
  <w:style w:type="character" w:customStyle="1" w:styleId="storyheader">
    <w:name w:val="storyheader"/>
    <w:basedOn w:val="DefaultParagraphFont"/>
    <w:rsid w:val="008A5F3B"/>
  </w:style>
  <w:style w:type="character" w:customStyle="1" w:styleId="marron">
    <w:name w:val="marron"/>
    <w:basedOn w:val="DefaultParagraphFont"/>
    <w:rsid w:val="008A5F3B"/>
  </w:style>
  <w:style w:type="character" w:customStyle="1" w:styleId="StyleNormalWeb10ptChar">
    <w:name w:val="Style Normal (Web) + 10 pt Char"/>
    <w:basedOn w:val="DefaultParagraphFont"/>
    <w:rsid w:val="008A5F3B"/>
    <w:rPr>
      <w:szCs w:val="24"/>
      <w:lang w:val="en-US" w:eastAsia="en-US" w:bidi="ar-SA"/>
    </w:rPr>
  </w:style>
  <w:style w:type="paragraph" w:customStyle="1" w:styleId="TagCiteShells">
    <w:name w:val="Tag/Cite/Shells"/>
    <w:basedOn w:val="Normal"/>
    <w:uiPriority w:val="99"/>
    <w:qFormat/>
    <w:rsid w:val="008A5F3B"/>
    <w:rPr>
      <w:b/>
      <w14:ligatures w14:val="standardContextual"/>
    </w:rPr>
  </w:style>
  <w:style w:type="paragraph" w:customStyle="1" w:styleId="DefinitionTerm">
    <w:name w:val="Definition Term"/>
    <w:basedOn w:val="Normal"/>
    <w:next w:val="Normal"/>
    <w:uiPriority w:val="99"/>
    <w:qFormat/>
    <w:rsid w:val="008A5F3B"/>
    <w:rPr>
      <w:snapToGrid w:val="0"/>
      <w:sz w:val="24"/>
      <w14:ligatures w14:val="standardContextual"/>
    </w:rPr>
  </w:style>
  <w:style w:type="character" w:customStyle="1" w:styleId="Style3CharChar">
    <w:name w:val="Style3 Char Char"/>
    <w:basedOn w:val="DefaultParagraphFont"/>
    <w:rsid w:val="008A5F3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A5F3B"/>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8A5F3B"/>
    <w:rPr>
      <w:lang w:eastAsia="en-US"/>
    </w:rPr>
  </w:style>
  <w:style w:type="character" w:customStyle="1" w:styleId="BoldUnderlineChar4">
    <w:name w:val="Bold + Underline Char"/>
    <w:basedOn w:val="DefaultParagraphFont"/>
    <w:rsid w:val="008A5F3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A5F3B"/>
  </w:style>
  <w:style w:type="character" w:customStyle="1" w:styleId="CharacterStyle7">
    <w:name w:val="Character Style 7"/>
    <w:rsid w:val="008A5F3B"/>
    <w:rPr>
      <w:rFonts w:ascii="Arial Narrow" w:hAnsi="Arial Narrow" w:cs="Arial Narrow"/>
      <w:sz w:val="20"/>
      <w:szCs w:val="20"/>
      <w:u w:val="single"/>
    </w:rPr>
  </w:style>
  <w:style w:type="character" w:customStyle="1" w:styleId="StyleStyle4Char">
    <w:name w:val="Style Style4 + Char"/>
    <w:basedOn w:val="DefaultParagraphFont"/>
    <w:rsid w:val="008A5F3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A5F3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A5F3B"/>
    <w:rPr>
      <w:rFonts w:ascii="Verdana" w:hAnsi="Verdana"/>
      <w:sz w:val="21"/>
      <w:szCs w:val="21"/>
      <w:u w:val="thick"/>
      <w14:ligatures w14:val="standardContextual"/>
    </w:rPr>
  </w:style>
  <w:style w:type="paragraph" w:customStyle="1" w:styleId="Cite8">
    <w:name w:val="Cite8"/>
    <w:basedOn w:val="Normal"/>
    <w:autoRedefine/>
    <w:uiPriority w:val="99"/>
    <w:qFormat/>
    <w:rsid w:val="008A5F3B"/>
    <w:rPr>
      <w:rFonts w:eastAsia="Calibri"/>
      <w14:ligatures w14:val="standardContextual"/>
    </w:rPr>
  </w:style>
  <w:style w:type="character" w:customStyle="1" w:styleId="BoxX2">
    <w:name w:val="BoxX2"/>
    <w:qFormat/>
    <w:rsid w:val="008A5F3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A5F3B"/>
    <w:rPr>
      <w:rFonts w:ascii="Garamond" w:hAnsi="Garamond" w:hint="default"/>
      <w:sz w:val="16"/>
    </w:rPr>
  </w:style>
  <w:style w:type="paragraph" w:customStyle="1" w:styleId="StyleStyle49pt9">
    <w:name w:val="Style Style4 + 9 pt9"/>
    <w:basedOn w:val="Style4"/>
    <w:link w:val="StyleStyle49pt9Char"/>
    <w:qFormat/>
    <w:rsid w:val="008A5F3B"/>
    <w:rPr>
      <w:rFonts w:ascii="Arial" w:eastAsia="SimSun" w:hAnsi="Arial"/>
      <w:lang w:eastAsia="zh-CN"/>
      <w14:ligatures w14:val="standardContextual"/>
    </w:rPr>
  </w:style>
  <w:style w:type="character" w:customStyle="1" w:styleId="StyleStyle49pt9Char">
    <w:name w:val="Style Style4 + 9 pt9 Char"/>
    <w:link w:val="StyleStyle49pt9"/>
    <w:rsid w:val="008A5F3B"/>
    <w:rPr>
      <w:rFonts w:ascii="Arial" w:eastAsia="SimSun" w:hAnsi="Arial" w:cs="Arial"/>
      <w:kern w:val="0"/>
      <w:sz w:val="16"/>
      <w:szCs w:val="22"/>
      <w:u w:val="single"/>
      <w:lang w:eastAsia="zh-CN"/>
    </w:rPr>
  </w:style>
  <w:style w:type="character" w:customStyle="1" w:styleId="UnderlineCard1">
    <w:name w:val="Underline Card"/>
    <w:uiPriority w:val="6"/>
    <w:qFormat/>
    <w:rsid w:val="008A5F3B"/>
    <w:rPr>
      <w:rFonts w:ascii="Arial" w:hAnsi="Arial"/>
      <w:b w:val="0"/>
      <w:bCs/>
      <w:sz w:val="20"/>
      <w:u w:val="single"/>
    </w:rPr>
  </w:style>
  <w:style w:type="paragraph" w:customStyle="1" w:styleId="DebateBlocking">
    <w:name w:val="DebateBlocking"/>
    <w:basedOn w:val="Normal"/>
    <w:next w:val="Nothing"/>
    <w:uiPriority w:val="99"/>
    <w:qFormat/>
    <w:rsid w:val="008A5F3B"/>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A5F3B"/>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5F3B"/>
    <w:rPr>
      <w:rFonts w:ascii="Georgia" w:hAnsi="Georgia" w:cs="Calibri" w:hint="default"/>
    </w:rPr>
  </w:style>
  <w:style w:type="paragraph" w:customStyle="1" w:styleId="Heading31">
    <w:name w:val="Heading 31"/>
    <w:aliases w:val="Block2,Char4,Tags v 21,3: Cite1,Underlines1,Heading 3 Char31,Block Writing1,Index Headers1,Bold Cite1,Text 71,Foldover1,Tag Char Char2,Cite 11,Read Char1"/>
    <w:basedOn w:val="Normal"/>
    <w:rsid w:val="008A5F3B"/>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8A5F3B"/>
  </w:style>
  <w:style w:type="paragraph" w:customStyle="1" w:styleId="8font">
    <w:name w:val="8font"/>
    <w:basedOn w:val="Normal"/>
    <w:next w:val="Normal"/>
    <w:autoRedefine/>
    <w:uiPriority w:val="99"/>
    <w:qFormat/>
    <w:rsid w:val="008A5F3B"/>
    <w:rPr>
      <w:rFonts w:eastAsia="Cambria"/>
      <w:szCs w:val="16"/>
      <w14:ligatures w14:val="standardContextual"/>
    </w:rPr>
  </w:style>
  <w:style w:type="paragraph" w:customStyle="1" w:styleId="CiteLittle">
    <w:name w:val="Cite Little"/>
    <w:next w:val="Normal"/>
    <w:qFormat/>
    <w:rsid w:val="008A5F3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A5F3B"/>
    <w:rPr>
      <w:rFonts w:ascii="Times New Roman" w:eastAsia="MS Mincho" w:hAnsi="Times New Roman"/>
      <w:b/>
      <w:bCs/>
      <w:u w:val="thick"/>
    </w:rPr>
  </w:style>
  <w:style w:type="character" w:customStyle="1" w:styleId="StyleAsianMSMincho">
    <w:name w:val="Style (Asian) MS Mincho"/>
    <w:rsid w:val="008A5F3B"/>
    <w:rPr>
      <w:rFonts w:ascii="Times New Roman" w:eastAsia="MS Mincho" w:hAnsi="Times New Roman"/>
      <w:u w:val="thick"/>
    </w:rPr>
  </w:style>
  <w:style w:type="paragraph" w:customStyle="1" w:styleId="docheader">
    <w:name w:val="doc header"/>
    <w:autoRedefine/>
    <w:qFormat/>
    <w:rsid w:val="008A5F3B"/>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8A5F3B"/>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8A5F3B"/>
  </w:style>
  <w:style w:type="character" w:customStyle="1" w:styleId="CardCharChar1">
    <w:name w:val="Card Char Char1"/>
    <w:rsid w:val="008A5F3B"/>
    <w:rPr>
      <w:b/>
      <w:bCs/>
      <w:sz w:val="28"/>
      <w:szCs w:val="28"/>
    </w:rPr>
  </w:style>
  <w:style w:type="paragraph" w:customStyle="1" w:styleId="bloctitles">
    <w:name w:val="bloc titles"/>
    <w:basedOn w:val="Heading1"/>
    <w:next w:val="Normal"/>
    <w:link w:val="bloctitlesChar"/>
    <w:autoRedefine/>
    <w:qFormat/>
    <w:rsid w:val="008A5F3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8A5F3B"/>
    <w:rPr>
      <w:rFonts w:ascii="Arial" w:eastAsia="Times New Roman" w:hAnsi="Arial"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8A5F3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8A5F3B"/>
    <w:rPr>
      <w:rFonts w:ascii="Arial" w:eastAsia="Times New Roman" w:hAnsi="Arial" w:cs="Times New Roman"/>
      <w:b/>
      <w:bCs/>
      <w:caps/>
      <w:kern w:val="0"/>
      <w:sz w:val="4"/>
      <w:szCs w:val="32"/>
      <w:u w:val="single"/>
    </w:rPr>
  </w:style>
  <w:style w:type="character" w:customStyle="1" w:styleId="UnderlineBoldChar">
    <w:name w:val="Underline Bold Char"/>
    <w:locked/>
    <w:rsid w:val="008A5F3B"/>
    <w:rPr>
      <w:rFonts w:ascii="Times New Roman" w:eastAsia="Times New Roman" w:hAnsi="Times New Roman" w:cs="Calibri"/>
      <w:b/>
      <w:sz w:val="24"/>
      <w:szCs w:val="20"/>
      <w:u w:val="single"/>
    </w:rPr>
  </w:style>
  <w:style w:type="character" w:customStyle="1" w:styleId="tagChar">
    <w:name w:val="%tag Char"/>
    <w:link w:val="tag"/>
    <w:uiPriority w:val="99"/>
    <w:rsid w:val="008A5F3B"/>
    <w:rPr>
      <w:rFonts w:ascii="Times New Roman" w:eastAsia="Calibri" w:hAnsi="Times New Roman" w:cs="Arial"/>
      <w:b/>
      <w:kern w:val="0"/>
      <w:szCs w:val="20"/>
      <w14:ligatures w14:val="none"/>
    </w:rPr>
  </w:style>
  <w:style w:type="character" w:customStyle="1" w:styleId="AAAcardChar">
    <w:name w:val="AAAcard Char"/>
    <w:link w:val="AAAcard"/>
    <w:uiPriority w:val="99"/>
    <w:rsid w:val="008A5F3B"/>
    <w:rPr>
      <w:rFonts w:ascii="Arial" w:eastAsia="Times New Roman" w:hAnsi="Arial" w:cs="Arial"/>
      <w:kern w:val="0"/>
      <w:sz w:val="16"/>
      <w:szCs w:val="22"/>
    </w:rPr>
  </w:style>
  <w:style w:type="character" w:customStyle="1" w:styleId="underlineCharChar3">
    <w:name w:val="underline Char Char"/>
    <w:rsid w:val="008A5F3B"/>
    <w:rPr>
      <w:rFonts w:ascii="Arial Narrow" w:eastAsia="Times New Roman" w:hAnsi="Arial Narrow" w:cs="Calibri"/>
      <w:sz w:val="24"/>
      <w:u w:val="single"/>
    </w:rPr>
  </w:style>
  <w:style w:type="paragraph" w:customStyle="1" w:styleId="tagstyle0">
    <w:name w:val="tagstyle"/>
    <w:basedOn w:val="Normal"/>
    <w:qFormat/>
    <w:rsid w:val="008A5F3B"/>
    <w:pPr>
      <w:spacing w:before="100" w:beforeAutospacing="1" w:after="100" w:afterAutospacing="1"/>
    </w:pPr>
    <w:rPr>
      <w:rFonts w:eastAsia="Times New Roman"/>
      <w:sz w:val="24"/>
      <w14:ligatures w14:val="standardContextual"/>
    </w:rPr>
  </w:style>
  <w:style w:type="character" w:customStyle="1" w:styleId="yqlink">
    <w:name w:val="yqlink"/>
    <w:rsid w:val="008A5F3B"/>
  </w:style>
  <w:style w:type="character" w:customStyle="1" w:styleId="clbody">
    <w:name w:val="clbody"/>
    <w:rsid w:val="008A5F3B"/>
  </w:style>
  <w:style w:type="character" w:customStyle="1" w:styleId="Boxing">
    <w:name w:val="Boxing"/>
    <w:rsid w:val="008A5F3B"/>
    <w:rPr>
      <w:rFonts w:ascii="Arial Narrow" w:hAnsi="Arial Narrow"/>
      <w:dstrike w:val="0"/>
      <w:sz w:val="20"/>
      <w:bdr w:val="single" w:sz="2" w:space="0" w:color="auto"/>
      <w:vertAlign w:val="baseline"/>
    </w:rPr>
  </w:style>
  <w:style w:type="paragraph" w:customStyle="1" w:styleId="Analyticals">
    <w:name w:val="Analyticals"/>
    <w:basedOn w:val="Normal"/>
    <w:qFormat/>
    <w:rsid w:val="008A5F3B"/>
    <w:rPr>
      <w:rFonts w:eastAsia="Times New Roman"/>
      <w:sz w:val="24"/>
      <w14:ligatures w14:val="standardContextual"/>
    </w:rPr>
  </w:style>
  <w:style w:type="character" w:customStyle="1" w:styleId="norm">
    <w:name w:val="norm"/>
    <w:rsid w:val="008A5F3B"/>
  </w:style>
  <w:style w:type="character" w:customStyle="1" w:styleId="boldandunderlinecharcharcharcharcharcharcharcharcharcharcharcharcharcharcharchar0">
    <w:name w:val="boldandunderlinecharcharcharcharcharcharcharcharcharcharcharcharcharcharcharchar"/>
    <w:rsid w:val="008A5F3B"/>
  </w:style>
  <w:style w:type="character" w:customStyle="1" w:styleId="underlinecharcharcharcharcharcharcharcharcharcharcharcharcharchar0">
    <w:name w:val="underlinecharcharcharcharcharcharcharcharcharcharcharcharcharchar"/>
    <w:rsid w:val="008A5F3B"/>
  </w:style>
  <w:style w:type="character" w:customStyle="1" w:styleId="CharCharCharCharCharChar1Char">
    <w:name w:val="Char Char Char Char Char Char1 Char"/>
    <w:rsid w:val="008A5F3B"/>
    <w:rPr>
      <w:rFonts w:ascii="Times New Roman" w:eastAsia="Times New Roman" w:hAnsi="Times New Roman" w:cs="Times New Roman"/>
      <w:b/>
      <w:sz w:val="24"/>
      <w:szCs w:val="24"/>
    </w:rPr>
  </w:style>
  <w:style w:type="character" w:customStyle="1" w:styleId="emphasis22">
    <w:name w:val="emphasis2"/>
    <w:rsid w:val="008A5F3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A5F3B"/>
    <w:rPr>
      <w:sz w:val="24"/>
      <w:szCs w:val="24"/>
      <w:lang w:val="en-US" w:eastAsia="en-US" w:bidi="ar-SA"/>
    </w:rPr>
  </w:style>
  <w:style w:type="character" w:customStyle="1" w:styleId="NewTag">
    <w:name w:val="NewTag"/>
    <w:uiPriority w:val="1"/>
    <w:qFormat/>
    <w:rsid w:val="008A5F3B"/>
    <w:rPr>
      <w:rFonts w:ascii="Georgia" w:hAnsi="Georgia"/>
      <w:b/>
      <w:sz w:val="24"/>
    </w:rPr>
  </w:style>
  <w:style w:type="character" w:customStyle="1" w:styleId="searchtools-record-title">
    <w:name w:val="searchtools-record-title"/>
    <w:basedOn w:val="DefaultParagraphFont"/>
    <w:rsid w:val="008A5F3B"/>
  </w:style>
  <w:style w:type="character" w:customStyle="1" w:styleId="rightside">
    <w:name w:val="rightside"/>
    <w:rsid w:val="008A5F3B"/>
  </w:style>
  <w:style w:type="character" w:customStyle="1" w:styleId="flourish">
    <w:name w:val="flourish"/>
    <w:rsid w:val="008A5F3B"/>
  </w:style>
  <w:style w:type="character" w:customStyle="1" w:styleId="style150">
    <w:name w:val="style150"/>
    <w:rsid w:val="008A5F3B"/>
  </w:style>
  <w:style w:type="character" w:customStyle="1" w:styleId="head">
    <w:name w:val="head"/>
    <w:rsid w:val="008A5F3B"/>
  </w:style>
  <w:style w:type="character" w:customStyle="1" w:styleId="apturelink">
    <w:name w:val="apturelink"/>
    <w:rsid w:val="008A5F3B"/>
  </w:style>
  <w:style w:type="character" w:customStyle="1" w:styleId="apturelinkicon">
    <w:name w:val="apturelinkicon"/>
    <w:rsid w:val="008A5F3B"/>
  </w:style>
  <w:style w:type="character" w:customStyle="1" w:styleId="titletxt">
    <w:name w:val="titletxt"/>
    <w:rsid w:val="008A5F3B"/>
  </w:style>
  <w:style w:type="character" w:customStyle="1" w:styleId="colbcopy">
    <w:name w:val="colbcopy"/>
    <w:rsid w:val="008A5F3B"/>
  </w:style>
  <w:style w:type="character" w:customStyle="1" w:styleId="hcard">
    <w:name w:val="hcard"/>
    <w:rsid w:val="008A5F3B"/>
  </w:style>
  <w:style w:type="table" w:styleId="MediumGrid2">
    <w:name w:val="Medium Grid 2"/>
    <w:basedOn w:val="TableNormal"/>
    <w:uiPriority w:val="68"/>
    <w:rsid w:val="008A5F3B"/>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A5F3B"/>
    <w:rPr>
      <w:rFonts w:ascii="Courier" w:eastAsia="Cambria" w:hAnsi="Courier" w:cs="Arial"/>
      <w:sz w:val="21"/>
      <w:szCs w:val="21"/>
      <w14:ligatures w14:val="standardContextual"/>
    </w:rPr>
  </w:style>
  <w:style w:type="paragraph" w:customStyle="1" w:styleId="hotroute3">
    <w:name w:val="hotroute"/>
    <w:basedOn w:val="Normal"/>
    <w:qFormat/>
    <w:rsid w:val="008A5F3B"/>
    <w:pPr>
      <w:ind w:left="288"/>
    </w:pPr>
    <w:rPr>
      <w14:ligatures w14:val="standardContextual"/>
    </w:rPr>
  </w:style>
  <w:style w:type="paragraph" w:customStyle="1" w:styleId="DeleteAnalytics">
    <w:name w:val="Delete Analytics"/>
    <w:basedOn w:val="Heading4"/>
    <w:qFormat/>
    <w:rsid w:val="008A5F3B"/>
    <w:rPr>
      <w:bCs/>
      <w:color w:val="800000"/>
      <w14:ligatures w14:val="standardContextual"/>
    </w:rPr>
  </w:style>
  <w:style w:type="paragraph" w:customStyle="1" w:styleId="ReallyFuckingSmall0">
    <w:name w:val="Really Fucking Small"/>
    <w:basedOn w:val="Normal"/>
    <w:link w:val="ReallyFuckingSmallChar0"/>
    <w:qFormat/>
    <w:rsid w:val="008A5F3B"/>
    <w:pPr>
      <w:ind w:left="144"/>
    </w:pPr>
    <w:rPr>
      <w:rFonts w:eastAsia="Times New Roman"/>
      <w:sz w:val="12"/>
      <w14:ligatures w14:val="standardContextual"/>
    </w:rPr>
  </w:style>
  <w:style w:type="character" w:customStyle="1" w:styleId="ReallyFuckingSmallChar0">
    <w:name w:val="Really Fucking Small Char"/>
    <w:link w:val="ReallyFuckingSmall0"/>
    <w:rsid w:val="008A5F3B"/>
    <w:rPr>
      <w:rFonts w:ascii="Arial" w:eastAsia="Times New Roman" w:hAnsi="Arial" w:cs="Arial"/>
      <w:kern w:val="0"/>
      <w:sz w:val="12"/>
      <w:szCs w:val="22"/>
    </w:rPr>
  </w:style>
  <w:style w:type="paragraph" w:customStyle="1" w:styleId="Boxempahsis">
    <w:name w:val="Box empahsis"/>
    <w:basedOn w:val="Normal"/>
    <w:link w:val="BoxempahsisChar"/>
    <w:qFormat/>
    <w:rsid w:val="008A5F3B"/>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8A5F3B"/>
    <w:rPr>
      <w:rFonts w:ascii="Franklin Gothic Heavy" w:hAnsi="Franklin Gothic Heavy" w:cs="Arial"/>
      <w:kern w:val="0"/>
      <w:szCs w:val="22"/>
      <w:u w:val="single"/>
      <w:bdr w:val="single" w:sz="4" w:space="0" w:color="auto"/>
    </w:rPr>
  </w:style>
  <w:style w:type="character" w:customStyle="1" w:styleId="Qualified">
    <w:name w:val="Qualified"/>
    <w:rsid w:val="008A5F3B"/>
    <w:rPr>
      <w:rFonts w:asciiTheme="majorHAnsi" w:hAnsiTheme="majorHAnsi"/>
      <w:b/>
      <w:bCs/>
      <w:sz w:val="16"/>
    </w:rPr>
  </w:style>
  <w:style w:type="character" w:customStyle="1" w:styleId="Underline-Highlighted-WFU">
    <w:name w:val="Underline-Highlighted-WFU"/>
    <w:basedOn w:val="DefaultParagraphFont"/>
    <w:uiPriority w:val="1"/>
    <w:qFormat/>
    <w:rsid w:val="008A5F3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A5F3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A5F3B"/>
    <w:rPr>
      <w:rFonts w:ascii="Arial" w:eastAsia="Times New Roman" w:hAnsi="Arial" w:cs="Arial"/>
      <w:b/>
      <w:bCs/>
      <w:kern w:val="32"/>
      <w:sz w:val="28"/>
      <w:szCs w:val="32"/>
    </w:rPr>
  </w:style>
  <w:style w:type="character" w:customStyle="1" w:styleId="columntexthead">
    <w:name w:val="columntexthead"/>
    <w:rsid w:val="008A5F3B"/>
  </w:style>
  <w:style w:type="character" w:customStyle="1" w:styleId="instruction">
    <w:name w:val="instruction"/>
    <w:rsid w:val="008A5F3B"/>
  </w:style>
  <w:style w:type="character" w:customStyle="1" w:styleId="listpipe">
    <w:name w:val="listpipe"/>
    <w:rsid w:val="008A5F3B"/>
  </w:style>
  <w:style w:type="character" w:customStyle="1" w:styleId="imagelink">
    <w:name w:val="imagelink"/>
    <w:rsid w:val="008A5F3B"/>
  </w:style>
  <w:style w:type="character" w:customStyle="1" w:styleId="leadin">
    <w:name w:val="leadin"/>
    <w:rsid w:val="008A5F3B"/>
  </w:style>
  <w:style w:type="character" w:customStyle="1" w:styleId="noticiabyline">
    <w:name w:val="noticia_byline"/>
    <w:rsid w:val="008A5F3B"/>
  </w:style>
  <w:style w:type="character" w:customStyle="1" w:styleId="rightnowyahoo">
    <w:name w:val="right_now_yahoo"/>
    <w:rsid w:val="008A5F3B"/>
  </w:style>
  <w:style w:type="character" w:customStyle="1" w:styleId="submittedmeta">
    <w:name w:val="submitted meta"/>
    <w:rsid w:val="008A5F3B"/>
  </w:style>
  <w:style w:type="paragraph" w:customStyle="1" w:styleId="Pa7">
    <w:name w:val="Pa7"/>
    <w:basedOn w:val="Default"/>
    <w:next w:val="Default"/>
    <w:uiPriority w:val="99"/>
    <w:qFormat/>
    <w:rsid w:val="008A5F3B"/>
    <w:pPr>
      <w:widowControl/>
      <w:spacing w:before="280" w:line="221" w:lineRule="atLeast"/>
    </w:pPr>
    <w:rPr>
      <w:rFonts w:ascii="Baskerville" w:hAnsi="Baskerville"/>
      <w:color w:val="auto"/>
      <w14:ligatures w14:val="standardContextual"/>
    </w:rPr>
  </w:style>
  <w:style w:type="paragraph" w:customStyle="1" w:styleId="IndexHeader">
    <w:name w:val="Index Header"/>
    <w:basedOn w:val="Normal"/>
    <w:qFormat/>
    <w:rsid w:val="008A5F3B"/>
    <w:pPr>
      <w:ind w:left="-720"/>
      <w:outlineLvl w:val="0"/>
    </w:pPr>
    <w:rPr>
      <w:rFonts w:eastAsia="Times New Roman"/>
      <w:b/>
      <w:bCs/>
      <w:sz w:val="36"/>
      <w:szCs w:val="20"/>
      <w14:ligatures w14:val="standardContextual"/>
    </w:rPr>
  </w:style>
  <w:style w:type="character" w:customStyle="1" w:styleId="IndexHeaderChar">
    <w:name w:val="Index Header Char"/>
    <w:rsid w:val="008A5F3B"/>
    <w:rPr>
      <w:rFonts w:ascii="Times New Roman" w:eastAsia="Times New Roman" w:hAnsi="Times New Roman"/>
      <w:b/>
      <w:bCs/>
      <w:sz w:val="36"/>
    </w:rPr>
  </w:style>
  <w:style w:type="paragraph" w:customStyle="1" w:styleId="CardRead">
    <w:name w:val="Card_Read"/>
    <w:basedOn w:val="Normal"/>
    <w:qFormat/>
    <w:rsid w:val="008A5F3B"/>
    <w:rPr>
      <w:rFonts w:ascii="Times" w:eastAsia="Times" w:hAnsi="Times"/>
      <w:szCs w:val="20"/>
      <w14:ligatures w14:val="standardContextual"/>
    </w:rPr>
  </w:style>
  <w:style w:type="paragraph" w:customStyle="1" w:styleId="CardNU">
    <w:name w:val="CardNU"/>
    <w:basedOn w:val="Normal"/>
    <w:qFormat/>
    <w:rsid w:val="008A5F3B"/>
    <w:rPr>
      <w:rFonts w:ascii="Times" w:eastAsia="Times" w:hAnsi="Times"/>
      <w:sz w:val="14"/>
      <w:szCs w:val="20"/>
      <w14:ligatures w14:val="standardContextual"/>
    </w:rPr>
  </w:style>
  <w:style w:type="paragraph" w:customStyle="1" w:styleId="StyleHeading310pt">
    <w:name w:val="Style Heading 3 + 10 pt"/>
    <w:basedOn w:val="Heading3"/>
    <w:qFormat/>
    <w:rsid w:val="008A5F3B"/>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8A5F3B"/>
    <w:rPr>
      <w:rFonts w:ascii="Times New Roman" w:eastAsia="Times New Roman" w:hAnsi="Times New Roman" w:cs="Arial"/>
      <w:b/>
      <w:bCs/>
      <w:sz w:val="26"/>
      <w:szCs w:val="26"/>
    </w:rPr>
  </w:style>
  <w:style w:type="paragraph" w:customStyle="1" w:styleId="CardText-NotUnderlined">
    <w:name w:val="Card Text - Not Underlined"/>
    <w:basedOn w:val="Normal"/>
    <w:qFormat/>
    <w:rsid w:val="008A5F3B"/>
    <w:pPr>
      <w:spacing w:after="60"/>
    </w:pPr>
    <w:rPr>
      <w:rFonts w:eastAsia="Times New Roman"/>
      <w:sz w:val="18"/>
      <w14:ligatures w14:val="standardContextual"/>
    </w:rPr>
  </w:style>
  <w:style w:type="paragraph" w:customStyle="1" w:styleId="OmniPage8">
    <w:name w:val="OmniPage #8"/>
    <w:basedOn w:val="Normal"/>
    <w:qFormat/>
    <w:rsid w:val="008A5F3B"/>
    <w:rPr>
      <w:rFonts w:eastAsia="Times New Roman"/>
      <w:color w:val="000000"/>
      <w:szCs w:val="20"/>
      <w14:ligatures w14:val="standardContextual"/>
    </w:rPr>
  </w:style>
  <w:style w:type="paragraph" w:customStyle="1" w:styleId="OmniPage2">
    <w:name w:val="OmniPage #2"/>
    <w:basedOn w:val="Normal"/>
    <w:qFormat/>
    <w:rsid w:val="008A5F3B"/>
    <w:rPr>
      <w:rFonts w:eastAsia="Times New Roman"/>
      <w:color w:val="000000"/>
      <w:szCs w:val="20"/>
      <w14:ligatures w14:val="standardContextual"/>
    </w:rPr>
  </w:style>
  <w:style w:type="paragraph" w:customStyle="1" w:styleId="OmniPage6">
    <w:name w:val="OmniPage #6"/>
    <w:basedOn w:val="Normal"/>
    <w:qFormat/>
    <w:rsid w:val="008A5F3B"/>
    <w:rPr>
      <w:rFonts w:eastAsia="Times New Roman"/>
      <w:color w:val="000000"/>
      <w:szCs w:val="20"/>
      <w14:ligatures w14:val="standardContextual"/>
    </w:rPr>
  </w:style>
  <w:style w:type="paragraph" w:customStyle="1" w:styleId="OmniPage7">
    <w:name w:val="OmniPage #7"/>
    <w:basedOn w:val="Normal"/>
    <w:qFormat/>
    <w:rsid w:val="008A5F3B"/>
    <w:rPr>
      <w:rFonts w:eastAsia="Times New Roman"/>
      <w:color w:val="000000"/>
      <w:szCs w:val="20"/>
      <w14:ligatures w14:val="standardContextual"/>
    </w:rPr>
  </w:style>
  <w:style w:type="paragraph" w:customStyle="1" w:styleId="OmniPage11">
    <w:name w:val="OmniPage #11"/>
    <w:basedOn w:val="Normal"/>
    <w:qFormat/>
    <w:rsid w:val="008A5F3B"/>
    <w:rPr>
      <w:rFonts w:eastAsia="Times New Roman"/>
      <w:color w:val="000000"/>
      <w:szCs w:val="20"/>
      <w14:ligatures w14:val="standardContextual"/>
    </w:rPr>
  </w:style>
  <w:style w:type="paragraph" w:customStyle="1" w:styleId="OmniPage12">
    <w:name w:val="OmniPage #12"/>
    <w:basedOn w:val="Normal"/>
    <w:qFormat/>
    <w:rsid w:val="008A5F3B"/>
    <w:rPr>
      <w:rFonts w:eastAsia="Times New Roman"/>
      <w:color w:val="000000"/>
      <w:szCs w:val="20"/>
      <w14:ligatures w14:val="standardContextual"/>
    </w:rPr>
  </w:style>
  <w:style w:type="paragraph" w:customStyle="1" w:styleId="OmniPage13">
    <w:name w:val="OmniPage #13"/>
    <w:basedOn w:val="Normal"/>
    <w:qFormat/>
    <w:rsid w:val="008A5F3B"/>
    <w:rPr>
      <w:rFonts w:eastAsia="Times New Roman"/>
      <w:color w:val="000000"/>
      <w:szCs w:val="20"/>
      <w14:ligatures w14:val="standardContextual"/>
    </w:rPr>
  </w:style>
  <w:style w:type="paragraph" w:customStyle="1" w:styleId="OmniPage14">
    <w:name w:val="OmniPage #14"/>
    <w:basedOn w:val="Normal"/>
    <w:qFormat/>
    <w:rsid w:val="008A5F3B"/>
    <w:rPr>
      <w:rFonts w:eastAsia="Times New Roman"/>
      <w:color w:val="000000"/>
      <w:szCs w:val="20"/>
      <w14:ligatures w14:val="standardContextual"/>
    </w:rPr>
  </w:style>
  <w:style w:type="paragraph" w:customStyle="1" w:styleId="OmniPage15">
    <w:name w:val="OmniPage #15"/>
    <w:basedOn w:val="Normal"/>
    <w:qFormat/>
    <w:rsid w:val="008A5F3B"/>
    <w:rPr>
      <w:rFonts w:eastAsia="Times New Roman"/>
      <w:color w:val="000000"/>
      <w:szCs w:val="20"/>
      <w14:ligatures w14:val="standardContextual"/>
    </w:rPr>
  </w:style>
  <w:style w:type="paragraph" w:customStyle="1" w:styleId="OmniPage17">
    <w:name w:val="OmniPage #17"/>
    <w:basedOn w:val="Normal"/>
    <w:qFormat/>
    <w:rsid w:val="008A5F3B"/>
    <w:rPr>
      <w:rFonts w:eastAsia="Times New Roman"/>
      <w:color w:val="000000"/>
      <w:szCs w:val="20"/>
      <w14:ligatures w14:val="standardContextual"/>
    </w:rPr>
  </w:style>
  <w:style w:type="paragraph" w:customStyle="1" w:styleId="OmniPage19">
    <w:name w:val="OmniPage #19"/>
    <w:basedOn w:val="Normal"/>
    <w:qFormat/>
    <w:rsid w:val="008A5F3B"/>
    <w:rPr>
      <w:rFonts w:eastAsia="Times New Roman"/>
      <w:color w:val="000000"/>
      <w:szCs w:val="20"/>
      <w14:ligatures w14:val="standardContextual"/>
    </w:rPr>
  </w:style>
  <w:style w:type="paragraph" w:customStyle="1" w:styleId="OmniPage20">
    <w:name w:val="OmniPage #20"/>
    <w:basedOn w:val="Normal"/>
    <w:qFormat/>
    <w:rsid w:val="008A5F3B"/>
    <w:rPr>
      <w:rFonts w:eastAsia="Times New Roman"/>
      <w:color w:val="000000"/>
      <w:szCs w:val="20"/>
      <w14:ligatures w14:val="standardContextual"/>
    </w:rPr>
  </w:style>
  <w:style w:type="paragraph" w:customStyle="1" w:styleId="OmniPage21">
    <w:name w:val="OmniPage #21"/>
    <w:basedOn w:val="Normal"/>
    <w:qFormat/>
    <w:rsid w:val="008A5F3B"/>
    <w:rPr>
      <w:rFonts w:eastAsia="Times New Roman"/>
      <w:color w:val="000000"/>
      <w:szCs w:val="20"/>
      <w14:ligatures w14:val="standardContextual"/>
    </w:rPr>
  </w:style>
  <w:style w:type="paragraph" w:customStyle="1" w:styleId="OmniPage22">
    <w:name w:val="OmniPage #22"/>
    <w:basedOn w:val="Normal"/>
    <w:qFormat/>
    <w:rsid w:val="008A5F3B"/>
    <w:rPr>
      <w:rFonts w:eastAsia="Times New Roman"/>
      <w:color w:val="000000"/>
      <w:szCs w:val="20"/>
      <w14:ligatures w14:val="standardContextual"/>
    </w:rPr>
  </w:style>
  <w:style w:type="paragraph" w:customStyle="1" w:styleId="OmniPage25">
    <w:name w:val="OmniPage #25"/>
    <w:basedOn w:val="Normal"/>
    <w:qFormat/>
    <w:rsid w:val="008A5F3B"/>
    <w:rPr>
      <w:rFonts w:eastAsia="Times New Roman"/>
      <w:color w:val="000000"/>
      <w:szCs w:val="20"/>
      <w14:ligatures w14:val="standardContextual"/>
    </w:rPr>
  </w:style>
  <w:style w:type="paragraph" w:customStyle="1" w:styleId="OmniPage18">
    <w:name w:val="OmniPage #18"/>
    <w:basedOn w:val="Normal"/>
    <w:qFormat/>
    <w:rsid w:val="008A5F3B"/>
    <w:rPr>
      <w:rFonts w:eastAsia="Times New Roman"/>
      <w:color w:val="000000"/>
      <w:szCs w:val="20"/>
      <w14:ligatures w14:val="standardContextual"/>
    </w:rPr>
  </w:style>
  <w:style w:type="paragraph" w:customStyle="1" w:styleId="OmniPage26">
    <w:name w:val="OmniPage #26"/>
    <w:basedOn w:val="Normal"/>
    <w:qFormat/>
    <w:rsid w:val="008A5F3B"/>
    <w:rPr>
      <w:rFonts w:eastAsia="Times New Roman"/>
      <w:color w:val="000000"/>
      <w:szCs w:val="20"/>
      <w14:ligatures w14:val="standardContextual"/>
    </w:rPr>
  </w:style>
  <w:style w:type="character" w:customStyle="1" w:styleId="iagsheaderlarge">
    <w:name w:val="iags_header_large"/>
    <w:rsid w:val="008A5F3B"/>
  </w:style>
  <w:style w:type="paragraph" w:customStyle="1" w:styleId="OmniPage9">
    <w:name w:val="OmniPage #9"/>
    <w:basedOn w:val="Normal"/>
    <w:qFormat/>
    <w:rsid w:val="008A5F3B"/>
    <w:rPr>
      <w:rFonts w:eastAsia="Times New Roman"/>
      <w:color w:val="000000"/>
      <w:szCs w:val="20"/>
      <w14:ligatures w14:val="standardContextual"/>
    </w:rPr>
  </w:style>
  <w:style w:type="paragraph" w:customStyle="1" w:styleId="OmniPage5">
    <w:name w:val="OmniPage #5"/>
    <w:basedOn w:val="Normal"/>
    <w:qFormat/>
    <w:rsid w:val="008A5F3B"/>
    <w:rPr>
      <w:rFonts w:eastAsia="Times New Roman"/>
      <w:color w:val="000000"/>
      <w:szCs w:val="20"/>
      <w14:ligatures w14:val="standardContextual"/>
    </w:rPr>
  </w:style>
  <w:style w:type="character" w:customStyle="1" w:styleId="style12char0">
    <w:name w:val="style12char"/>
    <w:rsid w:val="008A5F3B"/>
  </w:style>
  <w:style w:type="character" w:customStyle="1" w:styleId="charchar2">
    <w:name w:val="charchar2"/>
    <w:rsid w:val="008A5F3B"/>
  </w:style>
  <w:style w:type="character" w:customStyle="1" w:styleId="style11char0">
    <w:name w:val="style11char"/>
    <w:rsid w:val="008A5F3B"/>
  </w:style>
  <w:style w:type="paragraph" w:customStyle="1" w:styleId="CitesandCardText">
    <w:name w:val="Cites and Card Text"/>
    <w:basedOn w:val="Normal"/>
    <w:qFormat/>
    <w:rsid w:val="008A5F3B"/>
    <w:rPr>
      <w:rFonts w:eastAsia="Times New Roman"/>
      <w14:ligatures w14:val="standardContextual"/>
    </w:rPr>
  </w:style>
  <w:style w:type="paragraph" w:styleId="List2">
    <w:name w:val="List 2"/>
    <w:basedOn w:val="Default"/>
    <w:next w:val="Default"/>
    <w:rsid w:val="008A5F3B"/>
    <w:pPr>
      <w:widowControl/>
    </w:pPr>
    <w:rPr>
      <w:color w:val="auto"/>
      <w14:ligatures w14:val="standardContextual"/>
    </w:rPr>
  </w:style>
  <w:style w:type="paragraph" w:customStyle="1" w:styleId="Style16">
    <w:name w:val="Style 16"/>
    <w:basedOn w:val="Normal"/>
    <w:qFormat/>
    <w:rsid w:val="008A5F3B"/>
    <w:pPr>
      <w:autoSpaceDE w:val="0"/>
      <w:autoSpaceDN w:val="0"/>
      <w:adjustRightInd w:val="0"/>
    </w:pPr>
    <w:rPr>
      <w:rFonts w:eastAsia="Times New Roman"/>
      <w:sz w:val="24"/>
      <w14:ligatures w14:val="standardContextual"/>
    </w:rPr>
  </w:style>
  <w:style w:type="character" w:customStyle="1" w:styleId="smalltextChar0">
    <w:name w:val="smalltext Char"/>
    <w:rsid w:val="008A5F3B"/>
    <w:rPr>
      <w:rFonts w:ascii="Calibri" w:eastAsia="Times New Roman" w:hAnsi="Calibri" w:cs="Calibri"/>
      <w:kern w:val="0"/>
      <w:sz w:val="22"/>
      <w:szCs w:val="22"/>
      <w:lang w:eastAsia="en-US"/>
    </w:rPr>
  </w:style>
  <w:style w:type="paragraph" w:customStyle="1" w:styleId="StyleJustifiedFirstline1cmAfter6ptLinespacing1">
    <w:name w:val="Style Justified First line:  1 cm After:  6 pt Line spacing:  1...."/>
    <w:basedOn w:val="Default"/>
    <w:next w:val="Default"/>
    <w:qFormat/>
    <w:rsid w:val="008A5F3B"/>
    <w:pPr>
      <w:widowControl/>
      <w:spacing w:after="120"/>
    </w:pPr>
    <w:rPr>
      <w:color w:val="auto"/>
      <w14:ligatures w14:val="standardContextual"/>
    </w:rPr>
  </w:style>
  <w:style w:type="paragraph" w:customStyle="1" w:styleId="headingChar">
    <w:name w:val="heading Char"/>
    <w:basedOn w:val="Normal"/>
    <w:qFormat/>
    <w:rsid w:val="008A5F3B"/>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8A5F3B"/>
    <w:rPr>
      <w:b/>
      <w:sz w:val="22"/>
      <w:szCs w:val="24"/>
      <w:u w:val="single"/>
      <w:lang w:val="en-US" w:eastAsia="en-US" w:bidi="ar-SA"/>
    </w:rPr>
  </w:style>
  <w:style w:type="paragraph" w:customStyle="1" w:styleId="Bullets-squares">
    <w:name w:val="Bullets - squares"/>
    <w:basedOn w:val="Normal"/>
    <w:next w:val="Normal"/>
    <w:qFormat/>
    <w:rsid w:val="008A5F3B"/>
    <w:pPr>
      <w:numPr>
        <w:numId w:val="20"/>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8A5F3B"/>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8A5F3B"/>
    <w:rPr>
      <w:rFonts w:ascii="Times New Roman" w:eastAsia="Times New Roman" w:hAnsi="Times New Roman" w:cs="Times New Roman"/>
      <w:kern w:val="0"/>
      <w:sz w:val="16"/>
      <w:szCs w:val="22"/>
    </w:rPr>
  </w:style>
  <w:style w:type="paragraph" w:customStyle="1" w:styleId="RegularCite">
    <w:name w:val="Regular Cite"/>
    <w:qFormat/>
    <w:rsid w:val="008A5F3B"/>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8A5F3B"/>
  </w:style>
  <w:style w:type="character" w:customStyle="1" w:styleId="emailstyle26">
    <w:name w:val="emailstyle26"/>
    <w:rsid w:val="008A5F3B"/>
  </w:style>
  <w:style w:type="paragraph" w:customStyle="1" w:styleId="context">
    <w:name w:val="context"/>
    <w:basedOn w:val="Normal"/>
    <w:qFormat/>
    <w:rsid w:val="008A5F3B"/>
    <w:pPr>
      <w:spacing w:before="100" w:beforeAutospacing="1" w:after="100" w:afterAutospacing="1"/>
    </w:pPr>
    <w:rPr>
      <w:rFonts w:eastAsia="Times New Roman"/>
      <w:sz w:val="24"/>
      <w14:ligatures w14:val="standardContextual"/>
    </w:rPr>
  </w:style>
  <w:style w:type="character" w:customStyle="1" w:styleId="sendtofriend">
    <w:name w:val="sendtofriend"/>
    <w:rsid w:val="008A5F3B"/>
  </w:style>
  <w:style w:type="character" w:customStyle="1" w:styleId="pagetype">
    <w:name w:val="pagetype"/>
    <w:rsid w:val="008A5F3B"/>
  </w:style>
  <w:style w:type="character" w:customStyle="1" w:styleId="byl">
    <w:name w:val="byl"/>
    <w:rsid w:val="008A5F3B"/>
  </w:style>
  <w:style w:type="character" w:customStyle="1" w:styleId="byd">
    <w:name w:val="byd"/>
    <w:rsid w:val="008A5F3B"/>
  </w:style>
  <w:style w:type="paragraph" w:customStyle="1" w:styleId="Size6">
    <w:name w:val="Size 6"/>
    <w:link w:val="Size6Char"/>
    <w:qFormat/>
    <w:rsid w:val="008A5F3B"/>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8A5F3B"/>
    <w:rPr>
      <w:rFonts w:ascii="Times New Roman" w:eastAsia="Times New Roman" w:hAnsi="Times New Roman" w:cs="Times New Roman"/>
      <w:kern w:val="0"/>
      <w:sz w:val="16"/>
      <w:szCs w:val="22"/>
    </w:rPr>
  </w:style>
  <w:style w:type="character" w:customStyle="1" w:styleId="underliningchar0">
    <w:name w:val="underliningchar"/>
    <w:rsid w:val="008A5F3B"/>
  </w:style>
  <w:style w:type="paragraph" w:customStyle="1" w:styleId="TxBrp11">
    <w:name w:val="TxBr_p11"/>
    <w:basedOn w:val="Normal"/>
    <w:qFormat/>
    <w:rsid w:val="008A5F3B"/>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8A5F3B"/>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8A5F3B"/>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8A5F3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8A5F3B"/>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8A5F3B"/>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8A5F3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8A5F3B"/>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8A5F3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8A5F3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8A5F3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8A5F3B"/>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8A5F3B"/>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8A5F3B"/>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8A5F3B"/>
    <w:rPr>
      <w:vanish w:val="0"/>
      <w:webHidden w:val="0"/>
      <w:color w:val="999999"/>
      <w:sz w:val="12"/>
      <w:szCs w:val="12"/>
      <w:specVanish/>
    </w:rPr>
  </w:style>
  <w:style w:type="paragraph" w:customStyle="1" w:styleId="CardsFont8pt">
    <w:name w:val="Cards + Font: 8 pt"/>
    <w:basedOn w:val="Normal"/>
    <w:qFormat/>
    <w:rsid w:val="008A5F3B"/>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8A5F3B"/>
    <w:rPr>
      <w:sz w:val="16"/>
    </w:rPr>
  </w:style>
  <w:style w:type="character" w:customStyle="1" w:styleId="TagLineCharChar">
    <w:name w:val="Tag Line Char Char"/>
    <w:rsid w:val="008A5F3B"/>
    <w:rPr>
      <w:rFonts w:cs="Arial"/>
      <w:b/>
      <w:bCs/>
      <w:iCs/>
      <w:sz w:val="24"/>
      <w:szCs w:val="28"/>
      <w:lang w:val="en-US" w:eastAsia="en-US" w:bidi="ar-SA"/>
    </w:rPr>
  </w:style>
  <w:style w:type="paragraph" w:customStyle="1" w:styleId="published">
    <w:name w:val="published"/>
    <w:basedOn w:val="Normal"/>
    <w:qFormat/>
    <w:rsid w:val="008A5F3B"/>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8A5F3B"/>
  </w:style>
  <w:style w:type="character" w:customStyle="1" w:styleId="articlerecommendcount">
    <w:name w:val="article_recommend_count"/>
    <w:rsid w:val="008A5F3B"/>
  </w:style>
  <w:style w:type="character" w:customStyle="1" w:styleId="normaltext1">
    <w:name w:val="normal_text"/>
    <w:rsid w:val="008A5F3B"/>
  </w:style>
  <w:style w:type="paragraph" w:customStyle="1" w:styleId="storytimestamp">
    <w:name w:val="storytimestamp"/>
    <w:basedOn w:val="Normal"/>
    <w:qFormat/>
    <w:rsid w:val="008A5F3B"/>
    <w:pPr>
      <w:spacing w:before="100" w:beforeAutospacing="1" w:after="100" w:afterAutospacing="1"/>
    </w:pPr>
    <w:rPr>
      <w:rFonts w:eastAsia="Times New Roman"/>
      <w:sz w:val="24"/>
      <w14:ligatures w14:val="standardContextual"/>
    </w:rPr>
  </w:style>
  <w:style w:type="character" w:customStyle="1" w:styleId="story-byline">
    <w:name w:val="story-byline"/>
    <w:rsid w:val="008A5F3B"/>
  </w:style>
  <w:style w:type="character" w:customStyle="1" w:styleId="story-titleline">
    <w:name w:val="story-titleline"/>
    <w:rsid w:val="008A5F3B"/>
  </w:style>
  <w:style w:type="paragraph" w:styleId="ListBullet2">
    <w:name w:val="List Bullet 2"/>
    <w:basedOn w:val="Normal"/>
    <w:rsid w:val="008A5F3B"/>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8A5F3B"/>
    <w:rPr>
      <w:rFonts w:eastAsia="Times New Roman"/>
      <w:color w:val="000000"/>
      <w:sz w:val="10"/>
      <w14:ligatures w14:val="standardContextual"/>
    </w:rPr>
  </w:style>
  <w:style w:type="character" w:customStyle="1" w:styleId="UnderlineCardChar1">
    <w:name w:val="Underline Card Char"/>
    <w:rsid w:val="008A5F3B"/>
    <w:rPr>
      <w:sz w:val="22"/>
      <w:szCs w:val="24"/>
      <w:u w:val="single"/>
      <w:lang w:val="en-US" w:eastAsia="en-US" w:bidi="ar-SA"/>
    </w:rPr>
  </w:style>
  <w:style w:type="character" w:customStyle="1" w:styleId="SourcesCharChar1">
    <w:name w:val="Sources Char Char1"/>
    <w:rsid w:val="008A5F3B"/>
    <w:rPr>
      <w:rFonts w:cs="Arial"/>
      <w:b/>
      <w:bCs/>
      <w:iCs/>
      <w:sz w:val="24"/>
      <w:szCs w:val="28"/>
      <w:lang w:val="en-US" w:eastAsia="en-US" w:bidi="ar-SA"/>
    </w:rPr>
  </w:style>
  <w:style w:type="paragraph" w:customStyle="1" w:styleId="OmniPage3">
    <w:name w:val="OmniPage #3"/>
    <w:basedOn w:val="Normal"/>
    <w:qFormat/>
    <w:rsid w:val="008A5F3B"/>
    <w:rPr>
      <w:rFonts w:eastAsia="Times New Roman"/>
      <w:color w:val="000000"/>
      <w:szCs w:val="20"/>
      <w14:ligatures w14:val="standardContextual"/>
    </w:rPr>
  </w:style>
  <w:style w:type="paragraph" w:customStyle="1" w:styleId="OmniPage16">
    <w:name w:val="OmniPage #16"/>
    <w:basedOn w:val="Normal"/>
    <w:qFormat/>
    <w:rsid w:val="008A5F3B"/>
    <w:rPr>
      <w:rFonts w:eastAsia="Times New Roman"/>
      <w:color w:val="000000"/>
      <w:szCs w:val="20"/>
      <w14:ligatures w14:val="standardContextual"/>
    </w:rPr>
  </w:style>
  <w:style w:type="paragraph" w:customStyle="1" w:styleId="OmniPage23">
    <w:name w:val="OmniPage #23"/>
    <w:basedOn w:val="Normal"/>
    <w:qFormat/>
    <w:rsid w:val="008A5F3B"/>
    <w:rPr>
      <w:rFonts w:eastAsia="Times New Roman"/>
      <w:color w:val="000000"/>
      <w:szCs w:val="20"/>
      <w14:ligatures w14:val="standardContextual"/>
    </w:rPr>
  </w:style>
  <w:style w:type="paragraph" w:customStyle="1" w:styleId="OmniPage24">
    <w:name w:val="OmniPage #24"/>
    <w:basedOn w:val="Normal"/>
    <w:qFormat/>
    <w:rsid w:val="008A5F3B"/>
    <w:rPr>
      <w:rFonts w:eastAsia="Times New Roman"/>
      <w:color w:val="000000"/>
      <w:szCs w:val="20"/>
      <w14:ligatures w14:val="standardContextual"/>
    </w:rPr>
  </w:style>
  <w:style w:type="paragraph" w:customStyle="1" w:styleId="OmniPage27">
    <w:name w:val="OmniPage #27"/>
    <w:basedOn w:val="Normal"/>
    <w:qFormat/>
    <w:rsid w:val="008A5F3B"/>
    <w:rPr>
      <w:rFonts w:eastAsia="Times New Roman"/>
      <w:color w:val="000000"/>
      <w:szCs w:val="20"/>
      <w14:ligatures w14:val="standardContextual"/>
    </w:rPr>
  </w:style>
  <w:style w:type="paragraph" w:customStyle="1" w:styleId="OmniPage28">
    <w:name w:val="OmniPage #28"/>
    <w:basedOn w:val="Normal"/>
    <w:qFormat/>
    <w:rsid w:val="008A5F3B"/>
    <w:rPr>
      <w:rFonts w:eastAsia="Times New Roman"/>
      <w:color w:val="000000"/>
      <w:szCs w:val="20"/>
      <w14:ligatures w14:val="standardContextual"/>
    </w:rPr>
  </w:style>
  <w:style w:type="paragraph" w:customStyle="1" w:styleId="OmniPage29">
    <w:name w:val="OmniPage #29"/>
    <w:basedOn w:val="Normal"/>
    <w:qFormat/>
    <w:rsid w:val="008A5F3B"/>
    <w:rPr>
      <w:rFonts w:eastAsia="Times New Roman"/>
      <w:color w:val="000000"/>
      <w:szCs w:val="20"/>
      <w14:ligatures w14:val="standardContextual"/>
    </w:rPr>
  </w:style>
  <w:style w:type="paragraph" w:customStyle="1" w:styleId="OmniPage30">
    <w:name w:val="OmniPage #30"/>
    <w:basedOn w:val="Normal"/>
    <w:qFormat/>
    <w:rsid w:val="008A5F3B"/>
    <w:rPr>
      <w:rFonts w:eastAsia="Times New Roman"/>
      <w:color w:val="000000"/>
      <w:szCs w:val="20"/>
      <w14:ligatures w14:val="standardContextual"/>
    </w:rPr>
  </w:style>
  <w:style w:type="paragraph" w:customStyle="1" w:styleId="OmniPage31">
    <w:name w:val="OmniPage #31"/>
    <w:basedOn w:val="Normal"/>
    <w:qFormat/>
    <w:rsid w:val="008A5F3B"/>
    <w:rPr>
      <w:rFonts w:eastAsia="Times New Roman"/>
      <w:color w:val="000000"/>
      <w:szCs w:val="20"/>
      <w14:ligatures w14:val="standardContextual"/>
    </w:rPr>
  </w:style>
  <w:style w:type="paragraph" w:customStyle="1" w:styleId="OmniPage32">
    <w:name w:val="OmniPage #32"/>
    <w:basedOn w:val="Normal"/>
    <w:qFormat/>
    <w:rsid w:val="008A5F3B"/>
    <w:rPr>
      <w:rFonts w:eastAsia="Times New Roman"/>
      <w:color w:val="000000"/>
      <w:szCs w:val="20"/>
      <w14:ligatures w14:val="standardContextual"/>
    </w:rPr>
  </w:style>
  <w:style w:type="paragraph" w:customStyle="1" w:styleId="OmniPage33">
    <w:name w:val="OmniPage #33"/>
    <w:basedOn w:val="Normal"/>
    <w:qFormat/>
    <w:rsid w:val="008A5F3B"/>
    <w:rPr>
      <w:rFonts w:eastAsia="Times New Roman"/>
      <w:color w:val="000000"/>
      <w:szCs w:val="20"/>
      <w14:ligatures w14:val="standardContextual"/>
    </w:rPr>
  </w:style>
  <w:style w:type="paragraph" w:customStyle="1" w:styleId="OmniPage34">
    <w:name w:val="OmniPage #34"/>
    <w:basedOn w:val="Normal"/>
    <w:qFormat/>
    <w:rsid w:val="008A5F3B"/>
    <w:rPr>
      <w:rFonts w:eastAsia="Times New Roman"/>
      <w:color w:val="000000"/>
      <w:szCs w:val="20"/>
      <w14:ligatures w14:val="standardContextual"/>
    </w:rPr>
  </w:style>
  <w:style w:type="paragraph" w:customStyle="1" w:styleId="OmniPage35">
    <w:name w:val="OmniPage #35"/>
    <w:basedOn w:val="Normal"/>
    <w:qFormat/>
    <w:rsid w:val="008A5F3B"/>
    <w:rPr>
      <w:rFonts w:eastAsia="Times New Roman"/>
      <w:color w:val="000000"/>
      <w:szCs w:val="20"/>
      <w14:ligatures w14:val="standardContextual"/>
    </w:rPr>
  </w:style>
  <w:style w:type="paragraph" w:customStyle="1" w:styleId="OmniPage36">
    <w:name w:val="OmniPage #36"/>
    <w:basedOn w:val="Normal"/>
    <w:qFormat/>
    <w:rsid w:val="008A5F3B"/>
    <w:rPr>
      <w:rFonts w:eastAsia="Times New Roman"/>
      <w:color w:val="000000"/>
      <w:szCs w:val="20"/>
      <w14:ligatures w14:val="standardContextual"/>
    </w:rPr>
  </w:style>
  <w:style w:type="paragraph" w:customStyle="1" w:styleId="OmniPage37">
    <w:name w:val="OmniPage #37"/>
    <w:basedOn w:val="Normal"/>
    <w:qFormat/>
    <w:rsid w:val="008A5F3B"/>
    <w:rPr>
      <w:rFonts w:eastAsia="Times New Roman"/>
      <w:color w:val="000000"/>
      <w:szCs w:val="20"/>
      <w14:ligatures w14:val="standardContextual"/>
    </w:rPr>
  </w:style>
  <w:style w:type="paragraph" w:customStyle="1" w:styleId="OmniPage38">
    <w:name w:val="OmniPage #38"/>
    <w:basedOn w:val="Normal"/>
    <w:qFormat/>
    <w:rsid w:val="008A5F3B"/>
    <w:rPr>
      <w:rFonts w:eastAsia="Times New Roman"/>
      <w:color w:val="000000"/>
      <w:szCs w:val="20"/>
      <w14:ligatures w14:val="standardContextual"/>
    </w:rPr>
  </w:style>
  <w:style w:type="paragraph" w:customStyle="1" w:styleId="OmniPage39">
    <w:name w:val="OmniPage #39"/>
    <w:basedOn w:val="Normal"/>
    <w:qFormat/>
    <w:rsid w:val="008A5F3B"/>
    <w:rPr>
      <w:rFonts w:eastAsia="Times New Roman"/>
      <w:color w:val="000000"/>
      <w:szCs w:val="20"/>
      <w14:ligatures w14:val="standardContextual"/>
    </w:rPr>
  </w:style>
  <w:style w:type="paragraph" w:customStyle="1" w:styleId="OmniPage40">
    <w:name w:val="OmniPage #40"/>
    <w:basedOn w:val="Normal"/>
    <w:qFormat/>
    <w:rsid w:val="008A5F3B"/>
    <w:rPr>
      <w:rFonts w:eastAsia="Times New Roman"/>
      <w:color w:val="000000"/>
      <w:szCs w:val="20"/>
      <w14:ligatures w14:val="standardContextual"/>
    </w:rPr>
  </w:style>
  <w:style w:type="paragraph" w:customStyle="1" w:styleId="OmniPage41">
    <w:name w:val="OmniPage #41"/>
    <w:basedOn w:val="Normal"/>
    <w:qFormat/>
    <w:rsid w:val="008A5F3B"/>
    <w:rPr>
      <w:rFonts w:eastAsia="Times New Roman"/>
      <w:color w:val="000000"/>
      <w:szCs w:val="20"/>
      <w14:ligatures w14:val="standardContextual"/>
    </w:rPr>
  </w:style>
  <w:style w:type="paragraph" w:customStyle="1" w:styleId="OmniPage42">
    <w:name w:val="OmniPage #42"/>
    <w:basedOn w:val="Normal"/>
    <w:qFormat/>
    <w:rsid w:val="008A5F3B"/>
    <w:rPr>
      <w:rFonts w:eastAsia="Times New Roman"/>
      <w:color w:val="000000"/>
      <w:szCs w:val="20"/>
      <w14:ligatures w14:val="standardContextual"/>
    </w:rPr>
  </w:style>
  <w:style w:type="paragraph" w:customStyle="1" w:styleId="OmniPage43">
    <w:name w:val="OmniPage #43"/>
    <w:basedOn w:val="Normal"/>
    <w:qFormat/>
    <w:rsid w:val="008A5F3B"/>
    <w:rPr>
      <w:rFonts w:eastAsia="Times New Roman"/>
      <w:color w:val="000000"/>
      <w:szCs w:val="20"/>
      <w14:ligatures w14:val="standardContextual"/>
    </w:rPr>
  </w:style>
  <w:style w:type="paragraph" w:customStyle="1" w:styleId="OmniPage44">
    <w:name w:val="OmniPage #44"/>
    <w:basedOn w:val="Normal"/>
    <w:qFormat/>
    <w:rsid w:val="008A5F3B"/>
    <w:rPr>
      <w:rFonts w:eastAsia="Times New Roman"/>
      <w:color w:val="000000"/>
      <w:szCs w:val="20"/>
      <w14:ligatures w14:val="standardContextual"/>
    </w:rPr>
  </w:style>
  <w:style w:type="paragraph" w:customStyle="1" w:styleId="OmniPage45">
    <w:name w:val="OmniPage #45"/>
    <w:basedOn w:val="Normal"/>
    <w:qFormat/>
    <w:rsid w:val="008A5F3B"/>
    <w:rPr>
      <w:rFonts w:eastAsia="Times New Roman"/>
      <w:color w:val="000000"/>
      <w:szCs w:val="20"/>
      <w14:ligatures w14:val="standardContextual"/>
    </w:rPr>
  </w:style>
  <w:style w:type="paragraph" w:customStyle="1" w:styleId="OmniPage46">
    <w:name w:val="OmniPage #46"/>
    <w:basedOn w:val="Normal"/>
    <w:qFormat/>
    <w:rsid w:val="008A5F3B"/>
    <w:rPr>
      <w:rFonts w:eastAsia="Times New Roman"/>
      <w:color w:val="000000"/>
      <w:szCs w:val="20"/>
      <w14:ligatures w14:val="standardContextual"/>
    </w:rPr>
  </w:style>
  <w:style w:type="paragraph" w:customStyle="1" w:styleId="OmniPage47">
    <w:name w:val="OmniPage #47"/>
    <w:basedOn w:val="Normal"/>
    <w:qFormat/>
    <w:rsid w:val="008A5F3B"/>
    <w:rPr>
      <w:rFonts w:eastAsia="Times New Roman"/>
      <w:color w:val="000000"/>
      <w:szCs w:val="20"/>
      <w14:ligatures w14:val="standardContextual"/>
    </w:rPr>
  </w:style>
  <w:style w:type="paragraph" w:customStyle="1" w:styleId="OmniPage48">
    <w:name w:val="OmniPage #48"/>
    <w:basedOn w:val="Normal"/>
    <w:qFormat/>
    <w:rsid w:val="008A5F3B"/>
    <w:rPr>
      <w:rFonts w:eastAsia="Times New Roman"/>
      <w:color w:val="000000"/>
      <w:szCs w:val="20"/>
      <w14:ligatures w14:val="standardContextual"/>
    </w:rPr>
  </w:style>
  <w:style w:type="paragraph" w:customStyle="1" w:styleId="OmniPage49">
    <w:name w:val="OmniPage #49"/>
    <w:basedOn w:val="Normal"/>
    <w:qFormat/>
    <w:rsid w:val="008A5F3B"/>
    <w:rPr>
      <w:rFonts w:eastAsia="Times New Roman"/>
      <w:color w:val="000000"/>
      <w:szCs w:val="20"/>
      <w14:ligatures w14:val="standardContextual"/>
    </w:rPr>
  </w:style>
  <w:style w:type="paragraph" w:customStyle="1" w:styleId="OmniPage50">
    <w:name w:val="OmniPage #50"/>
    <w:basedOn w:val="Normal"/>
    <w:qFormat/>
    <w:rsid w:val="008A5F3B"/>
    <w:rPr>
      <w:rFonts w:eastAsia="Times New Roman"/>
      <w:color w:val="000000"/>
      <w:szCs w:val="20"/>
      <w14:ligatures w14:val="standardContextual"/>
    </w:rPr>
  </w:style>
  <w:style w:type="paragraph" w:customStyle="1" w:styleId="OmniPage51">
    <w:name w:val="OmniPage #51"/>
    <w:basedOn w:val="Normal"/>
    <w:qFormat/>
    <w:rsid w:val="008A5F3B"/>
    <w:rPr>
      <w:rFonts w:eastAsia="Times New Roman"/>
      <w:color w:val="000000"/>
      <w:szCs w:val="20"/>
      <w14:ligatures w14:val="standardContextual"/>
    </w:rPr>
  </w:style>
  <w:style w:type="paragraph" w:customStyle="1" w:styleId="OmniPage52">
    <w:name w:val="OmniPage #52"/>
    <w:basedOn w:val="Normal"/>
    <w:qFormat/>
    <w:rsid w:val="008A5F3B"/>
    <w:rPr>
      <w:rFonts w:eastAsia="Times New Roman"/>
      <w:color w:val="000000"/>
      <w:szCs w:val="20"/>
      <w14:ligatures w14:val="standardContextual"/>
    </w:rPr>
  </w:style>
  <w:style w:type="paragraph" w:customStyle="1" w:styleId="OmniPage53">
    <w:name w:val="OmniPage #53"/>
    <w:basedOn w:val="Normal"/>
    <w:qFormat/>
    <w:rsid w:val="008A5F3B"/>
    <w:rPr>
      <w:rFonts w:eastAsia="Times New Roman"/>
      <w:color w:val="000000"/>
      <w:szCs w:val="20"/>
      <w14:ligatures w14:val="standardContextual"/>
    </w:rPr>
  </w:style>
  <w:style w:type="paragraph" w:customStyle="1" w:styleId="OmniPage54">
    <w:name w:val="OmniPage #54"/>
    <w:basedOn w:val="Normal"/>
    <w:qFormat/>
    <w:rsid w:val="008A5F3B"/>
    <w:rPr>
      <w:rFonts w:eastAsia="Times New Roman"/>
      <w:color w:val="000000"/>
      <w:szCs w:val="20"/>
      <w14:ligatures w14:val="standardContextual"/>
    </w:rPr>
  </w:style>
  <w:style w:type="paragraph" w:customStyle="1" w:styleId="OmniPage55">
    <w:name w:val="OmniPage #55"/>
    <w:basedOn w:val="Normal"/>
    <w:qFormat/>
    <w:rsid w:val="008A5F3B"/>
    <w:rPr>
      <w:rFonts w:eastAsia="Times New Roman"/>
      <w:color w:val="000000"/>
      <w:szCs w:val="20"/>
      <w14:ligatures w14:val="standardContextual"/>
    </w:rPr>
  </w:style>
  <w:style w:type="paragraph" w:customStyle="1" w:styleId="OmniPage56">
    <w:name w:val="OmniPage #56"/>
    <w:basedOn w:val="Normal"/>
    <w:qFormat/>
    <w:rsid w:val="008A5F3B"/>
    <w:rPr>
      <w:rFonts w:eastAsia="Times New Roman"/>
      <w:color w:val="000000"/>
      <w:szCs w:val="20"/>
      <w14:ligatures w14:val="standardContextual"/>
    </w:rPr>
  </w:style>
  <w:style w:type="paragraph" w:customStyle="1" w:styleId="OmniPage57">
    <w:name w:val="OmniPage #57"/>
    <w:basedOn w:val="Normal"/>
    <w:qFormat/>
    <w:rsid w:val="008A5F3B"/>
    <w:rPr>
      <w:rFonts w:eastAsia="Times New Roman"/>
      <w:color w:val="000000"/>
      <w:szCs w:val="20"/>
      <w14:ligatures w14:val="standardContextual"/>
    </w:rPr>
  </w:style>
  <w:style w:type="paragraph" w:customStyle="1" w:styleId="OmniPage58">
    <w:name w:val="OmniPage #58"/>
    <w:basedOn w:val="Normal"/>
    <w:qFormat/>
    <w:rsid w:val="008A5F3B"/>
    <w:rPr>
      <w:rFonts w:eastAsia="Times New Roman"/>
      <w:color w:val="000000"/>
      <w:szCs w:val="20"/>
      <w14:ligatures w14:val="standardContextual"/>
    </w:rPr>
  </w:style>
  <w:style w:type="paragraph" w:customStyle="1" w:styleId="OmniPage59">
    <w:name w:val="OmniPage #59"/>
    <w:basedOn w:val="Normal"/>
    <w:qFormat/>
    <w:rsid w:val="008A5F3B"/>
    <w:rPr>
      <w:rFonts w:eastAsia="Times New Roman"/>
      <w:color w:val="000000"/>
      <w:szCs w:val="20"/>
      <w14:ligatures w14:val="standardContextual"/>
    </w:rPr>
  </w:style>
  <w:style w:type="paragraph" w:customStyle="1" w:styleId="OmniPage60">
    <w:name w:val="OmniPage #60"/>
    <w:basedOn w:val="Normal"/>
    <w:qFormat/>
    <w:rsid w:val="008A5F3B"/>
    <w:rPr>
      <w:rFonts w:eastAsia="Times New Roman"/>
      <w:color w:val="000000"/>
      <w:szCs w:val="20"/>
      <w14:ligatures w14:val="standardContextual"/>
    </w:rPr>
  </w:style>
  <w:style w:type="paragraph" w:customStyle="1" w:styleId="OmniPage61">
    <w:name w:val="OmniPage #61"/>
    <w:basedOn w:val="Normal"/>
    <w:qFormat/>
    <w:rsid w:val="008A5F3B"/>
    <w:rPr>
      <w:rFonts w:eastAsia="Times New Roman"/>
      <w:color w:val="000000"/>
      <w:szCs w:val="20"/>
      <w14:ligatures w14:val="standardContextual"/>
    </w:rPr>
  </w:style>
  <w:style w:type="paragraph" w:customStyle="1" w:styleId="OmniPage62">
    <w:name w:val="OmniPage #62"/>
    <w:basedOn w:val="Normal"/>
    <w:qFormat/>
    <w:rsid w:val="008A5F3B"/>
    <w:rPr>
      <w:rFonts w:eastAsia="Times New Roman"/>
      <w:color w:val="000000"/>
      <w:szCs w:val="20"/>
      <w14:ligatures w14:val="standardContextual"/>
    </w:rPr>
  </w:style>
  <w:style w:type="paragraph" w:customStyle="1" w:styleId="OmniPage63">
    <w:name w:val="OmniPage #63"/>
    <w:basedOn w:val="Normal"/>
    <w:qFormat/>
    <w:rsid w:val="008A5F3B"/>
    <w:rPr>
      <w:rFonts w:eastAsia="Times New Roman"/>
      <w:color w:val="000000"/>
      <w:szCs w:val="20"/>
      <w14:ligatures w14:val="standardContextual"/>
    </w:rPr>
  </w:style>
  <w:style w:type="paragraph" w:customStyle="1" w:styleId="OmniPage64">
    <w:name w:val="OmniPage #64"/>
    <w:basedOn w:val="Normal"/>
    <w:qFormat/>
    <w:rsid w:val="008A5F3B"/>
    <w:rPr>
      <w:rFonts w:eastAsia="Times New Roman"/>
      <w:color w:val="000000"/>
      <w:szCs w:val="20"/>
      <w14:ligatures w14:val="standardContextual"/>
    </w:rPr>
  </w:style>
  <w:style w:type="paragraph" w:customStyle="1" w:styleId="OmniPage65">
    <w:name w:val="OmniPage #65"/>
    <w:basedOn w:val="Normal"/>
    <w:qFormat/>
    <w:rsid w:val="008A5F3B"/>
    <w:rPr>
      <w:rFonts w:eastAsia="Times New Roman"/>
      <w:color w:val="000000"/>
      <w:szCs w:val="20"/>
      <w14:ligatures w14:val="standardContextual"/>
    </w:rPr>
  </w:style>
  <w:style w:type="paragraph" w:customStyle="1" w:styleId="OmniPage66">
    <w:name w:val="OmniPage #66"/>
    <w:basedOn w:val="Normal"/>
    <w:qFormat/>
    <w:rsid w:val="008A5F3B"/>
    <w:rPr>
      <w:rFonts w:eastAsia="Times New Roman"/>
      <w:color w:val="000000"/>
      <w:szCs w:val="20"/>
      <w14:ligatures w14:val="standardContextual"/>
    </w:rPr>
  </w:style>
  <w:style w:type="paragraph" w:customStyle="1" w:styleId="OmniPage67">
    <w:name w:val="OmniPage #67"/>
    <w:basedOn w:val="Normal"/>
    <w:qFormat/>
    <w:rsid w:val="008A5F3B"/>
    <w:rPr>
      <w:rFonts w:eastAsia="Times New Roman"/>
      <w:color w:val="000000"/>
      <w:szCs w:val="20"/>
      <w14:ligatures w14:val="standardContextual"/>
    </w:rPr>
  </w:style>
  <w:style w:type="paragraph" w:customStyle="1" w:styleId="OmniPage68">
    <w:name w:val="OmniPage #68"/>
    <w:basedOn w:val="Normal"/>
    <w:qFormat/>
    <w:rsid w:val="008A5F3B"/>
    <w:rPr>
      <w:rFonts w:eastAsia="Times New Roman"/>
      <w:color w:val="000000"/>
      <w:szCs w:val="20"/>
      <w14:ligatures w14:val="standardContextual"/>
    </w:rPr>
  </w:style>
  <w:style w:type="paragraph" w:customStyle="1" w:styleId="OmniPage69">
    <w:name w:val="OmniPage #69"/>
    <w:basedOn w:val="Normal"/>
    <w:qFormat/>
    <w:rsid w:val="008A5F3B"/>
    <w:rPr>
      <w:rFonts w:eastAsia="Times New Roman"/>
      <w:color w:val="000000"/>
      <w:szCs w:val="20"/>
      <w14:ligatures w14:val="standardContextual"/>
    </w:rPr>
  </w:style>
  <w:style w:type="paragraph" w:customStyle="1" w:styleId="OmniPage70">
    <w:name w:val="OmniPage #70"/>
    <w:basedOn w:val="Normal"/>
    <w:qFormat/>
    <w:rsid w:val="008A5F3B"/>
    <w:rPr>
      <w:rFonts w:eastAsia="Times New Roman"/>
      <w:color w:val="000000"/>
      <w:szCs w:val="20"/>
      <w14:ligatures w14:val="standardContextual"/>
    </w:rPr>
  </w:style>
  <w:style w:type="paragraph" w:customStyle="1" w:styleId="OmniPage71">
    <w:name w:val="OmniPage #71"/>
    <w:basedOn w:val="Normal"/>
    <w:qFormat/>
    <w:rsid w:val="008A5F3B"/>
    <w:rPr>
      <w:rFonts w:eastAsia="Times New Roman"/>
      <w:color w:val="000000"/>
      <w:szCs w:val="20"/>
      <w14:ligatures w14:val="standardContextual"/>
    </w:rPr>
  </w:style>
  <w:style w:type="table" w:customStyle="1" w:styleId="MediumGrid22">
    <w:name w:val="Medium Grid 22"/>
    <w:basedOn w:val="TableNormal"/>
    <w:uiPriority w:val="68"/>
    <w:rsid w:val="008A5F3B"/>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5F3B"/>
    <w:rPr>
      <w:rFonts w:ascii="Times New Roman" w:eastAsia="Times New Roman" w:hAnsi="Times New Roman" w:cs="Calibri"/>
      <w:sz w:val="16"/>
      <w:szCs w:val="20"/>
    </w:rPr>
  </w:style>
  <w:style w:type="character" w:customStyle="1" w:styleId="createby">
    <w:name w:val="createby"/>
    <w:rsid w:val="008A5F3B"/>
  </w:style>
  <w:style w:type="character" w:customStyle="1" w:styleId="quote-right">
    <w:name w:val="quote-right"/>
    <w:rsid w:val="008A5F3B"/>
  </w:style>
  <w:style w:type="character" w:customStyle="1" w:styleId="smallcase">
    <w:name w:val="smallcase"/>
    <w:rsid w:val="008A5F3B"/>
  </w:style>
  <w:style w:type="character" w:customStyle="1" w:styleId="ft0">
    <w:name w:val="ft0"/>
    <w:rsid w:val="008A5F3B"/>
  </w:style>
  <w:style w:type="character" w:customStyle="1" w:styleId="ft2">
    <w:name w:val="ft2"/>
    <w:rsid w:val="008A5F3B"/>
  </w:style>
  <w:style w:type="character" w:customStyle="1" w:styleId="ft3">
    <w:name w:val="ft3"/>
    <w:rsid w:val="008A5F3B"/>
  </w:style>
  <w:style w:type="character" w:customStyle="1" w:styleId="StyleTimesNewRoman12ptBold1">
    <w:name w:val="Style Times New Roman 12 pt Bold1"/>
    <w:rsid w:val="008A5F3B"/>
    <w:rPr>
      <w:b/>
      <w:bCs/>
      <w:sz w:val="24"/>
    </w:rPr>
  </w:style>
  <w:style w:type="character" w:customStyle="1" w:styleId="CircledChar2">
    <w:name w:val="Circled Char2"/>
    <w:rsid w:val="008A5F3B"/>
    <w:rPr>
      <w:rFonts w:eastAsia="MS Mincho"/>
      <w:b/>
      <w:szCs w:val="24"/>
      <w:u w:val="single"/>
      <w:lang w:val="en-US" w:eastAsia="ja-JP" w:bidi="ar-SA"/>
    </w:rPr>
  </w:style>
  <w:style w:type="character" w:customStyle="1" w:styleId="SmallTextChar2">
    <w:name w:val="Small Text Char2"/>
    <w:rsid w:val="008A5F3B"/>
    <w:rPr>
      <w:rFonts w:eastAsia="MS Mincho"/>
      <w:sz w:val="15"/>
      <w:szCs w:val="24"/>
      <w:lang w:val="en-US" w:eastAsia="ja-JP" w:bidi="ar-SA"/>
    </w:rPr>
  </w:style>
  <w:style w:type="character" w:customStyle="1" w:styleId="BoldandUnderlineCharCharCharCharChar1">
    <w:name w:val="Bold and Underline Char Char Char Char Char1"/>
    <w:rsid w:val="008A5F3B"/>
    <w:rPr>
      <w:b/>
      <w:szCs w:val="24"/>
      <w:u w:val="single"/>
      <w:lang w:val="en-US" w:eastAsia="en-US" w:bidi="ar-SA"/>
    </w:rPr>
  </w:style>
  <w:style w:type="character" w:customStyle="1" w:styleId="SmallCardChar">
    <w:name w:val="Small Card Char"/>
    <w:rsid w:val="008A5F3B"/>
    <w:rPr>
      <w:rFonts w:ascii="Palatino Linotype" w:eastAsia="Times New Roman" w:hAnsi="Palatino Linotype"/>
      <w:sz w:val="12"/>
      <w:szCs w:val="24"/>
    </w:rPr>
  </w:style>
  <w:style w:type="character" w:customStyle="1" w:styleId="StyleBoldUnderline10ptBold">
    <w:name w:val="Style Bold Underline + 10 pt Bold"/>
    <w:rsid w:val="008A5F3B"/>
    <w:rPr>
      <w:b/>
      <w:bCs/>
      <w:sz w:val="20"/>
      <w:u w:val="thick"/>
    </w:rPr>
  </w:style>
  <w:style w:type="character" w:customStyle="1" w:styleId="separator">
    <w:name w:val="separator"/>
    <w:rsid w:val="008A5F3B"/>
  </w:style>
  <w:style w:type="character" w:customStyle="1" w:styleId="PageHeaderChar">
    <w:name w:val="Page Header Char"/>
    <w:link w:val="PageHeader"/>
    <w:uiPriority w:val="99"/>
    <w:rsid w:val="008A5F3B"/>
    <w:rPr>
      <w:rFonts w:ascii="Arial" w:hAnsi="Arial" w:cs="Arial"/>
      <w:kern w:val="0"/>
      <w:sz w:val="16"/>
      <w:szCs w:val="22"/>
    </w:rPr>
  </w:style>
  <w:style w:type="paragraph" w:customStyle="1" w:styleId="NormalUnderline0">
    <w:name w:val="Normal + Underline"/>
    <w:basedOn w:val="Normal"/>
    <w:link w:val="NormalUnderlineChar0"/>
    <w:qFormat/>
    <w:rsid w:val="008A5F3B"/>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8A5F3B"/>
    <w:pPr>
      <w:ind w:left="720"/>
    </w:pPr>
    <w:rPr>
      <w:rFonts w:eastAsia="Times New Roman"/>
      <w:sz w:val="12"/>
      <w14:ligatures w14:val="standardContextual"/>
    </w:rPr>
  </w:style>
  <w:style w:type="character" w:customStyle="1" w:styleId="NormalUnderlineChar0">
    <w:name w:val="Normal + Underline Char"/>
    <w:link w:val="NormalUnderline0"/>
    <w:rsid w:val="008A5F3B"/>
    <w:rPr>
      <w:rFonts w:ascii="Arial" w:eastAsia="Times New Roman" w:hAnsi="Arial" w:cs="Arial"/>
      <w:b/>
      <w:kern w:val="0"/>
      <w:szCs w:val="22"/>
      <w:u w:val="single"/>
    </w:rPr>
  </w:style>
  <w:style w:type="character" w:customStyle="1" w:styleId="NormalNoUnderlineChar">
    <w:name w:val="Normal + No Underline Char"/>
    <w:link w:val="NormalNoUnderline"/>
    <w:rsid w:val="008A5F3B"/>
    <w:rPr>
      <w:rFonts w:ascii="Arial" w:eastAsia="Times New Roman" w:hAnsi="Arial" w:cs="Arial"/>
      <w:kern w:val="0"/>
      <w:sz w:val="12"/>
      <w:szCs w:val="22"/>
    </w:rPr>
  </w:style>
  <w:style w:type="paragraph" w:customStyle="1" w:styleId="TagCite3">
    <w:name w:val="Tag Cite"/>
    <w:basedOn w:val="PageHeader"/>
    <w:link w:val="TagCiteChar5"/>
    <w:qFormat/>
    <w:rsid w:val="008A5F3B"/>
    <w:rPr>
      <w:rFonts w:eastAsia="SimSun"/>
      <w:b/>
      <w:sz w:val="24"/>
      <w:lang w:eastAsia="zh-CN"/>
    </w:rPr>
  </w:style>
  <w:style w:type="character" w:customStyle="1" w:styleId="TagCiteChar5">
    <w:name w:val="Tag Cite Char"/>
    <w:link w:val="TagCite3"/>
    <w:rsid w:val="008A5F3B"/>
    <w:rPr>
      <w:rFonts w:ascii="Arial" w:eastAsia="SimSun" w:hAnsi="Arial" w:cs="Arial"/>
      <w:b/>
      <w:kern w:val="0"/>
      <w:szCs w:val="22"/>
      <w:lang w:eastAsia="zh-CN"/>
    </w:rPr>
  </w:style>
  <w:style w:type="character" w:customStyle="1" w:styleId="smalllink">
    <w:name w:val="smalllink"/>
    <w:rsid w:val="008A5F3B"/>
  </w:style>
  <w:style w:type="character" w:customStyle="1" w:styleId="bighead1">
    <w:name w:val="bighead1"/>
    <w:rsid w:val="008A5F3B"/>
    <w:rPr>
      <w:rFonts w:ascii="Verdana" w:hAnsi="Verdana" w:hint="default"/>
      <w:b/>
      <w:bCs/>
      <w:sz w:val="27"/>
      <w:szCs w:val="27"/>
    </w:rPr>
  </w:style>
  <w:style w:type="character" w:customStyle="1" w:styleId="Underline-WFU">
    <w:name w:val="Underline-WFU"/>
    <w:uiPriority w:val="1"/>
    <w:qFormat/>
    <w:rsid w:val="008A5F3B"/>
    <w:rPr>
      <w:rFonts w:ascii="Cambria" w:hAnsi="Cambria"/>
      <w:sz w:val="21"/>
      <w:u w:val="single"/>
    </w:rPr>
  </w:style>
  <w:style w:type="paragraph" w:customStyle="1" w:styleId="Tiny-WFU">
    <w:name w:val="Tiny-WFU"/>
    <w:basedOn w:val="Normal"/>
    <w:qFormat/>
    <w:rsid w:val="008A5F3B"/>
    <w:rPr>
      <w:rFonts w:ascii="Cambria" w:eastAsia="Malgun Gothic" w:hAnsi="Cambria"/>
      <w:sz w:val="12"/>
      <w:lang w:eastAsia="ko-KR"/>
      <w14:ligatures w14:val="standardContextual"/>
    </w:rPr>
  </w:style>
  <w:style w:type="character" w:customStyle="1" w:styleId="b">
    <w:name w:val="b"/>
    <w:rsid w:val="008A5F3B"/>
  </w:style>
  <w:style w:type="paragraph" w:customStyle="1" w:styleId="Indentation">
    <w:name w:val="Indentation"/>
    <w:basedOn w:val="Normal"/>
    <w:uiPriority w:val="99"/>
    <w:qFormat/>
    <w:rsid w:val="008A5F3B"/>
    <w:pPr>
      <w:ind w:left="288" w:right="288"/>
    </w:pPr>
    <w:rPr>
      <w:rFonts w:eastAsia="Calibri"/>
      <w14:ligatures w14:val="standardContextual"/>
    </w:rPr>
  </w:style>
  <w:style w:type="character" w:customStyle="1" w:styleId="left-date1">
    <w:name w:val="left-date1"/>
    <w:rsid w:val="008A5F3B"/>
    <w:rPr>
      <w:rFonts w:ascii="Verdana" w:hAnsi="Verdana" w:hint="default"/>
      <w:color w:val="666666"/>
      <w:sz w:val="14"/>
      <w:szCs w:val="14"/>
    </w:rPr>
  </w:style>
  <w:style w:type="character" w:customStyle="1" w:styleId="org">
    <w:name w:val="org"/>
    <w:basedOn w:val="DefaultParagraphFont"/>
    <w:rsid w:val="008A5F3B"/>
  </w:style>
  <w:style w:type="paragraph" w:customStyle="1" w:styleId="seeall">
    <w:name w:val="seeall"/>
    <w:basedOn w:val="Normal"/>
    <w:qFormat/>
    <w:rsid w:val="008A5F3B"/>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8A5F3B"/>
  </w:style>
  <w:style w:type="character" w:customStyle="1" w:styleId="livefyre-commentcount">
    <w:name w:val="livefyre-commentcount"/>
    <w:basedOn w:val="DefaultParagraphFont"/>
    <w:rsid w:val="008A5F3B"/>
  </w:style>
  <w:style w:type="character" w:customStyle="1" w:styleId="rednegchange">
    <w:name w:val="red_neg_change"/>
    <w:basedOn w:val="DefaultParagraphFont"/>
    <w:rsid w:val="008A5F3B"/>
  </w:style>
  <w:style w:type="character" w:customStyle="1" w:styleId="wsodqchgshow">
    <w:name w:val="wsodq_chgshow"/>
    <w:basedOn w:val="DefaultParagraphFont"/>
    <w:rsid w:val="008A5F3B"/>
  </w:style>
  <w:style w:type="character" w:customStyle="1" w:styleId="greenposchange">
    <w:name w:val="green_pos_change"/>
    <w:basedOn w:val="DefaultParagraphFont"/>
    <w:rsid w:val="008A5F3B"/>
  </w:style>
  <w:style w:type="character" w:customStyle="1" w:styleId="image-credit">
    <w:name w:val="image-credit"/>
    <w:basedOn w:val="DefaultParagraphFont"/>
    <w:rsid w:val="008A5F3B"/>
  </w:style>
  <w:style w:type="paragraph" w:customStyle="1" w:styleId="gascontcredit">
    <w:name w:val="gas_cont_credit"/>
    <w:basedOn w:val="Normal"/>
    <w:qFormat/>
    <w:rsid w:val="008A5F3B"/>
    <w:pPr>
      <w:spacing w:before="100" w:beforeAutospacing="1" w:after="100" w:afterAutospacing="1"/>
    </w:pPr>
    <w:rPr>
      <w:rFonts w:eastAsia="Times New Roman"/>
      <w:sz w:val="24"/>
      <w14:ligatures w14:val="standardContextual"/>
    </w:rPr>
  </w:style>
  <w:style w:type="paragraph" w:customStyle="1" w:styleId="endarticle">
    <w:name w:val="endarticle"/>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8A5F3B"/>
  </w:style>
  <w:style w:type="character" w:customStyle="1" w:styleId="honorific-prefix">
    <w:name w:val="honorific-prefix"/>
    <w:basedOn w:val="DefaultParagraphFont"/>
    <w:rsid w:val="008A5F3B"/>
  </w:style>
  <w:style w:type="character" w:customStyle="1" w:styleId="given-name">
    <w:name w:val="given-name"/>
    <w:basedOn w:val="DefaultParagraphFont"/>
    <w:rsid w:val="008A5F3B"/>
  </w:style>
  <w:style w:type="character" w:customStyle="1" w:styleId="family-name">
    <w:name w:val="family-name"/>
    <w:basedOn w:val="DefaultParagraphFont"/>
    <w:rsid w:val="008A5F3B"/>
  </w:style>
  <w:style w:type="character" w:customStyle="1" w:styleId="chead">
    <w:name w:val="chead"/>
    <w:basedOn w:val="DefaultParagraphFont"/>
    <w:rsid w:val="008A5F3B"/>
  </w:style>
  <w:style w:type="character" w:customStyle="1" w:styleId="obgcapsstart">
    <w:name w:val="obg_caps_start"/>
    <w:basedOn w:val="DefaultParagraphFont"/>
    <w:rsid w:val="008A5F3B"/>
  </w:style>
  <w:style w:type="character" w:customStyle="1" w:styleId="pmtermsel">
    <w:name w:val="pmtermsel"/>
    <w:basedOn w:val="DefaultParagraphFont"/>
    <w:rsid w:val="008A5F3B"/>
  </w:style>
  <w:style w:type="character" w:customStyle="1" w:styleId="showipapr">
    <w:name w:val="show_ipapr"/>
    <w:basedOn w:val="DefaultParagraphFont"/>
    <w:rsid w:val="008A5F3B"/>
  </w:style>
  <w:style w:type="character" w:customStyle="1" w:styleId="dnindex">
    <w:name w:val="dnindex"/>
    <w:basedOn w:val="DefaultParagraphFont"/>
    <w:rsid w:val="008A5F3B"/>
  </w:style>
  <w:style w:type="character" w:customStyle="1" w:styleId="althead">
    <w:name w:val="althead"/>
    <w:basedOn w:val="DefaultParagraphFont"/>
    <w:rsid w:val="008A5F3B"/>
  </w:style>
  <w:style w:type="character" w:customStyle="1" w:styleId="arbd1">
    <w:name w:val="arbd1"/>
    <w:basedOn w:val="DefaultParagraphFont"/>
    <w:rsid w:val="008A5F3B"/>
  </w:style>
  <w:style w:type="character" w:customStyle="1" w:styleId="unx">
    <w:name w:val="unx"/>
    <w:basedOn w:val="DefaultParagraphFont"/>
    <w:rsid w:val="008A5F3B"/>
  </w:style>
  <w:style w:type="character" w:customStyle="1" w:styleId="lrdctph">
    <w:name w:val="lr_dct_ph"/>
    <w:basedOn w:val="DefaultParagraphFont"/>
    <w:rsid w:val="008A5F3B"/>
  </w:style>
  <w:style w:type="paragraph" w:customStyle="1" w:styleId="TxBr41p1">
    <w:name w:val="TxBr_41p1"/>
    <w:basedOn w:val="Normal"/>
    <w:uiPriority w:val="99"/>
    <w:qFormat/>
    <w:rsid w:val="008A5F3B"/>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8A5F3B"/>
    <w:rPr>
      <w:sz w:val="18"/>
      <w:szCs w:val="24"/>
      <w:lang w:val="en-US" w:eastAsia="en-US" w:bidi="ar-SA"/>
    </w:rPr>
  </w:style>
  <w:style w:type="paragraph" w:customStyle="1" w:styleId="003Cite">
    <w:name w:val="003Cite"/>
    <w:basedOn w:val="Normal"/>
    <w:uiPriority w:val="99"/>
    <w:qFormat/>
    <w:rsid w:val="008A5F3B"/>
    <w:rPr>
      <w:rFonts w:eastAsia="Calibri"/>
      <w:szCs w:val="16"/>
      <w14:ligatures w14:val="standardContextual"/>
    </w:rPr>
  </w:style>
  <w:style w:type="paragraph" w:customStyle="1" w:styleId="NormalBold">
    <w:name w:val="Normal + Bold"/>
    <w:aliases w:val="Double Underline"/>
    <w:basedOn w:val="Normal"/>
    <w:link w:val="NormalBoldChar"/>
    <w:qFormat/>
    <w:rsid w:val="008A5F3B"/>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8A5F3B"/>
    <w:rPr>
      <w:rFonts w:ascii="Arial" w:hAnsi="Arial" w:cs="Arial"/>
      <w:b/>
      <w:color w:val="000000"/>
      <w:kern w:val="0"/>
      <w:sz w:val="16"/>
      <w:szCs w:val="22"/>
      <w:u w:val="single"/>
    </w:rPr>
  </w:style>
  <w:style w:type="character" w:customStyle="1" w:styleId="BlockHeadingsChar1">
    <w:name w:val="Block Headings Char1"/>
    <w:rsid w:val="008A5F3B"/>
    <w:rPr>
      <w:b/>
      <w:caps/>
    </w:rPr>
  </w:style>
  <w:style w:type="character" w:customStyle="1" w:styleId="FontStyle170">
    <w:name w:val="Font Style170"/>
    <w:uiPriority w:val="99"/>
    <w:rsid w:val="008A5F3B"/>
    <w:rPr>
      <w:rFonts w:ascii="Bookman Old Style" w:hAnsi="Bookman Old Style" w:cs="Bookman Old Style"/>
      <w:sz w:val="16"/>
      <w:szCs w:val="16"/>
    </w:rPr>
  </w:style>
  <w:style w:type="character" w:customStyle="1" w:styleId="Styleunderline12pt">
    <w:name w:val="Style underline + 12 pt"/>
    <w:rsid w:val="008A5F3B"/>
    <w:rPr>
      <w:rFonts w:ascii="Times New Roman" w:hAnsi="Times New Roman"/>
      <w:bCs/>
      <w:sz w:val="20"/>
      <w:u w:val="single"/>
    </w:rPr>
  </w:style>
  <w:style w:type="character" w:customStyle="1" w:styleId="StyleUnderlineChar19pt">
    <w:name w:val="Style Underline Char1 + 9 pt"/>
    <w:basedOn w:val="UnderlineChar1"/>
    <w:rsid w:val="008A5F3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A5F3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5F3B"/>
    <w:rPr>
      <w:rFonts w:ascii="Times New Roman" w:hAnsi="Times New Roman"/>
      <w:sz w:val="20"/>
      <w:u w:val="single"/>
      <w:lang w:val="en-US" w:eastAsia="en-US" w:bidi="ar-SA"/>
    </w:rPr>
  </w:style>
  <w:style w:type="paragraph" w:customStyle="1" w:styleId="StyleUnderline9pt10">
    <w:name w:val="Style Underline + 9 pt1"/>
    <w:qFormat/>
    <w:rsid w:val="008A5F3B"/>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8A5F3B"/>
    <w:rPr>
      <w:sz w:val="20"/>
      <w:u w:val="single"/>
    </w:rPr>
  </w:style>
  <w:style w:type="character" w:customStyle="1" w:styleId="StyleUnderlineChar19pt2">
    <w:name w:val="Style Underline Char1 + 9 pt2"/>
    <w:basedOn w:val="UnderlineChar1"/>
    <w:rsid w:val="008A5F3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A5F3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5F3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5F3B"/>
    <w:rPr>
      <w:rFonts w:ascii="Times New Roman" w:hAnsi="Times New Roman"/>
      <w:b/>
      <w:bCs/>
      <w:sz w:val="20"/>
      <w:szCs w:val="24"/>
      <w:u w:val="single"/>
      <w:lang w:val="en-US" w:eastAsia="en-US" w:bidi="ar-SA"/>
    </w:rPr>
  </w:style>
  <w:style w:type="character" w:customStyle="1" w:styleId="content">
    <w:name w:val="content"/>
    <w:basedOn w:val="DefaultParagraphFont"/>
    <w:rsid w:val="008A5F3B"/>
  </w:style>
  <w:style w:type="character" w:customStyle="1" w:styleId="tagCharCharCharChar">
    <w:name w:val="tag Char Char Char Char"/>
    <w:rsid w:val="008A5F3B"/>
    <w:rPr>
      <w:rFonts w:ascii="Georgia" w:eastAsia="Calibri" w:hAnsi="Georgia" w:cs="Calibri"/>
      <w:b/>
      <w:sz w:val="24"/>
    </w:rPr>
  </w:style>
  <w:style w:type="character" w:customStyle="1" w:styleId="3">
    <w:name w:val="3"/>
    <w:rsid w:val="008A5F3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5F3B"/>
    <w:rPr>
      <w:rFonts w:cs="Arial"/>
      <w:b/>
      <w:bCs/>
      <w:iCs/>
      <w:szCs w:val="28"/>
      <w:lang w:val="en-US" w:eastAsia="en-US" w:bidi="ar-SA"/>
    </w:rPr>
  </w:style>
  <w:style w:type="paragraph" w:customStyle="1" w:styleId="EmphasisText">
    <w:name w:val="Emphasis Text"/>
    <w:basedOn w:val="UnderlinedText"/>
    <w:link w:val="EmphasisTextChar"/>
    <w:qFormat/>
    <w:rsid w:val="008A5F3B"/>
    <w:pPr>
      <w:jc w:val="left"/>
    </w:pPr>
    <w:rPr>
      <w:rFonts w:ascii="Arial" w:eastAsia="SimSun" w:hAnsi="Arial"/>
      <w:szCs w:val="22"/>
      <w:u w:val="single"/>
      <w14:ligatures w14:val="standardContextual"/>
    </w:rPr>
  </w:style>
  <w:style w:type="character" w:customStyle="1" w:styleId="EmphasisTextChar">
    <w:name w:val="Emphasis Text Char"/>
    <w:link w:val="EmphasisText"/>
    <w:rsid w:val="008A5F3B"/>
    <w:rPr>
      <w:rFonts w:ascii="Arial" w:eastAsia="SimSun" w:hAnsi="Arial" w:cs="Arial"/>
      <w:b/>
      <w:kern w:val="0"/>
      <w:szCs w:val="22"/>
      <w:u w:val="single"/>
    </w:rPr>
  </w:style>
  <w:style w:type="character" w:customStyle="1" w:styleId="7">
    <w:name w:val="7"/>
    <w:rsid w:val="008A5F3B"/>
    <w:rPr>
      <w:rFonts w:cs="Arial"/>
      <w:bCs/>
      <w:sz w:val="20"/>
      <w:u w:val="single"/>
      <w:lang w:val="en-US" w:eastAsia="en-US" w:bidi="ar-SA"/>
    </w:rPr>
  </w:style>
  <w:style w:type="character" w:customStyle="1" w:styleId="StyleUnderlineChar19pt4">
    <w:name w:val="Style Underline Char1 + 9 pt4"/>
    <w:basedOn w:val="UnderlineChar1"/>
    <w:rsid w:val="008A5F3B"/>
    <w:rPr>
      <w:rFonts w:ascii="Times New Roman" w:hAnsi="Times New Roman"/>
      <w:sz w:val="20"/>
      <w:szCs w:val="24"/>
      <w:u w:val="single"/>
      <w:lang w:val="en-US" w:eastAsia="en-US" w:bidi="ar-SA"/>
    </w:rPr>
  </w:style>
  <w:style w:type="character" w:customStyle="1" w:styleId="StyleUnderlineChar19ptBold1">
    <w:name w:val="Style Underline Char1 + 9 pt Bold1"/>
    <w:rsid w:val="008A5F3B"/>
    <w:rPr>
      <w:rFonts w:ascii="Times New Roman" w:hAnsi="Times New Roman"/>
      <w:b/>
      <w:bCs/>
      <w:sz w:val="20"/>
      <w:szCs w:val="24"/>
      <w:u w:val="single"/>
      <w:lang w:val="en-US" w:eastAsia="en-US" w:bidi="ar-SA"/>
    </w:rPr>
  </w:style>
  <w:style w:type="character" w:customStyle="1" w:styleId="Style9ptUnderline3">
    <w:name w:val="Style 9 pt Underline3"/>
    <w:rsid w:val="008A5F3B"/>
    <w:rPr>
      <w:sz w:val="20"/>
      <w:u w:val="single"/>
    </w:rPr>
  </w:style>
  <w:style w:type="character" w:customStyle="1" w:styleId="Style9ptUnderline4">
    <w:name w:val="Style 9 pt Underline4"/>
    <w:rsid w:val="008A5F3B"/>
    <w:rPr>
      <w:sz w:val="20"/>
      <w:u w:val="single"/>
    </w:rPr>
  </w:style>
  <w:style w:type="character" w:customStyle="1" w:styleId="55">
    <w:name w:val="55"/>
    <w:rsid w:val="008A5F3B"/>
    <w:rPr>
      <w:rFonts w:cs="Arial"/>
      <w:bCs/>
      <w:sz w:val="20"/>
      <w:u w:val="single"/>
      <w:lang w:val="en-US" w:eastAsia="en-US" w:bidi="ar-SA"/>
    </w:rPr>
  </w:style>
  <w:style w:type="paragraph" w:customStyle="1" w:styleId="CardBody">
    <w:name w:val="Card Body"/>
    <w:basedOn w:val="Normal"/>
    <w:link w:val="CardBodyChar"/>
    <w:qFormat/>
    <w:rsid w:val="008A5F3B"/>
    <w:rPr>
      <w:rFonts w:eastAsia="Calibri"/>
      <w14:ligatures w14:val="standardContextual"/>
    </w:rPr>
  </w:style>
  <w:style w:type="character" w:customStyle="1" w:styleId="CardBodyChar">
    <w:name w:val="Card Body Char"/>
    <w:link w:val="CardBody"/>
    <w:rsid w:val="008A5F3B"/>
    <w:rPr>
      <w:rFonts w:ascii="Arial" w:eastAsia="Calibri" w:hAnsi="Arial" w:cs="Arial"/>
      <w:kern w:val="0"/>
      <w:sz w:val="16"/>
      <w:szCs w:val="22"/>
    </w:rPr>
  </w:style>
  <w:style w:type="character" w:customStyle="1" w:styleId="Styleunderline9ptBold">
    <w:name w:val="Style underline + 9 pt Bold"/>
    <w:rsid w:val="008A5F3B"/>
    <w:rPr>
      <w:b/>
      <w:bCs/>
      <w:sz w:val="20"/>
      <w:u w:val="single"/>
    </w:rPr>
  </w:style>
  <w:style w:type="character" w:customStyle="1" w:styleId="StyleUnderliningChar9ptBold">
    <w:name w:val="Style Underlining Char + 9 pt Bold"/>
    <w:rsid w:val="008A5F3B"/>
    <w:rPr>
      <w:rFonts w:ascii="Times New Roman" w:hAnsi="Times New Roman"/>
      <w:b/>
      <w:bCs/>
      <w:sz w:val="20"/>
      <w:szCs w:val="24"/>
      <w:u w:val="single"/>
      <w:lang w:val="en-US" w:eastAsia="en-US" w:bidi="ar-SA"/>
    </w:rPr>
  </w:style>
  <w:style w:type="character" w:customStyle="1" w:styleId="StyleUnderliningChar9pt">
    <w:name w:val="Style Underlining Char + 9 pt"/>
    <w:rsid w:val="008A5F3B"/>
    <w:rPr>
      <w:rFonts w:ascii="Times New Roman" w:hAnsi="Times New Roman"/>
      <w:sz w:val="20"/>
      <w:szCs w:val="24"/>
      <w:u w:val="single"/>
      <w:lang w:val="en-US" w:eastAsia="en-US" w:bidi="ar-SA"/>
    </w:rPr>
  </w:style>
  <w:style w:type="character" w:customStyle="1" w:styleId="34">
    <w:name w:val="34"/>
    <w:rsid w:val="008A5F3B"/>
    <w:rPr>
      <w:rFonts w:ascii="Times New Roman" w:hAnsi="Times New Roman" w:cs="Arial"/>
      <w:bCs/>
      <w:sz w:val="20"/>
      <w:u w:val="single"/>
      <w:lang w:val="en-US" w:eastAsia="en-US" w:bidi="ar-SA"/>
    </w:rPr>
  </w:style>
  <w:style w:type="character" w:customStyle="1" w:styleId="45">
    <w:name w:val="45"/>
    <w:rsid w:val="008A5F3B"/>
    <w:rPr>
      <w:rFonts w:ascii="Times New Roman" w:hAnsi="Times New Roman" w:cs="Arial"/>
      <w:b/>
      <w:bCs/>
      <w:sz w:val="20"/>
      <w:u w:val="single"/>
      <w:lang w:val="en-US" w:eastAsia="en-US" w:bidi="ar-SA"/>
    </w:rPr>
  </w:style>
  <w:style w:type="character" w:customStyle="1" w:styleId="Style9ptUnderline5">
    <w:name w:val="Style 9 pt Underline5"/>
    <w:rsid w:val="008A5F3B"/>
    <w:rPr>
      <w:rFonts w:ascii="Times New Roman" w:hAnsi="Times New Roman"/>
      <w:sz w:val="20"/>
      <w:u w:val="single"/>
    </w:rPr>
  </w:style>
  <w:style w:type="character" w:customStyle="1" w:styleId="Style9ptBoldUnderline2">
    <w:name w:val="Style 9 pt Bold Underline2"/>
    <w:rsid w:val="008A5F3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5F3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5F3B"/>
    <w:rPr>
      <w:rFonts w:ascii="Arial" w:eastAsia="Times New Roman" w:hAnsi="Arial"/>
      <w:szCs w:val="24"/>
      <w:lang w:eastAsia="zh-CN"/>
      <w14:ligatures w14:val="standardContextual"/>
    </w:rPr>
  </w:style>
  <w:style w:type="character" w:customStyle="1" w:styleId="StyleStyle49pt1Char">
    <w:name w:val="Style Style4 + 9 pt1 Char"/>
    <w:basedOn w:val="Style4Char"/>
    <w:link w:val="StyleStyle49pt1"/>
    <w:rsid w:val="008A5F3B"/>
    <w:rPr>
      <w:rFonts w:ascii="Arial" w:eastAsia="Times New Roman" w:hAnsi="Arial" w:cs="Arial"/>
      <w:kern w:val="0"/>
      <w:sz w:val="16"/>
      <w:szCs w:val="24"/>
      <w:u w:val="single"/>
      <w:lang w:eastAsia="zh-CN"/>
    </w:rPr>
  </w:style>
  <w:style w:type="paragraph" w:customStyle="1" w:styleId="StyleStyle49ptBold1">
    <w:name w:val="Style Style4 + 9 pt Bold1"/>
    <w:basedOn w:val="Style4"/>
    <w:link w:val="StyleStyle49ptBold1Char"/>
    <w:qFormat/>
    <w:rsid w:val="008A5F3B"/>
    <w:rPr>
      <w:rFonts w:ascii="Arial" w:eastAsiaTheme="minorHAnsi" w:hAnsi="Arial"/>
      <w:b/>
      <w:bCs/>
      <w14:ligatures w14:val="standardContextual"/>
    </w:rPr>
  </w:style>
  <w:style w:type="character" w:customStyle="1" w:styleId="StyleStyle49ptBold1Char">
    <w:name w:val="Style Style4 + 9 pt Bold1 Char"/>
    <w:link w:val="StyleStyle49ptBold1"/>
    <w:rsid w:val="008A5F3B"/>
    <w:rPr>
      <w:rFonts w:ascii="Arial" w:hAnsi="Arial" w:cs="Arial"/>
      <w:b/>
      <w:bCs/>
      <w:kern w:val="0"/>
      <w:sz w:val="16"/>
      <w:szCs w:val="22"/>
      <w:u w:val="single"/>
    </w:rPr>
  </w:style>
  <w:style w:type="paragraph" w:customStyle="1" w:styleId="StyleStyle49pt2">
    <w:name w:val="Style Style4 + 9 pt2"/>
    <w:basedOn w:val="Style4"/>
    <w:link w:val="StyleStyle49pt2Char"/>
    <w:qFormat/>
    <w:rsid w:val="008A5F3B"/>
    <w:rPr>
      <w:rFonts w:ascii="Arial" w:eastAsia="Times New Roman" w:hAnsi="Arial"/>
      <w:szCs w:val="24"/>
      <w:lang w:eastAsia="zh-CN"/>
      <w14:ligatures w14:val="standardContextual"/>
    </w:rPr>
  </w:style>
  <w:style w:type="character" w:customStyle="1" w:styleId="StyleStyle49pt2Char">
    <w:name w:val="Style Style4 + 9 pt2 Char"/>
    <w:basedOn w:val="Style4Char"/>
    <w:link w:val="StyleStyle49pt2"/>
    <w:rsid w:val="008A5F3B"/>
    <w:rPr>
      <w:rFonts w:ascii="Arial" w:eastAsia="Times New Roman" w:hAnsi="Arial" w:cs="Arial"/>
      <w:kern w:val="0"/>
      <w:sz w:val="16"/>
      <w:szCs w:val="24"/>
      <w:u w:val="single"/>
      <w:lang w:eastAsia="zh-CN"/>
    </w:rPr>
  </w:style>
  <w:style w:type="paragraph" w:customStyle="1" w:styleId="StyleStyle49ptBold2">
    <w:name w:val="Style Style4 + 9 pt Bold2"/>
    <w:basedOn w:val="Style4"/>
    <w:link w:val="StyleStyle49ptBold2Char"/>
    <w:qFormat/>
    <w:rsid w:val="008A5F3B"/>
    <w:rPr>
      <w:rFonts w:ascii="Arial" w:eastAsiaTheme="minorHAnsi" w:hAnsi="Arial"/>
      <w:b/>
      <w:bCs/>
      <w14:ligatures w14:val="standardContextual"/>
    </w:rPr>
  </w:style>
  <w:style w:type="character" w:customStyle="1" w:styleId="StyleStyle49ptBold2Char">
    <w:name w:val="Style Style4 + 9 pt Bold2 Char"/>
    <w:link w:val="StyleStyle49ptBold2"/>
    <w:rsid w:val="008A5F3B"/>
    <w:rPr>
      <w:rFonts w:ascii="Arial" w:hAnsi="Arial" w:cs="Arial"/>
      <w:b/>
      <w:bCs/>
      <w:kern w:val="0"/>
      <w:sz w:val="16"/>
      <w:szCs w:val="22"/>
      <w:u w:val="single"/>
    </w:rPr>
  </w:style>
  <w:style w:type="character" w:customStyle="1" w:styleId="23">
    <w:name w:val="23"/>
    <w:rsid w:val="008A5F3B"/>
    <w:rPr>
      <w:rFonts w:ascii="Times New Roman" w:hAnsi="Times New Roman" w:cs="Arial"/>
      <w:bCs/>
      <w:sz w:val="20"/>
      <w:u w:val="single"/>
      <w:lang w:val="en-US" w:eastAsia="en-US" w:bidi="ar-SA"/>
    </w:rPr>
  </w:style>
  <w:style w:type="character" w:customStyle="1" w:styleId="33">
    <w:name w:val="33"/>
    <w:rsid w:val="008A5F3B"/>
    <w:rPr>
      <w:rFonts w:ascii="Times New Roman" w:hAnsi="Times New Roman" w:cs="Arial"/>
      <w:b/>
      <w:bCs/>
      <w:sz w:val="20"/>
      <w:u w:val="single"/>
      <w:lang w:val="en-US" w:eastAsia="en-US" w:bidi="ar-SA"/>
    </w:rPr>
  </w:style>
  <w:style w:type="character" w:customStyle="1" w:styleId="StyleArialNarrow9pt">
    <w:name w:val="Style Arial Narrow 9 pt"/>
    <w:rsid w:val="008A5F3B"/>
    <w:rPr>
      <w:rFonts w:ascii="Times New Roman" w:hAnsi="Times New Roman"/>
      <w:sz w:val="20"/>
    </w:rPr>
  </w:style>
  <w:style w:type="paragraph" w:customStyle="1" w:styleId="CiteBody">
    <w:name w:val="Cite Body"/>
    <w:basedOn w:val="Normal"/>
    <w:link w:val="CiteBodyChar"/>
    <w:qFormat/>
    <w:rsid w:val="008A5F3B"/>
    <w:rPr>
      <w:rFonts w:eastAsia="Calibri"/>
      <w:szCs w:val="16"/>
      <w14:ligatures w14:val="standardContextual"/>
    </w:rPr>
  </w:style>
  <w:style w:type="paragraph" w:customStyle="1" w:styleId="CiteBold0">
    <w:name w:val="Cite Bold"/>
    <w:basedOn w:val="CiteBody"/>
    <w:link w:val="CiteBoldChar"/>
    <w:qFormat/>
    <w:rsid w:val="008A5F3B"/>
    <w:rPr>
      <w:b/>
    </w:rPr>
  </w:style>
  <w:style w:type="character" w:customStyle="1" w:styleId="CiteBodyChar">
    <w:name w:val="Cite Body Char"/>
    <w:link w:val="CiteBody"/>
    <w:rsid w:val="008A5F3B"/>
    <w:rPr>
      <w:rFonts w:ascii="Arial" w:eastAsia="Calibri" w:hAnsi="Arial" w:cs="Arial"/>
      <w:kern w:val="0"/>
      <w:sz w:val="16"/>
      <w:szCs w:val="16"/>
    </w:rPr>
  </w:style>
  <w:style w:type="character" w:customStyle="1" w:styleId="CiteBoldChar">
    <w:name w:val="Cite Bold Char"/>
    <w:link w:val="CiteBold0"/>
    <w:rsid w:val="008A5F3B"/>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8A5F3B"/>
    <w:rPr>
      <w:sz w:val="20"/>
      <w:u w:val="single"/>
    </w:rPr>
  </w:style>
  <w:style w:type="character" w:customStyle="1" w:styleId="StyleCardBody11ptUnderlineChar">
    <w:name w:val="Style Card Body + 11 pt Underline Char"/>
    <w:link w:val="StyleCardBody11ptUnderline"/>
    <w:rsid w:val="008A5F3B"/>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8A5F3B"/>
    <w:rPr>
      <w:rFonts w:ascii="Arial" w:eastAsia="Times New Roman" w:hAnsi="Arial"/>
      <w:szCs w:val="24"/>
      <w:lang w:eastAsia="zh-CN"/>
      <w14:ligatures w14:val="standardContextual"/>
    </w:rPr>
  </w:style>
  <w:style w:type="character" w:customStyle="1" w:styleId="StyleStyle49pt4Char">
    <w:name w:val="Style Style4 + 9 pt4 Char"/>
    <w:basedOn w:val="Style4Char"/>
    <w:link w:val="StyleStyle49pt4"/>
    <w:rsid w:val="008A5F3B"/>
    <w:rPr>
      <w:rFonts w:ascii="Arial" w:eastAsia="Times New Roman" w:hAnsi="Arial" w:cs="Arial"/>
      <w:kern w:val="0"/>
      <w:sz w:val="16"/>
      <w:szCs w:val="24"/>
      <w:u w:val="single"/>
      <w:lang w:eastAsia="zh-CN"/>
    </w:rPr>
  </w:style>
  <w:style w:type="paragraph" w:customStyle="1" w:styleId="StyleStyle49ptBold4">
    <w:name w:val="Style Style4 + 9 pt Bold4"/>
    <w:basedOn w:val="Style4"/>
    <w:link w:val="StyleStyle49ptBold4Char"/>
    <w:qFormat/>
    <w:rsid w:val="008A5F3B"/>
    <w:rPr>
      <w:rFonts w:ascii="Arial" w:eastAsiaTheme="minorHAnsi" w:hAnsi="Arial"/>
      <w:b/>
      <w:bCs/>
      <w14:ligatures w14:val="standardContextual"/>
    </w:rPr>
  </w:style>
  <w:style w:type="character" w:customStyle="1" w:styleId="StyleStyle49ptBold4Char">
    <w:name w:val="Style Style4 + 9 pt Bold4 Char"/>
    <w:link w:val="StyleStyle49ptBold4"/>
    <w:rsid w:val="008A5F3B"/>
    <w:rPr>
      <w:rFonts w:ascii="Arial" w:hAnsi="Arial" w:cs="Arial"/>
      <w:b/>
      <w:bCs/>
      <w:kern w:val="0"/>
      <w:sz w:val="16"/>
      <w:szCs w:val="22"/>
      <w:u w:val="single"/>
    </w:rPr>
  </w:style>
  <w:style w:type="character" w:customStyle="1" w:styleId="StyleUnderlineCharChar9pt2">
    <w:name w:val="Style Underline Char Char + 9 pt2"/>
    <w:basedOn w:val="DefaultParagraphFont"/>
    <w:rsid w:val="008A5F3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A5F3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A5F3B"/>
    <w:rPr>
      <w:b/>
      <w:bCs/>
      <w:sz w:val="20"/>
      <w:u w:val="single"/>
      <w:bdr w:val="single" w:sz="4" w:space="0" w:color="auto"/>
    </w:rPr>
  </w:style>
  <w:style w:type="character" w:customStyle="1" w:styleId="Style9ptUnderline7">
    <w:name w:val="Style 9 pt Underline7"/>
    <w:rsid w:val="008A5F3B"/>
    <w:rPr>
      <w:sz w:val="20"/>
      <w:u w:val="single"/>
    </w:rPr>
  </w:style>
  <w:style w:type="character" w:customStyle="1" w:styleId="Style9ptBoldUnderline3">
    <w:name w:val="Style 9 pt Bold Underline3"/>
    <w:rsid w:val="008A5F3B"/>
    <w:rPr>
      <w:b/>
      <w:bCs/>
      <w:sz w:val="20"/>
      <w:u w:val="single"/>
    </w:rPr>
  </w:style>
  <w:style w:type="character" w:customStyle="1" w:styleId="Style9ptUnderline8">
    <w:name w:val="Style 9 pt Underline8"/>
    <w:rsid w:val="008A5F3B"/>
    <w:rPr>
      <w:sz w:val="20"/>
      <w:u w:val="single"/>
    </w:rPr>
  </w:style>
  <w:style w:type="paragraph" w:customStyle="1" w:styleId="StyleStyle49pt5">
    <w:name w:val="Style Style4 + 9 pt5"/>
    <w:basedOn w:val="Style4"/>
    <w:link w:val="StyleStyle49pt5Char"/>
    <w:qFormat/>
    <w:rsid w:val="008A5F3B"/>
    <w:rPr>
      <w:rFonts w:ascii="Arial" w:eastAsia="Times New Roman" w:hAnsi="Arial"/>
      <w:szCs w:val="24"/>
      <w:lang w:eastAsia="zh-CN"/>
      <w14:ligatures w14:val="standardContextual"/>
    </w:rPr>
  </w:style>
  <w:style w:type="character" w:customStyle="1" w:styleId="StyleStyle49pt5Char">
    <w:name w:val="Style Style4 + 9 pt5 Char"/>
    <w:basedOn w:val="Style4Char"/>
    <w:link w:val="StyleStyle49pt5"/>
    <w:rsid w:val="008A5F3B"/>
    <w:rPr>
      <w:rFonts w:ascii="Arial" w:eastAsia="Times New Roman" w:hAnsi="Arial" w:cs="Arial"/>
      <w:kern w:val="0"/>
      <w:sz w:val="16"/>
      <w:szCs w:val="24"/>
      <w:u w:val="single"/>
      <w:lang w:eastAsia="zh-CN"/>
    </w:rPr>
  </w:style>
  <w:style w:type="character" w:customStyle="1" w:styleId="66">
    <w:name w:val="66"/>
    <w:rsid w:val="008A5F3B"/>
    <w:rPr>
      <w:rFonts w:cs="Arial"/>
      <w:bCs/>
      <w:sz w:val="20"/>
      <w:u w:val="single"/>
      <w:lang w:val="en-US" w:eastAsia="en-US" w:bidi="ar-SA"/>
    </w:rPr>
  </w:style>
  <w:style w:type="character" w:customStyle="1" w:styleId="Style9ptUnderline9">
    <w:name w:val="Style 9 pt Underline9"/>
    <w:rsid w:val="008A5F3B"/>
    <w:rPr>
      <w:sz w:val="20"/>
      <w:u w:val="single"/>
    </w:rPr>
  </w:style>
  <w:style w:type="paragraph" w:customStyle="1" w:styleId="StyleStyle49ptBold5">
    <w:name w:val="Style Style4 + 9 pt Bold5"/>
    <w:basedOn w:val="Style4"/>
    <w:link w:val="StyleStyle49ptBold5Char"/>
    <w:qFormat/>
    <w:rsid w:val="008A5F3B"/>
    <w:rPr>
      <w:rFonts w:ascii="Arial" w:eastAsiaTheme="minorHAnsi" w:hAnsi="Arial"/>
      <w:b/>
      <w:bCs/>
      <w14:ligatures w14:val="standardContextual"/>
    </w:rPr>
  </w:style>
  <w:style w:type="character" w:customStyle="1" w:styleId="StyleStyle49ptBold5Char">
    <w:name w:val="Style Style4 + 9 pt Bold5 Char"/>
    <w:link w:val="StyleStyle49ptBold5"/>
    <w:rsid w:val="008A5F3B"/>
    <w:rPr>
      <w:rFonts w:ascii="Arial" w:hAnsi="Arial" w:cs="Arial"/>
      <w:b/>
      <w:bCs/>
      <w:kern w:val="0"/>
      <w:sz w:val="16"/>
      <w:szCs w:val="22"/>
      <w:u w:val="single"/>
    </w:rPr>
  </w:style>
  <w:style w:type="character" w:customStyle="1" w:styleId="Style9ptBoldUnderline4">
    <w:name w:val="Style 9 pt Bold Underline4"/>
    <w:rsid w:val="008A5F3B"/>
    <w:rPr>
      <w:b/>
      <w:bCs/>
      <w:sz w:val="20"/>
      <w:u w:val="single"/>
    </w:rPr>
  </w:style>
  <w:style w:type="paragraph" w:customStyle="1" w:styleId="StyleStyle49pt7">
    <w:name w:val="Style Style4 + 9 pt7"/>
    <w:basedOn w:val="Style4"/>
    <w:link w:val="StyleStyle49pt7Char"/>
    <w:qFormat/>
    <w:rsid w:val="008A5F3B"/>
    <w:rPr>
      <w:rFonts w:ascii="Arial" w:eastAsia="Times New Roman" w:hAnsi="Arial"/>
      <w:szCs w:val="24"/>
      <w:lang w:eastAsia="zh-CN"/>
      <w14:ligatures w14:val="standardContextual"/>
    </w:rPr>
  </w:style>
  <w:style w:type="character" w:customStyle="1" w:styleId="StyleStyle49pt7Char">
    <w:name w:val="Style Style4 + 9 pt7 Char"/>
    <w:basedOn w:val="Style4Char"/>
    <w:link w:val="StyleStyle49pt7"/>
    <w:rsid w:val="008A5F3B"/>
    <w:rPr>
      <w:rFonts w:ascii="Arial" w:eastAsia="Times New Roman" w:hAnsi="Arial" w:cs="Arial"/>
      <w:kern w:val="0"/>
      <w:sz w:val="16"/>
      <w:szCs w:val="24"/>
      <w:u w:val="single"/>
      <w:lang w:eastAsia="zh-CN"/>
    </w:rPr>
  </w:style>
  <w:style w:type="character" w:customStyle="1" w:styleId="titleblue14">
    <w:name w:val="titleblue14"/>
    <w:basedOn w:val="DefaultParagraphFont"/>
    <w:rsid w:val="008A5F3B"/>
  </w:style>
  <w:style w:type="paragraph" w:customStyle="1" w:styleId="FONT7">
    <w:name w:val="FONT 7"/>
    <w:qFormat/>
    <w:rsid w:val="008A5F3B"/>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8A5F3B"/>
    <w:rPr>
      <w:rFonts w:ascii="Arial" w:eastAsiaTheme="minorHAnsi" w:hAnsi="Arial"/>
      <w14:ligatures w14:val="standardContextual"/>
    </w:rPr>
  </w:style>
  <w:style w:type="paragraph" w:customStyle="1" w:styleId="StyleHeading2Underline">
    <w:name w:val="Style Heading 2 + Underline"/>
    <w:basedOn w:val="Heading2"/>
    <w:link w:val="StyleHeading2UnderlineChar"/>
    <w:qFormat/>
    <w:rsid w:val="008A5F3B"/>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8A5F3B"/>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8A5F3B"/>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8A5F3B"/>
    <w:rPr>
      <w:rFonts w:eastAsia="Calibri"/>
      <w:b/>
      <w:bCs/>
      <w:kern w:val="0"/>
      <w:sz w:val="22"/>
      <w:u w:val="single"/>
    </w:rPr>
  </w:style>
  <w:style w:type="paragraph" w:customStyle="1" w:styleId="StyleStyle49ptBold6">
    <w:name w:val="Style Style4 + 9 pt Bold6"/>
    <w:basedOn w:val="Style4"/>
    <w:link w:val="StyleStyle49ptBold6Char"/>
    <w:qFormat/>
    <w:rsid w:val="008A5F3B"/>
    <w:rPr>
      <w:rFonts w:ascii="Arial" w:eastAsiaTheme="minorHAnsi" w:hAnsi="Arial"/>
      <w:b/>
      <w:bCs/>
      <w14:ligatures w14:val="standardContextual"/>
    </w:rPr>
  </w:style>
  <w:style w:type="character" w:customStyle="1" w:styleId="StyleStyle49ptBold6Char">
    <w:name w:val="Style Style4 + 9 pt Bold6 Char"/>
    <w:link w:val="StyleStyle49ptBold6"/>
    <w:rsid w:val="008A5F3B"/>
    <w:rPr>
      <w:rFonts w:ascii="Arial" w:hAnsi="Arial" w:cs="Arial"/>
      <w:b/>
      <w:bCs/>
      <w:kern w:val="0"/>
      <w:sz w:val="16"/>
      <w:szCs w:val="22"/>
      <w:u w:val="single"/>
    </w:rPr>
  </w:style>
  <w:style w:type="paragraph" w:customStyle="1" w:styleId="StyleCircled11pt">
    <w:name w:val="Style Circled + 11 pt"/>
    <w:basedOn w:val="Circled"/>
    <w:link w:val="StyleCircled11ptChar"/>
    <w:qFormat/>
    <w:rsid w:val="008A5F3B"/>
    <w:pPr>
      <w:spacing w:after="200" w:line="276" w:lineRule="auto"/>
    </w:pPr>
    <w:rPr>
      <w:bCs/>
      <w:kern w:val="2"/>
      <w:sz w:val="22"/>
      <w:szCs w:val="24"/>
      <w:lang w:val="en-US" w:eastAsia="en-US"/>
      <w14:ligatures w14:val="standardContextual"/>
    </w:rPr>
  </w:style>
  <w:style w:type="character" w:customStyle="1" w:styleId="StyleCircled11ptChar">
    <w:name w:val="Style Circled + 11 pt Char"/>
    <w:link w:val="StyleCircled11pt"/>
    <w:rsid w:val="008A5F3B"/>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5F3B"/>
    <w:pPr>
      <w:spacing w:after="200" w:line="276" w:lineRule="auto"/>
    </w:pPr>
    <w:rPr>
      <w:bCs/>
      <w:kern w:val="2"/>
      <w:sz w:val="22"/>
      <w:szCs w:val="24"/>
      <w:bdr w:val="single" w:sz="4" w:space="0" w:color="auto"/>
      <w:lang w:val="en-US"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rsid w:val="008A5F3B"/>
    <w:rPr>
      <w:rFonts w:eastAsia="Calibri"/>
      <w:b/>
      <w:bCs/>
      <w:sz w:val="22"/>
      <w:u w:val="single"/>
      <w:bdr w:val="single" w:sz="4" w:space="0" w:color="auto"/>
    </w:rPr>
  </w:style>
  <w:style w:type="character" w:customStyle="1" w:styleId="StyleUnderlineCharChar9pt3">
    <w:name w:val="Style Underline Char Char + 9 pt3"/>
    <w:basedOn w:val="DefaultParagraphFont"/>
    <w:rsid w:val="008A5F3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5F3B"/>
    <w:rPr>
      <w:sz w:val="20"/>
      <w:u w:val="single"/>
    </w:rPr>
  </w:style>
  <w:style w:type="paragraph" w:customStyle="1" w:styleId="textboldChar">
    <w:name w:val="text bold Char"/>
    <w:basedOn w:val="Normal"/>
    <w:link w:val="textboldCharChar"/>
    <w:qFormat/>
    <w:rsid w:val="008A5F3B"/>
    <w:pPr>
      <w:ind w:left="720"/>
    </w:pPr>
    <w:rPr>
      <w:rFonts w:eastAsia="Calibri"/>
      <w:b/>
      <w:sz w:val="24"/>
      <w:u w:val="thick"/>
      <w14:ligatures w14:val="standardContextual"/>
    </w:rPr>
  </w:style>
  <w:style w:type="character" w:customStyle="1" w:styleId="textboldCharChar">
    <w:name w:val="text bold Char Char"/>
    <w:link w:val="textboldChar"/>
    <w:rsid w:val="008A5F3B"/>
    <w:rPr>
      <w:rFonts w:ascii="Arial" w:eastAsia="Calibri" w:hAnsi="Arial" w:cs="Arial"/>
      <w:b/>
      <w:kern w:val="0"/>
      <w:szCs w:val="22"/>
      <w:u w:val="thick"/>
    </w:rPr>
  </w:style>
  <w:style w:type="character" w:customStyle="1" w:styleId="snapnoshots">
    <w:name w:val="snap_noshots"/>
    <w:basedOn w:val="DefaultParagraphFont"/>
    <w:rsid w:val="008A5F3B"/>
  </w:style>
  <w:style w:type="character" w:customStyle="1" w:styleId="cnbcsbhdcomp">
    <w:name w:val="cnbc_sbhd_comp"/>
    <w:rsid w:val="008A5F3B"/>
  </w:style>
  <w:style w:type="character" w:customStyle="1" w:styleId="blox-headline">
    <w:name w:val="blox-headline"/>
    <w:rsid w:val="008A5F3B"/>
  </w:style>
  <w:style w:type="character" w:customStyle="1" w:styleId="Heading2CharCharCharCharCharChar1CharChar">
    <w:name w:val="Heading 2 Char Char Char Char Char Char1 Char Char"/>
    <w:basedOn w:val="DefaultParagraphFont"/>
    <w:uiPriority w:val="99"/>
    <w:rsid w:val="008A5F3B"/>
    <w:rPr>
      <w:rFonts w:cs="Arial"/>
      <w:b/>
      <w:bCs/>
      <w:iCs/>
      <w:sz w:val="28"/>
      <w:lang w:val="en-US" w:eastAsia="en-US"/>
    </w:rPr>
  </w:style>
  <w:style w:type="character" w:customStyle="1" w:styleId="postsubtitle">
    <w:name w:val="post_subtitle"/>
    <w:basedOn w:val="DefaultParagraphFont"/>
    <w:rsid w:val="008A5F3B"/>
  </w:style>
  <w:style w:type="character" w:customStyle="1" w:styleId="NoterefInText">
    <w:name w:val="_NoterefInText"/>
    <w:uiPriority w:val="99"/>
    <w:rsid w:val="008A5F3B"/>
    <w:rPr>
      <w:rFonts w:cs="New Baskerville"/>
      <w:color w:val="000000"/>
    </w:rPr>
  </w:style>
  <w:style w:type="character" w:customStyle="1" w:styleId="postauthor">
    <w:name w:val="postauthor"/>
    <w:basedOn w:val="DefaultParagraphFont"/>
    <w:rsid w:val="008A5F3B"/>
  </w:style>
  <w:style w:type="paragraph" w:customStyle="1" w:styleId="notes-source-hasnotes">
    <w:name w:val="notes-source-hasnotes"/>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8A5F3B"/>
  </w:style>
  <w:style w:type="character" w:customStyle="1" w:styleId="thirdparty-logo">
    <w:name w:val="thirdparty-logo"/>
    <w:basedOn w:val="DefaultParagraphFont"/>
    <w:rsid w:val="008A5F3B"/>
  </w:style>
  <w:style w:type="paragraph" w:customStyle="1" w:styleId="articlemeta">
    <w:name w:val="articlemeta"/>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8A5F3B"/>
  </w:style>
  <w:style w:type="character" w:customStyle="1" w:styleId="print-footnote">
    <w:name w:val="print-footnote"/>
    <w:basedOn w:val="DefaultParagraphFont"/>
    <w:rsid w:val="008A5F3B"/>
  </w:style>
  <w:style w:type="character" w:customStyle="1" w:styleId="datestring">
    <w:name w:val="datestring"/>
    <w:basedOn w:val="DefaultParagraphFont"/>
    <w:rsid w:val="008A5F3B"/>
  </w:style>
  <w:style w:type="paragraph" w:customStyle="1" w:styleId="left">
    <w:name w:val="left"/>
    <w:basedOn w:val="Normal"/>
    <w:uiPriority w:val="99"/>
    <w:qFormat/>
    <w:rsid w:val="008A5F3B"/>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8A5F3B"/>
  </w:style>
  <w:style w:type="paragraph" w:customStyle="1" w:styleId="creditpostedmodified">
    <w:name w:val="credit_posted_modified"/>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8A5F3B"/>
  </w:style>
  <w:style w:type="character" w:customStyle="1" w:styleId="grd">
    <w:name w:val="grd"/>
    <w:basedOn w:val="DefaultParagraphFont"/>
    <w:rsid w:val="008A5F3B"/>
  </w:style>
  <w:style w:type="paragraph" w:customStyle="1" w:styleId="hs-text-container">
    <w:name w:val="hs-text-container"/>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8A5F3B"/>
  </w:style>
  <w:style w:type="character" w:customStyle="1" w:styleId="article-author-name">
    <w:name w:val="article-author-name"/>
    <w:basedOn w:val="DefaultParagraphFont"/>
    <w:rsid w:val="008A5F3B"/>
  </w:style>
  <w:style w:type="character" w:customStyle="1" w:styleId="bioexcerpt">
    <w:name w:val="bio_excerpt"/>
    <w:basedOn w:val="DefaultParagraphFont"/>
    <w:rsid w:val="008A5F3B"/>
  </w:style>
  <w:style w:type="character" w:customStyle="1" w:styleId="commentcount">
    <w:name w:val="comment_count"/>
    <w:basedOn w:val="DefaultParagraphFont"/>
    <w:rsid w:val="008A5F3B"/>
  </w:style>
  <w:style w:type="character" w:customStyle="1" w:styleId="searchtermshighlighted">
    <w:name w:val="searchtermshighlighted"/>
    <w:basedOn w:val="DefaultParagraphFont"/>
    <w:rsid w:val="008A5F3B"/>
  </w:style>
  <w:style w:type="character" w:customStyle="1" w:styleId="contributornametrigger">
    <w:name w:val="contributornametrigger"/>
    <w:basedOn w:val="DefaultParagraphFont"/>
    <w:rsid w:val="008A5F3B"/>
  </w:style>
  <w:style w:type="character" w:customStyle="1" w:styleId="bylinepipe">
    <w:name w:val="bylinepipe"/>
    <w:basedOn w:val="DefaultParagraphFont"/>
    <w:rsid w:val="008A5F3B"/>
  </w:style>
  <w:style w:type="character" w:customStyle="1" w:styleId="lucenesearchresulturlb">
    <w:name w:val="lucene_search_result_url_b"/>
    <w:basedOn w:val="DefaultParagraphFont"/>
    <w:rsid w:val="008A5F3B"/>
  </w:style>
  <w:style w:type="character" w:customStyle="1" w:styleId="faculty-title">
    <w:name w:val="faculty-title"/>
    <w:basedOn w:val="DefaultParagraphFont"/>
    <w:rsid w:val="008A5F3B"/>
  </w:style>
  <w:style w:type="character" w:customStyle="1" w:styleId="issue">
    <w:name w:val="issue"/>
    <w:basedOn w:val="DefaultParagraphFont"/>
    <w:rsid w:val="008A5F3B"/>
  </w:style>
  <w:style w:type="character" w:customStyle="1" w:styleId="pages">
    <w:name w:val="pages"/>
    <w:basedOn w:val="DefaultParagraphFont"/>
    <w:rsid w:val="008A5F3B"/>
  </w:style>
  <w:style w:type="character" w:customStyle="1" w:styleId="person">
    <w:name w:val="person"/>
    <w:basedOn w:val="DefaultParagraphFont"/>
    <w:rsid w:val="008A5F3B"/>
  </w:style>
  <w:style w:type="character" w:customStyle="1" w:styleId="corresponding">
    <w:name w:val="corresponding"/>
    <w:basedOn w:val="DefaultParagraphFont"/>
    <w:rsid w:val="008A5F3B"/>
  </w:style>
  <w:style w:type="paragraph" w:customStyle="1" w:styleId="entry-meta">
    <w:name w:val="entry-meta"/>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8A5F3B"/>
  </w:style>
  <w:style w:type="character" w:customStyle="1" w:styleId="post-category">
    <w:name w:val="post-category"/>
    <w:basedOn w:val="DefaultParagraphFont"/>
    <w:rsid w:val="008A5F3B"/>
  </w:style>
  <w:style w:type="paragraph" w:customStyle="1" w:styleId="articledetails">
    <w:name w:val="articledetails"/>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8A5F3B"/>
  </w:style>
  <w:style w:type="paragraph" w:customStyle="1" w:styleId="aff">
    <w:name w:val="aff"/>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8A5F3B"/>
  </w:style>
  <w:style w:type="character" w:customStyle="1" w:styleId="entry-author-name">
    <w:name w:val="entry-author-name"/>
    <w:basedOn w:val="DefaultParagraphFont"/>
    <w:rsid w:val="008A5F3B"/>
  </w:style>
  <w:style w:type="character" w:customStyle="1" w:styleId="contrib-degrees">
    <w:name w:val="contrib-degrees"/>
    <w:basedOn w:val="DefaultParagraphFont"/>
    <w:rsid w:val="008A5F3B"/>
  </w:style>
  <w:style w:type="character" w:customStyle="1" w:styleId="contrib-on-behalf-of">
    <w:name w:val="contrib-on-behalf-of"/>
    <w:basedOn w:val="DefaultParagraphFont"/>
    <w:rsid w:val="008A5F3B"/>
  </w:style>
  <w:style w:type="character" w:customStyle="1" w:styleId="pubtime">
    <w:name w:val="pubtime"/>
    <w:basedOn w:val="DefaultParagraphFont"/>
    <w:rsid w:val="008A5F3B"/>
  </w:style>
  <w:style w:type="character" w:customStyle="1" w:styleId="fbcommentscount">
    <w:name w:val="fb_comments_count"/>
    <w:basedOn w:val="DefaultParagraphFont"/>
    <w:rsid w:val="008A5F3B"/>
  </w:style>
  <w:style w:type="character" w:customStyle="1" w:styleId="stsharethiscustom">
    <w:name w:val="st_sharethis_custom"/>
    <w:basedOn w:val="DefaultParagraphFont"/>
    <w:rsid w:val="008A5F3B"/>
  </w:style>
  <w:style w:type="paragraph" w:customStyle="1" w:styleId="permalinkable">
    <w:name w:val="permalinkable"/>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8A5F3B"/>
  </w:style>
  <w:style w:type="character" w:customStyle="1" w:styleId="articleauthor0">
    <w:name w:val="article_author"/>
    <w:basedOn w:val="DefaultParagraphFont"/>
    <w:rsid w:val="008A5F3B"/>
  </w:style>
  <w:style w:type="character" w:customStyle="1" w:styleId="articleissue">
    <w:name w:val="article_issue"/>
    <w:basedOn w:val="DefaultParagraphFont"/>
    <w:rsid w:val="008A5F3B"/>
  </w:style>
  <w:style w:type="character" w:customStyle="1" w:styleId="a-size-large">
    <w:name w:val="a-size-large"/>
    <w:basedOn w:val="DefaultParagraphFont"/>
    <w:rsid w:val="008A5F3B"/>
  </w:style>
  <w:style w:type="character" w:customStyle="1" w:styleId="a-size-medium">
    <w:name w:val="a-size-medium"/>
    <w:basedOn w:val="DefaultParagraphFont"/>
    <w:rsid w:val="008A5F3B"/>
  </w:style>
  <w:style w:type="character" w:customStyle="1" w:styleId="contribution">
    <w:name w:val="contribution"/>
    <w:basedOn w:val="DefaultParagraphFont"/>
    <w:rsid w:val="008A5F3B"/>
  </w:style>
  <w:style w:type="character" w:customStyle="1" w:styleId="a-color-secondary">
    <w:name w:val="a-color-secondary"/>
    <w:basedOn w:val="DefaultParagraphFont"/>
    <w:rsid w:val="008A5F3B"/>
  </w:style>
  <w:style w:type="paragraph" w:customStyle="1" w:styleId="sbyline">
    <w:name w:val="sbyline"/>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8A5F3B"/>
  </w:style>
  <w:style w:type="character" w:customStyle="1" w:styleId="ui-staffline">
    <w:name w:val="ui-staffline"/>
    <w:basedOn w:val="DefaultParagraphFont"/>
    <w:rsid w:val="008A5F3B"/>
  </w:style>
  <w:style w:type="paragraph" w:customStyle="1" w:styleId="promotion-tag-p">
    <w:name w:val="promotion-tag-p"/>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8A5F3B"/>
  </w:style>
  <w:style w:type="character" w:customStyle="1" w:styleId="specialissuelabel">
    <w:name w:val="specialissuelabel"/>
    <w:basedOn w:val="DefaultParagraphFont"/>
    <w:rsid w:val="008A5F3B"/>
  </w:style>
  <w:style w:type="character" w:customStyle="1" w:styleId="wp-smiley">
    <w:name w:val="wp-smiley"/>
    <w:basedOn w:val="DefaultParagraphFont"/>
    <w:rsid w:val="008A5F3B"/>
  </w:style>
  <w:style w:type="character" w:customStyle="1" w:styleId="artjournal">
    <w:name w:val="art_journal"/>
    <w:basedOn w:val="DefaultParagraphFont"/>
    <w:rsid w:val="008A5F3B"/>
  </w:style>
  <w:style w:type="character" w:customStyle="1" w:styleId="artdatevolumeissuepart">
    <w:name w:val="art_datevolumeissuepart"/>
    <w:basedOn w:val="DefaultParagraphFont"/>
    <w:rsid w:val="008A5F3B"/>
  </w:style>
  <w:style w:type="character" w:customStyle="1" w:styleId="artpages">
    <w:name w:val="art_pages"/>
    <w:basedOn w:val="DefaultParagraphFont"/>
    <w:rsid w:val="008A5F3B"/>
  </w:style>
  <w:style w:type="character" w:customStyle="1" w:styleId="singlehighlightclass">
    <w:name w:val="single_highlight_class"/>
    <w:basedOn w:val="DefaultParagraphFont"/>
    <w:rsid w:val="008A5F3B"/>
  </w:style>
  <w:style w:type="character" w:customStyle="1" w:styleId="degree">
    <w:name w:val="degree"/>
    <w:basedOn w:val="DefaultParagraphFont"/>
    <w:rsid w:val="008A5F3B"/>
  </w:style>
  <w:style w:type="character" w:customStyle="1" w:styleId="major">
    <w:name w:val="major"/>
    <w:basedOn w:val="DefaultParagraphFont"/>
    <w:rsid w:val="008A5F3B"/>
  </w:style>
  <w:style w:type="character" w:customStyle="1" w:styleId="views">
    <w:name w:val="views"/>
    <w:basedOn w:val="DefaultParagraphFont"/>
    <w:rsid w:val="008A5F3B"/>
  </w:style>
  <w:style w:type="character" w:customStyle="1" w:styleId="stmainservices">
    <w:name w:val="stmainservices"/>
    <w:basedOn w:val="DefaultParagraphFont"/>
    <w:rsid w:val="008A5F3B"/>
  </w:style>
  <w:style w:type="character" w:customStyle="1" w:styleId="stbubblehcount">
    <w:name w:val="stbubble_hcount"/>
    <w:basedOn w:val="DefaultParagraphFont"/>
    <w:rsid w:val="008A5F3B"/>
  </w:style>
  <w:style w:type="paragraph" w:customStyle="1" w:styleId="Document">
    <w:name w:val="_Document"/>
    <w:basedOn w:val="Default"/>
    <w:next w:val="Default"/>
    <w:uiPriority w:val="99"/>
    <w:qFormat/>
    <w:rsid w:val="008A5F3B"/>
    <w:pPr>
      <w:widowControl/>
    </w:pPr>
    <w:rPr>
      <w:rFonts w:ascii="New Baskerville" w:eastAsiaTheme="minorEastAsia" w:hAnsi="New Baskerville"/>
      <w:color w:val="auto"/>
      <w14:ligatures w14:val="standardContextual"/>
    </w:rPr>
  </w:style>
  <w:style w:type="paragraph" w:customStyle="1" w:styleId="SubHead1">
    <w:name w:val="_SubHead1"/>
    <w:basedOn w:val="Default"/>
    <w:next w:val="Default"/>
    <w:uiPriority w:val="99"/>
    <w:qFormat/>
    <w:rsid w:val="008A5F3B"/>
    <w:pPr>
      <w:widowControl/>
    </w:pPr>
    <w:rPr>
      <w:rFonts w:ascii="New Baskerville" w:eastAsiaTheme="minorEastAsia" w:hAnsi="New Baskerville"/>
      <w:color w:val="auto"/>
      <w14:ligatures w14:val="standardContextual"/>
    </w:rPr>
  </w:style>
  <w:style w:type="paragraph" w:customStyle="1" w:styleId="SubHead2">
    <w:name w:val="_SubHead2"/>
    <w:basedOn w:val="Default"/>
    <w:next w:val="Default"/>
    <w:uiPriority w:val="99"/>
    <w:qFormat/>
    <w:rsid w:val="008A5F3B"/>
    <w:pPr>
      <w:widowControl/>
    </w:pPr>
    <w:rPr>
      <w:rFonts w:ascii="New Baskerville" w:eastAsiaTheme="minorEastAsia" w:hAnsi="New Baskerville"/>
      <w:color w:val="auto"/>
      <w14:ligatures w14:val="standardContextual"/>
    </w:rPr>
  </w:style>
  <w:style w:type="paragraph" w:customStyle="1" w:styleId="collapsed-hide">
    <w:name w:val="collapsed-hide"/>
    <w:basedOn w:val="Normal"/>
    <w:uiPriority w:val="99"/>
    <w:qFormat/>
    <w:rsid w:val="008A5F3B"/>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8A5F3B"/>
  </w:style>
  <w:style w:type="character" w:customStyle="1" w:styleId="tolocaltime">
    <w:name w:val="tolocaltime"/>
    <w:basedOn w:val="DefaultParagraphFont"/>
    <w:rsid w:val="008A5F3B"/>
  </w:style>
  <w:style w:type="character" w:customStyle="1" w:styleId="pb-byline">
    <w:name w:val="pb-byline"/>
    <w:basedOn w:val="DefaultParagraphFont"/>
    <w:rsid w:val="008A5F3B"/>
  </w:style>
  <w:style w:type="character" w:customStyle="1" w:styleId="pb-timestamp">
    <w:name w:val="pb-timestamp"/>
    <w:basedOn w:val="DefaultParagraphFont"/>
    <w:rsid w:val="008A5F3B"/>
  </w:style>
  <w:style w:type="character" w:customStyle="1" w:styleId="posted-on">
    <w:name w:val="posted-on"/>
    <w:basedOn w:val="DefaultParagraphFont"/>
    <w:rsid w:val="008A5F3B"/>
  </w:style>
  <w:style w:type="character" w:customStyle="1" w:styleId="even">
    <w:name w:val="even"/>
    <w:basedOn w:val="DefaultParagraphFont"/>
    <w:rsid w:val="008A5F3B"/>
  </w:style>
  <w:style w:type="character" w:customStyle="1" w:styleId="foreground">
    <w:name w:val="foreground"/>
    <w:basedOn w:val="DefaultParagraphFont"/>
    <w:rsid w:val="008A5F3B"/>
  </w:style>
  <w:style w:type="paragraph" w:customStyle="1" w:styleId="volissue">
    <w:name w:val="volissue"/>
    <w:basedOn w:val="Normal"/>
    <w:uiPriority w:val="99"/>
    <w:qFormat/>
    <w:rsid w:val="008A5F3B"/>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8A5F3B"/>
  </w:style>
  <w:style w:type="character" w:customStyle="1" w:styleId="articledate">
    <w:name w:val="articledate"/>
    <w:basedOn w:val="DefaultParagraphFont"/>
    <w:rsid w:val="008A5F3B"/>
  </w:style>
  <w:style w:type="character" w:customStyle="1" w:styleId="post-byline">
    <w:name w:val="post-byline"/>
    <w:basedOn w:val="DefaultParagraphFont"/>
    <w:rsid w:val="008A5F3B"/>
  </w:style>
  <w:style w:type="character" w:customStyle="1" w:styleId="upper">
    <w:name w:val="upper"/>
    <w:basedOn w:val="DefaultParagraphFont"/>
    <w:rsid w:val="008A5F3B"/>
  </w:style>
  <w:style w:type="character" w:customStyle="1" w:styleId="metadate">
    <w:name w:val="meta_date"/>
    <w:basedOn w:val="DefaultParagraphFont"/>
    <w:rsid w:val="008A5F3B"/>
  </w:style>
  <w:style w:type="character" w:customStyle="1" w:styleId="fa">
    <w:name w:val="fa"/>
    <w:basedOn w:val="DefaultParagraphFont"/>
    <w:rsid w:val="008A5F3B"/>
  </w:style>
  <w:style w:type="character" w:customStyle="1" w:styleId="longname">
    <w:name w:val="longname"/>
    <w:basedOn w:val="DefaultParagraphFont"/>
    <w:rsid w:val="008A5F3B"/>
  </w:style>
  <w:style w:type="character" w:customStyle="1" w:styleId="echocontainer">
    <w:name w:val="echo_container"/>
    <w:basedOn w:val="DefaultParagraphFont"/>
    <w:rsid w:val="008A5F3B"/>
  </w:style>
  <w:style w:type="character" w:customStyle="1" w:styleId="comment-display">
    <w:name w:val="comment-display"/>
    <w:basedOn w:val="DefaultParagraphFont"/>
    <w:rsid w:val="008A5F3B"/>
  </w:style>
  <w:style w:type="paragraph" w:customStyle="1" w:styleId="comment-count-label">
    <w:name w:val="comment-count-label"/>
    <w:basedOn w:val="Normal"/>
    <w:rsid w:val="008A5F3B"/>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8A5F3B"/>
  </w:style>
  <w:style w:type="character" w:customStyle="1" w:styleId="discussion-policy">
    <w:name w:val="discussion-policy"/>
    <w:basedOn w:val="DefaultParagraphFont"/>
    <w:rsid w:val="008A5F3B"/>
  </w:style>
  <w:style w:type="character" w:customStyle="1" w:styleId="echo-apps-conversations-streamcaption">
    <w:name w:val="echo-apps-conversations-streamcaption"/>
    <w:basedOn w:val="DefaultParagraphFont"/>
    <w:rsid w:val="008A5F3B"/>
  </w:style>
  <w:style w:type="character" w:customStyle="1" w:styleId="echo-streamserver-controls-stream-item-text">
    <w:name w:val="echo-streamserver-controls-stream-item-text"/>
    <w:basedOn w:val="DefaultParagraphFont"/>
    <w:rsid w:val="008A5F3B"/>
  </w:style>
  <w:style w:type="character" w:customStyle="1" w:styleId="echo-streamserver-controls-facepile-more">
    <w:name w:val="echo-streamserver-controls-facepile-more"/>
    <w:basedOn w:val="DefaultParagraphFont"/>
    <w:rsid w:val="008A5F3B"/>
  </w:style>
  <w:style w:type="character" w:customStyle="1" w:styleId="echo-primaryfont">
    <w:name w:val="echo-primaryfont"/>
    <w:basedOn w:val="DefaultParagraphFont"/>
    <w:rsid w:val="008A5F3B"/>
  </w:style>
  <w:style w:type="character" w:customStyle="1" w:styleId="section">
    <w:name w:val="section"/>
    <w:basedOn w:val="DefaultParagraphFont"/>
    <w:rsid w:val="008A5F3B"/>
  </w:style>
  <w:style w:type="character" w:customStyle="1" w:styleId="wpsr-txt-headline">
    <w:name w:val="wpsr-txt-headline"/>
    <w:basedOn w:val="DefaultParagraphFont"/>
    <w:rsid w:val="008A5F3B"/>
  </w:style>
  <w:style w:type="character" w:customStyle="1" w:styleId="asset-metabar-author">
    <w:name w:val="asset-metabar-author"/>
    <w:basedOn w:val="DefaultParagraphFont"/>
    <w:rsid w:val="008A5F3B"/>
  </w:style>
  <w:style w:type="character" w:customStyle="1" w:styleId="asset-metabar-time">
    <w:name w:val="asset-metabar-time"/>
    <w:basedOn w:val="DefaultParagraphFont"/>
    <w:rsid w:val="008A5F3B"/>
  </w:style>
  <w:style w:type="character" w:customStyle="1" w:styleId="eza-dateline">
    <w:name w:val="eza-dateline"/>
    <w:basedOn w:val="DefaultParagraphFont"/>
    <w:rsid w:val="008A5F3B"/>
  </w:style>
  <w:style w:type="character" w:customStyle="1" w:styleId="eza-authors">
    <w:name w:val="eza-authors"/>
    <w:basedOn w:val="DefaultParagraphFont"/>
    <w:rsid w:val="008A5F3B"/>
  </w:style>
  <w:style w:type="character" w:customStyle="1" w:styleId="csmstaff">
    <w:name w:val="csm_staff"/>
    <w:basedOn w:val="DefaultParagraphFont"/>
    <w:rsid w:val="008A5F3B"/>
  </w:style>
  <w:style w:type="paragraph" w:customStyle="1" w:styleId="mol-para-with-font">
    <w:name w:val="mol-para-with-font"/>
    <w:basedOn w:val="Normal"/>
    <w:rsid w:val="008A5F3B"/>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8A5F3B"/>
  </w:style>
  <w:style w:type="character" w:customStyle="1" w:styleId="byline-text">
    <w:name w:val="byline-text"/>
    <w:basedOn w:val="DefaultParagraphFont"/>
    <w:rsid w:val="008A5F3B"/>
  </w:style>
  <w:style w:type="character" w:customStyle="1" w:styleId="itemauthor">
    <w:name w:val="itemauthor"/>
    <w:basedOn w:val="DefaultParagraphFont"/>
    <w:rsid w:val="008A5F3B"/>
  </w:style>
  <w:style w:type="character" w:customStyle="1" w:styleId="itemdatecreated">
    <w:name w:val="itemdatecreated"/>
    <w:basedOn w:val="DefaultParagraphFont"/>
    <w:rsid w:val="008A5F3B"/>
  </w:style>
  <w:style w:type="character" w:customStyle="1" w:styleId="slug-metadata-note">
    <w:name w:val="slug-metadata-note"/>
    <w:basedOn w:val="DefaultParagraphFont"/>
    <w:rsid w:val="008A5F3B"/>
  </w:style>
  <w:style w:type="character" w:customStyle="1" w:styleId="drop-capped">
    <w:name w:val="drop-capped"/>
    <w:basedOn w:val="DefaultParagraphFont"/>
    <w:rsid w:val="008A5F3B"/>
  </w:style>
  <w:style w:type="paragraph" w:customStyle="1" w:styleId="articleopinion-standfirst">
    <w:name w:val="articleopinion-standfirst"/>
    <w:basedOn w:val="Normal"/>
    <w:rsid w:val="008A5F3B"/>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8A5F3B"/>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8A5F3B"/>
  </w:style>
  <w:style w:type="character" w:customStyle="1" w:styleId="view-count">
    <w:name w:val="view-count"/>
    <w:basedOn w:val="DefaultParagraphFont"/>
    <w:rsid w:val="008A5F3B"/>
  </w:style>
  <w:style w:type="character" w:customStyle="1" w:styleId="rupee">
    <w:name w:val="rupee"/>
    <w:basedOn w:val="DefaultParagraphFont"/>
    <w:rsid w:val="008A5F3B"/>
  </w:style>
  <w:style w:type="character" w:customStyle="1" w:styleId="grey1">
    <w:name w:val="grey1"/>
    <w:basedOn w:val="DefaultParagraphFont"/>
    <w:rsid w:val="008A5F3B"/>
  </w:style>
  <w:style w:type="paragraph" w:customStyle="1" w:styleId="Pa14">
    <w:name w:val="Pa14"/>
    <w:basedOn w:val="Default"/>
    <w:next w:val="Default"/>
    <w:uiPriority w:val="99"/>
    <w:qFormat/>
    <w:rsid w:val="008A5F3B"/>
    <w:pPr>
      <w:widowControl/>
      <w:spacing w:line="241" w:lineRule="atLeast"/>
    </w:pPr>
    <w:rPr>
      <w:rFonts w:eastAsiaTheme="minorEastAsia"/>
      <w:color w:val="auto"/>
      <w14:ligatures w14:val="standardContextual"/>
    </w:rPr>
  </w:style>
  <w:style w:type="character" w:customStyle="1" w:styleId="bureau">
    <w:name w:val="bureau"/>
    <w:basedOn w:val="DefaultParagraphFont"/>
    <w:rsid w:val="008A5F3B"/>
  </w:style>
  <w:style w:type="character" w:customStyle="1" w:styleId="reporttitle">
    <w:name w:val="report_title"/>
    <w:basedOn w:val="DefaultParagraphFont"/>
    <w:rsid w:val="008A5F3B"/>
  </w:style>
  <w:style w:type="character" w:customStyle="1" w:styleId="documenttype-longreleases">
    <w:name w:val="document_type_-_long_releases"/>
    <w:basedOn w:val="DefaultParagraphFont"/>
    <w:rsid w:val="008A5F3B"/>
  </w:style>
  <w:style w:type="character" w:customStyle="1" w:styleId="alt-date">
    <w:name w:val="alt-date"/>
    <w:basedOn w:val="DefaultParagraphFont"/>
    <w:rsid w:val="008A5F3B"/>
  </w:style>
  <w:style w:type="character" w:customStyle="1" w:styleId="entry-byline">
    <w:name w:val="entry-byline"/>
    <w:basedOn w:val="DefaultParagraphFont"/>
    <w:rsid w:val="008A5F3B"/>
  </w:style>
  <w:style w:type="character" w:customStyle="1" w:styleId="taglinecontrib">
    <w:name w:val="tagline_contrib"/>
    <w:basedOn w:val="DefaultParagraphFont"/>
    <w:rsid w:val="008A5F3B"/>
  </w:style>
  <w:style w:type="character" w:customStyle="1" w:styleId="articledate0">
    <w:name w:val="article_date"/>
    <w:basedOn w:val="DefaultParagraphFont"/>
    <w:rsid w:val="008A5F3B"/>
  </w:style>
  <w:style w:type="paragraph" w:customStyle="1" w:styleId="hg-daily">
    <w:name w:val="hg-daily"/>
    <w:basedOn w:val="Normal"/>
    <w:rsid w:val="008A5F3B"/>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8A5F3B"/>
  </w:style>
  <w:style w:type="paragraph" w:customStyle="1" w:styleId="buttonheading">
    <w:name w:val="buttonheading"/>
    <w:basedOn w:val="Normal"/>
    <w:rsid w:val="008A5F3B"/>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8A5F3B"/>
  </w:style>
  <w:style w:type="character" w:customStyle="1" w:styleId="text-label">
    <w:name w:val="text-label"/>
    <w:basedOn w:val="DefaultParagraphFont"/>
    <w:rsid w:val="008A5F3B"/>
  </w:style>
  <w:style w:type="paragraph" w:customStyle="1" w:styleId="TOC3Char">
    <w:name w:val="TOC 3 Char"/>
    <w:basedOn w:val="Normal"/>
    <w:next w:val="Normal"/>
    <w:rsid w:val="008A5F3B"/>
    <w:rPr>
      <w:rFonts w:eastAsia="Times New Roman"/>
      <w:sz w:val="24"/>
      <w:szCs w:val="20"/>
      <w14:ligatures w14:val="standardContextual"/>
    </w:rPr>
  </w:style>
  <w:style w:type="paragraph" w:customStyle="1" w:styleId="TOC1Char">
    <w:name w:val="TOC 1 Char"/>
    <w:basedOn w:val="Normal"/>
    <w:next w:val="Normal"/>
    <w:rsid w:val="008A5F3B"/>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8A5F3B"/>
    <w:pPr>
      <w:jc w:val="both"/>
    </w:pPr>
    <w:rPr>
      <w:rFonts w:eastAsia="Times New Roman"/>
      <w:i/>
      <w:iCs/>
      <w:color w:val="000000"/>
      <w14:ligatures w14:val="standardContextual"/>
    </w:rPr>
  </w:style>
  <w:style w:type="character" w:customStyle="1" w:styleId="MediumGrid11">
    <w:name w:val="Medium Grid 11"/>
    <w:uiPriority w:val="99"/>
    <w:rsid w:val="008A5F3B"/>
    <w:rPr>
      <w:color w:val="808080"/>
    </w:rPr>
  </w:style>
  <w:style w:type="paragraph" w:customStyle="1" w:styleId="PlaceholderText2">
    <w:name w:val="Placeholder Text2"/>
    <w:basedOn w:val="Normal"/>
    <w:uiPriority w:val="99"/>
    <w:rsid w:val="008A5F3B"/>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8A5F3B"/>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8A5F3B"/>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8A5F3B"/>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8A5F3B"/>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8A5F3B"/>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8A5F3B"/>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8A5F3B"/>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8A5F3B"/>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8A5F3B"/>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8A5F3B"/>
  </w:style>
  <w:style w:type="character" w:customStyle="1" w:styleId="action-menu-toggled-item">
    <w:name w:val="action-menu-toggled-item"/>
    <w:basedOn w:val="DefaultParagraphFont"/>
    <w:rsid w:val="008A5F3B"/>
    <w:rPr>
      <w:rFonts w:ascii="Times New Roman" w:hAnsi="Times New Roman"/>
    </w:rPr>
  </w:style>
  <w:style w:type="character" w:customStyle="1" w:styleId="1Tag">
    <w:name w:val="1) Tag"/>
    <w:rsid w:val="008A5F3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5F3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5F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5F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5F3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A5F3B"/>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8A5F3B"/>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8A5F3B"/>
    <w:rPr>
      <w:strike/>
      <w14:ligatures w14:val="standardContextual"/>
    </w:rPr>
  </w:style>
  <w:style w:type="character" w:customStyle="1" w:styleId="StrikethroughChar">
    <w:name w:val="Strikethrough Char"/>
    <w:basedOn w:val="DefaultParagraphFont"/>
    <w:link w:val="Strikethrough0"/>
    <w:rsid w:val="008A5F3B"/>
    <w:rPr>
      <w:rFonts w:ascii="Arial" w:hAnsi="Arial" w:cs="Arial"/>
      <w:strike/>
      <w:kern w:val="0"/>
      <w:sz w:val="16"/>
      <w:szCs w:val="22"/>
    </w:rPr>
  </w:style>
  <w:style w:type="character" w:styleId="SubtleReference">
    <w:name w:val="Subtle Reference"/>
    <w:basedOn w:val="DefaultParagraphFont"/>
    <w:uiPriority w:val="31"/>
    <w:rsid w:val="008A5F3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A5F3B"/>
    <w:rPr>
      <w:rFonts w:asciiTheme="minorHAnsi" w:hAnsiTheme="minorHAnsi"/>
      <w:bCs/>
      <w14:ligatures w14:val="standardContextual"/>
    </w:rPr>
  </w:style>
  <w:style w:type="character" w:customStyle="1" w:styleId="BoxBoldUnderline">
    <w:name w:val="Box Bold Underline"/>
    <w:rsid w:val="008A5F3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A5F3B"/>
    <w:rPr>
      <w:rFonts w:eastAsia="Times New Roman"/>
      <w:sz w:val="24"/>
      <w14:ligatures w14:val="standardContextual"/>
    </w:rPr>
  </w:style>
  <w:style w:type="character" w:customStyle="1" w:styleId="NormalF6Char">
    <w:name w:val="Normal F6 Char"/>
    <w:link w:val="NormalF6"/>
    <w:rsid w:val="008A5F3B"/>
    <w:rPr>
      <w:rFonts w:ascii="Arial" w:eastAsia="Times New Roman" w:hAnsi="Arial" w:cs="Arial"/>
      <w:kern w:val="0"/>
      <w:szCs w:val="22"/>
    </w:rPr>
  </w:style>
  <w:style w:type="paragraph" w:customStyle="1" w:styleId="TagNew">
    <w:name w:val="Tag New"/>
    <w:qFormat/>
    <w:rsid w:val="008A5F3B"/>
    <w:pPr>
      <w:spacing w:after="0" w:line="240" w:lineRule="auto"/>
    </w:pPr>
    <w:rPr>
      <w:rFonts w:ascii="Times New Roman" w:eastAsiaTheme="minorEastAsia" w:hAnsi="Times New Roman" w:cs="Times New Roman"/>
      <w:b/>
      <w:kern w:val="0"/>
      <w:szCs w:val="20"/>
    </w:rPr>
  </w:style>
  <w:style w:type="character" w:customStyle="1" w:styleId="moretop">
    <w:name w:val="more_top"/>
    <w:rsid w:val="008A5F3B"/>
  </w:style>
  <w:style w:type="paragraph" w:customStyle="1" w:styleId="TagNew0">
    <w:name w:val="Tag_New"/>
    <w:qFormat/>
    <w:rsid w:val="008A5F3B"/>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8A5F3B"/>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8A5F3B"/>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8A5F3B"/>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8A5F3B"/>
  </w:style>
  <w:style w:type="character" w:customStyle="1" w:styleId="yshortcutscs4-ndcor">
    <w:name w:val="yshortcuts cs4-ndcor"/>
    <w:rsid w:val="008A5F3B"/>
  </w:style>
  <w:style w:type="character" w:customStyle="1" w:styleId="price">
    <w:name w:val="price"/>
    <w:rsid w:val="008A5F3B"/>
  </w:style>
  <w:style w:type="character" w:customStyle="1" w:styleId="price-change">
    <w:name w:val="price-change"/>
    <w:rsid w:val="008A5F3B"/>
  </w:style>
  <w:style w:type="character" w:customStyle="1" w:styleId="percent-change">
    <w:name w:val="percent-change"/>
    <w:rsid w:val="008A5F3B"/>
  </w:style>
  <w:style w:type="character" w:customStyle="1" w:styleId="bibfont">
    <w:name w:val="bibfont"/>
    <w:rsid w:val="008A5F3B"/>
    <w:rPr>
      <w:rFonts w:cs="Times New Roman"/>
    </w:rPr>
  </w:style>
  <w:style w:type="paragraph" w:customStyle="1" w:styleId="underlined1">
    <w:name w:val="underlined1"/>
    <w:next w:val="Normal"/>
    <w:autoRedefine/>
    <w:rsid w:val="008A5F3B"/>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8A5F3B"/>
    <w:pPr>
      <w:ind w:left="0"/>
    </w:pPr>
    <w:rPr>
      <w:rFonts w:eastAsia="Times New Roman"/>
      <w:b/>
      <w:color w:val="auto"/>
      <w:sz w:val="24"/>
      <w:szCs w:val="24"/>
    </w:rPr>
  </w:style>
  <w:style w:type="character" w:customStyle="1" w:styleId="SourceBoldedChar">
    <w:name w:val="Source Bolded Char"/>
    <w:link w:val="SourceBolded"/>
    <w:rsid w:val="008A5F3B"/>
    <w:rPr>
      <w:rFonts w:ascii="Arial" w:eastAsia="Times New Roman" w:hAnsi="Arial" w:cs="Arial"/>
      <w:b/>
      <w:kern w:val="0"/>
      <w:lang w:val="x-none" w:eastAsia="x-none"/>
    </w:rPr>
  </w:style>
  <w:style w:type="paragraph" w:customStyle="1" w:styleId="CardDownSize">
    <w:name w:val="CardDownSize"/>
    <w:basedOn w:val="Normal"/>
    <w:link w:val="CardDownSizeChar"/>
    <w:rsid w:val="008A5F3B"/>
    <w:rPr>
      <w:rFonts w:eastAsia="Calibri"/>
      <w:szCs w:val="20"/>
      <w:lang w:val="x-none" w:eastAsia="x-none"/>
      <w14:ligatures w14:val="standardContextual"/>
    </w:rPr>
  </w:style>
  <w:style w:type="character" w:customStyle="1" w:styleId="CardDownSizeChar">
    <w:name w:val="CardDownSize Char"/>
    <w:link w:val="CardDownSize"/>
    <w:rsid w:val="008A5F3B"/>
    <w:rPr>
      <w:rFonts w:ascii="Arial" w:eastAsia="Calibri" w:hAnsi="Arial" w:cs="Arial"/>
      <w:kern w:val="0"/>
      <w:sz w:val="16"/>
      <w:szCs w:val="20"/>
      <w:lang w:val="x-none" w:eastAsia="x-none"/>
    </w:rPr>
  </w:style>
  <w:style w:type="paragraph" w:customStyle="1" w:styleId="Citation10">
    <w:name w:val="Citation1"/>
    <w:basedOn w:val="Normal"/>
    <w:link w:val="Citation1Char"/>
    <w:qFormat/>
    <w:rsid w:val="008A5F3B"/>
    <w:rPr>
      <w:rFonts w:eastAsia="Calibri"/>
      <w:b/>
      <w:sz w:val="24"/>
      <w:u w:val="single"/>
      <w:lang w:val="x-none" w:eastAsia="x-none"/>
      <w14:ligatures w14:val="standardContextual"/>
    </w:rPr>
  </w:style>
  <w:style w:type="character" w:customStyle="1" w:styleId="Citation1Char">
    <w:name w:val="Citation1 Char"/>
    <w:link w:val="Citation10"/>
    <w:rsid w:val="008A5F3B"/>
    <w:rPr>
      <w:rFonts w:ascii="Arial" w:eastAsia="Calibri" w:hAnsi="Arial" w:cs="Arial"/>
      <w:b/>
      <w:kern w:val="0"/>
      <w:szCs w:val="22"/>
      <w:u w:val="single"/>
      <w:lang w:val="x-none" w:eastAsia="x-none"/>
    </w:rPr>
  </w:style>
  <w:style w:type="character" w:customStyle="1" w:styleId="TaglineChar">
    <w:name w:val="Tagline Char"/>
    <w:link w:val="Tagline0"/>
    <w:rsid w:val="008A5F3B"/>
    <w:rPr>
      <w:rFonts w:ascii="Arial" w:hAnsi="Arial" w:cs="Arial"/>
      <w:b/>
      <w:kern w:val="0"/>
      <w:sz w:val="26"/>
      <w:szCs w:val="22"/>
    </w:rPr>
  </w:style>
  <w:style w:type="character" w:customStyle="1" w:styleId="sectiontitle">
    <w:name w:val="sectiontitle"/>
    <w:basedOn w:val="DefaultParagraphFont"/>
    <w:rsid w:val="008A5F3B"/>
  </w:style>
  <w:style w:type="character" w:customStyle="1" w:styleId="leveluptitle">
    <w:name w:val="leveluptitle"/>
    <w:basedOn w:val="DefaultParagraphFont"/>
    <w:rsid w:val="008A5F3B"/>
  </w:style>
  <w:style w:type="paragraph" w:customStyle="1" w:styleId="Non-NavPanelTag">
    <w:name w:val="Non-Nav Panel Tag"/>
    <w:basedOn w:val="Normal"/>
    <w:qFormat/>
    <w:rsid w:val="008A5F3B"/>
    <w:rPr>
      <w:b/>
      <w:sz w:val="26"/>
      <w14:ligatures w14:val="standardContextual"/>
    </w:rPr>
  </w:style>
  <w:style w:type="character" w:customStyle="1" w:styleId="Hyperlink3">
    <w:name w:val="Hyperlink.3"/>
    <w:basedOn w:val="DefaultParagraphFont"/>
    <w:rsid w:val="008A5F3B"/>
    <w:rPr>
      <w:sz w:val="18"/>
      <w:szCs w:val="18"/>
    </w:rPr>
  </w:style>
  <w:style w:type="character" w:customStyle="1" w:styleId="Hyperlink40">
    <w:name w:val="Hyperlink.4"/>
    <w:basedOn w:val="DefaultParagraphFont"/>
    <w:rsid w:val="008A5F3B"/>
    <w:rPr>
      <w:sz w:val="18"/>
      <w:szCs w:val="18"/>
    </w:rPr>
  </w:style>
  <w:style w:type="character" w:customStyle="1" w:styleId="SmallCharChar">
    <w:name w:val="Small Char Char"/>
    <w:basedOn w:val="DefaultParagraphFont"/>
    <w:rsid w:val="008A5F3B"/>
    <w:rPr>
      <w:sz w:val="17"/>
      <w:szCs w:val="24"/>
      <w:lang w:val="en-US" w:eastAsia="en-US" w:bidi="ar-SA"/>
    </w:rPr>
  </w:style>
  <w:style w:type="paragraph" w:customStyle="1" w:styleId="TagsFutura">
    <w:name w:val="TagsFutura"/>
    <w:basedOn w:val="Normal"/>
    <w:next w:val="Heading3"/>
    <w:rsid w:val="008A5F3B"/>
    <w:rPr>
      <w:rFonts w:ascii="Futura" w:eastAsia="Times" w:hAnsi="Futura"/>
      <w:b/>
      <w:caps/>
      <w:sz w:val="18"/>
      <w:szCs w:val="20"/>
      <w14:ligatures w14:val="standardContextual"/>
    </w:rPr>
  </w:style>
  <w:style w:type="paragraph" w:customStyle="1" w:styleId="UnderlineBoldIndent">
    <w:name w:val="Underline + Bold Indent"/>
    <w:basedOn w:val="Normal"/>
    <w:link w:val="UnderlineBoldIndentCharChar"/>
    <w:qFormat/>
    <w:rsid w:val="008A5F3B"/>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8A5F3B"/>
    <w:rPr>
      <w:rFonts w:ascii="Arial" w:eastAsia="Times New Roman" w:hAnsi="Arial" w:cs="Arial"/>
      <w:kern w:val="0"/>
      <w:sz w:val="16"/>
      <w:szCs w:val="20"/>
      <w:u w:val="thick"/>
    </w:rPr>
  </w:style>
  <w:style w:type="paragraph" w:customStyle="1" w:styleId="StyleUnderlineBoldIndent11pt">
    <w:name w:val="Style Underline + Bold Indent + 11 pt"/>
    <w:basedOn w:val="UnderlineBoldIndent"/>
    <w:link w:val="StyleUnderlineBoldIndent11ptChar"/>
    <w:qFormat/>
    <w:rsid w:val="008A5F3B"/>
    <w:rPr>
      <w:u w:val="single"/>
    </w:rPr>
  </w:style>
  <w:style w:type="character" w:customStyle="1" w:styleId="StyleUnderlineBoldIndent11ptChar">
    <w:name w:val="Style Underline + Bold Indent + 11 pt Char"/>
    <w:link w:val="StyleUnderlineBoldIndent11pt"/>
    <w:rsid w:val="008A5F3B"/>
    <w:rPr>
      <w:rFonts w:ascii="Arial" w:eastAsia="Times New Roman" w:hAnsi="Arial" w:cs="Arial"/>
      <w:kern w:val="0"/>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8A5F3B"/>
    <w:rPr>
      <w:b/>
      <w:bCs/>
      <w:u w:val="single"/>
    </w:rPr>
  </w:style>
  <w:style w:type="character" w:customStyle="1" w:styleId="StyleUnderlineBoldIndent11ptBoldChar">
    <w:name w:val="Style Underline + Bold Indent + 11 pt Bold Char"/>
    <w:link w:val="StyleUnderlineBoldIndent11ptBold"/>
    <w:rsid w:val="008A5F3B"/>
    <w:rPr>
      <w:rFonts w:ascii="Arial" w:eastAsia="Times New Roman" w:hAnsi="Arial" w:cs="Arial"/>
      <w:b/>
      <w:bCs/>
      <w:kern w:val="0"/>
      <w:sz w:val="16"/>
      <w:szCs w:val="20"/>
      <w:u w:val="single"/>
    </w:rPr>
  </w:style>
  <w:style w:type="character" w:customStyle="1" w:styleId="FontStyle177">
    <w:name w:val="Font Style177"/>
    <w:basedOn w:val="DefaultParagraphFont"/>
    <w:uiPriority w:val="99"/>
    <w:rsid w:val="008A5F3B"/>
    <w:rPr>
      <w:rFonts w:ascii="Times New Roman" w:hAnsi="Times New Roman" w:cs="Times New Roman"/>
      <w:sz w:val="20"/>
      <w:szCs w:val="20"/>
    </w:rPr>
  </w:style>
  <w:style w:type="character" w:customStyle="1" w:styleId="FontStyle173">
    <w:name w:val="Font Style173"/>
    <w:basedOn w:val="DefaultParagraphFont"/>
    <w:uiPriority w:val="99"/>
    <w:rsid w:val="008A5F3B"/>
    <w:rPr>
      <w:rFonts w:ascii="Times New Roman" w:hAnsi="Times New Roman" w:cs="Times New Roman"/>
      <w:sz w:val="14"/>
      <w:szCs w:val="14"/>
    </w:rPr>
  </w:style>
  <w:style w:type="character" w:customStyle="1" w:styleId="FontStyle151">
    <w:name w:val="Font Style151"/>
    <w:basedOn w:val="DefaultParagraphFont"/>
    <w:uiPriority w:val="99"/>
    <w:rsid w:val="008A5F3B"/>
    <w:rPr>
      <w:rFonts w:ascii="Arial Narrow" w:hAnsi="Arial Narrow" w:cs="Arial Narrow"/>
      <w:b/>
      <w:bCs/>
      <w:sz w:val="12"/>
      <w:szCs w:val="12"/>
    </w:rPr>
  </w:style>
  <w:style w:type="character" w:customStyle="1" w:styleId="FontStyle156">
    <w:name w:val="Font Style156"/>
    <w:basedOn w:val="DefaultParagraphFont"/>
    <w:uiPriority w:val="99"/>
    <w:rsid w:val="008A5F3B"/>
    <w:rPr>
      <w:rFonts w:ascii="Arial Narrow" w:hAnsi="Arial Narrow" w:cs="Arial Narrow"/>
      <w:sz w:val="8"/>
      <w:szCs w:val="8"/>
    </w:rPr>
  </w:style>
  <w:style w:type="character" w:customStyle="1" w:styleId="FontStyle160">
    <w:name w:val="Font Style160"/>
    <w:basedOn w:val="DefaultParagraphFont"/>
    <w:uiPriority w:val="99"/>
    <w:rsid w:val="008A5F3B"/>
    <w:rPr>
      <w:rFonts w:ascii="Times New Roman" w:hAnsi="Times New Roman" w:cs="Times New Roman"/>
      <w:b/>
      <w:bCs/>
      <w:sz w:val="20"/>
      <w:szCs w:val="20"/>
    </w:rPr>
  </w:style>
  <w:style w:type="character" w:customStyle="1" w:styleId="FontStyle178">
    <w:name w:val="Font Style178"/>
    <w:basedOn w:val="DefaultParagraphFont"/>
    <w:uiPriority w:val="99"/>
    <w:rsid w:val="008A5F3B"/>
    <w:rPr>
      <w:rFonts w:ascii="Times New Roman" w:hAnsi="Times New Roman" w:cs="Times New Roman"/>
      <w:sz w:val="18"/>
      <w:szCs w:val="18"/>
    </w:rPr>
  </w:style>
  <w:style w:type="paragraph" w:customStyle="1" w:styleId="Style140">
    <w:name w:val="Style14"/>
    <w:basedOn w:val="Normal"/>
    <w:uiPriority w:val="99"/>
    <w:qFormat/>
    <w:rsid w:val="008A5F3B"/>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8A5F3B"/>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8A5F3B"/>
    <w:rPr>
      <w:rFonts w:ascii="Times New Roman" w:hAnsi="Times New Roman" w:cs="Times New Roman"/>
      <w:sz w:val="12"/>
      <w:szCs w:val="12"/>
    </w:rPr>
  </w:style>
  <w:style w:type="paragraph" w:customStyle="1" w:styleId="Style90">
    <w:name w:val="Style9"/>
    <w:basedOn w:val="Normal"/>
    <w:uiPriority w:val="99"/>
    <w:qFormat/>
    <w:rsid w:val="008A5F3B"/>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8A5F3B"/>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8A5F3B"/>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8A5F3B"/>
    <w:rPr>
      <w:rFonts w:ascii="Times New Roman" w:hAnsi="Times New Roman" w:cs="Times New Roman"/>
      <w:sz w:val="16"/>
      <w:szCs w:val="16"/>
    </w:rPr>
  </w:style>
  <w:style w:type="character" w:customStyle="1" w:styleId="newscontent">
    <w:name w:val="newscontent"/>
    <w:rsid w:val="008A5F3B"/>
  </w:style>
  <w:style w:type="character" w:customStyle="1" w:styleId="FontStyle172">
    <w:name w:val="Font Style172"/>
    <w:basedOn w:val="DefaultParagraphFont"/>
    <w:uiPriority w:val="99"/>
    <w:rsid w:val="008A5F3B"/>
    <w:rPr>
      <w:rFonts w:ascii="Times New Roman" w:hAnsi="Times New Roman" w:cs="Times New Roman"/>
      <w:b/>
      <w:bCs/>
      <w:sz w:val="16"/>
      <w:szCs w:val="16"/>
    </w:rPr>
  </w:style>
  <w:style w:type="paragraph" w:customStyle="1" w:styleId="Style180">
    <w:name w:val="Style18"/>
    <w:basedOn w:val="Normal"/>
    <w:uiPriority w:val="99"/>
    <w:qFormat/>
    <w:rsid w:val="008A5F3B"/>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8A5F3B"/>
    <w:rPr>
      <w:rFonts w:ascii="Times New Roman" w:hAnsi="Times New Roman" w:cs="Times New Roman"/>
      <w:i/>
      <w:iCs/>
      <w:sz w:val="16"/>
      <w:szCs w:val="16"/>
    </w:rPr>
  </w:style>
  <w:style w:type="character" w:customStyle="1" w:styleId="FontStyle162">
    <w:name w:val="Font Style162"/>
    <w:basedOn w:val="DefaultParagraphFont"/>
    <w:uiPriority w:val="99"/>
    <w:rsid w:val="008A5F3B"/>
    <w:rPr>
      <w:rFonts w:ascii="Times New Roman" w:hAnsi="Times New Roman" w:cs="Times New Roman"/>
      <w:b/>
      <w:bCs/>
      <w:sz w:val="18"/>
      <w:szCs w:val="18"/>
    </w:rPr>
  </w:style>
  <w:style w:type="character" w:customStyle="1" w:styleId="FontStyle167">
    <w:name w:val="Font Style167"/>
    <w:basedOn w:val="DefaultParagraphFont"/>
    <w:uiPriority w:val="99"/>
    <w:rsid w:val="008A5F3B"/>
    <w:rPr>
      <w:rFonts w:ascii="Times New Roman" w:hAnsi="Times New Roman" w:cs="Times New Roman"/>
      <w:sz w:val="10"/>
      <w:szCs w:val="10"/>
    </w:rPr>
  </w:style>
  <w:style w:type="character" w:customStyle="1" w:styleId="FontStyle174">
    <w:name w:val="Font Style174"/>
    <w:basedOn w:val="DefaultParagraphFont"/>
    <w:uiPriority w:val="99"/>
    <w:rsid w:val="008A5F3B"/>
    <w:rPr>
      <w:rFonts w:ascii="Arial Narrow" w:hAnsi="Arial Narrow" w:cs="Arial Narrow"/>
      <w:b/>
      <w:bCs/>
      <w:sz w:val="18"/>
      <w:szCs w:val="18"/>
    </w:rPr>
  </w:style>
  <w:style w:type="paragraph" w:customStyle="1" w:styleId="Style47">
    <w:name w:val="Style47"/>
    <w:basedOn w:val="Normal"/>
    <w:uiPriority w:val="99"/>
    <w:qFormat/>
    <w:rsid w:val="008A5F3B"/>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8A5F3B"/>
    <w:rPr>
      <w:rFonts w:ascii="Times New Roman" w:hAnsi="Times New Roman" w:cs="Times New Roman"/>
      <w:sz w:val="12"/>
      <w:szCs w:val="12"/>
    </w:rPr>
  </w:style>
  <w:style w:type="paragraph" w:customStyle="1" w:styleId="Style99">
    <w:name w:val="Style99"/>
    <w:basedOn w:val="Normal"/>
    <w:uiPriority w:val="99"/>
    <w:qFormat/>
    <w:rsid w:val="008A5F3B"/>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8A5F3B"/>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8A5F3B"/>
    <w:rPr>
      <w:rFonts w:ascii="Times New Roman" w:hAnsi="Times New Roman" w:cs="Times New Roman"/>
      <w:b/>
      <w:bCs/>
      <w:sz w:val="18"/>
      <w:szCs w:val="18"/>
    </w:rPr>
  </w:style>
  <w:style w:type="paragraph" w:customStyle="1" w:styleId="Style210">
    <w:name w:val="Style21"/>
    <w:basedOn w:val="Normal"/>
    <w:uiPriority w:val="99"/>
    <w:qFormat/>
    <w:rsid w:val="008A5F3B"/>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8A5F3B"/>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8A5F3B"/>
    <w:rPr>
      <w:iCs w:val="0"/>
      <w14:ligatures w14:val="standardContextual"/>
    </w:rPr>
  </w:style>
  <w:style w:type="paragraph" w:customStyle="1" w:styleId="Aa">
    <w:name w:val="A"/>
    <w:basedOn w:val="Default"/>
    <w:next w:val="Default"/>
    <w:rsid w:val="008A5F3B"/>
    <w:pPr>
      <w:widowControl/>
    </w:pPr>
    <w:rPr>
      <w:color w:val="auto"/>
      <w:lang w:bidi="en-US"/>
      <w14:ligatures w14:val="standardContextual"/>
    </w:rPr>
  </w:style>
  <w:style w:type="character" w:customStyle="1" w:styleId="ac">
    <w:name w:val="••••"/>
    <w:rsid w:val="008A5F3B"/>
    <w:rPr>
      <w:color w:val="000000"/>
    </w:rPr>
  </w:style>
  <w:style w:type="character" w:customStyle="1" w:styleId="UL-Bold">
    <w:name w:val="UL-Bold"/>
    <w:basedOn w:val="DefaultParagraphFont"/>
    <w:rsid w:val="008A5F3B"/>
    <w:rPr>
      <w:u w:val="thick"/>
    </w:rPr>
  </w:style>
  <w:style w:type="character" w:customStyle="1" w:styleId="UL-None">
    <w:name w:val="UL-None"/>
    <w:basedOn w:val="DefaultParagraphFont"/>
    <w:rsid w:val="008A5F3B"/>
    <w:rPr>
      <w:u w:val="none"/>
    </w:rPr>
  </w:style>
  <w:style w:type="character" w:customStyle="1" w:styleId="styletimesnewroman12ptbold0">
    <w:name w:val="styletimesnewroman12ptbold"/>
    <w:basedOn w:val="DefaultParagraphFont"/>
    <w:rsid w:val="008A5F3B"/>
  </w:style>
  <w:style w:type="character" w:customStyle="1" w:styleId="FontStyle19">
    <w:name w:val="Font Style19"/>
    <w:basedOn w:val="DefaultParagraphFont"/>
    <w:uiPriority w:val="99"/>
    <w:rsid w:val="008A5F3B"/>
    <w:rPr>
      <w:rFonts w:ascii="Times New Roman" w:hAnsi="Times New Roman" w:cs="Times New Roman"/>
      <w:sz w:val="18"/>
      <w:szCs w:val="18"/>
    </w:rPr>
  </w:style>
  <w:style w:type="character" w:customStyle="1" w:styleId="UnderlineBox">
    <w:name w:val="Underline + Box"/>
    <w:uiPriority w:val="1"/>
    <w:qFormat/>
    <w:rsid w:val="008A5F3B"/>
    <w:rPr>
      <w:rFonts w:ascii="Georgia" w:hAnsi="Georgia"/>
      <w:b w:val="0"/>
      <w:sz w:val="22"/>
      <w:u w:val="single"/>
      <w:bdr w:val="single" w:sz="4" w:space="0" w:color="auto"/>
    </w:rPr>
  </w:style>
  <w:style w:type="character" w:customStyle="1" w:styleId="10ptnotbold">
    <w:name w:val="10ptnotbold"/>
    <w:basedOn w:val="DefaultParagraphFont"/>
    <w:rsid w:val="008A5F3B"/>
    <w:rPr>
      <w:sz w:val="20"/>
    </w:rPr>
  </w:style>
  <w:style w:type="paragraph" w:customStyle="1" w:styleId="ALLCAPS">
    <w:name w:val="ALL CAPS"/>
    <w:basedOn w:val="Normal"/>
    <w:link w:val="ALLCAPSChar"/>
    <w:qFormat/>
    <w:rsid w:val="008A5F3B"/>
    <w:rPr>
      <w:rFonts w:eastAsia="Times New Roman"/>
      <w:b/>
      <w:caps/>
      <w:szCs w:val="20"/>
      <w14:ligatures w14:val="standardContextual"/>
    </w:rPr>
  </w:style>
  <w:style w:type="character" w:customStyle="1" w:styleId="kn">
    <w:name w:val="kn"/>
    <w:basedOn w:val="DefaultParagraphFont"/>
    <w:rsid w:val="008A5F3B"/>
  </w:style>
  <w:style w:type="paragraph" w:customStyle="1" w:styleId="StyleCardworksLinespacingsingle">
    <w:name w:val="Style Card works + Line spacing:  single"/>
    <w:basedOn w:val="Normal"/>
    <w:link w:val="StyleCardworksLinespacingsingleChar"/>
    <w:qFormat/>
    <w:rsid w:val="008A5F3B"/>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8A5F3B"/>
    <w:rPr>
      <w:rFonts w:ascii="Arial" w:eastAsia="Times New Roman" w:hAnsi="Arial" w:cs="Arial"/>
      <w:spacing w:val="-3"/>
      <w:kern w:val="0"/>
      <w:sz w:val="16"/>
      <w:szCs w:val="20"/>
    </w:rPr>
  </w:style>
  <w:style w:type="paragraph" w:customStyle="1" w:styleId="BriefTitleWorks">
    <w:name w:val="Brief Title Works"/>
    <w:basedOn w:val="Heading1"/>
    <w:link w:val="BriefTitleWorksChar"/>
    <w:qFormat/>
    <w:rsid w:val="008A5F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8A5F3B"/>
    <w:rPr>
      <w:rFonts w:ascii="Arial" w:eastAsia="Times New Roman" w:hAnsi="Arial" w:cs="Arial"/>
      <w:b/>
      <w:bCs/>
      <w:caps/>
      <w:kern w:val="32"/>
      <w:szCs w:val="32"/>
      <w:u w:val="single"/>
    </w:rPr>
  </w:style>
  <w:style w:type="character" w:customStyle="1" w:styleId="twelptblackblack1">
    <w:name w:val="twelptblackblack1"/>
    <w:basedOn w:val="DefaultParagraphFont"/>
    <w:rsid w:val="008A5F3B"/>
    <w:rPr>
      <w:rFonts w:ascii="Verdana" w:hAnsi="Verdana" w:hint="default"/>
      <w:color w:val="000000"/>
      <w:sz w:val="16"/>
      <w:szCs w:val="16"/>
    </w:rPr>
  </w:style>
  <w:style w:type="character" w:customStyle="1" w:styleId="TagCharCharCharChar0">
    <w:name w:val="Tag Char Char Char Char"/>
    <w:basedOn w:val="DefaultParagraphFont"/>
    <w:rsid w:val="008A5F3B"/>
    <w:rPr>
      <w:rFonts w:ascii="Times New Roman" w:eastAsia="Times New Roman" w:hAnsi="Times New Roman" w:cs="Times New Roman"/>
      <w:b/>
      <w:sz w:val="24"/>
      <w:szCs w:val="20"/>
    </w:rPr>
  </w:style>
  <w:style w:type="character" w:customStyle="1" w:styleId="CharacterStyle14">
    <w:name w:val="Character Style 14"/>
    <w:rsid w:val="008A5F3B"/>
    <w:rPr>
      <w:sz w:val="30"/>
      <w:szCs w:val="30"/>
    </w:rPr>
  </w:style>
  <w:style w:type="character" w:customStyle="1" w:styleId="CharacterStyle13">
    <w:name w:val="Character Style 13"/>
    <w:rsid w:val="008A5F3B"/>
    <w:rPr>
      <w:i/>
      <w:iCs/>
      <w:sz w:val="17"/>
      <w:szCs w:val="17"/>
    </w:rPr>
  </w:style>
  <w:style w:type="character" w:customStyle="1" w:styleId="CardsNotUnderlined">
    <w:name w:val="Cards Not Underlined"/>
    <w:rsid w:val="008A5F3B"/>
    <w:rPr>
      <w:rFonts w:ascii="Times New Roman" w:hAnsi="Times New Roman"/>
      <w:sz w:val="16"/>
    </w:rPr>
  </w:style>
  <w:style w:type="character" w:customStyle="1" w:styleId="a13">
    <w:name w:val="a1"/>
    <w:rsid w:val="008A5F3B"/>
    <w:rPr>
      <w:color w:val="008000"/>
    </w:rPr>
  </w:style>
  <w:style w:type="character" w:customStyle="1" w:styleId="FifthChar">
    <w:name w:val="Fifth Char"/>
    <w:link w:val="Fifth"/>
    <w:uiPriority w:val="99"/>
    <w:rsid w:val="008A5F3B"/>
    <w:rPr>
      <w:rFonts w:ascii="Arial" w:eastAsia="Calibri" w:hAnsi="Arial" w:cs="Arial"/>
      <w:kern w:val="0"/>
      <w:sz w:val="16"/>
      <w:szCs w:val="22"/>
    </w:rPr>
  </w:style>
  <w:style w:type="paragraph" w:customStyle="1" w:styleId="Repeatblockheading0">
    <w:name w:val="Repeat block heading"/>
    <w:basedOn w:val="Normal"/>
    <w:rsid w:val="008A5F3B"/>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8A5F3B"/>
  </w:style>
  <w:style w:type="character" w:customStyle="1" w:styleId="hps">
    <w:name w:val="hps"/>
    <w:rsid w:val="008A5F3B"/>
  </w:style>
  <w:style w:type="paragraph" w:customStyle="1" w:styleId="TashmaHeader2">
    <w:name w:val="Tashma_Header2"/>
    <w:basedOn w:val="Heading2"/>
    <w:uiPriority w:val="99"/>
    <w:qFormat/>
    <w:rsid w:val="008A5F3B"/>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8A5F3B"/>
    <w:pPr>
      <w:spacing w:after="160"/>
    </w:pPr>
    <w:rPr>
      <w:rFonts w:eastAsia="Times New Roman" w:cstheme="minorBidi"/>
      <w:caps/>
      <w:sz w:val="32"/>
      <w14:ligatures w14:val="standardContextual"/>
    </w:rPr>
  </w:style>
  <w:style w:type="paragraph" w:customStyle="1" w:styleId="pagpag1">
    <w:name w:val="pagpag1"/>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8A5F3B"/>
    <w:pPr>
      <w:spacing w:after="120"/>
    </w:pPr>
    <w:rPr>
      <w:bCs/>
      <w:color w:val="000000"/>
      <w14:ligatures w14:val="standardContextual"/>
    </w:rPr>
  </w:style>
  <w:style w:type="paragraph" w:customStyle="1" w:styleId="BodyText210">
    <w:name w:val="Body Text 21"/>
    <w:basedOn w:val="Normal"/>
    <w:next w:val="BodyText2"/>
    <w:unhideWhenUsed/>
    <w:rsid w:val="008A5F3B"/>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8A5F3B"/>
    <w:pPr>
      <w:spacing w:after="120"/>
      <w:ind w:left="360"/>
    </w:pPr>
    <w:rPr>
      <w14:ligatures w14:val="standardContextual"/>
    </w:rPr>
  </w:style>
  <w:style w:type="paragraph" w:customStyle="1" w:styleId="BodyTextIndent31">
    <w:name w:val="Body Text Indent 31"/>
    <w:basedOn w:val="Normal"/>
    <w:next w:val="BodyTextIndent3"/>
    <w:semiHidden/>
    <w:unhideWhenUsed/>
    <w:rsid w:val="008A5F3B"/>
    <w:pPr>
      <w:spacing w:after="120"/>
      <w:ind w:left="360"/>
    </w:pPr>
    <w:rPr>
      <w:sz w:val="14"/>
      <w14:ligatures w14:val="standardContextual"/>
    </w:rPr>
  </w:style>
  <w:style w:type="paragraph" w:customStyle="1" w:styleId="BodyTextIndent21">
    <w:name w:val="Body Text Indent 21"/>
    <w:basedOn w:val="Normal"/>
    <w:next w:val="BodyTextIndent2"/>
    <w:unhideWhenUsed/>
    <w:rsid w:val="008A5F3B"/>
    <w:pPr>
      <w:spacing w:after="120" w:line="480" w:lineRule="auto"/>
      <w:ind w:left="360"/>
    </w:pPr>
    <w:rPr>
      <w14:ligatures w14:val="standardContextual"/>
    </w:rPr>
  </w:style>
  <w:style w:type="character" w:customStyle="1" w:styleId="Caption11">
    <w:name w:val="Caption11"/>
    <w:rsid w:val="008A5F3B"/>
  </w:style>
  <w:style w:type="paragraph" w:customStyle="1" w:styleId="z-BottomofForm1">
    <w:name w:val="z-Bottom of Form1"/>
    <w:basedOn w:val="Normal"/>
    <w:next w:val="Normal"/>
    <w:hidden/>
    <w:unhideWhenUsed/>
    <w:rsid w:val="008A5F3B"/>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8A5F3B"/>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8A5F3B"/>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8A5F3B"/>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8A5F3B"/>
    <w:rPr>
      <w:sz w:val="24"/>
      <w:szCs w:val="24"/>
      <w:u w:val="thick"/>
    </w:rPr>
  </w:style>
  <w:style w:type="character" w:customStyle="1" w:styleId="BodyTextIndentChar2">
    <w:name w:val="Body Text Indent Char2"/>
    <w:basedOn w:val="DefaultParagraphFont"/>
    <w:uiPriority w:val="99"/>
    <w:semiHidden/>
    <w:rsid w:val="008A5F3B"/>
    <w:rPr>
      <w:rFonts w:ascii="Georgia" w:hAnsi="Georgia"/>
      <w:sz w:val="22"/>
      <w:szCs w:val="22"/>
    </w:rPr>
  </w:style>
  <w:style w:type="character" w:customStyle="1" w:styleId="BodyText2Char2">
    <w:name w:val="Body Text 2 Char2"/>
    <w:basedOn w:val="DefaultParagraphFont"/>
    <w:uiPriority w:val="99"/>
    <w:semiHidden/>
    <w:rsid w:val="008A5F3B"/>
    <w:rPr>
      <w:rFonts w:ascii="Georgia" w:hAnsi="Georgia"/>
      <w:sz w:val="22"/>
      <w:szCs w:val="22"/>
    </w:rPr>
  </w:style>
  <w:style w:type="character" w:customStyle="1" w:styleId="BodyText3Char2">
    <w:name w:val="Body Text 3 Char2"/>
    <w:basedOn w:val="DefaultParagraphFont"/>
    <w:uiPriority w:val="99"/>
    <w:semiHidden/>
    <w:rsid w:val="008A5F3B"/>
    <w:rPr>
      <w:rFonts w:ascii="Georgia" w:hAnsi="Georgia"/>
      <w:sz w:val="16"/>
      <w:szCs w:val="16"/>
    </w:rPr>
  </w:style>
  <w:style w:type="character" w:customStyle="1" w:styleId="BodyTextIndent2Char2">
    <w:name w:val="Body Text Indent 2 Char2"/>
    <w:basedOn w:val="DefaultParagraphFont"/>
    <w:uiPriority w:val="99"/>
    <w:semiHidden/>
    <w:rsid w:val="008A5F3B"/>
    <w:rPr>
      <w:rFonts w:ascii="Georgia" w:hAnsi="Georgia"/>
      <w:sz w:val="22"/>
      <w:szCs w:val="22"/>
    </w:rPr>
  </w:style>
  <w:style w:type="character" w:customStyle="1" w:styleId="BodyTextIndent3Char2">
    <w:name w:val="Body Text Indent 3 Char2"/>
    <w:basedOn w:val="DefaultParagraphFont"/>
    <w:uiPriority w:val="99"/>
    <w:semiHidden/>
    <w:rsid w:val="008A5F3B"/>
    <w:rPr>
      <w:rFonts w:ascii="Georgia" w:hAnsi="Georgia"/>
      <w:sz w:val="16"/>
      <w:szCs w:val="16"/>
    </w:rPr>
  </w:style>
  <w:style w:type="character" w:customStyle="1" w:styleId="z-BottomofFormChar2">
    <w:name w:val="z-Bottom of Form Char2"/>
    <w:basedOn w:val="DefaultParagraphFont"/>
    <w:uiPriority w:val="99"/>
    <w:semiHidden/>
    <w:rsid w:val="008A5F3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A5F3B"/>
    <w:pPr>
      <w:ind w:left="0"/>
    </w:pPr>
    <w:rPr>
      <w:rFonts w:ascii="Garamond" w:eastAsia="Cambria" w:hAnsi="Garamond" w:cs="Arial"/>
      <w:szCs w:val="22"/>
      <w14:ligatures w14:val="standardContextual"/>
    </w:rPr>
  </w:style>
  <w:style w:type="character" w:customStyle="1" w:styleId="StyleHotRouteLatinGaramond10ptChar">
    <w:name w:val="Style Hot Route + (Latin) Garamond 10 pt Char"/>
    <w:basedOn w:val="DefaultParagraphFont"/>
    <w:link w:val="StyleHotRouteLatinGaramond10pt"/>
    <w:rsid w:val="008A5F3B"/>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8A5F3B"/>
    <w:pPr>
      <w:ind w:left="0"/>
    </w:pPr>
    <w:rPr>
      <w:rFonts w:ascii="Garamond" w:eastAsia="Cambria" w:hAnsi="Garamond" w:cs="Arial"/>
      <w:szCs w:val="22"/>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8A5F3B"/>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8A5F3B"/>
  </w:style>
  <w:style w:type="character" w:customStyle="1" w:styleId="m5686307894942199640gmail-styleunderline">
    <w:name w:val="m_5686307894942199640gmail-styleunderline"/>
    <w:basedOn w:val="DefaultParagraphFont"/>
    <w:rsid w:val="008A5F3B"/>
  </w:style>
  <w:style w:type="paragraph" w:customStyle="1" w:styleId="Hyperlink2">
    <w:name w:val="Hyperlink2"/>
    <w:basedOn w:val="Normal"/>
    <w:qFormat/>
    <w:rsid w:val="008A5F3B"/>
    <w:rPr>
      <w:rFonts w:eastAsia="Calibri"/>
      <w:color w:val="00B0F0"/>
      <w:u w:val="single" w:color="00B0F0"/>
      <w14:ligatures w14:val="standardContextual"/>
    </w:rPr>
  </w:style>
  <w:style w:type="character" w:customStyle="1" w:styleId="messagecontent">
    <w:name w:val="message_content"/>
    <w:rsid w:val="008A5F3B"/>
  </w:style>
  <w:style w:type="paragraph" w:customStyle="1" w:styleId="UnderlineCharCharCharCharCharCharCharCharChar">
    <w:name w:val="Underline Char Char Char Char Char Char Char Char Char"/>
    <w:link w:val="UnderlineCharCharCharCharCharCharCharCharCharChar"/>
    <w:rsid w:val="008A5F3B"/>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8A5F3B"/>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5F3B"/>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8A5F3B"/>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5F3B"/>
    <w:rPr>
      <w:rFonts w:ascii="Times New Roman" w:eastAsia="SimSun" w:hAnsi="Times New Roman" w:cs="Times New Roman"/>
      <w:sz w:val="24"/>
      <w:szCs w:val="24"/>
      <w:lang w:eastAsia="zh-CN"/>
    </w:rPr>
  </w:style>
  <w:style w:type="paragraph" w:customStyle="1" w:styleId="Style31">
    <w:name w:val="Style31"/>
    <w:basedOn w:val="Normal"/>
    <w:uiPriority w:val="99"/>
    <w:qFormat/>
    <w:rsid w:val="008A5F3B"/>
    <w:pPr>
      <w:spacing w:line="197" w:lineRule="exact"/>
      <w:jc w:val="both"/>
    </w:pPr>
    <w:rPr>
      <w14:ligatures w14:val="standardContextual"/>
    </w:rPr>
  </w:style>
  <w:style w:type="paragraph" w:customStyle="1" w:styleId="Style42">
    <w:name w:val="Style42"/>
    <w:basedOn w:val="Normal"/>
    <w:uiPriority w:val="99"/>
    <w:qFormat/>
    <w:rsid w:val="008A5F3B"/>
    <w:pPr>
      <w:spacing w:line="202" w:lineRule="exact"/>
      <w:jc w:val="both"/>
    </w:pPr>
    <w:rPr>
      <w14:ligatures w14:val="standardContextual"/>
    </w:rPr>
  </w:style>
  <w:style w:type="paragraph" w:customStyle="1" w:styleId="Style51">
    <w:name w:val="Style51"/>
    <w:basedOn w:val="Normal"/>
    <w:uiPriority w:val="99"/>
    <w:qFormat/>
    <w:rsid w:val="008A5F3B"/>
    <w:pPr>
      <w:spacing w:line="200" w:lineRule="exact"/>
      <w:jc w:val="both"/>
    </w:pPr>
    <w:rPr>
      <w14:ligatures w14:val="standardContextual"/>
    </w:rPr>
  </w:style>
  <w:style w:type="character" w:customStyle="1" w:styleId="FontStyle72">
    <w:name w:val="Font Style72"/>
    <w:rsid w:val="008A5F3B"/>
    <w:rPr>
      <w:rFonts w:ascii="Times New Roman" w:hAnsi="Times New Roman" w:cs="Times New Roman" w:hint="default"/>
      <w:sz w:val="16"/>
      <w:szCs w:val="16"/>
    </w:rPr>
  </w:style>
  <w:style w:type="character" w:customStyle="1" w:styleId="FontStyle73">
    <w:name w:val="Font Style73"/>
    <w:uiPriority w:val="99"/>
    <w:rsid w:val="008A5F3B"/>
    <w:rPr>
      <w:rFonts w:ascii="Times New Roman" w:hAnsi="Times New Roman" w:cs="Times New Roman" w:hint="default"/>
      <w:i/>
      <w:iCs/>
      <w:sz w:val="16"/>
      <w:szCs w:val="16"/>
    </w:rPr>
  </w:style>
  <w:style w:type="character" w:customStyle="1" w:styleId="UnderlinestyleChar20">
    <w:name w:val="Underline style Char2"/>
    <w:rsid w:val="008A5F3B"/>
    <w:rPr>
      <w:sz w:val="22"/>
      <w:szCs w:val="24"/>
      <w:u w:val="single"/>
      <w:lang w:val="en-US" w:eastAsia="en-US" w:bidi="ar-SA"/>
    </w:rPr>
  </w:style>
  <w:style w:type="character" w:customStyle="1" w:styleId="FontStyle49">
    <w:name w:val="Font Style49"/>
    <w:uiPriority w:val="99"/>
    <w:rsid w:val="008A5F3B"/>
    <w:rPr>
      <w:rFonts w:ascii="Times New Roman" w:hAnsi="Times New Roman" w:cs="Times New Roman"/>
      <w:sz w:val="20"/>
      <w:szCs w:val="20"/>
    </w:rPr>
  </w:style>
  <w:style w:type="character" w:customStyle="1" w:styleId="FontStyle50">
    <w:name w:val="Font Style50"/>
    <w:uiPriority w:val="99"/>
    <w:rsid w:val="008A5F3B"/>
    <w:rPr>
      <w:rFonts w:ascii="Times New Roman" w:hAnsi="Times New Roman" w:cs="Times New Roman"/>
      <w:b/>
      <w:bCs/>
      <w:sz w:val="20"/>
      <w:szCs w:val="20"/>
    </w:rPr>
  </w:style>
  <w:style w:type="character" w:customStyle="1" w:styleId="ListBulletChar">
    <w:name w:val="List Bullet Char"/>
    <w:link w:val="ListBullet"/>
    <w:uiPriority w:val="99"/>
    <w:locked/>
    <w:rsid w:val="008A5F3B"/>
    <w:rPr>
      <w:rFonts w:ascii="Arial" w:hAnsi="Arial" w:cs="Arial"/>
      <w:kern w:val="0"/>
      <w:sz w:val="16"/>
      <w:szCs w:val="22"/>
    </w:rPr>
  </w:style>
  <w:style w:type="character" w:customStyle="1" w:styleId="BoldUnderlineChar2Char">
    <w:name w:val="BoldUnderline Char2 Char"/>
    <w:link w:val="BoldUnderlineChar20"/>
    <w:locked/>
    <w:rsid w:val="008A5F3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A5F3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8A5F3B"/>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8A5F3B"/>
    <w:pPr>
      <w:spacing w:line="256" w:lineRule="auto"/>
    </w:pPr>
    <w:rPr>
      <w:rFonts w:eastAsia="Times New Roman"/>
      <w14:ligatures w14:val="standardContextual"/>
    </w:rPr>
  </w:style>
  <w:style w:type="paragraph" w:customStyle="1" w:styleId="Normal20pt">
    <w:name w:val="Normal  + 20 pt"/>
    <w:basedOn w:val="Normal"/>
    <w:uiPriority w:val="6"/>
    <w:qFormat/>
    <w:rsid w:val="008A5F3B"/>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8A5F3B"/>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A5F3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5F3B"/>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8A5F3B"/>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A5F3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5F3B"/>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A5F3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5F3B"/>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A5F3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5F3B"/>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8A5F3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A5F3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8A5F3B"/>
    <w:rPr>
      <w:rFonts w:eastAsia="Times New Roman"/>
      <w:b/>
      <w:smallCaps/>
      <w:sz w:val="24"/>
      <w:szCs w:val="24"/>
      <w:u w:val="single"/>
    </w:rPr>
  </w:style>
  <w:style w:type="character" w:customStyle="1" w:styleId="HiddenBlockHeaderChar">
    <w:name w:val="Hidden Block Header Char"/>
    <w:link w:val="HiddenBlockHeader"/>
    <w:locked/>
    <w:rsid w:val="008A5F3B"/>
    <w:rPr>
      <w:rFonts w:ascii="Arial" w:hAnsi="Arial" w:cs="Arial"/>
      <w:kern w:val="0"/>
      <w:sz w:val="16"/>
      <w:szCs w:val="22"/>
    </w:rPr>
  </w:style>
  <w:style w:type="character" w:customStyle="1" w:styleId="ThirdChar">
    <w:name w:val="Third Char"/>
    <w:link w:val="Third"/>
    <w:locked/>
    <w:rsid w:val="008A5F3B"/>
    <w:rPr>
      <w:rFonts w:eastAsia="Times New Roman"/>
      <w:b/>
      <w:u w:val="single"/>
      <w:lang w:val="x-none" w:eastAsia="x-none"/>
    </w:rPr>
  </w:style>
  <w:style w:type="paragraph" w:customStyle="1" w:styleId="Third">
    <w:name w:val="Third"/>
    <w:basedOn w:val="Normal"/>
    <w:link w:val="ThirdChar"/>
    <w:qFormat/>
    <w:rsid w:val="008A5F3B"/>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8A5F3B"/>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8A5F3B"/>
    <w:rPr>
      <w:rFonts w:eastAsia="Times New Roman"/>
      <w:b/>
      <w:szCs w:val="24"/>
      <w:u w:val="thick"/>
    </w:rPr>
  </w:style>
  <w:style w:type="paragraph" w:customStyle="1" w:styleId="CiteSmallText">
    <w:name w:val="Cite Small Text"/>
    <w:basedOn w:val="Normal"/>
    <w:uiPriority w:val="99"/>
    <w:qFormat/>
    <w:rsid w:val="008A5F3B"/>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8A5F3B"/>
    <w:rPr>
      <w:lang w:val="x-none"/>
    </w:rPr>
  </w:style>
  <w:style w:type="paragraph" w:customStyle="1" w:styleId="Cards1CharChar">
    <w:name w:val="Cards1 Char Char"/>
    <w:basedOn w:val="Normal"/>
    <w:link w:val="Cards1CharCharChar"/>
    <w:qFormat/>
    <w:rsid w:val="008A5F3B"/>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8A5F3B"/>
    <w:rPr>
      <w:color w:val="0000FF"/>
      <w:sz w:val="12"/>
      <w:u w:val="single"/>
    </w:rPr>
  </w:style>
  <w:style w:type="paragraph" w:customStyle="1" w:styleId="Swag">
    <w:name w:val="Swag"/>
    <w:basedOn w:val="Normal"/>
    <w:link w:val="SwagChar"/>
    <w:qFormat/>
    <w:rsid w:val="008A5F3B"/>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8A5F3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A5F3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A5F3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A5F3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A5F3B"/>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8A5F3B"/>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8A5F3B"/>
    <w:rPr>
      <w:rFonts w:eastAsia="Times New Roman"/>
      <w:b/>
      <w:bCs/>
      <w:u w:val="single"/>
    </w:rPr>
  </w:style>
  <w:style w:type="paragraph" w:customStyle="1" w:styleId="StyleUnderlineChar11ptBold2">
    <w:name w:val="Style Underline Char + 11 pt Bold2"/>
    <w:basedOn w:val="Normal"/>
    <w:link w:val="StyleUnderlineChar11ptBold2Char"/>
    <w:qFormat/>
    <w:rsid w:val="008A5F3B"/>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8A5F3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8A5F3B"/>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8A5F3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5F3B"/>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8A5F3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A5F3B"/>
  </w:style>
  <w:style w:type="paragraph" w:customStyle="1" w:styleId="NothingCharCharChar">
    <w:name w:val="Nothing Char Char Char"/>
    <w:link w:val="NothingCharChar"/>
    <w:qFormat/>
    <w:rsid w:val="008A5F3B"/>
    <w:pPr>
      <w:spacing w:after="0" w:line="240" w:lineRule="auto"/>
      <w:jc w:val="both"/>
    </w:pPr>
  </w:style>
  <w:style w:type="paragraph" w:customStyle="1" w:styleId="StyleLeft021">
    <w:name w:val="Style Left:  0.2&quot;1"/>
    <w:basedOn w:val="Normal"/>
    <w:uiPriority w:val="99"/>
    <w:qFormat/>
    <w:rsid w:val="008A5F3B"/>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8A5F3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5F3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8A5F3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5F3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Tagstyle1">
    <w:name w:val="Tagstyle"/>
    <w:basedOn w:val="Normal"/>
    <w:next w:val="Normal"/>
    <w:uiPriority w:val="99"/>
    <w:qFormat/>
    <w:rsid w:val="008A5F3B"/>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8A5F3B"/>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8A5F3B"/>
    <w:rPr>
      <w:szCs w:val="24"/>
      <w:u w:val="single"/>
      <w:lang w:val="en-US" w:eastAsia="en-US" w:bidi="ar-SA"/>
    </w:rPr>
  </w:style>
  <w:style w:type="character" w:customStyle="1" w:styleId="BoldUnderlineCharChar3">
    <w:name w:val="BoldUnderline Char Char3"/>
    <w:rsid w:val="008A5F3B"/>
    <w:rPr>
      <w:b/>
      <w:bCs w:val="0"/>
      <w:szCs w:val="24"/>
      <w:u w:val="single"/>
      <w:lang w:val="en-US" w:eastAsia="en-US" w:bidi="ar-SA"/>
    </w:rPr>
  </w:style>
  <w:style w:type="character" w:customStyle="1" w:styleId="UnderlineCharChar30">
    <w:name w:val="Underline Char Char3"/>
    <w:rsid w:val="008A5F3B"/>
    <w:rPr>
      <w:szCs w:val="24"/>
      <w:u w:val="single"/>
      <w:lang w:val="en-US" w:eastAsia="en-US" w:bidi="ar-SA"/>
    </w:rPr>
  </w:style>
  <w:style w:type="character" w:customStyle="1" w:styleId="BoldUnderlineCharChar2">
    <w:name w:val="BoldUnderline Char Char2"/>
    <w:rsid w:val="008A5F3B"/>
    <w:rPr>
      <w:b/>
      <w:bCs w:val="0"/>
      <w:szCs w:val="24"/>
      <w:u w:val="single"/>
      <w:lang w:val="en-US" w:eastAsia="en-US" w:bidi="ar-SA"/>
    </w:rPr>
  </w:style>
  <w:style w:type="character" w:customStyle="1" w:styleId="boldness1">
    <w:name w:val="boldness1"/>
    <w:rsid w:val="008A5F3B"/>
  </w:style>
  <w:style w:type="character" w:customStyle="1" w:styleId="story-author">
    <w:name w:val="story-author"/>
    <w:basedOn w:val="DefaultParagraphFont"/>
    <w:rsid w:val="008A5F3B"/>
  </w:style>
  <w:style w:type="character" w:customStyle="1" w:styleId="StyleEmphasisArial12ptBoldNotItalic">
    <w:name w:val="Style Emphasis + Arial 12 pt Bold Not Italic"/>
    <w:basedOn w:val="Emphasis"/>
    <w:rsid w:val="008A5F3B"/>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8A5F3B"/>
  </w:style>
  <w:style w:type="character" w:customStyle="1" w:styleId="StyleStyle4CharTimesNewRoman11ptItalic">
    <w:name w:val="Style Style4 Char + Times New Roman 11 pt Italic"/>
    <w:basedOn w:val="DefaultParagraphFont"/>
    <w:rsid w:val="008A5F3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A5F3B"/>
  </w:style>
  <w:style w:type="character" w:customStyle="1" w:styleId="ad">
    <w:name w:val="_"/>
    <w:basedOn w:val="DefaultParagraphFont"/>
    <w:rsid w:val="008A5F3B"/>
  </w:style>
  <w:style w:type="character" w:customStyle="1" w:styleId="Heading3CharCharCharChar1">
    <w:name w:val="Heading 3 Char Char Char Char1"/>
    <w:rsid w:val="008A5F3B"/>
    <w:rPr>
      <w:rFonts w:ascii="Arial" w:hAnsi="Arial" w:cs="Arial" w:hint="default"/>
      <w:bCs/>
      <w:szCs w:val="26"/>
      <w:u w:val="single"/>
      <w:lang w:val="en-US" w:eastAsia="en-US" w:bidi="ar-SA"/>
    </w:rPr>
  </w:style>
  <w:style w:type="character" w:customStyle="1" w:styleId="comment-body">
    <w:name w:val="comment-body"/>
    <w:rsid w:val="008A5F3B"/>
  </w:style>
  <w:style w:type="character" w:customStyle="1" w:styleId="UnderlineCharCharChar1">
    <w:name w:val="Underline Char Char Char1"/>
    <w:rsid w:val="008A5F3B"/>
    <w:rPr>
      <w:u w:val="single"/>
      <w:lang w:val="en-US" w:eastAsia="en-US" w:bidi="ar-SA"/>
    </w:rPr>
  </w:style>
  <w:style w:type="character" w:customStyle="1" w:styleId="StyleBoldandUnderlineCharChar29pt">
    <w:name w:val="Style Bold and Underline Char Char2 + 9 pt"/>
    <w:rsid w:val="008A5F3B"/>
    <w:rPr>
      <w:rFonts w:ascii="Times New Roman" w:hAnsi="Times New Roman" w:cs="Times New Roman" w:hint="default"/>
      <w:b/>
      <w:bCs/>
      <w:noProof w:val="0"/>
      <w:sz w:val="20"/>
      <w:u w:val="single"/>
    </w:rPr>
  </w:style>
  <w:style w:type="character" w:customStyle="1" w:styleId="StyleUnderlineCharChar19pt">
    <w:name w:val="Style Underline Char Char1 + 9 pt"/>
    <w:rsid w:val="008A5F3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A5F3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A5F3B"/>
  </w:style>
  <w:style w:type="character" w:customStyle="1" w:styleId="resultbodyblack">
    <w:name w:val="resultbodyblack"/>
    <w:rsid w:val="008A5F3B"/>
    <w:rPr>
      <w:rFonts w:ascii="Times New Roman" w:hAnsi="Times New Roman" w:cs="Times New Roman" w:hint="default"/>
    </w:rPr>
  </w:style>
  <w:style w:type="character" w:customStyle="1" w:styleId="3TagCite">
    <w:name w:val="3 Tag/Cite"/>
    <w:rsid w:val="008A5F3B"/>
    <w:rPr>
      <w:rFonts w:ascii="Times New Roman" w:hAnsi="Times New Roman" w:cs="Times New Roman" w:hint="default"/>
      <w:b/>
      <w:bCs w:val="0"/>
    </w:rPr>
  </w:style>
  <w:style w:type="character" w:customStyle="1" w:styleId="4Qualifications">
    <w:name w:val="4 Qualifications"/>
    <w:rsid w:val="008A5F3B"/>
    <w:rPr>
      <w:rFonts w:ascii="Times New Roman" w:hAnsi="Times New Roman" w:cs="Times New Roman" w:hint="default"/>
      <w:sz w:val="19"/>
    </w:rPr>
  </w:style>
  <w:style w:type="character" w:customStyle="1" w:styleId="6Underlined">
    <w:name w:val="6 Underlined"/>
    <w:rsid w:val="008A5F3B"/>
    <w:rPr>
      <w:rFonts w:ascii="Times New Roman" w:hAnsi="Times New Roman" w:cs="Times New Roman" w:hint="default"/>
      <w:b/>
      <w:bCs w:val="0"/>
      <w:sz w:val="21"/>
      <w:u w:val="single"/>
    </w:rPr>
  </w:style>
  <w:style w:type="character" w:customStyle="1" w:styleId="nohighlighting">
    <w:name w:val="no highlighting"/>
    <w:rsid w:val="008A5F3B"/>
    <w:rPr>
      <w:rFonts w:ascii="Times New Roman" w:hAnsi="Times New Roman" w:cs="Times New Roman" w:hint="default"/>
      <w:color w:val="auto"/>
      <w:sz w:val="20"/>
      <w:u w:val="thick"/>
      <w:bdr w:val="none" w:sz="0" w:space="0" w:color="auto" w:frame="1"/>
    </w:rPr>
  </w:style>
  <w:style w:type="character" w:customStyle="1" w:styleId="CharChar61">
    <w:name w:val="Char Char61"/>
    <w:rsid w:val="008A5F3B"/>
    <w:rPr>
      <w:rFonts w:ascii="Arial" w:hAnsi="Arial" w:cs="Arial" w:hint="default"/>
      <w:bCs/>
      <w:sz w:val="16"/>
      <w:szCs w:val="26"/>
      <w:lang w:val="en-US" w:eastAsia="en-US" w:bidi="ar-SA"/>
    </w:rPr>
  </w:style>
  <w:style w:type="character" w:customStyle="1" w:styleId="styledate">
    <w:name w:val="styledate"/>
    <w:rsid w:val="008A5F3B"/>
  </w:style>
  <w:style w:type="character" w:customStyle="1" w:styleId="StyleUnderlineChar9ptChar">
    <w:name w:val="Style Underline Char + 9 pt Char"/>
    <w:rsid w:val="008A5F3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A5F3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A5F3B"/>
    <w:rPr>
      <w:b/>
      <w:bCs w:val="0"/>
      <w:szCs w:val="24"/>
      <w:u w:val="single"/>
      <w:lang w:val="en-US" w:eastAsia="en-US" w:bidi="ar-SA"/>
    </w:rPr>
  </w:style>
  <w:style w:type="character" w:customStyle="1" w:styleId="authoraffil">
    <w:name w:val="authoraffil"/>
    <w:rsid w:val="008A5F3B"/>
  </w:style>
  <w:style w:type="character" w:customStyle="1" w:styleId="CharChar8">
    <w:name w:val="Char Char8"/>
    <w:rsid w:val="008A5F3B"/>
    <w:rPr>
      <w:rFonts w:ascii="Georgia" w:eastAsia="Times New Roman" w:hAnsi="Georgia" w:hint="default"/>
      <w:b/>
      <w:bCs/>
      <w:sz w:val="30"/>
      <w:szCs w:val="28"/>
      <w:u w:val="single"/>
    </w:rPr>
  </w:style>
  <w:style w:type="character" w:customStyle="1" w:styleId="boldcitationChar">
    <w:name w:val="bold citation Char"/>
    <w:rsid w:val="008A5F3B"/>
    <w:rPr>
      <w:rFonts w:ascii="Arial" w:hAnsi="Arial" w:cs="Arial" w:hint="default"/>
      <w:b/>
      <w:bCs w:val="0"/>
      <w:sz w:val="28"/>
      <w:szCs w:val="24"/>
      <w:u w:val="thick"/>
      <w:lang w:val="en-US" w:eastAsia="en-US" w:bidi="ar-SA"/>
    </w:rPr>
  </w:style>
  <w:style w:type="character" w:customStyle="1" w:styleId="BoldunderlineChar5">
    <w:name w:val="Bold/underline Char"/>
    <w:rsid w:val="008A5F3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A5F3B"/>
  </w:style>
  <w:style w:type="character" w:customStyle="1" w:styleId="bylines">
    <w:name w:val="bylines"/>
    <w:basedOn w:val="DefaultParagraphFont"/>
    <w:rsid w:val="008A5F3B"/>
  </w:style>
  <w:style w:type="character" w:customStyle="1" w:styleId="StyleStyleBoldUnderlineUnderlineIntenseEmphasis1apple-style-2">
    <w:name w:val="Style Style Bold UnderlineUnderlineIntense Emphasis1apple-style-...2"/>
    <w:basedOn w:val="DefaultParagraphFont"/>
    <w:rsid w:val="008A5F3B"/>
    <w:rPr>
      <w:b w:val="0"/>
      <w:bCs/>
      <w:sz w:val="22"/>
      <w:u w:val="single"/>
    </w:rPr>
  </w:style>
  <w:style w:type="character" w:customStyle="1" w:styleId="FontStyle57">
    <w:name w:val="Font Style57"/>
    <w:rsid w:val="008A5F3B"/>
    <w:rPr>
      <w:rFonts w:ascii="Georgia" w:hAnsi="Georgia" w:cs="Georgia" w:hint="default"/>
      <w:b/>
      <w:bCs/>
      <w:sz w:val="14"/>
      <w:szCs w:val="14"/>
    </w:rPr>
  </w:style>
  <w:style w:type="character" w:customStyle="1" w:styleId="FontStyle89">
    <w:name w:val="Font Style89"/>
    <w:rsid w:val="008A5F3B"/>
    <w:rPr>
      <w:rFonts w:ascii="Times New Roman" w:hAnsi="Times New Roman" w:cs="Times New Roman" w:hint="default"/>
      <w:b/>
      <w:bCs/>
      <w:smallCaps/>
      <w:spacing w:val="40"/>
      <w:sz w:val="16"/>
      <w:szCs w:val="16"/>
    </w:rPr>
  </w:style>
  <w:style w:type="character" w:customStyle="1" w:styleId="hvr">
    <w:name w:val="hvr"/>
    <w:basedOn w:val="DefaultParagraphFont"/>
    <w:rsid w:val="008A5F3B"/>
  </w:style>
  <w:style w:type="paragraph" w:customStyle="1" w:styleId="Pol">
    <w:name w:val="Pol"/>
    <w:basedOn w:val="Heading2"/>
    <w:uiPriority w:val="99"/>
    <w:qFormat/>
    <w:rsid w:val="008A5F3B"/>
    <w:rPr>
      <w14:ligatures w14:val="standardContextual"/>
    </w:rPr>
  </w:style>
  <w:style w:type="paragraph" w:customStyle="1" w:styleId="Style70">
    <w:name w:val="Style7"/>
    <w:basedOn w:val="Normal"/>
    <w:uiPriority w:val="99"/>
    <w:qFormat/>
    <w:rsid w:val="008A5F3B"/>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8A5F3B"/>
  </w:style>
  <w:style w:type="character" w:customStyle="1" w:styleId="Footnote2Char">
    <w:name w:val="Footnote2 Char"/>
    <w:link w:val="Footnote2"/>
    <w:locked/>
    <w:rsid w:val="008A5F3B"/>
  </w:style>
  <w:style w:type="paragraph" w:customStyle="1" w:styleId="Footnote2">
    <w:name w:val="Footnote2"/>
    <w:basedOn w:val="Normal"/>
    <w:next w:val="Normal"/>
    <w:link w:val="Footnote2Char"/>
    <w:autoRedefine/>
    <w:qFormat/>
    <w:rsid w:val="008A5F3B"/>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8A5F3B"/>
  </w:style>
  <w:style w:type="paragraph" w:customStyle="1" w:styleId="xhead">
    <w:name w:val="xhead"/>
    <w:basedOn w:val="Normal"/>
    <w:uiPriority w:val="99"/>
    <w:qFormat/>
    <w:rsid w:val="008A5F3B"/>
    <w:pPr>
      <w:spacing w:before="100" w:beforeAutospacing="1" w:after="100" w:afterAutospacing="1"/>
    </w:pPr>
    <w:rPr>
      <w14:ligatures w14:val="standardContextual"/>
    </w:rPr>
  </w:style>
  <w:style w:type="paragraph" w:customStyle="1" w:styleId="headlinemeta">
    <w:name w:val="headline_meta"/>
    <w:basedOn w:val="Normal"/>
    <w:uiPriority w:val="99"/>
    <w:qFormat/>
    <w:rsid w:val="008A5F3B"/>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8A5F3B"/>
    <w:pPr>
      <w:spacing w:line="161" w:lineRule="atLeast"/>
    </w:pPr>
    <w:rPr>
      <w:rFonts w:ascii="Adobe Garamond Pro" w:eastAsiaTheme="minorEastAsia" w:hAnsi="Adobe Garamond Pro"/>
      <w:color w:val="auto"/>
      <w:sz w:val="20"/>
      <w14:ligatures w14:val="standardContextual"/>
    </w:rPr>
  </w:style>
  <w:style w:type="paragraph" w:customStyle="1" w:styleId="Pa23">
    <w:name w:val="Pa23"/>
    <w:basedOn w:val="Default"/>
    <w:next w:val="Default"/>
    <w:uiPriority w:val="99"/>
    <w:qFormat/>
    <w:rsid w:val="008A5F3B"/>
    <w:pPr>
      <w:spacing w:line="241" w:lineRule="atLeast"/>
    </w:pPr>
    <w:rPr>
      <w:rFonts w:ascii="Adobe Garamond Pro" w:eastAsiaTheme="minorEastAsia" w:hAnsi="Adobe Garamond Pro"/>
      <w:color w:val="auto"/>
      <w:sz w:val="20"/>
      <w14:ligatures w14:val="standardContextual"/>
    </w:rPr>
  </w:style>
  <w:style w:type="paragraph" w:customStyle="1" w:styleId="Pa18">
    <w:name w:val="Pa18"/>
    <w:basedOn w:val="Default"/>
    <w:next w:val="Default"/>
    <w:uiPriority w:val="99"/>
    <w:qFormat/>
    <w:rsid w:val="008A5F3B"/>
    <w:pPr>
      <w:spacing w:line="241" w:lineRule="atLeast"/>
    </w:pPr>
    <w:rPr>
      <w:rFonts w:ascii="Gill Sans" w:eastAsiaTheme="minorEastAsia" w:hAnsi="Gill Sans"/>
      <w:color w:val="auto"/>
      <w:sz w:val="20"/>
      <w14:ligatures w14:val="standardContextual"/>
    </w:rPr>
  </w:style>
  <w:style w:type="paragraph" w:customStyle="1" w:styleId="Pa36">
    <w:name w:val="Pa36"/>
    <w:basedOn w:val="Default"/>
    <w:next w:val="Default"/>
    <w:uiPriority w:val="99"/>
    <w:qFormat/>
    <w:rsid w:val="008A5F3B"/>
    <w:pPr>
      <w:spacing w:line="241" w:lineRule="atLeast"/>
    </w:pPr>
    <w:rPr>
      <w:rFonts w:ascii="Gill Sans" w:eastAsiaTheme="minorEastAsia" w:hAnsi="Gill Sans"/>
      <w:color w:val="auto"/>
      <w:sz w:val="20"/>
      <w14:ligatures w14:val="standardContextual"/>
    </w:rPr>
  </w:style>
  <w:style w:type="paragraph" w:customStyle="1" w:styleId="pagpag3">
    <w:name w:val="pagpag3"/>
    <w:basedOn w:val="Normal"/>
    <w:uiPriority w:val="99"/>
    <w:qFormat/>
    <w:rsid w:val="008A5F3B"/>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8A5F3B"/>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8A5F3B"/>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8A5F3B"/>
    <w:rPr>
      <w:rFonts w:ascii="Lucida Grande" w:eastAsia="Cambria" w:hAnsi="Lucida Grande"/>
      <w14:ligatures w14:val="standardContextual"/>
    </w:rPr>
  </w:style>
  <w:style w:type="paragraph" w:customStyle="1" w:styleId="Pa16">
    <w:name w:val="Pa16"/>
    <w:basedOn w:val="Default"/>
    <w:next w:val="Default"/>
    <w:uiPriority w:val="99"/>
    <w:qFormat/>
    <w:rsid w:val="008A5F3B"/>
    <w:pPr>
      <w:widowControl/>
      <w:spacing w:line="161" w:lineRule="atLeast"/>
    </w:pPr>
    <w:rPr>
      <w:rFonts w:ascii="Adobe Garamond Pro" w:eastAsiaTheme="minorHAnsi" w:hAnsi="Adobe Garamond Pro" w:cstheme="minorBidi"/>
      <w:color w:val="auto"/>
      <w:sz w:val="20"/>
      <w14:ligatures w14:val="standardContextual"/>
    </w:rPr>
  </w:style>
  <w:style w:type="paragraph" w:customStyle="1" w:styleId="wp-media-credit">
    <w:name w:val="wp-media-credit"/>
    <w:basedOn w:val="Normal"/>
    <w:uiPriority w:val="99"/>
    <w:qFormat/>
    <w:rsid w:val="008A5F3B"/>
    <w:pPr>
      <w:spacing w:before="100" w:beforeAutospacing="1" w:after="100" w:afterAutospacing="1"/>
    </w:pPr>
    <w:rPr>
      <w14:ligatures w14:val="standardContextual"/>
    </w:rPr>
  </w:style>
  <w:style w:type="paragraph" w:customStyle="1" w:styleId="Pa22">
    <w:name w:val="Pa2+2"/>
    <w:basedOn w:val="Default"/>
    <w:next w:val="Default"/>
    <w:uiPriority w:val="99"/>
    <w:qFormat/>
    <w:rsid w:val="008A5F3B"/>
    <w:pPr>
      <w:widowControl/>
      <w:spacing w:line="201" w:lineRule="atLeast"/>
    </w:pPr>
    <w:rPr>
      <w:rFonts w:ascii="Helvetica LT Std" w:eastAsiaTheme="minorHAnsi" w:hAnsi="Helvetica LT Std" w:cstheme="minorBidi"/>
      <w:color w:val="auto"/>
      <w:sz w:val="20"/>
      <w14:ligatures w14:val="standardContextual"/>
    </w:rPr>
  </w:style>
  <w:style w:type="paragraph" w:customStyle="1" w:styleId="Pa172">
    <w:name w:val="Pa17+2"/>
    <w:basedOn w:val="Default"/>
    <w:next w:val="Default"/>
    <w:uiPriority w:val="99"/>
    <w:qFormat/>
    <w:rsid w:val="008A5F3B"/>
    <w:pPr>
      <w:widowControl/>
      <w:spacing w:line="201" w:lineRule="atLeast"/>
    </w:pPr>
    <w:rPr>
      <w:rFonts w:ascii="Helvetica LT Std" w:eastAsiaTheme="minorHAnsi" w:hAnsi="Helvetica LT Std" w:cstheme="minorBidi"/>
      <w:color w:val="auto"/>
      <w:sz w:val="20"/>
      <w14:ligatures w14:val="standardContextual"/>
    </w:rPr>
  </w:style>
  <w:style w:type="character" w:customStyle="1" w:styleId="viewstorydateline">
    <w:name w:val="viewstorydateline"/>
    <w:basedOn w:val="DefaultParagraphFont"/>
    <w:rsid w:val="008A5F3B"/>
  </w:style>
  <w:style w:type="character" w:customStyle="1" w:styleId="meta-sep">
    <w:name w:val="meta-sep"/>
    <w:basedOn w:val="DefaultParagraphFont"/>
    <w:rsid w:val="008A5F3B"/>
  </w:style>
  <w:style w:type="character" w:customStyle="1" w:styleId="A19">
    <w:name w:val="A19"/>
    <w:uiPriority w:val="99"/>
    <w:rsid w:val="008A5F3B"/>
    <w:rPr>
      <w:rFonts w:ascii="Georgia" w:hAnsi="Georgia" w:cs="Georgia" w:hint="default"/>
      <w:color w:val="000000"/>
      <w:sz w:val="20"/>
      <w:szCs w:val="20"/>
      <w:u w:val="single"/>
    </w:rPr>
  </w:style>
  <w:style w:type="character" w:customStyle="1" w:styleId="A130">
    <w:name w:val="A13"/>
    <w:uiPriority w:val="99"/>
    <w:rsid w:val="008A5F3B"/>
    <w:rPr>
      <w:rFonts w:ascii="Georgia" w:hAnsi="Georgia" w:cs="Georgia" w:hint="default"/>
      <w:color w:val="000000"/>
      <w:sz w:val="11"/>
      <w:szCs w:val="11"/>
    </w:rPr>
  </w:style>
  <w:style w:type="character" w:customStyle="1" w:styleId="ontext">
    <w:name w:val="ontext"/>
    <w:basedOn w:val="DefaultParagraphFont"/>
    <w:rsid w:val="008A5F3B"/>
  </w:style>
  <w:style w:type="character" w:customStyle="1" w:styleId="archive-title">
    <w:name w:val="archive-title"/>
    <w:basedOn w:val="DefaultParagraphFont"/>
    <w:rsid w:val="008A5F3B"/>
  </w:style>
  <w:style w:type="character" w:customStyle="1" w:styleId="imgleft">
    <w:name w:val="imgleft"/>
    <w:basedOn w:val="DefaultParagraphFont"/>
    <w:rsid w:val="008A5F3B"/>
  </w:style>
  <w:style w:type="character" w:customStyle="1" w:styleId="imgcenter">
    <w:name w:val="imgcenter"/>
    <w:basedOn w:val="DefaultParagraphFont"/>
    <w:rsid w:val="008A5F3B"/>
  </w:style>
  <w:style w:type="character" w:customStyle="1" w:styleId="A42">
    <w:name w:val="A4+2"/>
    <w:uiPriority w:val="99"/>
    <w:rsid w:val="008A5F3B"/>
    <w:rPr>
      <w:rFonts w:ascii="Helvetica LT Std" w:hAnsi="Helvetica LT Std" w:cs="Helvetica LT Std" w:hint="default"/>
      <w:color w:val="000000"/>
      <w:sz w:val="11"/>
      <w:szCs w:val="11"/>
    </w:rPr>
  </w:style>
  <w:style w:type="character" w:customStyle="1" w:styleId="fstitle">
    <w:name w:val="fs_title"/>
    <w:basedOn w:val="DefaultParagraphFont"/>
    <w:rsid w:val="008A5F3B"/>
  </w:style>
  <w:style w:type="character" w:customStyle="1" w:styleId="reportbody1">
    <w:name w:val="reportbody1"/>
    <w:basedOn w:val="DefaultParagraphFont"/>
    <w:rsid w:val="008A5F3B"/>
    <w:rPr>
      <w:rFonts w:ascii="Tahoma" w:hAnsi="Tahoma" w:cs="Tahoma" w:hint="default"/>
      <w:color w:val="000000"/>
      <w:sz w:val="14"/>
      <w:szCs w:val="14"/>
    </w:rPr>
  </w:style>
  <w:style w:type="character" w:customStyle="1" w:styleId="dateday">
    <w:name w:val="date_day"/>
    <w:basedOn w:val="DefaultParagraphFont"/>
    <w:rsid w:val="008A5F3B"/>
  </w:style>
  <w:style w:type="character" w:customStyle="1" w:styleId="datemonth">
    <w:name w:val="date_month"/>
    <w:basedOn w:val="DefaultParagraphFont"/>
    <w:rsid w:val="008A5F3B"/>
  </w:style>
  <w:style w:type="character" w:customStyle="1" w:styleId="dateyear">
    <w:name w:val="date_year"/>
    <w:basedOn w:val="DefaultParagraphFont"/>
    <w:rsid w:val="008A5F3B"/>
  </w:style>
  <w:style w:type="character" w:customStyle="1" w:styleId="Heading3CharCharCharCharCharChar">
    <w:name w:val="Heading 3 Char Char Char Char Char Char"/>
    <w:basedOn w:val="DefaultParagraphFont"/>
    <w:rsid w:val="008A5F3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A5F3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5F3B"/>
    <w:rPr>
      <w:sz w:val="24"/>
      <w:szCs w:val="24"/>
      <w:lang w:val="en-US" w:eastAsia="en-US" w:bidi="ar-SA"/>
    </w:rPr>
  </w:style>
  <w:style w:type="character" w:customStyle="1" w:styleId="insideitro">
    <w:name w:val="insideitro"/>
    <w:basedOn w:val="DefaultParagraphFont"/>
    <w:rsid w:val="008A5F3B"/>
  </w:style>
  <w:style w:type="character" w:customStyle="1" w:styleId="wcfont">
    <w:name w:val="wcfont"/>
    <w:basedOn w:val="DefaultParagraphFont"/>
    <w:rsid w:val="008A5F3B"/>
  </w:style>
  <w:style w:type="character" w:customStyle="1" w:styleId="style65">
    <w:name w:val="style65"/>
    <w:basedOn w:val="DefaultParagraphFont"/>
    <w:rsid w:val="008A5F3B"/>
  </w:style>
  <w:style w:type="character" w:customStyle="1" w:styleId="qftext">
    <w:name w:val="qftext"/>
    <w:basedOn w:val="DefaultParagraphFont"/>
    <w:rsid w:val="008A5F3B"/>
  </w:style>
  <w:style w:type="character" w:customStyle="1" w:styleId="leftidx">
    <w:name w:val="leftidx"/>
    <w:basedOn w:val="DefaultParagraphFont"/>
    <w:rsid w:val="008A5F3B"/>
  </w:style>
  <w:style w:type="paragraph" w:customStyle="1" w:styleId="width100">
    <w:name w:val="width100"/>
    <w:basedOn w:val="Normal"/>
    <w:uiPriority w:val="99"/>
    <w:qFormat/>
    <w:rsid w:val="008A5F3B"/>
    <w:pPr>
      <w:spacing w:before="100" w:beforeAutospacing="1" w:after="100" w:afterAutospacing="1"/>
    </w:pPr>
    <w:rPr>
      <w14:ligatures w14:val="standardContextual"/>
    </w:rPr>
  </w:style>
  <w:style w:type="character" w:customStyle="1" w:styleId="eventtitle">
    <w:name w:val="eventtitle"/>
    <w:basedOn w:val="DefaultParagraphFont"/>
    <w:rsid w:val="008A5F3B"/>
  </w:style>
  <w:style w:type="character" w:customStyle="1" w:styleId="eventsubtitle">
    <w:name w:val="eventsubtitle"/>
    <w:basedOn w:val="DefaultParagraphFont"/>
    <w:rsid w:val="008A5F3B"/>
  </w:style>
  <w:style w:type="character" w:customStyle="1" w:styleId="eventdate">
    <w:name w:val="eventdate"/>
    <w:basedOn w:val="DefaultParagraphFont"/>
    <w:rsid w:val="008A5F3B"/>
  </w:style>
  <w:style w:type="character" w:customStyle="1" w:styleId="legend">
    <w:name w:val="legend"/>
    <w:basedOn w:val="DefaultParagraphFont"/>
    <w:rsid w:val="008A5F3B"/>
  </w:style>
  <w:style w:type="character" w:customStyle="1" w:styleId="Bold12">
    <w:name w:val="Bold12"/>
    <w:uiPriority w:val="1"/>
    <w:qFormat/>
    <w:rsid w:val="008A5F3B"/>
    <w:rPr>
      <w:rFonts w:ascii="Times New Roman" w:hAnsi="Times New Roman"/>
      <w:b/>
      <w:sz w:val="24"/>
    </w:rPr>
  </w:style>
  <w:style w:type="character" w:customStyle="1" w:styleId="NotBold10Final">
    <w:name w:val="NotBold10Final"/>
    <w:uiPriority w:val="1"/>
    <w:qFormat/>
    <w:rsid w:val="008A5F3B"/>
    <w:rPr>
      <w:rFonts w:ascii="Times New Roman" w:hAnsi="Times New Roman"/>
      <w:b w:val="0"/>
      <w:i w:val="0"/>
      <w:sz w:val="20"/>
    </w:rPr>
  </w:style>
  <w:style w:type="character" w:customStyle="1" w:styleId="slug-elocation">
    <w:name w:val="slug-elocation"/>
    <w:basedOn w:val="DefaultParagraphFont"/>
    <w:rsid w:val="008A5F3B"/>
  </w:style>
  <w:style w:type="character" w:customStyle="1" w:styleId="fu-autorenangabe-fu-beschreibung">
    <w:name w:val="fu-autorenangabe-fu-beschreibung"/>
    <w:rsid w:val="008A5F3B"/>
  </w:style>
  <w:style w:type="paragraph" w:customStyle="1" w:styleId="introshadow">
    <w:name w:val="intro_shadow"/>
    <w:basedOn w:val="Normal"/>
    <w:uiPriority w:val="99"/>
    <w:qFormat/>
    <w:rsid w:val="008A5F3B"/>
    <w:pPr>
      <w:spacing w:before="100" w:beforeAutospacing="1" w:after="100" w:afterAutospacing="1"/>
    </w:pPr>
    <w:rPr>
      <w14:ligatures w14:val="standardContextual"/>
    </w:rPr>
  </w:style>
  <w:style w:type="paragraph" w:customStyle="1" w:styleId="articleintro">
    <w:name w:val="articleintro"/>
    <w:basedOn w:val="Normal"/>
    <w:uiPriority w:val="99"/>
    <w:qFormat/>
    <w:rsid w:val="008A5F3B"/>
    <w:pPr>
      <w:spacing w:before="100" w:beforeAutospacing="1" w:after="100" w:afterAutospacing="1"/>
    </w:pPr>
    <w:rPr>
      <w14:ligatures w14:val="standardContextual"/>
    </w:rPr>
  </w:style>
  <w:style w:type="character" w:customStyle="1" w:styleId="commentscontainer">
    <w:name w:val="comments_container"/>
    <w:basedOn w:val="DefaultParagraphFont"/>
    <w:rsid w:val="008A5F3B"/>
  </w:style>
  <w:style w:type="paragraph" w:customStyle="1" w:styleId="Caption40">
    <w:name w:val="Caption4"/>
    <w:basedOn w:val="Normal"/>
    <w:uiPriority w:val="99"/>
    <w:qFormat/>
    <w:rsid w:val="008A5F3B"/>
    <w:pPr>
      <w:spacing w:before="100" w:beforeAutospacing="1" w:after="100" w:afterAutospacing="1"/>
    </w:pPr>
    <w:rPr>
      <w14:ligatures w14:val="standardContextual"/>
    </w:rPr>
  </w:style>
  <w:style w:type="paragraph" w:customStyle="1" w:styleId="publishedon">
    <w:name w:val="published_on"/>
    <w:basedOn w:val="Normal"/>
    <w:uiPriority w:val="99"/>
    <w:qFormat/>
    <w:rsid w:val="008A5F3B"/>
    <w:pPr>
      <w:spacing w:before="100" w:beforeAutospacing="1" w:after="100" w:afterAutospacing="1"/>
    </w:pPr>
    <w:rPr>
      <w14:ligatures w14:val="standardContextual"/>
    </w:rPr>
  </w:style>
  <w:style w:type="character" w:customStyle="1" w:styleId="hparticlefooter">
    <w:name w:val="hparticlefooter"/>
    <w:basedOn w:val="DefaultParagraphFont"/>
    <w:rsid w:val="008A5F3B"/>
  </w:style>
  <w:style w:type="table" w:customStyle="1" w:styleId="TableGrid2">
    <w:name w:val="Table Grid2"/>
    <w:basedOn w:val="TableNormal"/>
    <w:next w:val="TableGrid"/>
    <w:rsid w:val="008A5F3B"/>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A5F3B"/>
  </w:style>
  <w:style w:type="character" w:customStyle="1" w:styleId="BlockCharCharCharCharChar">
    <w:name w:val="Block Char Char Char Char Char"/>
    <w:aliases w:val="Block Char Char Char Char Char Char Char Char,Block Char Char Char Char Char Char Char1"/>
    <w:basedOn w:val="DefaultParagraphFont"/>
    <w:rsid w:val="008A5F3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A5F3B"/>
    <w:rPr>
      <w:b/>
      <w:color w:val="000000"/>
      <w:u w:val="single"/>
      <w14:ligatures w14:val="standardContextual"/>
    </w:rPr>
  </w:style>
  <w:style w:type="character" w:customStyle="1" w:styleId="CiteEmphasisChar">
    <w:name w:val="Cite/Emphasis Char"/>
    <w:basedOn w:val="DefaultParagraphFont"/>
    <w:link w:val="CiteEmphasis"/>
    <w:rsid w:val="008A5F3B"/>
    <w:rPr>
      <w:rFonts w:ascii="Arial" w:hAnsi="Arial" w:cs="Arial"/>
      <w:b/>
      <w:color w:val="000000"/>
      <w:kern w:val="0"/>
      <w:sz w:val="16"/>
      <w:szCs w:val="22"/>
      <w:u w:val="single"/>
    </w:rPr>
  </w:style>
  <w:style w:type="character" w:customStyle="1" w:styleId="ReadText">
    <w:name w:val="Read Text"/>
    <w:basedOn w:val="DefaultParagraphFont"/>
    <w:rsid w:val="008A5F3B"/>
    <w:rPr>
      <w:rFonts w:ascii="Times New Roman" w:hAnsi="Times New Roman"/>
      <w:b/>
      <w:bCs/>
      <w:sz w:val="24"/>
      <w:u w:val="single"/>
    </w:rPr>
  </w:style>
  <w:style w:type="paragraph" w:customStyle="1" w:styleId="Styleunread8pt">
    <w:name w:val="Style unread + 8 pt"/>
    <w:basedOn w:val="Normal"/>
    <w:link w:val="Styleunread8ptChar"/>
    <w:qFormat/>
    <w:rsid w:val="008A5F3B"/>
    <w:rPr>
      <w:color w:val="000000"/>
      <w14:ligatures w14:val="standardContextual"/>
    </w:rPr>
  </w:style>
  <w:style w:type="character" w:customStyle="1" w:styleId="Styleunread8ptChar">
    <w:name w:val="Style unread + 8 pt Char"/>
    <w:basedOn w:val="DefaultParagraphFont"/>
    <w:link w:val="Styleunread8pt"/>
    <w:rsid w:val="008A5F3B"/>
    <w:rPr>
      <w:rFonts w:ascii="Arial" w:hAnsi="Arial" w:cs="Arial"/>
      <w:color w:val="000000"/>
      <w:kern w:val="0"/>
      <w:sz w:val="16"/>
      <w:szCs w:val="22"/>
    </w:rPr>
  </w:style>
  <w:style w:type="character" w:customStyle="1" w:styleId="main">
    <w:name w:val="main"/>
    <w:basedOn w:val="DefaultParagraphFont"/>
    <w:rsid w:val="008A5F3B"/>
  </w:style>
  <w:style w:type="character" w:customStyle="1" w:styleId="textunderlineCharChar">
    <w:name w:val="text underline Char Char"/>
    <w:basedOn w:val="DefaultParagraphFont"/>
    <w:rsid w:val="008A5F3B"/>
    <w:rPr>
      <w:rFonts w:ascii="Garamond" w:hAnsi="Garamond"/>
      <w:color w:val="000000"/>
      <w:u w:val="single"/>
    </w:rPr>
  </w:style>
  <w:style w:type="paragraph" w:customStyle="1" w:styleId="ekprop-p">
    <w:name w:val="ekprop-p"/>
    <w:basedOn w:val="Normal"/>
    <w:uiPriority w:val="99"/>
    <w:qFormat/>
    <w:rsid w:val="008A5F3B"/>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8A5F3B"/>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8A5F3B"/>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8A5F3B"/>
    <w:rPr>
      <w:color w:val="000000"/>
      <w14:ligatures w14:val="standardContextual"/>
    </w:rPr>
  </w:style>
  <w:style w:type="character" w:customStyle="1" w:styleId="SmalltextCharChar">
    <w:name w:val="Smalltext Char Char"/>
    <w:basedOn w:val="DefaultParagraphFont"/>
    <w:link w:val="SmalltextChar1"/>
    <w:rsid w:val="008A5F3B"/>
    <w:rPr>
      <w:rFonts w:ascii="Arial" w:hAnsi="Arial" w:cs="Arial"/>
      <w:color w:val="000000"/>
      <w:kern w:val="0"/>
      <w:sz w:val="16"/>
      <w:szCs w:val="22"/>
    </w:rPr>
  </w:style>
  <w:style w:type="character" w:customStyle="1" w:styleId="FullCiteCharChar">
    <w:name w:val="Full Cite Char Char"/>
    <w:basedOn w:val="DefaultParagraphFont"/>
    <w:rsid w:val="008A5F3B"/>
    <w:rPr>
      <w:rFonts w:ascii="Georgia" w:hAnsi="Georgia" w:cs="Calibri"/>
      <w:color w:val="000000"/>
      <w:sz w:val="20"/>
      <w:szCs w:val="24"/>
    </w:rPr>
  </w:style>
  <w:style w:type="character" w:customStyle="1" w:styleId="submitted-wrapper">
    <w:name w:val="submitted-wrapper"/>
    <w:basedOn w:val="DefaultParagraphFont"/>
    <w:rsid w:val="008A5F3B"/>
  </w:style>
  <w:style w:type="paragraph" w:customStyle="1" w:styleId="Spacer">
    <w:name w:val="Spacer"/>
    <w:basedOn w:val="Heading1"/>
    <w:link w:val="SpacerChar"/>
    <w:autoRedefine/>
    <w:uiPriority w:val="4"/>
    <w:qFormat/>
    <w:rsid w:val="008A5F3B"/>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8A5F3B"/>
    <w:rPr>
      <w:rFonts w:ascii="Arial" w:eastAsiaTheme="majorEastAsia" w:hAnsi="Arial" w:cstheme="majorBidi"/>
      <w:b/>
      <w:kern w:val="0"/>
      <w:szCs w:val="32"/>
    </w:rPr>
  </w:style>
  <w:style w:type="character" w:customStyle="1" w:styleId="the-author">
    <w:name w:val="the-author"/>
    <w:basedOn w:val="DefaultParagraphFont"/>
    <w:rsid w:val="008A5F3B"/>
  </w:style>
  <w:style w:type="character" w:customStyle="1" w:styleId="top-publish">
    <w:name w:val="top-publish"/>
    <w:basedOn w:val="DefaultParagraphFont"/>
    <w:rsid w:val="008A5F3B"/>
  </w:style>
  <w:style w:type="character" w:customStyle="1" w:styleId="byline-italic">
    <w:name w:val="byline-italic"/>
    <w:basedOn w:val="DefaultParagraphFont"/>
    <w:rsid w:val="008A5F3B"/>
  </w:style>
  <w:style w:type="character" w:customStyle="1" w:styleId="CardUnderlinedCharChar0">
    <w:name w:val="Card Underlined Char Char"/>
    <w:rsid w:val="008A5F3B"/>
    <w:rPr>
      <w:rFonts w:ascii="Arial Narrow" w:hAnsi="Arial Narrow"/>
      <w:sz w:val="22"/>
      <w:szCs w:val="24"/>
      <w:u w:val="single"/>
      <w:lang w:val="en-US" w:eastAsia="en-US" w:bidi="ar-SA"/>
    </w:rPr>
  </w:style>
  <w:style w:type="character" w:customStyle="1" w:styleId="gd">
    <w:name w:val="gd"/>
    <w:basedOn w:val="DefaultParagraphFont"/>
    <w:rsid w:val="008A5F3B"/>
  </w:style>
  <w:style w:type="character" w:customStyle="1" w:styleId="g3">
    <w:name w:val="g3"/>
    <w:basedOn w:val="DefaultParagraphFont"/>
    <w:rsid w:val="008A5F3B"/>
  </w:style>
  <w:style w:type="character" w:customStyle="1" w:styleId="hb">
    <w:name w:val="hb"/>
    <w:basedOn w:val="DefaultParagraphFont"/>
    <w:rsid w:val="008A5F3B"/>
  </w:style>
  <w:style w:type="character" w:customStyle="1" w:styleId="g2">
    <w:name w:val="g2"/>
    <w:basedOn w:val="DefaultParagraphFont"/>
    <w:rsid w:val="008A5F3B"/>
  </w:style>
  <w:style w:type="character" w:customStyle="1" w:styleId="nameplatehead">
    <w:name w:val="nameplatehead"/>
    <w:basedOn w:val="DefaultParagraphFont"/>
    <w:rsid w:val="008A5F3B"/>
  </w:style>
  <w:style w:type="character" w:customStyle="1" w:styleId="nameplatelink">
    <w:name w:val="nameplatelink"/>
    <w:basedOn w:val="DefaultParagraphFont"/>
    <w:rsid w:val="008A5F3B"/>
  </w:style>
  <w:style w:type="paragraph" w:customStyle="1" w:styleId="calibre8">
    <w:name w:val="calibre8"/>
    <w:basedOn w:val="Normal"/>
    <w:uiPriority w:val="99"/>
    <w:qFormat/>
    <w:rsid w:val="008A5F3B"/>
    <w:pPr>
      <w:spacing w:before="30" w:after="30"/>
      <w:jc w:val="both"/>
    </w:pPr>
    <w:rPr>
      <w:rFonts w:eastAsia="Times New Roman"/>
      <w:sz w:val="17"/>
      <w:szCs w:val="17"/>
      <w14:ligatures w14:val="standardContextual"/>
    </w:rPr>
  </w:style>
  <w:style w:type="paragraph" w:customStyle="1" w:styleId="paragraph">
    <w:name w:val="paragraph"/>
    <w:basedOn w:val="Normal"/>
    <w:qFormat/>
    <w:rsid w:val="008A5F3B"/>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8A5F3B"/>
  </w:style>
  <w:style w:type="character" w:customStyle="1" w:styleId="djhat-arrow">
    <w:name w:val="djhat-arrow"/>
    <w:basedOn w:val="DefaultParagraphFont"/>
    <w:rsid w:val="008A5F3B"/>
  </w:style>
  <w:style w:type="character" w:customStyle="1" w:styleId="mname">
    <w:name w:val="mname"/>
    <w:basedOn w:val="DefaultParagraphFont"/>
    <w:rsid w:val="008A5F3B"/>
  </w:style>
  <w:style w:type="character" w:customStyle="1" w:styleId="mvalue">
    <w:name w:val="mvalue"/>
    <w:basedOn w:val="DefaultParagraphFont"/>
    <w:rsid w:val="008A5F3B"/>
  </w:style>
  <w:style w:type="character" w:customStyle="1" w:styleId="mchange">
    <w:name w:val="mchange"/>
    <w:basedOn w:val="DefaultParagraphFont"/>
    <w:rsid w:val="008A5F3B"/>
  </w:style>
  <w:style w:type="character" w:customStyle="1" w:styleId="categoryaside">
    <w:name w:val="category__aside"/>
    <w:basedOn w:val="DefaultParagraphFont"/>
    <w:rsid w:val="008A5F3B"/>
  </w:style>
  <w:style w:type="character" w:customStyle="1" w:styleId="article-breadcrumb-wrapper">
    <w:name w:val="article-breadcrumb-wrapper"/>
    <w:basedOn w:val="DefaultParagraphFont"/>
    <w:rsid w:val="008A5F3B"/>
  </w:style>
  <w:style w:type="character" w:customStyle="1" w:styleId="wsj-article-caption-content">
    <w:name w:val="wsj-article-caption-content"/>
    <w:basedOn w:val="DefaultParagraphFont"/>
    <w:rsid w:val="008A5F3B"/>
  </w:style>
  <w:style w:type="character" w:customStyle="1" w:styleId="wsj-article-credit">
    <w:name w:val="wsj-article-credit"/>
    <w:basedOn w:val="DefaultParagraphFont"/>
    <w:rsid w:val="008A5F3B"/>
  </w:style>
  <w:style w:type="character" w:customStyle="1" w:styleId="wsj-article-credit-tag">
    <w:name w:val="wsj-article-credit-tag"/>
    <w:basedOn w:val="DefaultParagraphFont"/>
    <w:rsid w:val="008A5F3B"/>
  </w:style>
  <w:style w:type="character" w:customStyle="1" w:styleId="commentscounticon">
    <w:name w:val="comments_count_icon"/>
    <w:basedOn w:val="DefaultParagraphFont"/>
    <w:rsid w:val="008A5F3B"/>
  </w:style>
  <w:style w:type="character" w:customStyle="1" w:styleId="comments-count-word">
    <w:name w:val="comments-count-word"/>
    <w:basedOn w:val="DefaultParagraphFont"/>
    <w:rsid w:val="008A5F3B"/>
  </w:style>
  <w:style w:type="character" w:customStyle="1" w:styleId="company-name-type">
    <w:name w:val="company-name-type"/>
    <w:basedOn w:val="DefaultParagraphFont"/>
    <w:rsid w:val="008A5F3B"/>
  </w:style>
  <w:style w:type="character" w:customStyle="1" w:styleId="nav-prevnext-lbl">
    <w:name w:val="nav-prevnext-lbl"/>
    <w:basedOn w:val="DefaultParagraphFont"/>
    <w:rsid w:val="008A5F3B"/>
  </w:style>
  <w:style w:type="character" w:customStyle="1" w:styleId="nav-prevnext-hed">
    <w:name w:val="nav-prevnext-hed"/>
    <w:basedOn w:val="DefaultParagraphFont"/>
    <w:rsid w:val="008A5F3B"/>
  </w:style>
  <w:style w:type="character" w:customStyle="1" w:styleId="readcomments">
    <w:name w:val="readcomments"/>
    <w:basedOn w:val="DefaultParagraphFont"/>
    <w:rsid w:val="008A5F3B"/>
  </w:style>
  <w:style w:type="character" w:customStyle="1" w:styleId="selected-edition">
    <w:name w:val="selected-edition"/>
    <w:basedOn w:val="DefaultParagraphFont"/>
    <w:rsid w:val="008A5F3B"/>
  </w:style>
  <w:style w:type="character" w:customStyle="1" w:styleId="rotate">
    <w:name w:val="rotate"/>
    <w:basedOn w:val="DefaultParagraphFont"/>
    <w:rsid w:val="008A5F3B"/>
  </w:style>
  <w:style w:type="paragraph" w:customStyle="1" w:styleId="column-name">
    <w:name w:val="column-name"/>
    <w:basedOn w:val="Normal"/>
    <w:rsid w:val="008A5F3B"/>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8A5F3B"/>
  </w:style>
  <w:style w:type="character" w:customStyle="1" w:styleId="UnresolvedMention31">
    <w:name w:val="Unresolved Mention31"/>
    <w:basedOn w:val="DefaultParagraphFont"/>
    <w:uiPriority w:val="99"/>
    <w:semiHidden/>
    <w:unhideWhenUsed/>
    <w:rsid w:val="008A5F3B"/>
    <w:rPr>
      <w:color w:val="808080"/>
      <w:shd w:val="clear" w:color="auto" w:fill="E6E6E6"/>
    </w:rPr>
  </w:style>
  <w:style w:type="character" w:customStyle="1" w:styleId="m-765514100411602794gmail-style13ptbold">
    <w:name w:val="m_-765514100411602794gmail-style13ptbold"/>
    <w:basedOn w:val="DefaultParagraphFont"/>
    <w:rsid w:val="008A5F3B"/>
  </w:style>
  <w:style w:type="character" w:customStyle="1" w:styleId="m-765514100411602794gmail-styleunderline">
    <w:name w:val="m_-765514100411602794gmail-styleunderline"/>
    <w:basedOn w:val="DefaultParagraphFont"/>
    <w:rsid w:val="008A5F3B"/>
  </w:style>
  <w:style w:type="character" w:customStyle="1" w:styleId="FontStyle42">
    <w:name w:val="Font Style42"/>
    <w:basedOn w:val="DefaultParagraphFont"/>
    <w:uiPriority w:val="99"/>
    <w:rsid w:val="008A5F3B"/>
    <w:rPr>
      <w:rFonts w:ascii="Cambria" w:hAnsi="Cambria" w:cs="Cambria"/>
      <w:sz w:val="22"/>
      <w:szCs w:val="22"/>
    </w:rPr>
  </w:style>
  <w:style w:type="paragraph" w:customStyle="1" w:styleId="Style17">
    <w:name w:val="Style17"/>
    <w:basedOn w:val="Normal"/>
    <w:uiPriority w:val="99"/>
    <w:rsid w:val="008A5F3B"/>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8A5F3B"/>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8A5F3B"/>
    <w:rPr>
      <w:rFonts w:ascii="Times New Roman" w:hAnsi="Times New Roman" w:cs="Times New Roman"/>
      <w:b/>
      <w:bCs/>
      <w:i/>
      <w:iCs/>
      <w:spacing w:val="-10"/>
      <w:sz w:val="18"/>
      <w:szCs w:val="18"/>
    </w:rPr>
  </w:style>
  <w:style w:type="character" w:customStyle="1" w:styleId="FontStyle370">
    <w:name w:val="Font Style370"/>
    <w:uiPriority w:val="99"/>
    <w:rsid w:val="008A5F3B"/>
    <w:rPr>
      <w:rFonts w:ascii="Cambria" w:hAnsi="Cambria" w:cs="Cambria"/>
      <w:b/>
      <w:bCs/>
      <w:spacing w:val="-10"/>
      <w:sz w:val="18"/>
      <w:szCs w:val="18"/>
    </w:rPr>
  </w:style>
  <w:style w:type="character" w:customStyle="1" w:styleId="FontStyle302">
    <w:name w:val="Font Style302"/>
    <w:uiPriority w:val="99"/>
    <w:rsid w:val="008A5F3B"/>
    <w:rPr>
      <w:rFonts w:ascii="Times New Roman" w:hAnsi="Times New Roman" w:cs="Times New Roman"/>
      <w:b/>
      <w:bCs/>
      <w:sz w:val="22"/>
      <w:szCs w:val="22"/>
    </w:rPr>
  </w:style>
  <w:style w:type="character" w:customStyle="1" w:styleId="FontStyle347">
    <w:name w:val="Font Style347"/>
    <w:uiPriority w:val="99"/>
    <w:rsid w:val="008A5F3B"/>
    <w:rPr>
      <w:rFonts w:ascii="Times New Roman" w:hAnsi="Times New Roman" w:cs="Times New Roman"/>
      <w:b/>
      <w:bCs/>
      <w:spacing w:val="-10"/>
      <w:sz w:val="20"/>
      <w:szCs w:val="20"/>
    </w:rPr>
  </w:style>
  <w:style w:type="paragraph" w:customStyle="1" w:styleId="Style27">
    <w:name w:val="Style27"/>
    <w:basedOn w:val="Normal"/>
    <w:uiPriority w:val="99"/>
    <w:rsid w:val="008A5F3B"/>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8A5F3B"/>
    <w:rPr>
      <w:rFonts w:ascii="Times New Roman" w:hAnsi="Times New Roman" w:cs="Times New Roman"/>
      <w:spacing w:val="-10"/>
      <w:sz w:val="18"/>
      <w:szCs w:val="18"/>
    </w:rPr>
  </w:style>
  <w:style w:type="character" w:customStyle="1" w:styleId="FontStyle312">
    <w:name w:val="Font Style312"/>
    <w:uiPriority w:val="99"/>
    <w:rsid w:val="008A5F3B"/>
    <w:rPr>
      <w:rFonts w:ascii="Times New Roman" w:hAnsi="Times New Roman" w:cs="Times New Roman"/>
      <w:b/>
      <w:bCs/>
      <w:spacing w:val="-10"/>
      <w:sz w:val="16"/>
      <w:szCs w:val="16"/>
    </w:rPr>
  </w:style>
  <w:style w:type="character" w:customStyle="1" w:styleId="FontStyle346">
    <w:name w:val="Font Style346"/>
    <w:uiPriority w:val="99"/>
    <w:rsid w:val="008A5F3B"/>
    <w:rPr>
      <w:rFonts w:ascii="Times New Roman" w:hAnsi="Times New Roman" w:cs="Times New Roman"/>
      <w:b/>
      <w:bCs/>
      <w:spacing w:val="-10"/>
      <w:sz w:val="18"/>
      <w:szCs w:val="18"/>
    </w:rPr>
  </w:style>
  <w:style w:type="character" w:customStyle="1" w:styleId="FontStyle330">
    <w:name w:val="Font Style330"/>
    <w:uiPriority w:val="99"/>
    <w:rsid w:val="008A5F3B"/>
    <w:rPr>
      <w:rFonts w:ascii="Times New Roman" w:hAnsi="Times New Roman" w:cs="Times New Roman"/>
      <w:b/>
      <w:bCs/>
      <w:sz w:val="16"/>
      <w:szCs w:val="16"/>
    </w:rPr>
  </w:style>
  <w:style w:type="character" w:customStyle="1" w:styleId="FontStyle372">
    <w:name w:val="Font Style372"/>
    <w:uiPriority w:val="99"/>
    <w:rsid w:val="008A5F3B"/>
    <w:rPr>
      <w:rFonts w:ascii="Times New Roman" w:hAnsi="Times New Roman" w:cs="Times New Roman"/>
      <w:b/>
      <w:bCs/>
      <w:sz w:val="16"/>
      <w:szCs w:val="16"/>
    </w:rPr>
  </w:style>
  <w:style w:type="paragraph" w:customStyle="1" w:styleId="Style59">
    <w:name w:val="Style59"/>
    <w:basedOn w:val="Normal"/>
    <w:uiPriority w:val="99"/>
    <w:rsid w:val="008A5F3B"/>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8A5F3B"/>
    <w:rPr>
      <w:rFonts w:ascii="Times New Roman" w:hAnsi="Times New Roman" w:cs="Times New Roman"/>
      <w:b/>
      <w:bCs/>
      <w:i/>
      <w:iCs/>
      <w:sz w:val="16"/>
      <w:szCs w:val="16"/>
    </w:rPr>
  </w:style>
  <w:style w:type="paragraph" w:customStyle="1" w:styleId="Style200">
    <w:name w:val="Style20"/>
    <w:basedOn w:val="Normal"/>
    <w:uiPriority w:val="99"/>
    <w:rsid w:val="008A5F3B"/>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8A5F3B"/>
    <w:rPr>
      <w:rFonts w:ascii="Times New Roman" w:hAnsi="Times New Roman" w:cs="Times New Roman"/>
      <w:smallCaps/>
      <w:sz w:val="14"/>
      <w:szCs w:val="14"/>
    </w:rPr>
  </w:style>
  <w:style w:type="paragraph" w:customStyle="1" w:styleId="Style89">
    <w:name w:val="Style89"/>
    <w:basedOn w:val="Normal"/>
    <w:uiPriority w:val="99"/>
    <w:rsid w:val="008A5F3B"/>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8A5F3B"/>
    <w:rPr>
      <w:rFonts w:ascii="Times New Roman" w:hAnsi="Times New Roman" w:cs="Times New Roman"/>
      <w:b/>
      <w:bCs/>
      <w:spacing w:val="-10"/>
      <w:sz w:val="22"/>
      <w:szCs w:val="22"/>
    </w:rPr>
  </w:style>
  <w:style w:type="character" w:customStyle="1" w:styleId="FontStyle320">
    <w:name w:val="Font Style320"/>
    <w:uiPriority w:val="99"/>
    <w:rsid w:val="008A5F3B"/>
    <w:rPr>
      <w:rFonts w:ascii="Times New Roman" w:hAnsi="Times New Roman" w:cs="Times New Roman"/>
      <w:b/>
      <w:bCs/>
      <w:spacing w:val="-10"/>
      <w:sz w:val="22"/>
      <w:szCs w:val="22"/>
    </w:rPr>
  </w:style>
  <w:style w:type="character" w:customStyle="1" w:styleId="FontStyle352">
    <w:name w:val="Font Style352"/>
    <w:uiPriority w:val="99"/>
    <w:rsid w:val="008A5F3B"/>
    <w:rPr>
      <w:rFonts w:ascii="Times New Roman" w:hAnsi="Times New Roman" w:cs="Times New Roman"/>
      <w:b/>
      <w:bCs/>
      <w:sz w:val="16"/>
      <w:szCs w:val="16"/>
    </w:rPr>
  </w:style>
  <w:style w:type="character" w:customStyle="1" w:styleId="FontStyle356">
    <w:name w:val="Font Style356"/>
    <w:uiPriority w:val="99"/>
    <w:rsid w:val="008A5F3B"/>
    <w:rPr>
      <w:rFonts w:ascii="Times New Roman" w:hAnsi="Times New Roman" w:cs="Times New Roman"/>
      <w:b/>
      <w:bCs/>
      <w:spacing w:val="-10"/>
      <w:sz w:val="22"/>
      <w:szCs w:val="22"/>
    </w:rPr>
  </w:style>
  <w:style w:type="character" w:customStyle="1" w:styleId="FontStyle298">
    <w:name w:val="Font Style298"/>
    <w:uiPriority w:val="99"/>
    <w:rsid w:val="008A5F3B"/>
    <w:rPr>
      <w:rFonts w:ascii="Times New Roman" w:hAnsi="Times New Roman" w:cs="Times New Roman"/>
      <w:sz w:val="18"/>
      <w:szCs w:val="18"/>
    </w:rPr>
  </w:style>
  <w:style w:type="character" w:customStyle="1" w:styleId="FontStyle311">
    <w:name w:val="Font Style311"/>
    <w:uiPriority w:val="99"/>
    <w:rsid w:val="008A5F3B"/>
    <w:rPr>
      <w:rFonts w:ascii="Times New Roman" w:hAnsi="Times New Roman" w:cs="Times New Roman"/>
      <w:b/>
      <w:bCs/>
      <w:spacing w:val="-10"/>
      <w:sz w:val="18"/>
      <w:szCs w:val="18"/>
    </w:rPr>
  </w:style>
  <w:style w:type="character" w:customStyle="1" w:styleId="FontStyle332">
    <w:name w:val="Font Style332"/>
    <w:uiPriority w:val="99"/>
    <w:rsid w:val="008A5F3B"/>
    <w:rPr>
      <w:rFonts w:ascii="Times New Roman" w:hAnsi="Times New Roman" w:cs="Times New Roman"/>
      <w:b/>
      <w:bCs/>
      <w:i/>
      <w:iCs/>
      <w:spacing w:val="-10"/>
      <w:sz w:val="20"/>
      <w:szCs w:val="20"/>
    </w:rPr>
  </w:style>
  <w:style w:type="character" w:customStyle="1" w:styleId="FontStyle371">
    <w:name w:val="Font Style371"/>
    <w:uiPriority w:val="99"/>
    <w:rsid w:val="008A5F3B"/>
    <w:rPr>
      <w:rFonts w:ascii="Times New Roman" w:hAnsi="Times New Roman" w:cs="Times New Roman"/>
      <w:sz w:val="16"/>
      <w:szCs w:val="16"/>
    </w:rPr>
  </w:style>
  <w:style w:type="character" w:customStyle="1" w:styleId="FontStyle350">
    <w:name w:val="Font Style350"/>
    <w:uiPriority w:val="99"/>
    <w:rsid w:val="008A5F3B"/>
    <w:rPr>
      <w:rFonts w:ascii="Times New Roman" w:hAnsi="Times New Roman" w:cs="Times New Roman"/>
      <w:b/>
      <w:bCs/>
      <w:i/>
      <w:iCs/>
      <w:sz w:val="20"/>
      <w:szCs w:val="20"/>
    </w:rPr>
  </w:style>
  <w:style w:type="paragraph" w:customStyle="1" w:styleId="Style8">
    <w:name w:val="Style8"/>
    <w:basedOn w:val="Normal"/>
    <w:uiPriority w:val="99"/>
    <w:rsid w:val="008A5F3B"/>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8A5F3B"/>
    <w:rPr>
      <w:rFonts w:ascii="Times New Roman" w:hAnsi="Times New Roman" w:cs="Times New Roman"/>
      <w:b/>
      <w:bCs/>
      <w:sz w:val="22"/>
      <w:szCs w:val="22"/>
    </w:rPr>
  </w:style>
  <w:style w:type="paragraph" w:customStyle="1" w:styleId="Style130">
    <w:name w:val="Style130"/>
    <w:basedOn w:val="Normal"/>
    <w:uiPriority w:val="99"/>
    <w:rsid w:val="008A5F3B"/>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8A5F3B"/>
    <w:rPr>
      <w:rFonts w:ascii="Times New Roman" w:hAnsi="Times New Roman" w:cs="Times New Roman"/>
      <w:b/>
      <w:bCs/>
      <w:spacing w:val="-10"/>
      <w:sz w:val="20"/>
      <w:szCs w:val="20"/>
    </w:rPr>
  </w:style>
  <w:style w:type="character" w:customStyle="1" w:styleId="FontStyle357">
    <w:name w:val="Font Style357"/>
    <w:uiPriority w:val="99"/>
    <w:rsid w:val="008A5F3B"/>
    <w:rPr>
      <w:rFonts w:ascii="Times New Roman" w:hAnsi="Times New Roman" w:cs="Times New Roman"/>
      <w:b/>
      <w:bCs/>
      <w:spacing w:val="-10"/>
      <w:sz w:val="22"/>
      <w:szCs w:val="22"/>
    </w:rPr>
  </w:style>
  <w:style w:type="paragraph" w:customStyle="1" w:styleId="Style67">
    <w:name w:val="Style67"/>
    <w:basedOn w:val="Normal"/>
    <w:uiPriority w:val="99"/>
    <w:rsid w:val="008A5F3B"/>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8A5F3B"/>
    <w:rPr>
      <w:rFonts w:ascii="Times New Roman" w:hAnsi="Times New Roman" w:cs="Times New Roman"/>
      <w:sz w:val="20"/>
      <w:szCs w:val="20"/>
    </w:rPr>
  </w:style>
  <w:style w:type="character" w:customStyle="1" w:styleId="FontStyle374">
    <w:name w:val="Font Style374"/>
    <w:uiPriority w:val="99"/>
    <w:rsid w:val="008A5F3B"/>
    <w:rPr>
      <w:rFonts w:ascii="Times New Roman" w:hAnsi="Times New Roman" w:cs="Times New Roman"/>
      <w:b/>
      <w:bCs/>
      <w:spacing w:val="-10"/>
      <w:sz w:val="22"/>
      <w:szCs w:val="22"/>
    </w:rPr>
  </w:style>
  <w:style w:type="paragraph" w:customStyle="1" w:styleId="Style300">
    <w:name w:val="Style30"/>
    <w:basedOn w:val="Normal"/>
    <w:uiPriority w:val="99"/>
    <w:rsid w:val="008A5F3B"/>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8A5F3B"/>
    <w:rPr>
      <w:rFonts w:ascii="Times New Roman" w:hAnsi="Times New Roman" w:cs="Times New Roman"/>
      <w:smallCaps/>
      <w:sz w:val="16"/>
      <w:szCs w:val="16"/>
    </w:rPr>
  </w:style>
  <w:style w:type="paragraph" w:customStyle="1" w:styleId="Style93">
    <w:name w:val="Style93"/>
    <w:basedOn w:val="Normal"/>
    <w:uiPriority w:val="99"/>
    <w:rsid w:val="008A5F3B"/>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8A5F3B"/>
    <w:pPr>
      <w:widowControl w:val="0"/>
      <w:autoSpaceDE w:val="0"/>
      <w:autoSpaceDN w:val="0"/>
      <w:adjustRightInd w:val="0"/>
      <w:spacing w:line="207" w:lineRule="exact"/>
    </w:pPr>
    <w:rPr>
      <w:rFonts w:eastAsia="Times New Roman"/>
      <w:sz w:val="24"/>
      <w14:ligatures w14:val="standardContextual"/>
    </w:rPr>
  </w:style>
  <w:style w:type="character" w:customStyle="1" w:styleId="CardsCharCharChar">
    <w:name w:val="Cards Char Char Char"/>
    <w:rsid w:val="008A5F3B"/>
    <w:rPr>
      <w:szCs w:val="24"/>
      <w:lang w:val="en-US" w:eastAsia="en-US" w:bidi="ar-SA"/>
    </w:rPr>
  </w:style>
  <w:style w:type="character" w:customStyle="1" w:styleId="CardsCharCharCharChar">
    <w:name w:val="Cards Char Char Char Char"/>
    <w:rsid w:val="008A5F3B"/>
    <w:rPr>
      <w:szCs w:val="24"/>
      <w:lang w:val="en-US" w:eastAsia="en-US" w:bidi="ar-SA"/>
    </w:rPr>
  </w:style>
  <w:style w:type="paragraph" w:customStyle="1" w:styleId="NoSpacingCharCharChar">
    <w:name w:val="No Spacing Char Char Char"/>
    <w:next w:val="Normal"/>
    <w:rsid w:val="008A5F3B"/>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8A5F3B"/>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8A5F3B"/>
    <w:rPr>
      <w:rFonts w:ascii="Garamond" w:hAnsi="Garamond"/>
    </w:rPr>
  </w:style>
  <w:style w:type="paragraph" w:customStyle="1" w:styleId="INDENTEDPARAGRAPH">
    <w:name w:val="INDENTED PARAGRAPH"/>
    <w:rsid w:val="008A5F3B"/>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8A5F3B"/>
  </w:style>
  <w:style w:type="paragraph" w:customStyle="1" w:styleId="TagChar1CharCharCharChar">
    <w:name w:val="Tag Char1 Char Char Char Char"/>
    <w:basedOn w:val="Normal"/>
    <w:rsid w:val="008A5F3B"/>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A5F3B"/>
    <w:rPr>
      <w:rFonts w:eastAsia="Times New Roman"/>
      <w:b/>
      <w:sz w:val="24"/>
      <w14:ligatures w14:val="standardContextual"/>
    </w:rPr>
  </w:style>
  <w:style w:type="paragraph" w:customStyle="1" w:styleId="RepeatHeader0">
    <w:name w:val="Repeat Header"/>
    <w:basedOn w:val="HeaderDebate"/>
    <w:rsid w:val="008A5F3B"/>
    <w:pPr>
      <w:outlineLvl w:val="1"/>
    </w:pPr>
    <w:rPr>
      <w:rFonts w:ascii="Arial" w:eastAsia="Times New Roman" w:hAnsi="Arial"/>
      <w:szCs w:val="48"/>
      <w:lang w:bidi="ar-SA"/>
      <w14:ligatures w14:val="standardContextual"/>
    </w:rPr>
  </w:style>
  <w:style w:type="character" w:customStyle="1" w:styleId="sectionsubtitle">
    <w:name w:val="sectionsubtitle"/>
    <w:basedOn w:val="DefaultParagraphFont"/>
    <w:rsid w:val="008A5F3B"/>
  </w:style>
  <w:style w:type="character" w:customStyle="1" w:styleId="EvidenceTag">
    <w:name w:val="Evidence Tag"/>
    <w:rsid w:val="008A5F3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5F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5F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5F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5F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5F3B"/>
  </w:style>
  <w:style w:type="character" w:customStyle="1" w:styleId="StyleUnderlineUnderlineChar">
    <w:name w:val="Style Underline + Underline Char"/>
    <w:rsid w:val="008A5F3B"/>
    <w:rPr>
      <w:rFonts w:ascii="Trebuchet MS" w:hAnsi="Trebuchet MS"/>
      <w:szCs w:val="18"/>
      <w:u w:val="single"/>
      <w:lang w:val="en-US" w:eastAsia="en-US" w:bidi="ar-SA"/>
    </w:rPr>
  </w:style>
  <w:style w:type="paragraph" w:customStyle="1" w:styleId="UnderlineCards">
    <w:name w:val="Underline Cards"/>
    <w:basedOn w:val="Cards"/>
    <w:link w:val="UnderlineCardsChar"/>
    <w:rsid w:val="008A5F3B"/>
    <w:pPr>
      <w:widowControl/>
      <w:ind w:left="288" w:right="0"/>
      <w:jc w:val="left"/>
    </w:pPr>
    <w:rPr>
      <w:u w:val="thick"/>
      <w14:ligatures w14:val="standardContextual"/>
    </w:rPr>
  </w:style>
  <w:style w:type="character" w:customStyle="1" w:styleId="UnderlineCardsChar">
    <w:name w:val="Underline Cards Char"/>
    <w:link w:val="UnderlineCards"/>
    <w:rsid w:val="008A5F3B"/>
    <w:rPr>
      <w:rFonts w:ascii="Times New Roman" w:eastAsia="Times New Roman" w:hAnsi="Times New Roman" w:cs="Times New Roman"/>
      <w:kern w:val="0"/>
      <w:sz w:val="20"/>
      <w:u w:val="thick"/>
    </w:rPr>
  </w:style>
  <w:style w:type="character" w:customStyle="1" w:styleId="SmallCardsChar">
    <w:name w:val="Small Cards Char"/>
    <w:link w:val="SmallCards"/>
    <w:rsid w:val="008A5F3B"/>
    <w:rPr>
      <w:rFonts w:ascii="Arial" w:eastAsia="Times New Roman" w:hAnsi="Arial" w:cs="Arial"/>
      <w:kern w:val="0"/>
      <w:sz w:val="16"/>
      <w:szCs w:val="20"/>
    </w:rPr>
  </w:style>
  <w:style w:type="paragraph" w:customStyle="1" w:styleId="ReadingCites">
    <w:name w:val="Reading Cites"/>
    <w:basedOn w:val="Normal"/>
    <w:link w:val="ReadingCitesChar"/>
    <w:rsid w:val="008A5F3B"/>
    <w:rPr>
      <w:rFonts w:eastAsia="Times New Roman"/>
      <w:b/>
      <w:szCs w:val="20"/>
      <w14:ligatures w14:val="standardContextual"/>
    </w:rPr>
  </w:style>
  <w:style w:type="character" w:customStyle="1" w:styleId="ReadingCitesChar">
    <w:name w:val="Reading Cites Char"/>
    <w:link w:val="ReadingCites"/>
    <w:rsid w:val="008A5F3B"/>
    <w:rPr>
      <w:rFonts w:ascii="Arial" w:eastAsia="Times New Roman" w:hAnsi="Arial" w:cs="Arial"/>
      <w:b/>
      <w:kern w:val="0"/>
      <w:sz w:val="16"/>
      <w:szCs w:val="20"/>
    </w:rPr>
  </w:style>
  <w:style w:type="paragraph" w:customStyle="1" w:styleId="ContentsHeading">
    <w:name w:val="Contents Heading"/>
    <w:basedOn w:val="Heading1"/>
    <w:next w:val="Normal"/>
    <w:rsid w:val="008A5F3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8A5F3B"/>
    <w:pPr>
      <w:spacing w:before="100" w:beforeAutospacing="1" w:after="100" w:afterAutospacing="1"/>
    </w:pPr>
    <w:rPr>
      <w:rFonts w:eastAsia="Times New Roman"/>
      <w14:ligatures w14:val="standardContextual"/>
    </w:rPr>
  </w:style>
  <w:style w:type="character" w:customStyle="1" w:styleId="CharacterStyle8">
    <w:name w:val="Character Style 8"/>
    <w:rsid w:val="008A5F3B"/>
    <w:rPr>
      <w:sz w:val="22"/>
      <w:szCs w:val="22"/>
    </w:rPr>
  </w:style>
  <w:style w:type="paragraph" w:customStyle="1" w:styleId="Style110">
    <w:name w:val="Style 11"/>
    <w:rsid w:val="008A5F3B"/>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8A5F3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8A5F3B"/>
    <w:rPr>
      <w:rFonts w:ascii="Arial Narrow" w:hAnsi="Arial Narrow"/>
      <w:color w:val="000000"/>
      <w:sz w:val="22"/>
      <w:szCs w:val="22"/>
      <w:u w:val="single"/>
      <w:lang w:val="en-US" w:eastAsia="en-US" w:bidi="ar-SA"/>
    </w:rPr>
  </w:style>
  <w:style w:type="character" w:customStyle="1" w:styleId="CardText1Char1">
    <w:name w:val="Card Text 1 Char1"/>
    <w:rsid w:val="008A5F3B"/>
    <w:rPr>
      <w:rFonts w:ascii="Arial Narrow" w:hAnsi="Arial Narrow"/>
      <w:color w:val="000000"/>
      <w:sz w:val="22"/>
      <w:szCs w:val="22"/>
      <w:u w:val="single"/>
      <w:lang w:val="en-US" w:eastAsia="en-US" w:bidi="ar-SA"/>
    </w:rPr>
  </w:style>
  <w:style w:type="paragraph" w:customStyle="1" w:styleId="Style52">
    <w:name w:val="Style 5"/>
    <w:rsid w:val="008A5F3B"/>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8A5F3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A5F3B"/>
    <w:rPr>
      <w:b/>
      <w:bCs/>
      <w:color w:val="695B54"/>
    </w:rPr>
  </w:style>
  <w:style w:type="paragraph" w:customStyle="1" w:styleId="Heading11">
    <w:name w:val="Heading 11"/>
    <w:basedOn w:val="Normal"/>
    <w:next w:val="Normal"/>
    <w:rsid w:val="008A5F3B"/>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8A5F3B"/>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8A5F3B"/>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rsid w:val="008A5F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8A5F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8A5F3B"/>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8A5F3B"/>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8A5F3B"/>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8A5F3B"/>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8A5F3B"/>
    <w:rPr>
      <w:rFonts w:eastAsia="Times New Roman"/>
      <w14:ligatures w14:val="standardContextual"/>
    </w:rPr>
  </w:style>
  <w:style w:type="character" w:customStyle="1" w:styleId="Char31">
    <w:name w:val="Char31"/>
    <w:rsid w:val="008A5F3B"/>
    <w:rPr>
      <w:rFonts w:cs="Arial"/>
      <w:bCs/>
      <w:u w:val="thick"/>
      <w:lang w:val="en-US" w:eastAsia="en-US" w:bidi="ar-SA"/>
    </w:rPr>
  </w:style>
  <w:style w:type="paragraph" w:customStyle="1" w:styleId="StyleHeading1Centered">
    <w:name w:val="Style Heading 1 + Centered"/>
    <w:basedOn w:val="Heading1"/>
    <w:rsid w:val="008A5F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8A5F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8A5F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8A5F3B"/>
    <w:pPr>
      <w:spacing w:before="120"/>
    </w:pPr>
    <w:rPr>
      <w:rFonts w:eastAsia="Times New Roman"/>
      <w14:ligatures w14:val="standardContextual"/>
    </w:rPr>
  </w:style>
  <w:style w:type="character" w:customStyle="1" w:styleId="underliningChar3">
    <w:name w:val="underlining Char"/>
    <w:rsid w:val="008A5F3B"/>
    <w:rPr>
      <w:b/>
      <w:szCs w:val="24"/>
      <w:u w:val="single"/>
      <w:lang w:val="en-US" w:eastAsia="en-US" w:bidi="ar-SA"/>
    </w:rPr>
  </w:style>
  <w:style w:type="character" w:customStyle="1" w:styleId="notreadChar">
    <w:name w:val="not read Char"/>
    <w:rsid w:val="008A5F3B"/>
    <w:rPr>
      <w:sz w:val="18"/>
      <w:szCs w:val="24"/>
      <w:lang w:val="en-US" w:eastAsia="en-US" w:bidi="ar-SA"/>
    </w:rPr>
  </w:style>
  <w:style w:type="paragraph" w:customStyle="1" w:styleId="StyleStrong10ptNotBold">
    <w:name w:val="Style Strong + 10 pt Not Bold"/>
    <w:basedOn w:val="Normal"/>
    <w:autoRedefine/>
    <w:rsid w:val="008A5F3B"/>
    <w:pPr>
      <w:ind w:left="720" w:hanging="360"/>
    </w:pPr>
    <w:rPr>
      <w:rFonts w:eastAsia="Times New Roman"/>
      <w:sz w:val="26"/>
      <w:szCs w:val="26"/>
      <w14:ligatures w14:val="standardContextual"/>
    </w:rPr>
  </w:style>
  <w:style w:type="character" w:customStyle="1" w:styleId="smallCharChar0">
    <w:name w:val="small Char Char"/>
    <w:rsid w:val="008A5F3B"/>
    <w:rPr>
      <w:rFonts w:ascii="Times New Roman" w:eastAsia="Times New Roman" w:hAnsi="Times New Roman" w:cs="Times New Roman"/>
      <w:sz w:val="12"/>
      <w:szCs w:val="16"/>
    </w:rPr>
  </w:style>
  <w:style w:type="character" w:customStyle="1" w:styleId="Undlerine">
    <w:name w:val="Undlerine"/>
    <w:qFormat/>
    <w:rsid w:val="008A5F3B"/>
    <w:rPr>
      <w:rFonts w:ascii="Times New Roman" w:hAnsi="Times New Roman"/>
      <w:w w:val="110"/>
      <w:sz w:val="20"/>
      <w:szCs w:val="20"/>
      <w:u w:val="single"/>
      <w:bdr w:val="none" w:sz="0" w:space="0" w:color="auto"/>
      <w:lang w:bidi="he-IL"/>
    </w:rPr>
  </w:style>
  <w:style w:type="character" w:customStyle="1" w:styleId="tim">
    <w:name w:val="tim"/>
    <w:qFormat/>
    <w:rsid w:val="008A5F3B"/>
    <w:rPr>
      <w:rFonts w:ascii="Times New Roman" w:hAnsi="Times New Roman"/>
      <w:sz w:val="20"/>
      <w:u w:val="single"/>
    </w:rPr>
  </w:style>
  <w:style w:type="character" w:customStyle="1" w:styleId="hl">
    <w:name w:val="hl"/>
    <w:basedOn w:val="DefaultParagraphFont"/>
    <w:rsid w:val="008A5F3B"/>
  </w:style>
  <w:style w:type="character" w:customStyle="1" w:styleId="clock1">
    <w:name w:val="clock1"/>
    <w:rsid w:val="008A5F3B"/>
    <w:rPr>
      <w:color w:val="B51B1B"/>
    </w:rPr>
  </w:style>
  <w:style w:type="character" w:customStyle="1" w:styleId="smallChar10">
    <w:name w:val="small Char1"/>
    <w:rsid w:val="008A5F3B"/>
    <w:rPr>
      <w:sz w:val="12"/>
      <w:szCs w:val="16"/>
      <w:lang w:val="en-US" w:eastAsia="en-US" w:bidi="ar-SA"/>
    </w:rPr>
  </w:style>
  <w:style w:type="character" w:customStyle="1" w:styleId="SmallCardsCharChar">
    <w:name w:val="Small Cards Char Char"/>
    <w:rsid w:val="008A5F3B"/>
    <w:rPr>
      <w:sz w:val="14"/>
      <w:szCs w:val="24"/>
      <w:lang w:val="en-US" w:eastAsia="en-US" w:bidi="ar-SA"/>
    </w:rPr>
  </w:style>
  <w:style w:type="paragraph" w:customStyle="1" w:styleId="NormalCards">
    <w:name w:val="Normal Cards"/>
    <w:basedOn w:val="Normal"/>
    <w:rsid w:val="008A5F3B"/>
    <w:pPr>
      <w:ind w:left="288"/>
    </w:pPr>
    <w:rPr>
      <w:rFonts w:eastAsia="Times New Roman"/>
      <w14:ligatures w14:val="standardContextual"/>
    </w:rPr>
  </w:style>
  <w:style w:type="character" w:customStyle="1" w:styleId="iniciales">
    <w:name w:val="iniciales"/>
    <w:basedOn w:val="DefaultParagraphFont"/>
    <w:rsid w:val="008A5F3B"/>
  </w:style>
  <w:style w:type="character" w:customStyle="1" w:styleId="Style10ptBoldUnderline">
    <w:name w:val="Style 10 pt Bold Underline"/>
    <w:rsid w:val="008A5F3B"/>
    <w:rPr>
      <w:b/>
      <w:bCs/>
      <w:sz w:val="20"/>
      <w:u w:val="single"/>
    </w:rPr>
  </w:style>
  <w:style w:type="paragraph" w:customStyle="1" w:styleId="outdent">
    <w:name w:val="outdent"/>
    <w:basedOn w:val="Normal"/>
    <w:rsid w:val="008A5F3B"/>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8A5F3B"/>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8A5F3B"/>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8A5F3B"/>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8A5F3B"/>
    <w:rPr>
      <w:rFonts w:eastAsia="SimSun"/>
      <w:szCs w:val="24"/>
      <w:u w:val="thick"/>
      <w:lang w:val="en-US" w:eastAsia="en-US" w:bidi="ar-SA"/>
    </w:rPr>
  </w:style>
  <w:style w:type="paragraph" w:customStyle="1" w:styleId="authorgroup">
    <w:name w:val="authorgroup"/>
    <w:basedOn w:val="Normal"/>
    <w:rsid w:val="008A5F3B"/>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8A5F3B"/>
  </w:style>
  <w:style w:type="character" w:customStyle="1" w:styleId="number0">
    <w:name w:val="number"/>
    <w:basedOn w:val="DefaultParagraphFont"/>
    <w:rsid w:val="008A5F3B"/>
  </w:style>
  <w:style w:type="character" w:customStyle="1" w:styleId="articlebody1">
    <w:name w:val="articlebody1"/>
    <w:rsid w:val="008A5F3B"/>
  </w:style>
  <w:style w:type="character" w:customStyle="1" w:styleId="small1">
    <w:name w:val="small1"/>
    <w:rsid w:val="008A5F3B"/>
  </w:style>
  <w:style w:type="character" w:customStyle="1" w:styleId="AuthorDateChar1">
    <w:name w:val="Author/Date Char1"/>
    <w:rsid w:val="008A5F3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A5F3B"/>
    <w:pPr>
      <w:spacing w:before="120"/>
    </w:pPr>
    <w:rPr>
      <w:b/>
      <w14:ligatures w14:val="standardContextual"/>
    </w:rPr>
  </w:style>
  <w:style w:type="character" w:customStyle="1" w:styleId="analyticChar0">
    <w:name w:val="analytic Char"/>
    <w:basedOn w:val="DefaultParagraphFont"/>
    <w:link w:val="analytic0"/>
    <w:uiPriority w:val="4"/>
    <w:rsid w:val="008A5F3B"/>
    <w:rPr>
      <w:rFonts w:ascii="Arial" w:hAnsi="Arial" w:cs="Arial"/>
      <w:b/>
      <w:kern w:val="0"/>
      <w:sz w:val="16"/>
      <w:szCs w:val="22"/>
    </w:rPr>
  </w:style>
  <w:style w:type="character" w:customStyle="1" w:styleId="Normal30">
    <w:name w:val="Normal3"/>
    <w:basedOn w:val="DefaultParagraphFont"/>
    <w:rsid w:val="008A5F3B"/>
  </w:style>
  <w:style w:type="paragraph" w:customStyle="1" w:styleId="Heading12">
    <w:name w:val="Heading 12"/>
    <w:basedOn w:val="Normal"/>
    <w:next w:val="Normal"/>
    <w:rsid w:val="008A5F3B"/>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8A5F3B"/>
  </w:style>
  <w:style w:type="character" w:customStyle="1" w:styleId="m-3583723223135346788gmail-styleunderline">
    <w:name w:val="m_-3583723223135346788gmail-styleunderline"/>
    <w:basedOn w:val="DefaultParagraphFont"/>
    <w:rsid w:val="008A5F3B"/>
  </w:style>
  <w:style w:type="character" w:customStyle="1" w:styleId="CardsFont6ptChar5">
    <w:name w:val="Cards + Font: 6 pt Char5"/>
    <w:basedOn w:val="DefaultParagraphFont"/>
    <w:locked/>
    <w:rsid w:val="008A5F3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A5F3B"/>
  </w:style>
  <w:style w:type="character" w:customStyle="1" w:styleId="m-1146133537900874914m-2819420093854639792gmail-styleunderline">
    <w:name w:val="m_-1146133537900874914m_-2819420093854639792gmail-styleunderline"/>
    <w:basedOn w:val="DefaultParagraphFont"/>
    <w:rsid w:val="008A5F3B"/>
  </w:style>
  <w:style w:type="character" w:customStyle="1" w:styleId="m-7954869243461233974gmail-styleunderline">
    <w:name w:val="m_-7954869243461233974gmail-styleunderline"/>
    <w:basedOn w:val="DefaultParagraphFont"/>
    <w:rsid w:val="008A5F3B"/>
  </w:style>
  <w:style w:type="character" w:customStyle="1" w:styleId="m5577519854659992616gmail-styleunderline">
    <w:name w:val="m_5577519854659992616gmail-styleunderline"/>
    <w:basedOn w:val="DefaultParagraphFont"/>
    <w:rsid w:val="008A5F3B"/>
  </w:style>
  <w:style w:type="character" w:customStyle="1" w:styleId="c-timestamplabel">
    <w:name w:val="c-timestamp__label"/>
    <w:basedOn w:val="DefaultParagraphFont"/>
    <w:rsid w:val="008A5F3B"/>
  </w:style>
  <w:style w:type="character" w:customStyle="1" w:styleId="article-aside-txt">
    <w:name w:val="article-aside-txt"/>
    <w:basedOn w:val="DefaultParagraphFont"/>
    <w:rsid w:val="008A5F3B"/>
  </w:style>
  <w:style w:type="character" w:customStyle="1" w:styleId="footnote-num">
    <w:name w:val="footnote-num"/>
    <w:basedOn w:val="DefaultParagraphFont"/>
    <w:rsid w:val="008A5F3B"/>
  </w:style>
  <w:style w:type="character" w:customStyle="1" w:styleId="small-caps">
    <w:name w:val="small-caps"/>
    <w:basedOn w:val="DefaultParagraphFont"/>
    <w:rsid w:val="008A5F3B"/>
  </w:style>
  <w:style w:type="paragraph" w:customStyle="1" w:styleId="p3">
    <w:name w:val="p3"/>
    <w:basedOn w:val="Normal"/>
    <w:rsid w:val="008A5F3B"/>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8A5F3B"/>
    <w:rPr>
      <w:b/>
      <w14:ligatures w14:val="standardContextual"/>
    </w:rPr>
  </w:style>
  <w:style w:type="character" w:customStyle="1" w:styleId="AnalytikChar">
    <w:name w:val="Analytik Char"/>
    <w:basedOn w:val="DefaultParagraphFont"/>
    <w:link w:val="Analytik"/>
    <w:uiPriority w:val="4"/>
    <w:rsid w:val="008A5F3B"/>
    <w:rPr>
      <w:rFonts w:ascii="Arial" w:hAnsi="Arial" w:cs="Arial"/>
      <w:b/>
      <w:kern w:val="0"/>
      <w:sz w:val="16"/>
      <w:szCs w:val="22"/>
    </w:rPr>
  </w:style>
  <w:style w:type="paragraph" w:customStyle="1" w:styleId="footnotedescription">
    <w:name w:val="footnote description"/>
    <w:next w:val="Normal"/>
    <w:link w:val="footnotedescriptionChar"/>
    <w:hidden/>
    <w:rsid w:val="008A5F3B"/>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8A5F3B"/>
    <w:rPr>
      <w:rFonts w:ascii="Calibri" w:eastAsia="Calibri" w:hAnsi="Calibri" w:cs="Calibri"/>
      <w:color w:val="000000"/>
      <w:kern w:val="0"/>
      <w:sz w:val="20"/>
      <w:szCs w:val="22"/>
    </w:rPr>
  </w:style>
  <w:style w:type="character" w:customStyle="1" w:styleId="footnotemark">
    <w:name w:val="footnote mark"/>
    <w:hidden/>
    <w:rsid w:val="008A5F3B"/>
    <w:rPr>
      <w:rFonts w:ascii="Calibri" w:eastAsia="Calibri" w:hAnsi="Calibri" w:cs="Calibri"/>
      <w:color w:val="000000"/>
      <w:sz w:val="12"/>
      <w:vertAlign w:val="superscript"/>
    </w:rPr>
  </w:style>
  <w:style w:type="paragraph" w:customStyle="1" w:styleId="first-paragraph">
    <w:name w:val="first-paragraph"/>
    <w:basedOn w:val="Normal"/>
    <w:rsid w:val="008A5F3B"/>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8A5F3B"/>
    <w:pPr>
      <w:outlineLvl w:val="3"/>
    </w:pPr>
    <w:rPr>
      <w:b/>
      <w:sz w:val="26"/>
      <w14:ligatures w14:val="standardContextual"/>
    </w:rPr>
  </w:style>
  <w:style w:type="character" w:customStyle="1" w:styleId="RainwithanAChar">
    <w:name w:val="Rain with an A Char"/>
    <w:basedOn w:val="DefaultParagraphFont"/>
    <w:link w:val="RainwithanA"/>
    <w:uiPriority w:val="4"/>
    <w:rsid w:val="008A5F3B"/>
    <w:rPr>
      <w:rFonts w:ascii="Arial" w:hAnsi="Arial" w:cs="Arial"/>
      <w:b/>
      <w:kern w:val="0"/>
      <w:sz w:val="26"/>
      <w:szCs w:val="22"/>
    </w:rPr>
  </w:style>
  <w:style w:type="paragraph" w:customStyle="1" w:styleId="resp-tab-item">
    <w:name w:val="resp-tab-item"/>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8A5F3B"/>
  </w:style>
  <w:style w:type="character" w:customStyle="1" w:styleId="longbio">
    <w:name w:val="long_bio"/>
    <w:basedOn w:val="DefaultParagraphFont"/>
    <w:rsid w:val="008A5F3B"/>
  </w:style>
  <w:style w:type="character" w:customStyle="1" w:styleId="hyperlink0">
    <w:name w:val="hyperlink0"/>
    <w:basedOn w:val="DefaultParagraphFont"/>
    <w:rsid w:val="008A5F3B"/>
  </w:style>
  <w:style w:type="character" w:customStyle="1" w:styleId="add-country">
    <w:name w:val="add-country"/>
    <w:basedOn w:val="DefaultParagraphFont"/>
    <w:rsid w:val="008A5F3B"/>
  </w:style>
  <w:style w:type="character" w:customStyle="1" w:styleId="rte-quote">
    <w:name w:val="rte-quote"/>
    <w:basedOn w:val="DefaultParagraphFont"/>
    <w:rsid w:val="008A5F3B"/>
  </w:style>
  <w:style w:type="paragraph" w:customStyle="1" w:styleId="flfc">
    <w:name w:val="flfc"/>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8A5F3B"/>
  </w:style>
  <w:style w:type="character" w:customStyle="1" w:styleId="gmail-m5226785990326652285gmail-styleunderline">
    <w:name w:val="gmail-m_5226785990326652285gmail-styleunderline"/>
    <w:basedOn w:val="DefaultParagraphFont"/>
    <w:rsid w:val="008A5F3B"/>
  </w:style>
  <w:style w:type="character" w:customStyle="1" w:styleId="TitleChar2">
    <w:name w:val="Title Char2"/>
    <w:uiPriority w:val="5"/>
    <w:qFormat/>
    <w:locked/>
    <w:rsid w:val="008A5F3B"/>
    <w:rPr>
      <w:rFonts w:ascii="Calibri" w:eastAsia="Calibri" w:hAnsi="Calibri" w:cs="Times New Roman"/>
      <w:sz w:val="20"/>
      <w:szCs w:val="20"/>
      <w:u w:val="single"/>
    </w:rPr>
  </w:style>
  <w:style w:type="character" w:customStyle="1" w:styleId="Bodytext85pt">
    <w:name w:val="Body text + 8.5 pt"/>
    <w:aliases w:val="Spacing 1 pt"/>
    <w:rsid w:val="008A5F3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resolvedMention5">
    <w:name w:val="Unresolved Mention5"/>
    <w:basedOn w:val="DefaultParagraphFont"/>
    <w:uiPriority w:val="99"/>
    <w:semiHidden/>
    <w:unhideWhenUsed/>
    <w:rsid w:val="008A5F3B"/>
    <w:rPr>
      <w:color w:val="605E5C"/>
      <w:shd w:val="clear" w:color="auto" w:fill="E1DFDD"/>
    </w:rPr>
  </w:style>
  <w:style w:type="character" w:customStyle="1" w:styleId="UnresolvedMention6">
    <w:name w:val="Unresolved Mention6"/>
    <w:basedOn w:val="DefaultParagraphFont"/>
    <w:uiPriority w:val="99"/>
    <w:semiHidden/>
    <w:unhideWhenUsed/>
    <w:rsid w:val="008A5F3B"/>
    <w:rPr>
      <w:color w:val="605E5C"/>
      <w:shd w:val="clear" w:color="auto" w:fill="E1DFDD"/>
    </w:rPr>
  </w:style>
  <w:style w:type="character" w:customStyle="1" w:styleId="hubidentifier">
    <w:name w:val="hub_identifier"/>
    <w:basedOn w:val="DefaultParagraphFont"/>
    <w:rsid w:val="008A5F3B"/>
  </w:style>
  <w:style w:type="paragraph" w:customStyle="1" w:styleId="standardeinzug">
    <w:name w:val="standardeinzug"/>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8A5F3B"/>
  </w:style>
  <w:style w:type="paragraph" w:customStyle="1" w:styleId="entrefilet">
    <w:name w:val="entrefilet"/>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8A5F3B"/>
  </w:style>
  <w:style w:type="character" w:customStyle="1" w:styleId="m-5621139387307470627gmail-style13ptbold">
    <w:name w:val="m_-5621139387307470627gmail-style13ptbold"/>
    <w:basedOn w:val="DefaultParagraphFont"/>
    <w:rsid w:val="008A5F3B"/>
  </w:style>
  <w:style w:type="character" w:customStyle="1" w:styleId="m-5621139387307470627gmail-styleunderline">
    <w:name w:val="m_-5621139387307470627gmail-styleunderline"/>
    <w:basedOn w:val="DefaultParagraphFont"/>
    <w:rsid w:val="008A5F3B"/>
  </w:style>
  <w:style w:type="character" w:customStyle="1" w:styleId="m-4930835733434609408gmail-style13ptbold">
    <w:name w:val="m_-4930835733434609408gmail-style13ptbold"/>
    <w:basedOn w:val="DefaultParagraphFont"/>
    <w:rsid w:val="008A5F3B"/>
  </w:style>
  <w:style w:type="character" w:customStyle="1" w:styleId="m-4930835733434609408gmail-styleunderline">
    <w:name w:val="m_-4930835733434609408gmail-styleunderline"/>
    <w:basedOn w:val="DefaultParagraphFont"/>
    <w:rsid w:val="008A5F3B"/>
  </w:style>
  <w:style w:type="character" w:customStyle="1" w:styleId="m-2456650549122369157gmail-style13ptbold">
    <w:name w:val="m_-2456650549122369157gmail-style13ptbold"/>
    <w:basedOn w:val="DefaultParagraphFont"/>
    <w:rsid w:val="008A5F3B"/>
  </w:style>
  <w:style w:type="character" w:customStyle="1" w:styleId="m-2456650549122369157gmail-styleunderline">
    <w:name w:val="m_-2456650549122369157gmail-styleunderline"/>
    <w:basedOn w:val="DefaultParagraphFont"/>
    <w:rsid w:val="008A5F3B"/>
  </w:style>
  <w:style w:type="paragraph" w:customStyle="1" w:styleId="Second">
    <w:name w:val="Second"/>
    <w:basedOn w:val="Normal"/>
    <w:rsid w:val="008A5F3B"/>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8A5F3B"/>
  </w:style>
  <w:style w:type="character" w:customStyle="1" w:styleId="m6540463018285843025gmail-styleunderline">
    <w:name w:val="m_6540463018285843025gmail-styleunderline"/>
    <w:basedOn w:val="DefaultParagraphFont"/>
    <w:rsid w:val="008A5F3B"/>
  </w:style>
  <w:style w:type="character" w:customStyle="1" w:styleId="dispurl">
    <w:name w:val="dispurl"/>
    <w:basedOn w:val="DefaultParagraphFont"/>
    <w:rsid w:val="008A5F3B"/>
  </w:style>
  <w:style w:type="character" w:customStyle="1" w:styleId="StyleUnderline11ptChar">
    <w:name w:val="Style Underline + 11 pt Char"/>
    <w:link w:val="StyleUnderline11pt0"/>
    <w:locked/>
    <w:rsid w:val="008A5F3B"/>
    <w:rPr>
      <w:rFonts w:ascii="Georgia" w:hAnsi="Georgia"/>
      <w:u w:val="single"/>
    </w:rPr>
  </w:style>
  <w:style w:type="paragraph" w:customStyle="1" w:styleId="StyleUnderline11pt0">
    <w:name w:val="Style Underline + 11 pt"/>
    <w:basedOn w:val="Normal"/>
    <w:link w:val="StyleUnderline11ptChar"/>
    <w:rsid w:val="008A5F3B"/>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8A5F3B"/>
    <w:rPr>
      <w:rFonts w:ascii="Georgia" w:hAnsi="Georgia"/>
      <w:b/>
      <w:bCs/>
      <w:u w:val="single"/>
    </w:rPr>
  </w:style>
  <w:style w:type="paragraph" w:customStyle="1" w:styleId="StyleBoldUnderline11pt">
    <w:name w:val="Style BoldUnderline + 11 pt"/>
    <w:basedOn w:val="Normal"/>
    <w:link w:val="StyleBoldUnderline11ptChar"/>
    <w:rsid w:val="008A5F3B"/>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8A5F3B"/>
  </w:style>
  <w:style w:type="character" w:customStyle="1" w:styleId="m2799300251894249257gmail-styleunderline">
    <w:name w:val="m_2799300251894249257gmail-styleunderline"/>
    <w:basedOn w:val="DefaultParagraphFont"/>
    <w:rsid w:val="008A5F3B"/>
  </w:style>
  <w:style w:type="character" w:customStyle="1" w:styleId="m-2739995430265037942gmail-style13ptbold">
    <w:name w:val="m_-2739995430265037942gmail-style13ptbold"/>
    <w:basedOn w:val="DefaultParagraphFont"/>
    <w:rsid w:val="008A5F3B"/>
  </w:style>
  <w:style w:type="character" w:customStyle="1" w:styleId="m-2739995430265037942gmail-styleunderline">
    <w:name w:val="m_-2739995430265037942gmail-styleunderline"/>
    <w:basedOn w:val="DefaultParagraphFont"/>
    <w:rsid w:val="008A5F3B"/>
  </w:style>
  <w:style w:type="paragraph" w:customStyle="1" w:styleId="DateTime0">
    <w:name w:val="DateTime"/>
    <w:basedOn w:val="Normal"/>
    <w:link w:val="DateTimeChar"/>
    <w:autoRedefine/>
    <w:uiPriority w:val="4"/>
    <w:qFormat/>
    <w:rsid w:val="008A5F3B"/>
    <w:rPr>
      <w14:ligatures w14:val="standardContextual"/>
    </w:rPr>
  </w:style>
  <w:style w:type="character" w:customStyle="1" w:styleId="DateTimeChar">
    <w:name w:val="DateTime Char"/>
    <w:basedOn w:val="DefaultParagraphFont"/>
    <w:link w:val="DateTime0"/>
    <w:uiPriority w:val="4"/>
    <w:rsid w:val="008A5F3B"/>
    <w:rPr>
      <w:rFonts w:ascii="Arial" w:hAnsi="Arial" w:cs="Arial"/>
      <w:kern w:val="0"/>
      <w:sz w:val="16"/>
      <w:szCs w:val="22"/>
    </w:rPr>
  </w:style>
  <w:style w:type="paragraph" w:customStyle="1" w:styleId="Lecture">
    <w:name w:val="Lecture"/>
    <w:next w:val="BodyText"/>
    <w:link w:val="LectureChar"/>
    <w:autoRedefine/>
    <w:uiPriority w:val="4"/>
    <w:qFormat/>
    <w:rsid w:val="008A5F3B"/>
    <w:pPr>
      <w:spacing w:after="0" w:line="259" w:lineRule="auto"/>
      <w:outlineLvl w:val="5"/>
    </w:pPr>
    <w:rPr>
      <w:rFonts w:ascii="Arial" w:hAnsi="Arial" w:cs="Arial"/>
      <w:spacing w:val="-10"/>
      <w:kern w:val="0"/>
      <w:sz w:val="16"/>
      <w:szCs w:val="22"/>
    </w:rPr>
  </w:style>
  <w:style w:type="character" w:customStyle="1" w:styleId="LectureChar">
    <w:name w:val="Lecture Char"/>
    <w:basedOn w:val="DateTimeChar"/>
    <w:link w:val="Lecture"/>
    <w:uiPriority w:val="4"/>
    <w:rsid w:val="008A5F3B"/>
    <w:rPr>
      <w:rFonts w:ascii="Arial" w:hAnsi="Arial" w:cs="Arial"/>
      <w:spacing w:val="-10"/>
      <w:kern w:val="0"/>
      <w:sz w:val="16"/>
      <w:szCs w:val="22"/>
    </w:rPr>
  </w:style>
  <w:style w:type="character" w:customStyle="1" w:styleId="m4841727538114946087gmail-styleunderline">
    <w:name w:val="m_4841727538114946087gmail-styleunderline"/>
    <w:basedOn w:val="DefaultParagraphFont"/>
    <w:rsid w:val="008A5F3B"/>
  </w:style>
  <w:style w:type="paragraph" w:customStyle="1" w:styleId="BreakTag">
    <w:name w:val="Break Tag"/>
    <w:basedOn w:val="Normal"/>
    <w:autoRedefine/>
    <w:uiPriority w:val="4"/>
    <w:qFormat/>
    <w:rsid w:val="008A5F3B"/>
    <w:pPr>
      <w:spacing w:before="240"/>
    </w:pPr>
    <w:rPr>
      <w:b/>
      <w:sz w:val="26"/>
      <w14:ligatures w14:val="standardContextual"/>
    </w:rPr>
  </w:style>
  <w:style w:type="paragraph" w:customStyle="1" w:styleId="BreakBlock">
    <w:name w:val="Break Block"/>
    <w:basedOn w:val="Normal"/>
    <w:link w:val="BreakBlockChar"/>
    <w:autoRedefine/>
    <w:qFormat/>
    <w:rsid w:val="008A5F3B"/>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8A5F3B"/>
    <w:rPr>
      <w:rFonts w:ascii="Arial Bold" w:hAnsi="Arial Bold" w:cs="Arial"/>
      <w:b/>
      <w:caps/>
      <w:kern w:val="0"/>
      <w:sz w:val="32"/>
      <w:szCs w:val="22"/>
      <w:u w:val="single"/>
    </w:rPr>
  </w:style>
  <w:style w:type="paragraph" w:customStyle="1" w:styleId="type">
    <w:name w:val="type"/>
    <w:basedOn w:val="Normal"/>
    <w:qFormat/>
    <w:rsid w:val="008A5F3B"/>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8A5F3B"/>
  </w:style>
  <w:style w:type="character" w:customStyle="1" w:styleId="cit-first-element">
    <w:name w:val="cit-first-element"/>
    <w:basedOn w:val="DefaultParagraphFont"/>
    <w:rsid w:val="008A5F3B"/>
  </w:style>
  <w:style w:type="paragraph" w:customStyle="1" w:styleId="TableParagraph">
    <w:name w:val="Table Paragraph"/>
    <w:basedOn w:val="Normal"/>
    <w:uiPriority w:val="1"/>
    <w:qFormat/>
    <w:rsid w:val="008A5F3B"/>
    <w:pPr>
      <w:widowControl w:val="0"/>
    </w:pPr>
    <w:rPr>
      <w14:ligatures w14:val="standardContextual"/>
    </w:rPr>
  </w:style>
  <w:style w:type="character" w:customStyle="1" w:styleId="UnderlineChar5">
    <w:name w:val="UnderlineChar"/>
    <w:rsid w:val="008A5F3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A5F3B"/>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8A5F3B"/>
    <w:rPr>
      <w:rFonts w:ascii="Times" w:eastAsia="Times New Roman" w:hAnsi="Times" w:cs="Arial"/>
      <w:kern w:val="0"/>
      <w:sz w:val="20"/>
      <w:szCs w:val="28"/>
      <w:u w:val="single"/>
    </w:rPr>
  </w:style>
  <w:style w:type="character" w:customStyle="1" w:styleId="Style11ptBorderSinglesolidlineAuto05ptLinewidth">
    <w:name w:val="Style 11 pt Border: : (Single solid line Auto  0.5 pt Line width)"/>
    <w:rsid w:val="008A5F3B"/>
    <w:rPr>
      <w:sz w:val="20"/>
      <w:bdr w:val="single" w:sz="4" w:space="0" w:color="auto" w:frame="1"/>
    </w:rPr>
  </w:style>
  <w:style w:type="character" w:customStyle="1" w:styleId="StyleLatinGaramondUnderline">
    <w:name w:val="Style (Latin) Garamond Underline"/>
    <w:rsid w:val="008A5F3B"/>
    <w:rPr>
      <w:rFonts w:ascii="Times New Roman" w:hAnsi="Times New Roman"/>
      <w:sz w:val="20"/>
      <w:u w:val="single"/>
    </w:rPr>
  </w:style>
  <w:style w:type="character" w:customStyle="1" w:styleId="StyleLatinGaramond">
    <w:name w:val="Style (Latin) Garamond"/>
    <w:rsid w:val="008A5F3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A5F3B"/>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8A5F3B"/>
    <w:rPr>
      <w:sz w:val="16"/>
    </w:rPr>
  </w:style>
  <w:style w:type="paragraph" w:customStyle="1" w:styleId="Reduce8pt">
    <w:name w:val="Reduce 8pt"/>
    <w:basedOn w:val="Normal"/>
    <w:link w:val="Reduce8ptCharChar"/>
    <w:qFormat/>
    <w:rsid w:val="008A5F3B"/>
    <w:pPr>
      <w:autoSpaceDE w:val="0"/>
      <w:autoSpaceDN w:val="0"/>
      <w:adjustRightInd w:val="0"/>
      <w:jc w:val="both"/>
    </w:pPr>
    <w:rPr>
      <w:rFonts w:asciiTheme="minorHAnsi" w:hAnsiTheme="minorHAnsi" w:cstheme="minorBidi"/>
      <w:kern w:val="2"/>
      <w:szCs w:val="24"/>
      <w14:ligatures w14:val="standardContextual"/>
    </w:rPr>
  </w:style>
  <w:style w:type="character" w:customStyle="1" w:styleId="Mention11">
    <w:name w:val="Mention11"/>
    <w:basedOn w:val="DefaultParagraphFont"/>
    <w:uiPriority w:val="99"/>
    <w:semiHidden/>
    <w:unhideWhenUsed/>
    <w:rsid w:val="008A5F3B"/>
    <w:rPr>
      <w:color w:val="2B579A"/>
      <w:shd w:val="clear" w:color="auto" w:fill="E6E6E6"/>
    </w:rPr>
  </w:style>
  <w:style w:type="character" w:customStyle="1" w:styleId="m6370699461968006786gmail-styleunderline">
    <w:name w:val="m_6370699461968006786gmail-styleunderline"/>
    <w:basedOn w:val="DefaultParagraphFont"/>
    <w:rsid w:val="008A5F3B"/>
  </w:style>
  <w:style w:type="character" w:customStyle="1" w:styleId="Mention2">
    <w:name w:val="Mention2"/>
    <w:basedOn w:val="DefaultParagraphFont"/>
    <w:uiPriority w:val="99"/>
    <w:semiHidden/>
    <w:unhideWhenUsed/>
    <w:rsid w:val="008A5F3B"/>
    <w:rPr>
      <w:color w:val="2B579A"/>
      <w:shd w:val="clear" w:color="auto" w:fill="E6E6E6"/>
    </w:rPr>
  </w:style>
  <w:style w:type="paragraph" w:customStyle="1" w:styleId="FlashTag">
    <w:name w:val="FlashTag"/>
    <w:basedOn w:val="Normal"/>
    <w:link w:val="FlashTagChar"/>
    <w:autoRedefine/>
    <w:uiPriority w:val="4"/>
    <w:qFormat/>
    <w:rsid w:val="008A5F3B"/>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8A5F3B"/>
    <w:rPr>
      <w:rFonts w:asciiTheme="majorHAnsi" w:hAnsiTheme="majorHAnsi" w:cs="Arial"/>
      <w:b/>
      <w:kern w:val="0"/>
      <w:sz w:val="28"/>
      <w:szCs w:val="22"/>
    </w:rPr>
  </w:style>
  <w:style w:type="paragraph" w:customStyle="1" w:styleId="Warrant">
    <w:name w:val="Warrant"/>
    <w:autoRedefine/>
    <w:uiPriority w:val="4"/>
    <w:qFormat/>
    <w:rsid w:val="008A5F3B"/>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8A5F3B"/>
  </w:style>
  <w:style w:type="character" w:customStyle="1" w:styleId="m3965771245576658108gmail-styleunderline">
    <w:name w:val="m_3965771245576658108gmail-styleunderline"/>
    <w:basedOn w:val="DefaultParagraphFont"/>
    <w:rsid w:val="008A5F3B"/>
  </w:style>
  <w:style w:type="character" w:customStyle="1" w:styleId="FontStyle220">
    <w:name w:val="Font Style220"/>
    <w:basedOn w:val="DefaultParagraphFont"/>
    <w:uiPriority w:val="99"/>
    <w:rsid w:val="008A5F3B"/>
    <w:rPr>
      <w:rFonts w:ascii="Candara" w:hAnsi="Candara" w:cs="Candara" w:hint="default"/>
      <w:i/>
      <w:iCs/>
      <w:sz w:val="18"/>
      <w:szCs w:val="18"/>
    </w:rPr>
  </w:style>
  <w:style w:type="character" w:customStyle="1" w:styleId="FontStyle290">
    <w:name w:val="Font Style290"/>
    <w:basedOn w:val="DefaultParagraphFont"/>
    <w:uiPriority w:val="99"/>
    <w:rsid w:val="008A5F3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5F3B"/>
    <w:rPr>
      <w:rFonts w:ascii="Arial" w:hAnsi="Arial" w:cs="Arial"/>
      <w:b/>
      <w:bCs/>
      <w:sz w:val="16"/>
      <w:szCs w:val="16"/>
    </w:rPr>
  </w:style>
  <w:style w:type="character" w:customStyle="1" w:styleId="m-5498913268213319940gmail-styleunderline">
    <w:name w:val="m_-5498913268213319940gmail-styleunderline"/>
    <w:basedOn w:val="DefaultParagraphFont"/>
    <w:rsid w:val="008A5F3B"/>
  </w:style>
  <w:style w:type="paragraph" w:customStyle="1" w:styleId="speakable">
    <w:name w:val="speakable"/>
    <w:basedOn w:val="Normal"/>
    <w:uiPriority w:val="99"/>
    <w:qFormat/>
    <w:rsid w:val="008A5F3B"/>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8A5F3B"/>
  </w:style>
  <w:style w:type="paragraph" w:customStyle="1" w:styleId="g-body">
    <w:name w:val="g-body"/>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8A5F3B"/>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8A5F3B"/>
    <w:pPr>
      <w:spacing w:before="100" w:beforeAutospacing="1" w:after="100" w:afterAutospacing="1"/>
    </w:pPr>
    <w:rPr>
      <w:sz w:val="24"/>
      <w14:ligatures w14:val="standardContextual"/>
    </w:rPr>
  </w:style>
  <w:style w:type="paragraph" w:customStyle="1" w:styleId="style41">
    <w:name w:val="style4"/>
    <w:basedOn w:val="Normal"/>
    <w:uiPriority w:val="99"/>
    <w:qFormat/>
    <w:rsid w:val="008A5F3B"/>
    <w:pPr>
      <w:spacing w:before="100" w:beforeAutospacing="1" w:after="100" w:afterAutospacing="1"/>
    </w:pPr>
    <w:rPr>
      <w:sz w:val="24"/>
      <w14:ligatures w14:val="standardContextual"/>
    </w:rPr>
  </w:style>
  <w:style w:type="paragraph" w:customStyle="1" w:styleId="speech">
    <w:name w:val="speech"/>
    <w:basedOn w:val="Normal"/>
    <w:uiPriority w:val="99"/>
    <w:qFormat/>
    <w:rsid w:val="008A5F3B"/>
    <w:pPr>
      <w:spacing w:before="100" w:beforeAutospacing="1" w:after="100" w:afterAutospacing="1"/>
    </w:pPr>
    <w:rPr>
      <w:sz w:val="24"/>
      <w14:ligatures w14:val="standardContextual"/>
    </w:rPr>
  </w:style>
  <w:style w:type="character" w:customStyle="1" w:styleId="adtext0">
    <w:name w:val="adtext"/>
    <w:basedOn w:val="DefaultParagraphFont"/>
    <w:rsid w:val="008A5F3B"/>
  </w:style>
  <w:style w:type="character" w:customStyle="1" w:styleId="qu730rj69h">
    <w:name w:val="qu730rj69h"/>
    <w:basedOn w:val="DefaultParagraphFont"/>
    <w:rsid w:val="008A5F3B"/>
  </w:style>
  <w:style w:type="paragraph" w:customStyle="1" w:styleId="optext">
    <w:name w:val="optext"/>
    <w:basedOn w:val="Normal"/>
    <w:uiPriority w:val="99"/>
    <w:qFormat/>
    <w:rsid w:val="008A5F3B"/>
    <w:pPr>
      <w:spacing w:before="100" w:beforeAutospacing="1" w:after="100" w:afterAutospacing="1"/>
    </w:pPr>
    <w:rPr>
      <w:sz w:val="24"/>
      <w14:ligatures w14:val="standardContextual"/>
    </w:rPr>
  </w:style>
  <w:style w:type="character" w:customStyle="1" w:styleId="lmy74qr12z">
    <w:name w:val="lmy74qr12z"/>
    <w:basedOn w:val="DefaultParagraphFont"/>
    <w:rsid w:val="008A5F3B"/>
  </w:style>
  <w:style w:type="character" w:customStyle="1" w:styleId="icr880">
    <w:name w:val="icr880"/>
    <w:basedOn w:val="DefaultParagraphFont"/>
    <w:rsid w:val="008A5F3B"/>
  </w:style>
  <w:style w:type="character" w:customStyle="1" w:styleId="hx23q54">
    <w:name w:val="hx23q54"/>
    <w:basedOn w:val="DefaultParagraphFont"/>
    <w:rsid w:val="008A5F3B"/>
  </w:style>
  <w:style w:type="character" w:customStyle="1" w:styleId="m-5348258726587825636gmail-style13ptbold">
    <w:name w:val="m_-5348258726587825636gmail-style13ptbold"/>
    <w:basedOn w:val="DefaultParagraphFont"/>
    <w:rsid w:val="008A5F3B"/>
  </w:style>
  <w:style w:type="character" w:customStyle="1" w:styleId="m-5348258726587825636gmail-styleunderline">
    <w:name w:val="m_-5348258726587825636gmail-styleunderline"/>
    <w:basedOn w:val="DefaultParagraphFont"/>
    <w:rsid w:val="008A5F3B"/>
  </w:style>
  <w:style w:type="paragraph" w:customStyle="1" w:styleId="useless">
    <w:name w:val="useless"/>
    <w:basedOn w:val="Normal"/>
    <w:uiPriority w:val="99"/>
    <w:qFormat/>
    <w:rsid w:val="008A5F3B"/>
    <w:rPr>
      <w:rFonts w:eastAsia="Times New Roman"/>
      <w:sz w:val="12"/>
      <w14:ligatures w14:val="standardContextual"/>
    </w:rPr>
  </w:style>
  <w:style w:type="character" w:customStyle="1" w:styleId="DDIUnderline">
    <w:name w:val="DDI Underline"/>
    <w:qFormat/>
    <w:rsid w:val="008A5F3B"/>
    <w:rPr>
      <w:rFonts w:ascii="Times New Roman" w:hAnsi="Times New Roman"/>
      <w:sz w:val="24"/>
      <w:u w:val="single"/>
    </w:rPr>
  </w:style>
  <w:style w:type="character" w:customStyle="1" w:styleId="ALLCAPSChar">
    <w:name w:val="ALL CAPS Char"/>
    <w:basedOn w:val="DefaultParagraphFont"/>
    <w:link w:val="ALLCAPS"/>
    <w:rsid w:val="008A5F3B"/>
    <w:rPr>
      <w:rFonts w:ascii="Arial" w:eastAsia="Times New Roman" w:hAnsi="Arial" w:cs="Arial"/>
      <w:b/>
      <w:caps/>
      <w:kern w:val="0"/>
      <w:sz w:val="16"/>
      <w:szCs w:val="20"/>
    </w:rPr>
  </w:style>
  <w:style w:type="paragraph" w:customStyle="1" w:styleId="TagCharCharCharCharCharCharChar0">
    <w:name w:val="Tag Char Char Char Char Char Char Char"/>
    <w:basedOn w:val="Normal"/>
    <w:qFormat/>
    <w:rsid w:val="008A5F3B"/>
    <w:rPr>
      <w:rFonts w:eastAsia="Times New Roman"/>
      <w:b/>
      <w:sz w:val="24"/>
      <w14:ligatures w14:val="standardContextual"/>
    </w:rPr>
  </w:style>
  <w:style w:type="character" w:customStyle="1" w:styleId="m489902567989944824gmail-style13ptbold">
    <w:name w:val="m_489902567989944824gmail-style13ptbold"/>
    <w:basedOn w:val="DefaultParagraphFont"/>
    <w:rsid w:val="008A5F3B"/>
  </w:style>
  <w:style w:type="character" w:customStyle="1" w:styleId="m489902567989944824gmail-styleunderline">
    <w:name w:val="m_489902567989944824gmail-styleunderline"/>
    <w:basedOn w:val="DefaultParagraphFont"/>
    <w:rsid w:val="008A5F3B"/>
  </w:style>
  <w:style w:type="character" w:customStyle="1" w:styleId="Mention3">
    <w:name w:val="Mention3"/>
    <w:basedOn w:val="DefaultParagraphFont"/>
    <w:uiPriority w:val="99"/>
    <w:semiHidden/>
    <w:unhideWhenUsed/>
    <w:rsid w:val="008A5F3B"/>
    <w:rPr>
      <w:color w:val="2B579A"/>
      <w:shd w:val="clear" w:color="auto" w:fill="E6E6E6"/>
    </w:rPr>
  </w:style>
  <w:style w:type="character" w:customStyle="1" w:styleId="m-5251091010484660064gmail-style13ptbold">
    <w:name w:val="m_-5251091010484660064gmail-style13ptbold"/>
    <w:basedOn w:val="DefaultParagraphFont"/>
    <w:rsid w:val="008A5F3B"/>
  </w:style>
  <w:style w:type="character" w:customStyle="1" w:styleId="m-5251091010484660064gmail-styleunderline">
    <w:name w:val="m_-5251091010484660064gmail-styleunderline"/>
    <w:basedOn w:val="DefaultParagraphFont"/>
    <w:rsid w:val="008A5F3B"/>
  </w:style>
  <w:style w:type="character" w:customStyle="1" w:styleId="tablecaption">
    <w:name w:val="tablecaption"/>
    <w:basedOn w:val="DefaultParagraphFont"/>
    <w:rsid w:val="008A5F3B"/>
  </w:style>
  <w:style w:type="character" w:customStyle="1" w:styleId="StyleLatinHelvetica105ptBlack">
    <w:name w:val="Style (Latin) Helvetica 10.5 pt Black"/>
    <w:basedOn w:val="DefaultParagraphFont"/>
    <w:rsid w:val="008A5F3B"/>
    <w:rPr>
      <w:rFonts w:ascii="Times New Roman" w:hAnsi="Times New Roman"/>
      <w:color w:val="000000"/>
      <w:sz w:val="21"/>
    </w:rPr>
  </w:style>
  <w:style w:type="character" w:customStyle="1" w:styleId="m-413333960618644972gmail-style13ptbold">
    <w:name w:val="m_-413333960618644972gmail-style13ptbold"/>
    <w:basedOn w:val="DefaultParagraphFont"/>
    <w:rsid w:val="008A5F3B"/>
  </w:style>
  <w:style w:type="character" w:customStyle="1" w:styleId="m-413333960618644972gmail-styleunderline">
    <w:name w:val="m_-413333960618644972gmail-styleunderline"/>
    <w:basedOn w:val="DefaultParagraphFont"/>
    <w:rsid w:val="008A5F3B"/>
  </w:style>
  <w:style w:type="character" w:customStyle="1" w:styleId="m8314098763611656848gmail-stylestylebold12pt">
    <w:name w:val="m_8314098763611656848gmail-stylestylebold12pt"/>
    <w:basedOn w:val="DefaultParagraphFont"/>
    <w:rsid w:val="008A5F3B"/>
  </w:style>
  <w:style w:type="character" w:customStyle="1" w:styleId="m8314098763611656848gmail-styleboldunderline">
    <w:name w:val="m_8314098763611656848gmail-styleboldunderline"/>
    <w:basedOn w:val="DefaultParagraphFont"/>
    <w:rsid w:val="008A5F3B"/>
  </w:style>
  <w:style w:type="character" w:customStyle="1" w:styleId="Heading1CharChar1">
    <w:name w:val="Heading 1 Char Char1"/>
    <w:rsid w:val="008A5F3B"/>
    <w:rPr>
      <w:rFonts w:cs="Arial"/>
      <w:b/>
      <w:bCs/>
      <w:szCs w:val="32"/>
      <w:lang w:val="en-US" w:eastAsia="en-US" w:bidi="ar-SA"/>
    </w:rPr>
  </w:style>
  <w:style w:type="character" w:customStyle="1" w:styleId="Mention4">
    <w:name w:val="Mention4"/>
    <w:basedOn w:val="DefaultParagraphFont"/>
    <w:uiPriority w:val="99"/>
    <w:semiHidden/>
    <w:unhideWhenUsed/>
    <w:rsid w:val="008A5F3B"/>
    <w:rPr>
      <w:color w:val="2B579A"/>
      <w:shd w:val="clear" w:color="auto" w:fill="E6E6E6"/>
    </w:rPr>
  </w:style>
  <w:style w:type="character" w:customStyle="1" w:styleId="m-895152127622952443gmail-style13ptbold">
    <w:name w:val="m_-895152127622952443gmail-style13ptbold"/>
    <w:basedOn w:val="DefaultParagraphFont"/>
    <w:rsid w:val="008A5F3B"/>
  </w:style>
  <w:style w:type="character" w:customStyle="1" w:styleId="m4133802843404377303gmail-style13ptbold">
    <w:name w:val="m_4133802843404377303gmail-style13ptbold"/>
    <w:basedOn w:val="DefaultParagraphFont"/>
    <w:rsid w:val="008A5F3B"/>
  </w:style>
  <w:style w:type="character" w:customStyle="1" w:styleId="m4133802843404377303gmail-styleunderline">
    <w:name w:val="m_4133802843404377303gmail-styleunderline"/>
    <w:basedOn w:val="DefaultParagraphFont"/>
    <w:rsid w:val="008A5F3B"/>
  </w:style>
  <w:style w:type="character" w:customStyle="1" w:styleId="m1864609289044096952gmail-style13ptbold">
    <w:name w:val="m_1864609289044096952gmail-style13ptbold"/>
    <w:basedOn w:val="DefaultParagraphFont"/>
    <w:rsid w:val="008A5F3B"/>
  </w:style>
  <w:style w:type="character" w:customStyle="1" w:styleId="m-2434640214339110092gmail-style13ptbold">
    <w:name w:val="m_-2434640214339110092gmail-style13ptbold"/>
    <w:basedOn w:val="DefaultParagraphFont"/>
    <w:rsid w:val="008A5F3B"/>
  </w:style>
  <w:style w:type="character" w:customStyle="1" w:styleId="m-2434640214339110092gmail-styleunderline">
    <w:name w:val="m_-2434640214339110092gmail-styleunderline"/>
    <w:basedOn w:val="DefaultParagraphFont"/>
    <w:rsid w:val="008A5F3B"/>
  </w:style>
  <w:style w:type="character" w:customStyle="1" w:styleId="articlepage-articlebody-firstletter">
    <w:name w:val="articlepage-articlebody-firstletter"/>
    <w:basedOn w:val="DefaultParagraphFont"/>
    <w:rsid w:val="008A5F3B"/>
  </w:style>
  <w:style w:type="character" w:customStyle="1" w:styleId="UnresolvedMention32">
    <w:name w:val="Unresolved Mention32"/>
    <w:basedOn w:val="DefaultParagraphFont"/>
    <w:uiPriority w:val="99"/>
    <w:semiHidden/>
    <w:unhideWhenUsed/>
    <w:rsid w:val="008A5F3B"/>
    <w:rPr>
      <w:color w:val="605E5C"/>
      <w:shd w:val="clear" w:color="auto" w:fill="E1DFDD"/>
    </w:rPr>
  </w:style>
  <w:style w:type="character" w:customStyle="1" w:styleId="m-268162420547309261gmail-stylestylebold12pt">
    <w:name w:val="m_-268162420547309261gmail-stylestylebold12pt"/>
    <w:basedOn w:val="DefaultParagraphFont"/>
    <w:rsid w:val="008A5F3B"/>
  </w:style>
  <w:style w:type="character" w:customStyle="1" w:styleId="m-268162420547309261gmail-styleboldunderline">
    <w:name w:val="m_-268162420547309261gmail-styleboldunderline"/>
    <w:basedOn w:val="DefaultParagraphFont"/>
    <w:rsid w:val="008A5F3B"/>
  </w:style>
  <w:style w:type="character" w:customStyle="1" w:styleId="m-3350902899047358468gmail-styleunderline">
    <w:name w:val="m_-3350902899047358468gmail-styleunderline"/>
    <w:basedOn w:val="DefaultParagraphFont"/>
    <w:rsid w:val="008A5F3B"/>
  </w:style>
  <w:style w:type="paragraph" w:customStyle="1" w:styleId="Style5pt">
    <w:name w:val="Style 5 pt"/>
    <w:basedOn w:val="Normal"/>
    <w:link w:val="Style5ptChar"/>
    <w:rsid w:val="008A5F3B"/>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8A5F3B"/>
    <w:rPr>
      <w:rFonts w:ascii="Arial" w:eastAsia="Times New Roman" w:hAnsi="Arial" w:cs="Arial"/>
      <w:kern w:val="0"/>
      <w:sz w:val="10"/>
      <w:szCs w:val="10"/>
    </w:rPr>
  </w:style>
  <w:style w:type="character" w:customStyle="1" w:styleId="m462447500549623171gmail-style13ptbold">
    <w:name w:val="m_462447500549623171gmail-style13ptbold"/>
    <w:basedOn w:val="DefaultParagraphFont"/>
    <w:rsid w:val="008A5F3B"/>
  </w:style>
  <w:style w:type="paragraph" w:customStyle="1" w:styleId="m462447500549623171gmail-msonormal">
    <w:name w:val="m_462447500549623171gmail-msonormal"/>
    <w:basedOn w:val="Normal"/>
    <w:uiPriority w:val="99"/>
    <w:rsid w:val="008A5F3B"/>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8A5F3B"/>
  </w:style>
  <w:style w:type="paragraph" w:customStyle="1" w:styleId="dek">
    <w:name w:val="dek"/>
    <w:basedOn w:val="Normal"/>
    <w:rsid w:val="008A5F3B"/>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8A5F3B"/>
  </w:style>
  <w:style w:type="character" w:customStyle="1" w:styleId="serialtitle">
    <w:name w:val="serial_title"/>
    <w:basedOn w:val="DefaultParagraphFont"/>
    <w:rsid w:val="008A5F3B"/>
  </w:style>
  <w:style w:type="character" w:customStyle="1" w:styleId="volumeissue">
    <w:name w:val="volume_issue"/>
    <w:basedOn w:val="DefaultParagraphFont"/>
    <w:rsid w:val="008A5F3B"/>
  </w:style>
  <w:style w:type="character" w:customStyle="1" w:styleId="pagerange">
    <w:name w:val="page_range"/>
    <w:basedOn w:val="DefaultParagraphFont"/>
    <w:rsid w:val="008A5F3B"/>
  </w:style>
  <w:style w:type="character" w:customStyle="1" w:styleId="doilink">
    <w:name w:val="doi_link"/>
    <w:basedOn w:val="DefaultParagraphFont"/>
    <w:rsid w:val="008A5F3B"/>
  </w:style>
  <w:style w:type="character" w:customStyle="1" w:styleId="headingnumber">
    <w:name w:val="headingnumber"/>
    <w:basedOn w:val="DefaultParagraphFont"/>
    <w:rsid w:val="008A5F3B"/>
  </w:style>
  <w:style w:type="character" w:customStyle="1" w:styleId="internalref">
    <w:name w:val="internalref"/>
    <w:basedOn w:val="DefaultParagraphFont"/>
    <w:rsid w:val="008A5F3B"/>
  </w:style>
  <w:style w:type="paragraph" w:customStyle="1" w:styleId="Analyitc">
    <w:name w:val="Analyitc"/>
    <w:basedOn w:val="Normal"/>
    <w:uiPriority w:val="4"/>
    <w:qFormat/>
    <w:rsid w:val="008A5F3B"/>
    <w:rPr>
      <w:b/>
      <w:color w:val="0070C0"/>
      <w:sz w:val="28"/>
      <w14:ligatures w14:val="standardContextual"/>
    </w:rPr>
  </w:style>
  <w:style w:type="character" w:customStyle="1" w:styleId="m-134349766280542120gmail-style13ptbold">
    <w:name w:val="m_-134349766280542120gmail-style13ptbold"/>
    <w:basedOn w:val="DefaultParagraphFont"/>
    <w:rsid w:val="008A5F3B"/>
  </w:style>
  <w:style w:type="character" w:customStyle="1" w:styleId="m-134349766280542120gmail-msohyperlink">
    <w:name w:val="m_-134349766280542120gmail-msohyperlink"/>
    <w:basedOn w:val="DefaultParagraphFont"/>
    <w:rsid w:val="008A5F3B"/>
  </w:style>
  <w:style w:type="character" w:customStyle="1" w:styleId="m-134349766280542120gmail-styleunderline">
    <w:name w:val="m_-134349766280542120gmail-styleunderline"/>
    <w:basedOn w:val="DefaultParagraphFont"/>
    <w:rsid w:val="008A5F3B"/>
  </w:style>
  <w:style w:type="character" w:customStyle="1" w:styleId="m-134349766280542120gmail-cite">
    <w:name w:val="m_-134349766280542120gmail-cite"/>
    <w:basedOn w:val="DefaultParagraphFont"/>
    <w:rsid w:val="008A5F3B"/>
  </w:style>
  <w:style w:type="character" w:customStyle="1" w:styleId="m-134349766280542120gmail-underline">
    <w:name w:val="m_-134349766280542120gmail-underline"/>
    <w:basedOn w:val="DefaultParagraphFont"/>
    <w:rsid w:val="008A5F3B"/>
  </w:style>
  <w:style w:type="character" w:customStyle="1" w:styleId="m-134349766280542120gmail-underline0">
    <w:name w:val="m_-134349766280542120gmail-underline0"/>
    <w:basedOn w:val="DefaultParagraphFont"/>
    <w:rsid w:val="008A5F3B"/>
  </w:style>
  <w:style w:type="paragraph" w:customStyle="1" w:styleId="element">
    <w:name w:val="element"/>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8A5F3B"/>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8A5F3B"/>
  </w:style>
  <w:style w:type="character" w:customStyle="1" w:styleId="m-299895914748161361gmail-styleunderline">
    <w:name w:val="m_-299895914748161361gmail-styleunderline"/>
    <w:basedOn w:val="DefaultParagraphFont"/>
    <w:rsid w:val="008A5F3B"/>
  </w:style>
  <w:style w:type="paragraph" w:customStyle="1" w:styleId="counter-paragraph">
    <w:name w:val="counter-paragraph"/>
    <w:basedOn w:val="Normal"/>
    <w:rsid w:val="008A5F3B"/>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8A5F3B"/>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8A5F3B"/>
  </w:style>
  <w:style w:type="paragraph" w:customStyle="1" w:styleId="m-266642551691440061gmail-cards">
    <w:name w:val="m_-266642551691440061gmail-cards"/>
    <w:basedOn w:val="Normal"/>
    <w:rsid w:val="008A5F3B"/>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8A5F3B"/>
  </w:style>
  <w:style w:type="paragraph" w:customStyle="1" w:styleId="listingexcerpt">
    <w:name w:val="listing__excerpt"/>
    <w:basedOn w:val="Normal"/>
    <w:rsid w:val="008A5F3B"/>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8A5F3B"/>
  </w:style>
  <w:style w:type="paragraph" w:customStyle="1" w:styleId="specialbutton">
    <w:name w:val="special__button"/>
    <w:basedOn w:val="Normal"/>
    <w:rsid w:val="008A5F3B"/>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8A5F3B"/>
  </w:style>
  <w:style w:type="paragraph" w:customStyle="1" w:styleId="StyleHeading4Underlinedsmalltextbody11ptUnderline">
    <w:name w:val="Style Heading 4Underlinedsmall textbody + 11 pt Underline"/>
    <w:basedOn w:val="Heading4"/>
    <w:link w:val="StyleHeading4Underlinedsmalltextbody11ptUnderlineChar"/>
    <w:rsid w:val="008A5F3B"/>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8A5F3B"/>
    <w:rPr>
      <w:rFonts w:ascii="Bell MT" w:eastAsia="Calibri" w:hAnsi="Bell MT" w:cs="Times New Roman"/>
      <w:bCs/>
      <w:iCs/>
      <w:kern w:val="0"/>
      <w:sz w:val="22"/>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8A5F3B"/>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8A5F3B"/>
    <w:rPr>
      <w:rFonts w:ascii="Bell MT" w:eastAsia="Calibri" w:hAnsi="Bell MT" w:cs="Times New Roman"/>
      <w:bCs/>
      <w:iCs/>
      <w:kern w:val="0"/>
      <w:sz w:val="22"/>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8A5F3B"/>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8A5F3B"/>
    <w:rPr>
      <w:rFonts w:ascii="Bell MT" w:eastAsia="Calibri" w:hAnsi="Bell MT" w:cs="Times New Roman"/>
      <w:bCs/>
      <w:iCs/>
      <w:kern w:val="0"/>
      <w:sz w:val="22"/>
      <w:szCs w:val="22"/>
      <w:u w:val="single"/>
    </w:rPr>
  </w:style>
  <w:style w:type="paragraph" w:customStyle="1" w:styleId="areyou">
    <w:name w:val="are you"/>
    <w:basedOn w:val="Normal"/>
    <w:link w:val="areyouChar"/>
    <w:uiPriority w:val="4"/>
    <w:qFormat/>
    <w:rsid w:val="008A5F3B"/>
    <w:pPr>
      <w:outlineLvl w:val="3"/>
    </w:pPr>
    <w:rPr>
      <w:b/>
      <w:sz w:val="26"/>
      <w14:ligatures w14:val="standardContextual"/>
    </w:rPr>
  </w:style>
  <w:style w:type="character" w:customStyle="1" w:styleId="areyouChar">
    <w:name w:val="are you Char"/>
    <w:basedOn w:val="DefaultParagraphFont"/>
    <w:link w:val="areyou"/>
    <w:uiPriority w:val="4"/>
    <w:rsid w:val="008A5F3B"/>
    <w:rPr>
      <w:rFonts w:ascii="Arial" w:hAnsi="Arial" w:cs="Arial"/>
      <w:b/>
      <w:kern w:val="0"/>
      <w:sz w:val="26"/>
      <w:szCs w:val="22"/>
    </w:rPr>
  </w:style>
  <w:style w:type="character" w:customStyle="1" w:styleId="balancedheadline">
    <w:name w:val="balancedheadline"/>
    <w:basedOn w:val="DefaultParagraphFont"/>
    <w:rsid w:val="008A5F3B"/>
  </w:style>
  <w:style w:type="character" w:customStyle="1" w:styleId="author-ref">
    <w:name w:val="author-ref"/>
    <w:basedOn w:val="DefaultParagraphFont"/>
    <w:rsid w:val="008A5F3B"/>
  </w:style>
  <w:style w:type="paragraph" w:customStyle="1" w:styleId="u-mb-2">
    <w:name w:val="u-mb-2"/>
    <w:basedOn w:val="Normal"/>
    <w:rsid w:val="008A5F3B"/>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8A5F3B"/>
  </w:style>
  <w:style w:type="character" w:customStyle="1" w:styleId="authorscontact">
    <w:name w:val="authors__contact"/>
    <w:basedOn w:val="DefaultParagraphFont"/>
    <w:rsid w:val="008A5F3B"/>
  </w:style>
  <w:style w:type="character" w:customStyle="1" w:styleId="affiliationdepartment">
    <w:name w:val="affiliation__department"/>
    <w:basedOn w:val="DefaultParagraphFont"/>
    <w:rsid w:val="008A5F3B"/>
  </w:style>
  <w:style w:type="character" w:customStyle="1" w:styleId="affiliationname">
    <w:name w:val="affiliation__name"/>
    <w:basedOn w:val="DefaultParagraphFont"/>
    <w:rsid w:val="008A5F3B"/>
  </w:style>
  <w:style w:type="character" w:customStyle="1" w:styleId="affiliationcity">
    <w:name w:val="affiliation__city"/>
    <w:basedOn w:val="DefaultParagraphFont"/>
    <w:rsid w:val="008A5F3B"/>
  </w:style>
  <w:style w:type="character" w:customStyle="1" w:styleId="affiliationcountry">
    <w:name w:val="affiliation__country"/>
    <w:basedOn w:val="DefaultParagraphFont"/>
    <w:rsid w:val="008A5F3B"/>
  </w:style>
  <w:style w:type="character" w:customStyle="1" w:styleId="journaltitle">
    <w:name w:val="journaltitle"/>
    <w:basedOn w:val="DefaultParagraphFont"/>
    <w:rsid w:val="008A5F3B"/>
  </w:style>
  <w:style w:type="paragraph" w:customStyle="1" w:styleId="nav-linksstylessectiontitle-sc-1tike8v-3">
    <w:name w:val="nav-linksstyles__sectiontitle-sc-1tike8v-3"/>
    <w:basedOn w:val="Normal"/>
    <w:rsid w:val="008A5F3B"/>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8A5F3B"/>
  </w:style>
  <w:style w:type="character" w:customStyle="1" w:styleId="section-front-header-modulesubtitle">
    <w:name w:val="section-front-header-module__subtitle"/>
    <w:basedOn w:val="DefaultParagraphFont"/>
    <w:rsid w:val="008A5F3B"/>
  </w:style>
  <w:style w:type="character" w:customStyle="1" w:styleId="article-classifiergap">
    <w:name w:val="article-classifier__gap"/>
    <w:basedOn w:val="DefaultParagraphFont"/>
    <w:rsid w:val="008A5F3B"/>
  </w:style>
  <w:style w:type="character" w:customStyle="1" w:styleId="a-size-extra-large">
    <w:name w:val="a-size-extra-large"/>
    <w:basedOn w:val="DefaultParagraphFont"/>
    <w:rsid w:val="008A5F3B"/>
  </w:style>
  <w:style w:type="paragraph" w:customStyle="1" w:styleId="generic-articlebody">
    <w:name w:val="generic-article__body"/>
    <w:basedOn w:val="Normal"/>
    <w:rsid w:val="008A5F3B"/>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8A5F3B"/>
  </w:style>
  <w:style w:type="character" w:customStyle="1" w:styleId="m-6919561637539550718gmail-styleunderline">
    <w:name w:val="m_-6919561637539550718gmail-styleunderline"/>
    <w:basedOn w:val="DefaultParagraphFont"/>
    <w:rsid w:val="008A5F3B"/>
  </w:style>
  <w:style w:type="character" w:customStyle="1" w:styleId="n-util-visually-hidden">
    <w:name w:val="n-util-visually-hidden"/>
    <w:basedOn w:val="DefaultParagraphFont"/>
    <w:rsid w:val="008A5F3B"/>
  </w:style>
  <w:style w:type="paragraph" w:customStyle="1" w:styleId="suggested-readssubheading">
    <w:name w:val="suggested-reads__subheading"/>
    <w:basedOn w:val="Normal"/>
    <w:rsid w:val="008A5F3B"/>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8A5F3B"/>
  </w:style>
  <w:style w:type="paragraph" w:customStyle="1" w:styleId="suggested-readslist-itemsubheading">
    <w:name w:val="suggested-reads__list-item__subheading"/>
    <w:basedOn w:val="Normal"/>
    <w:rsid w:val="008A5F3B"/>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8A5F3B"/>
    <w:rPr>
      <w14:ligatures w14:val="standardContextual"/>
    </w:rPr>
  </w:style>
  <w:style w:type="character" w:customStyle="1" w:styleId="AnalyticTagChar">
    <w:name w:val="Analytic Tag Char"/>
    <w:basedOn w:val="DefaultParagraphFont"/>
    <w:link w:val="AnalyticTag"/>
    <w:uiPriority w:val="4"/>
    <w:rsid w:val="008A5F3B"/>
    <w:rPr>
      <w:rFonts w:ascii="Arial" w:eastAsiaTheme="majorEastAsia" w:hAnsi="Arial" w:cstheme="majorBidi"/>
      <w:b/>
      <w:iCs/>
      <w:kern w:val="0"/>
      <w:sz w:val="22"/>
      <w:szCs w:val="22"/>
    </w:rPr>
  </w:style>
  <w:style w:type="paragraph" w:customStyle="1" w:styleId="StyleJustifiedCharChar">
    <w:name w:val="Style Justified Char Char"/>
    <w:basedOn w:val="Normal"/>
    <w:link w:val="StyleJustifiedCharCharChar"/>
    <w:rsid w:val="008A5F3B"/>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8A5F3B"/>
    <w:rPr>
      <w:rFonts w:ascii="Times New Roman" w:eastAsia="Batang" w:hAnsi="Times New Roman" w:cs="Arial"/>
      <w:kern w:val="0"/>
      <w:sz w:val="20"/>
      <w:szCs w:val="20"/>
    </w:rPr>
  </w:style>
  <w:style w:type="paragraph" w:customStyle="1" w:styleId="Heading3New">
    <w:name w:val="Heading 3 New"/>
    <w:basedOn w:val="Heading3"/>
    <w:next w:val="Normal"/>
    <w:qFormat/>
    <w:rsid w:val="008A5F3B"/>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8A5F3B"/>
  </w:style>
  <w:style w:type="character" w:customStyle="1" w:styleId="m400377485754071043gmail-style13ptbold">
    <w:name w:val="m_400377485754071043gmail-style13ptbold"/>
    <w:basedOn w:val="DefaultParagraphFont"/>
    <w:rsid w:val="008A5F3B"/>
  </w:style>
  <w:style w:type="character" w:customStyle="1" w:styleId="m-4799866747027741266gmail-style13ptbold">
    <w:name w:val="m_-4799866747027741266gmail-style13ptbold"/>
    <w:basedOn w:val="DefaultParagraphFont"/>
    <w:rsid w:val="008A5F3B"/>
  </w:style>
  <w:style w:type="character" w:customStyle="1" w:styleId="m-4799866747027741266gmail-apple-converted-space">
    <w:name w:val="m_-4799866747027741266gmail-apple-converted-space"/>
    <w:basedOn w:val="DefaultParagraphFont"/>
    <w:rsid w:val="008A5F3B"/>
  </w:style>
  <w:style w:type="character" w:customStyle="1" w:styleId="m-4799866747027741266gmail-m3965771245576658108gmail-styleunderline">
    <w:name w:val="m_-4799866747027741266gmail-m3965771245576658108gmail-styleunderline"/>
    <w:basedOn w:val="DefaultParagraphFont"/>
    <w:rsid w:val="008A5F3B"/>
  </w:style>
  <w:style w:type="paragraph" w:customStyle="1" w:styleId="CiteChar3">
    <w:name w:val="Cite Char"/>
    <w:basedOn w:val="Normal"/>
    <w:qFormat/>
    <w:rsid w:val="008A5F3B"/>
    <w:pPr>
      <w:ind w:left="-1080"/>
    </w:pPr>
    <w:rPr>
      <w:rFonts w:ascii="Arial Narrow" w:eastAsia="SimSun" w:hAnsi="Arial Narrow"/>
      <w:b/>
      <w:szCs w:val="20"/>
      <w:lang w:eastAsia="zh-CN"/>
      <w14:ligatures w14:val="standardContextual"/>
    </w:rPr>
  </w:style>
  <w:style w:type="character" w:customStyle="1" w:styleId="Heading2CharCharCharCharCharCharCharChar1">
    <w:name w:val="Heading 2 Char Char Char Char Char Char Char Char1"/>
    <w:aliases w:val="Heading 2 Char1 Char Char Char Char Char"/>
    <w:rsid w:val="008A5F3B"/>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8A5F3B"/>
    <w:rPr>
      <w:rFonts w:ascii="Georgia" w:hAnsi="Georgia"/>
      <w:b w:val="0"/>
      <w:bCs/>
      <w:sz w:val="24"/>
      <w:u w:val="single"/>
    </w:rPr>
  </w:style>
  <w:style w:type="paragraph" w:customStyle="1" w:styleId="ember-view">
    <w:name w:val="ember-view"/>
    <w:basedOn w:val="Normal"/>
    <w:rsid w:val="008A5F3B"/>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8A5F3B"/>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8A5F3B"/>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8A5F3B"/>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8A5F3B"/>
    <w:pPr>
      <w:jc w:val="center"/>
      <w:outlineLvl w:val="0"/>
    </w:pPr>
    <w:rPr>
      <w:b/>
      <w:sz w:val="32"/>
      <w:u w:val="single"/>
      <w14:ligatures w14:val="standardContextual"/>
    </w:rPr>
  </w:style>
  <w:style w:type="paragraph" w:customStyle="1" w:styleId="PhoHeading2">
    <w:name w:val="PhoHeading 2"/>
    <w:basedOn w:val="Normal"/>
    <w:uiPriority w:val="99"/>
    <w:qFormat/>
    <w:rsid w:val="008A5F3B"/>
    <w:pPr>
      <w:jc w:val="center"/>
    </w:pPr>
    <w:rPr>
      <w:b/>
      <w:sz w:val="28"/>
      <w:u w:val="single"/>
      <w14:ligatures w14:val="standardContextual"/>
    </w:rPr>
  </w:style>
  <w:style w:type="character" w:customStyle="1" w:styleId="PhoNormal">
    <w:name w:val="PhoNormal"/>
    <w:uiPriority w:val="1"/>
    <w:qFormat/>
    <w:rsid w:val="008A5F3B"/>
    <w:rPr>
      <w:rFonts w:ascii="Georgia" w:hAnsi="Georgia" w:hint="default"/>
      <w:sz w:val="22"/>
    </w:rPr>
  </w:style>
  <w:style w:type="character" w:customStyle="1" w:styleId="UnreadF7Char">
    <w:name w:val="Unread F7 Char"/>
    <w:link w:val="UnreadF7"/>
    <w:locked/>
    <w:rsid w:val="008A5F3B"/>
    <w:rPr>
      <w:sz w:val="12"/>
    </w:rPr>
  </w:style>
  <w:style w:type="paragraph" w:customStyle="1" w:styleId="UnreadF7">
    <w:name w:val="Unread F7"/>
    <w:basedOn w:val="Normal"/>
    <w:next w:val="NormalF6"/>
    <w:link w:val="UnreadF7Char"/>
    <w:rsid w:val="008A5F3B"/>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8A5F3B"/>
    <w:rPr>
      <w:b/>
    </w:rPr>
  </w:style>
  <w:style w:type="paragraph" w:customStyle="1" w:styleId="TagCiteF8">
    <w:name w:val="Tag/Cite F8"/>
    <w:basedOn w:val="Normal"/>
    <w:next w:val="NormalF6"/>
    <w:link w:val="TagCiteF8Char"/>
    <w:rsid w:val="008A5F3B"/>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8A5F3B"/>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8A5F3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8A5F3B"/>
    <w:pPr>
      <w:tabs>
        <w:tab w:val="left" w:pos="0"/>
      </w:tabs>
    </w:pPr>
    <w:rPr>
      <w:rFonts w:eastAsia="Calibri"/>
      <w:sz w:val="18"/>
      <w14:ligatures w14:val="standardContextual"/>
    </w:rPr>
  </w:style>
  <w:style w:type="character" w:customStyle="1" w:styleId="CiteJVChar">
    <w:name w:val="CiteJV Char"/>
    <w:link w:val="CiteJV"/>
    <w:rsid w:val="008A5F3B"/>
    <w:rPr>
      <w:rFonts w:ascii="Arial" w:eastAsia="Calibri" w:hAnsi="Arial" w:cs="Arial"/>
      <w:kern w:val="0"/>
      <w:sz w:val="18"/>
      <w:szCs w:val="22"/>
    </w:rPr>
  </w:style>
  <w:style w:type="paragraph" w:customStyle="1" w:styleId="Card-text">
    <w:name w:val="Card-text"/>
    <w:basedOn w:val="Normal"/>
    <w:link w:val="Card-textChar"/>
    <w:rsid w:val="008A5F3B"/>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8A5F3B"/>
    <w:rPr>
      <w:rFonts w:ascii="Book Antiqua" w:eastAsia="Times New Roman" w:hAnsi="Book Antiqua" w:cs="Arial"/>
      <w:kern w:val="0"/>
      <w:sz w:val="16"/>
      <w:szCs w:val="20"/>
    </w:rPr>
  </w:style>
  <w:style w:type="paragraph" w:customStyle="1" w:styleId="TagAuthorNameYear">
    <w:name w:val="Tag+Author Name/Year"/>
    <w:basedOn w:val="Card-text"/>
    <w:link w:val="TagAuthorNameYearChar"/>
    <w:rsid w:val="008A5F3B"/>
    <w:rPr>
      <w:b/>
      <w:bCs/>
      <w:smallCaps/>
    </w:rPr>
  </w:style>
  <w:style w:type="character" w:customStyle="1" w:styleId="TagAuthorNameYearChar">
    <w:name w:val="Tag+Author Name/Year Char"/>
    <w:basedOn w:val="Card-textChar"/>
    <w:link w:val="TagAuthorNameYear"/>
    <w:rsid w:val="008A5F3B"/>
    <w:rPr>
      <w:rFonts w:ascii="Book Antiqua" w:eastAsia="Times New Roman" w:hAnsi="Book Antiqua" w:cs="Arial"/>
      <w:b/>
      <w:bCs/>
      <w:smallCaps/>
      <w:kern w:val="0"/>
      <w:sz w:val="16"/>
      <w:szCs w:val="20"/>
    </w:rPr>
  </w:style>
  <w:style w:type="paragraph" w:customStyle="1" w:styleId="CardText-Verbalized">
    <w:name w:val="Card Text-Verbalized"/>
    <w:basedOn w:val="Card-text"/>
    <w:link w:val="CardText-VerbalizedChar"/>
    <w:rsid w:val="008A5F3B"/>
    <w:rPr>
      <w:u w:val="single"/>
    </w:rPr>
  </w:style>
  <w:style w:type="character" w:customStyle="1" w:styleId="CardText-VerbalizedChar">
    <w:name w:val="Card Text-Verbalized Char"/>
    <w:basedOn w:val="Card-textChar"/>
    <w:link w:val="CardText-Verbalized"/>
    <w:rsid w:val="008A5F3B"/>
    <w:rPr>
      <w:rFonts w:ascii="Book Antiqua" w:eastAsia="Times New Roman" w:hAnsi="Book Antiqua" w:cs="Arial"/>
      <w:kern w:val="0"/>
      <w:sz w:val="16"/>
      <w:szCs w:val="20"/>
      <w:u w:val="single"/>
    </w:rPr>
  </w:style>
  <w:style w:type="paragraph" w:customStyle="1" w:styleId="blurb">
    <w:name w:val="blurb"/>
    <w:basedOn w:val="Normal"/>
    <w:rsid w:val="008A5F3B"/>
    <w:pPr>
      <w:spacing w:before="100" w:beforeAutospacing="1" w:after="100" w:afterAutospacing="1"/>
    </w:pPr>
    <w:rPr>
      <w:rFonts w:eastAsia="Times New Roman"/>
      <w:sz w:val="24"/>
      <w14:ligatures w14:val="standardContextual"/>
    </w:rPr>
  </w:style>
  <w:style w:type="character" w:customStyle="1" w:styleId="articlesubtitle0">
    <w:name w:val="article_subtitle"/>
    <w:rsid w:val="008A5F3B"/>
  </w:style>
  <w:style w:type="character" w:customStyle="1" w:styleId="bodystrong">
    <w:name w:val="bodystrong"/>
    <w:rsid w:val="008A5F3B"/>
  </w:style>
  <w:style w:type="paragraph" w:customStyle="1" w:styleId="meta">
    <w:name w:val="meta"/>
    <w:basedOn w:val="Normal"/>
    <w:rsid w:val="008A5F3B"/>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8A5F3B"/>
  </w:style>
  <w:style w:type="paragraph" w:customStyle="1" w:styleId="KooCard">
    <w:name w:val="KooCard"/>
    <w:basedOn w:val="Normal"/>
    <w:link w:val="KooCardChar"/>
    <w:qFormat/>
    <w:rsid w:val="008A5F3B"/>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8A5F3B"/>
    <w:rPr>
      <w:rFonts w:ascii="Arial" w:eastAsiaTheme="majorEastAsia" w:hAnsi="Arial" w:cs="Arial"/>
      <w:bCs/>
      <w:kern w:val="0"/>
      <w:sz w:val="52"/>
      <w:szCs w:val="28"/>
    </w:rPr>
  </w:style>
  <w:style w:type="paragraph" w:customStyle="1" w:styleId="Indent0">
    <w:name w:val="Indent"/>
    <w:basedOn w:val="Normal"/>
    <w:autoRedefine/>
    <w:qFormat/>
    <w:rsid w:val="008A5F3B"/>
    <w:pPr>
      <w:ind w:left="288"/>
    </w:pPr>
    <w:rPr>
      <w14:ligatures w14:val="standardContextual"/>
    </w:rPr>
  </w:style>
  <w:style w:type="character" w:customStyle="1" w:styleId="m-5156237671796814033gmail-styleunderline">
    <w:name w:val="m_-5156237671796814033gmail-styleunderline"/>
    <w:basedOn w:val="DefaultParagraphFont"/>
    <w:rsid w:val="008A5F3B"/>
  </w:style>
  <w:style w:type="character" w:customStyle="1" w:styleId="m-5156237671796814033gmail-style13ptbold">
    <w:name w:val="m_-5156237671796814033gmail-style13ptbold"/>
    <w:basedOn w:val="DefaultParagraphFont"/>
    <w:rsid w:val="008A5F3B"/>
  </w:style>
  <w:style w:type="character" w:customStyle="1" w:styleId="review--authors">
    <w:name w:val="review--authors"/>
    <w:basedOn w:val="DefaultParagraphFont"/>
    <w:rsid w:val="008A5F3B"/>
  </w:style>
  <w:style w:type="character" w:customStyle="1" w:styleId="m3874072174869965789gmail-heading4char">
    <w:name w:val="m_3874072174869965789gmail-heading4char"/>
    <w:basedOn w:val="DefaultParagraphFont"/>
    <w:rsid w:val="008A5F3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A5F3B"/>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8A5F3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A5F3B"/>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A5F3B"/>
    <w:rPr>
      <w:rFonts w:ascii="Arial Narrow" w:eastAsia="Calibri" w:hAnsi="Arial Narrow" w:cs="Arial"/>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A5F3B"/>
    <w:rPr>
      <w:rFonts w:ascii="Arial Narrow" w:eastAsia="Calibri" w:hAnsi="Arial Narrow" w:cs="Arial"/>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8A5F3B"/>
    <w:rPr>
      <w:rFonts w:ascii="Arial Narrow" w:eastAsia="Calibri" w:hAnsi="Arial Narrow" w:cs="Arial"/>
      <w:b/>
      <w:kern w:val="0"/>
      <w:sz w:val="18"/>
      <w:szCs w:val="22"/>
      <w:u w:val="single"/>
    </w:rPr>
  </w:style>
  <w:style w:type="character" w:customStyle="1" w:styleId="Debate-CardSmalltextF2CharChar">
    <w:name w:val="Debate- Card Small text F2 Char Char"/>
    <w:basedOn w:val="DefaultParagraphFont"/>
    <w:rsid w:val="008A5F3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A5F3B"/>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8A5F3B"/>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8A5F3B"/>
  </w:style>
  <w:style w:type="character" w:customStyle="1" w:styleId="job-title">
    <w:name w:val="job-title"/>
    <w:rsid w:val="008A5F3B"/>
  </w:style>
  <w:style w:type="character" w:customStyle="1" w:styleId="schoolname">
    <w:name w:val="schoolname"/>
    <w:rsid w:val="008A5F3B"/>
  </w:style>
  <w:style w:type="character" w:customStyle="1" w:styleId="cit-print-date">
    <w:name w:val="cit-print-date"/>
    <w:rsid w:val="008A5F3B"/>
  </w:style>
  <w:style w:type="character" w:customStyle="1" w:styleId="cit-sep">
    <w:name w:val="cit-sep"/>
    <w:rsid w:val="008A5F3B"/>
  </w:style>
  <w:style w:type="character" w:customStyle="1" w:styleId="cit-vol">
    <w:name w:val="cit-vol"/>
    <w:rsid w:val="008A5F3B"/>
  </w:style>
  <w:style w:type="character" w:customStyle="1" w:styleId="cit-issue">
    <w:name w:val="cit-issue"/>
    <w:rsid w:val="008A5F3B"/>
  </w:style>
  <w:style w:type="character" w:customStyle="1" w:styleId="cit-first-page">
    <w:name w:val="cit-first-page"/>
    <w:rsid w:val="008A5F3B"/>
  </w:style>
  <w:style w:type="character" w:customStyle="1" w:styleId="cit-last-page">
    <w:name w:val="cit-last-page"/>
    <w:rsid w:val="008A5F3B"/>
  </w:style>
  <w:style w:type="character" w:customStyle="1" w:styleId="threedotsellipsis">
    <w:name w:val="threedots_ellipsis"/>
    <w:rsid w:val="008A5F3B"/>
  </w:style>
  <w:style w:type="character" w:customStyle="1" w:styleId="citationtext">
    <w:name w:val="citation_text"/>
    <w:basedOn w:val="DefaultParagraphFont"/>
    <w:rsid w:val="008A5F3B"/>
  </w:style>
  <w:style w:type="character" w:customStyle="1" w:styleId="uficommentbody">
    <w:name w:val="uficommentbody"/>
    <w:basedOn w:val="DefaultParagraphFont"/>
    <w:rsid w:val="008A5F3B"/>
  </w:style>
  <w:style w:type="paragraph" w:customStyle="1" w:styleId="Cardunderlining">
    <w:name w:val="Card underlining"/>
    <w:basedOn w:val="Normal"/>
    <w:qFormat/>
    <w:rsid w:val="008A5F3B"/>
    <w:rPr>
      <w:u w:val="single"/>
      <w14:ligatures w14:val="standardContextual"/>
    </w:rPr>
  </w:style>
  <w:style w:type="character" w:customStyle="1" w:styleId="IntenseReference2">
    <w:name w:val="Intense Reference2"/>
    <w:qFormat/>
    <w:rsid w:val="008A5F3B"/>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8A5F3B"/>
    <w:rPr>
      <w:rFonts w:eastAsia="Cambria"/>
      <w:b/>
      <w:iCs/>
      <w:sz w:val="8"/>
      <w:szCs w:val="26"/>
      <w14:ligatures w14:val="standardContextual"/>
    </w:rPr>
  </w:style>
  <w:style w:type="character" w:customStyle="1" w:styleId="MicroMicroTextChar">
    <w:name w:val="MicroMicroText Char"/>
    <w:link w:val="MicroMicroText"/>
    <w:rsid w:val="008A5F3B"/>
    <w:rPr>
      <w:rFonts w:ascii="Arial" w:eastAsia="Cambria" w:hAnsi="Arial" w:cs="Arial"/>
      <w:b/>
      <w:iCs/>
      <w:kern w:val="0"/>
      <w:sz w:val="8"/>
      <w:szCs w:val="26"/>
    </w:rPr>
  </w:style>
  <w:style w:type="character" w:customStyle="1" w:styleId="Heh">
    <w:name w:val="Heh"/>
    <w:basedOn w:val="DefaultParagraphFont"/>
    <w:uiPriority w:val="6"/>
    <w:qFormat/>
    <w:rsid w:val="008A5F3B"/>
    <w:rPr>
      <w:rFonts w:ascii="Arial" w:hAnsi="Arial"/>
      <w:b/>
      <w:sz w:val="22"/>
      <w:u w:val="single"/>
    </w:rPr>
  </w:style>
  <w:style w:type="paragraph" w:customStyle="1" w:styleId="ihatethisshit">
    <w:name w:val="i hate this shit"/>
    <w:basedOn w:val="Normal"/>
    <w:link w:val="ihatethisshitChar"/>
    <w:uiPriority w:val="4"/>
    <w:qFormat/>
    <w:rsid w:val="008A5F3B"/>
    <w:rPr>
      <w14:ligatures w14:val="standardContextual"/>
    </w:rPr>
  </w:style>
  <w:style w:type="character" w:customStyle="1" w:styleId="ihatethisshitChar">
    <w:name w:val="i hate this shit Char"/>
    <w:basedOn w:val="DefaultParagraphFont"/>
    <w:link w:val="ihatethisshit"/>
    <w:uiPriority w:val="4"/>
    <w:rsid w:val="008A5F3B"/>
    <w:rPr>
      <w:rFonts w:ascii="Arial" w:hAnsi="Arial" w:cs="Arial"/>
      <w:kern w:val="0"/>
      <w:sz w:val="16"/>
      <w:szCs w:val="22"/>
    </w:rPr>
  </w:style>
  <w:style w:type="character" w:customStyle="1" w:styleId="ok">
    <w:name w:val="ok"/>
    <w:rsid w:val="008A5F3B"/>
    <w:rPr>
      <w:u w:val="single"/>
      <w:lang w:val="en-US"/>
    </w:rPr>
  </w:style>
  <w:style w:type="character" w:customStyle="1" w:styleId="drop-capinner">
    <w:name w:val="drop-cap__inner"/>
    <w:basedOn w:val="DefaultParagraphFont"/>
    <w:rsid w:val="008A5F3B"/>
  </w:style>
  <w:style w:type="character" w:customStyle="1" w:styleId="inline-garnett-quote">
    <w:name w:val="inline-garnett-quote"/>
    <w:basedOn w:val="DefaultParagraphFont"/>
    <w:rsid w:val="008A5F3B"/>
  </w:style>
  <w:style w:type="paragraph" w:customStyle="1" w:styleId="pullquote-paragraph">
    <w:name w:val="pullquote-paragraph"/>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8A5F3B"/>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8A5F3B"/>
    <w:rPr>
      <w:sz w:val="20"/>
      <w:szCs w:val="20"/>
      <w14:ligatures w14:val="standardContextual"/>
    </w:rPr>
  </w:style>
  <w:style w:type="paragraph" w:customStyle="1" w:styleId="List1">
    <w:name w:val="List1"/>
    <w:basedOn w:val="Normal"/>
    <w:next w:val="List"/>
    <w:uiPriority w:val="99"/>
    <w:semiHidden/>
    <w:unhideWhenUsed/>
    <w:rsid w:val="008A5F3B"/>
    <w:pPr>
      <w:contextualSpacing/>
    </w:pPr>
    <w:rPr>
      <w14:ligatures w14:val="standardContextual"/>
    </w:rPr>
  </w:style>
  <w:style w:type="paragraph" w:customStyle="1" w:styleId="CommentSubject1">
    <w:name w:val="Comment Subject1"/>
    <w:basedOn w:val="CommentText"/>
    <w:next w:val="CommentText"/>
    <w:uiPriority w:val="99"/>
    <w:semiHidden/>
    <w:unhideWhenUsed/>
    <w:rsid w:val="008A5F3B"/>
    <w:rPr>
      <w:rFonts w:eastAsiaTheme="minorHAnsi"/>
      <w:b/>
      <w:bCs/>
      <w:sz w:val="20"/>
      <w14:ligatures w14:val="standardContextual"/>
    </w:rPr>
  </w:style>
  <w:style w:type="paragraph" w:customStyle="1" w:styleId="Revision1">
    <w:name w:val="Revision1"/>
    <w:next w:val="Revision"/>
    <w:hidden/>
    <w:uiPriority w:val="99"/>
    <w:semiHidden/>
    <w:rsid w:val="008A5F3B"/>
    <w:pPr>
      <w:spacing w:after="0" w:line="240" w:lineRule="auto"/>
    </w:pPr>
    <w:rPr>
      <w:rFonts w:ascii="Georgia" w:eastAsia="Calibri" w:hAnsi="Georgia"/>
      <w:kern w:val="0"/>
      <w:sz w:val="22"/>
      <w:szCs w:val="22"/>
    </w:rPr>
  </w:style>
  <w:style w:type="character" w:customStyle="1" w:styleId="BalloonTextChar2">
    <w:name w:val="Balloon Text Char2"/>
    <w:basedOn w:val="DefaultParagraphFont"/>
    <w:uiPriority w:val="99"/>
    <w:semiHidden/>
    <w:rsid w:val="008A5F3B"/>
    <w:rPr>
      <w:rFonts w:ascii="Segoe UI" w:eastAsiaTheme="minorHAnsi" w:hAnsi="Segoe UI" w:cs="Segoe UI"/>
      <w:sz w:val="18"/>
      <w:szCs w:val="18"/>
    </w:rPr>
  </w:style>
  <w:style w:type="paragraph" w:customStyle="1" w:styleId="DebateCitation">
    <w:name w:val="Debate Citation"/>
    <w:basedOn w:val="Normal"/>
    <w:autoRedefine/>
    <w:rsid w:val="008A5F3B"/>
    <w:rPr>
      <w:szCs w:val="16"/>
      <w14:ligatures w14:val="standardContextual"/>
    </w:rPr>
  </w:style>
  <w:style w:type="character" w:customStyle="1" w:styleId="normaltextrun">
    <w:name w:val="normaltextrun"/>
    <w:basedOn w:val="DefaultParagraphFont"/>
    <w:rsid w:val="008A5F3B"/>
  </w:style>
  <w:style w:type="character" w:customStyle="1" w:styleId="spellingerror">
    <w:name w:val="spellingerror"/>
    <w:basedOn w:val="DefaultParagraphFont"/>
    <w:rsid w:val="008A5F3B"/>
  </w:style>
  <w:style w:type="character" w:customStyle="1" w:styleId="eop">
    <w:name w:val="eop"/>
    <w:basedOn w:val="DefaultParagraphFont"/>
    <w:rsid w:val="008A5F3B"/>
  </w:style>
  <w:style w:type="character" w:customStyle="1" w:styleId="c-messageeditedlabel">
    <w:name w:val="c-message__edited_label"/>
    <w:basedOn w:val="DefaultParagraphFont"/>
    <w:rsid w:val="008A5F3B"/>
  </w:style>
  <w:style w:type="character" w:customStyle="1" w:styleId="c-messagesender">
    <w:name w:val="c-message__sender"/>
    <w:basedOn w:val="DefaultParagraphFont"/>
    <w:rsid w:val="008A5F3B"/>
  </w:style>
  <w:style w:type="character" w:customStyle="1" w:styleId="c-messagekitfilemetatext">
    <w:name w:val="c-message_kit__file__meta__text"/>
    <w:basedOn w:val="DefaultParagraphFont"/>
    <w:rsid w:val="008A5F3B"/>
  </w:style>
  <w:style w:type="character" w:customStyle="1" w:styleId="c-pillowfiletitle">
    <w:name w:val="c-pillow_file__title"/>
    <w:basedOn w:val="DefaultParagraphFont"/>
    <w:rsid w:val="008A5F3B"/>
  </w:style>
  <w:style w:type="character" w:customStyle="1" w:styleId="BodytextBold12">
    <w:name w:val="Body text + Bold12"/>
    <w:aliases w:val="Small Caps13,Spacing 1 pt14,Body text + Bold4,Body text + 9 pt7"/>
    <w:basedOn w:val="DefaultParagraphFont"/>
    <w:uiPriority w:val="99"/>
    <w:rsid w:val="008A5F3B"/>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8A5F3B"/>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8A5F3B"/>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8A5F3B"/>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8A5F3B"/>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8A5F3B"/>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8A5F3B"/>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8A5F3B"/>
  </w:style>
  <w:style w:type="paragraph" w:customStyle="1" w:styleId="m5562427531322223799gmail-msolistparagraph">
    <w:name w:val="m_5562427531322223799gmail-msolistparagraph"/>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8A5F3B"/>
  </w:style>
  <w:style w:type="paragraph" w:customStyle="1" w:styleId="Genealogy">
    <w:name w:val="Genealogy"/>
    <w:basedOn w:val="Heading4"/>
    <w:autoRedefine/>
    <w:qFormat/>
    <w:rsid w:val="008A5F3B"/>
    <w:rPr>
      <w:rFonts w:cs="Calibri"/>
      <w14:ligatures w14:val="standardContextual"/>
    </w:rPr>
  </w:style>
  <w:style w:type="character" w:customStyle="1" w:styleId="letter">
    <w:name w:val="letter"/>
    <w:basedOn w:val="DefaultParagraphFont"/>
    <w:rsid w:val="008A5F3B"/>
  </w:style>
  <w:style w:type="character" w:customStyle="1" w:styleId="mdash">
    <w:name w:val="mdash"/>
    <w:basedOn w:val="DefaultParagraphFont"/>
    <w:rsid w:val="008A5F3B"/>
  </w:style>
  <w:style w:type="character" w:customStyle="1" w:styleId="untext">
    <w:name w:val="untext"/>
    <w:basedOn w:val="DefaultParagraphFont"/>
    <w:rsid w:val="008A5F3B"/>
  </w:style>
  <w:style w:type="character" w:customStyle="1" w:styleId="vis">
    <w:name w:val="vis"/>
    <w:basedOn w:val="DefaultParagraphFont"/>
    <w:rsid w:val="008A5F3B"/>
  </w:style>
  <w:style w:type="character" w:customStyle="1" w:styleId="ex-sent">
    <w:name w:val="ex-sent"/>
    <w:basedOn w:val="DefaultParagraphFont"/>
    <w:rsid w:val="008A5F3B"/>
  </w:style>
  <w:style w:type="character" w:customStyle="1" w:styleId="mwtwi">
    <w:name w:val="mw_t_wi"/>
    <w:basedOn w:val="DefaultParagraphFont"/>
    <w:rsid w:val="008A5F3B"/>
  </w:style>
  <w:style w:type="character" w:customStyle="1" w:styleId="mainfeaturesubtext">
    <w:name w:val="main_feature_subtext"/>
    <w:rsid w:val="008A5F3B"/>
  </w:style>
  <w:style w:type="character" w:customStyle="1" w:styleId="m6213045495989588786gmail-style13ptbold">
    <w:name w:val="m_6213045495989588786gmail-style13ptbold"/>
    <w:basedOn w:val="DefaultParagraphFont"/>
    <w:rsid w:val="008A5F3B"/>
  </w:style>
  <w:style w:type="character" w:customStyle="1" w:styleId="m-8497948306993107372gmail-style13ptbold">
    <w:name w:val="m_-8497948306993107372gmail-style13ptbold"/>
    <w:basedOn w:val="DefaultParagraphFont"/>
    <w:rsid w:val="008A5F3B"/>
  </w:style>
  <w:style w:type="character" w:customStyle="1" w:styleId="m-1385903690022297875gmail-style13ptbold">
    <w:name w:val="m_-1385903690022297875gmail-style13ptbold"/>
    <w:basedOn w:val="DefaultParagraphFont"/>
    <w:rsid w:val="008A5F3B"/>
  </w:style>
  <w:style w:type="character" w:customStyle="1" w:styleId="m-1385903690022297875gmail-styleunderline">
    <w:name w:val="m_-1385903690022297875gmail-styleunderline"/>
    <w:basedOn w:val="DefaultParagraphFont"/>
    <w:rsid w:val="008A5F3B"/>
  </w:style>
  <w:style w:type="character" w:customStyle="1" w:styleId="tweetquote">
    <w:name w:val="tweet_quote"/>
    <w:basedOn w:val="DefaultParagraphFont"/>
    <w:rsid w:val="008A5F3B"/>
  </w:style>
  <w:style w:type="paragraph" w:customStyle="1" w:styleId="css-1i0edl6">
    <w:name w:val="css-1i0edl6"/>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8A5F3B"/>
  </w:style>
  <w:style w:type="paragraph" w:customStyle="1" w:styleId="legal-disclaimer">
    <w:name w:val="legal-disclaimer"/>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8A5F3B"/>
  </w:style>
  <w:style w:type="character" w:customStyle="1" w:styleId="Bodytext2Spacing0pt">
    <w:name w:val="Body text (2) + Spacing 0 pt"/>
    <w:basedOn w:val="Bodytext21"/>
    <w:rsid w:val="008A5F3B"/>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8A5F3B"/>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8A5F3B"/>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8A5F3B"/>
  </w:style>
  <w:style w:type="character" w:customStyle="1" w:styleId="date2i7u0">
    <w:name w:val="date___2i7u0"/>
    <w:basedOn w:val="DefaultParagraphFont"/>
    <w:rsid w:val="008A5F3B"/>
  </w:style>
  <w:style w:type="character" w:customStyle="1" w:styleId="mr3">
    <w:name w:val="mr3"/>
    <w:basedOn w:val="DefaultParagraphFont"/>
    <w:rsid w:val="008A5F3B"/>
  </w:style>
  <w:style w:type="character" w:customStyle="1" w:styleId="f2">
    <w:name w:val="f2"/>
    <w:basedOn w:val="DefaultParagraphFont"/>
    <w:rsid w:val="008A5F3B"/>
  </w:style>
  <w:style w:type="paragraph" w:customStyle="1" w:styleId="tweet-action">
    <w:name w:val="tweet-action"/>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8A5F3B"/>
  </w:style>
  <w:style w:type="character" w:customStyle="1" w:styleId="photo-by">
    <w:name w:val="photo-by"/>
    <w:basedOn w:val="DefaultParagraphFont"/>
    <w:rsid w:val="008A5F3B"/>
  </w:style>
  <w:style w:type="character" w:customStyle="1" w:styleId="most-read-title-text">
    <w:name w:val="most-read-title-text"/>
    <w:basedOn w:val="DefaultParagraphFont"/>
    <w:rsid w:val="008A5F3B"/>
  </w:style>
  <w:style w:type="paragraph" w:customStyle="1" w:styleId="most-read-item">
    <w:name w:val="most-read-item"/>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8A5F3B"/>
  </w:style>
  <w:style w:type="paragraph" w:customStyle="1" w:styleId="d1-article-sidebar-subscribe-title">
    <w:name w:val="d1-article-sidebar-subscribe-title"/>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8A5F3B"/>
  </w:style>
  <w:style w:type="paragraph" w:customStyle="1" w:styleId="d1-article-sidebar-subscribe-msg">
    <w:name w:val="d1-article-sidebar-subscribe-msg"/>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8A5F3B"/>
  </w:style>
  <w:style w:type="character" w:customStyle="1" w:styleId="txt">
    <w:name w:val="txt"/>
    <w:basedOn w:val="DefaultParagraphFont"/>
    <w:rsid w:val="008A5F3B"/>
  </w:style>
  <w:style w:type="paragraph" w:customStyle="1" w:styleId="ctapolicy">
    <w:name w:val="cta__policy"/>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8A5F3B"/>
  </w:style>
  <w:style w:type="character" w:customStyle="1" w:styleId="bgpercentchange">
    <w:name w:val="bgpercentchange"/>
    <w:basedOn w:val="DefaultParagraphFont"/>
    <w:rsid w:val="008A5F3B"/>
  </w:style>
  <w:style w:type="character" w:customStyle="1" w:styleId="relatedcoveragerelated-headline">
    <w:name w:val="relatedcoverage_related-headline"/>
    <w:basedOn w:val="DefaultParagraphFont"/>
    <w:rsid w:val="008A5F3B"/>
  </w:style>
  <w:style w:type="character" w:customStyle="1" w:styleId="teads-ui-components-credits-colored">
    <w:name w:val="teads-ui-components-credits-colored"/>
    <w:basedOn w:val="DefaultParagraphFont"/>
    <w:rsid w:val="008A5F3B"/>
  </w:style>
  <w:style w:type="character" w:customStyle="1" w:styleId="dont-miss-title-text">
    <w:name w:val="dont-miss-title-text"/>
    <w:basedOn w:val="DefaultParagraphFont"/>
    <w:rsid w:val="008A5F3B"/>
  </w:style>
  <w:style w:type="paragraph" w:customStyle="1" w:styleId="dont-miss-item">
    <w:name w:val="dont-miss-item"/>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8A5F3B"/>
  </w:style>
  <w:style w:type="character" w:customStyle="1" w:styleId="m1369636318946377164gmail-byline">
    <w:name w:val="m_1369636318946377164gmail-byline"/>
    <w:basedOn w:val="DefaultParagraphFont"/>
    <w:rsid w:val="008A5F3B"/>
  </w:style>
  <w:style w:type="character" w:customStyle="1" w:styleId="m1369636318946377164gmail-listingauthor">
    <w:name w:val="m_1369636318946377164gmail-listing__author"/>
    <w:basedOn w:val="DefaultParagraphFont"/>
    <w:rsid w:val="008A5F3B"/>
  </w:style>
  <w:style w:type="character" w:customStyle="1" w:styleId="m1369636318946377164gmail-commentcount">
    <w:name w:val="m_1369636318946377164gmail-comment__count"/>
    <w:basedOn w:val="DefaultParagraphFont"/>
    <w:rsid w:val="008A5F3B"/>
  </w:style>
  <w:style w:type="paragraph" w:customStyle="1" w:styleId="m1369636318946377164gmail-listingexcerpt">
    <w:name w:val="m_1369636318946377164gmail-listing__excerpt"/>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8A5F3B"/>
  </w:style>
  <w:style w:type="paragraph" w:customStyle="1" w:styleId="bb-p">
    <w:name w:val="bb-p"/>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8A5F3B"/>
  </w:style>
  <w:style w:type="character" w:customStyle="1" w:styleId="c-cardbyline-name">
    <w:name w:val="c-card__byline-name"/>
    <w:basedOn w:val="DefaultParagraphFont"/>
    <w:rsid w:val="008A5F3B"/>
  </w:style>
  <w:style w:type="paragraph" w:customStyle="1" w:styleId="bb-cardtag">
    <w:name w:val="bb-card__tag"/>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8A5F3B"/>
  </w:style>
  <w:style w:type="character" w:customStyle="1" w:styleId="m-6900425920718346205gmail-styleunderline">
    <w:name w:val="m_-6900425920718346205gmail-styleunderline"/>
    <w:basedOn w:val="DefaultParagraphFont"/>
    <w:rsid w:val="008A5F3B"/>
  </w:style>
  <w:style w:type="character" w:customStyle="1" w:styleId="m-7132783935570312610gmail-style13ptbold">
    <w:name w:val="m_-7132783935570312610gmail-style13ptbold"/>
    <w:basedOn w:val="DefaultParagraphFont"/>
    <w:rsid w:val="008A5F3B"/>
  </w:style>
  <w:style w:type="character" w:customStyle="1" w:styleId="m-7132783935570312610gmail-styleunderline">
    <w:name w:val="m_-7132783935570312610gmail-styleunderline"/>
    <w:basedOn w:val="DefaultParagraphFont"/>
    <w:rsid w:val="008A5F3B"/>
  </w:style>
  <w:style w:type="character" w:customStyle="1" w:styleId="m-6981990450395113625gmail-style13ptbold">
    <w:name w:val="m_-6981990450395113625gmail-style13ptbold"/>
    <w:basedOn w:val="DefaultParagraphFont"/>
    <w:rsid w:val="008A5F3B"/>
  </w:style>
  <w:style w:type="character" w:customStyle="1" w:styleId="m-6981990450395113625gmail-styleunderline">
    <w:name w:val="m_-6981990450395113625gmail-styleunderline"/>
    <w:basedOn w:val="DefaultParagraphFont"/>
    <w:rsid w:val="008A5F3B"/>
  </w:style>
  <w:style w:type="character" w:customStyle="1" w:styleId="m3174821491603330868gmail-style13ptbold">
    <w:name w:val="m_3174821491603330868gmail-style13ptbold"/>
    <w:basedOn w:val="DefaultParagraphFont"/>
    <w:rsid w:val="008A5F3B"/>
  </w:style>
  <w:style w:type="character" w:customStyle="1" w:styleId="m3174821491603330868gmail-styleunderline">
    <w:name w:val="m_3174821491603330868gmail-styleunderline"/>
    <w:basedOn w:val="DefaultParagraphFont"/>
    <w:rsid w:val="008A5F3B"/>
  </w:style>
  <w:style w:type="character" w:customStyle="1" w:styleId="m-1346525051414388495gmail-style13ptbold">
    <w:name w:val="m_-1346525051414388495gmail-style13ptbold"/>
    <w:basedOn w:val="DefaultParagraphFont"/>
    <w:rsid w:val="008A5F3B"/>
  </w:style>
  <w:style w:type="character" w:customStyle="1" w:styleId="m-1346525051414388495gmail-styleunderline">
    <w:name w:val="m_-1346525051414388495gmail-styleunderline"/>
    <w:basedOn w:val="DefaultParagraphFont"/>
    <w:rsid w:val="008A5F3B"/>
  </w:style>
  <w:style w:type="character" w:customStyle="1" w:styleId="m-1841161667384407837gmail-style13ptbold">
    <w:name w:val="m_-1841161667384407837gmail-style13ptbold"/>
    <w:basedOn w:val="DefaultParagraphFont"/>
    <w:rsid w:val="008A5F3B"/>
  </w:style>
  <w:style w:type="character" w:customStyle="1" w:styleId="m-1841161667384407837gmail-styleunderline">
    <w:name w:val="m_-1841161667384407837gmail-styleunderline"/>
    <w:basedOn w:val="DefaultParagraphFont"/>
    <w:rsid w:val="008A5F3B"/>
  </w:style>
  <w:style w:type="character" w:customStyle="1" w:styleId="m-2090357458226654767gmail-style13ptbold">
    <w:name w:val="m_-2090357458226654767gmail-style13ptbold"/>
    <w:basedOn w:val="DefaultParagraphFont"/>
    <w:rsid w:val="008A5F3B"/>
  </w:style>
  <w:style w:type="character" w:customStyle="1" w:styleId="m-2090357458226654767gmail-styleunderline">
    <w:name w:val="m_-2090357458226654767gmail-styleunderline"/>
    <w:basedOn w:val="DefaultParagraphFont"/>
    <w:rsid w:val="008A5F3B"/>
  </w:style>
  <w:style w:type="character" w:customStyle="1" w:styleId="m-750723176661811423gmail-style13ptbold">
    <w:name w:val="m_-750723176661811423gmail-style13ptbold"/>
    <w:basedOn w:val="DefaultParagraphFont"/>
    <w:rsid w:val="008A5F3B"/>
  </w:style>
  <w:style w:type="character" w:customStyle="1" w:styleId="m-3856049602494806935gmail-style13ptbold">
    <w:name w:val="m_-3856049602494806935gmail-style13ptbold"/>
    <w:basedOn w:val="DefaultParagraphFont"/>
    <w:rsid w:val="008A5F3B"/>
  </w:style>
  <w:style w:type="character" w:customStyle="1" w:styleId="m-3856049602494806935gmail-styleunderline">
    <w:name w:val="m_-3856049602494806935gmail-styleunderline"/>
    <w:basedOn w:val="DefaultParagraphFont"/>
    <w:rsid w:val="008A5F3B"/>
  </w:style>
  <w:style w:type="paragraph" w:customStyle="1" w:styleId="removeTag">
    <w:name w:val="removeTag"/>
    <w:basedOn w:val="Normal"/>
    <w:link w:val="removeTagChar"/>
    <w:uiPriority w:val="4"/>
    <w:qFormat/>
    <w:rsid w:val="008A5F3B"/>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8A5F3B"/>
    <w:rPr>
      <w:rFonts w:ascii="Arial" w:eastAsiaTheme="majorEastAsia" w:hAnsi="Arial" w:cstheme="majorBidi"/>
      <w:b/>
      <w:iCs/>
      <w:kern w:val="0"/>
      <w:sz w:val="26"/>
      <w:szCs w:val="22"/>
    </w:rPr>
  </w:style>
  <w:style w:type="character" w:customStyle="1" w:styleId="m9047186238153359583gmail-style13ptbold">
    <w:name w:val="m_9047186238153359583gmail-style13ptbold"/>
    <w:basedOn w:val="DefaultParagraphFont"/>
    <w:rsid w:val="008A5F3B"/>
  </w:style>
  <w:style w:type="character" w:customStyle="1" w:styleId="m-2509213172314986545style13ptbold">
    <w:name w:val="m_-2509213172314986545style13ptbold"/>
    <w:basedOn w:val="DefaultParagraphFont"/>
    <w:rsid w:val="008A5F3B"/>
  </w:style>
  <w:style w:type="character" w:customStyle="1" w:styleId="m-2509213172314986545styleunderline">
    <w:name w:val="m_-2509213172314986545styleunderline"/>
    <w:basedOn w:val="DefaultParagraphFont"/>
    <w:rsid w:val="008A5F3B"/>
  </w:style>
  <w:style w:type="character" w:customStyle="1" w:styleId="m4540870801461695906style13ptbold">
    <w:name w:val="m_4540870801461695906style13ptbold"/>
    <w:basedOn w:val="DefaultParagraphFont"/>
    <w:rsid w:val="008A5F3B"/>
  </w:style>
  <w:style w:type="character" w:customStyle="1" w:styleId="m4540870801461695906styleunderline">
    <w:name w:val="m_4540870801461695906styleunderline"/>
    <w:basedOn w:val="DefaultParagraphFont"/>
    <w:rsid w:val="008A5F3B"/>
  </w:style>
  <w:style w:type="character" w:customStyle="1" w:styleId="person-popover">
    <w:name w:val="person-popover"/>
    <w:basedOn w:val="DefaultParagraphFont"/>
    <w:rsid w:val="008A5F3B"/>
  </w:style>
  <w:style w:type="paragraph" w:customStyle="1" w:styleId="font-copy">
    <w:name w:val="font-copy"/>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8A5F3B"/>
  </w:style>
  <w:style w:type="character" w:customStyle="1" w:styleId="mo">
    <w:name w:val="mo"/>
    <w:basedOn w:val="DefaultParagraphFont"/>
    <w:rsid w:val="008A5F3B"/>
  </w:style>
  <w:style w:type="character" w:customStyle="1" w:styleId="mn">
    <w:name w:val="mn"/>
    <w:basedOn w:val="DefaultParagraphFont"/>
    <w:rsid w:val="008A5F3B"/>
  </w:style>
  <w:style w:type="character" w:customStyle="1" w:styleId="mjxassistivemathml">
    <w:name w:val="mjx_assistive_mathml"/>
    <w:basedOn w:val="DefaultParagraphFont"/>
    <w:rsid w:val="008A5F3B"/>
  </w:style>
  <w:style w:type="character" w:customStyle="1" w:styleId="ref-lnk">
    <w:name w:val="ref-lnk"/>
    <w:basedOn w:val="DefaultParagraphFont"/>
    <w:rsid w:val="008A5F3B"/>
  </w:style>
  <w:style w:type="paragraph" w:customStyle="1" w:styleId="standard0">
    <w:name w:val="standard"/>
    <w:basedOn w:val="Normal"/>
    <w:rsid w:val="008A5F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8A5F3B"/>
  </w:style>
  <w:style w:type="paragraph" w:customStyle="1" w:styleId="analyticreal">
    <w:name w:val="analytic real"/>
    <w:basedOn w:val="Heading4"/>
    <w:link w:val="analyticrealChar"/>
    <w:autoRedefine/>
    <w:uiPriority w:val="4"/>
    <w:qFormat/>
    <w:rsid w:val="008A5F3B"/>
    <w:rPr>
      <w:color w:val="501549" w:themeColor="accent5" w:themeShade="80"/>
      <w14:ligatures w14:val="standardContextual"/>
    </w:rPr>
  </w:style>
  <w:style w:type="character" w:customStyle="1" w:styleId="analyticrealChar">
    <w:name w:val="analytic real Char"/>
    <w:basedOn w:val="DefaultParagraphFont"/>
    <w:link w:val="analyticreal"/>
    <w:uiPriority w:val="4"/>
    <w:rsid w:val="008A5F3B"/>
    <w:rPr>
      <w:rFonts w:ascii="Arial" w:eastAsiaTheme="majorEastAsia" w:hAnsi="Arial" w:cstheme="majorBidi"/>
      <w:b/>
      <w:iCs/>
      <w:color w:val="501549" w:themeColor="accent5" w:themeShade="80"/>
      <w:kern w:val="0"/>
      <w:sz w:val="22"/>
      <w:szCs w:val="22"/>
    </w:rPr>
  </w:style>
  <w:style w:type="paragraph" w:customStyle="1" w:styleId="Tagnotes">
    <w:name w:val="Tag notes"/>
    <w:link w:val="TagnotesChar"/>
    <w:uiPriority w:val="4"/>
    <w:qFormat/>
    <w:rsid w:val="008A5F3B"/>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8A5F3B"/>
    <w:rPr>
      <w:rFonts w:ascii="Calibri" w:eastAsiaTheme="majorEastAsia" w:hAnsi="Calibri" w:cstheme="majorBidi"/>
      <w:b/>
      <w:color w:val="0E2841" w:themeColor="text2"/>
      <w:kern w:val="0"/>
    </w:rPr>
  </w:style>
  <w:style w:type="paragraph" w:customStyle="1" w:styleId="cardnotes">
    <w:name w:val="card notes"/>
    <w:uiPriority w:val="4"/>
    <w:qFormat/>
    <w:rsid w:val="008A5F3B"/>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Cardnotes0">
    <w:name w:val="Card notes"/>
    <w:uiPriority w:val="4"/>
    <w:qFormat/>
    <w:rsid w:val="008A5F3B"/>
    <w:pPr>
      <w:spacing w:line="259" w:lineRule="auto"/>
    </w:pPr>
    <w:rPr>
      <w:rFonts w:ascii="Calibri" w:hAnsi="Calibri" w:cs="Calibri"/>
      <w:b/>
      <w:color w:val="3A7C22" w:themeColor="accent6" w:themeShade="BF"/>
      <w:kern w:val="0"/>
      <w:sz w:val="22"/>
      <w:szCs w:val="22"/>
    </w:rPr>
  </w:style>
  <w:style w:type="character" w:customStyle="1" w:styleId="m3108068631175614020gmail-style13ptbold">
    <w:name w:val="m_3108068631175614020gmail-style13ptbold"/>
    <w:basedOn w:val="DefaultParagraphFont"/>
    <w:rsid w:val="008A5F3B"/>
  </w:style>
  <w:style w:type="character" w:customStyle="1" w:styleId="m3108068631175614020gmail-titlechar">
    <w:name w:val="m_3108068631175614020gmail-titlechar"/>
    <w:basedOn w:val="DefaultParagraphFont"/>
    <w:rsid w:val="008A5F3B"/>
  </w:style>
  <w:style w:type="paragraph" w:customStyle="1" w:styleId="8PointFont">
    <w:name w:val="8 Point Font"/>
    <w:next w:val="Normal"/>
    <w:link w:val="8PointFontChar"/>
    <w:qFormat/>
    <w:rsid w:val="008A5F3B"/>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8A5F3B"/>
    <w:rPr>
      <w:rFonts w:ascii="Times New Roman" w:hAnsi="Times New Roman"/>
      <w:kern w:val="0"/>
      <w:sz w:val="16"/>
      <w:szCs w:val="22"/>
    </w:rPr>
  </w:style>
  <w:style w:type="character" w:customStyle="1" w:styleId="tagChar20">
    <w:name w:val="tag Char2"/>
    <w:basedOn w:val="DefaultParagraphFont"/>
    <w:uiPriority w:val="9"/>
    <w:qFormat/>
    <w:rsid w:val="008A5F3B"/>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8A5F3B"/>
    <w:rPr>
      <w:rFonts w:cs="Arial"/>
      <w:b/>
      <w:bCs/>
      <w:iCs/>
      <w:sz w:val="24"/>
      <w:szCs w:val="28"/>
      <w:lang w:val="en-US" w:eastAsia="en-US" w:bidi="ar-SA"/>
    </w:rPr>
  </w:style>
  <w:style w:type="character" w:customStyle="1" w:styleId="m7113523068278247331gmail-style13ptbold">
    <w:name w:val="m_7113523068278247331gmail-style13ptbold"/>
    <w:basedOn w:val="DefaultParagraphFont"/>
    <w:rsid w:val="008A5F3B"/>
  </w:style>
  <w:style w:type="character" w:customStyle="1" w:styleId="m7113523068278247331gmail-underline">
    <w:name w:val="m_7113523068278247331gmail-underline"/>
    <w:basedOn w:val="DefaultParagraphFont"/>
    <w:rsid w:val="008A5F3B"/>
  </w:style>
  <w:style w:type="character" w:customStyle="1" w:styleId="m7113523068278247331gmail-styleunderline">
    <w:name w:val="m_7113523068278247331gmail-styleunderline"/>
    <w:basedOn w:val="DefaultParagraphFont"/>
    <w:rsid w:val="008A5F3B"/>
  </w:style>
  <w:style w:type="character" w:customStyle="1" w:styleId="enhanced-reference">
    <w:name w:val="enhanced-reference"/>
    <w:basedOn w:val="DefaultParagraphFont"/>
    <w:rsid w:val="008A5F3B"/>
  </w:style>
  <w:style w:type="character" w:customStyle="1" w:styleId="ff1">
    <w:name w:val="ff1"/>
    <w:basedOn w:val="DefaultParagraphFont"/>
    <w:rsid w:val="008A5F3B"/>
  </w:style>
  <w:style w:type="character" w:customStyle="1" w:styleId="ff2">
    <w:name w:val="ff2"/>
    <w:basedOn w:val="DefaultParagraphFont"/>
    <w:rsid w:val="008A5F3B"/>
  </w:style>
  <w:style w:type="character" w:customStyle="1" w:styleId="display">
    <w:name w:val="display"/>
    <w:basedOn w:val="DefaultParagraphFont"/>
    <w:rsid w:val="008A5F3B"/>
  </w:style>
  <w:style w:type="character" w:customStyle="1" w:styleId="m2030095631327626865gmail-style13ptbold">
    <w:name w:val="m_2030095631327626865gmail-style13ptbold"/>
    <w:basedOn w:val="DefaultParagraphFont"/>
    <w:rsid w:val="008A5F3B"/>
  </w:style>
  <w:style w:type="character" w:customStyle="1" w:styleId="m2030095631327626865gmail-styleunderline">
    <w:name w:val="m_2030095631327626865gmail-styleunderline"/>
    <w:basedOn w:val="DefaultParagraphFont"/>
    <w:rsid w:val="008A5F3B"/>
  </w:style>
  <w:style w:type="paragraph" w:customStyle="1" w:styleId="m4240400669014671728gmail-msonormal">
    <w:name w:val="m_4240400669014671728gmail-msonormal"/>
    <w:basedOn w:val="Normal"/>
    <w:rsid w:val="008A5F3B"/>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8A5F3B"/>
  </w:style>
  <w:style w:type="paragraph" w:customStyle="1" w:styleId="font--body">
    <w:name w:val="font--body"/>
    <w:basedOn w:val="Normal"/>
    <w:rsid w:val="008A5F3B"/>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8A5F3B"/>
  </w:style>
  <w:style w:type="character" w:customStyle="1" w:styleId="playbutton-flyout">
    <w:name w:val="playbutton-flyout"/>
    <w:basedOn w:val="DefaultParagraphFont"/>
    <w:rsid w:val="008A5F3B"/>
  </w:style>
  <w:style w:type="character" w:customStyle="1" w:styleId="inlinevideo-videolabel">
    <w:name w:val="inlinevideo-videolabel"/>
    <w:basedOn w:val="DefaultParagraphFont"/>
    <w:rsid w:val="008A5F3B"/>
  </w:style>
  <w:style w:type="character" w:customStyle="1" w:styleId="inlinevideo-videoduration">
    <w:name w:val="inlinevideo-videoduration"/>
    <w:basedOn w:val="DefaultParagraphFont"/>
    <w:rsid w:val="008A5F3B"/>
  </w:style>
  <w:style w:type="character" w:customStyle="1" w:styleId="5yl5">
    <w:name w:val="_5yl5"/>
    <w:basedOn w:val="DefaultParagraphFont"/>
    <w:rsid w:val="008A5F3B"/>
  </w:style>
  <w:style w:type="paragraph" w:customStyle="1" w:styleId="css-xhhu0i">
    <w:name w:val="css-xhhu0i"/>
    <w:basedOn w:val="Normal"/>
    <w:rsid w:val="008A5F3B"/>
    <w:pPr>
      <w:spacing w:before="100" w:beforeAutospacing="1" w:after="100" w:afterAutospacing="1"/>
    </w:pPr>
    <w:rPr>
      <w:rFonts w:eastAsia="Times New Roman"/>
      <w14:ligatures w14:val="standardContextual"/>
    </w:rPr>
  </w:style>
  <w:style w:type="paragraph" w:customStyle="1" w:styleId="fellowname">
    <w:name w:val="fellow__name"/>
    <w:basedOn w:val="Normal"/>
    <w:rsid w:val="008A5F3B"/>
    <w:pPr>
      <w:spacing w:before="100" w:beforeAutospacing="1" w:after="100" w:afterAutospacing="1"/>
    </w:pPr>
    <w:rPr>
      <w:rFonts w:eastAsia="Times New Roman"/>
      <w14:ligatures w14:val="standardContextual"/>
    </w:rPr>
  </w:style>
  <w:style w:type="paragraph" w:customStyle="1" w:styleId="hword2">
    <w:name w:val="hword2"/>
    <w:basedOn w:val="Normal"/>
    <w:qFormat/>
    <w:rsid w:val="008A5F3B"/>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8A5F3B"/>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8A5F3B"/>
  </w:style>
  <w:style w:type="character" w:customStyle="1" w:styleId="UnresolvedMention10">
    <w:name w:val="Unresolved Mention10"/>
    <w:basedOn w:val="DefaultParagraphFont"/>
    <w:uiPriority w:val="99"/>
    <w:semiHidden/>
    <w:unhideWhenUsed/>
    <w:rsid w:val="008A5F3B"/>
    <w:rPr>
      <w:color w:val="605E5C"/>
      <w:shd w:val="clear" w:color="auto" w:fill="E1DFDD"/>
    </w:rPr>
  </w:style>
  <w:style w:type="character" w:customStyle="1" w:styleId="UnresolvedMention100">
    <w:name w:val="Unresolved Mention100"/>
    <w:basedOn w:val="DefaultParagraphFont"/>
    <w:uiPriority w:val="99"/>
    <w:semiHidden/>
    <w:unhideWhenUsed/>
    <w:rsid w:val="008A5F3B"/>
    <w:rPr>
      <w:color w:val="605E5C"/>
      <w:shd w:val="clear" w:color="auto" w:fill="E1DFDD"/>
    </w:rPr>
  </w:style>
  <w:style w:type="character" w:customStyle="1" w:styleId="UnresolvedMention1000">
    <w:name w:val="Unresolved Mention1000"/>
    <w:basedOn w:val="DefaultParagraphFont"/>
    <w:uiPriority w:val="99"/>
    <w:semiHidden/>
    <w:unhideWhenUsed/>
    <w:rsid w:val="008A5F3B"/>
    <w:rPr>
      <w:color w:val="605E5C"/>
      <w:shd w:val="clear" w:color="auto" w:fill="E1DFDD"/>
    </w:rPr>
  </w:style>
  <w:style w:type="character" w:customStyle="1" w:styleId="UnresolvedMention10000">
    <w:name w:val="Unresolved Mention10000"/>
    <w:basedOn w:val="DefaultParagraphFont"/>
    <w:uiPriority w:val="99"/>
    <w:semiHidden/>
    <w:unhideWhenUsed/>
    <w:rsid w:val="008A5F3B"/>
    <w:rPr>
      <w:color w:val="605E5C"/>
      <w:shd w:val="clear" w:color="auto" w:fill="E1DFDD"/>
    </w:rPr>
  </w:style>
  <w:style w:type="character" w:customStyle="1" w:styleId="UnresolvedMention100000">
    <w:name w:val="Unresolved Mention100000"/>
    <w:basedOn w:val="DefaultParagraphFont"/>
    <w:uiPriority w:val="99"/>
    <w:semiHidden/>
    <w:unhideWhenUsed/>
    <w:rsid w:val="008A5F3B"/>
    <w:rPr>
      <w:color w:val="605E5C"/>
      <w:shd w:val="clear" w:color="auto" w:fill="E1DFDD"/>
    </w:rPr>
  </w:style>
  <w:style w:type="character" w:customStyle="1" w:styleId="UnresolvedMention1000000">
    <w:name w:val="Unresolved Mention1000000"/>
    <w:basedOn w:val="DefaultParagraphFont"/>
    <w:uiPriority w:val="99"/>
    <w:semiHidden/>
    <w:unhideWhenUsed/>
    <w:rsid w:val="008A5F3B"/>
    <w:rPr>
      <w:color w:val="605E5C"/>
      <w:shd w:val="clear" w:color="auto" w:fill="E1DFDD"/>
    </w:rPr>
  </w:style>
  <w:style w:type="character" w:customStyle="1" w:styleId="UnresolvedMention10000000">
    <w:name w:val="Unresolved Mention10000000"/>
    <w:basedOn w:val="DefaultParagraphFont"/>
    <w:uiPriority w:val="99"/>
    <w:semiHidden/>
    <w:unhideWhenUsed/>
    <w:rsid w:val="008A5F3B"/>
    <w:rPr>
      <w:color w:val="605E5C"/>
      <w:shd w:val="clear" w:color="auto" w:fill="E1DFDD"/>
    </w:rPr>
  </w:style>
  <w:style w:type="character" w:customStyle="1" w:styleId="UnresolvedMention100000000">
    <w:name w:val="Unresolved Mention100000000"/>
    <w:basedOn w:val="DefaultParagraphFont"/>
    <w:uiPriority w:val="99"/>
    <w:semiHidden/>
    <w:unhideWhenUsed/>
    <w:rsid w:val="008A5F3B"/>
    <w:rPr>
      <w:color w:val="605E5C"/>
      <w:shd w:val="clear" w:color="auto" w:fill="E1DFDD"/>
    </w:rPr>
  </w:style>
  <w:style w:type="character" w:customStyle="1" w:styleId="UnresolvedMention1000000000">
    <w:name w:val="Unresolved Mention1000000000"/>
    <w:basedOn w:val="DefaultParagraphFont"/>
    <w:uiPriority w:val="99"/>
    <w:semiHidden/>
    <w:unhideWhenUsed/>
    <w:rsid w:val="008A5F3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A5F3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A5F3B"/>
    <w:rPr>
      <w:color w:val="605E5C"/>
      <w:shd w:val="clear" w:color="auto" w:fill="E1DFDD"/>
    </w:rPr>
  </w:style>
  <w:style w:type="character" w:customStyle="1" w:styleId="m-4768620939706884080gmail-style13ptbold">
    <w:name w:val="m_-4768620939706884080gmail-style13ptbold"/>
    <w:basedOn w:val="DefaultParagraphFont"/>
    <w:rsid w:val="008A5F3B"/>
  </w:style>
  <w:style w:type="character" w:customStyle="1" w:styleId="m-6639950760076288358gmail-style13ptbold">
    <w:name w:val="m_-6639950760076288358gmail-style13ptbold"/>
    <w:basedOn w:val="DefaultParagraphFont"/>
    <w:rsid w:val="008A5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eignpolicy.com/2020/05/13/coronavirus-pandemic-depression-economy-world-war/" TargetMode="External"/><Relationship Id="rId18" Type="http://schemas.openxmlformats.org/officeDocument/2006/relationships/hyperlink" Target="https://www.federalregister.gov/documents/2014/05/12/2014-10503/interagency-cooperation-endangered-species-act-of-1973-as-amended-definition-of-destruction-or" TargetMode="External"/><Relationship Id="rId26" Type="http://schemas.openxmlformats.org/officeDocument/2006/relationships/hyperlink" Target="https://www.wired.com/story/the-grid-might-survive-an-electromagnetic-pulse-just-fine/" TargetMode="External"/><Relationship Id="rId3" Type="http://schemas.openxmlformats.org/officeDocument/2006/relationships/settings" Target="settings.xml"/><Relationship Id="rId21" Type="http://schemas.openxmlformats.org/officeDocument/2006/relationships/hyperlink" Target="https://foreignpolicy.com/2016/09/08/my-top-5-foreign-policy-unicorns-and-why-i-want-to-kill-them/" TargetMode="External"/><Relationship Id="rId34" Type="http://schemas.openxmlformats.org/officeDocument/2006/relationships/hyperlink" Target="https://www.foxbusiness.com/politics/teamsters-president-notes-positive-change-growing-republican-union-support-senate-testimony" TargetMode="External"/><Relationship Id="rId7" Type="http://schemas.openxmlformats.org/officeDocument/2006/relationships/image" Target="media/image2.png"/><Relationship Id="rId12" Type="http://schemas.openxmlformats.org/officeDocument/2006/relationships/hyperlink" Target="https://www.wired.com/story/the-grid-might-survive-an-electromagnetic-pulse-just-fine/" TargetMode="External"/><Relationship Id="rId17" Type="http://schemas.openxmlformats.org/officeDocument/2006/relationships/hyperlink" Target="https://www.federalregister.gov/agencies" TargetMode="External"/><Relationship Id="rId25" Type="http://schemas.openxmlformats.org/officeDocument/2006/relationships/hyperlink" Target="https://www.fossilconsulting.com/blog/safety/is-the-us-electrical-grid-safe/" TargetMode="External"/><Relationship Id="rId33" Type="http://schemas.openxmlformats.org/officeDocument/2006/relationships/hyperlink" Target="https://www.aol.com/news/done-democrats-working-class-voters-223420894.html"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object.cato.org/sites/cato.org/files/serials/files/cato-handbook-policymakers/2017/2/cato-handbook-for-policymakers-8th-edition-76_0.pdf" TargetMode="External"/><Relationship Id="rId29" Type="http://schemas.openxmlformats.org/officeDocument/2006/relationships/hyperlink" Target="https://news.bloomberglaw.com/daily-labor-report/high-court-deals-blow-to-agency-officials-fighting-trump-firing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rand.org/pubs/research_reports/RRA3034-1.html" TargetMode="External"/><Relationship Id="rId24" Type="http://schemas.openxmlformats.org/officeDocument/2006/relationships/hyperlink" Target="https://www.nerc.com/pa/RAPA/PA/Performance%20Analysis%20DL/NERC_SOR_2024_Overview.pdf" TargetMode="External"/><Relationship Id="rId32" Type="http://schemas.openxmlformats.org/officeDocument/2006/relationships/hyperlink" Target="https://www.thechristianrecorder.com/articles/if-democrats-dont-take-back-the-house-in-2026-america-should-be-alarmed/" TargetMode="External"/><Relationship Id="rId5" Type="http://schemas.openxmlformats.org/officeDocument/2006/relationships/hyperlink" Target="https://electionbettingodds.com/House-Control-2026.html" TargetMode="External"/><Relationship Id="rId15" Type="http://schemas.openxmlformats.org/officeDocument/2006/relationships/hyperlink" Target="https://scholarship.law.columbia.edu/cgi/viewcontent.cgi?params=/context/faculty_scholarship/article/5216/&amp;path_info=Hamburger_Administrative_Harms.pdf" TargetMode="External"/><Relationship Id="rId23" Type="http://schemas.openxmlformats.org/officeDocument/2006/relationships/image" Target="media/image4.png"/><Relationship Id="rId28" Type="http://schemas.openxmlformats.org/officeDocument/2006/relationships/hyperlink" Target="http://www.foreignaffairs.com/articles/140347/michael-j-mazarr/the-rise-and-fall-of-the-failed-state-paradigm" TargetMode="External"/><Relationship Id="rId36" Type="http://schemas.openxmlformats.org/officeDocument/2006/relationships/theme" Target="theme/theme1.xml"/><Relationship Id="rId10" Type="http://schemas.openxmlformats.org/officeDocument/2006/relationships/hyperlink" Target="https://www.foreignaffairs.com/articles/2018-10-15/nuclear-weapons-dont-matter" TargetMode="External"/><Relationship Id="rId19" Type="http://schemas.openxmlformats.org/officeDocument/2006/relationships/hyperlink" Target="https://edebate.ndtceda.narkive.com/tDdAQukx/reflections-about-debate-and-policymaking" TargetMode="External"/><Relationship Id="rId31" Type="http://schemas.openxmlformats.org/officeDocument/2006/relationships/hyperlink" Target="https://www.flra.gov/system/files?file=documents/FLRA%20FY26%20CBJ%20-%20Final.pdf" TargetMode="External"/><Relationship Id="rId4" Type="http://schemas.openxmlformats.org/officeDocument/2006/relationships/webSettings" Target="webSettings.xml"/><Relationship Id="rId9" Type="http://schemas.openxmlformats.org/officeDocument/2006/relationships/hyperlink" Target="https://www.cnn.com/2025/02/25/business/federal-jobs-mass-layoffs-economy" TargetMode="External"/><Relationship Id="rId14" Type="http://schemas.openxmlformats.org/officeDocument/2006/relationships/hyperlink" Target="https://www.armscontrol.org/act/2019-11/features/cyber-battles-nuclear-outcomes-dangerous-new-pathways-escalation" TargetMode="External"/><Relationship Id="rId22" Type="http://schemas.openxmlformats.org/officeDocument/2006/relationships/hyperlink" Target="https://www.cato.org/publications/publications/nuclear-alarmism-proliferation-terrorism" TargetMode="External"/><Relationship Id="rId27" Type="http://schemas.openxmlformats.org/officeDocument/2006/relationships/hyperlink" Target="https://www.vox.com/23572710/polycrisis-davos-history-climate-russia-ukraine-inflation" TargetMode="External"/><Relationship Id="rId30" Type="http://schemas.openxmlformats.org/officeDocument/2006/relationships/hyperlink" Target="https://news.bloomberglaw.com/daily-labor-report/appeals-court-temporarily-freezes-flra-members-reinstatement" TargetMode="External"/><Relationship Id="rId35" Type="http://schemas.openxmlformats.org/officeDocument/2006/relationships/fontTable" Target="fontTable.xml"/><Relationship Id="rId8" Type="http://schemas.openxmlformats.org/officeDocument/2006/relationships/hyperlink" Target="https://thebulletin.org/2025/02/why-it-would-be-a-bad-idea-for-the-trump-administration-to-conduct-a-rapid-nuclear-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65568</Words>
  <Characters>373739</Characters>
  <Application>Microsoft Office Word</Application>
  <DocSecurity>0</DocSecurity>
  <Lines>3114</Lines>
  <Paragraphs>876</Paragraphs>
  <ScaleCrop>false</ScaleCrop>
  <Company/>
  <LinksUpToDate>false</LinksUpToDate>
  <CharactersWithSpaces>438431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4</cp:revision>
  <dcterms:created xsi:type="dcterms:W3CDTF">2026-02-02T00:17:00Z</dcterms:created>
  <dcterms:modified xsi:type="dcterms:W3CDTF">2026-03-07T13:59:00Z</dcterms:modified>
</cp:coreProperties>
</file>