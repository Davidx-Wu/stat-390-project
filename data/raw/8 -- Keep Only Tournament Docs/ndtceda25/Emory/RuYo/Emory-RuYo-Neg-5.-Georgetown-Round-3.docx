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C683" w14:textId="21C4CE34" w:rsidR="000B5F4F" w:rsidRDefault="00A250DD" w:rsidP="00A250DD">
      <w:pPr>
        <w:pStyle w:val="Heading1"/>
      </w:pPr>
      <w:r>
        <w:t xml:space="preserve">1NC---Round 3---Georgetown </w:t>
      </w:r>
    </w:p>
    <w:p w14:paraId="7EA2C2E5" w14:textId="57BAF45A" w:rsidR="00A250DD" w:rsidRDefault="00A250DD" w:rsidP="00A250DD">
      <w:pPr>
        <w:pStyle w:val="Heading2"/>
      </w:pPr>
      <w:r>
        <w:t xml:space="preserve">OFF </w:t>
      </w:r>
    </w:p>
    <w:p w14:paraId="1049EFCE" w14:textId="60249A5F" w:rsidR="00A250DD" w:rsidRDefault="00A250DD" w:rsidP="00A250DD">
      <w:pPr>
        <w:pStyle w:val="Heading3"/>
      </w:pPr>
      <w:r>
        <w:t>T-Workers</w:t>
      </w:r>
      <w:r w:rsidR="00F30B8B">
        <w:t>---1NC</w:t>
      </w:r>
    </w:p>
    <w:p w14:paraId="2178F2D3" w14:textId="66B202FB" w:rsidR="00A250DD" w:rsidRPr="00A250DD" w:rsidRDefault="00A250DD" w:rsidP="00A250DD">
      <w:pPr>
        <w:pStyle w:val="Heading4"/>
      </w:pPr>
      <w:r>
        <w:rPr>
          <w:u w:val="single"/>
        </w:rPr>
        <w:t>T Workers</w:t>
      </w:r>
      <w:r>
        <w:t xml:space="preserve">. </w:t>
      </w:r>
    </w:p>
    <w:p w14:paraId="7F816396" w14:textId="77777777" w:rsidR="00A250DD" w:rsidRPr="00383CAA" w:rsidRDefault="00A250DD" w:rsidP="00A250DD">
      <w:pPr>
        <w:pStyle w:val="Heading4"/>
        <w:rPr>
          <w:b w:val="0"/>
          <w:bCs/>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21D662B6" w14:textId="77777777" w:rsidR="00A250DD" w:rsidRPr="00483B87" w:rsidRDefault="00A250DD" w:rsidP="00A250DD">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5FF2615E" w14:textId="5833B0C5" w:rsidR="00A250DD" w:rsidRPr="00A250DD" w:rsidRDefault="00A250DD" w:rsidP="00A250DD">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definition of worker, </w:t>
      </w:r>
      <w:r w:rsidRPr="003960E7">
        <w:rPr>
          <w:rStyle w:val="StyleUnderline"/>
          <w:highlight w:val="cyan"/>
        </w:rPr>
        <w:t xml:space="preserve">a person is </w:t>
      </w:r>
      <w:r w:rsidRPr="003960E7">
        <w:rPr>
          <w:rStyle w:val="Emphasis"/>
          <w:sz w:val="30"/>
          <w:szCs w:val="30"/>
          <w:highlight w:val="cyan"/>
        </w:rPr>
        <w:t>not</w:t>
      </w:r>
      <w:r w:rsidRPr="003960E7">
        <w:rPr>
          <w:rStyle w:val="StyleUnderline"/>
          <w:highlight w:val="cyan"/>
        </w:rPr>
        <w:t xml:space="preserve"> a worker if</w:t>
      </w:r>
      <w:r w:rsidRPr="003960E7">
        <w:rPr>
          <w:sz w:val="16"/>
        </w:rPr>
        <w:t xml:space="preserve"> </w:t>
      </w:r>
      <w:r>
        <w:rPr>
          <w:sz w:val="16"/>
        </w:rPr>
        <w:t>[</w:t>
      </w:r>
      <w:r w:rsidRPr="003960E7">
        <w:rPr>
          <w:rStyle w:val="Emphasis"/>
          <w:highlight w:val="cyan"/>
        </w:rPr>
        <w:t>they</w:t>
      </w:r>
      <w:r>
        <w:rPr>
          <w:sz w:val="16"/>
        </w:rPr>
        <w:t xml:space="preserve">] </w:t>
      </w:r>
      <w:r w:rsidRPr="003960E7">
        <w:rPr>
          <w:strike/>
          <w:sz w:val="16"/>
        </w:rPr>
        <w:t>he or she</w:t>
      </w:r>
      <w:r w:rsidRPr="003960E7">
        <w:rPr>
          <w:sz w:val="16"/>
        </w:rPr>
        <w:t xml:space="preserve"> </w:t>
      </w:r>
      <w:r w:rsidRPr="003960E7">
        <w:rPr>
          <w:rStyle w:val="StyleUnderline"/>
          <w:highlight w:val="cyan"/>
        </w:rPr>
        <w:t>meets</w:t>
      </w:r>
      <w:r w:rsidRPr="003960E7">
        <w:rPr>
          <w:rStyle w:val="StyleUnderline"/>
        </w:rPr>
        <w:t xml:space="preserve"> the </w:t>
      </w:r>
      <w:r w:rsidRPr="003960E7">
        <w:rPr>
          <w:rStyle w:val="StyleUnderline"/>
          <w:highlight w:val="cyan"/>
        </w:rPr>
        <w:t>tests</w:t>
      </w:r>
      <w:r w:rsidRPr="003960E7">
        <w:rPr>
          <w:rStyle w:val="StyleUnderline"/>
        </w:rPr>
        <w:t xml:space="preserve"> set forth </w:t>
      </w:r>
      <w:r w:rsidRPr="003960E7">
        <w:rPr>
          <w:rStyle w:val="StyleUnderline"/>
          <w:highlight w:val="cyan"/>
        </w:rPr>
        <w:t xml:space="preserve">in </w:t>
      </w:r>
      <w:r w:rsidRPr="003960E7">
        <w:rPr>
          <w:rStyle w:val="Emphasis"/>
          <w:highlight w:val="cyan"/>
        </w:rPr>
        <w:t>RCW 51.08.195</w:t>
      </w:r>
      <w:r w:rsidRPr="003960E7">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08E4569" w14:textId="77777777" w:rsidR="00A250DD" w:rsidRDefault="00A250DD" w:rsidP="00A250DD">
      <w:pPr>
        <w:pStyle w:val="Heading4"/>
      </w:pPr>
      <w:r>
        <w:t xml:space="preserve">‘Data workers’ are </w:t>
      </w:r>
      <w:r w:rsidRPr="00EC74DB">
        <w:rPr>
          <w:u w:val="single"/>
        </w:rPr>
        <w:t>neither</w:t>
      </w:r>
      <w:r>
        <w:t>.</w:t>
      </w:r>
    </w:p>
    <w:p w14:paraId="1D09CD6D" w14:textId="77777777" w:rsidR="00A250DD" w:rsidRDefault="00A250DD" w:rsidP="00A250DD">
      <w:r w:rsidRPr="003960E7">
        <w:rPr>
          <w:rStyle w:val="Style13ptBold"/>
        </w:rPr>
        <w:t>WSL 08</w:t>
      </w:r>
      <w:r>
        <w:t>. "</w:t>
      </w:r>
      <w:r w:rsidRPr="003960E7">
        <w:rPr>
          <w:rStyle w:val="Emphasis"/>
          <w:highlight w:val="cyan"/>
        </w:rPr>
        <w:t>RCW 51.08.195</w:t>
      </w:r>
      <w:r>
        <w:t xml:space="preserve">.” </w:t>
      </w:r>
      <w:r w:rsidRPr="003960E7">
        <w:t>https://app.leg.wa.gov/rcw/default.aspx?cite=51.08.195</w:t>
      </w:r>
    </w:p>
    <w:p w14:paraId="1C1A80E1" w14:textId="77777777" w:rsidR="00A250DD" w:rsidRPr="003960E7" w:rsidRDefault="00A250DD" w:rsidP="00A250DD">
      <w:pPr>
        <w:rPr>
          <w:sz w:val="16"/>
        </w:rPr>
      </w:pPr>
      <w:r w:rsidRPr="003960E7">
        <w:rPr>
          <w:sz w:val="16"/>
        </w:rPr>
        <w:t xml:space="preserve">As an exception to the definition of "employer" under RCW 51.08.070 and the definition of "worker" under RCW 51.08.180, </w:t>
      </w:r>
      <w:r w:rsidRPr="00EC74DB">
        <w:rPr>
          <w:rStyle w:val="Emphasis"/>
          <w:highlight w:val="cyan"/>
        </w:rPr>
        <w:t>services</w:t>
      </w:r>
      <w:r w:rsidRPr="00EC74DB">
        <w:rPr>
          <w:rStyle w:val="StyleUnderline"/>
          <w:highlight w:val="cyan"/>
        </w:rPr>
        <w:t xml:space="preserve"> performed by an individual for remuneration</w:t>
      </w:r>
      <w:r w:rsidRPr="003960E7">
        <w:rPr>
          <w:rStyle w:val="StyleUnderline"/>
        </w:rPr>
        <w:t xml:space="preserve"> shall </w:t>
      </w:r>
      <w:r w:rsidRPr="00EC74DB">
        <w:rPr>
          <w:rStyle w:val="Emphasis"/>
          <w:highlight w:val="cyan"/>
        </w:rPr>
        <w:t>not</w:t>
      </w:r>
      <w:r w:rsidRPr="003960E7">
        <w:rPr>
          <w:rStyle w:val="Emphasis"/>
        </w:rPr>
        <w:t xml:space="preserve"> constitute </w:t>
      </w:r>
      <w:r w:rsidRPr="00EC74DB">
        <w:rPr>
          <w:rStyle w:val="Emphasis"/>
          <w:highlight w:val="cyan"/>
        </w:rPr>
        <w:t>employment</w:t>
      </w:r>
      <w:r w:rsidRPr="003960E7">
        <w:rPr>
          <w:sz w:val="16"/>
        </w:rPr>
        <w:t xml:space="preserve"> subject to this title </w:t>
      </w:r>
      <w:r w:rsidRPr="00EC74DB">
        <w:rPr>
          <w:rStyle w:val="StyleUnderline"/>
          <w:highlight w:val="cyan"/>
        </w:rPr>
        <w:t>if</w:t>
      </w:r>
      <w:r w:rsidRPr="003960E7">
        <w:rPr>
          <w:sz w:val="16"/>
        </w:rPr>
        <w:t xml:space="preserve"> it is shown that:</w:t>
      </w:r>
    </w:p>
    <w:p w14:paraId="3FCEE6A5" w14:textId="77777777" w:rsidR="00A250DD" w:rsidRPr="003960E7" w:rsidRDefault="00A250DD" w:rsidP="00A250DD">
      <w:pPr>
        <w:ind w:left="720"/>
        <w:rPr>
          <w:sz w:val="16"/>
        </w:rPr>
      </w:pPr>
      <w:r w:rsidRPr="003960E7">
        <w:rPr>
          <w:sz w:val="16"/>
        </w:rPr>
        <w:t xml:space="preserve">(1) </w:t>
      </w:r>
      <w:r w:rsidRPr="00EC74DB">
        <w:rPr>
          <w:rStyle w:val="StyleUnderline"/>
          <w:highlight w:val="cyan"/>
        </w:rPr>
        <w:t>The individual</w:t>
      </w:r>
      <w:r w:rsidRPr="003960E7">
        <w:rPr>
          <w:sz w:val="16"/>
        </w:rPr>
        <w:t xml:space="preserve"> has been and will continue to be </w:t>
      </w:r>
      <w:r w:rsidRPr="00EC74DB">
        <w:rPr>
          <w:rStyle w:val="StyleUnderline"/>
          <w:highlight w:val="cyan"/>
        </w:rPr>
        <w:t>free from</w:t>
      </w:r>
      <w:r w:rsidRPr="003960E7">
        <w:rPr>
          <w:rStyle w:val="StyleUnderline"/>
        </w:rPr>
        <w:t xml:space="preserve"> </w:t>
      </w:r>
      <w:r w:rsidRPr="003960E7">
        <w:rPr>
          <w:rStyle w:val="Emphasis"/>
        </w:rPr>
        <w:t xml:space="preserve">control or </w:t>
      </w:r>
      <w:r w:rsidRPr="00EC74DB">
        <w:rPr>
          <w:rStyle w:val="Emphasis"/>
          <w:highlight w:val="cyan"/>
        </w:rPr>
        <w:t>direction</w:t>
      </w:r>
      <w:r w:rsidRPr="00EC74DB">
        <w:rPr>
          <w:rStyle w:val="StyleUnderline"/>
          <w:highlight w:val="cyan"/>
        </w:rPr>
        <w:t xml:space="preserve"> over</w:t>
      </w:r>
      <w:r w:rsidRPr="003960E7">
        <w:rPr>
          <w:rStyle w:val="StyleUnderline"/>
        </w:rPr>
        <w:t xml:space="preserve"> the </w:t>
      </w:r>
      <w:r w:rsidRPr="00EC74DB">
        <w:rPr>
          <w:rStyle w:val="Emphasis"/>
          <w:highlight w:val="cyan"/>
        </w:rPr>
        <w:t>performance of the service</w:t>
      </w:r>
      <w:r w:rsidRPr="003960E7">
        <w:rPr>
          <w:sz w:val="16"/>
        </w:rPr>
        <w:t>, both under the contract of service and in fact; and</w:t>
      </w:r>
    </w:p>
    <w:p w14:paraId="7F73168A" w14:textId="77777777" w:rsidR="00A250DD" w:rsidRPr="003960E7" w:rsidRDefault="00A250DD" w:rsidP="00A250DD">
      <w:pPr>
        <w:ind w:left="720"/>
        <w:rPr>
          <w:sz w:val="16"/>
        </w:rPr>
      </w:pPr>
      <w:r w:rsidRPr="003960E7">
        <w:rPr>
          <w:sz w:val="16"/>
        </w:rPr>
        <w:t xml:space="preserve">(2) </w:t>
      </w:r>
      <w:r w:rsidRPr="00EC74DB">
        <w:rPr>
          <w:rStyle w:val="StyleUnderline"/>
          <w:highlight w:val="cyan"/>
        </w:rPr>
        <w:t>The service is</w:t>
      </w:r>
      <w:r w:rsidRPr="003960E7">
        <w:rPr>
          <w:rStyle w:val="StyleUnderline"/>
        </w:rPr>
        <w:t xml:space="preserve"> either </w:t>
      </w:r>
      <w:r w:rsidRPr="00EC74DB">
        <w:rPr>
          <w:rStyle w:val="StyleUnderline"/>
          <w:highlight w:val="cyan"/>
        </w:rPr>
        <w:t xml:space="preserve">outside the </w:t>
      </w:r>
      <w:r w:rsidRPr="00EC74DB">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B435C5">
        <w:rPr>
          <w:rStyle w:val="Emphasis"/>
          <w:highlight w:val="cyan"/>
        </w:rPr>
        <w:t>or</w:t>
      </w:r>
      <w:r w:rsidRPr="003960E7">
        <w:rPr>
          <w:sz w:val="16"/>
        </w:rPr>
        <w:t xml:space="preserve"> the service is performed </w:t>
      </w:r>
      <w:r w:rsidRPr="003960E7">
        <w:rPr>
          <w:rStyle w:val="StyleUnderline"/>
        </w:rPr>
        <w:t xml:space="preserve">outside all of the </w:t>
      </w:r>
      <w:r w:rsidRPr="00EC74DB">
        <w:rPr>
          <w:rStyle w:val="Emphasis"/>
          <w:highlight w:val="cyan"/>
        </w:rPr>
        <w:t>places of business</w:t>
      </w:r>
      <w:r w:rsidRPr="00EC74DB">
        <w:rPr>
          <w:rStyle w:val="StyleUnderline"/>
          <w:highlight w:val="cyan"/>
        </w:rPr>
        <w:t xml:space="preserve"> of the </w:t>
      </w:r>
      <w:r w:rsidRPr="00EC74DB">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7D349AB9" w14:textId="77777777" w:rsidR="00A250DD" w:rsidRPr="003960E7" w:rsidRDefault="00A250DD" w:rsidP="00A250DD">
      <w:pPr>
        <w:ind w:left="720"/>
        <w:rPr>
          <w:sz w:val="16"/>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6620AF4E" w14:textId="77777777" w:rsidR="00A250DD" w:rsidRPr="003960E7" w:rsidRDefault="00A250DD" w:rsidP="00A250DD">
      <w:pPr>
        <w:ind w:left="720"/>
        <w:rPr>
          <w:sz w:val="16"/>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0EF2262B" w14:textId="77777777" w:rsidR="00A250DD" w:rsidRPr="003960E7" w:rsidRDefault="00A250DD" w:rsidP="00A250DD">
      <w:pPr>
        <w:ind w:left="720"/>
        <w:rPr>
          <w:sz w:val="16"/>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7AAF097F" w14:textId="77777777" w:rsidR="00A250DD" w:rsidRPr="003960E7" w:rsidRDefault="00A250DD" w:rsidP="00A250DD">
      <w:pPr>
        <w:ind w:left="720"/>
        <w:rPr>
          <w:sz w:val="16"/>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280C5116" w14:textId="77777777" w:rsidR="00A250DD" w:rsidRPr="007D4173" w:rsidRDefault="00A250DD" w:rsidP="00A250DD">
      <w:pPr>
        <w:pStyle w:val="Heading4"/>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272DFA3D" w14:textId="77777777" w:rsidR="00A250DD" w:rsidRDefault="00A250DD" w:rsidP="00A250DD">
      <w:pPr>
        <w:pStyle w:val="Heading3"/>
      </w:pPr>
      <w:r>
        <w:t>Cap K---1NC</w:t>
      </w:r>
    </w:p>
    <w:p w14:paraId="31C4CD50" w14:textId="40B2D0A6" w:rsidR="00A250DD" w:rsidRPr="00A250DD" w:rsidRDefault="00A250DD" w:rsidP="00A250DD">
      <w:pPr>
        <w:pStyle w:val="Heading4"/>
      </w:pPr>
      <w:r>
        <w:rPr>
          <w:u w:val="single"/>
        </w:rPr>
        <w:t>Cap K</w:t>
      </w:r>
      <w:r>
        <w:t xml:space="preserve">. </w:t>
      </w:r>
    </w:p>
    <w:p w14:paraId="29E5B6D3" w14:textId="77777777" w:rsidR="00A250DD" w:rsidRPr="00020EAB" w:rsidRDefault="00A250DD" w:rsidP="00A250D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CA38D1F" w14:textId="77777777" w:rsidR="00A250DD" w:rsidRPr="00B438B0" w:rsidRDefault="00A250DD" w:rsidP="00A250D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969E19C" w14:textId="77777777" w:rsidR="00A250DD" w:rsidRDefault="00A250DD" w:rsidP="00A250D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w:t>
      </w:r>
      <w:r w:rsidRPr="00960172">
        <w:rPr>
          <w:rStyle w:val="StyleUnderline"/>
        </w:rPr>
        <w:t xml:space="preserve"> labour </w:t>
      </w:r>
      <w:r w:rsidRPr="002B5806">
        <w:rPr>
          <w:rStyle w:val="StyleUnderline"/>
          <w:highlight w:val="cyan"/>
        </w:rPr>
        <w:t xml:space="preserve">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 xml:space="preserve">accumulation of </w:t>
      </w:r>
      <w:r w:rsidRPr="00960172">
        <w:rPr>
          <w:rStyle w:val="Emphasis"/>
          <w:highlight w:val="cyan"/>
        </w:rPr>
        <w:t>capital</w:t>
      </w:r>
      <w:r w:rsidRPr="00960172">
        <w:rPr>
          <w:rStyle w:val="StyleUnderline"/>
          <w:highlight w:val="cyan"/>
        </w:rPr>
        <w:t xml:space="preserve"> or prevents </w:t>
      </w:r>
      <w:r w:rsidRPr="00960172">
        <w:rPr>
          <w:rStyle w:val="Emphasis"/>
          <w:highlight w:val="cyan"/>
        </w:rPr>
        <w:t>exit</w:t>
      </w:r>
      <w:r w:rsidRPr="00960172">
        <w:rPr>
          <w:rStyle w:val="StyleUnderline"/>
        </w:rPr>
        <w:t xml:space="preserve">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960172">
        <w:rPr>
          <w:rStyle w:val="StyleUnderline"/>
        </w:rPr>
        <w:t xml:space="preserve"> of capitalism</w:t>
      </w:r>
      <w:r w:rsidRPr="00960172">
        <w:rPr>
          <w:sz w:val="16"/>
        </w:rPr>
        <w:t>.35</w:t>
      </w:r>
      <w:r w:rsidRPr="00C238EC">
        <w:rPr>
          <w:sz w:val="16"/>
        </w:rPr>
        <w:t xml:space="preserve">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w:t>
      </w:r>
      <w:r w:rsidRPr="00960172">
        <w:rPr>
          <w:sz w:val="16"/>
        </w:rPr>
        <w:t xml:space="preserve">responds to this functional need of capital. Since </w:t>
      </w:r>
      <w:r w:rsidRPr="00960172">
        <w:rPr>
          <w:rStyle w:val="StyleUnderline"/>
        </w:rPr>
        <w:t>workers’ rights</w:t>
      </w:r>
      <w:r w:rsidRPr="00960172">
        <w:rPr>
          <w:sz w:val="16"/>
        </w:rPr>
        <w:t xml:space="preserve"> are framed as part of private law, they </w:t>
      </w:r>
      <w:r w:rsidRPr="00960172">
        <w:rPr>
          <w:rStyle w:val="StyleUnderline"/>
        </w:rPr>
        <w:t>depend for their enforcement upon</w:t>
      </w:r>
      <w:r w:rsidRPr="00960172">
        <w:rPr>
          <w:sz w:val="16"/>
        </w:rPr>
        <w:t xml:space="preserve"> the </w:t>
      </w:r>
      <w:r w:rsidRPr="00960172">
        <w:rPr>
          <w:rStyle w:val="StyleUnderline"/>
        </w:rPr>
        <w:t xml:space="preserve">power of </w:t>
      </w:r>
      <w:r w:rsidRPr="00960172">
        <w:rPr>
          <w:rStyle w:val="Emphasis"/>
        </w:rPr>
        <w:t>state entities</w:t>
      </w:r>
      <w:r w:rsidRPr="00960172">
        <w:rPr>
          <w:rStyle w:val="StyleUnderline"/>
        </w:rPr>
        <w:t xml:space="preserve"> which</w:t>
      </w:r>
      <w:r w:rsidRPr="00960172">
        <w:rPr>
          <w:sz w:val="16"/>
        </w:rPr>
        <w:t xml:space="preserve">, however, will </w:t>
      </w:r>
      <w:r w:rsidRPr="00960172">
        <w:rPr>
          <w:rStyle w:val="Emphasis"/>
        </w:rPr>
        <w:t>ultimately prioritise</w:t>
      </w:r>
      <w:r w:rsidRPr="00960172">
        <w:rPr>
          <w:rStyle w:val="StyleUnderline"/>
        </w:rPr>
        <w:t xml:space="preserve"> the </w:t>
      </w:r>
      <w:r w:rsidRPr="00960172">
        <w:rPr>
          <w:rStyle w:val="Emphasis"/>
        </w:rPr>
        <w:t>interests of capital</w:t>
      </w:r>
      <w:r w:rsidRPr="00960172">
        <w:rPr>
          <w:sz w:val="16"/>
        </w:rPr>
        <w:t>.</w:t>
      </w:r>
    </w:p>
    <w:p w14:paraId="4E01078C" w14:textId="77777777" w:rsidR="00A250DD" w:rsidRPr="00C238EC" w:rsidRDefault="00A250DD" w:rsidP="00A250DD">
      <w:pPr>
        <w:rPr>
          <w:sz w:val="16"/>
        </w:rPr>
      </w:pPr>
      <w:r>
        <w:rPr>
          <w:sz w:val="16"/>
        </w:rPr>
        <w:t>&lt;&lt;TEXT CONDENSED NONE OMITTED&gt;&gt;</w:t>
      </w:r>
    </w:p>
    <w:p w14:paraId="188B5297" w14:textId="77777777" w:rsidR="00A250DD" w:rsidRPr="002B5806" w:rsidRDefault="00A250DD" w:rsidP="00A250D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3EC1E55" w14:textId="77777777" w:rsidR="00A250DD" w:rsidRPr="00F36A06" w:rsidRDefault="00A250DD" w:rsidP="00A250DD">
      <w:pPr>
        <w:rPr>
          <w:sz w:val="16"/>
        </w:rPr>
      </w:pPr>
      <w:r>
        <w:rPr>
          <w:sz w:val="16"/>
        </w:rPr>
        <w:t>&lt;&lt;PARAGRAPH BREAKS CONTINUE&gt;&gt;</w:t>
      </w:r>
    </w:p>
    <w:p w14:paraId="0454748E" w14:textId="77777777" w:rsidR="00A250DD" w:rsidRPr="003F6616" w:rsidRDefault="00A250DD" w:rsidP="00A250DD">
      <w:pPr>
        <w:rPr>
          <w:sz w:val="16"/>
        </w:rPr>
      </w:pPr>
      <w:r w:rsidRPr="003F6616">
        <w:rPr>
          <w:sz w:val="16"/>
        </w:rPr>
        <w:t xml:space="preserve">What then is the issue? </w:t>
      </w:r>
      <w:r w:rsidRPr="00960172">
        <w:rPr>
          <w:rStyle w:val="StyleUnderline"/>
        </w:rPr>
        <w:t>The problem is</w:t>
      </w:r>
      <w:r w:rsidRPr="003F6616">
        <w:rPr>
          <w:sz w:val="16"/>
        </w:rPr>
        <w:t xml:space="preserve"> that </w:t>
      </w:r>
      <w:r w:rsidRPr="00960172">
        <w:rPr>
          <w:rStyle w:val="Emphasis"/>
        </w:rPr>
        <w:t>workers’</w:t>
      </w:r>
      <w:r w:rsidRPr="003F6616">
        <w:rPr>
          <w:rStyle w:val="Emphasis"/>
        </w:rPr>
        <w:t xml:space="preserve"> </w:t>
      </w:r>
      <w:r w:rsidRPr="00960172">
        <w:rPr>
          <w:rStyle w:val="Emphasis"/>
          <w:highlight w:val="cyan"/>
        </w:rPr>
        <w:t>collective rights</w:t>
      </w:r>
      <w:r w:rsidRPr="00960172">
        <w:rPr>
          <w:rStyle w:val="StyleUnderline"/>
          <w:highlight w:val="cyan"/>
        </w:rPr>
        <w:t xml:space="preserve"> </w:t>
      </w:r>
      <w:r w:rsidRPr="00FD3585">
        <w:rPr>
          <w:rStyle w:val="StyleUnderline"/>
          <w:highlight w:val="cyan"/>
        </w:rPr>
        <w:t>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 xml:space="preserve">a </w:t>
      </w:r>
      <w:r w:rsidRPr="00960172">
        <w:rPr>
          <w:rStyle w:val="Emphasis"/>
          <w:highlight w:val="cyan"/>
        </w:rPr>
        <w:t>priori</w:t>
      </w:r>
      <w:r w:rsidRPr="00960172">
        <w:rPr>
          <w:rStyle w:val="StyleUnderline"/>
          <w:highlight w:val="cyan"/>
        </w:rPr>
        <w:t xml:space="preserve"> by belonging </w:t>
      </w:r>
      <w:r w:rsidRPr="00FD3585">
        <w:rPr>
          <w:rStyle w:val="StyleUnderline"/>
          <w:highlight w:val="cyan"/>
        </w:rPr>
        <w:t xml:space="preserve">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7081E9D" w14:textId="77777777" w:rsidR="00A250DD" w:rsidRPr="002B5806" w:rsidRDefault="00A250DD" w:rsidP="00A250DD">
      <w:pPr>
        <w:rPr>
          <w:sz w:val="16"/>
        </w:rPr>
      </w:pPr>
      <w:r w:rsidRPr="002B5806">
        <w:rPr>
          <w:sz w:val="16"/>
        </w:rPr>
        <w:t xml:space="preserve">According to the legal form critique, while Supiot has resolved the contradiction on paper, his solution is unworkable in practice. </w:t>
      </w:r>
      <w:r w:rsidRPr="00960172">
        <w:rPr>
          <w:rStyle w:val="StyleUnderline"/>
        </w:rPr>
        <w:t xml:space="preserve">The </w:t>
      </w:r>
      <w:r w:rsidRPr="00FD3585">
        <w:rPr>
          <w:rStyle w:val="StyleUnderline"/>
          <w:highlight w:val="cyan"/>
        </w:rPr>
        <w:t>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96017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60172">
        <w:rPr>
          <w:rStyle w:val="StyleUnderline"/>
        </w:rPr>
        <w:t xml:space="preserve"> their </w:t>
      </w:r>
      <w:r w:rsidRPr="00FD3585">
        <w:rPr>
          <w:rStyle w:val="Emphasis"/>
          <w:highlight w:val="cyan"/>
        </w:rPr>
        <w:t>subordination</w:t>
      </w:r>
      <w:r w:rsidRPr="00960172">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960172">
        <w:rPr>
          <w:rStyle w:val="StyleUnderline"/>
        </w:rPr>
        <w:t xml:space="preserve">collective </w:t>
      </w:r>
      <w:r w:rsidRPr="00FD3585">
        <w:rPr>
          <w:rStyle w:val="StyleUnderline"/>
          <w:highlight w:val="cyan"/>
        </w:rPr>
        <w:t>organising</w:t>
      </w:r>
      <w:r w:rsidRPr="002B5806">
        <w:rPr>
          <w:rStyle w:val="StyleUnderline"/>
        </w:rPr>
        <w:t xml:space="preserve"> has </w:t>
      </w:r>
      <w:r w:rsidRPr="00960172">
        <w:rPr>
          <w:rStyle w:val="Emphasis"/>
          <w:highlight w:val="cyan"/>
        </w:rPr>
        <w:t>inevitably</w:t>
      </w:r>
      <w:r w:rsidRPr="002B5806">
        <w:rPr>
          <w:rStyle w:val="Emphasis"/>
        </w:rPr>
        <w:t xml:space="preserve"> been </w:t>
      </w:r>
      <w:r w:rsidRPr="00960172">
        <w:rPr>
          <w:rStyle w:val="Emphasis"/>
        </w:rPr>
        <w:t>transformed</w:t>
      </w:r>
      <w:r w:rsidRPr="00960172">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960172">
        <w:rPr>
          <w:rStyle w:val="Emphasis"/>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960172">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960172">
        <w:rPr>
          <w:rStyle w:val="StyleUnderline"/>
        </w:rPr>
        <w:t xml:space="preserve"> of workers through </w:t>
      </w:r>
      <w:r w:rsidRPr="00960172">
        <w:rPr>
          <w:rStyle w:val="Emphasis"/>
        </w:rPr>
        <w:t>global production chains</w:t>
      </w:r>
      <w:r w:rsidRPr="00960172">
        <w:rPr>
          <w:sz w:val="16"/>
        </w:rPr>
        <w:t xml:space="preserve">, </w:t>
      </w:r>
      <w:r w:rsidRPr="00960172">
        <w:rPr>
          <w:rStyle w:val="StyleUnderline"/>
        </w:rPr>
        <w:t xml:space="preserve">cascades of </w:t>
      </w:r>
      <w:r w:rsidRPr="00960172">
        <w:rPr>
          <w:rStyle w:val="Emphasis"/>
        </w:rPr>
        <w:t>sub-contractors</w:t>
      </w:r>
      <w:r w:rsidRPr="00960172">
        <w:rPr>
          <w:rStyle w:val="StyleUnderline"/>
        </w:rPr>
        <w:t xml:space="preserve"> and </w:t>
      </w:r>
      <w:r w:rsidRPr="00960172">
        <w:rPr>
          <w:rStyle w:val="Emphasis"/>
        </w:rPr>
        <w:t>intermediaries</w:t>
      </w:r>
      <w:r w:rsidRPr="00960172">
        <w:rPr>
          <w:sz w:val="16"/>
        </w:rPr>
        <w:t xml:space="preserve"> on one hand, and a multitude of</w:t>
      </w:r>
      <w:r w:rsidRPr="002B5806">
        <w:rPr>
          <w:sz w:val="16"/>
        </w:rPr>
        <w:t xml:space="preserve"> new legal forms of work on the other. </w:t>
      </w:r>
    </w:p>
    <w:p w14:paraId="4D8B3B43" w14:textId="77777777" w:rsidR="00A250DD" w:rsidRPr="001D3F54" w:rsidRDefault="00A250DD" w:rsidP="00A250DD">
      <w:pPr>
        <w:pStyle w:val="Heading4"/>
      </w:pPr>
      <w:r>
        <w:t xml:space="preserve">Capitalism’s </w:t>
      </w:r>
      <w:r w:rsidRPr="00F25A25">
        <w:rPr>
          <w:u w:val="single"/>
        </w:rPr>
        <w:t>unsustainable</w:t>
      </w:r>
      <w:r>
        <w:t xml:space="preserve"> and causes </w:t>
      </w:r>
      <w:r w:rsidRPr="009B1ED5">
        <w:rPr>
          <w:u w:val="single"/>
        </w:rPr>
        <w:t>extinction</w:t>
      </w:r>
      <w:r>
        <w:t>.</w:t>
      </w:r>
    </w:p>
    <w:p w14:paraId="716D4517" w14:textId="77777777" w:rsidR="00A250DD" w:rsidRDefault="00A250DD" w:rsidP="00A250D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80075B3" w14:textId="77777777" w:rsidR="00A250DD" w:rsidRPr="0076713D" w:rsidRDefault="00A250DD" w:rsidP="00A250DD">
      <w:pPr>
        <w:rPr>
          <w:sz w:val="16"/>
        </w:rPr>
      </w:pPr>
      <w:r w:rsidRPr="0076713D">
        <w:rPr>
          <w:sz w:val="16"/>
        </w:rPr>
        <w:t>Technological Innovation: A Double-Edged Sword</w:t>
      </w:r>
    </w:p>
    <w:p w14:paraId="14B00EB3" w14:textId="77777777" w:rsidR="00A250DD" w:rsidRPr="0076713D" w:rsidRDefault="00A250DD" w:rsidP="00A250D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4130A51F" w14:textId="77777777" w:rsidR="00A250DD" w:rsidRPr="0076713D" w:rsidRDefault="00A250DD" w:rsidP="00A250D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23B63AB" w14:textId="77777777" w:rsidR="00A250DD" w:rsidRPr="0076713D" w:rsidRDefault="00A250DD" w:rsidP="00A250D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B6B3C96" w14:textId="77777777" w:rsidR="00A250DD" w:rsidRPr="0076713D" w:rsidRDefault="00A250DD" w:rsidP="00A250D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C001971" w14:textId="77777777" w:rsidR="00A250DD" w:rsidRPr="0076713D" w:rsidRDefault="00A250DD" w:rsidP="00A250D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60172">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ADCD174" w14:textId="77777777" w:rsidR="00A250DD" w:rsidRPr="0076713D" w:rsidRDefault="00A250DD" w:rsidP="00A250D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45C1AF9" w14:textId="77777777" w:rsidR="00A250DD" w:rsidRPr="0076713D" w:rsidRDefault="00A250DD" w:rsidP="00A250DD">
      <w:pPr>
        <w:rPr>
          <w:sz w:val="16"/>
        </w:rPr>
      </w:pPr>
      <w:r w:rsidRPr="0076713D">
        <w:rPr>
          <w:sz w:val="16"/>
        </w:rPr>
        <w:t>Climate Change: The Existential Threat</w:t>
      </w:r>
    </w:p>
    <w:p w14:paraId="2C836F0A" w14:textId="77777777" w:rsidR="00A250DD" w:rsidRDefault="00A250DD" w:rsidP="00A250DD">
      <w:pPr>
        <w:rPr>
          <w:sz w:val="16"/>
        </w:rPr>
      </w:pPr>
      <w:r w:rsidRPr="00807399">
        <w:rPr>
          <w:rStyle w:val="StyleUnderline"/>
          <w:highlight w:val="cyan"/>
        </w:rPr>
        <w:t>Climate</w:t>
      </w:r>
      <w:r w:rsidRPr="0076713D">
        <w:rPr>
          <w:rStyle w:val="StyleUnderline"/>
        </w:rPr>
        <w:t xml:space="preserve"> change </w:t>
      </w:r>
      <w:r w:rsidRPr="00960172">
        <w:rPr>
          <w:rStyle w:val="StyleUnderline"/>
        </w:rPr>
        <w:t xml:space="preserve">poses an </w:t>
      </w:r>
      <w:r w:rsidRPr="00807399">
        <w:rPr>
          <w:rStyle w:val="Emphasis"/>
          <w:highlight w:val="cyan"/>
        </w:rPr>
        <w:t>existential</w:t>
      </w:r>
      <w:r w:rsidRPr="00960172">
        <w:rPr>
          <w:rStyle w:val="Emphasis"/>
        </w:rPr>
        <w:t xml:space="preserve">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947AF65" w14:textId="77777777" w:rsidR="00A250DD" w:rsidRPr="00C238EC" w:rsidRDefault="00A250DD" w:rsidP="00A250DD">
      <w:pPr>
        <w:rPr>
          <w:sz w:val="16"/>
        </w:rPr>
      </w:pPr>
      <w:r>
        <w:rPr>
          <w:sz w:val="16"/>
        </w:rPr>
        <w:t>&lt;&lt;TEXT CONDENSED NONE OMITTED&gt;&gt;</w:t>
      </w:r>
    </w:p>
    <w:p w14:paraId="5E208A95" w14:textId="77777777" w:rsidR="00A250DD" w:rsidRPr="001D3F54" w:rsidRDefault="00A250DD" w:rsidP="00A250D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1716E9E" w14:textId="77777777" w:rsidR="00A250DD" w:rsidRPr="00C238EC" w:rsidRDefault="00A250DD" w:rsidP="00A250DD">
      <w:pPr>
        <w:rPr>
          <w:sz w:val="16"/>
        </w:rPr>
      </w:pPr>
      <w:r>
        <w:rPr>
          <w:sz w:val="16"/>
        </w:rPr>
        <w:t>&lt;&lt;PARAGRAPH BREAKS CONTINUE&gt;&gt;</w:t>
      </w:r>
    </w:p>
    <w:p w14:paraId="17AD59E0" w14:textId="77777777" w:rsidR="00A250DD" w:rsidRPr="0076713D" w:rsidRDefault="00A250DD" w:rsidP="00A250D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05D9BDF" w14:textId="77777777" w:rsidR="00A250DD" w:rsidRPr="0076713D" w:rsidRDefault="00A250DD" w:rsidP="00A250DD">
      <w:pPr>
        <w:rPr>
          <w:sz w:val="16"/>
        </w:rPr>
      </w:pPr>
      <w:r w:rsidRPr="00960172">
        <w:rPr>
          <w:rStyle w:val="StyleUnderline"/>
        </w:rPr>
        <w:t xml:space="preserve">The </w:t>
      </w:r>
      <w:r w:rsidRPr="00960172">
        <w:rPr>
          <w:rStyle w:val="Emphasis"/>
        </w:rPr>
        <w:t>climate crisis</w:t>
      </w:r>
      <w:r w:rsidRPr="00960172">
        <w:rPr>
          <w:rStyle w:val="StyleUnderline"/>
        </w:rPr>
        <w:t xml:space="preserve"> is</w:t>
      </w:r>
      <w:r w:rsidRPr="00960172">
        <w:rPr>
          <w:sz w:val="16"/>
        </w:rPr>
        <w:t xml:space="preserve"> therefore </w:t>
      </w:r>
      <w:r w:rsidRPr="00960172">
        <w:rPr>
          <w:rStyle w:val="StyleUnderline"/>
        </w:rPr>
        <w:t xml:space="preserve">not only a scientific and </w:t>
      </w:r>
      <w:r w:rsidRPr="00960172">
        <w:rPr>
          <w:rStyle w:val="Emphasis"/>
        </w:rPr>
        <w:t>technological</w:t>
      </w:r>
      <w:r w:rsidRPr="00960172">
        <w:rPr>
          <w:rStyle w:val="StyleUnderline"/>
        </w:rPr>
        <w:t xml:space="preserve"> challenge but also a profoundly </w:t>
      </w:r>
      <w:r w:rsidRPr="00960172">
        <w:rPr>
          <w:rStyle w:val="Emphasis"/>
        </w:rPr>
        <w:t>political</w:t>
      </w:r>
      <w:r w:rsidRPr="00960172">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231AE60" w14:textId="77777777" w:rsidR="00A250DD" w:rsidRPr="0076713D" w:rsidRDefault="00A250DD" w:rsidP="00A250DD">
      <w:pPr>
        <w:rPr>
          <w:sz w:val="16"/>
        </w:rPr>
      </w:pPr>
      <w:r w:rsidRPr="0076713D">
        <w:rPr>
          <w:sz w:val="16"/>
        </w:rPr>
        <w:t>Artificial Intelligence: Transforming Society</w:t>
      </w:r>
    </w:p>
    <w:p w14:paraId="56FB7629" w14:textId="77777777" w:rsidR="00A250DD" w:rsidRPr="0076713D" w:rsidRDefault="00A250DD" w:rsidP="00A250DD">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7F0E235" w14:textId="77777777" w:rsidR="00A250DD" w:rsidRPr="0076713D" w:rsidRDefault="00A250DD" w:rsidP="00A250D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3F22C087" w14:textId="77777777" w:rsidR="00A250DD" w:rsidRPr="0076713D" w:rsidRDefault="00A250DD" w:rsidP="00A250D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340DA81" w14:textId="77777777" w:rsidR="00A250DD" w:rsidRPr="0076713D" w:rsidRDefault="00A250DD" w:rsidP="00A250DD">
      <w:pPr>
        <w:rPr>
          <w:sz w:val="16"/>
        </w:rPr>
      </w:pPr>
      <w:r w:rsidRPr="0076713D">
        <w:rPr>
          <w:sz w:val="16"/>
        </w:rPr>
        <w:t>Quantum Computing: A New Frontier</w:t>
      </w:r>
    </w:p>
    <w:p w14:paraId="5A0B4A13" w14:textId="77777777" w:rsidR="00A250DD" w:rsidRPr="0076713D" w:rsidRDefault="00A250DD" w:rsidP="00A250D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E25921E" w14:textId="77777777" w:rsidR="00A250DD" w:rsidRPr="0076713D" w:rsidRDefault="00A250DD" w:rsidP="00A250D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263733A" w14:textId="77777777" w:rsidR="00A250DD" w:rsidRPr="0076713D" w:rsidRDefault="00A250DD" w:rsidP="00A250DD">
      <w:pPr>
        <w:rPr>
          <w:sz w:val="16"/>
        </w:rPr>
      </w:pPr>
      <w:r w:rsidRPr="0076713D">
        <w:rPr>
          <w:sz w:val="16"/>
        </w:rPr>
        <w:t>Biotechnology and Genetic Engineering: Rewriting Life</w:t>
      </w:r>
    </w:p>
    <w:p w14:paraId="3C4821F5" w14:textId="77777777" w:rsidR="00A250DD" w:rsidRPr="00960172" w:rsidRDefault="00A250DD" w:rsidP="00A250D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w:t>
      </w:r>
      <w:r w:rsidRPr="00960172">
        <w:rPr>
          <w:sz w:val="16"/>
        </w:rPr>
        <w:t xml:space="preserve">and sickle cell anaemia.Footnote55 By directly altering the human genome, </w:t>
      </w:r>
      <w:r w:rsidRPr="00960172">
        <w:rPr>
          <w:rStyle w:val="Emphasis"/>
        </w:rPr>
        <w:t>CRISPR</w:t>
      </w:r>
      <w:r w:rsidRPr="00960172">
        <w:rPr>
          <w:sz w:val="16"/>
        </w:rPr>
        <w:t xml:space="preserve"> offers the possibility of curing diseases at their root, a feat that has eluded traditional medicine for centuries.</w:t>
      </w:r>
    </w:p>
    <w:p w14:paraId="364B7C17" w14:textId="77777777" w:rsidR="00A250DD" w:rsidRPr="00960172" w:rsidRDefault="00A250DD" w:rsidP="00A250DD">
      <w:pPr>
        <w:rPr>
          <w:sz w:val="16"/>
        </w:rPr>
      </w:pPr>
      <w:r w:rsidRPr="00960172">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8E43ECC" w14:textId="77777777" w:rsidR="00A250DD" w:rsidRDefault="00A250DD" w:rsidP="00A250DD">
      <w:pPr>
        <w:rPr>
          <w:rStyle w:val="StyleUnderline"/>
        </w:rPr>
      </w:pPr>
      <w:r w:rsidRPr="00960172">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960172">
        <w:rPr>
          <w:rStyle w:val="Emphasis"/>
        </w:rPr>
        <w:t>long-term consequences</w:t>
      </w:r>
      <w:r w:rsidRPr="00960172">
        <w:rPr>
          <w:rStyle w:val="StyleUnderline"/>
        </w:rPr>
        <w:t xml:space="preserve"> of genetic manipulation are </w:t>
      </w:r>
      <w:r w:rsidRPr="00960172">
        <w:rPr>
          <w:rStyle w:val="Emphasis"/>
        </w:rPr>
        <w:t>unknown</w:t>
      </w:r>
      <w:r w:rsidRPr="00960172">
        <w:rPr>
          <w:sz w:val="16"/>
        </w:rPr>
        <w:t xml:space="preserve">, and the potential </w:t>
      </w:r>
      <w:r w:rsidRPr="00960172">
        <w:rPr>
          <w:rStyle w:val="StyleUnderline"/>
        </w:rPr>
        <w:t xml:space="preserve">risks of unintended genetic </w:t>
      </w:r>
      <w:r w:rsidRPr="00960172">
        <w:rPr>
          <w:rStyle w:val="Emphasis"/>
        </w:rPr>
        <w:t>mutations</w:t>
      </w:r>
      <w:r w:rsidRPr="00960172">
        <w:rPr>
          <w:rStyle w:val="StyleUnderline"/>
        </w:rPr>
        <w:t xml:space="preserve"> or </w:t>
      </w:r>
      <w:r w:rsidRPr="00960172">
        <w:rPr>
          <w:rStyle w:val="Emphasis"/>
        </w:rPr>
        <w:t>disruptions</w:t>
      </w:r>
      <w:r w:rsidRPr="00960172">
        <w:rPr>
          <w:rStyle w:val="StyleUnderline"/>
        </w:rPr>
        <w:t xml:space="preserve"> to the human gene pool are </w:t>
      </w:r>
      <w:r w:rsidRPr="00960172">
        <w:rPr>
          <w:rStyle w:val="Emphasis"/>
        </w:rPr>
        <w:t>significant</w:t>
      </w:r>
      <w:r w:rsidRPr="00960172">
        <w:rPr>
          <w:rStyle w:val="StyleUnderline"/>
        </w:rPr>
        <w:t>.</w:t>
      </w:r>
    </w:p>
    <w:p w14:paraId="3749D3AE" w14:textId="77777777" w:rsidR="00A250DD" w:rsidRPr="009B1FC1" w:rsidRDefault="00A250DD" w:rsidP="00A250DD">
      <w:pPr>
        <w:pStyle w:val="Heading4"/>
      </w:pPr>
      <w:r>
        <w:t xml:space="preserve">The alternative is workers’ control. It’s </w:t>
      </w:r>
      <w:r w:rsidRPr="00153424">
        <w:rPr>
          <w:u w:val="single"/>
        </w:rPr>
        <w:t>mutually exclusive</w:t>
      </w:r>
      <w:r>
        <w:t xml:space="preserve">. </w:t>
      </w:r>
    </w:p>
    <w:p w14:paraId="264A7D33" w14:textId="77777777" w:rsidR="00A250DD" w:rsidRPr="00434ABB" w:rsidRDefault="00A250DD" w:rsidP="00A250D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2B1CFD8" w14:textId="77777777" w:rsidR="00A250DD" w:rsidRPr="00D4111F" w:rsidRDefault="00A250DD" w:rsidP="00A250DD">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A7F3B6E" w14:textId="77777777" w:rsidR="00A250DD" w:rsidRPr="00D4111F" w:rsidRDefault="00A250DD" w:rsidP="00A250D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E17BA03" w14:textId="77777777" w:rsidR="00A250DD" w:rsidRDefault="00A250DD" w:rsidP="00A250D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0F259E">
        <w:rPr>
          <w:rStyle w:val="StyleUnderline"/>
        </w:rPr>
        <w:t xml:space="preserve">with the backing of a </w:t>
      </w:r>
      <w:r w:rsidRPr="000F259E">
        <w:rPr>
          <w:rStyle w:val="Emphasis"/>
        </w:rPr>
        <w:t>progressive democratic 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31EFB3E" w14:textId="2EE71AF4" w:rsidR="00A250DD" w:rsidRDefault="00A250DD" w:rsidP="00A250DD">
      <w:pPr>
        <w:pStyle w:val="Heading3"/>
      </w:pPr>
      <w:r>
        <w:t>States</w:t>
      </w:r>
      <w:r w:rsidR="00A85E33">
        <w:t xml:space="preserve"> CP</w:t>
      </w:r>
      <w:r>
        <w:t xml:space="preserve">---1NC </w:t>
      </w:r>
    </w:p>
    <w:p w14:paraId="2EDF637B" w14:textId="77777777" w:rsidR="00A85E33" w:rsidRDefault="00A250DD" w:rsidP="00A250DD">
      <w:pPr>
        <w:pStyle w:val="Heading4"/>
      </w:pPr>
      <w:r>
        <w:t xml:space="preserve">Text: the fifty states and all relevant subnational entities should </w:t>
      </w:r>
    </w:p>
    <w:p w14:paraId="741D59B9" w14:textId="1051E20A" w:rsidR="00A250DD" w:rsidRDefault="00A250DD" w:rsidP="00A85E33">
      <w:pPr>
        <w:pStyle w:val="Heading4"/>
        <w:numPr>
          <w:ilvl w:val="0"/>
          <w:numId w:val="46"/>
        </w:numPr>
      </w:pPr>
      <w:r>
        <w:t>substantially strengthen collective bargaining rights for data workers in the United States</w:t>
      </w:r>
      <w:r w:rsidR="00A85E33">
        <w:t xml:space="preserve">; </w:t>
      </w:r>
    </w:p>
    <w:p w14:paraId="70907312" w14:textId="2222A312" w:rsidR="00A85E33" w:rsidRPr="00A85E33" w:rsidRDefault="00A85E33" w:rsidP="00A85E33">
      <w:pPr>
        <w:pStyle w:val="Heading4"/>
        <w:numPr>
          <w:ilvl w:val="0"/>
          <w:numId w:val="46"/>
        </w:numPr>
      </w:pPr>
      <w:r>
        <w:t>should suspend their cooperation in the administration of federal programs until strengthen collective bargaining rights for data workers in the United States.</w:t>
      </w:r>
    </w:p>
    <w:p w14:paraId="2507F9A8" w14:textId="77777777" w:rsidR="00A250DD" w:rsidRDefault="00A250DD" w:rsidP="00A250DD"/>
    <w:p w14:paraId="3E0167CA" w14:textId="77777777" w:rsidR="00A250DD" w:rsidRPr="003B60BB" w:rsidRDefault="00A250DD" w:rsidP="00A250DD">
      <w:pPr>
        <w:pStyle w:val="Heading4"/>
        <w:rPr>
          <w:b w:val="0"/>
          <w:bCs/>
        </w:rPr>
      </w:pPr>
      <w:r>
        <w:t xml:space="preserve">States solve and </w:t>
      </w:r>
      <w:r w:rsidRPr="00104F76">
        <w:rPr>
          <w:u w:val="single"/>
        </w:rPr>
        <w:t>evade preemption</w:t>
      </w:r>
      <w:r w:rsidRPr="006455E5">
        <w:t xml:space="preserve">. At worst, </w:t>
      </w:r>
      <w:r>
        <w:t>individual</w:t>
      </w:r>
      <w:r w:rsidRPr="006455E5">
        <w:t xml:space="preserve"> protections facilitate </w:t>
      </w:r>
      <w:r>
        <w:t>CBR</w:t>
      </w:r>
      <w:r w:rsidRPr="006455E5">
        <w:t xml:space="preserve"> in </w:t>
      </w:r>
      <w:r w:rsidRPr="006455E5">
        <w:rPr>
          <w:u w:val="single"/>
        </w:rPr>
        <w:t>effect</w:t>
      </w:r>
      <w:r w:rsidRPr="006455E5">
        <w:t>.</w:t>
      </w:r>
      <w:r>
        <w:rPr>
          <w:b w:val="0"/>
          <w:bCs/>
        </w:rPr>
        <w:t xml:space="preserve"> </w:t>
      </w:r>
    </w:p>
    <w:p w14:paraId="56F78E58" w14:textId="77777777" w:rsidR="00A250DD" w:rsidRDefault="00A250DD" w:rsidP="00A250DD">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721C9743" w14:textId="77777777" w:rsidR="00A250DD" w:rsidRPr="005B0726" w:rsidRDefault="00A250DD" w:rsidP="00A250DD">
      <w:pPr>
        <w:rPr>
          <w:sz w:val="16"/>
        </w:rPr>
      </w:pPr>
      <w:r w:rsidRPr="005B0726">
        <w:rPr>
          <w:sz w:val="16"/>
        </w:rPr>
        <w:t>II. STATE LABOR LAW INNOVATION UNDER THE SHADOW OF FEDERAL PREEMPTION</w:t>
      </w:r>
    </w:p>
    <w:p w14:paraId="4DE3E89D" w14:textId="77777777" w:rsidR="00A250DD" w:rsidRPr="005B0726" w:rsidRDefault="00A250DD" w:rsidP="00A250DD">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w:t>
      </w:r>
      <w:r w:rsidRPr="006455E5">
        <w:rPr>
          <w:rStyle w:val="StyleUnderline"/>
          <w:highlight w:val="cyan"/>
        </w:rPr>
        <w:t xml:space="preserve">to </w:t>
      </w:r>
      <w:r w:rsidRPr="006455E5">
        <w:rPr>
          <w:rStyle w:val="Emphasis"/>
          <w:highlight w:val="cyan"/>
        </w:rPr>
        <w:t>wages</w:t>
      </w:r>
      <w:r w:rsidRPr="006455E5">
        <w:rPr>
          <w:rStyle w:val="StyleUnderline"/>
          <w:highlight w:val="cyan"/>
        </w:rPr>
        <w:t xml:space="preserve">, </w:t>
      </w:r>
      <w:r w:rsidRPr="006455E5">
        <w:rPr>
          <w:rStyle w:val="Emphasis"/>
          <w:highlight w:val="cyan"/>
        </w:rPr>
        <w:t>overtime</w:t>
      </w:r>
      <w:r w:rsidRPr="006455E5">
        <w:rPr>
          <w:rStyle w:val="StyleUnderline"/>
          <w:highlight w:val="cyan"/>
        </w:rPr>
        <w:t xml:space="preserve">, </w:t>
      </w:r>
      <w:r w:rsidRPr="006455E5">
        <w:rPr>
          <w:rStyle w:val="Emphasis"/>
          <w:highlight w:val="cyan"/>
        </w:rPr>
        <w:t>family leave</w:t>
      </w:r>
      <w:r w:rsidRPr="006455E5">
        <w:rPr>
          <w:rStyle w:val="StyleUnderline"/>
          <w:highlight w:val="cyan"/>
        </w:rPr>
        <w:t xml:space="preserve">, </w:t>
      </w:r>
      <w:r w:rsidRPr="006455E5">
        <w:rPr>
          <w:rStyle w:val="Emphasis"/>
          <w:highlight w:val="cyan"/>
        </w:rPr>
        <w:t>health</w:t>
      </w:r>
      <w:r w:rsidRPr="00746964">
        <w:rPr>
          <w:rStyle w:val="Emphasis"/>
        </w:rPr>
        <w:t xml:space="preserve"> and safety</w:t>
      </w:r>
      <w:r w:rsidRPr="00746964">
        <w:rPr>
          <w:rStyle w:val="StyleUnderline"/>
        </w:rPr>
        <w:t xml:space="preserve">, </w:t>
      </w:r>
      <w:r w:rsidRPr="006455E5">
        <w:rPr>
          <w:rStyle w:val="StyleUnderline"/>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B5FB1DE" w14:textId="77777777" w:rsidR="00A250DD" w:rsidRPr="006455E5" w:rsidRDefault="00A250DD" w:rsidP="00A250DD">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6455E5">
        <w:rPr>
          <w:rStyle w:val="StyleUnderline"/>
        </w:rPr>
        <w:t>provides states</w:t>
      </w:r>
      <w:r w:rsidRPr="006455E5">
        <w:rPr>
          <w:sz w:val="16"/>
        </w:rPr>
        <w:t xml:space="preserve"> and localities some </w:t>
      </w:r>
      <w:r w:rsidRPr="006455E5">
        <w:rPr>
          <w:rStyle w:val="StyleUnderline"/>
        </w:rPr>
        <w:t xml:space="preserve">authority to make decisions about labor relations when they are acting as </w:t>
      </w:r>
      <w:r w:rsidRPr="006455E5">
        <w:rPr>
          <w:rStyle w:val="Emphasis"/>
        </w:rPr>
        <w:t>market participants</w:t>
      </w:r>
      <w:r w:rsidRPr="006455E5">
        <w:rPr>
          <w:sz w:val="16"/>
        </w:rPr>
        <w:t xml:space="preserve"> (i.e., when they are purchasing services or spending money), unless the use of this power is so broad it becomes regulatory.64</w:t>
      </w:r>
    </w:p>
    <w:p w14:paraId="61375B87" w14:textId="77777777" w:rsidR="00A250DD" w:rsidRPr="005B0726" w:rsidRDefault="00A250DD" w:rsidP="00A250DD">
      <w:pPr>
        <w:rPr>
          <w:sz w:val="16"/>
        </w:rPr>
      </w:pPr>
      <w:r w:rsidRPr="006455E5">
        <w:rPr>
          <w:sz w:val="16"/>
        </w:rPr>
        <w:t xml:space="preserve">In the last few years, due to effective organizing by labor unions, as well as worker centers and community groups, blue </w:t>
      </w:r>
      <w:r w:rsidRPr="006455E5">
        <w:rPr>
          <w:rStyle w:val="StyleUnderline"/>
        </w:rPr>
        <w:t>states</w:t>
      </w:r>
      <w:r w:rsidRPr="006455E5">
        <w:rPr>
          <w:sz w:val="16"/>
        </w:rPr>
        <w:t xml:space="preserve"> and localities </w:t>
      </w:r>
      <w:r w:rsidRPr="006455E5">
        <w:rPr>
          <w:rStyle w:val="StyleUnderline"/>
        </w:rPr>
        <w:t xml:space="preserve">have been pursuing </w:t>
      </w:r>
      <w:r w:rsidRPr="006455E5">
        <w:rPr>
          <w:rStyle w:val="Emphasis"/>
        </w:rPr>
        <w:t>all three</w:t>
      </w:r>
      <w:r w:rsidRPr="006455E5">
        <w:rPr>
          <w:rStyle w:val="StyleUnderline"/>
        </w:rPr>
        <w:t xml:space="preserve"> of the</w:t>
      </w:r>
      <w:r w:rsidRPr="005329F2">
        <w:rPr>
          <w:rStyle w:val="StyleUnderline"/>
        </w:rPr>
        <w:t xml:space="preserv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23BF27A1" w14:textId="77777777" w:rsidR="00A250DD" w:rsidRPr="00E7561C" w:rsidRDefault="00A250DD" w:rsidP="00A250DD">
      <w:pPr>
        <w:rPr>
          <w:sz w:val="16"/>
        </w:rPr>
      </w:pPr>
      <w:r w:rsidRPr="00E7561C">
        <w:rPr>
          <w:sz w:val="16"/>
        </w:rPr>
        <w:t>A. Employment Standards</w:t>
      </w:r>
    </w:p>
    <w:p w14:paraId="7760204E" w14:textId="77777777" w:rsidR="00A250DD" w:rsidRPr="00E1723E" w:rsidRDefault="00A250DD" w:rsidP="00A250DD">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6455E5">
        <w:rPr>
          <w:rStyle w:val="Emphasis"/>
        </w:rPr>
        <w:t xml:space="preserve">significant </w:t>
      </w:r>
      <w:r w:rsidRPr="001A1E59">
        <w:rPr>
          <w:rStyle w:val="Emphasis"/>
          <w:highlight w:val="cyan"/>
        </w:rPr>
        <w:t>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6455E5">
        <w:rPr>
          <w:rStyle w:val="StyleUnderline"/>
        </w:rPr>
        <w:t>scope of new labor federalism</w:t>
      </w:r>
      <w:r w:rsidRPr="006455E5">
        <w:rPr>
          <w:sz w:val="16"/>
        </w:rPr>
        <w:t xml:space="preserve"> in the United States over the last twenty years </w:t>
      </w:r>
      <w:r w:rsidRPr="006455E5">
        <w:rPr>
          <w:rStyle w:val="StyleUnderline"/>
        </w:rPr>
        <w:t xml:space="preserve">has been </w:t>
      </w:r>
      <w:r w:rsidRPr="006455E5">
        <w:rPr>
          <w:rStyle w:val="Emphasis"/>
        </w:rPr>
        <w:t>significant.</w:t>
      </w:r>
      <w:r w:rsidRPr="006455E5">
        <w:rPr>
          <w:sz w:val="16"/>
        </w:rPr>
        <w:t xml:space="preserve"> Laws establishing local </w:t>
      </w:r>
      <w:r w:rsidRPr="006455E5">
        <w:rPr>
          <w:rStyle w:val="StyleUnderline"/>
        </w:rPr>
        <w:t>min</w:t>
      </w:r>
      <w:r w:rsidRPr="007500D0">
        <w:rPr>
          <w:rStyle w:val="StyleUnderline"/>
        </w:rPr>
        <w:t>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3DC441DA" w14:textId="77777777" w:rsidR="00A250DD" w:rsidRPr="00E1723E" w:rsidRDefault="00A250DD" w:rsidP="00A250DD">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2D1F293B" w14:textId="77777777" w:rsidR="00A250DD" w:rsidRPr="00E1723E" w:rsidRDefault="00A250DD" w:rsidP="00A250DD">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6455E5">
        <w:rPr>
          <w:rStyle w:val="StyleUnderline"/>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6455E5">
        <w:rPr>
          <w:rStyle w:val="StyleUnderline"/>
        </w:rPr>
        <w:t xml:space="preserve">requiring employees to attend </w:t>
      </w:r>
      <w:r w:rsidRPr="001A1E59">
        <w:rPr>
          <w:rStyle w:val="StyleUnderline"/>
          <w:highlight w:val="cyan"/>
        </w:rPr>
        <w:t>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F7D7887" w14:textId="77777777" w:rsidR="00A250DD" w:rsidRPr="00E1723E" w:rsidRDefault="00A250DD" w:rsidP="00A250DD">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2B85A072" w14:textId="77777777" w:rsidR="00A250DD" w:rsidRPr="00E1723E" w:rsidRDefault="00A250DD" w:rsidP="00A250DD">
      <w:pPr>
        <w:rPr>
          <w:sz w:val="16"/>
        </w:rPr>
      </w:pPr>
      <w:r w:rsidRPr="00E1723E">
        <w:rPr>
          <w:sz w:val="16"/>
        </w:rPr>
        <w:t>B. Laws Allowing Excluded Workers To Unionize and Strengthening Rights for Public Sector Workers</w:t>
      </w:r>
    </w:p>
    <w:p w14:paraId="4069013E" w14:textId="77777777" w:rsidR="00A250DD" w:rsidRPr="00E1723E" w:rsidRDefault="00A250DD" w:rsidP="00A250DD">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bargain on</w:t>
      </w:r>
      <w:r w:rsidRPr="006455E5">
        <w:rPr>
          <w:rStyle w:val="StyleUnderline"/>
        </w:rPr>
        <w:t xml:space="preserve"> a </w:t>
      </w:r>
      <w:r w:rsidRPr="001A1E59">
        <w:rPr>
          <w:rStyle w:val="Emphasis"/>
          <w:highlight w:val="cyan"/>
        </w:rPr>
        <w:t>sectorwide</w:t>
      </w:r>
      <w:r w:rsidRPr="006455E5">
        <w:rPr>
          <w:rStyle w:val="Emphasis"/>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17617A79" w14:textId="77777777" w:rsidR="00A250DD" w:rsidRPr="00520963" w:rsidRDefault="00A250DD" w:rsidP="00A250DD">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11A42A5C" w14:textId="77777777" w:rsidR="00A250DD" w:rsidRPr="001A1E59" w:rsidRDefault="00A250DD" w:rsidP="00A250DD">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1F9B9F3" w14:textId="77777777" w:rsidR="00A250DD" w:rsidRPr="00520963" w:rsidRDefault="00A250DD" w:rsidP="00A250DD">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445F97C3" w14:textId="77777777" w:rsidR="00A250DD" w:rsidRPr="00387819" w:rsidRDefault="00A250DD" w:rsidP="00A250DD">
      <w:pPr>
        <w:rPr>
          <w:sz w:val="16"/>
        </w:rPr>
      </w:pPr>
      <w:r w:rsidRPr="00387819">
        <w:rPr>
          <w:sz w:val="16"/>
        </w:rPr>
        <w:t>C. States as Purchasers</w:t>
      </w:r>
    </w:p>
    <w:p w14:paraId="224DF0AE" w14:textId="77777777" w:rsidR="00A250DD" w:rsidRPr="00387819" w:rsidRDefault="00A250DD" w:rsidP="00A250DD">
      <w:pPr>
        <w:rPr>
          <w:sz w:val="16"/>
        </w:rPr>
      </w:pPr>
      <w:r w:rsidRPr="001A1E59">
        <w:rPr>
          <w:rStyle w:val="StyleUnderline"/>
          <w:highlight w:val="cyan"/>
        </w:rPr>
        <w:t>States</w:t>
      </w:r>
      <w:r w:rsidRPr="00520963">
        <w:rPr>
          <w:rStyle w:val="StyleUnderline"/>
        </w:rPr>
        <w:t xml:space="preserve"> and localities have also </w:t>
      </w:r>
      <w:r w:rsidRPr="006455E5">
        <w:rPr>
          <w:rStyle w:val="StyleUnderline"/>
        </w:rPr>
        <w:t xml:space="preserve">taken advantage of the exception in preemption doctrine that allows them to </w:t>
      </w:r>
      <w:r w:rsidRPr="001A1E59">
        <w:rPr>
          <w:rStyle w:val="StyleUnderline"/>
          <w:highlight w:val="cyan"/>
        </w:rPr>
        <w:t>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6455E5">
        <w:rPr>
          <w:rStyle w:val="StyleUnderline"/>
        </w:rPr>
        <w:t>.</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2316F8B6" w14:textId="77777777" w:rsidR="00A250DD" w:rsidRPr="00387819" w:rsidRDefault="00A250DD" w:rsidP="00A250DD">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494D684A" w14:textId="77777777" w:rsidR="00A85E33" w:rsidRPr="0093190C" w:rsidRDefault="00A85E33" w:rsidP="00A85E33">
      <w:pPr>
        <w:pStyle w:val="Heading4"/>
      </w:pPr>
      <w:r>
        <w:t xml:space="preserve">The counterplan </w:t>
      </w:r>
      <w:r w:rsidRPr="0093190C">
        <w:rPr>
          <w:u w:val="single"/>
        </w:rPr>
        <w:t>competes</w:t>
      </w:r>
      <w:r>
        <w:t xml:space="preserve"> and </w:t>
      </w:r>
      <w:r w:rsidRPr="0093190C">
        <w:rPr>
          <w:u w:val="single"/>
        </w:rPr>
        <w:t>solves</w:t>
      </w:r>
      <w:r>
        <w:t xml:space="preserve"> the case by leveraging </w:t>
      </w:r>
      <w:r w:rsidRPr="0093190C">
        <w:rPr>
          <w:u w:val="single"/>
        </w:rPr>
        <w:t>state influence</w:t>
      </w:r>
      <w:r>
        <w:t xml:space="preserve">. That spills over, expanding </w:t>
      </w:r>
      <w:r w:rsidRPr="0093190C">
        <w:rPr>
          <w:u w:val="single"/>
        </w:rPr>
        <w:t>dual sovereignty</w:t>
      </w:r>
      <w:r>
        <w:t xml:space="preserve"> in the face of Trump BUT the plan </w:t>
      </w:r>
      <w:r w:rsidRPr="0093190C">
        <w:rPr>
          <w:u w:val="single"/>
        </w:rPr>
        <w:t>statutorily</w:t>
      </w:r>
      <w:r>
        <w:t xml:space="preserve"> </w:t>
      </w:r>
      <w:r w:rsidRPr="0093190C">
        <w:rPr>
          <w:u w:val="single"/>
        </w:rPr>
        <w:t>unwinds momentum</w:t>
      </w:r>
      <w:r>
        <w:t>.</w:t>
      </w:r>
    </w:p>
    <w:p w14:paraId="39A6B607" w14:textId="77777777" w:rsidR="00A85E33" w:rsidRPr="00CA105E" w:rsidRDefault="00A85E33" w:rsidP="00A85E33">
      <w:r>
        <w:t xml:space="preserve">David </w:t>
      </w:r>
      <w:r w:rsidRPr="00CA105E">
        <w:rPr>
          <w:rStyle w:val="Style13ptBold"/>
        </w:rPr>
        <w:t>Presslein 24</w:t>
      </w:r>
      <w:r>
        <w:t xml:space="preserve">. </w:t>
      </w:r>
      <w:r w:rsidRPr="00CA105E">
        <w:t>Research Assistant at the Max Planck Institute for Social Law and Social Policy in Munich. He holds an LL.M. from Yale Law School</w:t>
      </w:r>
      <w:r>
        <w:t>. “</w:t>
      </w:r>
      <w:r w:rsidRPr="00CA105E">
        <w:t>Political Resistance and Two Dirty Words</w:t>
      </w:r>
      <w:r>
        <w:t xml:space="preserve">.” November 15, 2024. </w:t>
      </w:r>
      <w:r w:rsidRPr="00CA105E">
        <w:t>https://verfassungsblog.de/political-resistance-and-two-dirty-words/</w:t>
      </w:r>
    </w:p>
    <w:p w14:paraId="4BA1FE8A" w14:textId="77777777" w:rsidR="00A85E33" w:rsidRPr="0093190C" w:rsidRDefault="00A85E33" w:rsidP="00A85E33">
      <w:pPr>
        <w:rPr>
          <w:sz w:val="16"/>
        </w:rPr>
      </w:pPr>
      <w:r w:rsidRPr="008F5930">
        <w:rPr>
          <w:sz w:val="16"/>
        </w:rPr>
        <w:t xml:space="preserve">Although the </w:t>
      </w:r>
      <w:r w:rsidRPr="008F5930">
        <w:rPr>
          <w:rStyle w:val="StyleUnderline"/>
        </w:rPr>
        <w:t>States and the federal government formally act separately</w:t>
      </w:r>
      <w:r w:rsidRPr="008F5930">
        <w:rPr>
          <w:sz w:val="16"/>
        </w:rPr>
        <w:t xml:space="preserve">, in practice they often </w:t>
      </w:r>
      <w:r w:rsidRPr="008F5930">
        <w:rPr>
          <w:rStyle w:val="StyleUnderline"/>
        </w:rPr>
        <w:t>cooperate to administer joint programs</w:t>
      </w:r>
      <w:r w:rsidRPr="008F5930">
        <w:rPr>
          <w:sz w:val="16"/>
        </w:rPr>
        <w:t xml:space="preserve"> in what can be called “Intrastatutory Federalism”. </w:t>
      </w:r>
      <w:r w:rsidRPr="008F5930">
        <w:rPr>
          <w:rStyle w:val="StyleUnderline"/>
        </w:rPr>
        <w:t xml:space="preserve">The </w:t>
      </w:r>
      <w:r w:rsidRPr="008F5930">
        <w:rPr>
          <w:rStyle w:val="Emphasis"/>
          <w:highlight w:val="cyan"/>
        </w:rPr>
        <w:t>States</w:t>
      </w:r>
      <w:r w:rsidRPr="008F5930">
        <w:rPr>
          <w:sz w:val="16"/>
        </w:rPr>
        <w:t xml:space="preserve"> (and localities) have </w:t>
      </w:r>
      <w:r w:rsidRPr="008F5930">
        <w:rPr>
          <w:rStyle w:val="StyleUnderline"/>
        </w:rPr>
        <w:t xml:space="preserve">thus </w:t>
      </w:r>
      <w:r w:rsidRPr="008F5930">
        <w:rPr>
          <w:rStyle w:val="Emphasis"/>
        </w:rPr>
        <w:t xml:space="preserve">considerable </w:t>
      </w:r>
      <w:r w:rsidRPr="008F5930">
        <w:rPr>
          <w:rStyle w:val="Emphasis"/>
          <w:highlight w:val="cyan"/>
        </w:rPr>
        <w:t>influence</w:t>
      </w:r>
      <w:r w:rsidRPr="008F5930">
        <w:rPr>
          <w:rStyle w:val="StyleUnderline"/>
        </w:rPr>
        <w:t xml:space="preserve"> on the actual </w:t>
      </w:r>
      <w:r w:rsidRPr="008F5930">
        <w:rPr>
          <w:rStyle w:val="Emphasis"/>
          <w:highlight w:val="cyan"/>
        </w:rPr>
        <w:t>implementation</w:t>
      </w:r>
      <w:r w:rsidRPr="008F5930">
        <w:rPr>
          <w:rStyle w:val="StyleUnderline"/>
          <w:highlight w:val="cyan"/>
        </w:rPr>
        <w:t xml:space="preserve"> of</w:t>
      </w:r>
      <w:r w:rsidRPr="008F5930">
        <w:rPr>
          <w:rStyle w:val="StyleUnderline"/>
        </w:rPr>
        <w:t xml:space="preserve"> federal </w:t>
      </w:r>
      <w:r w:rsidRPr="008F5930">
        <w:rPr>
          <w:rStyle w:val="StyleUnderline"/>
          <w:highlight w:val="cyan"/>
        </w:rPr>
        <w:t>measures and can</w:t>
      </w:r>
      <w:r w:rsidRPr="008F5930">
        <w:rPr>
          <w:rStyle w:val="StyleUnderline"/>
        </w:rPr>
        <w:t xml:space="preserve"> </w:t>
      </w:r>
      <w:r w:rsidRPr="008F5930">
        <w:rPr>
          <w:rStyle w:val="Emphasis"/>
        </w:rPr>
        <w:t>(re-)</w:t>
      </w:r>
      <w:r w:rsidRPr="008F5930">
        <w:rPr>
          <w:rStyle w:val="Emphasis"/>
          <w:highlight w:val="cyan"/>
        </w:rPr>
        <w:t>shape</w:t>
      </w:r>
      <w:r w:rsidRPr="008F5930">
        <w:rPr>
          <w:rStyle w:val="StyleUnderline"/>
        </w:rPr>
        <w:t xml:space="preserve"> or block harmful </w:t>
      </w:r>
      <w:r w:rsidRPr="008F5930">
        <w:rPr>
          <w:rStyle w:val="StyleUnderline"/>
          <w:highlight w:val="cyan"/>
        </w:rPr>
        <w:t>programs</w:t>
      </w:r>
      <w:r w:rsidRPr="008F5930">
        <w:rPr>
          <w:rStyle w:val="StyleUnderline"/>
        </w:rPr>
        <w:t xml:space="preserve">, engaging </w:t>
      </w:r>
      <w:r w:rsidRPr="008F5930">
        <w:rPr>
          <w:rStyle w:val="StyleUnderline"/>
          <w:highlight w:val="cyan"/>
        </w:rPr>
        <w:t xml:space="preserve">in </w:t>
      </w:r>
      <w:r w:rsidRPr="008F5930">
        <w:rPr>
          <w:rStyle w:val="Emphasis"/>
          <w:highlight w:val="cyan"/>
        </w:rPr>
        <w:t>Uncooperative Federalism</w:t>
      </w:r>
      <w:r w:rsidRPr="008F5930">
        <w:rPr>
          <w:sz w:val="16"/>
        </w:rPr>
        <w:t xml:space="preserve">. </w:t>
      </w:r>
      <w:r w:rsidRPr="008F5930">
        <w:rPr>
          <w:rStyle w:val="StyleUnderline"/>
        </w:rPr>
        <w:t>Through disaggregation of political bodies and diffusion of power, national minorities can become local majorities</w:t>
      </w:r>
      <w:r w:rsidRPr="008F5930">
        <w:rPr>
          <w:sz w:val="16"/>
        </w:rPr>
        <w:t xml:space="preserve"> and shape policy themselves, thereby </w:t>
      </w:r>
      <w:r w:rsidRPr="008F5930">
        <w:rPr>
          <w:rStyle w:val="StyleUnderline"/>
        </w:rPr>
        <w:t>dissenting by deciding</w:t>
      </w:r>
      <w:r w:rsidRPr="008F5930">
        <w:rPr>
          <w:sz w:val="16"/>
        </w:rPr>
        <w:t xml:space="preserve">. Furthermore, local communities offer the opportunity to establish their own programs at a local level and strengthen their case in opposition to federal policies – </w:t>
      </w:r>
      <w:r w:rsidRPr="008F5930">
        <w:rPr>
          <w:rStyle w:val="StyleUnderline"/>
        </w:rPr>
        <w:t xml:space="preserve">it is </w:t>
      </w:r>
      <w:r w:rsidRPr="008F5930">
        <w:rPr>
          <w:rStyle w:val="Emphasis"/>
        </w:rPr>
        <w:t>easier</w:t>
      </w:r>
      <w:r w:rsidRPr="008F5930">
        <w:rPr>
          <w:rStyle w:val="StyleUnderline"/>
        </w:rPr>
        <w:t xml:space="preserve"> to argue if you can point to </w:t>
      </w:r>
      <w:r w:rsidRPr="008F5930">
        <w:rPr>
          <w:rStyle w:val="Emphasis"/>
        </w:rPr>
        <w:t>concrete</w:t>
      </w:r>
      <w:r w:rsidRPr="008F5930">
        <w:rPr>
          <w:rStyle w:val="StyleUnderline"/>
        </w:rPr>
        <w:t xml:space="preserve">, well-functioning </w:t>
      </w:r>
      <w:r w:rsidRPr="008F5930">
        <w:rPr>
          <w:rStyle w:val="Emphasis"/>
        </w:rPr>
        <w:t>practical examples</w:t>
      </w:r>
      <w:r w:rsidRPr="008F5930">
        <w:rPr>
          <w:rStyle w:val="StyleUnderline"/>
        </w:rPr>
        <w:t>. That way</w:t>
      </w:r>
      <w:r w:rsidRPr="008F5930">
        <w:rPr>
          <w:sz w:val="16"/>
        </w:rPr>
        <w:t xml:space="preserve">, they can also work to protect individual rights – federalism and rights </w:t>
      </w:r>
      <w:r w:rsidRPr="008F5930">
        <w:rPr>
          <w:rStyle w:val="StyleUnderline"/>
        </w:rPr>
        <w:t>work as “interlocking gears</w:t>
      </w:r>
      <w:r w:rsidRPr="008F5930">
        <w:rPr>
          <w:sz w:val="16"/>
        </w:rPr>
        <w:t xml:space="preserve">”. Such a </w:t>
      </w:r>
      <w:r w:rsidRPr="008F5930">
        <w:rPr>
          <w:rStyle w:val="StyleUnderline"/>
        </w:rPr>
        <w:t>comprehensive account</w:t>
      </w:r>
      <w:r w:rsidRPr="008F5930">
        <w:rPr>
          <w:sz w:val="16"/>
        </w:rPr>
        <w:t xml:space="preserve"> of federalism can </w:t>
      </w:r>
      <w:r w:rsidRPr="008F5930">
        <w:rPr>
          <w:rStyle w:val="StyleUnderline"/>
        </w:rPr>
        <w:t>help Democrats understand its progressive potential</w:t>
      </w:r>
      <w:r w:rsidRPr="008F5930">
        <w:rPr>
          <w:sz w:val="16"/>
        </w:rPr>
        <w:t xml:space="preserve"> and adapt accordingly. As Gerken argues, this </w:t>
      </w:r>
      <w:r w:rsidRPr="008F5930">
        <w:rPr>
          <w:rStyle w:val="StyleUnderline"/>
        </w:rPr>
        <w:t xml:space="preserve">proves </w:t>
      </w:r>
      <w:r w:rsidRPr="008F5930">
        <w:rPr>
          <w:rStyle w:val="Emphasis"/>
        </w:rPr>
        <w:t>more useful</w:t>
      </w:r>
      <w:r w:rsidRPr="008F5930">
        <w:rPr>
          <w:rStyle w:val="StyleUnderline"/>
        </w:rPr>
        <w:t xml:space="preserve"> against the Trump Administration</w:t>
      </w:r>
      <w:r w:rsidRPr="008F5930">
        <w:rPr>
          <w:sz w:val="16"/>
        </w:rPr>
        <w:t xml:space="preserve"> than arguments relying on sovereignty (see here, here, or here).</w:t>
      </w:r>
    </w:p>
    <w:p w14:paraId="20AEBF5D" w14:textId="77777777" w:rsidR="00A85E33" w:rsidRPr="0093190C" w:rsidRDefault="00A85E33" w:rsidP="00A85E33">
      <w:pPr>
        <w:rPr>
          <w:sz w:val="16"/>
        </w:rPr>
      </w:pPr>
      <w:r w:rsidRPr="0093190C">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6AF01458" w14:textId="77777777" w:rsidR="00A85E33" w:rsidRPr="0093190C" w:rsidRDefault="00A85E33" w:rsidP="00A85E33">
      <w:pPr>
        <w:rPr>
          <w:sz w:val="16"/>
        </w:rPr>
      </w:pPr>
      <w:r w:rsidRPr="0093190C">
        <w:rPr>
          <w:sz w:val="16"/>
        </w:rPr>
        <w:t xml:space="preserve">First in line is the </w:t>
      </w:r>
      <w:r w:rsidRPr="0093190C">
        <w:rPr>
          <w:rStyle w:val="StyleUnderline"/>
          <w:highlight w:val="cyan"/>
        </w:rPr>
        <w:t>Anti-Commandeering</w:t>
      </w:r>
      <w:r w:rsidRPr="0093190C">
        <w:rPr>
          <w:rStyle w:val="StyleUnderline"/>
        </w:rPr>
        <w:t xml:space="preserve"> Doctrine</w:t>
      </w:r>
      <w:r w:rsidRPr="0093190C">
        <w:rPr>
          <w:sz w:val="16"/>
        </w:rPr>
        <w:t xml:space="preserve">. The </w:t>
      </w:r>
      <w:r w:rsidRPr="0093190C">
        <w:rPr>
          <w:rStyle w:val="StyleUnderline"/>
        </w:rPr>
        <w:t>U.S. Constitution formally envisions a dual system in which the federal and state levels administer their own laws independently</w:t>
      </w:r>
      <w:r w:rsidRPr="0093190C">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93190C">
        <w:rPr>
          <w:rStyle w:val="StyleUnderline"/>
        </w:rPr>
        <w:t xml:space="preserve">can now </w:t>
      </w:r>
      <w:r w:rsidRPr="0093190C">
        <w:rPr>
          <w:rStyle w:val="StyleUnderline"/>
          <w:highlight w:val="cyan"/>
        </w:rPr>
        <w:t>foreclose attempts</w:t>
      </w:r>
      <w:r w:rsidRPr="0093190C">
        <w:rPr>
          <w:rStyle w:val="StyleUnderline"/>
        </w:rPr>
        <w:t xml:space="preserve"> by the Trump administration </w:t>
      </w:r>
      <w:r w:rsidRPr="0093190C">
        <w:rPr>
          <w:rStyle w:val="StyleUnderline"/>
          <w:highlight w:val="cyan"/>
        </w:rPr>
        <w:t xml:space="preserve">to </w:t>
      </w:r>
      <w:r w:rsidRPr="0093190C">
        <w:rPr>
          <w:rStyle w:val="Emphasis"/>
          <w:highlight w:val="cyan"/>
        </w:rPr>
        <w:t>force</w:t>
      </w:r>
      <w:r w:rsidRPr="0093190C">
        <w:rPr>
          <w:rStyle w:val="StyleUnderline"/>
          <w:highlight w:val="cyan"/>
        </w:rPr>
        <w:t xml:space="preserve"> the States to enact its policies</w:t>
      </w:r>
      <w:r w:rsidRPr="0093190C">
        <w:rPr>
          <w:sz w:val="16"/>
        </w:rPr>
        <w:t>.</w:t>
      </w:r>
    </w:p>
    <w:p w14:paraId="174971B4" w14:textId="77777777" w:rsidR="00A85E33" w:rsidRPr="0093190C" w:rsidRDefault="00A85E33" w:rsidP="00A85E33">
      <w:pPr>
        <w:rPr>
          <w:sz w:val="16"/>
        </w:rPr>
      </w:pPr>
      <w:r w:rsidRPr="0093190C">
        <w:rPr>
          <w:sz w:val="16"/>
        </w:rPr>
        <w:t xml:space="preserve">The </w:t>
      </w:r>
      <w:r w:rsidRPr="0093190C">
        <w:rPr>
          <w:rStyle w:val="StyleUnderline"/>
        </w:rPr>
        <w:t>Anti-Coercion Doctrine heads in a similar direction</w:t>
      </w:r>
      <w:r w:rsidRPr="0093190C">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93190C">
        <w:rPr>
          <w:rStyle w:val="Emphasis"/>
          <w:highlight w:val="cyan"/>
        </w:rPr>
        <w:t>Anti-Coercion</w:t>
      </w:r>
      <w:r w:rsidRPr="0093190C">
        <w:rPr>
          <w:rStyle w:val="StyleUnderline"/>
        </w:rPr>
        <w:t xml:space="preserve"> Doctrine can therefore block coercive Republican effor</w:t>
      </w:r>
      <w:r w:rsidRPr="0093190C">
        <w:rPr>
          <w:sz w:val="16"/>
        </w:rPr>
        <w:t>ts (for a first, albeit unsuccessful attempt, see State of New York v. Yellen and here).</w:t>
      </w:r>
    </w:p>
    <w:p w14:paraId="779BB212" w14:textId="77777777" w:rsidR="00A85E33" w:rsidRPr="0093190C" w:rsidRDefault="00A85E33" w:rsidP="00A85E33">
      <w:pPr>
        <w:rPr>
          <w:sz w:val="16"/>
        </w:rPr>
      </w:pPr>
      <w:r w:rsidRPr="0093190C">
        <w:rPr>
          <w:sz w:val="16"/>
        </w:rPr>
        <w:t xml:space="preserve">A third candidate is the </w:t>
      </w:r>
      <w:r w:rsidRPr="0093190C">
        <w:rPr>
          <w:rStyle w:val="Emphasis"/>
          <w:highlight w:val="cyan"/>
        </w:rPr>
        <w:t>Equal Sovereignty</w:t>
      </w:r>
      <w:r w:rsidRPr="0093190C">
        <w:rPr>
          <w:rStyle w:val="StyleUnderline"/>
        </w:rPr>
        <w:t xml:space="preserve"> Doctrine</w:t>
      </w:r>
      <w:r w:rsidRPr="0093190C">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93190C">
        <w:rPr>
          <w:rStyle w:val="StyleUnderline"/>
        </w:rPr>
        <w:t>severely</w:t>
      </w:r>
      <w:r w:rsidRPr="0093190C">
        <w:rPr>
          <w:rStyle w:val="StyleUnderline"/>
          <w:highlight w:val="cyan"/>
        </w:rPr>
        <w:t xml:space="preserve"> restricted</w:t>
      </w:r>
      <w:r w:rsidRPr="0093190C">
        <w:rPr>
          <w:rStyle w:val="StyleUnderline"/>
        </w:rPr>
        <w:t xml:space="preserve"> their </w:t>
      </w:r>
      <w:r w:rsidRPr="0093190C">
        <w:rPr>
          <w:rStyle w:val="StyleUnderline"/>
          <w:highlight w:val="cyan"/>
        </w:rPr>
        <w:t xml:space="preserve">capacity to </w:t>
      </w:r>
      <w:r w:rsidRPr="0093190C">
        <w:rPr>
          <w:rStyle w:val="Emphasis"/>
          <w:highlight w:val="cyan"/>
        </w:rPr>
        <w:t>regulate</w:t>
      </w:r>
      <w:r w:rsidRPr="0093190C">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93190C">
        <w:rPr>
          <w:rStyle w:val="StyleUnderline"/>
        </w:rPr>
        <w:t>general principle of equality</w:t>
      </w:r>
      <w:r w:rsidRPr="0093190C">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2B0B58C6" w14:textId="77777777" w:rsidR="00A85E33" w:rsidRPr="0093190C" w:rsidRDefault="00A85E33" w:rsidP="00A85E33">
      <w:pPr>
        <w:rPr>
          <w:sz w:val="16"/>
        </w:rPr>
      </w:pPr>
      <w:r w:rsidRPr="0093190C">
        <w:rPr>
          <w:sz w:val="16"/>
        </w:rPr>
        <w:t xml:space="preserve">These </w:t>
      </w:r>
      <w:r w:rsidRPr="0093190C">
        <w:rPr>
          <w:rStyle w:val="StyleUnderline"/>
          <w:highlight w:val="cyan"/>
        </w:rPr>
        <w:t>examples are</w:t>
      </w:r>
      <w:r w:rsidRPr="0093190C">
        <w:rPr>
          <w:rStyle w:val="StyleUnderline"/>
        </w:rPr>
        <w:t xml:space="preserve"> merely the </w:t>
      </w:r>
      <w:r w:rsidRPr="0093190C">
        <w:rPr>
          <w:rStyle w:val="StyleUnderline"/>
          <w:highlight w:val="cyan"/>
        </w:rPr>
        <w:t>tip of the iceberg</w:t>
      </w:r>
      <w:r w:rsidRPr="0093190C">
        <w:rPr>
          <w:sz w:val="16"/>
        </w:rPr>
        <w:t xml:space="preserve">. There are </w:t>
      </w:r>
      <w:r w:rsidRPr="0093190C">
        <w:rPr>
          <w:rStyle w:val="StyleUnderline"/>
        </w:rPr>
        <w:t xml:space="preserve">more ways to </w:t>
      </w:r>
      <w:r w:rsidRPr="0093190C">
        <w:rPr>
          <w:rStyle w:val="StyleUnderline"/>
          <w:highlight w:val="cyan"/>
        </w:rPr>
        <w:t>defy an excessive federal government</w:t>
      </w:r>
      <w:r w:rsidRPr="0093190C">
        <w:rPr>
          <w:rStyle w:val="StyleUnderline"/>
        </w:rPr>
        <w:t xml:space="preserve"> and more </w:t>
      </w:r>
      <w:r w:rsidRPr="0093190C">
        <w:rPr>
          <w:rStyle w:val="StyleUnderline"/>
          <w:highlight w:val="cyan"/>
        </w:rPr>
        <w:t>doctrines</w:t>
      </w:r>
      <w:r w:rsidRPr="0093190C">
        <w:rPr>
          <w:rStyle w:val="StyleUnderline"/>
        </w:rPr>
        <w:t xml:space="preserve"> that </w:t>
      </w:r>
      <w:r w:rsidRPr="0093190C">
        <w:rPr>
          <w:rStyle w:val="StyleUnderline"/>
          <w:highlight w:val="cyan"/>
        </w:rPr>
        <w:t>await</w:t>
      </w:r>
      <w:r w:rsidRPr="0093190C">
        <w:rPr>
          <w:rStyle w:val="StyleUnderline"/>
        </w:rPr>
        <w:t xml:space="preserve"> a </w:t>
      </w:r>
      <w:r w:rsidRPr="0093190C">
        <w:rPr>
          <w:rStyle w:val="Emphasis"/>
          <w:highlight w:val="cyan"/>
        </w:rPr>
        <w:t>progressive reframing</w:t>
      </w:r>
      <w:r w:rsidRPr="0093190C">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6D595DB2" w14:textId="77777777" w:rsidR="00A85E33" w:rsidRPr="0093190C" w:rsidRDefault="00A85E33" w:rsidP="00A85E33">
      <w:pPr>
        <w:rPr>
          <w:sz w:val="16"/>
        </w:rPr>
      </w:pPr>
      <w:r w:rsidRPr="0093190C">
        <w:rPr>
          <w:sz w:val="16"/>
        </w:rPr>
        <w:t>Not So Dirty After All?</w:t>
      </w:r>
    </w:p>
    <w:p w14:paraId="186C7798" w14:textId="77777777" w:rsidR="00A85E33" w:rsidRDefault="00A85E33" w:rsidP="00A85E33">
      <w:pPr>
        <w:rPr>
          <w:sz w:val="16"/>
        </w:rPr>
      </w:pPr>
      <w:r w:rsidRPr="0093190C">
        <w:rPr>
          <w:rStyle w:val="StyleUnderline"/>
          <w:highlight w:val="cyan"/>
        </w:rPr>
        <w:t>Trump’s second term</w:t>
      </w:r>
      <w:r w:rsidRPr="0093190C">
        <w:rPr>
          <w:rStyle w:val="StyleUnderline"/>
        </w:rPr>
        <w:t xml:space="preserve"> will be a </w:t>
      </w:r>
      <w:r w:rsidRPr="0093190C">
        <w:rPr>
          <w:rStyle w:val="StyleUnderline"/>
          <w:highlight w:val="cyan"/>
        </w:rPr>
        <w:t>challenge for</w:t>
      </w:r>
      <w:r w:rsidRPr="0093190C">
        <w:rPr>
          <w:rStyle w:val="StyleUnderline"/>
        </w:rPr>
        <w:t xml:space="preserve"> the international legal order, American </w:t>
      </w:r>
      <w:r w:rsidRPr="0093190C">
        <w:rPr>
          <w:rStyle w:val="StyleUnderline"/>
          <w:highlight w:val="cyan"/>
        </w:rPr>
        <w:t>democracy</w:t>
      </w:r>
      <w:r w:rsidRPr="0093190C">
        <w:rPr>
          <w:rStyle w:val="StyleUnderline"/>
        </w:rPr>
        <w:t xml:space="preserve">, and fundamental rights, particularly of the most vulnerable. It is the </w:t>
      </w:r>
      <w:r w:rsidRPr="0093190C">
        <w:rPr>
          <w:rStyle w:val="StyleUnderline"/>
          <w:highlight w:val="cyan"/>
        </w:rPr>
        <w:t xml:space="preserve">Democrats’ task to </w:t>
      </w:r>
      <w:r w:rsidRPr="0093190C">
        <w:rPr>
          <w:rStyle w:val="Emphasis"/>
          <w:highlight w:val="cyan"/>
        </w:rPr>
        <w:t>step up</w:t>
      </w:r>
      <w:r w:rsidRPr="0093190C">
        <w:rPr>
          <w:rStyle w:val="StyleUnderline"/>
        </w:rPr>
        <w:t xml:space="preserve"> and alleviate the worst consequences</w:t>
      </w:r>
      <w:r w:rsidRPr="0093190C">
        <w:rPr>
          <w:sz w:val="16"/>
        </w:rPr>
        <w:t xml:space="preserve"> of a MAGA federal government.</w:t>
      </w:r>
    </w:p>
    <w:p w14:paraId="1434B480" w14:textId="77777777" w:rsidR="00A85E33" w:rsidRPr="00A024B1" w:rsidRDefault="00A85E33" w:rsidP="00A85E33">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44FD4168" w14:textId="77777777" w:rsidR="00A85E33" w:rsidRPr="00A024B1" w:rsidRDefault="00A85E33" w:rsidP="00A85E33">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42C30162" w14:textId="77777777" w:rsidR="00A85E33" w:rsidRPr="000F222D" w:rsidRDefault="00A85E33" w:rsidP="00A85E33">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404480">
        <w:rPr>
          <w:rStyle w:val="Emphasis"/>
          <w:highlight w:val="cyan"/>
        </w:rPr>
        <w:t>tech</w:t>
      </w:r>
      <w:r w:rsidRPr="000F222D">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0F222D">
        <w:rPr>
          <w:sz w:val="16"/>
        </w:rPr>
        <w:t xml:space="preserve"> accidental </w:t>
      </w:r>
      <w:r w:rsidRPr="00404480">
        <w:rPr>
          <w:rStyle w:val="Emphasis"/>
          <w:highlight w:val="cyan"/>
        </w:rPr>
        <w:t>climate</w:t>
      </w:r>
      <w:r w:rsidRPr="000F222D">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404480">
        <w:rPr>
          <w:rStyle w:val="StyleUnderline"/>
          <w:highlight w:val="cyan"/>
        </w:rPr>
        <w:t xml:space="preserve">the </w:t>
      </w:r>
      <w:r w:rsidRPr="00404480">
        <w:rPr>
          <w:rStyle w:val="Emphasis"/>
          <w:highlight w:val="cyan"/>
        </w:rPr>
        <w:t>means</w:t>
      </w:r>
      <w:r w:rsidRPr="00404480">
        <w:rPr>
          <w:rStyle w:val="StyleUnderline"/>
          <w:highlight w:val="cyan"/>
        </w:rPr>
        <w:t xml:space="preserve"> for </w:t>
      </w:r>
      <w:r w:rsidRPr="00404480">
        <w:rPr>
          <w:rStyle w:val="Emphasis"/>
          <w:highlight w:val="cyan"/>
        </w:rPr>
        <w:t>controlling</w:t>
      </w:r>
      <w:r w:rsidRPr="00404480">
        <w:rPr>
          <w:rStyle w:val="StyleUnderline"/>
          <w:highlight w:val="cyan"/>
        </w:rPr>
        <w:t xml:space="preserve"> these</w:t>
      </w:r>
      <w:r w:rsidRPr="000F222D">
        <w:rPr>
          <w:sz w:val="16"/>
        </w:rPr>
        <w:t xml:space="preserve"> technologies </w:t>
      </w:r>
      <w:r w:rsidRPr="000F222D">
        <w:rPr>
          <w:rStyle w:val="StyleUnderline"/>
        </w:rPr>
        <w:t>to</w:t>
      </w:r>
      <w:r w:rsidRPr="000F222D">
        <w:rPr>
          <w:sz w:val="16"/>
        </w:rPr>
        <w:t xml:space="preserve"> </w:t>
      </w:r>
      <w:r w:rsidRPr="00404480">
        <w:rPr>
          <w:rStyle w:val="Emphasis"/>
          <w:highlight w:val="cyan"/>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04480">
        <w:rPr>
          <w:rStyle w:val="StyleUnderline"/>
          <w:highlight w:val="cyan"/>
        </w:rPr>
        <w:t>we have</w:t>
      </w:r>
      <w:r w:rsidRPr="00404480">
        <w:rPr>
          <w:sz w:val="16"/>
          <w:highlight w:val="cyan"/>
        </w:rPr>
        <w:t xml:space="preserve"> </w:t>
      </w:r>
      <w:r w:rsidRPr="00404480">
        <w:rPr>
          <w:rStyle w:val="Emphasis"/>
          <w:highlight w:val="cyan"/>
        </w:rPr>
        <w:t>removed</w:t>
      </w:r>
      <w:r w:rsidRPr="000F222D">
        <w:rPr>
          <w:sz w:val="16"/>
        </w:rPr>
        <w:t xml:space="preserve"> the </w:t>
      </w:r>
      <w:r w:rsidRPr="00404480">
        <w:rPr>
          <w:rStyle w:val="Emphasis"/>
          <w:highlight w:val="cyan"/>
        </w:rPr>
        <w:t>guardrails</w:t>
      </w:r>
      <w:r w:rsidRPr="00404480">
        <w:rPr>
          <w:rStyle w:val="StyleUnderline"/>
          <w:highlight w:val="cyan"/>
        </w:rPr>
        <w:t>. Fortunately, people</w:t>
      </w:r>
      <w:r w:rsidRPr="000F222D">
        <w:rPr>
          <w:rStyle w:val="StyleUnderline"/>
        </w:rPr>
        <w:t xml:space="preserve"> are beginning to</w:t>
      </w:r>
      <w:r w:rsidRPr="000F222D">
        <w:rPr>
          <w:sz w:val="16"/>
        </w:rPr>
        <w:t xml:space="preserve"> develop— or at least to </w:t>
      </w:r>
      <w:r w:rsidRPr="00404480">
        <w:rPr>
          <w:rStyle w:val="Emphasis"/>
          <w:highlight w:val="cyan"/>
        </w:rPr>
        <w:t>think about</w:t>
      </w:r>
      <w:r w:rsidRPr="00404480">
        <w:rPr>
          <w:rStyle w:val="StyleUnderline"/>
          <w:highlight w:val="cyan"/>
        </w:rPr>
        <w:t xml:space="preserve">— </w:t>
      </w:r>
      <w:r w:rsidRPr="00404480">
        <w:rPr>
          <w:rStyle w:val="Emphasis"/>
          <w:highlight w:val="cyan"/>
        </w:rPr>
        <w:t>protections</w:t>
      </w:r>
      <w:r w:rsidRPr="000F222D">
        <w:rPr>
          <w:sz w:val="16"/>
        </w:rPr>
        <w:t xml:space="preserve"> </w:t>
      </w:r>
      <w:r w:rsidRPr="000F222D">
        <w:rPr>
          <w:rStyle w:val="StyleUnderline"/>
        </w:rPr>
        <w:t>against some of these dangers</w:t>
      </w:r>
      <w:r w:rsidRPr="000F222D">
        <w:rPr>
          <w:sz w:val="16"/>
        </w:rPr>
        <w:t>.</w:t>
      </w:r>
    </w:p>
    <w:p w14:paraId="4E18D4D5" w14:textId="77777777" w:rsidR="00A85E33" w:rsidRPr="000F222D" w:rsidRDefault="00A85E33" w:rsidP="00A85E33">
      <w:pPr>
        <w:rPr>
          <w:sz w:val="16"/>
        </w:rPr>
      </w:pPr>
      <w:r w:rsidRPr="000F222D">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0F222D">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0F222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9A9CD1E" w14:textId="77777777" w:rsidR="00A85E33" w:rsidRPr="000F222D" w:rsidRDefault="00A85E33" w:rsidP="00A85E33">
      <w:pPr>
        <w:rPr>
          <w:sz w:val="16"/>
        </w:rPr>
      </w:pPr>
      <w:r w:rsidRPr="000F222D">
        <w:rPr>
          <w:sz w:val="16"/>
        </w:rPr>
        <w:t>Stimulating and Guiding Technological Change</w:t>
      </w:r>
    </w:p>
    <w:p w14:paraId="722EB44A" w14:textId="77777777" w:rsidR="00A85E33" w:rsidRPr="000F222D" w:rsidRDefault="00A85E33" w:rsidP="00A85E33">
      <w:pPr>
        <w:rPr>
          <w:sz w:val="16"/>
        </w:rPr>
      </w:pP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0F222D">
        <w:rPr>
          <w:sz w:val="16"/>
        </w:rPr>
        <w:t xml:space="preserve"> technological </w:t>
      </w:r>
      <w:r w:rsidRPr="00404480">
        <w:rPr>
          <w:rStyle w:val="StyleUnderline"/>
          <w:highlight w:val="cyan"/>
        </w:rPr>
        <w:t>innovations</w:t>
      </w:r>
      <w:r w:rsidRPr="000F222D">
        <w:rPr>
          <w:sz w:val="16"/>
        </w:rPr>
        <w:t xml:space="preserve"> to prevent or cure non- communicable diseases, alleviate malnutrition, conserve resources, defend against cyberattack, and restructure our economies along more sustainable and equitable lines.</w:t>
      </w:r>
    </w:p>
    <w:p w14:paraId="04C76429" w14:textId="77777777" w:rsidR="00A85E33" w:rsidRPr="000F222D" w:rsidRDefault="00A85E33" w:rsidP="00A85E33">
      <w:pPr>
        <w:rPr>
          <w:sz w:val="16"/>
        </w:rPr>
      </w:pPr>
      <w:r w:rsidRPr="00404480">
        <w:rPr>
          <w:rStyle w:val="StyleUnderline"/>
          <w:highlight w:val="cyan"/>
        </w:rPr>
        <w:t>But</w:t>
      </w:r>
      <w:r w:rsidRPr="000F222D">
        <w:rPr>
          <w:rStyle w:val="StyleUnderline"/>
        </w:rPr>
        <w:t xml:space="preserve"> we </w:t>
      </w:r>
      <w:r w:rsidRPr="001F1007">
        <w:rPr>
          <w:rStyle w:val="StyleUnderline"/>
        </w:rPr>
        <w:t>can</w:t>
      </w:r>
      <w:r w:rsidRPr="00404480">
        <w:rPr>
          <w:rStyle w:val="Emphasis"/>
          <w:highlight w:val="cyan"/>
        </w:rPr>
        <w:t>not</w:t>
      </w:r>
      <w:r w:rsidRPr="001F1007">
        <w:rPr>
          <w:rStyle w:val="StyleUnderline"/>
        </w:rPr>
        <w:t xml:space="preserve"> depend on</w:t>
      </w:r>
      <w:r w:rsidRPr="001F1007">
        <w:rPr>
          <w:sz w:val="16"/>
        </w:rPr>
        <w:t xml:space="preserve"> science and </w:t>
      </w:r>
      <w:r w:rsidRPr="001F1007">
        <w:rPr>
          <w:rStyle w:val="Emphasis"/>
        </w:rPr>
        <w:t>tech</w:t>
      </w:r>
      <w:r w:rsidRPr="001F1007">
        <w:rPr>
          <w:sz w:val="16"/>
        </w:rPr>
        <w:t>nology</w:t>
      </w:r>
      <w:r w:rsidRPr="000F222D">
        <w:rPr>
          <w:sz w:val="16"/>
        </w:rPr>
        <w:t xml:space="preserve"> to address these issues </w:t>
      </w:r>
      <w:r w:rsidRPr="00404480">
        <w:rPr>
          <w:rStyle w:val="StyleUnderline"/>
          <w:highlight w:val="cyan"/>
        </w:rPr>
        <w:t>on their</w:t>
      </w:r>
      <w:r w:rsidRPr="00404480">
        <w:rPr>
          <w:sz w:val="16"/>
          <w:highlight w:val="cyan"/>
        </w:rPr>
        <w:t xml:space="preserve"> </w:t>
      </w:r>
      <w:r w:rsidRPr="00404480">
        <w:rPr>
          <w:rStyle w:val="Emphasis"/>
          <w:highlight w:val="cyan"/>
        </w:rPr>
        <w:t>own</w:t>
      </w:r>
      <w:r w:rsidRPr="000F222D">
        <w:rPr>
          <w:rStyle w:val="StyleUnderline"/>
        </w:rPr>
        <w:t xml:space="preserve">. We </w:t>
      </w:r>
      <w:r w:rsidRPr="00404480">
        <w:rPr>
          <w:rStyle w:val="StyleUnderline"/>
          <w:highlight w:val="cyan"/>
        </w:rPr>
        <w:t>also need</w:t>
      </w:r>
      <w:r w:rsidRPr="000F222D">
        <w:rPr>
          <w:sz w:val="16"/>
        </w:rPr>
        <w:t xml:space="preserve"> policies and </w:t>
      </w:r>
      <w:r w:rsidRPr="00404480">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404480">
        <w:rPr>
          <w:sz w:val="16"/>
          <w:highlight w:val="cyan"/>
        </w:rPr>
        <w:t xml:space="preserve"> </w:t>
      </w:r>
      <w:r w:rsidRPr="00404480">
        <w:rPr>
          <w:rStyle w:val="Emphasis"/>
          <w:highlight w:val="cyan"/>
        </w:rPr>
        <w:t>“top-down”</w:t>
      </w:r>
      <w:r w:rsidRPr="000F222D">
        <w:rPr>
          <w:sz w:val="16"/>
        </w:rPr>
        <w:t xml:space="preserve"> </w:t>
      </w:r>
      <w:r w:rsidRPr="000F222D">
        <w:rPr>
          <w:rStyle w:val="StyleUnderline"/>
        </w:rPr>
        <w:t>measures</w:t>
      </w:r>
      <w:r w:rsidRPr="000F222D">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0F222D">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0F222D">
        <w:rPr>
          <w:sz w:val="16"/>
        </w:rPr>
        <w:t xml:space="preserve"> often more </w:t>
      </w:r>
      <w:r w:rsidRPr="008F5930">
        <w:rPr>
          <w:rStyle w:val="Emphasis"/>
        </w:rPr>
        <w:t xml:space="preserve">directly </w:t>
      </w:r>
      <w:r w:rsidRPr="00404480">
        <w:rPr>
          <w:rStyle w:val="Emphasis"/>
          <w:highlight w:val="cyan"/>
        </w:rPr>
        <w:t>responsive to public pressure</w:t>
      </w:r>
      <w:r w:rsidRPr="000F222D">
        <w:rPr>
          <w:sz w:val="16"/>
        </w:rPr>
        <w:t xml:space="preserve">. It will need </w:t>
      </w:r>
      <w:r w:rsidRPr="008F5930">
        <w:rPr>
          <w:rStyle w:val="Emphasis"/>
        </w:rPr>
        <w:t>ideas</w:t>
      </w:r>
      <w:r w:rsidRPr="008F5930">
        <w:rPr>
          <w:sz w:val="16"/>
        </w:rPr>
        <w:t xml:space="preserve"> </w:t>
      </w:r>
      <w:r w:rsidRPr="008F5930">
        <w:rPr>
          <w:rStyle w:val="StyleUnderline"/>
        </w:rPr>
        <w:t>and</w:t>
      </w:r>
      <w:r w:rsidRPr="008F5930">
        <w:rPr>
          <w:sz w:val="16"/>
        </w:rPr>
        <w:t xml:space="preserve"> </w:t>
      </w:r>
      <w:r w:rsidRPr="008F5930">
        <w:rPr>
          <w:rStyle w:val="Emphasis"/>
        </w:rPr>
        <w:t>inspiration</w:t>
      </w:r>
      <w:r w:rsidRPr="008F5930">
        <w:rPr>
          <w:sz w:val="16"/>
        </w:rPr>
        <w:t xml:space="preserve"> from businesses, universities, research institutes, individual inventors, and ordinary citizens, and support </w:t>
      </w:r>
      <w:r w:rsidRPr="008F5930">
        <w:rPr>
          <w:rStyle w:val="StyleUnderline"/>
        </w:rPr>
        <w:t>from</w:t>
      </w:r>
      <w:r w:rsidRPr="008F5930">
        <w:rPr>
          <w:sz w:val="16"/>
        </w:rPr>
        <w:t xml:space="preserve"> </w:t>
      </w:r>
      <w:r w:rsidRPr="008F5930">
        <w:rPr>
          <w:rStyle w:val="Emphasis"/>
        </w:rPr>
        <w:t>public opinion</w:t>
      </w:r>
      <w:r w:rsidRPr="008F5930">
        <w:rPr>
          <w:sz w:val="16"/>
        </w:rPr>
        <w:t xml:space="preserve"> </w:t>
      </w:r>
      <w:r w:rsidRPr="008F5930">
        <w:rPr>
          <w:rStyle w:val="StyleUnderline"/>
        </w:rPr>
        <w:t>and from the</w:t>
      </w:r>
      <w:r w:rsidRPr="008F5930">
        <w:rPr>
          <w:sz w:val="16"/>
        </w:rPr>
        <w:t xml:space="preserve"> actions and </w:t>
      </w:r>
      <w:r w:rsidRPr="008F5930">
        <w:rPr>
          <w:rStyle w:val="Emphasis"/>
        </w:rPr>
        <w:t>advocacy</w:t>
      </w:r>
      <w:r w:rsidRPr="008F5930">
        <w:rPr>
          <w:sz w:val="16"/>
        </w:rPr>
        <w:t xml:space="preserve"> </w:t>
      </w:r>
      <w:r w:rsidRPr="008F5930">
        <w:rPr>
          <w:rStyle w:val="StyleUnderline"/>
        </w:rPr>
        <w:t>of</w:t>
      </w:r>
      <w:r w:rsidRPr="008F5930">
        <w:rPr>
          <w:sz w:val="16"/>
        </w:rPr>
        <w:t xml:space="preserve"> </w:t>
      </w:r>
      <w:r w:rsidRPr="008F5930">
        <w:rPr>
          <w:rStyle w:val="Emphasis"/>
        </w:rPr>
        <w:t>individuals</w:t>
      </w:r>
      <w:r w:rsidRPr="008F5930">
        <w:rPr>
          <w:sz w:val="16"/>
        </w:rPr>
        <w:t xml:space="preserve"> </w:t>
      </w:r>
      <w:r w:rsidRPr="008F5930">
        <w:rPr>
          <w:rStyle w:val="StyleUnderline"/>
        </w:rPr>
        <w:t>and</w:t>
      </w:r>
      <w:r w:rsidRPr="008F5930">
        <w:rPr>
          <w:sz w:val="16"/>
        </w:rPr>
        <w:t xml:space="preserve"> </w:t>
      </w:r>
      <w:r w:rsidRPr="008F5930">
        <w:rPr>
          <w:rStyle w:val="Emphasis"/>
        </w:rPr>
        <w:t>communities</w:t>
      </w:r>
      <w:r w:rsidRPr="008F5930">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w:t>
      </w:r>
      <w:r w:rsidRPr="000F222D">
        <w:rPr>
          <w:sz w:val="16"/>
        </w:rPr>
        <w:t xml:space="preserve"> reality of climate change in a number of countries show how even the best scientific advice can be undercut by the words and actions of shortsighted, self-interested political leaders.</w:t>
      </w:r>
    </w:p>
    <w:p w14:paraId="705A344F" w14:textId="77777777" w:rsidR="00A85E33" w:rsidRPr="000F222D" w:rsidRDefault="00A85E33" w:rsidP="00A85E33">
      <w:pPr>
        <w:rPr>
          <w:sz w:val="16"/>
        </w:rPr>
      </w:pPr>
      <w:r w:rsidRPr="00404480">
        <w:rPr>
          <w:rStyle w:val="StyleUnderline"/>
          <w:highlight w:val="cyan"/>
        </w:rPr>
        <w:t>We need</w:t>
      </w:r>
      <w:r w:rsidRPr="000F222D">
        <w:rPr>
          <w:rStyle w:val="StyleUnderline"/>
        </w:rPr>
        <w:t xml:space="preserve"> to</w:t>
      </w:r>
      <w:r w:rsidRPr="000F222D">
        <w:rPr>
          <w:sz w:val="16"/>
        </w:rPr>
        <w:t xml:space="preserve"> </w:t>
      </w:r>
      <w:r w:rsidRPr="000F222D">
        <w:rPr>
          <w:rStyle w:val="Emphasis"/>
        </w:rPr>
        <w:t xml:space="preserve">devise </w:t>
      </w:r>
      <w:r w:rsidRPr="00404480">
        <w:rPr>
          <w:rStyle w:val="Emphasis"/>
          <w:highlight w:val="cyan"/>
        </w:rPr>
        <w:t>limits</w:t>
      </w:r>
      <w:r w:rsidRPr="00404480">
        <w:rPr>
          <w:sz w:val="16"/>
          <w:highlight w:val="cyan"/>
        </w:rPr>
        <w:t xml:space="preserve"> </w:t>
      </w:r>
      <w:r w:rsidRPr="00404480">
        <w:rPr>
          <w:rStyle w:val="StyleUnderline"/>
          <w:highlight w:val="cyan"/>
        </w:rPr>
        <w:t>on</w:t>
      </w:r>
      <w:r w:rsidRPr="000F222D">
        <w:rPr>
          <w:sz w:val="16"/>
        </w:rPr>
        <w:t xml:space="preserve"> technological </w:t>
      </w:r>
      <w:r w:rsidRPr="00404480">
        <w:rPr>
          <w:rStyle w:val="Emphasis"/>
          <w:highlight w:val="cyan"/>
        </w:rPr>
        <w:t>innovations</w:t>
      </w:r>
      <w:r w:rsidRPr="000F222D">
        <w:rPr>
          <w:sz w:val="16"/>
        </w:rPr>
        <w:t xml:space="preserve"> like autonomous weapons and hypersonic missiles </w:t>
      </w:r>
      <w:r w:rsidRPr="00404480">
        <w:rPr>
          <w:rStyle w:val="StyleUnderline"/>
          <w:highlight w:val="cyan"/>
        </w:rPr>
        <w:t>that</w:t>
      </w:r>
      <w:r w:rsidRPr="000F222D">
        <w:rPr>
          <w:sz w:val="16"/>
        </w:rPr>
        <w:t xml:space="preserve"> can </w:t>
      </w:r>
      <w:r w:rsidRPr="00404480">
        <w:rPr>
          <w:rStyle w:val="StyleUnderline"/>
          <w:highlight w:val="cyan"/>
        </w:rPr>
        <w:t>lead to</w:t>
      </w:r>
      <w:r w:rsidRPr="000F222D">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404480">
        <w:rPr>
          <w:rStyle w:val="Emphasis"/>
          <w:highlight w:val="cyan"/>
        </w:rPr>
        <w:t>a</w:t>
      </w:r>
      <w:r w:rsidRPr="000F222D">
        <w:rPr>
          <w:sz w:val="16"/>
        </w:rPr>
        <w:t xml:space="preserve">rtificial </w:t>
      </w:r>
      <w:r w:rsidRPr="00404480">
        <w:rPr>
          <w:rStyle w:val="Emphasis"/>
          <w:highlight w:val="cyan"/>
        </w:rPr>
        <w:t>i</w:t>
      </w:r>
      <w:r w:rsidRPr="000F222D">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0F222D">
        <w:rPr>
          <w:sz w:val="16"/>
        </w:rPr>
        <w:t xml:space="preserve">, </w:t>
      </w:r>
      <w:r w:rsidRPr="000F222D">
        <w:rPr>
          <w:rStyle w:val="StyleUnderline"/>
        </w:rPr>
        <w:t xml:space="preserve">all of </w:t>
      </w:r>
      <w:r w:rsidRPr="00404480">
        <w:rPr>
          <w:rStyle w:val="StyleUnderline"/>
          <w:highlight w:val="cyan"/>
        </w:rPr>
        <w:t>which</w:t>
      </w:r>
      <w:r w:rsidRPr="000F222D">
        <w:rPr>
          <w:sz w:val="16"/>
        </w:rPr>
        <w:t xml:space="preserve"> both promise major benefits and </w:t>
      </w:r>
      <w:r w:rsidRPr="00404480">
        <w:rPr>
          <w:rStyle w:val="StyleUnderline"/>
          <w:highlight w:val="cyan"/>
        </w:rPr>
        <w:t>involve</w:t>
      </w:r>
      <w:r w:rsidRPr="00404480">
        <w:rPr>
          <w:sz w:val="16"/>
          <w:highlight w:val="cyan"/>
        </w:rPr>
        <w:t xml:space="preserve"> </w:t>
      </w:r>
      <w:r w:rsidRPr="00404480">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4F95BC79" w14:textId="77777777" w:rsidR="00A85E33" w:rsidRPr="001F1007" w:rsidRDefault="00A85E33" w:rsidP="00A85E33">
      <w:pPr>
        <w:rPr>
          <w:sz w:val="16"/>
        </w:rPr>
      </w:pP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E6C5EE0" w14:textId="77777777" w:rsidR="00A85E33" w:rsidRPr="000F222D" w:rsidRDefault="00A85E33" w:rsidP="00A85E33">
      <w:pPr>
        <w:rPr>
          <w:sz w:val="16"/>
        </w:rPr>
      </w:pP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404480">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404480">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E8086F3" w14:textId="77777777" w:rsidR="00A85E33" w:rsidRPr="000F222D" w:rsidRDefault="00A85E33" w:rsidP="00A85E33">
      <w:pPr>
        <w:rPr>
          <w:sz w:val="16"/>
        </w:rPr>
      </w:pP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3C5EE60" w14:textId="77777777" w:rsidR="00A85E33" w:rsidRPr="000F222D" w:rsidRDefault="00A85E33" w:rsidP="00A85E33">
      <w:pPr>
        <w:rPr>
          <w:sz w:val="16"/>
        </w:rPr>
      </w:pP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B568109" w14:textId="77777777" w:rsidR="00A85E33" w:rsidRPr="000F222D" w:rsidRDefault="00A85E33" w:rsidP="00A85E33">
      <w:pPr>
        <w:rPr>
          <w:sz w:val="16"/>
        </w:rPr>
      </w:pP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20A11DE6" w14:textId="77777777" w:rsidR="00A85E33" w:rsidRPr="000F222D" w:rsidRDefault="00A85E33" w:rsidP="00A85E33">
      <w:pPr>
        <w:rPr>
          <w:sz w:val="16"/>
        </w:rPr>
      </w:pP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6004BC0C" w14:textId="77777777" w:rsidR="00A85E33" w:rsidRPr="000F222D" w:rsidRDefault="00A85E33" w:rsidP="00A85E33">
      <w:pPr>
        <w:rPr>
          <w:sz w:val="16"/>
        </w:rPr>
      </w:pPr>
      <w:r w:rsidRPr="008F5930">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30AEFABE" w14:textId="77777777" w:rsidR="00A85E33" w:rsidRPr="000F222D" w:rsidRDefault="00A85E33" w:rsidP="00A85E33">
      <w:pPr>
        <w:rPr>
          <w:sz w:val="16"/>
        </w:rPr>
      </w:pPr>
      <w:r w:rsidRPr="008F5930">
        <w:rPr>
          <w:rStyle w:val="StyleUnderline"/>
        </w:rPr>
        <w:t xml:space="preserve">Dealing with complex global, technology-intensive issues like these is a </w:t>
      </w:r>
      <w:r w:rsidRPr="008F5930">
        <w:rPr>
          <w:rStyle w:val="Emphasis"/>
        </w:rPr>
        <w:t>tall order</w:t>
      </w:r>
      <w:r w:rsidRPr="008F5930">
        <w:rPr>
          <w:sz w:val="16"/>
        </w:rPr>
        <w:t>, especially when they require democratic countries to find</w:t>
      </w:r>
      <w:r w:rsidRPr="008F5930">
        <w:rPr>
          <w:rStyle w:val="StyleUnderline"/>
        </w:rPr>
        <w:t xml:space="preserve"> </w:t>
      </w:r>
      <w:r w:rsidRPr="008F5930">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8F5930">
        <w:rPr>
          <w:sz w:val="16"/>
        </w:rPr>
        <w:t xml:space="preserve"> </w:t>
      </w:r>
      <w:r w:rsidRPr="008F5930">
        <w:rPr>
          <w:rStyle w:val="StyleUnderline"/>
        </w:rPr>
        <w:t>the</w:t>
      </w:r>
      <w:r w:rsidRPr="008F5930">
        <w:rPr>
          <w:sz w:val="16"/>
        </w:rPr>
        <w:t xml:space="preserve"> arguably </w:t>
      </w:r>
      <w:r w:rsidRPr="008F5930">
        <w:rPr>
          <w:rStyle w:val="StyleUnderline"/>
        </w:rPr>
        <w:t>more difficult conditions</w:t>
      </w:r>
      <w:r w:rsidRPr="008F5930">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8F5930">
        <w:rPr>
          <w:sz w:val="16"/>
        </w:rPr>
        <w:t xml:space="preserve">on elaborate and technically demanding measures </w:t>
      </w:r>
      <w:r w:rsidRPr="008F5930">
        <w:rPr>
          <w:rStyle w:val="StyleUnderline"/>
        </w:rPr>
        <w:t xml:space="preserve">to avoid </w:t>
      </w:r>
      <w:r w:rsidRPr="008F5930">
        <w:rPr>
          <w:rStyle w:val="Emphasis"/>
        </w:rPr>
        <w:t>nuclear holocaust</w:t>
      </w:r>
      <w:r w:rsidRPr="008F5930">
        <w:rPr>
          <w:sz w:val="16"/>
        </w:rPr>
        <w:t>.</w:t>
      </w:r>
    </w:p>
    <w:p w14:paraId="43D61175" w14:textId="77777777" w:rsidR="00A85E33" w:rsidRDefault="00A85E33" w:rsidP="00A85E33">
      <w:pPr>
        <w:rPr>
          <w:sz w:val="16"/>
        </w:rPr>
      </w:pPr>
      <w:r w:rsidRPr="000F222D">
        <w:rPr>
          <w:sz w:val="16"/>
        </w:rPr>
        <w:t xml:space="preserve">There have been </w:t>
      </w:r>
      <w:r w:rsidRPr="00404480">
        <w:rPr>
          <w:rStyle w:val="StyleUnderline"/>
          <w:highlight w:val="cyan"/>
        </w:rPr>
        <w:t>major 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0F222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404480">
        <w:rPr>
          <w:sz w:val="16"/>
          <w:highlight w:val="cyan"/>
        </w:rPr>
        <w:t xml:space="preserve"> </w:t>
      </w:r>
      <w:r w:rsidRPr="00404480">
        <w:rPr>
          <w:rStyle w:val="Emphasis"/>
          <w:highlight w:val="cyan"/>
        </w:rPr>
        <w:t>codes</w:t>
      </w:r>
      <w:r w:rsidRPr="000F222D">
        <w:rPr>
          <w:sz w:val="16"/>
        </w:rPr>
        <w:t xml:space="preserve"> of conduct, </w:t>
      </w:r>
      <w:r w:rsidRPr="00404480">
        <w:rPr>
          <w:rStyle w:val="Emphasis"/>
          <w:highlight w:val="cyan"/>
        </w:rPr>
        <w:t>norms</w:t>
      </w:r>
      <w:r w:rsidRPr="00404480">
        <w:rPr>
          <w:sz w:val="16"/>
          <w:highlight w:val="cyan"/>
        </w:rPr>
        <w:t xml:space="preserve">, </w:t>
      </w:r>
      <w:r w:rsidRPr="00404480">
        <w:rPr>
          <w:rStyle w:val="StyleUnderline"/>
          <w:highlight w:val="cyan"/>
        </w:rPr>
        <w:t>and</w:t>
      </w:r>
      <w:r w:rsidRPr="00404480">
        <w:rPr>
          <w:sz w:val="16"/>
          <w:highlight w:val="cyan"/>
        </w:rPr>
        <w:t xml:space="preserve"> </w:t>
      </w:r>
      <w:r w:rsidRPr="00404480">
        <w:rPr>
          <w:rStyle w:val="Emphasis"/>
          <w:highlight w:val="cyan"/>
        </w:rPr>
        <w:t>standards</w:t>
      </w:r>
      <w:r w:rsidRPr="000F222D">
        <w:rPr>
          <w:sz w:val="16"/>
        </w:rPr>
        <w:t xml:space="preserve"> that sometimes </w:t>
      </w:r>
      <w:r w:rsidRPr="00404480">
        <w:rPr>
          <w:rStyle w:val="StyleUnderline"/>
          <w:highlight w:val="cyan"/>
        </w:rPr>
        <w:t xml:space="preserve">make their way </w:t>
      </w:r>
      <w:r w:rsidRPr="00404480">
        <w:rPr>
          <w:rStyle w:val="Emphasis"/>
          <w:highlight w:val="cyan"/>
        </w:rPr>
        <w:t>into</w:t>
      </w:r>
      <w:r w:rsidRPr="000F222D">
        <w:rPr>
          <w:rStyle w:val="StyleUnderline"/>
        </w:rPr>
        <w:t xml:space="preserve"> more</w:t>
      </w:r>
      <w:r w:rsidRPr="000F222D">
        <w:rPr>
          <w:sz w:val="16"/>
        </w:rPr>
        <w:t xml:space="preserve"> </w:t>
      </w:r>
      <w:r w:rsidRPr="00404480">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8F5930">
        <w:rPr>
          <w:sz w:val="16"/>
        </w:rPr>
        <w:t xml:space="preserve"> </w:t>
      </w:r>
      <w:r w:rsidRPr="00404480">
        <w:rPr>
          <w:rStyle w:val="StyleUnderline"/>
          <w:highlight w:val="cyan"/>
        </w:rPr>
        <w:t>when</w:t>
      </w:r>
      <w:r w:rsidRPr="000F222D">
        <w:rPr>
          <w:sz w:val="16"/>
        </w:rPr>
        <w:t xml:space="preserve"> their </w:t>
      </w:r>
      <w:r w:rsidRPr="00404480">
        <w:rPr>
          <w:rStyle w:val="Emphasis"/>
          <w:highlight w:val="cyan"/>
        </w:rPr>
        <w:t>national</w:t>
      </w:r>
      <w:r w:rsidRPr="00404480">
        <w:rPr>
          <w:sz w:val="16"/>
          <w:highlight w:val="cyan"/>
        </w:rPr>
        <w:t xml:space="preserve"> </w:t>
      </w:r>
      <w:r w:rsidRPr="00404480">
        <w:rPr>
          <w:rStyle w:val="StyleUnderline"/>
          <w:highlight w:val="cyan"/>
        </w:rPr>
        <w:t>governments</w:t>
      </w:r>
      <w:r w:rsidRPr="00404480">
        <w:rPr>
          <w:sz w:val="16"/>
          <w:highlight w:val="cyan"/>
        </w:rPr>
        <w:t xml:space="preserve"> </w:t>
      </w:r>
      <w:r w:rsidRPr="00404480">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404480">
        <w:rPr>
          <w:rStyle w:val="Emphasis"/>
          <w:highlight w:val="cyan"/>
        </w:rPr>
        <w:t>facilitate</w:t>
      </w:r>
      <w:r w:rsidRPr="000F222D">
        <w:rPr>
          <w:sz w:val="16"/>
        </w:rPr>
        <w:t xml:space="preserve"> international </w:t>
      </w:r>
      <w:r w:rsidRPr="00404480">
        <w:rPr>
          <w:rStyle w:val="Emphasis"/>
          <w:highlight w:val="cyan"/>
        </w:rPr>
        <w:t>coop</w:t>
      </w:r>
      <w:r w:rsidRPr="000F222D">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 xml:space="preserve">would be </w:t>
      </w:r>
      <w:r w:rsidRPr="00404480">
        <w:rPr>
          <w:rStyle w:val="Emphasis"/>
          <w:highlight w:val="cyan"/>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04480">
        <w:rPr>
          <w:rStyle w:val="StyleUnderline"/>
          <w:highlight w:val="cyan"/>
        </w:rPr>
        <w:t xml:space="preserve">or </w:t>
      </w:r>
      <w:r w:rsidRPr="00404480">
        <w:rPr>
          <w:rStyle w:val="Emphasis"/>
          <w:highlight w:val="cyan"/>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B249542" w14:textId="77777777" w:rsidR="00A250DD" w:rsidRPr="00A250DD" w:rsidRDefault="00A250DD" w:rsidP="00A250DD"/>
    <w:p w14:paraId="1901AFA4" w14:textId="4EB9FAA7" w:rsidR="00A85E33" w:rsidRDefault="00A85E33" w:rsidP="00A250DD">
      <w:pPr>
        <w:pStyle w:val="Heading3"/>
      </w:pPr>
      <w:r>
        <w:t xml:space="preserve">Equities CP---1NC </w:t>
      </w:r>
    </w:p>
    <w:p w14:paraId="451A5873" w14:textId="5CC4D8D8" w:rsidR="00A85E33" w:rsidRDefault="00A85E33" w:rsidP="00A85E33">
      <w:pPr>
        <w:pStyle w:val="Heading4"/>
      </w:pPr>
      <w:r>
        <w:t>The United States federal government should strengthen rights for data workers in equity.</w:t>
      </w:r>
    </w:p>
    <w:p w14:paraId="1EC01E2E" w14:textId="77777777" w:rsidR="00A85E33" w:rsidRPr="00F81C78" w:rsidRDefault="00A85E33" w:rsidP="00A85E33">
      <w:pPr>
        <w:pStyle w:val="Heading4"/>
      </w:pPr>
      <w:r>
        <w:t xml:space="preserve">Equity in labor </w:t>
      </w:r>
      <w:r w:rsidRPr="00014642">
        <w:rPr>
          <w:u w:val="single"/>
        </w:rPr>
        <w:t>solves the case</w:t>
      </w:r>
      <w:r>
        <w:t>.</w:t>
      </w:r>
    </w:p>
    <w:p w14:paraId="4B527B7D" w14:textId="77777777" w:rsidR="00A85E33" w:rsidRDefault="00A85E33" w:rsidP="00A85E33">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36584DC4" w14:textId="77777777" w:rsidR="00A85E33" w:rsidRPr="00F81C78" w:rsidRDefault="00A85E33" w:rsidP="00A85E33">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such as minimum wage laws, workplace safety regulations, and protection against discrimination and harassment, leading to </w:t>
      </w:r>
      <w:r w:rsidRPr="00433FCC">
        <w:rPr>
          <w:rStyle w:val="StyleUnderline"/>
          <w:highlight w:val="cyan"/>
        </w:rPr>
        <w:t xml:space="preserve">improved </w:t>
      </w:r>
      <w:r w:rsidRPr="00433FCC">
        <w:rPr>
          <w:rStyle w:val="Emphasis"/>
          <w:highlight w:val="cyan"/>
        </w:rPr>
        <w:t>working conditions</w:t>
      </w:r>
      <w:r w:rsidRPr="00F81C78">
        <w:rPr>
          <w:sz w:val="14"/>
        </w:rPr>
        <w:t xml:space="preserve"> for employees.</w:t>
      </w:r>
    </w:p>
    <w:p w14:paraId="74AC2C7F" w14:textId="77777777" w:rsidR="00A85E33" w:rsidRPr="00F81C78" w:rsidRDefault="00A85E33" w:rsidP="00A85E33">
      <w:pPr>
        <w:rPr>
          <w:sz w:val="14"/>
        </w:rPr>
      </w:pPr>
      <w:r w:rsidRPr="00F81C78">
        <w:rPr>
          <w:sz w:val="14"/>
        </w:rPr>
        <w:t xml:space="preserve">Adaptation to Societal Changes: </w:t>
      </w:r>
      <w:r w:rsidRPr="00433FCC">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0C33EB3E" w14:textId="77777777" w:rsidR="00A85E33" w:rsidRPr="00F81C78" w:rsidRDefault="00A85E33" w:rsidP="00A85E33">
      <w:pPr>
        <w:rPr>
          <w:sz w:val="14"/>
        </w:rPr>
      </w:pPr>
      <w:r w:rsidRPr="00F81C78">
        <w:rPr>
          <w:sz w:val="14"/>
        </w:rPr>
        <w:t>Balancing Employer-Employee Relations: The judiciary has sought to strike a balance between the interests of employers and employees, recognizing the need for a harmonious working relationship.</w:t>
      </w:r>
    </w:p>
    <w:p w14:paraId="3ED45A9A" w14:textId="77777777" w:rsidR="00A85E33" w:rsidRPr="00F81C78" w:rsidRDefault="00A85E33" w:rsidP="00A85E33">
      <w:pPr>
        <w:rPr>
          <w:sz w:val="14"/>
        </w:rPr>
      </w:pPr>
      <w:r w:rsidRPr="00F81C78">
        <w:rPr>
          <w:sz w:val="14"/>
        </w:rPr>
        <w:t xml:space="preserve">Court decisions have </w:t>
      </w:r>
      <w:r w:rsidRPr="004B3919">
        <w:rPr>
          <w:rStyle w:val="StyleUnderline"/>
          <w:highlight w:val="cyan"/>
        </w:rPr>
        <w:t xml:space="preserve">influenced </w:t>
      </w:r>
      <w:r w:rsidRPr="004B3919">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4B3919">
        <w:rPr>
          <w:rStyle w:val="StyleUnderline"/>
          <w:highlight w:val="cyan"/>
        </w:rPr>
        <w:t xml:space="preserve">contributing to </w:t>
      </w:r>
      <w:r w:rsidRPr="004B3919">
        <w:rPr>
          <w:rStyle w:val="Emphasis"/>
          <w:highlight w:val="cyan"/>
        </w:rPr>
        <w:t>stable labor relations</w:t>
      </w:r>
      <w:r w:rsidRPr="00F81C78">
        <w:rPr>
          <w:sz w:val="14"/>
        </w:rPr>
        <w:t>.</w:t>
      </w:r>
    </w:p>
    <w:p w14:paraId="73A49ECF" w14:textId="77777777" w:rsidR="00A85E33" w:rsidRPr="00F81C78" w:rsidRDefault="00A85E33" w:rsidP="00A85E33">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F81C78">
        <w:rPr>
          <w:rStyle w:val="Emphasis"/>
          <w:highlight w:val="cyan"/>
        </w:rPr>
        <w:t>workplace 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 societal context</w:t>
      </w:r>
      <w:r w:rsidRPr="00F81C78">
        <w:rPr>
          <w:sz w:val="14"/>
        </w:rPr>
        <w:t>. Several key points for</w:t>
      </w:r>
      <w:r w:rsidRPr="00F81C78">
        <w:rPr>
          <w:sz w:val="14"/>
        </w:rPr>
        <w:br/>
        <w:t>discussion emerge:</w:t>
      </w:r>
    </w:p>
    <w:p w14:paraId="0D6D5560" w14:textId="77777777" w:rsidR="00A85E33" w:rsidRPr="00F81C78" w:rsidRDefault="00A85E33" w:rsidP="00A85E33">
      <w:pPr>
        <w:rPr>
          <w:sz w:val="14"/>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F81C78">
        <w:rPr>
          <w:rStyle w:val="StyleUnderline"/>
          <w:highlight w:val="cyan"/>
        </w:rPr>
        <w:t>provide guidance through</w:t>
      </w:r>
      <w:r w:rsidRPr="004B3919">
        <w:rPr>
          <w:rStyle w:val="StyleUnderline"/>
        </w:rPr>
        <w:t xml:space="preserve"> precedent-setting </w:t>
      </w:r>
      <w:r w:rsidRPr="00F81C78">
        <w:rPr>
          <w:rStyle w:val="StyleUnderline"/>
          <w:highlight w:val="cyan"/>
        </w:rPr>
        <w:t>decisions</w:t>
      </w:r>
      <w:r w:rsidRPr="00F81C78">
        <w:rPr>
          <w:sz w:val="14"/>
        </w:rPr>
        <w:t>.</w:t>
      </w:r>
    </w:p>
    <w:p w14:paraId="36710630" w14:textId="77777777" w:rsidR="00A85E33" w:rsidRPr="00F81C78" w:rsidRDefault="00A85E33" w:rsidP="00A85E33">
      <w:pPr>
        <w:rPr>
          <w:sz w:val="14"/>
        </w:rPr>
      </w:pPr>
      <w:r w:rsidRPr="00F81C78">
        <w:rPr>
          <w:sz w:val="14"/>
        </w:rPr>
        <w:t xml:space="preserve">Worker Empowerment: Judicial </w:t>
      </w:r>
      <w:r w:rsidRPr="004B3919">
        <w:rPr>
          <w:rStyle w:val="StyleUnderline"/>
        </w:rPr>
        <w:t xml:space="preserve">decisions have been pivotal in </w:t>
      </w:r>
      <w:r w:rsidRPr="00F81C78">
        <w:rPr>
          <w:rStyle w:val="Emphasis"/>
          <w:highlight w:val="cyan"/>
        </w:rPr>
        <w:t>empowering</w:t>
      </w:r>
      <w:r w:rsidRPr="00F81C78">
        <w:rPr>
          <w:rStyle w:val="StyleUnderline"/>
          <w:highlight w:val="cyan"/>
        </w:rPr>
        <w:t xml:space="preserve"> workers 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F81C78">
        <w:rPr>
          <w:rStyle w:val="StyleUnderline"/>
          <w:highlight w:val="cyan"/>
        </w:rPr>
        <w:t xml:space="preserve"> within the workplace</w:t>
      </w:r>
      <w:r w:rsidRPr="00F81C78">
        <w:rPr>
          <w:sz w:val="14"/>
        </w:rPr>
        <w:t>.</w:t>
      </w:r>
    </w:p>
    <w:p w14:paraId="29072FC3" w14:textId="77777777" w:rsidR="00A85E33" w:rsidRPr="00207F3D" w:rsidRDefault="00A85E33" w:rsidP="00A85E33">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13C01AE4" w14:textId="77777777" w:rsidR="00A85E33" w:rsidRDefault="00A85E33" w:rsidP="00A85E33">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4BD46881" w14:textId="77777777" w:rsidR="00A85E33" w:rsidRPr="00A40B36" w:rsidRDefault="00A85E33" w:rsidP="00A85E33">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2EBA083D" w14:textId="77777777" w:rsidR="00A85E33" w:rsidRPr="00271BDA" w:rsidRDefault="00A85E33" w:rsidP="00A85E33">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31DACACD" w14:textId="77777777" w:rsidR="00A85E33" w:rsidRPr="009D1C9E" w:rsidRDefault="00A85E33" w:rsidP="00A85E33">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31A2EE9E" w14:textId="77777777" w:rsidR="00A85E33" w:rsidRPr="009D1C9E" w:rsidRDefault="00A85E33" w:rsidP="00A85E33">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52A8FC90" w14:textId="77777777" w:rsidR="00A85E33" w:rsidRPr="009D1C9E" w:rsidRDefault="00A85E33" w:rsidP="00A85E33">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7EDFFFF" w14:textId="77777777" w:rsidR="00A85E33" w:rsidRPr="00945C1F" w:rsidRDefault="00A85E33" w:rsidP="00A85E33">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4082B1C1" w14:textId="77777777" w:rsidR="00A85E33" w:rsidRPr="009D1C9E" w:rsidRDefault="00A85E33" w:rsidP="00A85E33">
      <w:pPr>
        <w:rPr>
          <w:sz w:val="16"/>
        </w:rPr>
      </w:pPr>
      <w:r w:rsidRPr="009D1C9E">
        <w:rPr>
          <w:sz w:val="16"/>
        </w:rPr>
        <w:t xml:space="preserve">III. </w:t>
      </w:r>
      <w:r w:rsidRPr="002E4D9C">
        <w:rPr>
          <w:rStyle w:val="StyleUnderline"/>
        </w:rPr>
        <w:t>Equity</w:t>
      </w:r>
      <w:r w:rsidRPr="009D1C9E">
        <w:rPr>
          <w:sz w:val="16"/>
        </w:rPr>
        <w:t xml:space="preserve"> as a Solution</w:t>
      </w:r>
    </w:p>
    <w:p w14:paraId="70EA03F7" w14:textId="77777777" w:rsidR="00A85E33" w:rsidRPr="00A40B36" w:rsidRDefault="00A85E33" w:rsidP="00A85E33">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5CA7062D" w14:textId="77777777" w:rsidR="00A85E33" w:rsidRPr="009D1C9E" w:rsidRDefault="00A85E33" w:rsidP="00A85E33">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0EA4D879" w14:textId="77777777" w:rsidR="00A85E33" w:rsidRPr="00E14DE4" w:rsidRDefault="00A85E33" w:rsidP="00A85E33">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6511518D" w14:textId="77777777" w:rsidR="00A85E33" w:rsidRPr="009D1C9E" w:rsidRDefault="00A85E33" w:rsidP="00A85E33">
      <w:pPr>
        <w:rPr>
          <w:sz w:val="16"/>
        </w:rPr>
      </w:pPr>
      <w:r w:rsidRPr="009D1C9E">
        <w:rPr>
          <w:sz w:val="16"/>
        </w:rPr>
        <w:t>C. Remedies and Meta-Law</w:t>
      </w:r>
    </w:p>
    <w:p w14:paraId="647285E2" w14:textId="77777777" w:rsidR="00A85E33" w:rsidRPr="009D1C9E" w:rsidRDefault="00A85E33" w:rsidP="00A85E33">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18870C04" w14:textId="77777777" w:rsidR="00A85E33" w:rsidRPr="009D1C9E" w:rsidRDefault="00A85E33" w:rsidP="00A85E33">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0FE4B1EC" w14:textId="77777777" w:rsidR="00A85E33" w:rsidRPr="009D1C9E" w:rsidRDefault="00A85E33" w:rsidP="00A85E33">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538A749D" w14:textId="77777777" w:rsidR="00A85E33" w:rsidRDefault="00A85E33" w:rsidP="00A85E33">
      <w:pPr>
        <w:pStyle w:val="Heading4"/>
      </w:pPr>
      <w:r>
        <w:t xml:space="preserve">Reviving an </w:t>
      </w:r>
      <w:r w:rsidRPr="00A25300">
        <w:rPr>
          <w:u w:val="single"/>
        </w:rPr>
        <w:t>independent</w:t>
      </w:r>
      <w:r>
        <w:t xml:space="preserve"> role for equity is key to restore the legitimacy of the judiciary. </w:t>
      </w:r>
    </w:p>
    <w:p w14:paraId="01A888A0" w14:textId="77777777" w:rsidR="00A85E33" w:rsidRPr="00A17571" w:rsidRDefault="00A85E33" w:rsidP="00A85E33">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398E1095" w14:textId="77777777" w:rsidR="00A85E33" w:rsidRPr="00A40B36" w:rsidRDefault="00A85E33" w:rsidP="00A85E33">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1A1EEF49" w14:textId="77777777" w:rsidR="00A85E33" w:rsidRPr="00A40B36" w:rsidRDefault="00A85E33" w:rsidP="00A85E33">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2FCE8994" w14:textId="77777777" w:rsidR="00A85E33" w:rsidRPr="00A40B36" w:rsidRDefault="00A85E33" w:rsidP="00A85E33">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2180C63D" w14:textId="77777777" w:rsidR="00A85E33" w:rsidRPr="00EA49DA" w:rsidRDefault="00A85E33" w:rsidP="00A85E33">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6441D2F9" w14:textId="77777777" w:rsidR="00A85E33" w:rsidRPr="00EA49DA" w:rsidRDefault="00A85E33" w:rsidP="00A85E33">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4C4778DE" w14:textId="77777777" w:rsidR="00A85E33" w:rsidRPr="00EA49DA" w:rsidRDefault="00A85E33" w:rsidP="00A85E33">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6CF4B164" w14:textId="77777777" w:rsidR="00A85E33" w:rsidRPr="00EA49DA" w:rsidRDefault="00A85E33" w:rsidP="00A85E33">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024633E1" w14:textId="77777777" w:rsidR="00A85E33" w:rsidRPr="005119ED" w:rsidRDefault="00A85E33" w:rsidP="00A85E33">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5A40FD9A" w14:textId="77777777" w:rsidR="00A85E33" w:rsidRPr="00EA49DA" w:rsidRDefault="00A85E33" w:rsidP="00A85E33">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0A4DE600" w14:textId="77777777" w:rsidR="00A85E33" w:rsidRPr="00EA49DA" w:rsidRDefault="00A85E33" w:rsidP="00A85E33">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697D4B70" w14:textId="77777777" w:rsidR="00A85E33" w:rsidRPr="00EA49DA" w:rsidRDefault="00A85E33" w:rsidP="00A85E33">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6C405CC" w14:textId="77777777" w:rsidR="00A85E33" w:rsidRDefault="00A85E33" w:rsidP="00A85E33">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291F0B1F" w14:textId="77777777" w:rsidR="00A85E33" w:rsidRPr="006A0774" w:rsidRDefault="00A85E33" w:rsidP="00A85E33">
      <w:pPr>
        <w:pStyle w:val="Heading4"/>
        <w:rPr>
          <w:u w:val="single"/>
        </w:rPr>
      </w:pPr>
      <w:r>
        <w:t>Extinction</w:t>
      </w:r>
    </w:p>
    <w:p w14:paraId="26FA7DF4" w14:textId="77777777" w:rsidR="00A85E33" w:rsidRPr="006A0774" w:rsidRDefault="00A85E33" w:rsidP="00A85E33">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72BEBD5F" w14:textId="77777777" w:rsidR="00A85E33" w:rsidRPr="0091070A" w:rsidRDefault="00A85E33" w:rsidP="00A85E33">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1A73ED82" w14:textId="77777777" w:rsidR="00A85E33" w:rsidRPr="0091070A" w:rsidRDefault="00A85E33" w:rsidP="00A85E33">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6C6B61C6" w14:textId="77777777" w:rsidR="00A85E33" w:rsidRPr="0091070A" w:rsidRDefault="00A85E33" w:rsidP="00A85E33">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6E92E90E" w14:textId="77777777" w:rsidR="00A85E33" w:rsidRPr="0091070A" w:rsidRDefault="00A85E33" w:rsidP="00A85E33">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1503AF4E" w14:textId="77777777" w:rsidR="00A85E33" w:rsidRPr="0091070A" w:rsidRDefault="00A85E33" w:rsidP="00A85E33">
      <w:pPr>
        <w:rPr>
          <w:sz w:val="16"/>
          <w:szCs w:val="8"/>
        </w:rPr>
      </w:pPr>
      <w:r w:rsidRPr="0091070A">
        <w:rPr>
          <w:sz w:val="16"/>
          <w:szCs w:val="8"/>
        </w:rPr>
        <w:t xml:space="preserve">Justice </w:t>
      </w:r>
    </w:p>
    <w:p w14:paraId="4969087F" w14:textId="77777777" w:rsidR="00A85E33" w:rsidRPr="0091070A" w:rsidRDefault="00A85E33" w:rsidP="00A85E33">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5D77BCB6" w14:textId="77777777" w:rsidR="00A85E33" w:rsidRPr="0091070A" w:rsidRDefault="00A85E33" w:rsidP="00A85E33">
      <w:pPr>
        <w:rPr>
          <w:sz w:val="16"/>
          <w:szCs w:val="8"/>
        </w:rPr>
      </w:pPr>
      <w:r w:rsidRPr="0091070A">
        <w:rPr>
          <w:sz w:val="16"/>
          <w:szCs w:val="8"/>
        </w:rPr>
        <w:t xml:space="preserve">“I can’t believe the ref called a foul on that.”  </w:t>
      </w:r>
    </w:p>
    <w:p w14:paraId="558F8462" w14:textId="77777777" w:rsidR="00A85E33" w:rsidRPr="0091070A" w:rsidRDefault="00A85E33" w:rsidP="00A85E33">
      <w:pPr>
        <w:rPr>
          <w:sz w:val="16"/>
          <w:szCs w:val="8"/>
        </w:rPr>
      </w:pPr>
      <w:r w:rsidRPr="0091070A">
        <w:rPr>
          <w:sz w:val="16"/>
          <w:szCs w:val="8"/>
        </w:rPr>
        <w:t xml:space="preserve">“Why was that store clerk so rude to me but so nice to that other person?”  </w:t>
      </w:r>
    </w:p>
    <w:p w14:paraId="7DD67D83" w14:textId="77777777" w:rsidR="00A85E33" w:rsidRPr="0091070A" w:rsidRDefault="00A85E33" w:rsidP="00A85E33">
      <w:pPr>
        <w:rPr>
          <w:sz w:val="16"/>
          <w:szCs w:val="8"/>
        </w:rPr>
      </w:pPr>
      <w:r w:rsidRPr="0091070A">
        <w:rPr>
          <w:sz w:val="16"/>
          <w:szCs w:val="8"/>
        </w:rPr>
        <w:t xml:space="preserve">“Everybody else on this highway is speeding and the cop pulls me over. What’s that about?”  </w:t>
      </w:r>
    </w:p>
    <w:p w14:paraId="289A0998" w14:textId="77777777" w:rsidR="00A85E33" w:rsidRPr="0091070A" w:rsidRDefault="00A85E33" w:rsidP="00A85E33">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386EE190" w14:textId="77777777" w:rsidR="00A85E33" w:rsidRPr="0091070A" w:rsidRDefault="00A85E33" w:rsidP="00A85E33">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10D026E2" w14:textId="77777777" w:rsidR="00A85E33" w:rsidRPr="0091070A" w:rsidRDefault="00A85E33" w:rsidP="00A85E33">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1C707037" w14:textId="77777777" w:rsidR="00A85E33" w:rsidRPr="0091070A" w:rsidRDefault="00A85E33" w:rsidP="00A85E33">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208DA5BB" w14:textId="77777777" w:rsidR="00A85E33" w:rsidRPr="0091070A" w:rsidRDefault="00A85E33" w:rsidP="00A85E33">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751BAFCD" w14:textId="77777777" w:rsidR="00A85E33" w:rsidRPr="0091070A" w:rsidRDefault="00A85E33" w:rsidP="00A85E33">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42344681" w14:textId="77777777" w:rsidR="00A85E33" w:rsidRPr="0091070A" w:rsidRDefault="00A85E33" w:rsidP="00A85E33">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6A81A697" w14:textId="77777777" w:rsidR="00A85E33" w:rsidRPr="0091070A" w:rsidRDefault="00A85E33" w:rsidP="00A85E33">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0AE0E5FF" w14:textId="77777777" w:rsidR="00A85E33" w:rsidRPr="0091070A" w:rsidRDefault="00A85E33" w:rsidP="00A85E33">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70E413C4" w14:textId="77777777" w:rsidR="00A85E33" w:rsidRPr="0091070A" w:rsidRDefault="00A85E33" w:rsidP="00A85E33">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78D745E1" w14:textId="77777777" w:rsidR="00A85E33" w:rsidRPr="0091070A" w:rsidRDefault="00A85E33" w:rsidP="00A85E33">
      <w:pPr>
        <w:rPr>
          <w:sz w:val="16"/>
          <w:szCs w:val="8"/>
        </w:rPr>
      </w:pPr>
      <w:r w:rsidRPr="0091070A">
        <w:rPr>
          <w:sz w:val="16"/>
          <w:szCs w:val="8"/>
        </w:rPr>
        <w:t xml:space="preserve">Domestic Tranquility </w:t>
      </w:r>
    </w:p>
    <w:p w14:paraId="75A0B65B" w14:textId="77777777" w:rsidR="00A85E33" w:rsidRPr="0091070A" w:rsidRDefault="00A85E33" w:rsidP="00A85E33">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3180B75F" w14:textId="77777777" w:rsidR="00A85E33" w:rsidRPr="0091070A" w:rsidRDefault="00A85E33" w:rsidP="00A85E33">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32078A29" w14:textId="77777777" w:rsidR="00A85E33" w:rsidRPr="0091070A" w:rsidRDefault="00A85E33" w:rsidP="00A85E33">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664C07C8" w14:textId="77777777" w:rsidR="00A85E33" w:rsidRPr="0091070A" w:rsidRDefault="00A85E33" w:rsidP="00A85E33">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0DD3690A" w14:textId="77777777" w:rsidR="00A85E33" w:rsidRPr="0091070A" w:rsidRDefault="00A85E33" w:rsidP="00A85E33">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02714EE5" w14:textId="77777777" w:rsidR="00A85E33" w:rsidRPr="0091070A" w:rsidRDefault="00A85E33" w:rsidP="00A85E33">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4FEC6BC0" w14:textId="77777777" w:rsidR="00A85E33" w:rsidRPr="0091070A" w:rsidRDefault="00A85E33" w:rsidP="00A85E33">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3BEE864F" w14:textId="77777777" w:rsidR="00A85E33" w:rsidRPr="0091070A" w:rsidRDefault="00A85E33" w:rsidP="00A85E33">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48A36236" w14:textId="77777777" w:rsidR="00A85E33" w:rsidRPr="0091070A" w:rsidRDefault="00A85E33" w:rsidP="00A85E33">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3EFB7F78" w14:textId="77777777" w:rsidR="00A85E33" w:rsidRPr="0091070A" w:rsidRDefault="00A85E33" w:rsidP="00A85E33">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3CAA6EEB" w14:textId="7513F096" w:rsidR="00A250DD" w:rsidRDefault="00A250DD" w:rsidP="00A250DD">
      <w:pPr>
        <w:pStyle w:val="Heading3"/>
      </w:pPr>
      <w:r>
        <w:t>First Amendment</w:t>
      </w:r>
      <w:r w:rsidR="00A85E33">
        <w:t xml:space="preserve"> DA</w:t>
      </w:r>
      <w:r>
        <w:t xml:space="preserve">---1NC </w:t>
      </w:r>
    </w:p>
    <w:p w14:paraId="4240444A" w14:textId="466A4D30" w:rsidR="00A250DD" w:rsidRDefault="00A250DD" w:rsidP="00A250DD">
      <w:pPr>
        <w:pStyle w:val="Heading4"/>
      </w:pPr>
      <w:r>
        <w:rPr>
          <w:u w:val="single"/>
        </w:rPr>
        <w:t>First Amendment DA</w:t>
      </w:r>
      <w:r>
        <w:t xml:space="preserve">. </w:t>
      </w:r>
    </w:p>
    <w:p w14:paraId="5F78AE84" w14:textId="77777777" w:rsidR="00A250DD" w:rsidRPr="000B6D8E" w:rsidRDefault="00A250DD" w:rsidP="00A250DD">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33CBDFBC" w14:textId="77777777" w:rsidR="00A250DD" w:rsidRDefault="00A250DD" w:rsidP="00A250DD">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2F530AB6" w14:textId="77777777" w:rsidR="00A250DD" w:rsidRDefault="00A250DD" w:rsidP="00A250DD">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1FCEB2AC" w14:textId="77777777" w:rsidR="00A250DD" w:rsidRPr="002C7105" w:rsidRDefault="00A250DD" w:rsidP="00A250DD">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57A9400F" w14:textId="77777777" w:rsidR="00A250DD" w:rsidRDefault="00A250DD" w:rsidP="00A250DD">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130B558B" w14:textId="77777777" w:rsidR="00A250DD" w:rsidRPr="002C7105" w:rsidRDefault="00A250DD" w:rsidP="00A250DD">
      <w:pPr>
        <w:rPr>
          <w:sz w:val="8"/>
          <w:szCs w:val="8"/>
        </w:rPr>
      </w:pPr>
      <w:r w:rsidRPr="002C7105">
        <w:rPr>
          <w:sz w:val="8"/>
          <w:szCs w:val="8"/>
        </w:rPr>
        <w:t>Political Evolution</w:t>
      </w:r>
    </w:p>
    <w:p w14:paraId="34DD8406" w14:textId="77777777" w:rsidR="00A250DD" w:rsidRPr="002C7105" w:rsidRDefault="00A250DD" w:rsidP="00A250DD">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311E9B72" w14:textId="77777777" w:rsidR="00A250DD" w:rsidRPr="002C7105" w:rsidRDefault="00A250DD" w:rsidP="00A250DD">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7E3E1FE7" w14:textId="77777777" w:rsidR="00A250DD" w:rsidRPr="002C7105" w:rsidRDefault="00A250DD" w:rsidP="00A250DD">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305AE9AA" w14:textId="77777777" w:rsidR="00A250DD" w:rsidRPr="002C7105" w:rsidRDefault="00A250DD" w:rsidP="00A250DD">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2AC2E544" w14:textId="77777777" w:rsidR="00A250DD" w:rsidRPr="002C7105" w:rsidRDefault="00A250DD" w:rsidP="00A250DD">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1E238A0" w14:textId="77777777" w:rsidR="00A250DD" w:rsidRPr="002C7105" w:rsidRDefault="00A250DD" w:rsidP="00A250DD">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2EA2FA37" w14:textId="77777777" w:rsidR="00A250DD" w:rsidRPr="00914D40" w:rsidRDefault="00A250DD" w:rsidP="00A250DD">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3D65CA46" w14:textId="77777777" w:rsidR="00A250DD" w:rsidRPr="002C7105" w:rsidRDefault="00A250DD" w:rsidP="00A250DD">
      <w:pPr>
        <w:rPr>
          <w:sz w:val="16"/>
        </w:rPr>
      </w:pPr>
      <w:r w:rsidRPr="002C7105">
        <w:rPr>
          <w:sz w:val="16"/>
        </w:rPr>
        <w:t>Constitutional Reverberation</w:t>
      </w:r>
    </w:p>
    <w:p w14:paraId="050DC569" w14:textId="77777777" w:rsidR="00A250DD" w:rsidRPr="00914D40" w:rsidRDefault="00A250DD" w:rsidP="00A250DD">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7C5B08C9" w14:textId="77777777" w:rsidR="00A250DD" w:rsidRPr="00914D40" w:rsidRDefault="00A250DD" w:rsidP="00A250DD">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Cs w:val="28"/>
          <w:highlight w:val="cyan"/>
        </w:rPr>
        <w:t xml:space="preserve">violate 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B6CF756" w14:textId="77777777" w:rsidR="00A250DD" w:rsidRPr="00914D40" w:rsidRDefault="00A250DD" w:rsidP="00A250DD">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2E5982DF" w14:textId="77777777" w:rsidR="00A250DD" w:rsidRPr="00EE1882" w:rsidRDefault="00A250DD" w:rsidP="00A250DD">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3AFE7CAE" w14:textId="77777777" w:rsidR="00A250DD" w:rsidRDefault="00A250DD" w:rsidP="00A250DD">
      <w:pPr>
        <w:rPr>
          <w:rStyle w:val="Emphasis"/>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51931B4B" w14:textId="070C7AA7" w:rsidR="00A250DD" w:rsidRPr="00A250DD" w:rsidRDefault="00A250DD" w:rsidP="00A250DD">
      <w:pPr>
        <w:pStyle w:val="Heading4"/>
      </w:pPr>
      <w:r>
        <w:t xml:space="preserve">The plan </w:t>
      </w:r>
      <w:r>
        <w:rPr>
          <w:u w:val="single"/>
        </w:rPr>
        <w:t>spills over</w:t>
      </w:r>
      <w:r>
        <w:t>.</w:t>
      </w:r>
    </w:p>
    <w:p w14:paraId="138ADD52" w14:textId="77777777" w:rsidR="00A250DD" w:rsidRDefault="00A250DD" w:rsidP="00A250DD">
      <w:r>
        <w:rPr>
          <w:rStyle w:val="Style13ptBold"/>
        </w:rPr>
        <w:t xml:space="preserve">1AC 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EA2408D" w14:textId="04CA0DA5" w:rsidR="00A250DD" w:rsidRPr="00A250DD" w:rsidRDefault="00A250DD" w:rsidP="00A250DD">
      <w:pPr>
        <w:rPr>
          <w:sz w:val="16"/>
        </w:rPr>
      </w:pPr>
      <w:r w:rsidRPr="00220F50">
        <w:rPr>
          <w:sz w:val="16"/>
        </w:rPr>
        <w:t xml:space="preserve">The </w:t>
      </w:r>
      <w:r w:rsidRPr="00220F50">
        <w:rPr>
          <w:rStyle w:val="StyleUnderline"/>
          <w:highlight w:val="cyan"/>
        </w:rPr>
        <w:t>discussion that follows</w:t>
      </w:r>
      <w:r w:rsidRPr="00220F50">
        <w:rPr>
          <w:sz w:val="16"/>
        </w:rPr>
        <w:t xml:space="preserve"> also </w:t>
      </w:r>
      <w:r w:rsidRPr="00220F50">
        <w:rPr>
          <w:rStyle w:val="Emphasis"/>
          <w:highlight w:val="cyan"/>
        </w:rPr>
        <w:t>sets aside First Amendment objections</w:t>
      </w:r>
      <w:r w:rsidRPr="00220F50">
        <w:rPr>
          <w:rStyle w:val="StyleUnderline"/>
        </w:rPr>
        <w:t xml:space="preserve">, even though they </w:t>
      </w:r>
      <w:r w:rsidRPr="00220F50">
        <w:rPr>
          <w:rStyle w:val="Emphasis"/>
          <w:highlight w:val="cyan"/>
        </w:rPr>
        <w:t>are inevitable</w:t>
      </w:r>
      <w:r w:rsidRPr="00220F50">
        <w:rPr>
          <w:rStyle w:val="StyleUnderline"/>
        </w:rPr>
        <w:t xml:space="preserve"> and </w:t>
      </w:r>
      <w:r w:rsidRPr="00220F50">
        <w:rPr>
          <w:rStyle w:val="StyleUnderline"/>
          <w:highlight w:val="cyan"/>
        </w:rPr>
        <w:t xml:space="preserve">have a </w:t>
      </w:r>
      <w:r w:rsidRPr="00220F50">
        <w:rPr>
          <w:rStyle w:val="Emphasis"/>
          <w:highlight w:val="cyan"/>
        </w:rPr>
        <w:t>good chance of success</w:t>
      </w:r>
      <w:r w:rsidRPr="00220F50">
        <w:rPr>
          <w:rStyle w:val="StyleUnderline"/>
        </w:rPr>
        <w:t xml:space="preserve"> before the current Supreme Court.</w:t>
      </w:r>
      <w:r w:rsidRPr="00220F50">
        <w:rPr>
          <w:sz w:val="16"/>
        </w:rPr>
        <w:t xml:space="preserve">289 As discussed above, this is because this Article’s main contribution is to make the case that platform unions could usefully response to platform problems; </w:t>
      </w:r>
      <w:r w:rsidRPr="00220F50">
        <w:rPr>
          <w:rStyle w:val="StyleUnderline"/>
          <w:highlight w:val="cyan"/>
        </w:rPr>
        <w:t>legal objections</w:t>
      </w:r>
      <w:r w:rsidRPr="00220F50">
        <w:rPr>
          <w:sz w:val="16"/>
        </w:rPr>
        <w:t xml:space="preserve"> (much like objections grounded in political pragmatism) </w:t>
      </w:r>
      <w:r w:rsidRPr="00220F50">
        <w:rPr>
          <w:rStyle w:val="StyleUnderline"/>
          <w:highlight w:val="cyan"/>
        </w:rPr>
        <w:t>are</w:t>
      </w:r>
      <w:r w:rsidRPr="00220F50">
        <w:rPr>
          <w:sz w:val="16"/>
        </w:rPr>
        <w:t xml:space="preserve"> important, but also </w:t>
      </w:r>
      <w:r w:rsidRPr="00220F50">
        <w:rPr>
          <w:rStyle w:val="StyleUnderline"/>
          <w:highlight w:val="cyan"/>
        </w:rPr>
        <w:t xml:space="preserve">a </w:t>
      </w:r>
      <w:r w:rsidRPr="00220F50">
        <w:rPr>
          <w:rStyle w:val="Emphasis"/>
          <w:highlight w:val="cyan"/>
        </w:rPr>
        <w:t>separate conversation</w:t>
      </w:r>
      <w:r w:rsidRPr="00220F50">
        <w:rPr>
          <w:sz w:val="16"/>
        </w:rPr>
        <w:t>.</w:t>
      </w:r>
    </w:p>
    <w:p w14:paraId="7BE94A51" w14:textId="77777777" w:rsidR="00A250DD" w:rsidRDefault="00A250DD" w:rsidP="00A250DD">
      <w:pPr>
        <w:pStyle w:val="Heading4"/>
      </w:pPr>
      <w:r>
        <w:t xml:space="preserve">First Amendment jurisprudence is key to a </w:t>
      </w:r>
      <w:r>
        <w:rPr>
          <w:u w:val="single"/>
        </w:rPr>
        <w:t>functioning</w:t>
      </w:r>
      <w:r>
        <w:t xml:space="preserve"> democracy. </w:t>
      </w:r>
    </w:p>
    <w:p w14:paraId="3FD50CAC" w14:textId="77777777" w:rsidR="00A250DD" w:rsidRPr="003D4F8A" w:rsidRDefault="00A250DD" w:rsidP="00A250DD">
      <w:r w:rsidRPr="003D4F8A">
        <w:t xml:space="preserve">Jennifer Cook </w:t>
      </w:r>
      <w:r w:rsidRPr="003D4F8A">
        <w:rPr>
          <w:rStyle w:val="Style13ptBold"/>
        </w:rPr>
        <w:t>Purcell 24</w:t>
      </w:r>
      <w:r w:rsidRPr="003D4F8A">
        <w:t>.</w:t>
      </w:r>
      <w:r>
        <w:t xml:space="preserve"> J.D. from the University of Houston, Managing Attorney at Jennifer Cook Purcell PLLC.</w:t>
      </w:r>
      <w:r w:rsidRPr="003D4F8A">
        <w:t xml:space="preserve"> "How Does the First Amendment Right of Free Speech Intersect with Democracy?." </w:t>
      </w:r>
      <w:r>
        <w:t>American Bar Association</w:t>
      </w:r>
      <w:r w:rsidRPr="003D4F8A">
        <w:t>. 5-6-2024. https://www.americanbar.org/groups/public_interest/election_law/american-democracy/our-work/how-first-amendment-right-free-speech-intersect-democracy/</w:t>
      </w:r>
    </w:p>
    <w:p w14:paraId="6B53F713" w14:textId="77777777" w:rsidR="00A250DD" w:rsidRDefault="00A250DD" w:rsidP="00A250DD">
      <w:pPr>
        <w:rPr>
          <w:rStyle w:val="StyleUnderline"/>
        </w:rPr>
      </w:pPr>
      <w:r w:rsidRPr="003D4F8A">
        <w:rPr>
          <w:rStyle w:val="StyleUnderline"/>
        </w:rPr>
        <w:t xml:space="preserve">The </w:t>
      </w:r>
      <w:r w:rsidRPr="00116897">
        <w:rPr>
          <w:rStyle w:val="StyleUnderline"/>
          <w:highlight w:val="cyan"/>
        </w:rPr>
        <w:t>First Amendment</w:t>
      </w:r>
      <w:r w:rsidRPr="003D4F8A">
        <w:rPr>
          <w:sz w:val="16"/>
        </w:rPr>
        <w:t xml:space="preserve">, which among other things protects an American’s right to free speech, was added to the Constitution as part of the Bill of Rights to strengthen an individual’s civil liberties against governmental interference. 2 It </w:t>
      </w:r>
      <w:r w:rsidRPr="003D4F8A">
        <w:rPr>
          <w:rStyle w:val="StyleUnderline"/>
        </w:rPr>
        <w:t xml:space="preserve">is </w:t>
      </w:r>
      <w:r w:rsidRPr="00116897">
        <w:rPr>
          <w:rStyle w:val="StyleUnderline"/>
          <w:highlight w:val="cyan"/>
        </w:rPr>
        <w:t>integral to</w:t>
      </w:r>
      <w:r w:rsidRPr="003D4F8A">
        <w:rPr>
          <w:rStyle w:val="StyleUnderline"/>
        </w:rPr>
        <w:t xml:space="preserve"> a </w:t>
      </w:r>
      <w:r w:rsidRPr="003D4F8A">
        <w:rPr>
          <w:rStyle w:val="Emphasis"/>
        </w:rPr>
        <w:t xml:space="preserve">healthy </w:t>
      </w:r>
      <w:r w:rsidRPr="00116897">
        <w:rPr>
          <w:rStyle w:val="Emphasis"/>
          <w:highlight w:val="cyan"/>
        </w:rPr>
        <w:t>democracy</w:t>
      </w:r>
      <w:r w:rsidRPr="003D4F8A">
        <w:rPr>
          <w:rStyle w:val="StyleUnderline"/>
        </w:rPr>
        <w:t xml:space="preserve"> and has been </w:t>
      </w:r>
      <w:r w:rsidRPr="00116897">
        <w:rPr>
          <w:rStyle w:val="StyleUnderline"/>
          <w:highlight w:val="cyan"/>
        </w:rPr>
        <w:t>historically</w:t>
      </w:r>
      <w:r w:rsidRPr="003D4F8A">
        <w:rPr>
          <w:rStyle w:val="StyleUnderline"/>
        </w:rPr>
        <w:t xml:space="preserve"> </w:t>
      </w:r>
      <w:r w:rsidRPr="003D4F8A">
        <w:rPr>
          <w:rStyle w:val="Emphasis"/>
        </w:rPr>
        <w:t>valued by Americans</w:t>
      </w:r>
      <w:r w:rsidRPr="003D4F8A">
        <w:rPr>
          <w:rStyle w:val="StyleUnderline"/>
        </w:rPr>
        <w:t xml:space="preserve"> and </w:t>
      </w:r>
      <w:r w:rsidRPr="00116897">
        <w:rPr>
          <w:rStyle w:val="Emphasis"/>
          <w:highlight w:val="cyan"/>
        </w:rPr>
        <w:t>protected</w:t>
      </w:r>
      <w:r w:rsidRPr="00116897">
        <w:rPr>
          <w:rStyle w:val="StyleUnderline"/>
          <w:highlight w:val="cyan"/>
        </w:rPr>
        <w:t xml:space="preserve"> by</w:t>
      </w:r>
      <w:r w:rsidRPr="003D4F8A">
        <w:rPr>
          <w:rStyle w:val="StyleUnderline"/>
        </w:rPr>
        <w:t xml:space="preserve"> </w:t>
      </w:r>
      <w:r w:rsidRPr="003D4F8A">
        <w:rPr>
          <w:rStyle w:val="Emphasis"/>
        </w:rPr>
        <w:t xml:space="preserve">American </w:t>
      </w:r>
      <w:r w:rsidRPr="00116897">
        <w:rPr>
          <w:rStyle w:val="Emphasis"/>
          <w:highlight w:val="cyan"/>
        </w:rPr>
        <w:t>courts</w:t>
      </w:r>
      <w:r w:rsidRPr="003D4F8A">
        <w:rPr>
          <w:rStyle w:val="StyleUnderline"/>
        </w:rPr>
        <w:t>.</w:t>
      </w:r>
    </w:p>
    <w:p w14:paraId="0F3A96E1" w14:textId="77777777" w:rsidR="00A250DD" w:rsidRPr="003D4F8A" w:rsidRDefault="00A250DD" w:rsidP="00A250DD">
      <w:pPr>
        <w:rPr>
          <w:sz w:val="16"/>
        </w:rPr>
      </w:pPr>
      <w:r w:rsidRPr="003D4F8A">
        <w:rPr>
          <w:sz w:val="16"/>
        </w:rPr>
        <w:t>Background on the First Amendment</w:t>
      </w:r>
    </w:p>
    <w:p w14:paraId="55BAFCB2" w14:textId="77777777" w:rsidR="00A250DD" w:rsidRPr="003D4F8A" w:rsidRDefault="00A250DD" w:rsidP="00A250DD">
      <w:pPr>
        <w:rPr>
          <w:sz w:val="16"/>
        </w:rPr>
      </w:pPr>
      <w:r w:rsidRPr="003D4F8A">
        <w:rPr>
          <w:rStyle w:val="StyleUnderline"/>
        </w:rPr>
        <w:t>The protection of speech</w:t>
      </w:r>
      <w:r w:rsidRPr="003D4F8A">
        <w:rPr>
          <w:sz w:val="16"/>
        </w:rPr>
        <w:t xml:space="preserve">, especially political speech, </w:t>
      </w:r>
      <w:r w:rsidRPr="003D4F8A">
        <w:rPr>
          <w:rStyle w:val="StyleUnderline"/>
        </w:rPr>
        <w:t>has been a central tenet of the</w:t>
      </w:r>
      <w:r w:rsidRPr="003D4F8A">
        <w:rPr>
          <w:sz w:val="16"/>
        </w:rPr>
        <w:t xml:space="preserve"> </w:t>
      </w:r>
      <w:r w:rsidRPr="003D4F8A">
        <w:rPr>
          <w:rStyle w:val="Emphasis"/>
        </w:rPr>
        <w:t>American</w:t>
      </w:r>
      <w:r w:rsidRPr="003D4F8A">
        <w:rPr>
          <w:rStyle w:val="StyleUnderline"/>
        </w:rPr>
        <w:t xml:space="preserve"> </w:t>
      </w:r>
      <w:r w:rsidRPr="003D4F8A">
        <w:rPr>
          <w:rStyle w:val="Emphasis"/>
        </w:rPr>
        <w:t>democratic government</w:t>
      </w:r>
      <w:r w:rsidRPr="003D4F8A">
        <w:rPr>
          <w:rStyle w:val="StyleUnderline"/>
        </w:rPr>
        <w:t xml:space="preserve"> since its </w:t>
      </w:r>
      <w:r w:rsidRPr="003D4F8A">
        <w:rPr>
          <w:rStyle w:val="Emphasis"/>
        </w:rPr>
        <w:t>founding</w:t>
      </w:r>
      <w:r w:rsidRPr="003D4F8A">
        <w:rPr>
          <w:sz w:val="16"/>
        </w:rPr>
        <w:t>, due in part to Thomas Jefferson’s and James Madison’s opposition to English laws prohibiting speech critical of their monarchic government and then later, the Federalist-sponsored Alien and Sedition Acts adopted in the early years of the American republic.</w:t>
      </w:r>
    </w:p>
    <w:p w14:paraId="017D1308" w14:textId="77777777" w:rsidR="00A250DD" w:rsidRPr="008E1306" w:rsidRDefault="00A250DD" w:rsidP="00A250DD">
      <w:pPr>
        <w:rPr>
          <w:sz w:val="8"/>
          <w:szCs w:val="8"/>
        </w:rPr>
      </w:pPr>
      <w:r w:rsidRPr="008E1306">
        <w:rPr>
          <w:sz w:val="8"/>
          <w:szCs w:val="8"/>
        </w:rPr>
        <w:t>The Alien and Sedition Acts, as adopted by the Fifth Congress and signed into law on July 14, 1798, by President John Adams (himself a Federalist), were born out of the Federalist sensibility that political participation in the government should only be the prerogative of an elite class 3 with no room for public criticism of the government. Aimed in part at President Adam’s political opposition, the Sedition Act of 1798 made it a crime to “... write, print, utter or publish ... any false, scandalous and malicious writing or writings against the government of the United States...” 4 When in 1801, the American people voted out President Adams and the Federalist Party in favor of Thomas Jefferson, a Democratic-Republican, the election was in part seen as the American people’s repudiation of these Acts 5 in support of the civil liberties espoused under the First Amendment.</w:t>
      </w:r>
    </w:p>
    <w:p w14:paraId="364FCFA1" w14:textId="77777777" w:rsidR="00A250DD" w:rsidRPr="008E1306" w:rsidRDefault="00A250DD" w:rsidP="00A250DD">
      <w:pPr>
        <w:rPr>
          <w:sz w:val="8"/>
          <w:szCs w:val="8"/>
        </w:rPr>
      </w:pPr>
      <w:r w:rsidRPr="008E1306">
        <w:rPr>
          <w:sz w:val="8"/>
          <w:szCs w:val="8"/>
        </w:rPr>
        <w:t>The First Amendment, adopted as part of the Bill of Rights in 1791, reads:</w:t>
      </w:r>
    </w:p>
    <w:p w14:paraId="2EDD3665" w14:textId="77777777" w:rsidR="00A250DD" w:rsidRPr="008E1306" w:rsidRDefault="00A250DD" w:rsidP="00A250DD">
      <w:pPr>
        <w:rPr>
          <w:sz w:val="8"/>
          <w:szCs w:val="8"/>
        </w:rPr>
      </w:pPr>
      <w:r w:rsidRPr="008E1306">
        <w:rPr>
          <w:sz w:val="8"/>
          <w:szCs w:val="8"/>
        </w:rPr>
        <w:t>“Congress shall make no law respecting an establishment of religion, or prohibiting the free exercise thereof; or abridging the freedom of speech, or of the press; or the right of the people peaceably to assemble, and to petition the Government for a redress of grievances.” 6</w:t>
      </w:r>
    </w:p>
    <w:p w14:paraId="777C9D00" w14:textId="77777777" w:rsidR="00A250DD" w:rsidRPr="008E1306" w:rsidRDefault="00A250DD" w:rsidP="00A250DD">
      <w:pPr>
        <w:rPr>
          <w:sz w:val="8"/>
          <w:szCs w:val="8"/>
        </w:rPr>
      </w:pPr>
      <w:r w:rsidRPr="008E1306">
        <w:rPr>
          <w:sz w:val="8"/>
          <w:szCs w:val="8"/>
        </w:rPr>
        <w:t>To James Madison, the words of the First Amendment evidenced a primary difference between the English monarchic government and the American democratic government: where in England, Parliament stood as an absolute sovereign over the English people, the American government was oriented upon the principle that the American people were sovereign and their government, fallible. 7 As a result, James Madison fiercely criticized the Sedition Act after its adoption by Congress stating that they were “palpable and alarming infractions of the constitution.” 8 Writing for the Virginia House of Delegates, James Madison argued that Sedition Act exercised “a power which more than any other ought to produce universal alarm, because it is levelled against that right of freely examining public characters and measures, and of free communication among the people thereon, which has ever been justly deemed, the only effectual guardian of every other right.” 9 The State of Virginia, he argued, by ratifying the U.S. Constitution, expressly declared that “the liberty of conscience and of the press cannot be cancelled, abridged, restrained or modified by any authority of the United States” 10 and that these rights should be protected against “every possible attack of sophistry or ambition.” 11</w:t>
      </w:r>
    </w:p>
    <w:p w14:paraId="02A000D0" w14:textId="77777777" w:rsidR="00A250DD" w:rsidRPr="003D4F8A" w:rsidRDefault="00A250DD" w:rsidP="00A250DD">
      <w:pPr>
        <w:rPr>
          <w:sz w:val="16"/>
        </w:rPr>
      </w:pPr>
      <w:r w:rsidRPr="003D4F8A">
        <w:rPr>
          <w:sz w:val="16"/>
        </w:rPr>
        <w:t xml:space="preserve">Rather than criminalize speech, </w:t>
      </w:r>
      <w:r w:rsidRPr="003D4F8A">
        <w:rPr>
          <w:rStyle w:val="StyleUnderline"/>
        </w:rPr>
        <w:t xml:space="preserve">the </w:t>
      </w:r>
      <w:r w:rsidRPr="003D4F8A">
        <w:rPr>
          <w:rStyle w:val="Emphasis"/>
        </w:rPr>
        <w:t>First Amendment</w:t>
      </w:r>
      <w:r w:rsidRPr="003D4F8A">
        <w:rPr>
          <w:rStyle w:val="StyleUnderline"/>
        </w:rPr>
        <w:t xml:space="preserve"> was aimed at </w:t>
      </w:r>
      <w:r w:rsidRPr="003D4F8A">
        <w:rPr>
          <w:rStyle w:val="Emphasis"/>
        </w:rPr>
        <w:t>protecting</w:t>
      </w:r>
      <w:r w:rsidRPr="003D4F8A">
        <w:rPr>
          <w:rStyle w:val="StyleUnderline"/>
        </w:rPr>
        <w:t xml:space="preserve"> </w:t>
      </w:r>
      <w:r w:rsidRPr="003D4F8A">
        <w:rPr>
          <w:rStyle w:val="Emphasis"/>
        </w:rPr>
        <w:t>speech</w:t>
      </w:r>
      <w:r w:rsidRPr="003D4F8A">
        <w:rPr>
          <w:rStyle w:val="StyleUnderline"/>
        </w:rPr>
        <w:t xml:space="preserve"> so the public could develop better informed opinions</w:t>
      </w:r>
      <w:r w:rsidRPr="003D4F8A">
        <w:rPr>
          <w:sz w:val="16"/>
        </w:rPr>
        <w:t xml:space="preserve">. The First Amendment operates on the premise “that in the marketplace, or on the battleground of, opinions, the people will be able to distinguish truth from error, and that the sounder principles and measures will prevail.” 12 </w:t>
      </w:r>
      <w:r w:rsidRPr="003D4F8A">
        <w:rPr>
          <w:rStyle w:val="StyleUnderline"/>
        </w:rPr>
        <w:t xml:space="preserve">Because a </w:t>
      </w:r>
      <w:r w:rsidRPr="003D4F8A">
        <w:rPr>
          <w:rStyle w:val="Emphasis"/>
        </w:rPr>
        <w:t>democracy</w:t>
      </w:r>
      <w:r w:rsidRPr="003D4F8A">
        <w:rPr>
          <w:rStyle w:val="StyleUnderline"/>
        </w:rPr>
        <w:t xml:space="preserve"> </w:t>
      </w:r>
      <w:r w:rsidRPr="003D4F8A">
        <w:rPr>
          <w:rStyle w:val="Emphasis"/>
        </w:rPr>
        <w:t>rests</w:t>
      </w:r>
      <w:r w:rsidRPr="003D4F8A">
        <w:rPr>
          <w:sz w:val="16"/>
        </w:rPr>
        <w:t xml:space="preserve"> </w:t>
      </w:r>
      <w:r w:rsidRPr="003D4F8A">
        <w:rPr>
          <w:rStyle w:val="StyleUnderline"/>
        </w:rPr>
        <w:t xml:space="preserve">on the right of the </w:t>
      </w:r>
      <w:r w:rsidRPr="003D4F8A">
        <w:rPr>
          <w:rStyle w:val="Emphasis"/>
        </w:rPr>
        <w:t>public</w:t>
      </w:r>
      <w:r w:rsidRPr="003D4F8A">
        <w:rPr>
          <w:rStyle w:val="StyleUnderline"/>
        </w:rPr>
        <w:t xml:space="preserve"> to </w:t>
      </w:r>
      <w:r w:rsidRPr="003D4F8A">
        <w:rPr>
          <w:rStyle w:val="Emphasis"/>
        </w:rPr>
        <w:t>choose</w:t>
      </w:r>
      <w:r w:rsidRPr="003D4F8A">
        <w:rPr>
          <w:rStyle w:val="StyleUnderline"/>
        </w:rPr>
        <w:t xml:space="preserve"> between </w:t>
      </w:r>
      <w:r w:rsidRPr="003D4F8A">
        <w:rPr>
          <w:rStyle w:val="Emphasis"/>
        </w:rPr>
        <w:t>opposing views</w:t>
      </w:r>
      <w:r w:rsidRPr="003D4F8A">
        <w:rPr>
          <w:rStyle w:val="StyleUnderline"/>
        </w:rPr>
        <w:t>,</w:t>
      </w:r>
      <w:r w:rsidRPr="003D4F8A">
        <w:rPr>
          <w:sz w:val="16"/>
        </w:rPr>
        <w:t xml:space="preserve"> </w:t>
      </w:r>
      <w:r w:rsidRPr="003D4F8A">
        <w:rPr>
          <w:rStyle w:val="StyleUnderline"/>
        </w:rPr>
        <w:t xml:space="preserve">an informed public is </w:t>
      </w:r>
      <w:r w:rsidRPr="003D4F8A">
        <w:rPr>
          <w:rStyle w:val="Emphasis"/>
        </w:rPr>
        <w:t>vital</w:t>
      </w:r>
      <w:r w:rsidRPr="003D4F8A">
        <w:rPr>
          <w:rStyle w:val="StyleUnderline"/>
        </w:rPr>
        <w:t xml:space="preserve"> to the </w:t>
      </w:r>
      <w:r w:rsidRPr="003D4F8A">
        <w:rPr>
          <w:rStyle w:val="Emphasis"/>
        </w:rPr>
        <w:t>sound operation</w:t>
      </w:r>
      <w:r w:rsidRPr="003D4F8A">
        <w:rPr>
          <w:rStyle w:val="StyleUnderline"/>
        </w:rPr>
        <w:t xml:space="preserve"> of the </w:t>
      </w:r>
      <w:r w:rsidRPr="003D4F8A">
        <w:rPr>
          <w:rStyle w:val="Emphasis"/>
        </w:rPr>
        <w:t>government</w:t>
      </w:r>
      <w:r w:rsidRPr="003D4F8A">
        <w:rPr>
          <w:sz w:val="16"/>
        </w:rPr>
        <w:t xml:space="preserve">. 13 </w:t>
      </w:r>
      <w:r w:rsidRPr="003D4F8A">
        <w:rPr>
          <w:rStyle w:val="StyleUnderline"/>
        </w:rPr>
        <w:t>If people</w:t>
      </w:r>
      <w:r w:rsidRPr="003D4F8A">
        <w:rPr>
          <w:sz w:val="16"/>
        </w:rPr>
        <w:t xml:space="preserve"> </w:t>
      </w:r>
      <w:r w:rsidRPr="003D4F8A">
        <w:rPr>
          <w:rStyle w:val="StyleUnderline"/>
        </w:rPr>
        <w:t>cannot communicate</w:t>
      </w:r>
      <w:r w:rsidRPr="003D4F8A">
        <w:rPr>
          <w:sz w:val="16"/>
        </w:rPr>
        <w:t xml:space="preserve"> their thoughts to one another </w:t>
      </w:r>
      <w:r w:rsidRPr="003D4F8A">
        <w:rPr>
          <w:rStyle w:val="StyleUnderline"/>
        </w:rPr>
        <w:t xml:space="preserve">without running the </w:t>
      </w:r>
      <w:r w:rsidRPr="003D4F8A">
        <w:rPr>
          <w:rStyle w:val="Emphasis"/>
        </w:rPr>
        <w:t>risk</w:t>
      </w:r>
      <w:r w:rsidRPr="003D4F8A">
        <w:rPr>
          <w:rStyle w:val="StyleUnderline"/>
        </w:rPr>
        <w:t xml:space="preserve"> of </w:t>
      </w:r>
      <w:r w:rsidRPr="003D4F8A">
        <w:rPr>
          <w:rStyle w:val="Emphasis"/>
        </w:rPr>
        <w:t>prosecution</w:t>
      </w:r>
      <w:r w:rsidRPr="003D4F8A">
        <w:rPr>
          <w:sz w:val="16"/>
        </w:rPr>
        <w:t xml:space="preserve">, </w:t>
      </w:r>
      <w:r w:rsidRPr="003D4F8A">
        <w:rPr>
          <w:rStyle w:val="Emphasis"/>
        </w:rPr>
        <w:t>no other liberty</w:t>
      </w:r>
      <w:r w:rsidRPr="003D4F8A">
        <w:rPr>
          <w:rStyle w:val="StyleUnderline"/>
        </w:rPr>
        <w:t xml:space="preserve"> can be </w:t>
      </w:r>
      <w:r w:rsidRPr="003D4F8A">
        <w:rPr>
          <w:rStyle w:val="Emphasis"/>
        </w:rPr>
        <w:t>secure</w:t>
      </w:r>
      <w:r w:rsidRPr="003D4F8A">
        <w:rPr>
          <w:rStyle w:val="StyleUnderline"/>
        </w:rPr>
        <w:t xml:space="preserve">, because </w:t>
      </w:r>
      <w:r w:rsidRPr="003D4F8A">
        <w:rPr>
          <w:rStyle w:val="Emphasis"/>
        </w:rPr>
        <w:t>freedom of speech</w:t>
      </w:r>
      <w:r w:rsidRPr="003D4F8A">
        <w:rPr>
          <w:rStyle w:val="StyleUnderline"/>
        </w:rPr>
        <w:t xml:space="preserve"> and of the press are </w:t>
      </w:r>
      <w:r w:rsidRPr="003D4F8A">
        <w:rPr>
          <w:rStyle w:val="Emphasis"/>
        </w:rPr>
        <w:t>essential</w:t>
      </w:r>
      <w:r w:rsidRPr="003D4F8A">
        <w:rPr>
          <w:rStyle w:val="StyleUnderline"/>
        </w:rPr>
        <w:t xml:space="preserve"> to any </w:t>
      </w:r>
      <w:r w:rsidRPr="003D4F8A">
        <w:rPr>
          <w:rStyle w:val="Emphasis"/>
        </w:rPr>
        <w:t>meaning of liberty</w:t>
      </w:r>
      <w:r w:rsidRPr="003D4F8A">
        <w:rPr>
          <w:sz w:val="16"/>
        </w:rPr>
        <w:t>. 14</w:t>
      </w:r>
    </w:p>
    <w:p w14:paraId="4F4BF01F" w14:textId="77777777" w:rsidR="00A250DD" w:rsidRPr="003D4F8A" w:rsidRDefault="00A250DD" w:rsidP="00A250DD">
      <w:pPr>
        <w:rPr>
          <w:sz w:val="16"/>
        </w:rPr>
      </w:pPr>
      <w:r w:rsidRPr="003D4F8A">
        <w:rPr>
          <w:sz w:val="16"/>
        </w:rPr>
        <w:t>Speech is an Essential Mechanism of Democracy</w:t>
      </w:r>
    </w:p>
    <w:p w14:paraId="2F47B6D2" w14:textId="77777777" w:rsidR="00A250DD" w:rsidRPr="003D4F8A" w:rsidRDefault="00A250DD" w:rsidP="00A250DD">
      <w:pPr>
        <w:rPr>
          <w:sz w:val="16"/>
        </w:rPr>
      </w:pPr>
      <w:r w:rsidRPr="003D4F8A">
        <w:rPr>
          <w:rStyle w:val="StyleUnderline"/>
        </w:rPr>
        <w:t xml:space="preserve">Since the early years of the American experiment, the courts have taken an active role in protecting an </w:t>
      </w:r>
      <w:r w:rsidRPr="003D4F8A">
        <w:rPr>
          <w:rStyle w:val="Emphasis"/>
        </w:rPr>
        <w:t>American citizen’s</w:t>
      </w:r>
      <w:r w:rsidRPr="003D4F8A">
        <w:rPr>
          <w:rStyle w:val="StyleUnderline"/>
        </w:rPr>
        <w:t xml:space="preserve"> </w:t>
      </w:r>
      <w:r w:rsidRPr="003D4F8A">
        <w:rPr>
          <w:rStyle w:val="Emphasis"/>
        </w:rPr>
        <w:t>right</w:t>
      </w:r>
      <w:r w:rsidRPr="003D4F8A">
        <w:rPr>
          <w:rStyle w:val="StyleUnderline"/>
        </w:rPr>
        <w:t xml:space="preserve"> to free </w:t>
      </w:r>
      <w:r w:rsidRPr="003D4F8A">
        <w:rPr>
          <w:rStyle w:val="Emphasis"/>
        </w:rPr>
        <w:t>speech</w:t>
      </w:r>
      <w:r w:rsidRPr="003D4F8A">
        <w:rPr>
          <w:sz w:val="16"/>
        </w:rPr>
        <w:t>. “</w:t>
      </w:r>
      <w:r w:rsidRPr="003D4F8A">
        <w:rPr>
          <w:rStyle w:val="StyleUnderline"/>
        </w:rPr>
        <w:t>Speech is an essential mechanism of democracy</w:t>
      </w:r>
      <w:r w:rsidRPr="003D4F8A">
        <w:rPr>
          <w:sz w:val="16"/>
        </w:rPr>
        <w:t xml:space="preserve">,” wrote the Supreme Court in Citizens United v. FEC, in that “it is the means to hold officials accountable to the people…Premised on mistrust of governmental power, </w:t>
      </w:r>
      <w:r w:rsidRPr="003D4F8A">
        <w:rPr>
          <w:rStyle w:val="StyleUnderline"/>
        </w:rPr>
        <w:t xml:space="preserve">the First Amendment </w:t>
      </w:r>
      <w:r w:rsidRPr="003D4F8A">
        <w:rPr>
          <w:rStyle w:val="Emphasis"/>
        </w:rPr>
        <w:t>stands</w:t>
      </w:r>
      <w:r w:rsidRPr="003D4F8A">
        <w:rPr>
          <w:rStyle w:val="StyleUnderline"/>
        </w:rPr>
        <w:t xml:space="preserve"> against </w:t>
      </w:r>
      <w:r w:rsidRPr="003D4F8A">
        <w:rPr>
          <w:rStyle w:val="Emphasis"/>
        </w:rPr>
        <w:t>attempts to disfavor certain</w:t>
      </w:r>
      <w:r w:rsidRPr="003D4F8A">
        <w:rPr>
          <w:sz w:val="16"/>
        </w:rPr>
        <w:t xml:space="preserve"> </w:t>
      </w:r>
      <w:r w:rsidRPr="003D4F8A">
        <w:rPr>
          <w:rStyle w:val="Emphasis"/>
        </w:rPr>
        <w:t>subjects</w:t>
      </w:r>
      <w:r w:rsidRPr="003D4F8A">
        <w:rPr>
          <w:sz w:val="16"/>
        </w:rPr>
        <w:t xml:space="preserve"> </w:t>
      </w:r>
      <w:r w:rsidRPr="003D4F8A">
        <w:rPr>
          <w:rStyle w:val="StyleUnderline"/>
        </w:rPr>
        <w:t xml:space="preserve">or viewpoints or to </w:t>
      </w:r>
      <w:r w:rsidRPr="003D4F8A">
        <w:rPr>
          <w:rStyle w:val="Emphasis"/>
        </w:rPr>
        <w:t>distinguish</w:t>
      </w:r>
      <w:r w:rsidRPr="003D4F8A">
        <w:rPr>
          <w:rStyle w:val="StyleUnderline"/>
        </w:rPr>
        <w:t xml:space="preserve"> among </w:t>
      </w:r>
      <w:r w:rsidRPr="003D4F8A">
        <w:rPr>
          <w:rStyle w:val="Emphasis"/>
        </w:rPr>
        <w:t>different speakers</w:t>
      </w:r>
      <w:r w:rsidRPr="003D4F8A">
        <w:rPr>
          <w:sz w:val="16"/>
        </w:rPr>
        <w:t xml:space="preserve">, </w:t>
      </w:r>
      <w:r w:rsidRPr="003D4F8A">
        <w:rPr>
          <w:rStyle w:val="StyleUnderline"/>
        </w:rPr>
        <w:t xml:space="preserve">which may be a means to </w:t>
      </w:r>
      <w:r w:rsidRPr="003D4F8A">
        <w:rPr>
          <w:rStyle w:val="Emphasis"/>
        </w:rPr>
        <w:t>control content</w:t>
      </w:r>
      <w:r w:rsidRPr="003D4F8A">
        <w:rPr>
          <w:sz w:val="16"/>
        </w:rPr>
        <w:t>.” 15 This is true even if the speech provokes a disturbance. Wrote the Supreme Court in Terminiello v. Chicago, “[</w:t>
      </w:r>
      <w:r w:rsidRPr="003D4F8A">
        <w:rPr>
          <w:rStyle w:val="StyleUnderline"/>
        </w:rPr>
        <w:t xml:space="preserve">t]he </w:t>
      </w:r>
      <w:r w:rsidRPr="00116897">
        <w:rPr>
          <w:rStyle w:val="StyleUnderline"/>
          <w:highlight w:val="cyan"/>
        </w:rPr>
        <w:t>right to speak</w:t>
      </w:r>
      <w:r w:rsidRPr="003D4F8A">
        <w:rPr>
          <w:rStyle w:val="StyleUnderline"/>
        </w:rPr>
        <w:t xml:space="preserve"> freely</w:t>
      </w:r>
      <w:r w:rsidRPr="003D4F8A">
        <w:rPr>
          <w:sz w:val="16"/>
        </w:rPr>
        <w:t xml:space="preserve"> and to promote diversity of ideas and programs </w:t>
      </w:r>
      <w:r w:rsidRPr="003D4F8A">
        <w:rPr>
          <w:rStyle w:val="StyleUnderline"/>
        </w:rPr>
        <w:t>is</w:t>
      </w:r>
      <w:r w:rsidRPr="003D4F8A">
        <w:rPr>
          <w:sz w:val="16"/>
        </w:rPr>
        <w:t xml:space="preserve"> therefore </w:t>
      </w:r>
      <w:r w:rsidRPr="003D4F8A">
        <w:rPr>
          <w:rStyle w:val="StyleUnderline"/>
        </w:rPr>
        <w:t xml:space="preserve">one of the chief distinctions that </w:t>
      </w:r>
      <w:r w:rsidRPr="00116897">
        <w:rPr>
          <w:rStyle w:val="Emphasis"/>
          <w:highlight w:val="cyan"/>
        </w:rPr>
        <w:t>sets us apart</w:t>
      </w:r>
      <w:r w:rsidRPr="00116897">
        <w:rPr>
          <w:rStyle w:val="StyleUnderline"/>
          <w:highlight w:val="cyan"/>
        </w:rPr>
        <w:t xml:space="preserve"> from </w:t>
      </w:r>
      <w:r w:rsidRPr="00116897">
        <w:rPr>
          <w:rStyle w:val="Emphasis"/>
          <w:sz w:val="28"/>
          <w:szCs w:val="32"/>
          <w:highlight w:val="cyan"/>
        </w:rPr>
        <w:t>totalitarian regimes</w:t>
      </w:r>
      <w:r w:rsidRPr="003D4F8A">
        <w:rPr>
          <w:rStyle w:val="StyleUnderline"/>
        </w:rPr>
        <w:t>...[</w:t>
      </w:r>
      <w:r w:rsidRPr="003D4F8A">
        <w:rPr>
          <w:sz w:val="16"/>
        </w:rPr>
        <w:t xml:space="preserve">i]t may indeed best serve its high purpose when it induces a condition of unrest, creates dissatisfaction with conditions as they are, or even stirs people to anger. Speech is often provocative and challenging. It may strike at prejudices and preconceptions and have profound unsettling effects as it presses for acceptance of an idea. That is why </w:t>
      </w:r>
      <w:r w:rsidRPr="003D4F8A">
        <w:rPr>
          <w:rStyle w:val="StyleUnderline"/>
        </w:rPr>
        <w:t>freedom of speech</w:t>
      </w:r>
      <w:r w:rsidRPr="003D4F8A">
        <w:rPr>
          <w:sz w:val="16"/>
        </w:rPr>
        <w:t>, though not absolute...</w:t>
      </w:r>
      <w:r w:rsidRPr="003D4F8A">
        <w:rPr>
          <w:rStyle w:val="StyleUnderline"/>
        </w:rPr>
        <w:t xml:space="preserve">is nevertheless </w:t>
      </w:r>
      <w:r w:rsidRPr="003D4F8A">
        <w:rPr>
          <w:rStyle w:val="Emphasis"/>
        </w:rPr>
        <w:t>protected</w:t>
      </w:r>
      <w:r w:rsidRPr="003D4F8A">
        <w:rPr>
          <w:rStyle w:val="StyleUnderline"/>
        </w:rPr>
        <w:t xml:space="preserve"> against </w:t>
      </w:r>
      <w:r w:rsidRPr="003D4F8A">
        <w:rPr>
          <w:rStyle w:val="Emphasis"/>
        </w:rPr>
        <w:t>censorship</w:t>
      </w:r>
      <w:r w:rsidRPr="003D4F8A">
        <w:rPr>
          <w:rStyle w:val="StyleUnderline"/>
        </w:rPr>
        <w:t xml:space="preserve"> or </w:t>
      </w:r>
      <w:r w:rsidRPr="003D4F8A">
        <w:rPr>
          <w:rStyle w:val="Emphasis"/>
        </w:rPr>
        <w:t>punishment</w:t>
      </w:r>
      <w:r w:rsidRPr="003D4F8A">
        <w:rPr>
          <w:rStyle w:val="StyleUnderline"/>
        </w:rPr>
        <w:t xml:space="preserve">, </w:t>
      </w:r>
      <w:r w:rsidRPr="003D4F8A">
        <w:rPr>
          <w:sz w:val="16"/>
        </w:rPr>
        <w:t>unless shown likely to produce a clear and present danger of a serious substantive evil that rises far above public inconvenience, annoyance, or unrest…</w:t>
      </w:r>
      <w:r w:rsidRPr="003D4F8A">
        <w:rPr>
          <w:rStyle w:val="StyleUnderline"/>
        </w:rPr>
        <w:t xml:space="preserve">There is </w:t>
      </w:r>
      <w:r w:rsidRPr="00116897">
        <w:rPr>
          <w:rStyle w:val="StyleUnderline"/>
          <w:highlight w:val="cyan"/>
        </w:rPr>
        <w:t>no room</w:t>
      </w:r>
      <w:r w:rsidRPr="003D4F8A">
        <w:rPr>
          <w:rStyle w:val="StyleUnderline"/>
        </w:rPr>
        <w:t xml:space="preserve"> </w:t>
      </w:r>
      <w:r w:rsidRPr="00116897">
        <w:rPr>
          <w:rStyle w:val="StyleUnderline"/>
          <w:highlight w:val="cyan"/>
        </w:rPr>
        <w:t xml:space="preserve">under our </w:t>
      </w:r>
      <w:r w:rsidRPr="00116897">
        <w:rPr>
          <w:rStyle w:val="Emphasis"/>
          <w:highlight w:val="cyan"/>
        </w:rPr>
        <w:t>Constitution</w:t>
      </w:r>
      <w:r w:rsidRPr="00116897">
        <w:rPr>
          <w:rStyle w:val="StyleUnderline"/>
          <w:highlight w:val="cyan"/>
        </w:rPr>
        <w:t xml:space="preserve"> for a </w:t>
      </w:r>
      <w:r w:rsidRPr="00116897">
        <w:rPr>
          <w:rStyle w:val="Emphasis"/>
          <w:highlight w:val="cyan"/>
        </w:rPr>
        <w:t>more restrictive</w:t>
      </w:r>
      <w:r w:rsidRPr="003D4F8A">
        <w:rPr>
          <w:rStyle w:val="Emphasis"/>
        </w:rPr>
        <w:t xml:space="preserve"> </w:t>
      </w:r>
      <w:r w:rsidRPr="00116897">
        <w:rPr>
          <w:rStyle w:val="Emphasis"/>
          <w:highlight w:val="cyan"/>
        </w:rPr>
        <w:t>view</w:t>
      </w:r>
      <w:r w:rsidRPr="003D4F8A">
        <w:rPr>
          <w:sz w:val="16"/>
        </w:rPr>
        <w:t xml:space="preserve">. </w:t>
      </w:r>
      <w:r w:rsidRPr="003D4F8A">
        <w:rPr>
          <w:rStyle w:val="StyleUnderline"/>
        </w:rPr>
        <w:t xml:space="preserve">For the </w:t>
      </w:r>
      <w:r w:rsidRPr="00116897">
        <w:rPr>
          <w:rStyle w:val="StyleUnderline"/>
          <w:highlight w:val="cyan"/>
        </w:rPr>
        <w:t>alternative would lead to</w:t>
      </w:r>
      <w:r w:rsidRPr="003D4F8A">
        <w:rPr>
          <w:rStyle w:val="StyleUnderline"/>
        </w:rPr>
        <w:t xml:space="preserve"> </w:t>
      </w:r>
      <w:r w:rsidRPr="00116897">
        <w:rPr>
          <w:rStyle w:val="Emphasis"/>
          <w:highlight w:val="cyan"/>
        </w:rPr>
        <w:t>standardization</w:t>
      </w:r>
      <w:r w:rsidRPr="003D4F8A">
        <w:rPr>
          <w:rStyle w:val="StyleUnderline"/>
        </w:rPr>
        <w:t xml:space="preserve"> of </w:t>
      </w:r>
      <w:r w:rsidRPr="003D4F8A">
        <w:rPr>
          <w:rStyle w:val="Emphasis"/>
        </w:rPr>
        <w:t>ideas</w:t>
      </w:r>
      <w:r w:rsidRPr="003D4F8A">
        <w:rPr>
          <w:rStyle w:val="StyleUnderline"/>
        </w:rPr>
        <w:t xml:space="preserve"> either </w:t>
      </w:r>
      <w:r w:rsidRPr="00116897">
        <w:rPr>
          <w:rStyle w:val="StyleUnderline"/>
          <w:highlight w:val="cyan"/>
        </w:rPr>
        <w:t>by</w:t>
      </w:r>
      <w:r w:rsidRPr="003D4F8A">
        <w:rPr>
          <w:rStyle w:val="StyleUnderline"/>
        </w:rPr>
        <w:t xml:space="preserve"> legislatures, courts, or </w:t>
      </w:r>
      <w:r w:rsidRPr="00116897">
        <w:rPr>
          <w:rStyle w:val="Emphasis"/>
          <w:highlight w:val="cyan"/>
        </w:rPr>
        <w:t>dominant</w:t>
      </w:r>
      <w:r w:rsidRPr="003D4F8A">
        <w:rPr>
          <w:rStyle w:val="Emphasis"/>
        </w:rPr>
        <w:t xml:space="preserve"> political</w:t>
      </w:r>
      <w:r w:rsidRPr="003D4F8A">
        <w:rPr>
          <w:rStyle w:val="StyleUnderline"/>
        </w:rPr>
        <w:t xml:space="preserve"> or </w:t>
      </w:r>
      <w:r w:rsidRPr="003D4F8A">
        <w:rPr>
          <w:rStyle w:val="Emphasis"/>
        </w:rPr>
        <w:t xml:space="preserve">community </w:t>
      </w:r>
      <w:r w:rsidRPr="00116897">
        <w:rPr>
          <w:rStyle w:val="Emphasis"/>
          <w:highlight w:val="cyan"/>
        </w:rPr>
        <w:t>groups</w:t>
      </w:r>
      <w:r w:rsidRPr="003D4F8A">
        <w:rPr>
          <w:sz w:val="16"/>
        </w:rPr>
        <w:t>.” 16</w:t>
      </w:r>
    </w:p>
    <w:p w14:paraId="6D3D73CC" w14:textId="77777777" w:rsidR="00A250DD" w:rsidRPr="003D4F8A" w:rsidRDefault="00A250DD" w:rsidP="00A250DD">
      <w:pPr>
        <w:rPr>
          <w:sz w:val="16"/>
        </w:rPr>
      </w:pPr>
      <w:r w:rsidRPr="003D4F8A">
        <w:rPr>
          <w:rStyle w:val="StyleUnderline"/>
        </w:rPr>
        <w:t xml:space="preserve">To the Supreme Court, robust speech that is protected by the First Amendment is a primary means to </w:t>
      </w:r>
      <w:r w:rsidRPr="003D4F8A">
        <w:rPr>
          <w:rStyle w:val="Emphasis"/>
        </w:rPr>
        <w:t>guard</w:t>
      </w:r>
      <w:r w:rsidRPr="003D4F8A">
        <w:rPr>
          <w:rStyle w:val="StyleUnderline"/>
        </w:rPr>
        <w:t xml:space="preserve"> against a </w:t>
      </w:r>
      <w:r w:rsidRPr="003D4F8A">
        <w:rPr>
          <w:rStyle w:val="Emphasis"/>
        </w:rPr>
        <w:t>tyrannical government</w:t>
      </w:r>
      <w:r w:rsidRPr="003D4F8A">
        <w:rPr>
          <w:sz w:val="16"/>
        </w:rPr>
        <w:t>. Citing Justice Brandeis in his concurring opinion in Whitney v. California, the Supreme Court wrote in New York Times Co. v. Sullivan: “‘Those who won our independence believed...that public discussion is a political duty; and that this should be a fundamental principle of the American government. They recognized the risks to which all human institutions are subject. But they knew that order cannot be secured merely through fear of punishment for its infraction; that it is hazardous to discourage thought, hope and imagination; that fear breeds repression; that repression breeds hate; that hate menaces stable government; that the path of safety lies in the opportunity to discuss freely supposed grievances and proposed remedies; and that the fitting remedy for evil counsels is good ones. Believing in the power of reason as applied through public discussion, they eschewed silence coerced by law—the argument of force in its worst form. Recognizing the occasional tyrannies of governing majorities, they amended the Constitution so that free speech and assembly should be guaranteed.’" 17</w:t>
      </w:r>
    </w:p>
    <w:p w14:paraId="69904D52" w14:textId="77777777" w:rsidR="00A250DD" w:rsidRPr="008E1306" w:rsidRDefault="00A250DD" w:rsidP="00A250DD">
      <w:pPr>
        <w:rPr>
          <w:sz w:val="8"/>
          <w:szCs w:val="8"/>
        </w:rPr>
      </w:pPr>
      <w:r w:rsidRPr="008E1306">
        <w:rPr>
          <w:sz w:val="8"/>
          <w:szCs w:val="8"/>
        </w:rPr>
        <w:t>Government’s Power to Regulate Speech</w:t>
      </w:r>
    </w:p>
    <w:p w14:paraId="5FF33880" w14:textId="77777777" w:rsidR="00A250DD" w:rsidRPr="008E1306" w:rsidRDefault="00A250DD" w:rsidP="00A250DD">
      <w:pPr>
        <w:rPr>
          <w:sz w:val="8"/>
          <w:szCs w:val="8"/>
        </w:rPr>
      </w:pPr>
      <w:r w:rsidRPr="008E1306">
        <w:rPr>
          <w:sz w:val="8"/>
          <w:szCs w:val="8"/>
        </w:rPr>
        <w:t>Despite the fact that the exercise of free speech is quintessentially a democratic privilege, it is not an absolute right, and the law recognizes that there are times that the government can issue limited restrictions on speech if necessary to serve a significant government interest. Whether speech should be protected under the First Amendment against such restrictions “depends upon the circumstances in which it is done...The most stringent protection of free speech would not protect a man in falsely shouting fire in a theatre and causing a panic...The question in every case is whether the words used are used in such circumstances and are of such a nature as to create a clear and present danger that they will bring about the substantive evils that Congress has a right to prevent.” 18 However, “[a] government ...‘has no power to restrict expression because of its message, its ideas, its subject matter, or its content’...Content-based laws—those that target speech based on its communicative content—are presumptively unconstitutional and may be justified only if the government proves that they are narrowly tailored to serve compelling state interests. 19 Whether words will present a clear and present danger “is a question of proximity and degree,” 20 and “the substantive evil must be extremely serious and the degree of imminence extremely high before utterances can be punished.” 21</w:t>
      </w:r>
    </w:p>
    <w:p w14:paraId="10CB6E0E" w14:textId="77777777" w:rsidR="00A250DD" w:rsidRPr="008E1306" w:rsidRDefault="00A250DD" w:rsidP="00A250DD">
      <w:pPr>
        <w:rPr>
          <w:sz w:val="8"/>
          <w:szCs w:val="8"/>
        </w:rPr>
      </w:pPr>
      <w:r w:rsidRPr="008E1306">
        <w:rPr>
          <w:sz w:val="8"/>
          <w:szCs w:val="8"/>
        </w:rPr>
        <w:t>To determine whether a law violates the First Amendment, courts engage the “time, place, and manner” test which asks whether the law restricting speech (i) is content neutral, (ii) is narrowly tailored to serve a significant government interest, and (iii) leaves open ample alternative channels for communication of the information. 22 If the law restricting speech is narrowly tailored and serves a compelling governmental interest, then courts may find that the restriction on speech does not violate the First Amendment. Circumstances where courts have found laws restricting an individual’s speech were constitutional include the following:</w:t>
      </w:r>
    </w:p>
    <w:p w14:paraId="6749C39C" w14:textId="77777777" w:rsidR="00A250DD" w:rsidRPr="008E1306" w:rsidRDefault="00A250DD" w:rsidP="00A250DD">
      <w:pPr>
        <w:rPr>
          <w:sz w:val="8"/>
          <w:szCs w:val="8"/>
        </w:rPr>
      </w:pPr>
      <w:r w:rsidRPr="008E1306">
        <w:rPr>
          <w:sz w:val="8"/>
          <w:szCs w:val="8"/>
        </w:rPr>
        <w:t>Restrictions against libel; 23</w:t>
      </w:r>
    </w:p>
    <w:p w14:paraId="13E21E2D" w14:textId="77777777" w:rsidR="00A250DD" w:rsidRPr="008E1306" w:rsidRDefault="00A250DD" w:rsidP="00A250DD">
      <w:pPr>
        <w:rPr>
          <w:sz w:val="8"/>
          <w:szCs w:val="8"/>
        </w:rPr>
      </w:pPr>
      <w:r w:rsidRPr="008E1306">
        <w:rPr>
          <w:sz w:val="8"/>
          <w:szCs w:val="8"/>
        </w:rPr>
        <w:t>Restrictions against insurrection; 24</w:t>
      </w:r>
    </w:p>
    <w:p w14:paraId="64AC6A67" w14:textId="77777777" w:rsidR="00A250DD" w:rsidRPr="008E1306" w:rsidRDefault="00A250DD" w:rsidP="00A250DD">
      <w:pPr>
        <w:rPr>
          <w:sz w:val="8"/>
          <w:szCs w:val="8"/>
        </w:rPr>
      </w:pPr>
      <w:r w:rsidRPr="008E1306">
        <w:rPr>
          <w:sz w:val="8"/>
          <w:szCs w:val="8"/>
        </w:rPr>
        <w:t>Restrictions against contempt of court; 25</w:t>
      </w:r>
    </w:p>
    <w:p w14:paraId="457AEB40" w14:textId="77777777" w:rsidR="00A250DD" w:rsidRPr="008E1306" w:rsidRDefault="00A250DD" w:rsidP="00A250DD">
      <w:pPr>
        <w:rPr>
          <w:sz w:val="8"/>
          <w:szCs w:val="8"/>
        </w:rPr>
      </w:pPr>
      <w:r w:rsidRPr="008E1306">
        <w:rPr>
          <w:sz w:val="8"/>
          <w:szCs w:val="8"/>
        </w:rPr>
        <w:t>Restrictions against inciting statements (especially when the record that shows the statements will be successful); 26</w:t>
      </w:r>
    </w:p>
    <w:p w14:paraId="179FDD6E" w14:textId="77777777" w:rsidR="00A250DD" w:rsidRPr="008E1306" w:rsidRDefault="00A250DD" w:rsidP="00A250DD">
      <w:pPr>
        <w:rPr>
          <w:sz w:val="8"/>
          <w:szCs w:val="8"/>
        </w:rPr>
      </w:pPr>
      <w:r w:rsidRPr="008E1306">
        <w:rPr>
          <w:sz w:val="8"/>
          <w:szCs w:val="8"/>
        </w:rPr>
        <w:t>Restrictions against true threats; 27</w:t>
      </w:r>
    </w:p>
    <w:p w14:paraId="6AFE7D01" w14:textId="77777777" w:rsidR="00A250DD" w:rsidRPr="008E1306" w:rsidRDefault="00A250DD" w:rsidP="00A250DD">
      <w:pPr>
        <w:rPr>
          <w:sz w:val="8"/>
          <w:szCs w:val="8"/>
        </w:rPr>
      </w:pPr>
      <w:r w:rsidRPr="008E1306">
        <w:rPr>
          <w:sz w:val="8"/>
          <w:szCs w:val="8"/>
        </w:rPr>
        <w:t>Restrictions aimed at curtailing speech that is calculated to provoke a fight; 28</w:t>
      </w:r>
    </w:p>
    <w:p w14:paraId="400E8A79" w14:textId="77777777" w:rsidR="00A250DD" w:rsidRPr="008E1306" w:rsidRDefault="00A250DD" w:rsidP="00A250DD">
      <w:pPr>
        <w:rPr>
          <w:sz w:val="8"/>
          <w:szCs w:val="8"/>
        </w:rPr>
      </w:pPr>
      <w:r w:rsidRPr="008E1306">
        <w:rPr>
          <w:sz w:val="8"/>
          <w:szCs w:val="8"/>
        </w:rPr>
        <w:t>Restrictions aimed at curtailing speech to ensure public safety and order (especially when the record that shows prior abusive conduct); 29</w:t>
      </w:r>
    </w:p>
    <w:p w14:paraId="08E30838" w14:textId="77777777" w:rsidR="00A250DD" w:rsidRPr="008E1306" w:rsidRDefault="00A250DD" w:rsidP="00A250DD">
      <w:pPr>
        <w:rPr>
          <w:sz w:val="8"/>
          <w:szCs w:val="8"/>
        </w:rPr>
      </w:pPr>
      <w:r w:rsidRPr="008E1306">
        <w:rPr>
          <w:sz w:val="8"/>
          <w:szCs w:val="8"/>
        </w:rPr>
        <w:t>Restrictions that regulate truthfulness in commercial speech; 30</w:t>
      </w:r>
    </w:p>
    <w:p w14:paraId="08BF1208" w14:textId="77777777" w:rsidR="00A250DD" w:rsidRPr="008E1306" w:rsidRDefault="00A250DD" w:rsidP="00A250DD">
      <w:pPr>
        <w:rPr>
          <w:sz w:val="8"/>
          <w:szCs w:val="8"/>
        </w:rPr>
      </w:pPr>
      <w:r w:rsidRPr="008E1306">
        <w:rPr>
          <w:sz w:val="8"/>
          <w:szCs w:val="8"/>
        </w:rPr>
        <w:t>Restrictions that prohibit obscenity; 31</w:t>
      </w:r>
    </w:p>
    <w:p w14:paraId="25236D89" w14:textId="77777777" w:rsidR="00A250DD" w:rsidRPr="008E1306" w:rsidRDefault="00A250DD" w:rsidP="00A250DD">
      <w:pPr>
        <w:rPr>
          <w:sz w:val="8"/>
          <w:szCs w:val="8"/>
        </w:rPr>
      </w:pPr>
      <w:r w:rsidRPr="008E1306">
        <w:rPr>
          <w:sz w:val="8"/>
          <w:szCs w:val="8"/>
        </w:rPr>
        <w:t>Restrictions that protect the well-being, tranquility, and privacy of the home. 32</w:t>
      </w:r>
    </w:p>
    <w:p w14:paraId="5B2DF630" w14:textId="77777777" w:rsidR="00A250DD" w:rsidRPr="008E1306" w:rsidRDefault="00A250DD" w:rsidP="00A250DD">
      <w:pPr>
        <w:rPr>
          <w:sz w:val="8"/>
          <w:szCs w:val="8"/>
        </w:rPr>
      </w:pPr>
      <w:r w:rsidRPr="008E1306">
        <w:rPr>
          <w:sz w:val="8"/>
          <w:szCs w:val="8"/>
        </w:rPr>
        <w:t>The fact that other Americans may find the speech offensive is not a sufficient reason for suppressing it, however. 33 “Indeed, the First Amendment stands on the principle that if it is the speaker’s opinion that gives offense, then that is precisely that reason that the speech is entitled constitutional protection. 34 For it is a central tenet of the First Amendment that the government must remain neutral in the marketplace of ideas.” 35 This is exemplified by the Supreme Court’s holding under Texas v. Johnson. Although many Americans may be offended by the burning of the U.S. flag, the Supreme Court reasoned in that case that the protestor’s act was one of political expression and thus, constitutional. 36 Wrote the court, “The way to preserve the flag’s special role is not to punish those who feel differently about these matters. It is to persuade them that they are wrong…And, precisely because it is our flag that is involved, one’s response to the flag burner may exploit the uniquely persuasive power of the flag itself. We can imagine no more appropriate response to burning a flag than waving one’s own, no better way to counter a flag burner’s message than by saluting the flag that burns, no surer means of preserving the dignity even of the flag that burned than by—as one witness here did—according its remains a respectful burial. We do not consecrate the flag by punishing its desecration, for in doing so we dilute the freedom that this cherished emblem represents.” 37</w:t>
      </w:r>
    </w:p>
    <w:p w14:paraId="0D4A6BFA" w14:textId="77777777" w:rsidR="00A250DD" w:rsidRPr="003D4F8A" w:rsidRDefault="00A250DD" w:rsidP="00A250DD">
      <w:pPr>
        <w:rPr>
          <w:sz w:val="16"/>
        </w:rPr>
      </w:pPr>
      <w:r w:rsidRPr="003D4F8A">
        <w:rPr>
          <w:sz w:val="16"/>
        </w:rPr>
        <w:t>The First Amendment in Contemporary America</w:t>
      </w:r>
    </w:p>
    <w:p w14:paraId="7B1D15CE" w14:textId="77777777" w:rsidR="00A250DD" w:rsidRPr="003D4F8A" w:rsidRDefault="00A250DD" w:rsidP="00A250DD">
      <w:pPr>
        <w:rPr>
          <w:sz w:val="16"/>
        </w:rPr>
      </w:pPr>
      <w:r w:rsidRPr="003D4F8A">
        <w:rPr>
          <w:rStyle w:val="StyleUnderline"/>
        </w:rPr>
        <w:t>There is no doubt that contemporary Americans still value the First Amendmen</w:t>
      </w:r>
      <w:r w:rsidRPr="003D4F8A">
        <w:rPr>
          <w:sz w:val="16"/>
        </w:rPr>
        <w:t>t. A 2021 Knight-Foundation Ipsos study found that 91% of respondents considered freedom of speech protections under the First Amendment either “extremely important” (63%) or “very important” (28%). 38 Yet as the chart 39 below shows, some Americans do not have a clear understanding of how these protections should be applied.</w:t>
      </w:r>
    </w:p>
    <w:p w14:paraId="25DA84B0" w14:textId="77777777" w:rsidR="00A250DD" w:rsidRPr="003D4F8A" w:rsidRDefault="00A250DD" w:rsidP="00A250DD">
      <w:pPr>
        <w:rPr>
          <w:sz w:val="16"/>
        </w:rPr>
      </w:pPr>
      <w:r w:rsidRPr="003D4F8A">
        <w:rPr>
          <w:sz w:val="16"/>
        </w:rPr>
        <w:t>This was echoed in a March 2023 Freedom Forum poll that showed that only 24% out of the 801 respondents questioned knew that First Amendment protections only applied to government restrictions on speech and not private workplace policies. 40 Americans also hold differing opinions in what should be considered protected speech under the First Amendment. For example, the chart 41 below shows that partisanship weighs heavily on whether someone considers an activity a legitimate expression of their First Amendment rights.</w:t>
      </w:r>
    </w:p>
    <w:p w14:paraId="4B21095C" w14:textId="77777777" w:rsidR="00A250DD" w:rsidRPr="003D4F8A" w:rsidRDefault="00A250DD" w:rsidP="00A250DD">
      <w:pPr>
        <w:rPr>
          <w:sz w:val="16"/>
        </w:rPr>
      </w:pPr>
      <w:r w:rsidRPr="003D4F8A">
        <w:rPr>
          <w:sz w:val="16"/>
        </w:rPr>
        <w:t xml:space="preserve">And despite the fact that many Americans still appear to value its protections, </w:t>
      </w:r>
      <w:r w:rsidRPr="003D4F8A">
        <w:rPr>
          <w:rStyle w:val="StyleUnderline"/>
        </w:rPr>
        <w:t xml:space="preserve">some Americans feel </w:t>
      </w:r>
      <w:r w:rsidRPr="003D4F8A">
        <w:rPr>
          <w:rStyle w:val="Emphasis"/>
        </w:rPr>
        <w:t>government</w:t>
      </w:r>
      <w:r w:rsidRPr="003D4F8A">
        <w:rPr>
          <w:rStyle w:val="StyleUnderline"/>
        </w:rPr>
        <w:t xml:space="preserve"> attacks on the </w:t>
      </w:r>
      <w:r w:rsidRPr="003D4F8A">
        <w:rPr>
          <w:rStyle w:val="Emphasis"/>
        </w:rPr>
        <w:t>First Amendment</w:t>
      </w:r>
      <w:r w:rsidRPr="003D4F8A">
        <w:rPr>
          <w:rStyle w:val="StyleUnderline"/>
        </w:rPr>
        <w:t xml:space="preserve"> are </w:t>
      </w:r>
      <w:r w:rsidRPr="003D4F8A">
        <w:rPr>
          <w:rStyle w:val="Emphasis"/>
        </w:rPr>
        <w:t>on the rise</w:t>
      </w:r>
      <w:r w:rsidRPr="003D4F8A">
        <w:rPr>
          <w:sz w:val="16"/>
        </w:rPr>
        <w:t>, 42 given the number of government sponsored restrictions being proposed and sometimes adopted, such as those restrictions that attempt to curtail access to certain books due to their content, as well as restrictions on what can be said in classrooms and on college campuses. 43</w:t>
      </w:r>
    </w:p>
    <w:p w14:paraId="4D70FBD1" w14:textId="77777777" w:rsidR="00A250DD" w:rsidRPr="003D4F8A" w:rsidRDefault="00A250DD" w:rsidP="00A250DD">
      <w:pPr>
        <w:rPr>
          <w:sz w:val="16"/>
        </w:rPr>
      </w:pPr>
      <w:r w:rsidRPr="003D4F8A">
        <w:rPr>
          <w:sz w:val="16"/>
        </w:rPr>
        <w:t>The intersection between social media and the First Amendment is also a new challenge. Although hate speech or offensive speech is generally protected by the First Amendment 44 , Americans are increasingly concerned about such speech on social media and believe that social media companies should do more to address the issue. 45 In the March 2023 poll, out of the 801 respondents questioned, 40% said that preventing hate speech is more important that protecting hate speech and that the First Amendment should not protect hate speech. 46 Many Americans feel correcting other social challenges, such as preventing violence or promoting an inclusive society, is just as valuable as free speech. 47 There is also concern over the effects of social media on the mental health of America’s youth. 48</w:t>
      </w:r>
    </w:p>
    <w:p w14:paraId="02796243" w14:textId="77777777" w:rsidR="00A250DD" w:rsidRPr="000D4564" w:rsidRDefault="00A250DD" w:rsidP="00A250DD">
      <w:pPr>
        <w:rPr>
          <w:b/>
          <w:iCs/>
          <w:u w:val="single"/>
          <w:bdr w:val="single" w:sz="12" w:space="0" w:color="auto"/>
        </w:rPr>
      </w:pPr>
      <w:r w:rsidRPr="003D4F8A">
        <w:rPr>
          <w:sz w:val="16"/>
        </w:rPr>
        <w:t xml:space="preserve">To date, there has been relatively little jurisprudence analyzing the First Amendment’s relationship to expressions made on social media but in a recent decision, the Supreme Court did state that social media websites are valuable ways for an individual to exercise its First Amendment rights. Writing in Packingham v. North Carolina, the Supreme Court said these websites “can provide perhaps the most powerful mechanisms available to a private citizen to make his or her voice heard. They allow a person with an Internet connection to ‘become a town crier with a voice that resonates father than it could from any soapbox.’” 49 In that case, the court struck down a North Carolina statute that made it a felony for registered sex offenders to gain access to a number of websites, including Facebook and Twitter, stating that the statute as drafted was overbroad and infringed too much on these individual’s ability to legitimately exercise their First Amendment rights on these websites. 50 In that case the statute at issue was particularly broad in its language, but the case did further show that the Supreme Court is solidly of the opinion that individuals have a basic right to express their views on social media and the other “vast democratic forums of the Internet.” 51 The internet is a particular challenge to free speech given how speech can be manipulated on the internet and the damage such manipulated speech can render. After such manipulation, can the utterances still be called speech? And if so, is such speech “a serious substantive evil?” 52 </w:t>
      </w:r>
      <w:r w:rsidRPr="00116897">
        <w:rPr>
          <w:rStyle w:val="StyleUnderline"/>
          <w:highlight w:val="cyan"/>
        </w:rPr>
        <w:t>It will be up to the courts to</w:t>
      </w:r>
      <w:r w:rsidRPr="003D4F8A">
        <w:rPr>
          <w:rStyle w:val="StyleUnderline"/>
        </w:rPr>
        <w:t xml:space="preserve"> </w:t>
      </w:r>
      <w:r w:rsidRPr="003D4F8A">
        <w:rPr>
          <w:rStyle w:val="Emphasis"/>
        </w:rPr>
        <w:t xml:space="preserve">further </w:t>
      </w:r>
      <w:r w:rsidRPr="00116897">
        <w:rPr>
          <w:rStyle w:val="Emphasis"/>
          <w:highlight w:val="cyan"/>
        </w:rPr>
        <w:t>delineate</w:t>
      </w:r>
      <w:r w:rsidRPr="003D4F8A">
        <w:rPr>
          <w:rStyle w:val="StyleUnderline"/>
        </w:rPr>
        <w:t xml:space="preserve"> the contours of the </w:t>
      </w:r>
      <w:r w:rsidRPr="00116897">
        <w:rPr>
          <w:rStyle w:val="StyleUnderline"/>
          <w:highlight w:val="cyan"/>
        </w:rPr>
        <w:t>right to</w:t>
      </w:r>
      <w:r w:rsidRPr="00116897">
        <w:rPr>
          <w:sz w:val="16"/>
          <w:highlight w:val="cyan"/>
        </w:rPr>
        <w:t xml:space="preserve"> </w:t>
      </w:r>
      <w:r w:rsidRPr="00116897">
        <w:rPr>
          <w:rStyle w:val="Emphasis"/>
          <w:highlight w:val="cyan"/>
        </w:rPr>
        <w:t>free speech</w:t>
      </w:r>
      <w:r w:rsidRPr="003D4F8A">
        <w:rPr>
          <w:sz w:val="16"/>
        </w:rPr>
        <w:t xml:space="preserve"> </w:t>
      </w:r>
      <w:r w:rsidRPr="003D4F8A">
        <w:rPr>
          <w:rStyle w:val="StyleUnderline"/>
        </w:rPr>
        <w:t xml:space="preserve">across the </w:t>
      </w:r>
      <w:r w:rsidRPr="003D4F8A">
        <w:rPr>
          <w:rStyle w:val="Emphasis"/>
        </w:rPr>
        <w:t>internet</w:t>
      </w:r>
      <w:r w:rsidRPr="003D4F8A">
        <w:rPr>
          <w:sz w:val="16"/>
        </w:rPr>
        <w:t xml:space="preserve">. And </w:t>
      </w:r>
      <w:r w:rsidRPr="003D4F8A">
        <w:rPr>
          <w:rStyle w:val="StyleUnderline"/>
        </w:rPr>
        <w:t xml:space="preserve">this they must do </w:t>
      </w:r>
      <w:r w:rsidRPr="003D4F8A">
        <w:rPr>
          <w:rStyle w:val="Emphasis"/>
        </w:rPr>
        <w:t>precisely</w:t>
      </w:r>
      <w:r w:rsidRPr="003D4F8A">
        <w:rPr>
          <w:rStyle w:val="StyleUnderline"/>
        </w:rPr>
        <w:t>,</w:t>
      </w:r>
      <w:r w:rsidRPr="003D4F8A">
        <w:rPr>
          <w:sz w:val="16"/>
        </w:rPr>
        <w:t xml:space="preserve"> </w:t>
      </w:r>
      <w:r w:rsidRPr="003D4F8A">
        <w:rPr>
          <w:rStyle w:val="StyleUnderline"/>
        </w:rPr>
        <w:t>so</w:t>
      </w:r>
      <w:r w:rsidRPr="003D4F8A">
        <w:rPr>
          <w:sz w:val="16"/>
        </w:rPr>
        <w:t xml:space="preserve"> that these websites continue to serve </w:t>
      </w:r>
      <w:r w:rsidRPr="003D4F8A">
        <w:rPr>
          <w:rStyle w:val="StyleUnderline"/>
        </w:rPr>
        <w:t xml:space="preserve">the original purpose of the First Amendment which was to provide the American people a means </w:t>
      </w:r>
      <w:r w:rsidRPr="00116897">
        <w:rPr>
          <w:rStyle w:val="StyleUnderline"/>
          <w:highlight w:val="cyan"/>
        </w:rPr>
        <w:t>to develop</w:t>
      </w:r>
      <w:r w:rsidRPr="003D4F8A">
        <w:rPr>
          <w:rStyle w:val="StyleUnderline"/>
        </w:rPr>
        <w:t xml:space="preserve"> </w:t>
      </w:r>
      <w:r w:rsidRPr="00116897">
        <w:rPr>
          <w:rStyle w:val="Emphasis"/>
          <w:highlight w:val="cyan"/>
        </w:rPr>
        <w:t>better</w:t>
      </w:r>
      <w:r w:rsidRPr="003D4F8A">
        <w:rPr>
          <w:rStyle w:val="Emphasis"/>
        </w:rPr>
        <w:t xml:space="preserve"> informed </w:t>
      </w:r>
      <w:r w:rsidRPr="00116897">
        <w:rPr>
          <w:rStyle w:val="Emphasis"/>
          <w:highlight w:val="cyan"/>
        </w:rPr>
        <w:t>opinions</w:t>
      </w:r>
      <w:r w:rsidRPr="003D4F8A">
        <w:rPr>
          <w:rStyle w:val="StyleUnderline"/>
        </w:rPr>
        <w:t xml:space="preserve"> 53 </w:t>
      </w:r>
      <w:r w:rsidRPr="00116897">
        <w:rPr>
          <w:rStyle w:val="StyleUnderline"/>
          <w:highlight w:val="cyan"/>
        </w:rPr>
        <w:t xml:space="preserve">in </w:t>
      </w:r>
      <w:r w:rsidRPr="00116897">
        <w:rPr>
          <w:rStyle w:val="Emphasis"/>
          <w:highlight w:val="cyan"/>
        </w:rPr>
        <w:t>service</w:t>
      </w:r>
      <w:r w:rsidRPr="003D4F8A">
        <w:rPr>
          <w:rStyle w:val="Emphasis"/>
        </w:rPr>
        <w:t xml:space="preserve"> </w:t>
      </w:r>
      <w:r w:rsidRPr="00116897">
        <w:rPr>
          <w:rStyle w:val="Emphasis"/>
          <w:highlight w:val="cyan"/>
        </w:rPr>
        <w:t>of</w:t>
      </w:r>
      <w:r w:rsidRPr="003D4F8A">
        <w:rPr>
          <w:rStyle w:val="Emphasis"/>
        </w:rPr>
        <w:t xml:space="preserve"> maintaining a healthy </w:t>
      </w:r>
      <w:r w:rsidRPr="00116897">
        <w:rPr>
          <w:rStyle w:val="Emphasis"/>
          <w:highlight w:val="cyan"/>
        </w:rPr>
        <w:t>democracy</w:t>
      </w:r>
      <w:r w:rsidRPr="003D4F8A">
        <w:rPr>
          <w:rStyle w:val="Emphasis"/>
        </w:rPr>
        <w:t>.</w:t>
      </w:r>
    </w:p>
    <w:p w14:paraId="05BB55F2" w14:textId="77777777" w:rsidR="00A250DD" w:rsidRDefault="00A250DD" w:rsidP="00A250DD">
      <w:pPr>
        <w:pStyle w:val="Heading4"/>
      </w:pPr>
      <w:r>
        <w:t xml:space="preserve">Transition from democracy causes </w:t>
      </w:r>
      <w:r>
        <w:rPr>
          <w:u w:val="single"/>
        </w:rPr>
        <w:t>extinction</w:t>
      </w:r>
      <w:r>
        <w:t xml:space="preserve">.  </w:t>
      </w:r>
    </w:p>
    <w:p w14:paraId="7EDCE1D4" w14:textId="77777777" w:rsidR="00A250DD" w:rsidRDefault="00A250DD" w:rsidP="00A250DD">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7AD08CB2" w14:textId="77777777" w:rsidR="00A250DD" w:rsidRPr="00667EE0" w:rsidRDefault="00A250DD" w:rsidP="00A250DD">
      <w:pPr>
        <w:rPr>
          <w:sz w:val="16"/>
        </w:rPr>
      </w:pPr>
      <w:r w:rsidRPr="00667EE0">
        <w:rPr>
          <w:sz w:val="16"/>
        </w:rPr>
        <w:t xml:space="preserve">Yet, there is a second dimension of democratic peace theory that remains relevant today in a subtle way. </w:t>
      </w:r>
      <w:r w:rsidRPr="00667EE0">
        <w:rPr>
          <w:rStyle w:val="StyleUnderline"/>
        </w:rPr>
        <w:t xml:space="preserve">The argument </w:t>
      </w:r>
      <w:r w:rsidRPr="00667EE0">
        <w:rPr>
          <w:rStyle w:val="StyleUnderline"/>
          <w:highlight w:val="cyan"/>
        </w:rPr>
        <w:t>that</w:t>
      </w:r>
      <w:r w:rsidRPr="00667EE0">
        <w:rPr>
          <w:rStyle w:val="StyleUnderline"/>
        </w:rPr>
        <w:t xml:space="preserve"> “</w:t>
      </w:r>
      <w:r w:rsidRPr="00667EE0">
        <w:rPr>
          <w:rStyle w:val="StyleUnderline"/>
          <w:highlight w:val="cyan"/>
        </w:rPr>
        <w:t xml:space="preserve">democracies </w:t>
      </w:r>
      <w:r w:rsidRPr="00667EE0">
        <w:rPr>
          <w:rStyle w:val="Emphasis"/>
          <w:highlight w:val="cyan"/>
        </w:rPr>
        <w:t>do not fight</w:t>
      </w:r>
      <w:r w:rsidRPr="00667EE0">
        <w:rPr>
          <w:rStyle w:val="StyleUnderline"/>
        </w:rPr>
        <w:t xml:space="preserve"> each other” </w:t>
      </w:r>
      <w:r w:rsidRPr="00667EE0">
        <w:rPr>
          <w:rStyle w:val="StyleUnderline"/>
          <w:highlight w:val="cyan"/>
        </w:rPr>
        <w:t xml:space="preserve">holds </w:t>
      </w:r>
      <w:r w:rsidRPr="00667EE0">
        <w:rPr>
          <w:rStyle w:val="Emphasis"/>
          <w:highlight w:val="cyan"/>
        </w:rPr>
        <w:t>considerable 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667EE0">
        <w:rPr>
          <w:rStyle w:val="StyleUnderline"/>
          <w:highlight w:val="cyan"/>
        </w:rPr>
        <w:t xml:space="preserve">with the </w:t>
      </w:r>
      <w:r w:rsidRPr="00667EE0">
        <w:rPr>
          <w:rStyle w:val="Emphasis"/>
          <w:highlight w:val="cyan"/>
        </w:rPr>
        <w:t>U</w:t>
      </w:r>
      <w:r w:rsidRPr="00667EE0">
        <w:rPr>
          <w:rStyle w:val="StyleUnderline"/>
        </w:rPr>
        <w:t xml:space="preserve">nited </w:t>
      </w:r>
      <w:r w:rsidRPr="00667EE0">
        <w:rPr>
          <w:rStyle w:val="Emphasis"/>
          <w:highlight w:val="cyan"/>
        </w:rPr>
        <w:t>S</w:t>
      </w:r>
      <w:r w:rsidRPr="00667EE0">
        <w:rPr>
          <w:rStyle w:val="StyleUnderline"/>
        </w:rPr>
        <w:t xml:space="preserve">tates displaying strong </w:t>
      </w:r>
      <w:r w:rsidRPr="00667EE0">
        <w:rPr>
          <w:rStyle w:val="StyleUnderline"/>
          <w:highlight w:val="cyan"/>
        </w:rPr>
        <w:t>authoritarian tendencies</w:t>
      </w:r>
      <w:r w:rsidRPr="00667EE0">
        <w:rPr>
          <w:rStyle w:val="StyleUnderline"/>
        </w:rPr>
        <w:t xml:space="preserve"> during</w:t>
      </w:r>
      <w:r w:rsidRPr="00667EE0">
        <w:rPr>
          <w:sz w:val="16"/>
        </w:rPr>
        <w:t xml:space="preserve"> the second presidential term of </w:t>
      </w:r>
      <w:r w:rsidRPr="00667EE0">
        <w:rPr>
          <w:rStyle w:val="StyleUnderline"/>
        </w:rPr>
        <w:t xml:space="preserve">Donald </w:t>
      </w:r>
      <w:r w:rsidRPr="00667EE0">
        <w:rPr>
          <w:rStyle w:val="Emphasis"/>
        </w:rPr>
        <w:t>Trump</w:t>
      </w:r>
      <w:r w:rsidRPr="00667EE0">
        <w:rPr>
          <w:rStyle w:val="StyleUnderline"/>
        </w:rPr>
        <w:t xml:space="preserve">, </w:t>
      </w:r>
      <w:r w:rsidRPr="00667EE0">
        <w:rPr>
          <w:rStyle w:val="StyleUnderline"/>
          <w:highlight w:val="cyan"/>
        </w:rPr>
        <w:t>growing</w:t>
      </w:r>
      <w:r w:rsidRPr="00667EE0">
        <w:rPr>
          <w:rStyle w:val="StyleUnderline"/>
        </w:rPr>
        <w:t xml:space="preserve"> </w:t>
      </w:r>
      <w:r w:rsidRPr="00667EE0">
        <w:rPr>
          <w:rStyle w:val="Emphasis"/>
        </w:rPr>
        <w:t xml:space="preserve">insecurity and </w:t>
      </w:r>
      <w:r w:rsidRPr="00667EE0">
        <w:rPr>
          <w:rStyle w:val="Emphasis"/>
          <w:highlight w:val="cyan"/>
        </w:rPr>
        <w:t>instability</w:t>
      </w:r>
      <w:r w:rsidRPr="00667EE0">
        <w:rPr>
          <w:rStyle w:val="StyleUnderline"/>
          <w:highlight w:val="cyan"/>
        </w:rPr>
        <w:t xml:space="preserve"> are evident</w:t>
      </w:r>
      <w:r w:rsidRPr="00667EE0">
        <w:rPr>
          <w:rStyle w:val="StyleUnderline"/>
        </w:rPr>
        <w:t xml:space="preserve">. The post-Western world </w:t>
      </w:r>
      <w:r w:rsidRPr="00667EE0">
        <w:rPr>
          <w:rStyle w:val="StyleUnderline"/>
          <w:highlight w:val="cyan"/>
        </w:rPr>
        <w:t>showcases</w:t>
      </w:r>
      <w:r w:rsidRPr="00667EE0">
        <w:rPr>
          <w:rStyle w:val="StyleUnderline"/>
        </w:rPr>
        <w:t xml:space="preserve"> </w:t>
      </w:r>
      <w:r w:rsidRPr="00667EE0">
        <w:rPr>
          <w:rStyle w:val="Emphasis"/>
        </w:rPr>
        <w:t xml:space="preserve">unprecedented </w:t>
      </w:r>
      <w:r w:rsidRPr="00667EE0">
        <w:rPr>
          <w:rStyle w:val="Emphasis"/>
          <w:highlight w:val="cyan"/>
        </w:rPr>
        <w:t>levels</w:t>
      </w:r>
      <w:r w:rsidRPr="00667EE0">
        <w:rPr>
          <w:rStyle w:val="StyleUnderline"/>
          <w:highlight w:val="cyan"/>
        </w:rPr>
        <w:t xml:space="preserve"> of </w:t>
      </w:r>
      <w:r w:rsidRPr="00667EE0">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667EE0">
        <w:rPr>
          <w:rStyle w:val="Emphasis"/>
          <w:highlight w:val="cyan"/>
        </w:rPr>
        <w:t>Ukraine</w:t>
      </w:r>
      <w:r w:rsidRPr="00667EE0">
        <w:rPr>
          <w:rStyle w:val="StyleUnderline"/>
          <w:highlight w:val="cyan"/>
        </w:rPr>
        <w:t xml:space="preserve"> and</w:t>
      </w:r>
      <w:r w:rsidRPr="00667EE0">
        <w:rPr>
          <w:rStyle w:val="StyleUnderline"/>
        </w:rPr>
        <w:t xml:space="preserve"> Israel’s strikes on </w:t>
      </w:r>
      <w:r w:rsidRPr="00667EE0">
        <w:rPr>
          <w:rStyle w:val="Emphasis"/>
          <w:highlight w:val="cyan"/>
        </w:rPr>
        <w:t>Palestine</w:t>
      </w:r>
      <w:r w:rsidRPr="00667EE0">
        <w:rPr>
          <w:sz w:val="16"/>
        </w:rPr>
        <w:t xml:space="preserve"> in response to Hamas’s terrorist attacks </w:t>
      </w:r>
      <w:r w:rsidRPr="00667EE0">
        <w:rPr>
          <w:rStyle w:val="StyleUnderline"/>
          <w:highlight w:val="cyan"/>
        </w:rPr>
        <w:t>underscore</w:t>
      </w:r>
      <w:r w:rsidRPr="00667EE0">
        <w:rPr>
          <w:rStyle w:val="StyleUnderline"/>
        </w:rPr>
        <w:t xml:space="preserve"> rapid </w:t>
      </w:r>
      <w:r w:rsidRPr="00667EE0">
        <w:rPr>
          <w:rStyle w:val="Emphasis"/>
          <w:highlight w:val="cyan"/>
        </w:rPr>
        <w:t>departure</w:t>
      </w:r>
      <w:r w:rsidRPr="00667EE0">
        <w:rPr>
          <w:rStyle w:val="StyleUnderline"/>
          <w:highlight w:val="cyan"/>
        </w:rPr>
        <w:t xml:space="preserve"> from a </w:t>
      </w:r>
      <w:r w:rsidRPr="00667EE0">
        <w:rPr>
          <w:rStyle w:val="Emphasis"/>
          <w:highlight w:val="cyan"/>
        </w:rPr>
        <w:t>rule-based</w:t>
      </w:r>
      <w:r w:rsidRPr="00667EE0">
        <w:rPr>
          <w:rStyle w:val="StyleUnderline"/>
        </w:rPr>
        <w:t xml:space="preserve"> security </w:t>
      </w:r>
      <w:r w:rsidRPr="00667EE0">
        <w:rPr>
          <w:rStyle w:val="Emphasis"/>
          <w:highlight w:val="cyan"/>
        </w:rPr>
        <w:t>order</w:t>
      </w:r>
      <w:r w:rsidRPr="00667EE0">
        <w:rPr>
          <w:sz w:val="16"/>
        </w:rPr>
        <w:t xml:space="preserve"> towards a new era, where conquest by the powerful appears to be the new standard. </w:t>
      </w:r>
      <w:r w:rsidRPr="00667EE0">
        <w:rPr>
          <w:rStyle w:val="StyleUnderline"/>
          <w:highlight w:val="cyan"/>
        </w:rPr>
        <w:t>The</w:t>
      </w:r>
      <w:r w:rsidRPr="00667EE0">
        <w:rPr>
          <w:rStyle w:val="StyleUnderline"/>
        </w:rPr>
        <w:t xml:space="preserve"> broad </w:t>
      </w:r>
      <w:r w:rsidRPr="00667EE0">
        <w:rPr>
          <w:rStyle w:val="Emphasis"/>
          <w:highlight w:val="cyan"/>
        </w:rPr>
        <w:t>shift</w:t>
      </w:r>
      <w:r w:rsidRPr="00667EE0">
        <w:rPr>
          <w:rStyle w:val="Emphasis"/>
        </w:rPr>
        <w:t xml:space="preserve"> to authoritarianism</w:t>
      </w:r>
      <w:r w:rsidRPr="00667EE0">
        <w:rPr>
          <w:rStyle w:val="StyleUnderline"/>
        </w:rPr>
        <w:t xml:space="preserve"> </w:t>
      </w:r>
      <w:r w:rsidRPr="00667EE0">
        <w:rPr>
          <w:rStyle w:val="StyleUnderline"/>
          <w:highlight w:val="cyan"/>
        </w:rPr>
        <w:t>made the world</w:t>
      </w:r>
      <w:r w:rsidRPr="00667EE0">
        <w:rPr>
          <w:rStyle w:val="StyleUnderline"/>
        </w:rPr>
        <w:t xml:space="preserve"> increasingly </w:t>
      </w:r>
      <w:r w:rsidRPr="00667EE0">
        <w:rPr>
          <w:rStyle w:val="Emphasis"/>
          <w:highlight w:val="cyan"/>
        </w:rPr>
        <w:t>less secure</w:t>
      </w:r>
      <w:r w:rsidRPr="00667EE0">
        <w:rPr>
          <w:sz w:val="16"/>
        </w:rPr>
        <w:t xml:space="preserve">, naturally </w:t>
      </w:r>
      <w:r w:rsidRPr="00667EE0">
        <w:rPr>
          <w:rStyle w:val="StyleUnderline"/>
          <w:highlight w:val="cyan"/>
        </w:rPr>
        <w:t>leading to</w:t>
      </w:r>
      <w:r w:rsidRPr="00667EE0">
        <w:rPr>
          <w:rStyle w:val="StyleUnderline"/>
        </w:rPr>
        <w:t xml:space="preserve"> the </w:t>
      </w:r>
      <w:r w:rsidRPr="00667EE0">
        <w:rPr>
          <w:rStyle w:val="StyleUnderline"/>
          <w:highlight w:val="cyan"/>
        </w:rPr>
        <w:t xml:space="preserve">diversion of </w:t>
      </w:r>
      <w:r w:rsidRPr="00667EE0">
        <w:rPr>
          <w:rStyle w:val="Emphasis"/>
          <w:highlight w:val="cyan"/>
        </w:rPr>
        <w:t>resources</w:t>
      </w:r>
      <w:r w:rsidRPr="00667EE0">
        <w:rPr>
          <w:rStyle w:val="StyleUnderline"/>
          <w:highlight w:val="cyan"/>
        </w:rPr>
        <w:t xml:space="preserve"> towards</w:t>
      </w:r>
      <w:r w:rsidRPr="00667EE0">
        <w:rPr>
          <w:rStyle w:val="StyleUnderline"/>
        </w:rPr>
        <w:t xml:space="preserve"> the manufacture of </w:t>
      </w:r>
      <w:r w:rsidRPr="00667EE0">
        <w:rPr>
          <w:rStyle w:val="Emphasis"/>
          <w:highlight w:val="cyan"/>
        </w:rPr>
        <w:t>weapons</w:t>
      </w:r>
      <w:r w:rsidRPr="00667EE0">
        <w:rPr>
          <w:sz w:val="16"/>
        </w:rPr>
        <w:t xml:space="preserve"> and armaments. As a result, </w:t>
      </w:r>
      <w:r w:rsidRPr="00667EE0">
        <w:rPr>
          <w:rStyle w:val="StyleUnderline"/>
        </w:rPr>
        <w:t xml:space="preserve">funding is </w:t>
      </w:r>
      <w:r w:rsidRPr="00667EE0">
        <w:rPr>
          <w:rStyle w:val="StyleUnderline"/>
          <w:highlight w:val="cyan"/>
        </w:rPr>
        <w:t>pulled away from</w:t>
      </w:r>
      <w:r w:rsidRPr="00667EE0">
        <w:rPr>
          <w:sz w:val="16"/>
        </w:rPr>
        <w:t xml:space="preserve"> critical areas such as </w:t>
      </w:r>
      <w:r w:rsidRPr="00667EE0">
        <w:rPr>
          <w:rStyle w:val="Emphasis"/>
        </w:rPr>
        <w:t xml:space="preserve">economic </w:t>
      </w:r>
      <w:r w:rsidRPr="00667EE0">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667EE0">
        <w:rPr>
          <w:rStyle w:val="StyleUnderline"/>
          <w:highlight w:val="cyan"/>
        </w:rPr>
        <w:t xml:space="preserve">and </w:t>
      </w:r>
      <w:r w:rsidRPr="00667EE0">
        <w:rPr>
          <w:rStyle w:val="Emphasis"/>
          <w:highlight w:val="cyan"/>
        </w:rPr>
        <w:t>environmental protection</w:t>
      </w:r>
      <w:r w:rsidRPr="00667EE0">
        <w:rPr>
          <w:sz w:val="16"/>
        </w:rPr>
        <w:t xml:space="preserve">, leading to severe human consequences. Furthermore, </w:t>
      </w:r>
      <w:r w:rsidRPr="00667EE0">
        <w:rPr>
          <w:rStyle w:val="StyleUnderline"/>
        </w:rPr>
        <w:t xml:space="preserve">violence and insecurity increasingly infiltrate the lives of individual citizens.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667EE0">
        <w:rPr>
          <w:rStyle w:val="Emphasis"/>
          <w:highlight w:val="cyan"/>
        </w:rPr>
        <w:t>insecurities</w:t>
      </w:r>
      <w:r w:rsidRPr="00667EE0">
        <w:rPr>
          <w:rStyle w:val="StyleUnderline"/>
          <w:highlight w:val="cyan"/>
        </w:rPr>
        <w:t xml:space="preserve"> characterize</w:t>
      </w:r>
      <w:r w:rsidRPr="00667EE0">
        <w:rPr>
          <w:rStyle w:val="StyleUnderline"/>
        </w:rPr>
        <w:t xml:space="preserve"> the heavily controlled and </w:t>
      </w:r>
      <w:r w:rsidRPr="00667EE0">
        <w:rPr>
          <w:rStyle w:val="StyleUnderline"/>
          <w:highlight w:val="cyan"/>
        </w:rPr>
        <w:t xml:space="preserve">repressed environments of </w:t>
      </w:r>
      <w:r w:rsidRPr="00667EE0">
        <w:rPr>
          <w:rStyle w:val="Emphasis"/>
          <w:highlight w:val="cyan"/>
        </w:rPr>
        <w:t>authoritarian</w:t>
      </w:r>
      <w:r w:rsidRPr="00667EE0">
        <w:rPr>
          <w:rStyle w:val="StyleUnderline"/>
        </w:rPr>
        <w:t xml:space="preserve"> regime</w:t>
      </w:r>
      <w:r w:rsidRPr="00667EE0">
        <w:rPr>
          <w:rStyle w:val="Emphasis"/>
          <w:highlight w:val="cyan"/>
        </w:rPr>
        <w:t>s</w:t>
      </w:r>
      <w:r w:rsidRPr="00667EE0">
        <w:rPr>
          <w:sz w:val="16"/>
        </w:rPr>
        <w:t xml:space="preserve">. </w:t>
      </w:r>
    </w:p>
    <w:p w14:paraId="2DB281F9" w14:textId="77777777" w:rsidR="00A250DD" w:rsidRDefault="00A250DD" w:rsidP="00A250DD">
      <w:pPr>
        <w:rPr>
          <w:sz w:val="16"/>
        </w:rPr>
      </w:pPr>
      <w:r w:rsidRPr="00667EE0">
        <w:rPr>
          <w:sz w:val="16"/>
        </w:rPr>
        <w:t xml:space="preserve">Hence, part of the </w:t>
      </w:r>
      <w:r w:rsidRPr="00667EE0">
        <w:rPr>
          <w:rStyle w:val="Emphasis"/>
          <w:highlight w:val="cyan"/>
        </w:rPr>
        <w:t>democratic peace</w:t>
      </w:r>
      <w:r w:rsidRPr="00667EE0">
        <w:rPr>
          <w:sz w:val="16"/>
        </w:rPr>
        <w:t xml:space="preserve"> framework </w:t>
      </w:r>
      <w:r w:rsidRPr="00667EE0">
        <w:rPr>
          <w:rStyle w:val="StyleUnderline"/>
          <w:highlight w:val="cyan"/>
        </w:rPr>
        <w:t xml:space="preserve">remains </w:t>
      </w:r>
      <w:r w:rsidRPr="00667EE0">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667EE0">
        <w:rPr>
          <w:rStyle w:val="StyleUnderline"/>
          <w:highlight w:val="cyan"/>
        </w:rPr>
        <w:t>a</w:t>
      </w:r>
      <w:r w:rsidRPr="00667EE0">
        <w:rPr>
          <w:rStyle w:val="StyleUnderline"/>
        </w:rPr>
        <w:t xml:space="preserve"> “democratization </w:t>
      </w:r>
      <w:r w:rsidRPr="00667EE0">
        <w:rPr>
          <w:rStyle w:val="Emphasis"/>
          <w:highlight w:val="cyan"/>
        </w:rPr>
        <w:t>counter-wave</w:t>
      </w:r>
      <w:r w:rsidRPr="00667EE0">
        <w:rPr>
          <w:rStyle w:val="StyleUnderline"/>
        </w:rPr>
        <w:t xml:space="preserve">” </w:t>
      </w:r>
      <w:r w:rsidRPr="00667EE0">
        <w:rPr>
          <w:rStyle w:val="StyleUnderline"/>
          <w:highlight w:val="cyan"/>
        </w:rPr>
        <w:t>may emerge</w:t>
      </w:r>
      <w:r w:rsidRPr="00667EE0">
        <w:rPr>
          <w:sz w:val="16"/>
        </w:rPr>
        <w:t xml:space="preserve"> in the coming years where the primary impetus </w:t>
      </w:r>
      <w:r w:rsidRPr="00667EE0">
        <w:rPr>
          <w:rStyle w:val="StyleUnderline"/>
        </w:rPr>
        <w:t xml:space="preserve">could come </w:t>
      </w:r>
      <w:r w:rsidRPr="00667EE0">
        <w:rPr>
          <w:rStyle w:val="StyleUnderline"/>
          <w:highlight w:val="cyan"/>
        </w:rPr>
        <w:t xml:space="preserve">from </w:t>
      </w:r>
      <w:r w:rsidRPr="00667EE0">
        <w:rPr>
          <w:rStyle w:val="Emphasis"/>
          <w:highlight w:val="cyan"/>
        </w:rPr>
        <w:t>societal pressures</w:t>
      </w:r>
      <w:r w:rsidRPr="00667EE0">
        <w:rPr>
          <w:rStyle w:val="StyleUnderline"/>
          <w:highlight w:val="cyan"/>
        </w:rPr>
        <w:t xml:space="preserve"> from below</w:t>
      </w:r>
      <w:r w:rsidRPr="00667EE0">
        <w:rPr>
          <w:sz w:val="16"/>
        </w:rPr>
        <w:t xml:space="preserve">, with transnational linkages also playing a key part in this process. </w:t>
      </w:r>
    </w:p>
    <w:p w14:paraId="21BE5010" w14:textId="77777777" w:rsidR="00A250DD" w:rsidRPr="00A250DD" w:rsidRDefault="00A250DD" w:rsidP="00A250DD"/>
    <w:p w14:paraId="3CC864B7" w14:textId="77777777" w:rsidR="00423807" w:rsidRDefault="00423807" w:rsidP="00423807">
      <w:pPr>
        <w:pStyle w:val="Heading3"/>
      </w:pPr>
      <w:r>
        <w:t xml:space="preserve">T-The---1NC </w:t>
      </w:r>
    </w:p>
    <w:p w14:paraId="6ECC930D" w14:textId="77777777" w:rsidR="00423807" w:rsidRDefault="00423807" w:rsidP="00423807">
      <w:pPr>
        <w:pStyle w:val="Heading4"/>
      </w:pPr>
      <w:r>
        <w:t>T-The.</w:t>
      </w:r>
    </w:p>
    <w:p w14:paraId="39323A02" w14:textId="77777777" w:rsidR="00423807" w:rsidRDefault="00423807" w:rsidP="00423807">
      <w:pPr>
        <w:pStyle w:val="Heading4"/>
      </w:pPr>
      <w:r>
        <w:t xml:space="preserve">‘The’ before United States federal government requires </w:t>
      </w:r>
      <w:r>
        <w:rPr>
          <w:u w:val="single"/>
        </w:rPr>
        <w:t>specification</w:t>
      </w:r>
      <w:r>
        <w:t xml:space="preserve">. </w:t>
      </w:r>
    </w:p>
    <w:p w14:paraId="56E821F0" w14:textId="77777777" w:rsidR="00423807" w:rsidRPr="00684BFE" w:rsidRDefault="00423807" w:rsidP="00423807">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226ACB68" w14:textId="77777777" w:rsidR="00423807" w:rsidRPr="0048189B" w:rsidRDefault="00423807" w:rsidP="00423807">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760A18BD" w14:textId="77777777" w:rsidR="00423807" w:rsidRDefault="00423807" w:rsidP="00423807">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C640132" w14:textId="77777777" w:rsidR="00423807" w:rsidRDefault="00423807" w:rsidP="00423807">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238EC2CB" w14:textId="77777777" w:rsidR="00423807" w:rsidRPr="0027256A" w:rsidRDefault="00423807" w:rsidP="00423807"/>
    <w:p w14:paraId="36D3A151" w14:textId="77777777" w:rsidR="00423807" w:rsidRDefault="00423807" w:rsidP="00423807">
      <w:pPr>
        <w:pStyle w:val="Heading4"/>
      </w:pPr>
      <w:r>
        <w:t xml:space="preserve">The plan doesn’t </w:t>
      </w:r>
      <w:r>
        <w:rPr>
          <w:u w:val="single"/>
        </w:rPr>
        <w:t>specify an agent</w:t>
      </w:r>
      <w:r>
        <w:t>---vote neg:</w:t>
      </w:r>
    </w:p>
    <w:p w14:paraId="6FE06369" w14:textId="77777777" w:rsidR="00423807" w:rsidRDefault="00423807" w:rsidP="00423807">
      <w:pPr>
        <w:pStyle w:val="Heading4"/>
      </w:pPr>
      <w:r>
        <w:t xml:space="preserve">1. </w:t>
      </w:r>
      <w:r>
        <w:rPr>
          <w:u w:val="single"/>
        </w:rPr>
        <w:t>Ground</w:t>
      </w:r>
      <w:r>
        <w:t xml:space="preserve">. The actor is the </w:t>
      </w:r>
      <w:r>
        <w:rPr>
          <w:u w:val="single"/>
        </w:rPr>
        <w:t>basis</w:t>
      </w:r>
      <w:r>
        <w:t xml:space="preserve"> of </w:t>
      </w:r>
      <w:r>
        <w:rPr>
          <w:u w:val="single"/>
        </w:rPr>
        <w:t>all strategy</w:t>
      </w:r>
      <w:r>
        <w:t xml:space="preserve">.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0E529BD3" w14:textId="77777777" w:rsidR="00423807" w:rsidRDefault="00423807" w:rsidP="00423807">
      <w:pPr>
        <w:pStyle w:val="Heading4"/>
      </w:pPr>
      <w:r>
        <w:t xml:space="preserve">2. </w:t>
      </w:r>
      <w:r>
        <w:rPr>
          <w:u w:val="single"/>
        </w:rPr>
        <w:t>Education</w:t>
      </w:r>
      <w:r>
        <w:t xml:space="preserve">. The </w:t>
      </w:r>
      <w:r>
        <w:rPr>
          <w:u w:val="single"/>
        </w:rPr>
        <w:t>core question</w:t>
      </w:r>
      <w:r>
        <w:t xml:space="preserve"> of rights is </w:t>
      </w:r>
      <w:r>
        <w:rPr>
          <w:u w:val="single"/>
        </w:rPr>
        <w:t>institutional choice</w:t>
      </w:r>
      <w:r>
        <w:t xml:space="preserve">. </w:t>
      </w:r>
    </w:p>
    <w:p w14:paraId="123097B1" w14:textId="77777777" w:rsidR="00423807" w:rsidRDefault="00423807" w:rsidP="00423807">
      <w:r>
        <w:rPr>
          <w:rStyle w:val="Style13ptBold"/>
        </w:rPr>
        <w:t xml:space="preserve">Komesar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6D3810F4" w14:textId="77777777" w:rsidR="00423807" w:rsidRPr="00AD0B98" w:rsidRDefault="00423807" w:rsidP="00423807">
      <w:pPr>
        <w:rPr>
          <w:sz w:val="16"/>
        </w:rPr>
      </w:pPr>
      <w:r w:rsidRPr="00AD0B98">
        <w:rPr>
          <w:sz w:val="16"/>
        </w:rPr>
        <w:t xml:space="preserve">But it is not my path. In my view, there are not different types of decisions, just different types of decision making. </w:t>
      </w:r>
      <w:r w:rsidRPr="00AD0B98">
        <w:rPr>
          <w:rStyle w:val="Emphasis"/>
          <w:highlight w:val="cyan"/>
        </w:rPr>
        <w:t>All</w:t>
      </w:r>
      <w:r w:rsidRPr="00AD0B98">
        <w:rPr>
          <w:rStyle w:val="StyleUnderline"/>
        </w:rPr>
        <w:t xml:space="preserve"> important societal </w:t>
      </w:r>
      <w:r w:rsidRPr="00AD0B98">
        <w:rPr>
          <w:rStyle w:val="StyleUnderline"/>
          <w:highlight w:val="cyan"/>
        </w:rPr>
        <w:t xml:space="preserve">decisions involve </w:t>
      </w:r>
      <w:r w:rsidRPr="00AD0B98">
        <w:rPr>
          <w:rStyle w:val="Emphasis"/>
          <w:highlight w:val="cyan"/>
        </w:rPr>
        <w:t>tough</w:t>
      </w:r>
      <w:r w:rsidRPr="00AD0B98">
        <w:rPr>
          <w:rStyle w:val="StyleUnderline"/>
        </w:rPr>
        <w:t xml:space="preserve"> and </w:t>
      </w:r>
      <w:r w:rsidRPr="00AD0B98">
        <w:rPr>
          <w:rStyle w:val="Emphasis"/>
        </w:rPr>
        <w:t xml:space="preserve">complex </w:t>
      </w:r>
      <w:r w:rsidRPr="00AD0B98">
        <w:rPr>
          <w:rStyle w:val="Emphasis"/>
          <w:highlight w:val="cyan"/>
        </w:rPr>
        <w:t>choices</w:t>
      </w:r>
      <w:r w:rsidRPr="00AD0B98">
        <w:rPr>
          <w:rStyle w:val="StyleUnderline"/>
          <w:highlight w:val="cyan"/>
        </w:rPr>
        <w:t xml:space="preserve">. The </w:t>
      </w:r>
      <w:r w:rsidRPr="00AD0B98">
        <w:rPr>
          <w:rStyle w:val="Emphasis"/>
          <w:highlight w:val="cyan"/>
        </w:rPr>
        <w:t>relevant question</w:t>
      </w:r>
      <w:r w:rsidRPr="00AD0B98">
        <w:rPr>
          <w:rStyle w:val="StyleUnderline"/>
          <w:highlight w:val="cyan"/>
        </w:rPr>
        <w:t xml:space="preserve"> is </w:t>
      </w:r>
      <w:r w:rsidRPr="00AD0B98">
        <w:rPr>
          <w:rStyle w:val="Emphasis"/>
          <w:highlight w:val="cyan"/>
        </w:rPr>
        <w:t>which</w:t>
      </w:r>
      <w:r w:rsidRPr="00AD0B98">
        <w:rPr>
          <w:rStyle w:val="StyleUnderline"/>
        </w:rPr>
        <w:t xml:space="preserve"> of several imperfect decision-making processes (</w:t>
      </w:r>
      <w:r w:rsidRPr="00AD0B98">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1AEF4E90" w14:textId="77777777" w:rsidR="00423807" w:rsidRPr="00AD0B98" w:rsidRDefault="00423807" w:rsidP="00423807">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69A5AFC5" w14:textId="77777777" w:rsidR="00423807" w:rsidRPr="00AD0B98" w:rsidRDefault="00423807" w:rsidP="00423807">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14550105" w14:textId="77777777" w:rsidR="00423807" w:rsidRPr="00AD0B98" w:rsidRDefault="00423807" w:rsidP="00423807">
      <w:pPr>
        <w:rPr>
          <w:sz w:val="16"/>
        </w:rPr>
      </w:pPr>
      <w:r w:rsidRPr="00AD0B98">
        <w:rPr>
          <w:sz w:val="16"/>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1C14D83D" w14:textId="77777777" w:rsidR="00423807" w:rsidRPr="00AD0B98" w:rsidRDefault="00423807" w:rsidP="00423807">
      <w:pPr>
        <w:rPr>
          <w:sz w:val="16"/>
        </w:rPr>
      </w:pPr>
      <w:r w:rsidRPr="00AD0B98">
        <w:rPr>
          <w:sz w:val="16"/>
        </w:rPr>
        <w:t>Increasingly, sophisticated legal commentators are reacting to the limits of the law by denouncing the courts in areas once held sacred (Rosenberg 1991; Tushnet 1999a). Calls for sweeping allocations away from the courts are the predictable reaction to conventional legal analysis where judicial intervention is justified simply by the identification of a laudable goal and perhaps a parade of horribles about the nonjudicial institutional alternative. To most legal analysts, judicial intervention solves all problems. Courts, rights, and the rule of law do not and cannot live up to that billing.</w:t>
      </w:r>
    </w:p>
    <w:p w14:paraId="66B85135" w14:textId="77777777" w:rsidR="00423807" w:rsidRPr="0015183A" w:rsidRDefault="00423807" w:rsidP="00423807">
      <w:pPr>
        <w:rPr>
          <w:sz w:val="16"/>
        </w:rPr>
      </w:pPr>
      <w:r w:rsidRPr="00AD0B98">
        <w:rPr>
          <w:sz w:val="16"/>
        </w:rPr>
        <w:t xml:space="preserve">Those who react to the failures of these expectations by wholesale abandonment of the </w:t>
      </w:r>
      <w:r w:rsidRPr="0015183A">
        <w:rPr>
          <w:sz w:val="16"/>
        </w:rPr>
        <w:t xml:space="preserve">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15183A">
        <w:rPr>
          <w:rStyle w:val="StyleUnderline"/>
        </w:rPr>
        <w:t xml:space="preserve">The answer is to confront the </w:t>
      </w:r>
      <w:r w:rsidRPr="0015183A">
        <w:rPr>
          <w:rStyle w:val="Emphasis"/>
        </w:rPr>
        <w:t>tough task</w:t>
      </w:r>
      <w:r w:rsidRPr="0015183A">
        <w:rPr>
          <w:rStyle w:val="StyleUnderline"/>
        </w:rPr>
        <w:t xml:space="preserve"> of </w:t>
      </w:r>
      <w:r w:rsidRPr="0015183A">
        <w:rPr>
          <w:rStyle w:val="Emphasis"/>
        </w:rPr>
        <w:t>institutional choice</w:t>
      </w:r>
      <w:r w:rsidRPr="0015183A">
        <w:rPr>
          <w:rStyle w:val="StyleUnderline"/>
        </w:rPr>
        <w:t xml:space="preserve"> and </w:t>
      </w:r>
      <w:r w:rsidRPr="0015183A">
        <w:rPr>
          <w:rStyle w:val="Emphasis"/>
          <w:highlight w:val="cyan"/>
        </w:rPr>
        <w:t>comparative</w:t>
      </w:r>
      <w:r w:rsidRPr="0015183A">
        <w:rPr>
          <w:rStyle w:val="StyleUnderline"/>
        </w:rPr>
        <w:t xml:space="preserve"> institutional </w:t>
      </w:r>
      <w:r w:rsidRPr="0015183A">
        <w:rPr>
          <w:rStyle w:val="StyleUnderline"/>
          <w:highlight w:val="cyan"/>
        </w:rPr>
        <w:t>analysis</w:t>
      </w:r>
      <w:r w:rsidRPr="0015183A">
        <w:rPr>
          <w:sz w:val="16"/>
        </w:rPr>
        <w:t>.</w:t>
      </w:r>
    </w:p>
    <w:p w14:paraId="48104F2C" w14:textId="77777777" w:rsidR="00423807" w:rsidRPr="0015183A" w:rsidRDefault="00423807" w:rsidP="00423807">
      <w:pPr>
        <w:rPr>
          <w:sz w:val="16"/>
        </w:rPr>
      </w:pPr>
      <w:r w:rsidRPr="0015183A">
        <w:rPr>
          <w:sz w:val="16"/>
        </w:rPr>
        <w:t>III. The Reform of Legal Education</w:t>
      </w:r>
    </w:p>
    <w:p w14:paraId="34BA1A8F" w14:textId="77777777" w:rsidR="00423807" w:rsidRPr="00AD0B98" w:rsidRDefault="00423807" w:rsidP="00423807">
      <w:pPr>
        <w:rPr>
          <w:sz w:val="16"/>
        </w:rPr>
      </w:pPr>
      <w:r w:rsidRPr="0015183A">
        <w:rPr>
          <w:rStyle w:val="StyleUnderline"/>
        </w:rPr>
        <w:t xml:space="preserve">What </w:t>
      </w:r>
      <w:r w:rsidRPr="0015183A">
        <w:rPr>
          <w:rStyle w:val="Emphasis"/>
        </w:rPr>
        <w:t>better place</w:t>
      </w:r>
      <w:r w:rsidRPr="0015183A">
        <w:rPr>
          <w:rStyle w:val="StyleUnderline"/>
        </w:rPr>
        <w:t xml:space="preserve"> to start than </w:t>
      </w:r>
      <w:r w:rsidRPr="0015183A">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AD0B98">
        <w:rPr>
          <w:rStyle w:val="Emphasis"/>
          <w:highlight w:val="cyan"/>
        </w:rPr>
        <w:t>teach</w:t>
      </w:r>
      <w:r w:rsidRPr="00AD0B98">
        <w:rPr>
          <w:rStyle w:val="Emphasis"/>
        </w:rPr>
        <w:t xml:space="preserve"> doctrine and </w:t>
      </w:r>
      <w:r w:rsidRPr="00AD0B98">
        <w:rPr>
          <w:rStyle w:val="Emphasis"/>
          <w:highlight w:val="cyan"/>
        </w:rPr>
        <w:t>legal skills</w:t>
      </w:r>
      <w:r w:rsidRPr="00AD0B98">
        <w:rPr>
          <w:rStyle w:val="StyleUnderline"/>
        </w:rPr>
        <w:t xml:space="preserve"> as well as </w:t>
      </w:r>
      <w:r w:rsidRPr="00AD0B98">
        <w:rPr>
          <w:rStyle w:val="Emphasis"/>
          <w:highlight w:val="cyan"/>
        </w:rPr>
        <w:t>providing</w:t>
      </w:r>
      <w:r w:rsidRPr="00AD0B98">
        <w:rPr>
          <w:rStyle w:val="Emphasis"/>
        </w:rPr>
        <w:t xml:space="preserve"> new </w:t>
      </w:r>
      <w:r w:rsidRPr="00AD0B98">
        <w:rPr>
          <w:rStyle w:val="Emphasis"/>
          <w:highlight w:val="cyan"/>
        </w:rPr>
        <w:t>lawyers</w:t>
      </w:r>
      <w:r w:rsidRPr="00AD0B98">
        <w:rPr>
          <w:rStyle w:val="StyleUnderline"/>
          <w:highlight w:val="cyan"/>
        </w:rPr>
        <w:t xml:space="preserve"> with </w:t>
      </w:r>
      <w:r w:rsidRPr="00AD0B98">
        <w:rPr>
          <w:rStyle w:val="Emphasis"/>
          <w:highlight w:val="cyan"/>
        </w:rPr>
        <w:t>a</w:t>
      </w:r>
      <w:r w:rsidRPr="00AD0B98">
        <w:rPr>
          <w:rStyle w:val="StyleUnderline"/>
        </w:rPr>
        <w:t xml:space="preserve">n </w:t>
      </w:r>
      <w:r w:rsidRPr="00AD0B98">
        <w:rPr>
          <w:rStyle w:val="Emphasis"/>
        </w:rPr>
        <w:t xml:space="preserve">analytical </w:t>
      </w:r>
      <w:r w:rsidRPr="00AD0B98">
        <w:rPr>
          <w:rStyle w:val="Emphasis"/>
          <w:highlight w:val="cyan"/>
        </w:rPr>
        <w:t>framework</w:t>
      </w:r>
      <w:r w:rsidRPr="00AD0B98">
        <w:rPr>
          <w:rStyle w:val="StyleUnderline"/>
          <w:highlight w:val="cyan"/>
        </w:rPr>
        <w:t xml:space="preserve"> useful in</w:t>
      </w:r>
      <w:r w:rsidRPr="00AD0B98">
        <w:rPr>
          <w:rStyle w:val="StyleUnderline"/>
        </w:rPr>
        <w:t xml:space="preserve"> making a buck or </w:t>
      </w:r>
      <w:r w:rsidRPr="00AD0B98">
        <w:rPr>
          <w:rStyle w:val="Emphasis"/>
          <w:highlight w:val="cyan"/>
        </w:rPr>
        <w:t>saving the world</w:t>
      </w:r>
      <w:r w:rsidRPr="00AD0B98">
        <w:rPr>
          <w:sz w:val="16"/>
        </w:rPr>
        <w:t>. It also provides the legal community with a way to replace the standard ideological categories that now define people and positions.</w:t>
      </w:r>
    </w:p>
    <w:p w14:paraId="6299B60A" w14:textId="77777777" w:rsidR="00423807" w:rsidRPr="00AD0B98" w:rsidRDefault="00423807" w:rsidP="00423807">
      <w:pPr>
        <w:rPr>
          <w:sz w:val="16"/>
        </w:rPr>
      </w:pPr>
      <w:r w:rsidRPr="00AD0B98">
        <w:rPr>
          <w:sz w:val="16"/>
        </w:rPr>
        <w:t>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3DE99285" w14:textId="77777777" w:rsidR="00423807" w:rsidRPr="00AD0B98" w:rsidRDefault="00423807" w:rsidP="00423807">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AD0B98">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44A6DFF1" w14:textId="77777777" w:rsidR="00423807" w:rsidRDefault="00423807" w:rsidP="00423807">
      <w:pPr>
        <w:rPr>
          <w:sz w:val="16"/>
        </w:rPr>
      </w:pPr>
      <w:r w:rsidRPr="00AD0B98">
        <w:rPr>
          <w:sz w:val="16"/>
        </w:rPr>
        <w:t xml:space="preserve">There is, however, a straightforward way to understand these constucts. Reverse the causality. </w:t>
      </w:r>
      <w:r w:rsidRPr="00AD0B98">
        <w:rPr>
          <w:rStyle w:val="StyleUnderline"/>
        </w:rPr>
        <w:t xml:space="preserve">Although, </w:t>
      </w:r>
      <w:r w:rsidRPr="00AD0B98">
        <w:rPr>
          <w:rStyle w:val="Emphasis"/>
          <w:highlight w:val="cyan"/>
        </w:rPr>
        <w:t>in theory</w:t>
      </w:r>
      <w:r w:rsidRPr="00AD0B98">
        <w:rPr>
          <w:rStyle w:val="StyleUnderline"/>
        </w:rPr>
        <w:t xml:space="preserve">, these constructs </w:t>
      </w:r>
      <w:r w:rsidRPr="00AD0B98">
        <w:rPr>
          <w:rStyle w:val="StyleUnderline"/>
          <w:highlight w:val="cyan"/>
        </w:rPr>
        <w:t xml:space="preserve">define </w:t>
      </w:r>
      <w:r w:rsidRPr="00AD0B98">
        <w:rPr>
          <w:rStyle w:val="Emphasis"/>
          <w:highlight w:val="cyan"/>
        </w:rPr>
        <w:t>institution</w:t>
      </w:r>
      <w:r w:rsidRPr="00AD0B98">
        <w:rPr>
          <w:rStyle w:val="StyleUnderline"/>
        </w:rPr>
        <w:t>al choice</w:t>
      </w:r>
      <w:r w:rsidRPr="00AD0B98">
        <w:rPr>
          <w:rStyle w:val="Emphasis"/>
          <w:highlight w:val="cyan"/>
        </w:rPr>
        <w:t>s</w:t>
      </w:r>
      <w:r w:rsidRPr="00AD0B98">
        <w:rPr>
          <w:rStyle w:val="StyleUnderline"/>
          <w:highlight w:val="cyan"/>
        </w:rPr>
        <w:t>, in reality</w:t>
      </w:r>
      <w:r w:rsidRPr="00AD0B98">
        <w:rPr>
          <w:rStyle w:val="StyleUnderline"/>
        </w:rPr>
        <w:t xml:space="preserve">, they </w:t>
      </w:r>
      <w:r w:rsidRPr="00AD0B98">
        <w:rPr>
          <w:rStyle w:val="StyleUnderline"/>
          <w:highlight w:val="cyan"/>
        </w:rPr>
        <w:t xml:space="preserve">are </w:t>
      </w:r>
      <w:r w:rsidRPr="00AD0B98">
        <w:rPr>
          <w:rStyle w:val="Emphasis"/>
          <w:highlight w:val="cyan"/>
        </w:rPr>
        <w:t>defined by them</w:t>
      </w:r>
      <w:r w:rsidRPr="00AD0B98">
        <w:rPr>
          <w:rStyle w:val="StyleUnderline"/>
        </w:rPr>
        <w:t xml:space="preserve">. As one examines </w:t>
      </w:r>
      <w:r w:rsidRPr="0015183A">
        <w:rPr>
          <w:rStyle w:val="StyleUnderline"/>
        </w:rPr>
        <w:t xml:space="preserve">their </w:t>
      </w:r>
      <w:r w:rsidRPr="0015183A">
        <w:rPr>
          <w:rStyle w:val="Emphasis"/>
        </w:rPr>
        <w:t>application</w:t>
      </w:r>
      <w:r w:rsidRPr="0015183A">
        <w:rPr>
          <w:rStyle w:val="StyleUnderline"/>
        </w:rPr>
        <w:t>, these constructs are roughly based on</w:t>
      </w:r>
      <w:r w:rsidRPr="0015183A">
        <w:rPr>
          <w:sz w:val="16"/>
        </w:rPr>
        <w:t xml:space="preserve"> considerations of institutional characteristics and </w:t>
      </w:r>
      <w:r w:rsidRPr="0015183A">
        <w:rPr>
          <w:rStyle w:val="StyleUnderline"/>
        </w:rPr>
        <w:t xml:space="preserve">the </w:t>
      </w:r>
      <w:r w:rsidRPr="0015183A">
        <w:rPr>
          <w:rStyle w:val="Emphasis"/>
        </w:rPr>
        <w:t>relative merits</w:t>
      </w:r>
      <w:r w:rsidRPr="0015183A">
        <w:rPr>
          <w:rStyle w:val="StyleUnderline"/>
        </w:rPr>
        <w:t xml:space="preserve"> of judicial versus market or </w:t>
      </w:r>
      <w:r w:rsidRPr="0015183A">
        <w:rPr>
          <w:rStyle w:val="Emphasis"/>
        </w:rPr>
        <w:t>government</w:t>
      </w:r>
      <w:r w:rsidRPr="0015183A">
        <w:rPr>
          <w:sz w:val="16"/>
        </w:rPr>
        <w:t xml:space="preserve">al decision making. Thus, although, in theory, constructs like physical invasion, unequal bargaining power, property, and fundamental rights define institutional choice, in reality, they are defined by institutional choice. </w:t>
      </w:r>
      <w:r w:rsidRPr="0015183A">
        <w:rPr>
          <w:rStyle w:val="StyleUnderline"/>
        </w:rPr>
        <w:t>They do not avoid institutional</w:t>
      </w:r>
      <w:r w:rsidRPr="0015183A">
        <w:rPr>
          <w:sz w:val="16"/>
        </w:rPr>
        <w:t xml:space="preserve"> </w:t>
      </w:r>
      <w:r w:rsidRPr="0015183A">
        <w:rPr>
          <w:rStyle w:val="StyleUnderline"/>
        </w:rPr>
        <w:t xml:space="preserve">choice and comparison. They require them. If a </w:t>
      </w:r>
      <w:r w:rsidRPr="0015183A">
        <w:rPr>
          <w:rStyle w:val="Emphasis"/>
        </w:rPr>
        <w:t>doctrinal term</w:t>
      </w:r>
      <w:r w:rsidRPr="0015183A">
        <w:rPr>
          <w:rStyle w:val="StyleUnderline"/>
        </w:rPr>
        <w:t xml:space="preserve"> seems </w:t>
      </w:r>
      <w:r w:rsidRPr="0015183A">
        <w:rPr>
          <w:rStyle w:val="Emphasis"/>
        </w:rPr>
        <w:t>vague</w:t>
      </w:r>
      <w:r w:rsidRPr="0015183A">
        <w:rPr>
          <w:rStyle w:val="StyleUnderline"/>
        </w:rPr>
        <w:t>, sophisticated lawyers should look to </w:t>
      </w:r>
      <w:r w:rsidRPr="0015183A">
        <w:rPr>
          <w:rStyle w:val="Emphasis"/>
        </w:rPr>
        <w:t>institutional choice</w:t>
      </w:r>
      <w:r w:rsidRPr="0015183A">
        <w:rPr>
          <w:rStyle w:val="StyleUnderline"/>
        </w:rPr>
        <w:t xml:space="preserve"> and institutional </w:t>
      </w:r>
      <w:r w:rsidRPr="0015183A">
        <w:rPr>
          <w:rStyle w:val="Emphasis"/>
        </w:rPr>
        <w:t>comparison</w:t>
      </w:r>
      <w:r w:rsidRPr="0015183A">
        <w:rPr>
          <w:rStyle w:val="StyleUnderline"/>
        </w:rPr>
        <w:t xml:space="preserve"> for guidance</w:t>
      </w:r>
      <w:r w:rsidRPr="0015183A">
        <w:rPr>
          <w:sz w:val="16"/>
        </w:rPr>
        <w:t>.</w:t>
      </w:r>
    </w:p>
    <w:p w14:paraId="50EA0268" w14:textId="77777777" w:rsidR="00423807" w:rsidRPr="00423807" w:rsidRDefault="00423807" w:rsidP="00423807"/>
    <w:p w14:paraId="53AE658C" w14:textId="208BD8D2" w:rsidR="00A250DD" w:rsidRDefault="00A250DD" w:rsidP="00A250DD">
      <w:pPr>
        <w:pStyle w:val="Heading3"/>
      </w:pPr>
      <w:r>
        <w:t>Midterms</w:t>
      </w:r>
      <w:r w:rsidR="00A85E33">
        <w:t xml:space="preserve"> DA</w:t>
      </w:r>
      <w:r>
        <w:t xml:space="preserve">---1NC </w:t>
      </w:r>
    </w:p>
    <w:p w14:paraId="6D0B4EC9" w14:textId="56890DF3" w:rsidR="00A250DD" w:rsidRPr="00A250DD" w:rsidRDefault="00A250DD" w:rsidP="00A250DD">
      <w:pPr>
        <w:pStyle w:val="Heading4"/>
      </w:pPr>
      <w:r>
        <w:rPr>
          <w:u w:val="single"/>
        </w:rPr>
        <w:t>Midterms DA</w:t>
      </w:r>
      <w:r>
        <w:t xml:space="preserve">. </w:t>
      </w:r>
    </w:p>
    <w:p w14:paraId="72866911" w14:textId="77777777" w:rsidR="00A250DD" w:rsidRDefault="00A250DD" w:rsidP="00A250DD">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29799D86" w14:textId="77777777" w:rsidR="00A250DD" w:rsidRPr="001A0AD5" w:rsidRDefault="00A250DD" w:rsidP="00A250DD">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399CEA55" w14:textId="77777777" w:rsidR="00A250DD" w:rsidRPr="00C97A63" w:rsidRDefault="00A250DD" w:rsidP="00A250DD">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53D691C0" w14:textId="77777777" w:rsidR="00A250DD" w:rsidRPr="00A92C3F" w:rsidRDefault="00A250DD" w:rsidP="00A250DD">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69A2488A" w14:textId="77777777" w:rsidR="00A250DD" w:rsidRPr="00C97A63" w:rsidRDefault="00A250DD" w:rsidP="00A250DD">
      <w:pPr>
        <w:rPr>
          <w:sz w:val="16"/>
          <w:szCs w:val="21"/>
        </w:rPr>
      </w:pPr>
      <w:r w:rsidRPr="00C97A63">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C97A63">
        <w:rPr>
          <w:rStyle w:val="StyleUnderline"/>
          <w:highlight w:val="cyan"/>
        </w:rPr>
        <w:t>struggl</w:t>
      </w:r>
      <w:r w:rsidRPr="00A92C3F">
        <w:rPr>
          <w:rStyle w:val="StyleUnderline"/>
        </w:rPr>
        <w:t xml:space="preserve">ing </w:t>
      </w:r>
      <w:r w:rsidRPr="00C97A63">
        <w:rPr>
          <w:rStyle w:val="StyleUnderline"/>
          <w:highlight w:val="cyan"/>
        </w:rPr>
        <w:t>with</w:t>
      </w:r>
      <w:r w:rsidRPr="00A92C3F">
        <w:rPr>
          <w:rStyle w:val="StyleUnderline"/>
        </w:rPr>
        <w:t xml:space="preserve"> </w:t>
      </w:r>
      <w:r w:rsidRPr="00A92C3F">
        <w:rPr>
          <w:rStyle w:val="Emphasis"/>
        </w:rPr>
        <w:t xml:space="preserve">internal </w:t>
      </w:r>
      <w:r w:rsidRPr="00C97A63">
        <w:rPr>
          <w:rStyle w:val="Emphasis"/>
          <w:highlight w:val="cyan"/>
        </w:rPr>
        <w:t>divisions</w:t>
      </w:r>
      <w:r w:rsidRPr="00C97A63">
        <w:rPr>
          <w:sz w:val="16"/>
          <w:szCs w:val="21"/>
        </w:rPr>
        <w:t xml:space="preserve"> they worry could haunt the party in years to come.</w:t>
      </w:r>
    </w:p>
    <w:p w14:paraId="11C5D584" w14:textId="77777777" w:rsidR="00A250DD" w:rsidRPr="00C97A63" w:rsidRDefault="00A250DD" w:rsidP="00A250DD">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6D9CD456" w14:textId="77777777" w:rsidR="00A250DD" w:rsidRPr="00C97A63" w:rsidRDefault="00A250DD" w:rsidP="00A250DD">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348AC79A" w14:textId="77777777" w:rsidR="00A250DD" w:rsidRPr="00C97A63" w:rsidRDefault="00A250DD" w:rsidP="00A250DD">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B182933" w14:textId="77777777" w:rsidR="00A250DD" w:rsidRPr="00C97A63" w:rsidRDefault="00A250DD" w:rsidP="00A250DD">
      <w:pPr>
        <w:rPr>
          <w:sz w:val="16"/>
          <w:szCs w:val="21"/>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78F16397" w14:textId="77777777" w:rsidR="00A250DD" w:rsidRPr="00A92C3F" w:rsidRDefault="00A250DD" w:rsidP="00A250DD">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A92C3F">
        <w:rPr>
          <w:rStyle w:val="StyleUnderline"/>
          <w:highlight w:val="cyan"/>
        </w:rPr>
        <w:t>won</w:t>
      </w:r>
      <w:r w:rsidRPr="00C97A63">
        <w:rPr>
          <w:sz w:val="16"/>
          <w:szCs w:val="21"/>
        </w:rPr>
        <w:t xml:space="preserve"> several smaller but </w:t>
      </w:r>
      <w:r w:rsidRPr="00A92C3F">
        <w:rPr>
          <w:rStyle w:val="Emphasis"/>
        </w:rPr>
        <w:t xml:space="preserve">significant </w:t>
      </w:r>
      <w:r w:rsidRPr="00A92C3F">
        <w:rPr>
          <w:rStyle w:val="Emphasis"/>
          <w:highlight w:val="cyan"/>
        </w:rPr>
        <w:t>contests</w:t>
      </w:r>
      <w:r w:rsidRPr="00A92C3F">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5F867E6E" w14:textId="77777777" w:rsidR="00A250DD" w:rsidRPr="00C97A63" w:rsidRDefault="00A250DD" w:rsidP="00A250DD">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45AD356D" w14:textId="77777777" w:rsidR="00A250DD" w:rsidRPr="00C97A63" w:rsidRDefault="00A250DD" w:rsidP="00A250DD">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for</w:t>
      </w:r>
      <w:r w:rsidRPr="00A92C3F">
        <w:rPr>
          <w:rStyle w:val="StyleUnderline"/>
        </w:rPr>
        <w:t xml:space="preserve"> big </w:t>
      </w:r>
      <w:r w:rsidRPr="00A92C3F">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20E76CEB" w14:textId="77777777" w:rsidR="00A250DD" w:rsidRPr="00C97A63" w:rsidRDefault="00A250DD" w:rsidP="00A250DD">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694A306F" w14:textId="77777777" w:rsidR="00A250DD" w:rsidRPr="00C97A63" w:rsidRDefault="00A250DD" w:rsidP="00A250DD">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E3113F3" w14:textId="77777777" w:rsidR="00A250DD" w:rsidRPr="00C97A63" w:rsidRDefault="00A250DD" w:rsidP="00A250DD">
      <w:pPr>
        <w:rPr>
          <w:sz w:val="16"/>
          <w:szCs w:val="21"/>
        </w:rPr>
      </w:pPr>
      <w:r w:rsidRPr="00C97A63">
        <w:rPr>
          <w:sz w:val="16"/>
          <w:szCs w:val="21"/>
        </w:rPr>
        <w:t xml:space="preserve">The electoral wins in 2025 have shown “there is a path forward” as voters signal growing frustration with the Trump administration, she added. </w:t>
      </w:r>
    </w:p>
    <w:p w14:paraId="1BD73443" w14:textId="77777777" w:rsidR="00A250DD" w:rsidRPr="00C97A63" w:rsidRDefault="00A250DD" w:rsidP="00A250DD">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29FC9FCB" w14:textId="77777777" w:rsidR="00A250DD" w:rsidRPr="00C97A63" w:rsidRDefault="00A250DD" w:rsidP="00A250DD">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5B8B0417" w14:textId="77777777" w:rsidR="00A250DD" w:rsidRPr="00C97A63" w:rsidRDefault="00A250DD" w:rsidP="00A250DD">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7F28BBEC" w14:textId="77777777" w:rsidR="00A250DD" w:rsidRPr="00C97A63" w:rsidRDefault="00A250DD" w:rsidP="00A250DD">
      <w:pPr>
        <w:rPr>
          <w:sz w:val="16"/>
          <w:szCs w:val="21"/>
        </w:rPr>
      </w:pPr>
      <w:r w:rsidRPr="00C97A63">
        <w:rPr>
          <w:sz w:val="16"/>
          <w:szCs w:val="21"/>
        </w:rPr>
        <w:t>But it remains to be seen whether that will be a sufficient strategy for the party to maintain its momentum through the midterms and beyond.</w:t>
      </w:r>
    </w:p>
    <w:p w14:paraId="58BE3735" w14:textId="77777777" w:rsidR="00A250DD" w:rsidRPr="00C97A63" w:rsidRDefault="00A250DD" w:rsidP="00A250DD">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458CA71" w14:textId="77777777" w:rsidR="00A250DD" w:rsidRPr="00C97A63" w:rsidRDefault="00A250DD" w:rsidP="00A250DD">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 </w:t>
      </w:r>
      <w:r w:rsidRPr="00C97A63">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C97A63">
        <w:rPr>
          <w:rStyle w:val="Emphasis"/>
          <w:sz w:val="26"/>
          <w:szCs w:val="26"/>
          <w:highlight w:val="cyan"/>
        </w:rPr>
        <w:t>hubris</w:t>
      </w:r>
      <w:r w:rsidRPr="00C97A63">
        <w:rPr>
          <w:sz w:val="16"/>
        </w:rPr>
        <w:t>,” Ceraso said. “I don’t think anybody should claim they really know how to win.”</w:t>
      </w:r>
    </w:p>
    <w:p w14:paraId="72D6B220" w14:textId="77777777" w:rsidR="00A250DD" w:rsidRPr="00A250DD" w:rsidRDefault="00A250DD" w:rsidP="00A250DD"/>
    <w:p w14:paraId="36444AF3" w14:textId="77777777" w:rsidR="00A250DD" w:rsidRDefault="00A250DD" w:rsidP="00A250DD">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74FC19FA" w14:textId="77777777" w:rsidR="00A250DD" w:rsidRPr="00E33D16" w:rsidRDefault="00A250DD" w:rsidP="00A250D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67D7386" w14:textId="77777777" w:rsidR="00A250DD" w:rsidRPr="00211071" w:rsidRDefault="00A250DD" w:rsidP="00A250DD">
      <w:pPr>
        <w:rPr>
          <w:sz w:val="16"/>
        </w:rPr>
      </w:pPr>
      <w:r w:rsidRPr="00211071">
        <w:rPr>
          <w:sz w:val="16"/>
        </w:rPr>
        <w:t xml:space="preserve">But even those who question Hawley’s motives don’t doubt his ambition, particularly as jockeying for 2028 begins. One thing he appears to recognize is that </w:t>
      </w:r>
      <w:r w:rsidRPr="00812ED9">
        <w:rPr>
          <w:rStyle w:val="Emphasis"/>
          <w:highlight w:val="cyan"/>
        </w:rPr>
        <w:t xml:space="preserve">siding with </w:t>
      </w:r>
      <w:r w:rsidRPr="00D912C3">
        <w:rPr>
          <w:rStyle w:val="Emphasis"/>
          <w:highlight w:val="cyan"/>
        </w:rPr>
        <w:t>unions</w:t>
      </w:r>
      <w:r w:rsidRPr="00812ED9">
        <w:rPr>
          <w:rStyle w:val="StyleUnderline"/>
        </w:rPr>
        <w:t xml:space="preserve">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812ED9">
        <w:rPr>
          <w:rStyle w:val="StyleUnderline"/>
        </w:rPr>
        <w:t xml:space="preserve"> </w:t>
      </w:r>
      <w:r w:rsidRPr="009A185F">
        <w:rPr>
          <w:rStyle w:val="StyleUnderline"/>
        </w:rPr>
        <w:t>respondents</w:t>
      </w:r>
      <w:r w:rsidRPr="00211071">
        <w:rPr>
          <w:sz w:val="16"/>
        </w:rPr>
        <w:t xml:space="preserve">, the poll found that </w:t>
      </w:r>
      <w:r w:rsidRPr="00812ED9">
        <w:rPr>
          <w:rStyle w:val="StyleUnderline"/>
          <w:highlight w:val="cyan"/>
        </w:rPr>
        <w:t xml:space="preserve">labor </w:t>
      </w:r>
      <w:r w:rsidRPr="00812ED9">
        <w:rPr>
          <w:rStyle w:val="Emphasis"/>
          <w:highlight w:val="cyan"/>
        </w:rPr>
        <w:t>u</w:t>
      </w:r>
      <w:r w:rsidRPr="00D912C3">
        <w:rPr>
          <w:rStyle w:val="Emphasis"/>
          <w:highlight w:val="cyan"/>
        </w:rPr>
        <w:t>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5C59E25" w14:textId="77777777" w:rsidR="00A250DD" w:rsidRPr="00211071" w:rsidRDefault="00A250DD" w:rsidP="00A250D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812ED9">
        <w:rPr>
          <w:rStyle w:val="StyleUnderline"/>
        </w:rPr>
        <w:t xml:space="preserve"> as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812ED9">
        <w:rPr>
          <w:rStyle w:val="StyleUnderline"/>
          <w:highlight w:val="cyan"/>
        </w:rPr>
        <w:t>support 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5950A956" w14:textId="77777777" w:rsidR="00A250DD" w:rsidRDefault="00A250DD" w:rsidP="00A250DD">
      <w:pPr>
        <w:rPr>
          <w:sz w:val="16"/>
        </w:rPr>
      </w:pPr>
      <w:r w:rsidRPr="00812ED9">
        <w:rPr>
          <w:rStyle w:val="Emphasis"/>
        </w:rPr>
        <w:t>Thus far</w:t>
      </w:r>
      <w:r w:rsidRPr="00211071">
        <w:rPr>
          <w:sz w:val="16"/>
        </w:rPr>
        <w:t xml:space="preserve">, of course, what </w:t>
      </w:r>
      <w:r w:rsidRPr="00211071">
        <w:rPr>
          <w:rStyle w:val="StyleUnderline"/>
        </w:rPr>
        <w:t>the</w:t>
      </w:r>
      <w:r w:rsidRPr="00812ED9">
        <w:rPr>
          <w:rStyle w:val="StyleUnderline"/>
        </w:rPr>
        <w:t xml:space="preserve"> </w:t>
      </w:r>
      <w:r w:rsidRPr="00D912C3">
        <w:rPr>
          <w:rStyle w:val="StyleUnderline"/>
          <w:highlight w:val="cyan"/>
        </w:rPr>
        <w:t>Trump</w:t>
      </w:r>
      <w:r w:rsidRPr="00211071">
        <w:rPr>
          <w:rStyle w:val="StyleUnderline"/>
        </w:rPr>
        <w:t xml:space="preserve"> Administration</w:t>
      </w:r>
      <w:r w:rsidRPr="00812ED9">
        <w:rPr>
          <w:rStyle w:val="StyleUnderline"/>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812ED9">
        <w:rPr>
          <w:rStyle w:val="Emphasis"/>
        </w:rPr>
        <w:t>selling influence</w:t>
      </w:r>
      <w:r w:rsidRPr="00211071">
        <w:rPr>
          <w:rStyle w:val="StyleUnderline"/>
        </w:rPr>
        <w:t xml:space="preserve"> to wealthy patrons</w:t>
      </w:r>
      <w:r w:rsidRPr="00211071">
        <w:rPr>
          <w:sz w:val="16"/>
        </w:rPr>
        <w:t xml:space="preserve"> </w:t>
      </w:r>
      <w:r w:rsidRPr="00211071">
        <w:rPr>
          <w:rStyle w:val="StyleUnderline"/>
        </w:rPr>
        <w:t xml:space="preserve">and granting unchecked power to </w:t>
      </w:r>
      <w:r w:rsidRPr="00812ED9">
        <w:rPr>
          <w:rStyle w:val="Emphasis"/>
          <w:highlight w:val="cyan"/>
        </w:rPr>
        <w:t>billionaires</w:t>
      </w:r>
      <w:r w:rsidRPr="00211071">
        <w:rPr>
          <w:sz w:val="16"/>
        </w:rPr>
        <w:t xml:space="preserve"> including Elon Musk, whose Department of Government Efficiency fired thousands of federal employees who are union members. On March 27th, </w:t>
      </w:r>
      <w:r w:rsidRPr="00812ED9">
        <w:rPr>
          <w:rStyle w:val="StyleUnderline"/>
        </w:rPr>
        <w:t xml:space="preserve">Trump issued an executive order that </w:t>
      </w:r>
      <w:r w:rsidRPr="00812ED9">
        <w:rPr>
          <w:rStyle w:val="StyleUnderline"/>
          <w:highlight w:val="cyan"/>
        </w:rPr>
        <w:t>cancelled</w:t>
      </w:r>
      <w:r w:rsidRPr="00812ED9">
        <w:rPr>
          <w:rStyle w:val="StyleUnderline"/>
        </w:rPr>
        <w:t xml:space="preserve"> the </w:t>
      </w:r>
      <w:r w:rsidRPr="00812ED9">
        <w:rPr>
          <w:rStyle w:val="StyleUnderline"/>
          <w:highlight w:val="cyan"/>
        </w:rPr>
        <w:t>union</w:t>
      </w:r>
      <w:r w:rsidRPr="00D912C3">
        <w:rPr>
          <w:rStyle w:val="StyleUnderline"/>
          <w:highlight w:val="cyan"/>
        </w:rPr>
        <w:t xml:space="preserve"> </w:t>
      </w:r>
      <w:r w:rsidRPr="00812ED9">
        <w:rPr>
          <w:rStyle w:val="StyleUnderline"/>
          <w:highlight w:val="cyan"/>
        </w:rPr>
        <w:t>contracts o</w:t>
      </w:r>
      <w:r w:rsidRPr="00D912C3">
        <w:rPr>
          <w:rStyle w:val="StyleUnderline"/>
          <w:highlight w:val="cyan"/>
        </w:rPr>
        <w:t>f</w:t>
      </w:r>
      <w:r w:rsidRPr="00812ED9">
        <w:rPr>
          <w:rStyle w:val="StyleUnderline"/>
        </w:rPr>
        <w:t xml:space="preserve"> nearly a </w:t>
      </w:r>
      <w:r w:rsidRPr="00211071">
        <w:rPr>
          <w:rStyle w:val="StyleUnderline"/>
        </w:rPr>
        <w:t xml:space="preserve">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DA9050F" w14:textId="77777777" w:rsidR="00A250DD" w:rsidRPr="0015183A" w:rsidRDefault="00A250DD" w:rsidP="00A250DD">
      <w:pPr>
        <w:pStyle w:val="Heading4"/>
        <w:rPr>
          <w:rStyle w:val="StyleUnderline"/>
          <w:highlight w:val="cyan"/>
          <w:u w:val="none"/>
        </w:rPr>
      </w:pPr>
      <w:r>
        <w:t xml:space="preserve">Dem house </w:t>
      </w:r>
      <w:r>
        <w:rPr>
          <w:u w:val="single"/>
        </w:rPr>
        <w:t>restrains</w:t>
      </w:r>
      <w:r>
        <w:t xml:space="preserve"> Trump, solving a slew of existential threats.</w:t>
      </w:r>
    </w:p>
    <w:p w14:paraId="58340F60" w14:textId="77777777" w:rsidR="00A250DD" w:rsidRDefault="00A250DD" w:rsidP="00A250D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03ECAB0" w14:textId="77777777" w:rsidR="00A250DD" w:rsidRPr="007D3BB6" w:rsidRDefault="00A250DD" w:rsidP="00A250D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3F2A298" w14:textId="77777777" w:rsidR="00A250DD" w:rsidRPr="007D3BB6" w:rsidRDefault="00A250DD" w:rsidP="00A250D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E548732" w14:textId="77777777" w:rsidR="00A250DD" w:rsidRPr="007D3BB6" w:rsidRDefault="00A250DD" w:rsidP="00A250DD">
      <w:pPr>
        <w:rPr>
          <w:sz w:val="16"/>
          <w:szCs w:val="16"/>
        </w:rPr>
      </w:pPr>
      <w:r w:rsidRPr="007D3BB6">
        <w:rPr>
          <w:sz w:val="16"/>
          <w:szCs w:val="16"/>
        </w:rPr>
        <w:t>How Do You Feel Right Now?</w:t>
      </w:r>
    </w:p>
    <w:p w14:paraId="3BD36B2C" w14:textId="77777777" w:rsidR="00A250DD" w:rsidRPr="007D3BB6" w:rsidRDefault="00A250DD" w:rsidP="00A250D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8C340F0" w14:textId="77777777" w:rsidR="00A250DD" w:rsidRPr="007D3BB6" w:rsidRDefault="00A250DD" w:rsidP="00A250D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59F1BBE" w14:textId="77777777" w:rsidR="00A250DD" w:rsidRPr="007D3BB6" w:rsidRDefault="00A250DD" w:rsidP="00A250D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3F818B9" w14:textId="77777777" w:rsidR="00A250DD" w:rsidRPr="007D3BB6" w:rsidRDefault="00A250DD" w:rsidP="00A250D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FD93CBC" w14:textId="77777777" w:rsidR="00A250DD" w:rsidRPr="007D3BB6" w:rsidRDefault="00A250DD" w:rsidP="00A250D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BFBD5BB" w14:textId="77777777" w:rsidR="00A250DD" w:rsidRPr="007D3BB6" w:rsidRDefault="00A250DD" w:rsidP="00A250D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743542D" w14:textId="77777777" w:rsidR="00A250DD" w:rsidRPr="007D3BB6" w:rsidRDefault="00A250DD" w:rsidP="00A250D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D013C1C" w14:textId="77777777" w:rsidR="00A250DD" w:rsidRPr="007D3BB6" w:rsidRDefault="00A250DD" w:rsidP="00A250D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36BB804" w14:textId="77777777" w:rsidR="00A250DD" w:rsidRPr="007D3BB6" w:rsidRDefault="00A250DD" w:rsidP="00A250D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67F53FB" w14:textId="77777777" w:rsidR="00A250DD" w:rsidRPr="007D3BB6" w:rsidRDefault="00A250DD" w:rsidP="00A250D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DC5BEEB" w14:textId="77777777" w:rsidR="00A250DD" w:rsidRPr="007D3BB6" w:rsidRDefault="00A250DD" w:rsidP="00A250D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63A0513" w14:textId="77777777" w:rsidR="00A250DD" w:rsidRPr="003D3F08" w:rsidRDefault="00A250DD" w:rsidP="00A250D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AE1A396" w14:textId="77777777" w:rsidR="00A250DD" w:rsidRPr="007D3BB6" w:rsidRDefault="00A250DD" w:rsidP="00A250DD">
      <w:pPr>
        <w:rPr>
          <w:sz w:val="16"/>
          <w:szCs w:val="16"/>
        </w:rPr>
      </w:pPr>
      <w:r w:rsidRPr="007D3BB6">
        <w:rPr>
          <w:sz w:val="16"/>
          <w:szCs w:val="16"/>
        </w:rPr>
        <w:t>Checks and Balances: Why Congress Matters So Much</w:t>
      </w:r>
    </w:p>
    <w:p w14:paraId="1D4D8ABC" w14:textId="77777777" w:rsidR="00A250DD" w:rsidRPr="007D3BB6" w:rsidRDefault="00A250DD" w:rsidP="00A250D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2D00E96" w14:textId="77777777" w:rsidR="00A250DD" w:rsidRPr="007D3BB6" w:rsidRDefault="00A250DD" w:rsidP="00A250D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2CC647D" w14:textId="77777777" w:rsidR="00A250DD" w:rsidRPr="007D3BB6" w:rsidRDefault="00A250DD" w:rsidP="00A250D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637DAA4" w14:textId="77777777" w:rsidR="00A250DD" w:rsidRPr="007D3BB6" w:rsidRDefault="00A250DD" w:rsidP="00A250D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7CB8725" w14:textId="77777777" w:rsidR="00A250DD" w:rsidRPr="007D3BB6" w:rsidRDefault="00A250DD" w:rsidP="00A250D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60C4771" w14:textId="77777777" w:rsidR="00A250DD" w:rsidRPr="007D3BB6" w:rsidRDefault="00A250DD" w:rsidP="00A250DD">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01DB24F" w14:textId="77777777" w:rsidR="00A250DD" w:rsidRPr="007D3BB6" w:rsidRDefault="00A250DD" w:rsidP="00A250D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E4E6F12" w14:textId="77777777" w:rsidR="00A250DD" w:rsidRPr="007D3BB6" w:rsidRDefault="00A250DD" w:rsidP="00A250DD">
      <w:pPr>
        <w:rPr>
          <w:sz w:val="16"/>
          <w:szCs w:val="16"/>
        </w:rPr>
      </w:pPr>
      <w:r w:rsidRPr="007D3BB6">
        <w:rPr>
          <w:sz w:val="16"/>
          <w:szCs w:val="16"/>
        </w:rPr>
        <w:t>The Powers Congress Can Use to Stop the Damage</w:t>
      </w:r>
    </w:p>
    <w:p w14:paraId="4207CE5F" w14:textId="77777777" w:rsidR="00A250DD" w:rsidRPr="007D3BB6" w:rsidRDefault="00A250DD" w:rsidP="00A250D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084DB44" w14:textId="77777777" w:rsidR="00A250DD" w:rsidRPr="007D3BB6" w:rsidRDefault="00A250DD" w:rsidP="00A250D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3DCA7DB" w14:textId="77777777" w:rsidR="00A250DD" w:rsidRPr="007D3BB6" w:rsidRDefault="00A250DD" w:rsidP="00A250D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3204279" w14:textId="77777777" w:rsidR="00A250DD" w:rsidRPr="007D3BB6" w:rsidRDefault="00A250DD" w:rsidP="00A250D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7A2BB22" w14:textId="77777777" w:rsidR="00A250DD" w:rsidRPr="007D3BB6" w:rsidRDefault="00A250DD" w:rsidP="00A250D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8F1AA0D" w14:textId="77777777" w:rsidR="00A250DD" w:rsidRPr="007D3BB6" w:rsidRDefault="00A250DD" w:rsidP="00A250D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A155CA7" w14:textId="77777777" w:rsidR="00A250DD" w:rsidRPr="007D3BB6" w:rsidRDefault="00A250DD" w:rsidP="00A250D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0903621" w14:textId="77777777" w:rsidR="00A250DD" w:rsidRPr="007D3BB6" w:rsidRDefault="00A250DD" w:rsidP="00A250D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7798388" w14:textId="77777777" w:rsidR="00A250DD" w:rsidRPr="007D3BB6" w:rsidRDefault="00A250DD" w:rsidP="00A250D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BB7AF55" w14:textId="77777777" w:rsidR="00A250DD" w:rsidRPr="007D3BB6" w:rsidRDefault="00A250DD" w:rsidP="00A250D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0CE08D3" w14:textId="77777777" w:rsidR="00A250DD" w:rsidRPr="007D3BB6" w:rsidRDefault="00A250DD" w:rsidP="00A250D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B35624A" w14:textId="77777777" w:rsidR="00A250DD" w:rsidRPr="007D3BB6" w:rsidRDefault="00A250DD" w:rsidP="00A250D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A089058" w14:textId="77777777" w:rsidR="00A250DD" w:rsidRPr="007D3BB6" w:rsidRDefault="00A250DD" w:rsidP="00A250D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596432F" w14:textId="77777777" w:rsidR="00A250DD" w:rsidRPr="007D3BB6" w:rsidRDefault="00A250DD" w:rsidP="00A250D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09C12ED" w14:textId="77777777" w:rsidR="00A250DD" w:rsidRPr="007D3BB6" w:rsidRDefault="00A250DD" w:rsidP="00A250D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0EB27FF" w14:textId="1783D67D" w:rsidR="00A250DD" w:rsidRDefault="00A85E33" w:rsidP="00A85E33">
      <w:pPr>
        <w:pStyle w:val="Heading3"/>
      </w:pPr>
      <w:r>
        <w:t xml:space="preserve">FTC DA---1NC </w:t>
      </w:r>
    </w:p>
    <w:p w14:paraId="348D37A7" w14:textId="6692AD8B" w:rsidR="00A85E33" w:rsidRDefault="00A85E33" w:rsidP="00A85E33">
      <w:pPr>
        <w:pStyle w:val="Heading4"/>
      </w:pPr>
      <w:r>
        <w:rPr>
          <w:u w:val="single"/>
        </w:rPr>
        <w:t>FTC DA</w:t>
      </w:r>
      <w:r>
        <w:t xml:space="preserve">. </w:t>
      </w:r>
    </w:p>
    <w:p w14:paraId="10BDCFB3" w14:textId="77777777" w:rsidR="00A85E33" w:rsidRPr="001B3B8C" w:rsidRDefault="00A85E33" w:rsidP="00A85E33">
      <w:pPr>
        <w:pStyle w:val="Heading4"/>
      </w:pPr>
      <w:r>
        <w:t xml:space="preserve">Antitrust challenges are </w:t>
      </w:r>
      <w:r w:rsidRPr="009D0A52">
        <w:rPr>
          <w:u w:val="single"/>
        </w:rPr>
        <w:t>mounting</w:t>
      </w:r>
      <w:r>
        <w:t xml:space="preserve"> against rental algorithmic price-fixing, the </w:t>
      </w:r>
      <w:r w:rsidRPr="009D0A52">
        <w:rPr>
          <w:u w:val="single"/>
        </w:rPr>
        <w:t>lynchpin</w:t>
      </w:r>
      <w:r>
        <w:t xml:space="preserve"> of national affordability crises. </w:t>
      </w:r>
    </w:p>
    <w:p w14:paraId="5CD5B42F" w14:textId="77777777" w:rsidR="00A85E33" w:rsidRDefault="00A85E33" w:rsidP="00A85E33">
      <w:r>
        <w:t xml:space="preserve">Kainoa </w:t>
      </w:r>
      <w:r w:rsidRPr="001B3B8C">
        <w:rPr>
          <w:rStyle w:val="Style13ptBold"/>
        </w:rPr>
        <w:t xml:space="preserve">Lowman &amp; </w:t>
      </w:r>
      <w:r>
        <w:t xml:space="preserve">Katie </w:t>
      </w:r>
      <w:r w:rsidRPr="001B3B8C">
        <w:rPr>
          <w:rStyle w:val="Style13ptBold"/>
        </w:rPr>
        <w:t>Hettinga 25</w:t>
      </w:r>
      <w:r>
        <w:t>. Writing and Communications Associate at Economic Liberties, Social Studies B.A. from Harvard College. Policy Analyst at the Rethink Trade Initiative. “Weekly Rewind: New York Bans Algorithmic Price-Fixing in Housing.” American Economic Liberties Project. 10/17/2025. https://economicpopulist.substack.com/i/176442923/new-york-bans-algorithmic-price-fixing-in-housing.</w:t>
      </w:r>
    </w:p>
    <w:p w14:paraId="0D6E44B8" w14:textId="77777777" w:rsidR="00A85E33" w:rsidRPr="00007C7C" w:rsidRDefault="00A85E33" w:rsidP="00A85E33">
      <w:pPr>
        <w:rPr>
          <w:rStyle w:val="StyleUnderline"/>
        </w:rPr>
      </w:pPr>
      <w:r w:rsidRPr="009D0A52">
        <w:rPr>
          <w:sz w:val="16"/>
        </w:rPr>
        <w:t xml:space="preserve">In a major victory for New York renters, </w:t>
      </w:r>
      <w:r w:rsidRPr="00855A9B">
        <w:rPr>
          <w:rStyle w:val="StyleUnderline"/>
          <w:highlight w:val="cyan"/>
        </w:rPr>
        <w:t>NY</w:t>
      </w:r>
      <w:r w:rsidRPr="00007C7C">
        <w:rPr>
          <w:rStyle w:val="StyleUnderline"/>
        </w:rPr>
        <w:t xml:space="preserve"> Gov</w:t>
      </w:r>
      <w:r w:rsidRPr="009D0A52">
        <w:rPr>
          <w:sz w:val="16"/>
        </w:rPr>
        <w:t xml:space="preserve">. Kathy </w:t>
      </w:r>
      <w:r w:rsidRPr="00007C7C">
        <w:rPr>
          <w:rStyle w:val="StyleUnderline"/>
        </w:rPr>
        <w:t xml:space="preserve">Hochul signed </w:t>
      </w:r>
      <w:r w:rsidRPr="00007C7C">
        <w:rPr>
          <w:rStyle w:val="Emphasis"/>
        </w:rPr>
        <w:t xml:space="preserve">groundbreaking </w:t>
      </w:r>
      <w:r w:rsidRPr="00EC4BDC">
        <w:rPr>
          <w:rStyle w:val="Emphasis"/>
        </w:rPr>
        <w:t>legislation</w:t>
      </w:r>
      <w:r w:rsidRPr="009D0A52">
        <w:rPr>
          <w:sz w:val="16"/>
        </w:rPr>
        <w:t xml:space="preserve"> this week that </w:t>
      </w:r>
      <w:r w:rsidRPr="00855A9B">
        <w:rPr>
          <w:rStyle w:val="StyleUnderline"/>
        </w:rPr>
        <w:t xml:space="preserve">makes her state the </w:t>
      </w:r>
      <w:r w:rsidRPr="00855A9B">
        <w:rPr>
          <w:rStyle w:val="StyleUnderline"/>
          <w:highlight w:val="cyan"/>
        </w:rPr>
        <w:t>first</w:t>
      </w:r>
      <w:r w:rsidRPr="00007C7C">
        <w:rPr>
          <w:rStyle w:val="StyleUnderline"/>
        </w:rPr>
        <w:t xml:space="preserve"> in the nation </w:t>
      </w:r>
      <w:r w:rsidRPr="00855A9B">
        <w:rPr>
          <w:rStyle w:val="StyleUnderline"/>
          <w:highlight w:val="cyan"/>
        </w:rPr>
        <w:t>to</w:t>
      </w:r>
      <w:r w:rsidRPr="00EC4BDC">
        <w:rPr>
          <w:rStyle w:val="StyleUnderline"/>
        </w:rPr>
        <w:t xml:space="preserve"> </w:t>
      </w:r>
      <w:r w:rsidRPr="00EC4BDC">
        <w:rPr>
          <w:rStyle w:val="Emphasis"/>
        </w:rPr>
        <w:t>explicitly</w:t>
      </w:r>
      <w:r w:rsidRPr="00043DA3">
        <w:rPr>
          <w:rStyle w:val="Emphasis"/>
        </w:rPr>
        <w:t xml:space="preserve"> </w:t>
      </w:r>
      <w:r w:rsidRPr="00855A9B">
        <w:rPr>
          <w:rStyle w:val="Emphasis"/>
          <w:highlight w:val="cyan"/>
        </w:rPr>
        <w:t>prohibit</w:t>
      </w:r>
      <w:r w:rsidRPr="00EC4BDC">
        <w:rPr>
          <w:rStyle w:val="StyleUnderline"/>
        </w:rPr>
        <w:t xml:space="preserve"> landlords and software firms from </w:t>
      </w:r>
      <w:r w:rsidRPr="00007C7C">
        <w:rPr>
          <w:rStyle w:val="StyleUnderline"/>
        </w:rPr>
        <w:t xml:space="preserve">using </w:t>
      </w:r>
      <w:r w:rsidRPr="00855A9B">
        <w:rPr>
          <w:rStyle w:val="StyleUnderline"/>
          <w:highlight w:val="cyan"/>
        </w:rPr>
        <w:t xml:space="preserve">algorithms to </w:t>
      </w:r>
      <w:r w:rsidRPr="00855A9B">
        <w:rPr>
          <w:rStyle w:val="Emphasis"/>
          <w:highlight w:val="cyan"/>
        </w:rPr>
        <w:t>collude</w:t>
      </w:r>
      <w:r w:rsidRPr="00855A9B">
        <w:rPr>
          <w:rStyle w:val="StyleUnderline"/>
          <w:highlight w:val="cyan"/>
        </w:rPr>
        <w:t xml:space="preserve"> on </w:t>
      </w:r>
      <w:r w:rsidRPr="00855A9B">
        <w:rPr>
          <w:rStyle w:val="Emphasis"/>
          <w:highlight w:val="cyan"/>
        </w:rPr>
        <w:t>rent</w:t>
      </w:r>
      <w:r w:rsidRPr="00007C7C">
        <w:rPr>
          <w:rStyle w:val="Emphasis"/>
        </w:rPr>
        <w:t xml:space="preserve"> prices</w:t>
      </w:r>
      <w:r w:rsidRPr="009D0A52">
        <w:rPr>
          <w:sz w:val="16"/>
        </w:rPr>
        <w:t xml:space="preserve">, a </w:t>
      </w:r>
      <w:r w:rsidRPr="00007C7C">
        <w:rPr>
          <w:rStyle w:val="StyleUnderline"/>
        </w:rPr>
        <w:t>practice</w:t>
      </w:r>
      <w:r w:rsidRPr="009D0A52">
        <w:rPr>
          <w:sz w:val="16"/>
        </w:rPr>
        <w:t xml:space="preserve"> that </w:t>
      </w:r>
      <w:r w:rsidRPr="00855A9B">
        <w:rPr>
          <w:rStyle w:val="StyleUnderline"/>
          <w:highlight w:val="cyan"/>
        </w:rPr>
        <w:t xml:space="preserve">has </w:t>
      </w:r>
      <w:r w:rsidRPr="00855A9B">
        <w:rPr>
          <w:rStyle w:val="Emphasis"/>
          <w:highlight w:val="cyan"/>
        </w:rPr>
        <w:t>driven up housing costs</w:t>
      </w:r>
      <w:r w:rsidRPr="00007C7C">
        <w:rPr>
          <w:rStyle w:val="StyleUnderline"/>
        </w:rPr>
        <w:t xml:space="preserve"> and reduced competition </w:t>
      </w:r>
      <w:r w:rsidRPr="00855A9B">
        <w:rPr>
          <w:rStyle w:val="Emphasis"/>
          <w:highlight w:val="cyan"/>
        </w:rPr>
        <w:t>across</w:t>
      </w:r>
      <w:r w:rsidRPr="00855A9B">
        <w:rPr>
          <w:rStyle w:val="StyleUnderline"/>
          <w:highlight w:val="cyan"/>
        </w:rPr>
        <w:t xml:space="preserve"> the country</w:t>
      </w:r>
      <w:r w:rsidRPr="009D0A52">
        <w:rPr>
          <w:sz w:val="16"/>
        </w:rPr>
        <w:t>.</w:t>
      </w:r>
    </w:p>
    <w:p w14:paraId="5A4F11EC" w14:textId="77777777" w:rsidR="00A85E33" w:rsidRPr="009D0A52" w:rsidRDefault="00A85E33" w:rsidP="00A85E33">
      <w:pPr>
        <w:rPr>
          <w:sz w:val="16"/>
        </w:rPr>
      </w:pPr>
      <w:r w:rsidRPr="009D0A52">
        <w:rPr>
          <w:sz w:val="16"/>
        </w:rPr>
        <w:t xml:space="preserve">By enabling landlords to set rents above competitive levels and raise marginal profits, even at lower occupancy rates, </w:t>
      </w:r>
      <w:r w:rsidRPr="00855A9B">
        <w:rPr>
          <w:rStyle w:val="StyleUnderline"/>
        </w:rPr>
        <w:t>algorithmic price-fixing</w:t>
      </w:r>
      <w:r w:rsidRPr="009D0A52">
        <w:rPr>
          <w:sz w:val="16"/>
        </w:rPr>
        <w:t xml:space="preserve"> has been </w:t>
      </w:r>
      <w:r w:rsidRPr="00EC4BDC">
        <w:rPr>
          <w:rStyle w:val="StyleUnderline"/>
        </w:rPr>
        <w:t>connected to rental</w:t>
      </w:r>
      <w:r w:rsidRPr="00007C7C">
        <w:rPr>
          <w:rStyle w:val="StyleUnderline"/>
        </w:rPr>
        <w:t xml:space="preserve"> housing </w:t>
      </w:r>
      <w:r w:rsidRPr="00855A9B">
        <w:rPr>
          <w:rStyle w:val="StyleUnderline"/>
          <w:highlight w:val="cyan"/>
        </w:rPr>
        <w:t xml:space="preserve">affordability crises </w:t>
      </w:r>
      <w:r w:rsidRPr="00855A9B">
        <w:rPr>
          <w:rStyle w:val="Emphasis"/>
          <w:highlight w:val="cyan"/>
        </w:rPr>
        <w:t>everywhere</w:t>
      </w:r>
      <w:r w:rsidRPr="009D0A52">
        <w:rPr>
          <w:sz w:val="16"/>
        </w:rPr>
        <w:t xml:space="preserve"> from Seattle to Atlanta. According to a complaint by the Arizona Attorney General, </w:t>
      </w:r>
      <w:r w:rsidRPr="00855A9B">
        <w:rPr>
          <w:rStyle w:val="StyleUnderline"/>
          <w:highlight w:val="cyan"/>
        </w:rPr>
        <w:t xml:space="preserve">RealPage </w:t>
      </w:r>
      <w:r w:rsidRPr="00855A9B">
        <w:rPr>
          <w:rStyle w:val="Emphasis"/>
          <w:highlight w:val="cyan"/>
        </w:rPr>
        <w:t>alone</w:t>
      </w:r>
      <w:r w:rsidRPr="009D0A52">
        <w:rPr>
          <w:sz w:val="16"/>
        </w:rPr>
        <w:t xml:space="preserve"> is allegedly </w:t>
      </w:r>
      <w:r w:rsidRPr="00855A9B">
        <w:rPr>
          <w:rStyle w:val="StyleUnderline"/>
          <w:highlight w:val="cyan"/>
        </w:rPr>
        <w:t>responsible for</w:t>
      </w:r>
      <w:r w:rsidRPr="00007C7C">
        <w:rPr>
          <w:rStyle w:val="StyleUnderline"/>
        </w:rPr>
        <w:t xml:space="preserve"> 12 and </w:t>
      </w:r>
      <w:r w:rsidRPr="00855A9B">
        <w:rPr>
          <w:rStyle w:val="Emphasis"/>
          <w:highlight w:val="cyan"/>
        </w:rPr>
        <w:t>13 percent</w:t>
      </w:r>
      <w:r w:rsidRPr="00007C7C">
        <w:rPr>
          <w:rStyle w:val="StyleUnderline"/>
        </w:rPr>
        <w:t xml:space="preserve"> rent </w:t>
      </w:r>
      <w:r w:rsidRPr="00855A9B">
        <w:rPr>
          <w:rStyle w:val="StyleUnderline"/>
          <w:highlight w:val="cyan"/>
        </w:rPr>
        <w:t>increases</w:t>
      </w:r>
      <w:r w:rsidRPr="00855A9B">
        <w:rPr>
          <w:rStyle w:val="StyleUnderline"/>
        </w:rPr>
        <w:t xml:space="preserve"> in Phoenix and Tucson</w:t>
      </w:r>
      <w:r w:rsidRPr="009D0A52">
        <w:rPr>
          <w:sz w:val="16"/>
        </w:rPr>
        <w:t xml:space="preserve">, respectively. Making housing more affordable isn’t simply a matter of building more homes. </w:t>
      </w:r>
      <w:r w:rsidRPr="00EC4BDC">
        <w:rPr>
          <w:rStyle w:val="Emphasis"/>
        </w:rPr>
        <w:t>Any effort</w:t>
      </w:r>
      <w:r w:rsidRPr="00007C7C">
        <w:rPr>
          <w:rStyle w:val="StyleUnderline"/>
        </w:rPr>
        <w:t xml:space="preserve"> to bring down the </w:t>
      </w:r>
      <w:r w:rsidRPr="00855A9B">
        <w:rPr>
          <w:rStyle w:val="StyleUnderline"/>
          <w:highlight w:val="cyan"/>
        </w:rPr>
        <w:t>cost of living</w:t>
      </w:r>
      <w:r w:rsidRPr="009D0A52">
        <w:rPr>
          <w:sz w:val="16"/>
        </w:rPr>
        <w:t xml:space="preserve"> also </w:t>
      </w:r>
      <w:r w:rsidRPr="00855A9B">
        <w:rPr>
          <w:rStyle w:val="Emphasis"/>
          <w:highlight w:val="cyan"/>
        </w:rPr>
        <w:t>needs</w:t>
      </w:r>
      <w:r w:rsidRPr="00855A9B">
        <w:rPr>
          <w:rStyle w:val="StyleUnderline"/>
          <w:highlight w:val="cyan"/>
        </w:rPr>
        <w:t xml:space="preserve"> to</w:t>
      </w:r>
      <w:r w:rsidRPr="00007C7C">
        <w:rPr>
          <w:rStyle w:val="StyleUnderline"/>
        </w:rPr>
        <w:t xml:space="preserve"> directly </w:t>
      </w:r>
      <w:r w:rsidRPr="00855A9B">
        <w:rPr>
          <w:rStyle w:val="StyleUnderline"/>
          <w:highlight w:val="cyan"/>
        </w:rPr>
        <w:t>tackle</w:t>
      </w:r>
      <w:r w:rsidRPr="009D0A52">
        <w:rPr>
          <w:sz w:val="16"/>
        </w:rPr>
        <w:t xml:space="preserve"> the use of </w:t>
      </w:r>
      <w:r w:rsidRPr="00007C7C">
        <w:rPr>
          <w:rStyle w:val="StyleUnderline"/>
        </w:rPr>
        <w:t xml:space="preserve">black box </w:t>
      </w:r>
      <w:r w:rsidRPr="00855A9B">
        <w:rPr>
          <w:rStyle w:val="Emphasis"/>
          <w:highlight w:val="cyan"/>
        </w:rPr>
        <w:t>algorithms</w:t>
      </w:r>
      <w:r w:rsidRPr="009D0A52">
        <w:rPr>
          <w:sz w:val="16"/>
        </w:rPr>
        <w:t xml:space="preserve"> that giant corporations use to boost their bottom line at the expense of the rest of us.</w:t>
      </w:r>
    </w:p>
    <w:p w14:paraId="354E1D10" w14:textId="4DA3B1D7" w:rsidR="00A85E33" w:rsidRPr="00A85E33" w:rsidRDefault="00A85E33" w:rsidP="00A85E33">
      <w:pPr>
        <w:rPr>
          <w:b/>
          <w:iCs/>
          <w:u w:val="single"/>
          <w:bdr w:val="single" w:sz="8" w:space="0" w:color="auto"/>
        </w:rPr>
      </w:pPr>
      <w:r w:rsidRPr="009D0A52">
        <w:rPr>
          <w:sz w:val="16"/>
        </w:rPr>
        <w:t xml:space="preserve">The </w:t>
      </w:r>
      <w:r w:rsidRPr="00855A9B">
        <w:rPr>
          <w:rStyle w:val="StyleUnderline"/>
        </w:rPr>
        <w:t>NY legislation</w:t>
      </w:r>
      <w:r w:rsidRPr="009D0A52">
        <w:rPr>
          <w:sz w:val="16"/>
        </w:rPr>
        <w:t xml:space="preserve">, S7882/A1417, </w:t>
      </w:r>
      <w:r w:rsidRPr="00855A9B">
        <w:rPr>
          <w:rStyle w:val="StyleUnderline"/>
          <w:highlight w:val="cyan"/>
        </w:rPr>
        <w:t xml:space="preserve">builds on </w:t>
      </w:r>
      <w:r w:rsidRPr="00855A9B">
        <w:rPr>
          <w:rStyle w:val="Emphasis"/>
          <w:highlight w:val="cyan"/>
        </w:rPr>
        <w:t>growing</w:t>
      </w:r>
      <w:r w:rsidRPr="00855A9B">
        <w:rPr>
          <w:rStyle w:val="StyleUnderline"/>
        </w:rPr>
        <w:t xml:space="preserve"> state and local </w:t>
      </w:r>
      <w:r w:rsidRPr="00855A9B">
        <w:rPr>
          <w:rStyle w:val="Emphasis"/>
          <w:highlight w:val="cyan"/>
        </w:rPr>
        <w:t>efforts</w:t>
      </w:r>
      <w:r w:rsidRPr="00855A9B">
        <w:rPr>
          <w:rStyle w:val="StyleUnderline"/>
          <w:highlight w:val="cyan"/>
        </w:rPr>
        <w:t xml:space="preserve"> to crack down</w:t>
      </w:r>
      <w:r w:rsidRPr="00855A9B">
        <w:rPr>
          <w:rStyle w:val="StyleUnderline"/>
        </w:rPr>
        <w:t xml:space="preserve"> on algorithmic price-fixing</w:t>
      </w:r>
      <w:r w:rsidRPr="009D0A52">
        <w:rPr>
          <w:sz w:val="16"/>
        </w:rPr>
        <w:t xml:space="preserve"> in rental housing, Economic Liberties has been working on this issue since 2024, helping pass the first such ordinance in San Francisco. Since then about </w:t>
      </w:r>
      <w:r w:rsidRPr="00855A9B">
        <w:rPr>
          <w:rStyle w:val="StyleUnderline"/>
          <w:highlight w:val="cyan"/>
        </w:rPr>
        <w:t xml:space="preserve">a </w:t>
      </w:r>
      <w:r w:rsidRPr="00855A9B">
        <w:rPr>
          <w:rStyle w:val="Emphasis"/>
          <w:highlight w:val="cyan"/>
        </w:rPr>
        <w:t>dozen</w:t>
      </w:r>
      <w:r w:rsidRPr="00855A9B">
        <w:rPr>
          <w:rStyle w:val="StyleUnderline"/>
          <w:highlight w:val="cyan"/>
        </w:rPr>
        <w:t xml:space="preserve"> municipalities</w:t>
      </w:r>
      <w:r w:rsidRPr="009D0A52">
        <w:rPr>
          <w:sz w:val="16"/>
        </w:rPr>
        <w:t xml:space="preserve"> including </w:t>
      </w:r>
      <w:r w:rsidRPr="00855A9B">
        <w:rPr>
          <w:rStyle w:val="StyleUnderline"/>
        </w:rPr>
        <w:t>Seattle</w:t>
      </w:r>
      <w:r w:rsidRPr="00043DA3">
        <w:rPr>
          <w:rStyle w:val="StyleUnderline"/>
        </w:rPr>
        <w:t>, Philadelphia, and</w:t>
      </w:r>
      <w:r w:rsidRPr="00855A9B">
        <w:rPr>
          <w:rStyle w:val="StyleUnderline"/>
        </w:rPr>
        <w:t xml:space="preserve"> Jersey City</w:t>
      </w:r>
      <w:r w:rsidRPr="009D0A52">
        <w:rPr>
          <w:sz w:val="16"/>
        </w:rPr>
        <w:t xml:space="preserve"> have also </w:t>
      </w:r>
      <w:r w:rsidRPr="00855A9B">
        <w:rPr>
          <w:rStyle w:val="StyleUnderline"/>
          <w:highlight w:val="cyan"/>
        </w:rPr>
        <w:t>enacted</w:t>
      </w:r>
      <w:r w:rsidRPr="00855A9B">
        <w:rPr>
          <w:rStyle w:val="StyleUnderline"/>
        </w:rPr>
        <w:t xml:space="preserve"> legislation</w:t>
      </w:r>
      <w:r w:rsidRPr="009D0A52">
        <w:rPr>
          <w:sz w:val="16"/>
        </w:rPr>
        <w:t xml:space="preserve"> addressing this scourge. The </w:t>
      </w:r>
      <w:r w:rsidRPr="00855A9B">
        <w:rPr>
          <w:rStyle w:val="StyleUnderline"/>
          <w:highlight w:val="cyan"/>
        </w:rPr>
        <w:t>movement</w:t>
      </w:r>
      <w:r w:rsidRPr="00855A9B">
        <w:rPr>
          <w:rStyle w:val="StyleUnderline"/>
        </w:rPr>
        <w:t xml:space="preserve"> is</w:t>
      </w:r>
      <w:r w:rsidRPr="009D0A52">
        <w:rPr>
          <w:sz w:val="16"/>
        </w:rPr>
        <w:t xml:space="preserve"> a </w:t>
      </w:r>
      <w:r w:rsidRPr="00855A9B">
        <w:rPr>
          <w:rStyle w:val="Emphasis"/>
          <w:highlight w:val="cyan"/>
        </w:rPr>
        <w:t>growing</w:t>
      </w:r>
      <w:r w:rsidRPr="009D0A52">
        <w:rPr>
          <w:sz w:val="16"/>
        </w:rPr>
        <w:t xml:space="preserve"> one, and we will continue to work on it. </w:t>
      </w:r>
      <w:r w:rsidRPr="00EC4BDC">
        <w:rPr>
          <w:rStyle w:val="StyleUnderline"/>
          <w:highlight w:val="cyan"/>
        </w:rPr>
        <w:t>N</w:t>
      </w:r>
      <w:r w:rsidRPr="00855A9B">
        <w:rPr>
          <w:rStyle w:val="StyleUnderline"/>
        </w:rPr>
        <w:t xml:space="preserve">ew </w:t>
      </w:r>
      <w:r w:rsidRPr="00EC4BDC">
        <w:rPr>
          <w:rStyle w:val="StyleUnderline"/>
          <w:highlight w:val="cyan"/>
        </w:rPr>
        <w:t>Y</w:t>
      </w:r>
      <w:r w:rsidRPr="00855A9B">
        <w:rPr>
          <w:rStyle w:val="StyleUnderline"/>
        </w:rPr>
        <w:t>ork</w:t>
      </w:r>
      <w:r w:rsidRPr="009D0A52">
        <w:rPr>
          <w:sz w:val="16"/>
        </w:rPr>
        <w:t xml:space="preserve"> is the largest </w:t>
      </w:r>
      <w:r w:rsidRPr="00855A9B">
        <w:rPr>
          <w:rStyle w:val="StyleUnderline"/>
        </w:rPr>
        <w:t>victory</w:t>
      </w:r>
      <w:r w:rsidRPr="009D0A52">
        <w:rPr>
          <w:sz w:val="16"/>
        </w:rPr>
        <w:t xml:space="preserve"> to date, but it </w:t>
      </w:r>
      <w:r w:rsidRPr="00EC4BDC">
        <w:rPr>
          <w:rStyle w:val="Emphasis"/>
          <w:highlight w:val="cyan"/>
        </w:rPr>
        <w:t>won’t be</w:t>
      </w:r>
      <w:r w:rsidRPr="00855A9B">
        <w:rPr>
          <w:rStyle w:val="Emphasis"/>
        </w:rPr>
        <w:t xml:space="preserve"> the </w:t>
      </w:r>
      <w:r w:rsidRPr="00EC4BDC">
        <w:rPr>
          <w:rStyle w:val="Emphasis"/>
          <w:highlight w:val="cyan"/>
        </w:rPr>
        <w:t>last.</w:t>
      </w:r>
    </w:p>
    <w:p w14:paraId="7CE14B67" w14:textId="499383F1" w:rsidR="00A85E33" w:rsidRPr="00A85E33" w:rsidRDefault="00A85E33" w:rsidP="00A85E33">
      <w:pPr>
        <w:pStyle w:val="Heading4"/>
        <w:rPr>
          <w:rFonts w:asciiTheme="minorHAnsi" w:hAnsiTheme="minorHAnsi" w:cstheme="minorHAnsi"/>
        </w:rPr>
      </w:pPr>
      <w:r>
        <w:rPr>
          <w:rFonts w:asciiTheme="minorHAnsi" w:hAnsiTheme="minorHAnsi" w:cstheme="minorHAnsi"/>
        </w:rPr>
        <w:t xml:space="preserve">The plan </w:t>
      </w:r>
      <w:r>
        <w:rPr>
          <w:rFonts w:asciiTheme="minorHAnsi" w:hAnsiTheme="minorHAnsi" w:cstheme="minorHAnsi"/>
          <w:u w:val="single"/>
        </w:rPr>
        <w:t>overburdens</w:t>
      </w:r>
      <w:r>
        <w:rPr>
          <w:rFonts w:asciiTheme="minorHAnsi" w:hAnsiTheme="minorHAnsi" w:cstheme="minorHAnsi"/>
        </w:rPr>
        <w:t xml:space="preserve"> them and </w:t>
      </w:r>
      <w:r>
        <w:rPr>
          <w:rFonts w:asciiTheme="minorHAnsi" w:hAnsiTheme="minorHAnsi" w:cstheme="minorHAnsi"/>
          <w:u w:val="single"/>
        </w:rPr>
        <w:t>trades off</w:t>
      </w:r>
      <w:r>
        <w:rPr>
          <w:rFonts w:asciiTheme="minorHAnsi" w:hAnsiTheme="minorHAnsi" w:cstheme="minorHAnsi"/>
        </w:rPr>
        <w:t xml:space="preserve"> resources. </w:t>
      </w:r>
    </w:p>
    <w:p w14:paraId="6A16ABEC" w14:textId="77777777" w:rsidR="00A85E33" w:rsidRPr="008E3252" w:rsidRDefault="00A85E33" w:rsidP="00A85E33">
      <w:pPr>
        <w:rPr>
          <w:rFonts w:asciiTheme="minorHAnsi" w:hAnsiTheme="minorHAnsi" w:cstheme="minorHAnsi"/>
        </w:rPr>
      </w:pPr>
      <w:r w:rsidRPr="008E3252">
        <w:rPr>
          <w:rStyle w:val="Style13ptBold"/>
          <w:rFonts w:asciiTheme="minorHAnsi" w:hAnsiTheme="minorHAnsi" w:cstheme="minorHAnsi"/>
        </w:rPr>
        <w:t>Hoofnagle</w:t>
      </w:r>
      <w:r w:rsidRPr="008E3252">
        <w:rPr>
          <w:rFonts w:asciiTheme="minorHAnsi" w:hAnsiTheme="minorHAnsi" w:cstheme="minorHAnsi"/>
        </w:rPr>
        <w:t xml:space="preserve">, et al, </w:t>
      </w:r>
      <w:r w:rsidRPr="008E3252">
        <w:rPr>
          <w:rStyle w:val="Style13ptBold"/>
          <w:rFonts w:asciiTheme="minorHAnsi" w:hAnsiTheme="minorHAnsi" w:cstheme="minorHAnsi"/>
        </w:rPr>
        <w:t>19</w:t>
      </w:r>
      <w:r w:rsidRPr="008E3252">
        <w:rPr>
          <w:rFonts w:asciiTheme="minorHAnsi" w:hAnsiTheme="minorHAnsi" w:cstheme="minorHAnsi"/>
        </w:rPr>
        <w:t xml:space="preserve">—Adjunct Professor of Information and Law, University of California, Berkeley (Chris, with Woodrow Hartzog, Professor of Law and Computer Science, Northeastern University, and Daniel J. Solove, John Marshall Harlan Research Professor of Law, George Washington University Law School, “The FTC can rise to the privacy challenge, but not without help from Congress,” </w:t>
      </w:r>
      <w:hyperlink r:id="rId9" w:history="1">
        <w:r w:rsidRPr="008E3252">
          <w:rPr>
            <w:rStyle w:val="Hyperlink"/>
            <w:rFonts w:asciiTheme="minorHAnsi" w:hAnsiTheme="minorHAnsi" w:cstheme="minorHAnsi"/>
          </w:rPr>
          <w:t>https://www.brookings.edu/blog/techtank/2019/08/08/the-ftc-can-rise-to-the-privacy-challenge-but-not-without-help-from-congress/</w:t>
        </w:r>
      </w:hyperlink>
      <w:r w:rsidRPr="008E3252">
        <w:rPr>
          <w:rFonts w:asciiTheme="minorHAnsi" w:hAnsiTheme="minorHAnsi" w:cstheme="minorHAnsi"/>
        </w:rPr>
        <w:t>, dml)</w:t>
      </w:r>
    </w:p>
    <w:p w14:paraId="02CE602B" w14:textId="77777777" w:rsidR="00A85E33" w:rsidRPr="008E3252" w:rsidRDefault="00A85E33" w:rsidP="00A85E33">
      <w:pPr>
        <w:rPr>
          <w:rFonts w:asciiTheme="minorHAnsi" w:hAnsiTheme="minorHAnsi" w:cstheme="minorHAnsi"/>
          <w:sz w:val="16"/>
        </w:rPr>
      </w:pPr>
      <w:r w:rsidRPr="007F7846">
        <w:rPr>
          <w:rStyle w:val="Emphasis"/>
          <w:rFonts w:asciiTheme="minorHAnsi" w:hAnsiTheme="minorHAnsi" w:cstheme="minorHAnsi"/>
          <w:highlight w:val="cyan"/>
        </w:rPr>
        <w:t>Resources</w:t>
      </w:r>
      <w:r w:rsidRPr="007F7846">
        <w:rPr>
          <w:rFonts w:asciiTheme="minorHAnsi" w:hAnsiTheme="minorHAnsi" w:cstheme="minorHAnsi"/>
          <w:sz w:val="16"/>
          <w:highlight w:val="cyan"/>
        </w:rPr>
        <w:t xml:space="preserve"> </w:t>
      </w:r>
      <w:r w:rsidRPr="007F7846">
        <w:rPr>
          <w:rStyle w:val="StyleUnderline"/>
          <w:rFonts w:asciiTheme="minorHAnsi" w:hAnsiTheme="minorHAnsi" w:cstheme="minorHAnsi"/>
          <w:highlight w:val="cyan"/>
        </w:rPr>
        <w:t>are the</w:t>
      </w:r>
      <w:r w:rsidRPr="008E3252">
        <w:rPr>
          <w:rStyle w:val="StyleUnderline"/>
          <w:rFonts w:asciiTheme="minorHAnsi" w:hAnsiTheme="minorHAnsi" w:cstheme="minorHAnsi"/>
        </w:rPr>
        <w:t xml:space="preserve"> FTC’s </w:t>
      </w:r>
      <w:r w:rsidRPr="007F7846">
        <w:rPr>
          <w:rStyle w:val="Emphasis"/>
          <w:rFonts w:asciiTheme="minorHAnsi" w:hAnsiTheme="minorHAnsi" w:cstheme="minorHAnsi"/>
          <w:highlight w:val="cyan"/>
        </w:rPr>
        <w:t>greatest constraint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It is a </w:t>
      </w:r>
      <w:r w:rsidRPr="007F7846">
        <w:rPr>
          <w:rStyle w:val="Emphasis"/>
          <w:rFonts w:asciiTheme="minorHAnsi" w:hAnsiTheme="minorHAnsi" w:cstheme="minorHAnsi"/>
          <w:highlight w:val="cyan"/>
        </w:rPr>
        <w:t>small agency</w:t>
      </w:r>
      <w:r w:rsidRPr="008E3252">
        <w:rPr>
          <w:rStyle w:val="StyleUnderline"/>
          <w:rFonts w:asciiTheme="minorHAnsi" w:hAnsiTheme="minorHAnsi" w:cstheme="minorHAnsi"/>
        </w:rPr>
        <w:t xml:space="preserve"> charged </w:t>
      </w:r>
      <w:r w:rsidRPr="007F7846">
        <w:rPr>
          <w:rStyle w:val="StyleUnderline"/>
          <w:rFonts w:asciiTheme="minorHAnsi" w:hAnsiTheme="minorHAnsi" w:cstheme="minorHAnsi"/>
          <w:highlight w:val="cyan"/>
        </w:rPr>
        <w:t xml:space="preserve">with a </w:t>
      </w:r>
      <w:r w:rsidRPr="007F7846">
        <w:rPr>
          <w:rStyle w:val="Emphasis"/>
          <w:rFonts w:asciiTheme="minorHAnsi" w:hAnsiTheme="minorHAnsi" w:cstheme="minorHAnsi"/>
          <w:highlight w:val="cyan"/>
        </w:rPr>
        <w:t>broad mission</w:t>
      </w:r>
      <w:r w:rsidRPr="008E3252">
        <w:rPr>
          <w:rFonts w:asciiTheme="minorHAnsi" w:hAnsiTheme="minorHAnsi" w:cstheme="minorHAnsi"/>
          <w:sz w:val="16"/>
        </w:rPr>
        <w:t xml:space="preserve"> in competition and consumer protection. </w:t>
      </w:r>
      <w:r w:rsidRPr="008E3252">
        <w:rPr>
          <w:rStyle w:val="StyleUnderline"/>
          <w:rFonts w:asciiTheme="minorHAnsi" w:hAnsiTheme="minorHAnsi" w:cstheme="minorHAnsi"/>
        </w:rPr>
        <w:t>It carries out this mission with a budget of just over $300 million and a total staff of about 1,100</w:t>
      </w:r>
      <w:r w:rsidRPr="008E3252">
        <w:rPr>
          <w:rFonts w:asciiTheme="minorHAnsi" w:hAnsiTheme="minorHAnsi" w:cstheme="minorHAnsi"/>
          <w:sz w:val="16"/>
        </w:rPr>
        <w:t xml:space="preserve">, of whom no more than 50 are tasked with privacy. In comparison, the U.K.’s Information Commissioner’s Office (ICO) has over 700 employees and a £38 million budget for a mission focused entirely on privacy and data protection. In addition, for much of modern history, Congress has kept the FTC on a short leash. In 1980, Congress punished the agency for being too aggressive, causing it to shut down twice. </w:t>
      </w:r>
      <w:r w:rsidRPr="008E3252">
        <w:rPr>
          <w:rStyle w:val="StyleUnderline"/>
          <w:rFonts w:asciiTheme="minorHAnsi" w:hAnsiTheme="minorHAnsi" w:cstheme="minorHAnsi"/>
        </w:rPr>
        <w:t>Congress has held authorization over the agency’s head and used oversight power to scrutinize what members of Congress perceive as the expansive use of FTC legal authority, including its interpretation of privacy harm.</w:t>
      </w:r>
    </w:p>
    <w:p w14:paraId="424C0685" w14:textId="77777777" w:rsidR="00A85E33" w:rsidRPr="008E3252" w:rsidRDefault="00A85E33" w:rsidP="00A85E33">
      <w:pPr>
        <w:rPr>
          <w:rFonts w:asciiTheme="minorHAnsi" w:hAnsiTheme="minorHAnsi" w:cstheme="minorHAnsi"/>
          <w:sz w:val="14"/>
        </w:rPr>
      </w:pPr>
      <w:r w:rsidRPr="007F7846">
        <w:rPr>
          <w:rStyle w:val="StyleUnderline"/>
          <w:rFonts w:asciiTheme="minorHAnsi" w:hAnsiTheme="minorHAnsi" w:cstheme="minorHAnsi"/>
          <w:highlight w:val="cyan"/>
        </w:rPr>
        <w:t xml:space="preserve">Given these </w:t>
      </w:r>
      <w:r w:rsidRPr="007F7846">
        <w:rPr>
          <w:rStyle w:val="Emphasis"/>
          <w:rFonts w:asciiTheme="minorHAnsi" w:hAnsiTheme="minorHAnsi" w:cstheme="minorHAnsi"/>
          <w:highlight w:val="cyan"/>
        </w:rPr>
        <w:t>constraints</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FTC </w:t>
      </w:r>
      <w:r w:rsidRPr="007F7846">
        <w:rPr>
          <w:rStyle w:val="StyleUnderline"/>
          <w:rFonts w:asciiTheme="minorHAnsi" w:hAnsiTheme="minorHAnsi" w:cstheme="minorHAnsi"/>
          <w:highlight w:val="cyan"/>
        </w:rPr>
        <w:t>attorneys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pragmatic choices</w:t>
      </w:r>
      <w:r w:rsidRPr="007F7846">
        <w:rPr>
          <w:rFonts w:asciiTheme="minorHAnsi" w:hAnsiTheme="minorHAnsi" w:cstheme="minorHAnsi"/>
          <w:sz w:val="14"/>
          <w:highlight w:val="cyan"/>
        </w:rPr>
        <w:t xml:space="preserve"> </w:t>
      </w:r>
      <w:r w:rsidRPr="007F7846">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their </w:t>
      </w:r>
      <w:r w:rsidRPr="007F7846">
        <w:rPr>
          <w:rStyle w:val="Emphasis"/>
          <w:rFonts w:asciiTheme="minorHAnsi" w:hAnsiTheme="minorHAnsi" w:cstheme="minorHAnsi"/>
          <w:highlight w:val="cyan"/>
        </w:rPr>
        <w:t>case selection</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At any given time, line </w:t>
      </w:r>
      <w:r w:rsidRPr="007F7846">
        <w:rPr>
          <w:rStyle w:val="StyleUnderline"/>
          <w:rFonts w:asciiTheme="minorHAnsi" w:hAnsiTheme="minorHAnsi" w:cstheme="minorHAnsi"/>
          <w:highlight w:val="cyan"/>
        </w:rPr>
        <w:t xml:space="preserve">attorneys are </w:t>
      </w:r>
      <w:r w:rsidRPr="007F7846">
        <w:rPr>
          <w:rStyle w:val="Emphasis"/>
          <w:rFonts w:asciiTheme="minorHAnsi" w:hAnsiTheme="minorHAnsi" w:cstheme="minorHAnsi"/>
          <w:highlight w:val="cyan"/>
        </w:rPr>
        <w:t>investigating</w:t>
      </w:r>
      <w:r w:rsidRPr="008E3252">
        <w:rPr>
          <w:rStyle w:val="StyleUnderline"/>
          <w:rFonts w:asciiTheme="minorHAnsi" w:hAnsiTheme="minorHAnsi" w:cstheme="minorHAnsi"/>
        </w:rPr>
        <w:t xml:space="preserve"> many </w:t>
      </w:r>
      <w:r w:rsidRPr="007F7846">
        <w:rPr>
          <w:rStyle w:val="Emphasis"/>
          <w:rFonts w:asciiTheme="minorHAnsi" w:hAnsiTheme="minorHAnsi" w:cstheme="minorHAnsi"/>
          <w:highlight w:val="cyan"/>
        </w:rPr>
        <w:t>companies</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weighing decisions</w:t>
      </w:r>
      <w:r w:rsidRPr="008E3252">
        <w:rPr>
          <w:rStyle w:val="StyleUnderline"/>
          <w:rFonts w:asciiTheme="minorHAnsi" w:hAnsiTheme="minorHAnsi" w:cstheme="minorHAnsi"/>
        </w:rPr>
        <w:t xml:space="preserve"> on where to target limited enforcement resources. </w:t>
      </w:r>
      <w:r w:rsidRPr="007F7846">
        <w:rPr>
          <w:rStyle w:val="StyleUnderline"/>
          <w:rFonts w:asciiTheme="minorHAnsi" w:hAnsiTheme="minorHAnsi" w:cstheme="minorHAnsi"/>
          <w:highlight w:val="cyan"/>
        </w:rPr>
        <w:t xml:space="preserve">The </w:t>
      </w:r>
      <w:r w:rsidRPr="007F7846">
        <w:rPr>
          <w:rStyle w:val="Emphasis"/>
          <w:rFonts w:asciiTheme="minorHAnsi" w:hAnsiTheme="minorHAnsi" w:cstheme="minorHAnsi"/>
          <w:highlight w:val="cyan"/>
        </w:rPr>
        <w:t>FTC</w:t>
      </w:r>
      <w:r w:rsidRPr="007F7846">
        <w:rPr>
          <w:rStyle w:val="StyleUnderline"/>
          <w:rFonts w:asciiTheme="minorHAnsi" w:hAnsiTheme="minorHAnsi" w:cstheme="minorHAnsi"/>
          <w:highlight w:val="cyan"/>
        </w:rPr>
        <w:t xml:space="preserve"> can only bring actions against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a small </w:t>
      </w:r>
      <w:r w:rsidRPr="007F7846">
        <w:rPr>
          <w:rStyle w:val="Emphasis"/>
          <w:rFonts w:asciiTheme="minorHAnsi" w:hAnsiTheme="minorHAnsi" w:cstheme="minorHAnsi"/>
          <w:highlight w:val="cyan"/>
        </w:rPr>
        <w:t>fraction</w:t>
      </w:r>
      <w:r w:rsidRPr="008E3252">
        <w:rPr>
          <w:rStyle w:val="StyleUnderline"/>
          <w:rFonts w:asciiTheme="minorHAnsi" w:hAnsiTheme="minorHAnsi" w:cstheme="minorHAnsi"/>
        </w:rPr>
        <w:t xml:space="preserve"> of infringers, and </w:t>
      </w:r>
      <w:r w:rsidRPr="007F7846">
        <w:rPr>
          <w:rStyle w:val="StyleUnderline"/>
          <w:rFonts w:asciiTheme="minorHAnsi" w:hAnsiTheme="minorHAnsi" w:cstheme="minorHAnsi"/>
          <w:highlight w:val="cyan"/>
        </w:rPr>
        <w:t xml:space="preserve">it has chosen cases </w:t>
      </w:r>
      <w:r w:rsidRPr="007F7846">
        <w:rPr>
          <w:rStyle w:val="Emphasis"/>
          <w:rFonts w:asciiTheme="minorHAnsi" w:hAnsiTheme="minorHAnsi" w:cstheme="minorHAnsi"/>
          <w:highlight w:val="cyan"/>
        </w:rPr>
        <w:t>wisely</w:t>
      </w:r>
      <w:r w:rsidRPr="007F7846">
        <w:rPr>
          <w:rStyle w:val="StyleUnderline"/>
          <w:rFonts w:asciiTheme="minorHAnsi" w:hAnsiTheme="minorHAnsi" w:cstheme="minorHAnsi"/>
          <w:highlight w:val="cyan"/>
        </w:rPr>
        <w:t xml:space="preserve"> to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loud statements</w:t>
      </w:r>
      <w:r w:rsidRPr="008E3252">
        <w:rPr>
          <w:rStyle w:val="StyleUnderline"/>
          <w:rFonts w:asciiTheme="minorHAnsi" w:hAnsiTheme="minorHAnsi" w:cstheme="minorHAnsi"/>
        </w:rPr>
        <w:t xml:space="preserve"> to industry</w:t>
      </w:r>
      <w:r w:rsidRPr="008E3252">
        <w:rPr>
          <w:rFonts w:asciiTheme="minorHAnsi" w:hAnsiTheme="minorHAnsi" w:cstheme="minorHAnsi"/>
          <w:sz w:val="14"/>
        </w:rPr>
        <w:t xml:space="preserve"> about how to protect privacy.</w:t>
      </w:r>
    </w:p>
    <w:p w14:paraId="229E7BD3" w14:textId="77777777" w:rsidR="00A85E33" w:rsidRPr="00582E50" w:rsidRDefault="00A85E33" w:rsidP="00A85E33">
      <w:pPr>
        <w:pStyle w:val="Heading4"/>
      </w:pPr>
      <w:r>
        <w:t xml:space="preserve">Housing is an existential impact filter. </w:t>
      </w:r>
    </w:p>
    <w:p w14:paraId="35010061" w14:textId="77777777" w:rsidR="00A85E33" w:rsidRDefault="00A85E33" w:rsidP="00A85E33">
      <w:r w:rsidRPr="003D407E">
        <w:t xml:space="preserve">John </w:t>
      </w:r>
      <w:r w:rsidRPr="00210746">
        <w:rPr>
          <w:rStyle w:val="Style13ptBold"/>
        </w:rPr>
        <w:t>Braithwaite 24</w:t>
      </w:r>
      <w:r w:rsidRPr="003D407E">
        <w:t xml:space="preserve">. </w:t>
      </w:r>
      <w:r w:rsidRPr="00210746">
        <w:t>Professor of Law at the Australian National University Research School of Social Sciences, Honorary Trustee at the International Institute for Restorative Practices, Recipient of the 2006 Stockholm Prize in Criminology</w:t>
      </w:r>
      <w:r>
        <w:t>. “</w:t>
      </w:r>
      <w:r w:rsidRPr="00210746">
        <w:t>Simple Solutions to Complex Catastrophes</w:t>
      </w:r>
      <w:r>
        <w:t xml:space="preserve">,” Sustainable Development Goals Series, </w:t>
      </w:r>
      <w:r w:rsidRPr="00210746">
        <w:t>no. 16</w:t>
      </w:r>
      <w:r>
        <w:t xml:space="preserve">. </w:t>
      </w:r>
    </w:p>
    <w:p w14:paraId="027861F5" w14:textId="77777777" w:rsidR="00A85E33" w:rsidRPr="00432E69" w:rsidRDefault="00A85E33" w:rsidP="00A85E33">
      <w:pPr>
        <w:rPr>
          <w:sz w:val="16"/>
        </w:rPr>
      </w:pPr>
      <w:r w:rsidRPr="00432E69">
        <w:rPr>
          <w:sz w:val="16"/>
        </w:rPr>
        <w:t xml:space="preserve">Because </w:t>
      </w:r>
      <w:r w:rsidRPr="00432E69">
        <w:rPr>
          <w:rStyle w:val="Emphasis"/>
          <w:highlight w:val="cyan"/>
        </w:rPr>
        <w:t>war</w:t>
      </w:r>
      <w:r w:rsidRPr="00432E69">
        <w:rPr>
          <w:sz w:val="16"/>
        </w:rPr>
        <w:t xml:space="preserve"> risk</w:t>
      </w:r>
      <w:r w:rsidRPr="00432E69">
        <w:rPr>
          <w:rStyle w:val="Emphasis"/>
          <w:highlight w:val="cyan"/>
        </w:rPr>
        <w:t>s</w:t>
      </w:r>
      <w:r w:rsidRPr="00432E69">
        <w:rPr>
          <w:rStyle w:val="StyleUnderline"/>
          <w:highlight w:val="cyan"/>
        </w:rPr>
        <w:t xml:space="preserve"> are</w:t>
      </w:r>
      <w:r w:rsidRPr="00432E69">
        <w:rPr>
          <w:sz w:val="16"/>
        </w:rPr>
        <w:t xml:space="preserve"> so </w:t>
      </w:r>
      <w:r w:rsidRPr="00432E69">
        <w:rPr>
          <w:rStyle w:val="Emphasis"/>
          <w:highlight w:val="cyan"/>
        </w:rPr>
        <w:t>catastrophic</w:t>
      </w:r>
      <w:r w:rsidRPr="00432E69">
        <w:rPr>
          <w:sz w:val="16"/>
        </w:rPr>
        <w:t xml:space="preserve">, we all have an interest in stability and balances of power that change at a pace societies have time to adjust to. Suites of </w:t>
      </w:r>
      <w:r w:rsidRPr="00582E50">
        <w:rPr>
          <w:rStyle w:val="Emphasis"/>
        </w:rPr>
        <w:t xml:space="preserve">institutional </w:t>
      </w:r>
      <w:r w:rsidRPr="00432E69">
        <w:rPr>
          <w:rStyle w:val="Emphasis"/>
          <w:highlight w:val="cyan"/>
        </w:rPr>
        <w:t>stabilizers</w:t>
      </w:r>
      <w:r w:rsidRPr="00432E69">
        <w:rPr>
          <w:rStyle w:val="StyleUnderline"/>
          <w:highlight w:val="cyan"/>
        </w:rPr>
        <w:t xml:space="preserve"> are </w:t>
      </w:r>
      <w:r w:rsidRPr="00432E69">
        <w:rPr>
          <w:rStyle w:val="Emphasis"/>
          <w:highlight w:val="cyan"/>
        </w:rPr>
        <w:t>needed</w:t>
      </w:r>
      <w:r w:rsidRPr="00432E69">
        <w:rPr>
          <w:sz w:val="16"/>
        </w:rPr>
        <w:t xml:space="preserve"> that are learning institutions, but that are tried and true, simple enough for the poorest societies. WHO did not do a totally bad job of assisting the poorest societies of Africa to speedily grow those simple institutions for stabilizing COVID19 and ebola; it performed more disastrously in WHO persuasiveness with great powers. Great powers were smart enough to co-opt brilliant Turkish immigrants in Germany and the US National Institute of Health to their vaccine money-making. These states lacked the wisdom to stem the flow cascading from new covid variants by rapidly rolling out vaccines at low cost to the world’s poor. The world was lucky when Omicron took over as a less deadly variant. Next time policy </w:t>
      </w:r>
      <w:r w:rsidRPr="00432E69">
        <w:rPr>
          <w:rStyle w:val="Emphasis"/>
        </w:rPr>
        <w:t>stupidity</w:t>
      </w:r>
      <w:r w:rsidRPr="00432E69">
        <w:rPr>
          <w:rStyle w:val="StyleUnderline"/>
        </w:rPr>
        <w:t xml:space="preserve"> might be ravaged by </w:t>
      </w:r>
      <w:r w:rsidRPr="00432E69">
        <w:rPr>
          <w:rStyle w:val="Emphasis"/>
        </w:rPr>
        <w:t>worse luck</w:t>
      </w:r>
      <w:r w:rsidRPr="00432E69">
        <w:rPr>
          <w:sz w:val="16"/>
        </w:rPr>
        <w:t xml:space="preserve">. This book argues that former Australian Foreign Minister, Gareth Evans (2009), is right that good </w:t>
      </w:r>
      <w:r w:rsidRPr="00432E69">
        <w:rPr>
          <w:rStyle w:val="Emphasis"/>
          <w:highlight w:val="cyan"/>
        </w:rPr>
        <w:t>luck</w:t>
      </w:r>
      <w:r w:rsidRPr="00432E69">
        <w:rPr>
          <w:rStyle w:val="StyleUnderline"/>
          <w:highlight w:val="cyan"/>
        </w:rPr>
        <w:t xml:space="preserve"> is</w:t>
      </w:r>
      <w:r w:rsidRPr="00432E69">
        <w:rPr>
          <w:sz w:val="16"/>
        </w:rPr>
        <w:t xml:space="preserve"> also </w:t>
      </w:r>
      <w:r w:rsidRPr="00432E69">
        <w:rPr>
          <w:rStyle w:val="StyleUnderline"/>
          <w:highlight w:val="cyan"/>
        </w:rPr>
        <w:t>why</w:t>
      </w:r>
      <w:r w:rsidRPr="00582E50">
        <w:rPr>
          <w:rStyle w:val="StyleUnderline"/>
        </w:rPr>
        <w:t xml:space="preserve"> the world has </w:t>
      </w:r>
      <w:r w:rsidRPr="00432E69">
        <w:rPr>
          <w:rStyle w:val="Emphasis"/>
          <w:highlight w:val="cyan"/>
        </w:rPr>
        <w:t>no</w:t>
      </w:r>
      <w:r w:rsidRPr="00582E50">
        <w:rPr>
          <w:rStyle w:val="Emphasis"/>
        </w:rPr>
        <w:t>t</w:t>
      </w:r>
      <w:r w:rsidRPr="00582E50">
        <w:rPr>
          <w:rStyle w:val="StyleUnderline"/>
        </w:rPr>
        <w:t xml:space="preserve"> stumbled into a </w:t>
      </w:r>
      <w:r w:rsidRPr="00432E69">
        <w:rPr>
          <w:rStyle w:val="Emphasis"/>
          <w:highlight w:val="cyan"/>
        </w:rPr>
        <w:t>nuclear war</w:t>
      </w:r>
      <w:r w:rsidRPr="00432E69">
        <w:rPr>
          <w:sz w:val="16"/>
        </w:rPr>
        <w:t xml:space="preserve"> it wished to avoid. </w:t>
      </w:r>
      <w:r w:rsidRPr="00432E69">
        <w:rPr>
          <w:rStyle w:val="StyleUnderline"/>
          <w:highlight w:val="cyan"/>
        </w:rPr>
        <w:t xml:space="preserve">Luck </w:t>
      </w:r>
      <w:r w:rsidRPr="00432E69">
        <w:rPr>
          <w:rStyle w:val="Emphasis"/>
          <w:highlight w:val="cyan"/>
        </w:rPr>
        <w:t>runs out</w:t>
      </w:r>
      <w:r w:rsidRPr="00432E69">
        <w:rPr>
          <w:sz w:val="16"/>
        </w:rPr>
        <w:t xml:space="preserve"> for societies that fail to rise to the challenge of institutional preparedness for catastrophe prevention.</w:t>
      </w:r>
    </w:p>
    <w:p w14:paraId="5F52A9E0" w14:textId="77777777" w:rsidR="00A85E33" w:rsidRPr="00432E69" w:rsidRDefault="00A85E33" w:rsidP="00A85E33">
      <w:pPr>
        <w:rPr>
          <w:sz w:val="16"/>
        </w:rPr>
      </w:pPr>
      <w:r w:rsidRPr="00432E69">
        <w:rPr>
          <w:sz w:val="16"/>
        </w:rPr>
        <w:t xml:space="preserve">Cascades of </w:t>
      </w:r>
      <w:r w:rsidRPr="00432E69">
        <w:rPr>
          <w:rStyle w:val="Emphasis"/>
          <w:highlight w:val="cyan"/>
        </w:rPr>
        <w:t>crime</w:t>
      </w:r>
      <w:r w:rsidRPr="00432E69">
        <w:rPr>
          <w:sz w:val="16"/>
        </w:rPr>
        <w:t xml:space="preserve"> waves </w:t>
      </w:r>
      <w:r w:rsidRPr="00432E69">
        <w:rPr>
          <w:rStyle w:val="StyleUnderline"/>
          <w:highlight w:val="cyan"/>
        </w:rPr>
        <w:t>feed into</w:t>
      </w:r>
      <w:r w:rsidRPr="00582E50">
        <w:rPr>
          <w:rStyle w:val="StyleUnderline"/>
        </w:rPr>
        <w:t xml:space="preserve"> </w:t>
      </w:r>
      <w:r w:rsidRPr="00582E50">
        <w:rPr>
          <w:rStyle w:val="Emphasis"/>
        </w:rPr>
        <w:t>waves</w:t>
      </w:r>
      <w:r w:rsidRPr="00582E50">
        <w:rPr>
          <w:rStyle w:val="StyleUnderline"/>
        </w:rPr>
        <w:t xml:space="preserve"> of </w:t>
      </w:r>
      <w:r w:rsidRPr="00432E69">
        <w:rPr>
          <w:rStyle w:val="Emphasis"/>
          <w:highlight w:val="cyan"/>
        </w:rPr>
        <w:t>war</w:t>
      </w:r>
      <w:r w:rsidRPr="00432E69">
        <w:rPr>
          <w:rStyle w:val="StyleUnderline"/>
          <w:highlight w:val="cyan"/>
        </w:rPr>
        <w:t>. They cluster at</w:t>
      </w:r>
      <w:r w:rsidRPr="00582E50">
        <w:rPr>
          <w:rStyle w:val="StyleUnderline"/>
        </w:rPr>
        <w:t xml:space="preserve"> </w:t>
      </w:r>
      <w:r w:rsidRPr="00582E50">
        <w:rPr>
          <w:rStyle w:val="Emphasis"/>
        </w:rPr>
        <w:t>wartorn</w:t>
      </w:r>
      <w:r w:rsidRPr="00582E50">
        <w:rPr>
          <w:rStyle w:val="StyleUnderline"/>
        </w:rPr>
        <w:t xml:space="preserve"> </w:t>
      </w:r>
      <w:r w:rsidRPr="00432E69">
        <w:rPr>
          <w:rStyle w:val="StyleUnderline"/>
          <w:highlight w:val="cyan"/>
        </w:rPr>
        <w:t xml:space="preserve">regions like the </w:t>
      </w:r>
      <w:r w:rsidRPr="00432E69">
        <w:rPr>
          <w:rStyle w:val="Emphasis"/>
          <w:highlight w:val="cyan"/>
        </w:rPr>
        <w:t>M</w:t>
      </w:r>
      <w:r w:rsidRPr="00432E69">
        <w:rPr>
          <w:sz w:val="16"/>
        </w:rPr>
        <w:t xml:space="preserve">iddle </w:t>
      </w:r>
      <w:r w:rsidRPr="00432E69">
        <w:rPr>
          <w:rStyle w:val="Emphasis"/>
          <w:highlight w:val="cyan"/>
        </w:rPr>
        <w:t>E</w:t>
      </w:r>
      <w:r w:rsidRPr="00432E69">
        <w:rPr>
          <w:sz w:val="16"/>
        </w:rPr>
        <w:t xml:space="preserve">ast, </w:t>
      </w:r>
      <w:r w:rsidRPr="00582E50">
        <w:rPr>
          <w:rStyle w:val="StyleUnderline"/>
        </w:rPr>
        <w:t xml:space="preserve">the </w:t>
      </w:r>
      <w:r w:rsidRPr="00432E69">
        <w:rPr>
          <w:rStyle w:val="Emphasis"/>
          <w:highlight w:val="cyan"/>
        </w:rPr>
        <w:t>Balkans</w:t>
      </w:r>
      <w:r w:rsidRPr="00582E50">
        <w:rPr>
          <w:rStyle w:val="StyleUnderline"/>
        </w:rPr>
        <w:t xml:space="preserve">, the Horn of </w:t>
      </w:r>
      <w:r w:rsidRPr="00432E69">
        <w:rPr>
          <w:rStyle w:val="Emphasis"/>
          <w:highlight w:val="cyan"/>
        </w:rPr>
        <w:t>Africa</w:t>
      </w:r>
      <w:r w:rsidRPr="00432E69">
        <w:rPr>
          <w:sz w:val="16"/>
        </w:rPr>
        <w:t xml:space="preserve">, and the Great Lakes region of Africa (Braithwaite and D’Costa 2018). These are examples of complex cascades. </w:t>
      </w:r>
      <w:r w:rsidRPr="00582E50">
        <w:rPr>
          <w:rStyle w:val="StyleUnderline"/>
        </w:rPr>
        <w:t>Having a good</w:t>
      </w:r>
      <w:r w:rsidRPr="00432E69">
        <w:rPr>
          <w:sz w:val="16"/>
        </w:rPr>
        <w:t xml:space="preserve"> ambulance </w:t>
      </w:r>
      <w:r w:rsidRPr="00582E50">
        <w:rPr>
          <w:rStyle w:val="Emphasis"/>
        </w:rPr>
        <w:t>institution</w:t>
      </w:r>
      <w:r w:rsidRPr="00432E69">
        <w:rPr>
          <w:sz w:val="16"/>
        </w:rPr>
        <w:t xml:space="preserve"> designed to scale up quickly </w:t>
      </w:r>
      <w:r w:rsidRPr="00582E50">
        <w:rPr>
          <w:rStyle w:val="StyleUnderline"/>
        </w:rPr>
        <w:t xml:space="preserve">is good for </w:t>
      </w:r>
      <w:r w:rsidRPr="00582E50">
        <w:rPr>
          <w:rStyle w:val="Emphasis"/>
        </w:rPr>
        <w:t>containing harm</w:t>
      </w:r>
      <w:r w:rsidRPr="00432E69">
        <w:rPr>
          <w:sz w:val="16"/>
        </w:rPr>
        <w:t xml:space="preserve"> from radically varied complexes of cascade phenomena. While </w:t>
      </w:r>
      <w:r w:rsidRPr="00432E69">
        <w:rPr>
          <w:rStyle w:val="StyleUnderline"/>
          <w:highlight w:val="cyan"/>
        </w:rPr>
        <w:t>cascades are</w:t>
      </w:r>
      <w:r w:rsidRPr="00432E69">
        <w:rPr>
          <w:sz w:val="16"/>
        </w:rPr>
        <w:t xml:space="preserve"> complex, </w:t>
      </w:r>
      <w:r w:rsidRPr="00432E69">
        <w:rPr>
          <w:rStyle w:val="Emphasis"/>
          <w:highlight w:val="cyan"/>
        </w:rPr>
        <w:t>nonlinear</w:t>
      </w:r>
      <w:r w:rsidRPr="00432E69">
        <w:rPr>
          <w:rStyle w:val="StyleUnderline"/>
          <w:highlight w:val="cyan"/>
        </w:rPr>
        <w:t xml:space="preserve">, frequently passing </w:t>
      </w:r>
      <w:r w:rsidRPr="00432E69">
        <w:rPr>
          <w:rStyle w:val="Emphasis"/>
          <w:highlight w:val="cyan"/>
        </w:rPr>
        <w:t>tipping points</w:t>
      </w:r>
      <w:r w:rsidRPr="00432E69">
        <w:rPr>
          <w:sz w:val="16"/>
        </w:rPr>
        <w:t xml:space="preserve"> to reverse direction, a well-designed ambulance service is an example of a simple institution for containing that complexity, however complexity unfolds. A good university system that does the research and training to diagnose the changing directions of complex crises as they pass tipping points is another example of a simple institutional imperative to maintain good order. That institutional imperative is simple, even as what universities do through their research is complex. There is a degree of complexity in running university administrations to maximize excellence in mastery of complexity. Nevertheless, it is a deadly simple policy for a state to fund a strong system of universities to compete with one another in pursuit of inventive excellence and in recruiting the best students. This insight is of a piece with saying that picking winners in markets is complex and difficult; but a policy that protects the competitiveness of markets through resilient commercial law enforcement has proved less complex to preserve, as more and more societies have reaped benefits from such policy settings.</w:t>
      </w:r>
    </w:p>
    <w:p w14:paraId="014BE739" w14:textId="77777777" w:rsidR="00A85E33" w:rsidRPr="00432E69" w:rsidRDefault="00A85E33" w:rsidP="00A85E33">
      <w:pPr>
        <w:rPr>
          <w:sz w:val="16"/>
        </w:rPr>
      </w:pPr>
      <w:r w:rsidRPr="00432E69">
        <w:rPr>
          <w:sz w:val="16"/>
        </w:rPr>
        <w:t xml:space="preserve">This book is particularly concerned about four kinds of crises— </w:t>
      </w:r>
      <w:r w:rsidRPr="00432E69">
        <w:rPr>
          <w:rStyle w:val="Emphasis"/>
          <w:highlight w:val="cyan"/>
        </w:rPr>
        <w:t>climate change</w:t>
      </w:r>
      <w:r w:rsidRPr="00432E69">
        <w:rPr>
          <w:rStyle w:val="StyleUnderline"/>
          <w:highlight w:val="cyan"/>
        </w:rPr>
        <w:t>, crime</w:t>
      </w:r>
      <w:r w:rsidRPr="00582E50">
        <w:rPr>
          <w:rStyle w:val="StyleUnderline"/>
        </w:rPr>
        <w:t xml:space="preserve">-war cascades, </w:t>
      </w:r>
      <w:r w:rsidRPr="00432E69">
        <w:rPr>
          <w:rStyle w:val="Emphasis"/>
          <w:highlight w:val="cyan"/>
        </w:rPr>
        <w:t>epidemics</w:t>
      </w:r>
      <w:r w:rsidRPr="00432E69">
        <w:rPr>
          <w:rStyle w:val="StyleUnderline"/>
          <w:highlight w:val="cyan"/>
        </w:rPr>
        <w:t xml:space="preserve">, and </w:t>
      </w:r>
      <w:r w:rsidRPr="00432E69">
        <w:rPr>
          <w:rStyle w:val="Emphasis"/>
          <w:highlight w:val="cyan"/>
        </w:rPr>
        <w:t>financial crises</w:t>
      </w:r>
      <w:r w:rsidRPr="00432E69">
        <w:rPr>
          <w:sz w:val="16"/>
        </w:rPr>
        <w:t xml:space="preserve">. These catastrophes </w:t>
      </w:r>
      <w:r w:rsidRPr="00432E69">
        <w:rPr>
          <w:rStyle w:val="StyleUnderline"/>
          <w:highlight w:val="cyan"/>
        </w:rPr>
        <w:t>are</w:t>
      </w:r>
      <w:r w:rsidRPr="00432E69">
        <w:rPr>
          <w:sz w:val="16"/>
        </w:rPr>
        <w:t xml:space="preserve"> conceived as complex and </w:t>
      </w:r>
      <w:r w:rsidRPr="00432E69">
        <w:rPr>
          <w:rStyle w:val="StyleUnderline"/>
          <w:highlight w:val="cyan"/>
        </w:rPr>
        <w:t xml:space="preserve">prone to </w:t>
      </w:r>
      <w:r w:rsidRPr="00432E69">
        <w:rPr>
          <w:rStyle w:val="Emphasis"/>
          <w:highlight w:val="cyan"/>
        </w:rPr>
        <w:t>cascade effects</w:t>
      </w:r>
      <w:r w:rsidRPr="00432E69">
        <w:rPr>
          <w:sz w:val="16"/>
        </w:rPr>
        <w:t xml:space="preserve">. It is well documented that </w:t>
      </w:r>
      <w:r w:rsidRPr="00432E69">
        <w:rPr>
          <w:rStyle w:val="Emphasis"/>
          <w:highlight w:val="cyan"/>
        </w:rPr>
        <w:t>climate</w:t>
      </w:r>
      <w:r w:rsidRPr="00432E69">
        <w:rPr>
          <w:sz w:val="16"/>
        </w:rPr>
        <w:t xml:space="preserve"> crisis </w:t>
      </w:r>
      <w:r w:rsidRPr="00432E69">
        <w:rPr>
          <w:rStyle w:val="StyleUnderline"/>
        </w:rPr>
        <w:t>proceeds</w:t>
      </w:r>
      <w:r w:rsidRPr="00582E50">
        <w:rPr>
          <w:rStyle w:val="StyleUnderline"/>
        </w:rPr>
        <w:t xml:space="preserve"> as a </w:t>
      </w:r>
      <w:r w:rsidRPr="00582E50">
        <w:rPr>
          <w:rStyle w:val="Emphasis"/>
        </w:rPr>
        <w:t>cascade phenomenon</w:t>
      </w:r>
      <w:r w:rsidRPr="00582E50">
        <w:rPr>
          <w:rStyle w:val="StyleUnderline"/>
        </w:rPr>
        <w:t xml:space="preserve"> that </w:t>
      </w:r>
      <w:r w:rsidRPr="00432E69">
        <w:rPr>
          <w:rStyle w:val="StyleUnderline"/>
          <w:highlight w:val="cyan"/>
        </w:rPr>
        <w:t xml:space="preserve">takes ecosystems beyond </w:t>
      </w:r>
      <w:r w:rsidRPr="00432E69">
        <w:rPr>
          <w:rStyle w:val="Emphasis"/>
          <w:highlight w:val="cyan"/>
        </w:rPr>
        <w:t>tipping points</w:t>
      </w:r>
      <w:r w:rsidRPr="00432E69">
        <w:rPr>
          <w:rStyle w:val="StyleUnderline"/>
        </w:rPr>
        <w:t xml:space="preserve"> that </w:t>
      </w:r>
      <w:r w:rsidRPr="00432E69">
        <w:rPr>
          <w:rStyle w:val="Emphasis"/>
        </w:rPr>
        <w:t>resist reversal</w:t>
      </w:r>
      <w:r w:rsidRPr="00432E69">
        <w:rPr>
          <w:sz w:val="16"/>
        </w:rPr>
        <w:t xml:space="preserve">. One reason </w:t>
      </w:r>
      <w:r w:rsidRPr="00582E50">
        <w:rPr>
          <w:rStyle w:val="StyleUnderline"/>
        </w:rPr>
        <w:t xml:space="preserve">climate </w:t>
      </w:r>
      <w:r w:rsidRPr="00432E69">
        <w:rPr>
          <w:rStyle w:val="StyleUnderline"/>
          <w:highlight w:val="cyan"/>
        </w:rPr>
        <w:t>crises</w:t>
      </w:r>
      <w:r w:rsidRPr="00582E50">
        <w:rPr>
          <w:rStyle w:val="StyleUnderline"/>
        </w:rPr>
        <w:t xml:space="preserve"> have</w:t>
      </w:r>
      <w:r w:rsidRPr="00432E69">
        <w:rPr>
          <w:sz w:val="16"/>
        </w:rPr>
        <w:t xml:space="preserve"> complex effects is the </w:t>
      </w:r>
      <w:r w:rsidRPr="00582E50">
        <w:rPr>
          <w:rStyle w:val="Emphasis"/>
        </w:rPr>
        <w:t>large impacts</w:t>
      </w:r>
      <w:r w:rsidRPr="00582E50">
        <w:rPr>
          <w:rStyle w:val="StyleUnderline"/>
        </w:rPr>
        <w:t xml:space="preserve"> that</w:t>
      </w:r>
      <w:r w:rsidRPr="00432E69">
        <w:rPr>
          <w:sz w:val="16"/>
        </w:rPr>
        <w:t xml:space="preserve"> climate </w:t>
      </w:r>
      <w:r w:rsidRPr="00432E69">
        <w:rPr>
          <w:rStyle w:val="Emphasis"/>
          <w:highlight w:val="cyan"/>
        </w:rPr>
        <w:t>cascade</w:t>
      </w:r>
      <w:r w:rsidRPr="00432E69">
        <w:rPr>
          <w:sz w:val="16"/>
          <w:highlight w:val="cyan"/>
        </w:rPr>
        <w:t>s</w:t>
      </w:r>
      <w:r w:rsidRPr="00432E69">
        <w:rPr>
          <w:sz w:val="16"/>
        </w:rPr>
        <w:t xml:space="preserve"> are likely to have </w:t>
      </w:r>
      <w:r w:rsidRPr="00432E69">
        <w:rPr>
          <w:rStyle w:val="StyleUnderline"/>
          <w:highlight w:val="cyan"/>
        </w:rPr>
        <w:t>on</w:t>
      </w:r>
      <w:r w:rsidRPr="00432E69">
        <w:rPr>
          <w:sz w:val="16"/>
        </w:rPr>
        <w:t xml:space="preserve"> these </w:t>
      </w:r>
      <w:r w:rsidRPr="00432E69">
        <w:rPr>
          <w:rStyle w:val="Emphasis"/>
          <w:highlight w:val="cyan"/>
        </w:rPr>
        <w:t>other</w:t>
      </w:r>
      <w:r w:rsidRPr="00432E69">
        <w:rPr>
          <w:sz w:val="16"/>
        </w:rPr>
        <w:t xml:space="preserve"> three kinds of </w:t>
      </w:r>
      <w:r w:rsidRPr="00582E50">
        <w:rPr>
          <w:rStyle w:val="StyleUnderline"/>
        </w:rPr>
        <w:t>crise</w:t>
      </w:r>
      <w:r w:rsidRPr="00432E69">
        <w:rPr>
          <w:rStyle w:val="StyleUnderline"/>
          <w:highlight w:val="cyan"/>
        </w:rPr>
        <w:t>s</w:t>
      </w:r>
      <w:r w:rsidRPr="00432E69">
        <w:rPr>
          <w:sz w:val="16"/>
        </w:rPr>
        <w:t xml:space="preserve">. As rivers dry up, </w:t>
      </w:r>
      <w:r w:rsidRPr="00432E69">
        <w:rPr>
          <w:rStyle w:val="StyleUnderline"/>
          <w:highlight w:val="cyan"/>
        </w:rPr>
        <w:t>powerful states are</w:t>
      </w:r>
      <w:r w:rsidRPr="00582E50">
        <w:rPr>
          <w:rStyle w:val="StyleUnderline"/>
        </w:rPr>
        <w:t xml:space="preserve"> then </w:t>
      </w:r>
      <w:r w:rsidRPr="00432E69">
        <w:rPr>
          <w:rStyle w:val="StyleUnderline"/>
          <w:highlight w:val="cyan"/>
        </w:rPr>
        <w:t xml:space="preserve">tempted to </w:t>
      </w:r>
      <w:r w:rsidRPr="00432E69">
        <w:rPr>
          <w:rStyle w:val="Emphasis"/>
          <w:highlight w:val="cyan"/>
        </w:rPr>
        <w:t>divert</w:t>
      </w:r>
      <w:r w:rsidRPr="00432E69">
        <w:rPr>
          <w:sz w:val="16"/>
        </w:rPr>
        <w:t xml:space="preserve"> melting snows away from flows into weaker countries’ river systems. When they divert this </w:t>
      </w:r>
      <w:r w:rsidRPr="00582E50">
        <w:rPr>
          <w:rStyle w:val="StyleUnderline"/>
        </w:rPr>
        <w:t>water, the</w:t>
      </w:r>
      <w:r w:rsidRPr="00432E69">
        <w:rPr>
          <w:sz w:val="16"/>
        </w:rPr>
        <w:t xml:space="preserve"> stronger </w:t>
      </w:r>
      <w:r w:rsidRPr="00432E69">
        <w:rPr>
          <w:rStyle w:val="StyleUnderline"/>
          <w:highlight w:val="cyan"/>
        </w:rPr>
        <w:t xml:space="preserve">state might suffer </w:t>
      </w:r>
      <w:r w:rsidRPr="00432E69">
        <w:rPr>
          <w:rStyle w:val="Emphasis"/>
          <w:highlight w:val="cyan"/>
        </w:rPr>
        <w:t>cyber-attacks</w:t>
      </w:r>
      <w:r w:rsidRPr="00432E69">
        <w:rPr>
          <w:rStyle w:val="StyleUnderline"/>
          <w:highlight w:val="cyan"/>
        </w:rPr>
        <w:t xml:space="preserve">, </w:t>
      </w:r>
      <w:r w:rsidRPr="00432E69">
        <w:rPr>
          <w:rStyle w:val="Emphasis"/>
          <w:highlight w:val="cyan"/>
        </w:rPr>
        <w:t>terror</w:t>
      </w:r>
      <w:r w:rsidRPr="00582E50">
        <w:rPr>
          <w:rStyle w:val="StyleUnderline"/>
        </w:rPr>
        <w:t>ism, or</w:t>
      </w:r>
      <w:r w:rsidRPr="00432E69">
        <w:rPr>
          <w:sz w:val="16"/>
        </w:rPr>
        <w:t xml:space="preserve"> arming of a </w:t>
      </w:r>
      <w:r w:rsidRPr="00432E69">
        <w:rPr>
          <w:rStyle w:val="Emphasis"/>
          <w:highlight w:val="cyan"/>
        </w:rPr>
        <w:t>domestic insurgency</w:t>
      </w:r>
      <w:r w:rsidRPr="00432E69">
        <w:rPr>
          <w:sz w:val="16"/>
        </w:rPr>
        <w:t xml:space="preserve"> (Smith et al. 2022). African and Middle Eastern states do this kind of diversion of surrounding states’ rivers </w:t>
      </w:r>
      <w:r w:rsidRPr="002164F0">
        <w:rPr>
          <w:rStyle w:val="StyleUnderline"/>
        </w:rPr>
        <w:t xml:space="preserve">with </w:t>
      </w:r>
      <w:r w:rsidRPr="002164F0">
        <w:rPr>
          <w:rStyle w:val="Emphasis"/>
        </w:rPr>
        <w:t>damaging</w:t>
      </w:r>
      <w:r w:rsidRPr="002164F0">
        <w:rPr>
          <w:rStyle w:val="StyleUnderline"/>
        </w:rPr>
        <w:t xml:space="preserve"> effects for </w:t>
      </w:r>
      <w:r w:rsidRPr="002164F0">
        <w:rPr>
          <w:rStyle w:val="Emphasis"/>
        </w:rPr>
        <w:t>regional stability</w:t>
      </w:r>
      <w:r w:rsidRPr="002164F0">
        <w:rPr>
          <w:sz w:val="16"/>
        </w:rPr>
        <w:t>. There are fears that China might divert Himalayan snow melts from flowing South into the huge river systems of India, Pakistan, and</w:t>
      </w:r>
      <w:r w:rsidRPr="00432E69">
        <w:rPr>
          <w:sz w:val="16"/>
        </w:rPr>
        <w:t xml:space="preserve"> Bangladesh and great South-East Asian river systems like the Mekong to instead replenish drying systems critical to Chinese famine-prevention, like the Yellow and Yangtze River systems. Such </w:t>
      </w:r>
      <w:r w:rsidRPr="00582E50">
        <w:rPr>
          <w:rStyle w:val="StyleUnderline"/>
        </w:rPr>
        <w:t>temptations cascade</w:t>
      </w:r>
      <w:r w:rsidRPr="00432E69">
        <w:rPr>
          <w:sz w:val="16"/>
        </w:rPr>
        <w:t xml:space="preserve"> in complex ways </w:t>
      </w:r>
      <w:r w:rsidRPr="00582E50">
        <w:rPr>
          <w:rStyle w:val="StyleUnderline"/>
        </w:rPr>
        <w:t xml:space="preserve">toward </w:t>
      </w:r>
      <w:r w:rsidRPr="00582E50">
        <w:rPr>
          <w:rStyle w:val="Emphasis"/>
        </w:rPr>
        <w:t>future wars</w:t>
      </w:r>
      <w:r w:rsidRPr="00432E69">
        <w:rPr>
          <w:sz w:val="16"/>
        </w:rPr>
        <w:t>.</w:t>
      </w:r>
    </w:p>
    <w:p w14:paraId="57F22EF3" w14:textId="77777777" w:rsidR="00A85E33" w:rsidRPr="00432E69" w:rsidRDefault="00A85E33" w:rsidP="00A85E33">
      <w:pPr>
        <w:rPr>
          <w:sz w:val="16"/>
        </w:rPr>
      </w:pPr>
      <w:r w:rsidRPr="00432E69">
        <w:rPr>
          <w:rStyle w:val="StyleUnderline"/>
          <w:highlight w:val="cyan"/>
        </w:rPr>
        <w:t>War</w:t>
      </w:r>
      <w:r w:rsidRPr="00432E69">
        <w:rPr>
          <w:sz w:val="16"/>
        </w:rPr>
        <w:t xml:space="preserve"> in turn </w:t>
      </w:r>
      <w:r w:rsidRPr="00432E69">
        <w:rPr>
          <w:rStyle w:val="StyleUnderline"/>
          <w:highlight w:val="cyan"/>
        </w:rPr>
        <w:t>cascades to</w:t>
      </w:r>
      <w:r w:rsidRPr="00432E69">
        <w:rPr>
          <w:sz w:val="16"/>
        </w:rPr>
        <w:t xml:space="preserve"> economic crises and to </w:t>
      </w:r>
      <w:r w:rsidRPr="00432E69">
        <w:rPr>
          <w:rStyle w:val="Emphasis"/>
          <w:highlight w:val="cyan"/>
        </w:rPr>
        <w:t>epidemics</w:t>
      </w:r>
      <w:r w:rsidRPr="00432E69">
        <w:rPr>
          <w:sz w:val="16"/>
        </w:rPr>
        <w:t xml:space="preserve">. A welldocumented example is the way that the deadliest cascade of war of the past half century centered </w:t>
      </w:r>
      <w:r w:rsidRPr="002164F0">
        <w:rPr>
          <w:sz w:val="16"/>
        </w:rPr>
        <w:t xml:space="preserve">on </w:t>
      </w:r>
      <w:r w:rsidRPr="002164F0">
        <w:rPr>
          <w:rStyle w:val="StyleUnderline"/>
        </w:rPr>
        <w:t xml:space="preserve">the </w:t>
      </w:r>
      <w:r w:rsidRPr="002164F0">
        <w:rPr>
          <w:rStyle w:val="Emphasis"/>
        </w:rPr>
        <w:t>D</w:t>
      </w:r>
      <w:r w:rsidRPr="002164F0">
        <w:rPr>
          <w:sz w:val="16"/>
        </w:rPr>
        <w:t xml:space="preserve">emocratic </w:t>
      </w:r>
      <w:r w:rsidRPr="002164F0">
        <w:rPr>
          <w:rStyle w:val="Emphasis"/>
        </w:rPr>
        <w:t>R</w:t>
      </w:r>
      <w:r w:rsidRPr="002164F0">
        <w:rPr>
          <w:sz w:val="16"/>
        </w:rPr>
        <w:t xml:space="preserve">epublic of </w:t>
      </w:r>
      <w:r w:rsidRPr="002164F0">
        <w:rPr>
          <w:rStyle w:val="Emphasis"/>
        </w:rPr>
        <w:t>C</w:t>
      </w:r>
      <w:r w:rsidRPr="002164F0">
        <w:rPr>
          <w:sz w:val="16"/>
        </w:rPr>
        <w:t xml:space="preserve">ongo. That </w:t>
      </w:r>
      <w:r w:rsidRPr="002164F0">
        <w:rPr>
          <w:rStyle w:val="StyleUnderline"/>
        </w:rPr>
        <w:t>fighting</w:t>
      </w:r>
      <w:r w:rsidRPr="002164F0">
        <w:rPr>
          <w:sz w:val="16"/>
        </w:rPr>
        <w:t xml:space="preserve"> massively </w:t>
      </w:r>
      <w:r w:rsidRPr="002164F0">
        <w:rPr>
          <w:rStyle w:val="StyleUnderline"/>
        </w:rPr>
        <w:t>spread</w:t>
      </w:r>
      <w:r w:rsidRPr="002164F0">
        <w:rPr>
          <w:sz w:val="16"/>
        </w:rPr>
        <w:t xml:space="preserve"> HIV-</w:t>
      </w:r>
      <w:r w:rsidRPr="002164F0">
        <w:rPr>
          <w:rStyle w:val="Emphasis"/>
        </w:rPr>
        <w:t>AIDs</w:t>
      </w:r>
      <w:r w:rsidRPr="002164F0">
        <w:rPr>
          <w:sz w:val="16"/>
        </w:rPr>
        <w:t xml:space="preserve"> across Africa. More than </w:t>
      </w:r>
      <w:r w:rsidRPr="002164F0">
        <w:rPr>
          <w:rStyle w:val="StyleUnderline"/>
        </w:rPr>
        <w:t>twenty foreign armies</w:t>
      </w:r>
      <w:r w:rsidRPr="002164F0">
        <w:rPr>
          <w:sz w:val="16"/>
        </w:rPr>
        <w:t xml:space="preserve"> were fighting inside Congo. Mass rape occurred at a monumental scale. Foreign soldiers </w:t>
      </w:r>
      <w:r w:rsidRPr="002164F0">
        <w:rPr>
          <w:rStyle w:val="Emphasis"/>
        </w:rPr>
        <w:t>raped</w:t>
      </w:r>
      <w:r w:rsidRPr="002164F0">
        <w:rPr>
          <w:rStyle w:val="StyleUnderline"/>
        </w:rPr>
        <w:t xml:space="preserve"> to spread the virus</w:t>
      </w:r>
      <w:r w:rsidRPr="002164F0">
        <w:rPr>
          <w:sz w:val="16"/>
        </w:rPr>
        <w:t xml:space="preserve"> back home and across the continent. There were times when instability in Congo did not help with containing ebola, which first appeared on Congo’s Ebola River and had ten further Congo epidemic waves. To this day ebola is still a virus that adapts and is not fully contained within Africa. Afghanistan and its bordering Northwest region of Pakistan is the region of the planet where polio regained a foothold thanks to endless cascades of warfare. The alleged role of polio health workers in the discovery and assassination of Osama Bin Laden did not help with the ongoing popularity of killing polio vaccine teams as Western collaborators wanting to do harm rather than good. Jihadists passed polio workers’ cars on a motorbike to fire into the vehicle. </w:t>
      </w:r>
      <w:r w:rsidRPr="002164F0">
        <w:rPr>
          <w:rStyle w:val="StyleUnderline"/>
        </w:rPr>
        <w:t xml:space="preserve">The result is a </w:t>
      </w:r>
      <w:r w:rsidRPr="002164F0">
        <w:rPr>
          <w:rStyle w:val="Emphasis"/>
        </w:rPr>
        <w:t>planet</w:t>
      </w:r>
      <w:r w:rsidRPr="002164F0">
        <w:rPr>
          <w:rStyle w:val="StyleUnderline"/>
        </w:rPr>
        <w:t xml:space="preserve"> that</w:t>
      </w:r>
      <w:r w:rsidRPr="002164F0">
        <w:rPr>
          <w:sz w:val="16"/>
        </w:rPr>
        <w:t xml:space="preserve"> still </w:t>
      </w:r>
      <w:r w:rsidRPr="002164F0">
        <w:rPr>
          <w:rStyle w:val="StyleUnderline"/>
        </w:rPr>
        <w:t>lives with</w:t>
      </w:r>
      <w:r w:rsidRPr="002164F0">
        <w:rPr>
          <w:sz w:val="16"/>
        </w:rPr>
        <w:t xml:space="preserve"> one of </w:t>
      </w:r>
      <w:r w:rsidRPr="002164F0">
        <w:rPr>
          <w:rStyle w:val="StyleUnderline"/>
        </w:rPr>
        <w:t xml:space="preserve">history’s </w:t>
      </w:r>
      <w:r w:rsidRPr="002164F0">
        <w:rPr>
          <w:rStyle w:val="Emphasis"/>
        </w:rPr>
        <w:t>most horrific</w:t>
      </w:r>
      <w:r w:rsidRPr="002164F0">
        <w:rPr>
          <w:rStyle w:val="StyleUnderline"/>
        </w:rPr>
        <w:t xml:space="preserve"> diseases</w:t>
      </w:r>
      <w:r w:rsidRPr="002164F0">
        <w:rPr>
          <w:sz w:val="16"/>
        </w:rPr>
        <w:t>.</w:t>
      </w:r>
    </w:p>
    <w:p w14:paraId="010017CB" w14:textId="77777777" w:rsidR="00A85E33" w:rsidRPr="00432E69" w:rsidRDefault="00A85E33" w:rsidP="00A85E33">
      <w:pPr>
        <w:rPr>
          <w:sz w:val="16"/>
        </w:rPr>
      </w:pPr>
      <w:r w:rsidRPr="00432E69">
        <w:rPr>
          <w:rStyle w:val="StyleUnderline"/>
          <w:highlight w:val="cyan"/>
        </w:rPr>
        <w:t>Climate</w:t>
      </w:r>
      <w:r w:rsidRPr="00432E69">
        <w:rPr>
          <w:sz w:val="16"/>
        </w:rPr>
        <w:t xml:space="preserve"> crisis </w:t>
      </w:r>
      <w:r w:rsidRPr="00432E69">
        <w:rPr>
          <w:rStyle w:val="Emphasis"/>
          <w:highlight w:val="cyan"/>
        </w:rPr>
        <w:t>directly</w:t>
      </w:r>
      <w:r w:rsidRPr="00432E69">
        <w:rPr>
          <w:rStyle w:val="StyleUnderline"/>
          <w:highlight w:val="cyan"/>
        </w:rPr>
        <w:t xml:space="preserve"> engenders </w:t>
      </w:r>
      <w:r w:rsidRPr="00432E69">
        <w:rPr>
          <w:rStyle w:val="Emphasis"/>
          <w:highlight w:val="cyan"/>
        </w:rPr>
        <w:t>epidemics</w:t>
      </w:r>
      <w:r w:rsidRPr="00432E69">
        <w:rPr>
          <w:sz w:val="16"/>
        </w:rPr>
        <w:t xml:space="preserve"> because </w:t>
      </w:r>
      <w:r w:rsidRPr="00432E69">
        <w:rPr>
          <w:rStyle w:val="StyleUnderline"/>
          <w:highlight w:val="cyan"/>
        </w:rPr>
        <w:t xml:space="preserve">as </w:t>
      </w:r>
      <w:r w:rsidRPr="00432E69">
        <w:rPr>
          <w:rStyle w:val="Emphasis"/>
          <w:highlight w:val="cyan"/>
        </w:rPr>
        <w:t>forests</w:t>
      </w:r>
      <w:r w:rsidRPr="00432E69">
        <w:rPr>
          <w:rStyle w:val="StyleUnderline"/>
          <w:highlight w:val="cyan"/>
        </w:rPr>
        <w:t xml:space="preserve"> are </w:t>
      </w:r>
      <w:r w:rsidRPr="00432E69">
        <w:rPr>
          <w:rStyle w:val="Emphasis"/>
          <w:highlight w:val="cyan"/>
        </w:rPr>
        <w:t>destroyed</w:t>
      </w:r>
      <w:r w:rsidRPr="00432E69">
        <w:rPr>
          <w:rStyle w:val="StyleUnderline"/>
          <w:highlight w:val="cyan"/>
        </w:rPr>
        <w:t>, wildlife</w:t>
      </w:r>
      <w:r w:rsidRPr="00432E69">
        <w:rPr>
          <w:rStyle w:val="StyleUnderline"/>
        </w:rPr>
        <w:t xml:space="preserve"> that </w:t>
      </w:r>
      <w:r w:rsidRPr="00432E69">
        <w:rPr>
          <w:rStyle w:val="Emphasis"/>
        </w:rPr>
        <w:t>clings</w:t>
      </w:r>
      <w:r w:rsidRPr="00432E69">
        <w:rPr>
          <w:rStyle w:val="StyleUnderline"/>
        </w:rPr>
        <w:t xml:space="preserve"> to </w:t>
      </w:r>
      <w:r w:rsidRPr="00432E69">
        <w:rPr>
          <w:rStyle w:val="Emphasis"/>
        </w:rPr>
        <w:t>green</w:t>
      </w:r>
      <w:r w:rsidRPr="00432E69">
        <w:rPr>
          <w:rStyle w:val="StyleUnderline"/>
        </w:rPr>
        <w:t xml:space="preserve"> strips near towns </w:t>
      </w:r>
      <w:r w:rsidRPr="00432E69">
        <w:rPr>
          <w:rStyle w:val="StyleUnderline"/>
          <w:highlight w:val="cyan"/>
        </w:rPr>
        <w:t>is</w:t>
      </w:r>
      <w:r w:rsidRPr="00432E69">
        <w:rPr>
          <w:sz w:val="16"/>
        </w:rPr>
        <w:t xml:space="preserve"> thrust </w:t>
      </w:r>
      <w:r w:rsidRPr="00432E69">
        <w:rPr>
          <w:rStyle w:val="StyleUnderline"/>
          <w:highlight w:val="cyan"/>
        </w:rPr>
        <w:t xml:space="preserve">in </w:t>
      </w:r>
      <w:r w:rsidRPr="00432E69">
        <w:rPr>
          <w:rStyle w:val="Emphasis"/>
          <w:highlight w:val="cyan"/>
        </w:rPr>
        <w:t>close contact</w:t>
      </w:r>
      <w:r w:rsidRPr="00432E69">
        <w:rPr>
          <w:rStyle w:val="StyleUnderline"/>
        </w:rPr>
        <w:t xml:space="preserve"> with humans. </w:t>
      </w:r>
      <w:r w:rsidRPr="002164F0">
        <w:rPr>
          <w:rStyle w:val="Emphasis"/>
        </w:rPr>
        <w:t>Australia</w:t>
      </w:r>
      <w:r w:rsidRPr="002164F0">
        <w:rPr>
          <w:rStyle w:val="StyleUnderline"/>
        </w:rPr>
        <w:t xml:space="preserve"> sees this</w:t>
      </w:r>
      <w:r w:rsidRPr="00432E69">
        <w:rPr>
          <w:rStyle w:val="StyleUnderline"/>
        </w:rPr>
        <w:t xml:space="preserve"> with</w:t>
      </w:r>
      <w:r w:rsidRPr="00432E69">
        <w:rPr>
          <w:sz w:val="16"/>
        </w:rPr>
        <w:t xml:space="preserve"> mass </w:t>
      </w:r>
      <w:r w:rsidRPr="00432E69">
        <w:rPr>
          <w:rStyle w:val="Emphasis"/>
        </w:rPr>
        <w:t>bat</w:t>
      </w:r>
      <w:r w:rsidRPr="00432E69">
        <w:rPr>
          <w:sz w:val="16"/>
        </w:rPr>
        <w:t xml:space="preserve"> infestation</w:t>
      </w:r>
      <w:r w:rsidRPr="00432E69">
        <w:rPr>
          <w:rStyle w:val="Emphasis"/>
        </w:rPr>
        <w:t>s</w:t>
      </w:r>
      <w:r w:rsidRPr="00432E69">
        <w:rPr>
          <w:sz w:val="16"/>
        </w:rPr>
        <w:t xml:space="preserve"> of city parks. </w:t>
      </w:r>
      <w:r w:rsidRPr="00432E69">
        <w:rPr>
          <w:rStyle w:val="StyleUnderline"/>
        </w:rPr>
        <w:t xml:space="preserve">Viruses </w:t>
      </w:r>
      <w:r w:rsidRPr="00432E69">
        <w:rPr>
          <w:rStyle w:val="Emphasis"/>
        </w:rPr>
        <w:t>leap</w:t>
      </w:r>
      <w:r w:rsidRPr="00432E69">
        <w:rPr>
          <w:rStyle w:val="StyleUnderline"/>
        </w:rPr>
        <w:t xml:space="preserve"> from bats to humans</w:t>
      </w:r>
      <w:r w:rsidRPr="00432E69">
        <w:rPr>
          <w:sz w:val="16"/>
        </w:rPr>
        <w:t xml:space="preserve"> in ways that did not happen in the past when bats stayed in natural habitats without venturing into city centers. Viruses leapt from apes to humans in new ways in Congo with HIV-AIDS and along the Ebola as destruction of Congo’s tropical forest habitats moved apes to trees on the fringes of human settlements.</w:t>
      </w:r>
    </w:p>
    <w:p w14:paraId="7B9D7AD1" w14:textId="77777777" w:rsidR="00A85E33" w:rsidRPr="00432E69" w:rsidRDefault="00A85E33" w:rsidP="00A85E33">
      <w:pPr>
        <w:rPr>
          <w:sz w:val="16"/>
        </w:rPr>
      </w:pPr>
      <w:r w:rsidRPr="00432E69">
        <w:rPr>
          <w:sz w:val="16"/>
        </w:rPr>
        <w:t xml:space="preserve">When climate crises cascade to wars and the globalization of disease, these </w:t>
      </w:r>
      <w:r w:rsidRPr="002164F0">
        <w:rPr>
          <w:rStyle w:val="Emphasis"/>
        </w:rPr>
        <w:t>cascades</w:t>
      </w:r>
      <w:r w:rsidRPr="00432E69">
        <w:rPr>
          <w:rStyle w:val="StyleUnderline"/>
        </w:rPr>
        <w:t xml:space="preserve"> can in turn </w:t>
      </w:r>
      <w:r w:rsidRPr="00432E69">
        <w:rPr>
          <w:rStyle w:val="Emphasis"/>
          <w:highlight w:val="cyan"/>
        </w:rPr>
        <w:t>cascade</w:t>
      </w:r>
      <w:r w:rsidRPr="00432E69">
        <w:rPr>
          <w:rStyle w:val="StyleUnderline"/>
          <w:highlight w:val="cyan"/>
        </w:rPr>
        <w:t xml:space="preserve"> to </w:t>
      </w:r>
      <w:r w:rsidRPr="00432E69">
        <w:rPr>
          <w:rStyle w:val="Emphasis"/>
          <w:highlight w:val="cyan"/>
        </w:rPr>
        <w:t>economic crises</w:t>
      </w:r>
      <w:r w:rsidRPr="00432E69">
        <w:rPr>
          <w:rStyle w:val="StyleUnderline"/>
          <w:highlight w:val="cyan"/>
        </w:rPr>
        <w:t xml:space="preserve">. </w:t>
      </w:r>
      <w:r w:rsidRPr="00432E69">
        <w:rPr>
          <w:rStyle w:val="Emphasis"/>
          <w:highlight w:val="cyan"/>
        </w:rPr>
        <w:t>Covid</w:t>
      </w:r>
      <w:r w:rsidRPr="00432E69">
        <w:rPr>
          <w:rStyle w:val="StyleUnderline"/>
          <w:highlight w:val="cyan"/>
        </w:rPr>
        <w:t xml:space="preserve"> illustrated this</w:t>
      </w:r>
      <w:r w:rsidRPr="00432E69">
        <w:rPr>
          <w:sz w:val="16"/>
        </w:rPr>
        <w:t xml:space="preserve"> dynamic of thrusting the world into recession, and then later into an inflation crisis. This book diagnoses the various ways each of these four crises have tendencies to cascade into one another. In sum, we see two general features of importance in these trends. One is that </w:t>
      </w:r>
      <w:r w:rsidRPr="00432E69">
        <w:rPr>
          <w:rStyle w:val="StyleUnderline"/>
          <w:highlight w:val="cyan"/>
        </w:rPr>
        <w:t>in</w:t>
      </w:r>
      <w:r w:rsidRPr="00432E69">
        <w:rPr>
          <w:rStyle w:val="StyleUnderline"/>
        </w:rPr>
        <w:t xml:space="preserve"> conditions of </w:t>
      </w:r>
      <w:r w:rsidRPr="00432E69">
        <w:rPr>
          <w:rStyle w:val="Emphasis"/>
          <w:highlight w:val="cyan"/>
        </w:rPr>
        <w:t>connected</w:t>
      </w:r>
      <w:r w:rsidRPr="00432E69">
        <w:rPr>
          <w:rStyle w:val="StyleUnderline"/>
        </w:rPr>
        <w:t xml:space="preserve">-up </w:t>
      </w:r>
      <w:r w:rsidRPr="00432E69">
        <w:rPr>
          <w:rStyle w:val="Emphasis"/>
          <w:highlight w:val="cyan"/>
        </w:rPr>
        <w:t>modernity</w:t>
      </w:r>
      <w:r w:rsidRPr="00432E69">
        <w:rPr>
          <w:rStyle w:val="StyleUnderline"/>
          <w:highlight w:val="cyan"/>
        </w:rPr>
        <w:t xml:space="preserve">, crises cascade </w:t>
      </w:r>
      <w:r w:rsidRPr="00432E69">
        <w:rPr>
          <w:rStyle w:val="Emphasis"/>
          <w:highlight w:val="cyan"/>
        </w:rPr>
        <w:t>faster</w:t>
      </w:r>
      <w:r w:rsidRPr="00432E69">
        <w:rPr>
          <w:sz w:val="16"/>
        </w:rPr>
        <w:t xml:space="preserve">. The second is that </w:t>
      </w:r>
      <w:r w:rsidRPr="00432E69">
        <w:rPr>
          <w:rStyle w:val="StyleUnderline"/>
          <w:highlight w:val="cyan"/>
        </w:rPr>
        <w:t>crises have become</w:t>
      </w:r>
      <w:r w:rsidRPr="00432E69">
        <w:rPr>
          <w:rStyle w:val="StyleUnderline"/>
        </w:rPr>
        <w:t xml:space="preserve"> more </w:t>
      </w:r>
      <w:r w:rsidRPr="00432E69">
        <w:rPr>
          <w:rStyle w:val="Emphasis"/>
          <w:highlight w:val="cyan"/>
        </w:rPr>
        <w:t>tightly coupled</w:t>
      </w:r>
      <w:r w:rsidRPr="00432E69">
        <w:rPr>
          <w:rStyle w:val="StyleUnderline"/>
          <w:highlight w:val="cyan"/>
        </w:rPr>
        <w:t xml:space="preserve">. An </w:t>
      </w:r>
      <w:r w:rsidRPr="00432E69">
        <w:rPr>
          <w:rStyle w:val="Emphasis"/>
          <w:highlight w:val="cyan"/>
        </w:rPr>
        <w:t>implication</w:t>
      </w:r>
      <w:r w:rsidRPr="00432E69">
        <w:rPr>
          <w:sz w:val="16"/>
        </w:rPr>
        <w:t xml:space="preserve"> for this book </w:t>
      </w:r>
      <w:r w:rsidRPr="00432E69">
        <w:rPr>
          <w:rStyle w:val="StyleUnderline"/>
          <w:highlight w:val="cyan"/>
        </w:rPr>
        <w:t>is</w:t>
      </w:r>
      <w:r w:rsidRPr="00432E69">
        <w:rPr>
          <w:sz w:val="16"/>
        </w:rPr>
        <w:t xml:space="preserve"> that some of </w:t>
      </w:r>
      <w:r w:rsidRPr="00432E69">
        <w:rPr>
          <w:rStyle w:val="StyleUnderline"/>
        </w:rPr>
        <w:t xml:space="preserve">the </w:t>
      </w:r>
      <w:r w:rsidRPr="00432E69">
        <w:rPr>
          <w:rStyle w:val="Emphasis"/>
        </w:rPr>
        <w:t>most</w:t>
      </w:r>
      <w:r w:rsidRPr="00432E69">
        <w:rPr>
          <w:sz w:val="16"/>
        </w:rPr>
        <w:t xml:space="preserve"> generic </w:t>
      </w:r>
      <w:r w:rsidRPr="00432E69">
        <w:rPr>
          <w:rStyle w:val="Emphasis"/>
          <w:highlight w:val="cyan"/>
        </w:rPr>
        <w:t>simple</w:t>
      </w:r>
      <w:r w:rsidRPr="00432E69">
        <w:rPr>
          <w:rStyle w:val="StyleUnderline"/>
          <w:highlight w:val="cyan"/>
        </w:rPr>
        <w:t xml:space="preserve"> solutions</w:t>
      </w:r>
      <w:r w:rsidRPr="00432E69">
        <w:rPr>
          <w:sz w:val="16"/>
        </w:rPr>
        <w:t xml:space="preserve"> to catastrophes </w:t>
      </w:r>
      <w:r w:rsidRPr="00432E69">
        <w:rPr>
          <w:rStyle w:val="StyleUnderline"/>
          <w:highlight w:val="cyan"/>
        </w:rPr>
        <w:t>are</w:t>
      </w:r>
      <w:r w:rsidRPr="00432E69">
        <w:rPr>
          <w:sz w:val="16"/>
        </w:rPr>
        <w:t xml:space="preserve"> simultaneously </w:t>
      </w:r>
      <w:r w:rsidRPr="00432E69">
        <w:rPr>
          <w:rStyle w:val="Emphasis"/>
          <w:highlight w:val="cyan"/>
        </w:rPr>
        <w:t>relevant</w:t>
      </w:r>
      <w:r w:rsidRPr="00432E69">
        <w:rPr>
          <w:rStyle w:val="StyleUnderline"/>
        </w:rPr>
        <w:t xml:space="preserve"> to </w:t>
      </w:r>
      <w:r w:rsidRPr="00432E69">
        <w:rPr>
          <w:rStyle w:val="Emphasis"/>
        </w:rPr>
        <w:t>all</w:t>
      </w:r>
      <w:r w:rsidRPr="00432E69">
        <w:rPr>
          <w:sz w:val="16"/>
        </w:rPr>
        <w:t xml:space="preserve"> four types of </w:t>
      </w:r>
      <w:r w:rsidRPr="00432E69">
        <w:rPr>
          <w:rStyle w:val="StyleUnderline"/>
        </w:rPr>
        <w:t>catastrophes</w:t>
      </w:r>
      <w:r w:rsidRPr="00432E69">
        <w:rPr>
          <w:sz w:val="16"/>
        </w:rPr>
        <w:t>, as this chapter has illustrated with a slow-food approach to resilient, scalable ambulance services and universities.</w:t>
      </w:r>
    </w:p>
    <w:p w14:paraId="637DAD58" w14:textId="77777777" w:rsidR="00A85E33" w:rsidRPr="00432E69" w:rsidRDefault="00A85E33" w:rsidP="00A85E33">
      <w:pPr>
        <w:rPr>
          <w:sz w:val="16"/>
        </w:rPr>
      </w:pPr>
      <w:r w:rsidRPr="00432E69">
        <w:rPr>
          <w:sz w:val="16"/>
        </w:rPr>
        <w:t xml:space="preserve">I take a page from the playbook of institutional anomie theory and apply it to interconnected crises of modernity (Braithwaite 2022). This arises from an interpretation of the way Messner and Rosenfeld (2012) forged institutional anomie theory from the insights of Robert K. Merton’s (1968) Social Theory and Social Structure. Anomie is the collapse of the normative order of a society. It unfolds as a kind of cascading collapse of moral order. Anomie effects are complex and prone to reversal. Emile Durkheim explained the rising nineteenth-century suicide with the social disruption of industrialization. William Julius Wilson (2012) and Braithwaite (2022) explain the steep crime rise of 1960–1992 in Europe, North America, and other developed economies through anomie associated with deindustrialization. The institutional anomie point is that </w:t>
      </w:r>
      <w:r w:rsidRPr="00432E69">
        <w:rPr>
          <w:rStyle w:val="StyleUnderline"/>
        </w:rPr>
        <w:t xml:space="preserve">however </w:t>
      </w:r>
      <w:r w:rsidRPr="00432E69">
        <w:rPr>
          <w:rStyle w:val="Emphasis"/>
        </w:rPr>
        <w:t>complex</w:t>
      </w:r>
      <w:r w:rsidRPr="00432E69">
        <w:rPr>
          <w:rStyle w:val="StyleUnderline"/>
        </w:rPr>
        <w:t xml:space="preserve"> are </w:t>
      </w:r>
      <w:r w:rsidRPr="00432E69">
        <w:rPr>
          <w:rStyle w:val="Emphasis"/>
        </w:rPr>
        <w:t>cascades</w:t>
      </w:r>
      <w:r w:rsidRPr="00432E69">
        <w:rPr>
          <w:sz w:val="16"/>
        </w:rPr>
        <w:t xml:space="preserve"> of anomie, </w:t>
      </w:r>
      <w:r w:rsidRPr="00432E69">
        <w:rPr>
          <w:rStyle w:val="StyleUnderline"/>
          <w:highlight w:val="cyan"/>
        </w:rPr>
        <w:t xml:space="preserve">it is </w:t>
      </w:r>
      <w:r w:rsidRPr="00432E69">
        <w:rPr>
          <w:rStyle w:val="Emphasis"/>
          <w:highlight w:val="cyan"/>
        </w:rPr>
        <w:t>important</w:t>
      </w:r>
      <w:r w:rsidRPr="00432E69">
        <w:rPr>
          <w:rStyle w:val="StyleUnderline"/>
          <w:highlight w:val="cyan"/>
        </w:rPr>
        <w:t xml:space="preserve"> to have </w:t>
      </w:r>
      <w:r w:rsidRPr="00432E69">
        <w:rPr>
          <w:rStyle w:val="Emphasis"/>
          <w:highlight w:val="cyan"/>
        </w:rPr>
        <w:t>strong</w:t>
      </w:r>
      <w:r w:rsidRPr="00432E69">
        <w:rPr>
          <w:rStyle w:val="StyleUnderline"/>
          <w:highlight w:val="cyan"/>
        </w:rPr>
        <w:t xml:space="preserve"> basic </w:t>
      </w:r>
      <w:r w:rsidRPr="00432E69">
        <w:rPr>
          <w:rStyle w:val="Emphasis"/>
          <w:highlight w:val="cyan"/>
        </w:rPr>
        <w:t>institutions</w:t>
      </w:r>
      <w:r w:rsidRPr="00432E69">
        <w:rPr>
          <w:rStyle w:val="StyleUnderline"/>
          <w:highlight w:val="cyan"/>
        </w:rPr>
        <w:t xml:space="preserve"> like</w:t>
      </w:r>
      <w:r w:rsidRPr="00432E69">
        <w:rPr>
          <w:sz w:val="16"/>
        </w:rPr>
        <w:t xml:space="preserve"> a </w:t>
      </w:r>
      <w:r w:rsidRPr="00C02B39">
        <w:rPr>
          <w:rStyle w:val="StyleUnderline"/>
        </w:rPr>
        <w:t>good education</w:t>
      </w:r>
      <w:r w:rsidRPr="00432E69">
        <w:rPr>
          <w:sz w:val="16"/>
        </w:rPr>
        <w:t xml:space="preserve"> system, a resilient </w:t>
      </w:r>
      <w:r w:rsidRPr="00C02B39">
        <w:rPr>
          <w:rStyle w:val="StyleUnderline"/>
        </w:rPr>
        <w:t>health</w:t>
      </w:r>
      <w:r w:rsidRPr="00432E69">
        <w:rPr>
          <w:sz w:val="16"/>
        </w:rPr>
        <w:t xml:space="preserve"> system, loving families for raising children, plentiful employment, </w:t>
      </w:r>
      <w:r w:rsidRPr="00C02B39">
        <w:rPr>
          <w:rStyle w:val="StyleUnderline"/>
        </w:rPr>
        <w:t>and</w:t>
      </w:r>
      <w:r w:rsidRPr="00432E69">
        <w:rPr>
          <w:sz w:val="16"/>
        </w:rPr>
        <w:t xml:space="preserve"> rights of </w:t>
      </w:r>
      <w:r w:rsidRPr="00432E69">
        <w:rPr>
          <w:rStyle w:val="Emphasis"/>
          <w:highlight w:val="cyan"/>
        </w:rPr>
        <w:t>access</w:t>
      </w:r>
      <w:r w:rsidRPr="00432E69">
        <w:rPr>
          <w:rStyle w:val="StyleUnderline"/>
          <w:highlight w:val="cyan"/>
        </w:rPr>
        <w:t xml:space="preserve"> to </w:t>
      </w:r>
      <w:r w:rsidRPr="00432E69">
        <w:rPr>
          <w:rStyle w:val="Emphasis"/>
          <w:highlight w:val="cyan"/>
        </w:rPr>
        <w:t>housing</w:t>
      </w:r>
      <w:r w:rsidRPr="00C02B39">
        <w:rPr>
          <w:rStyle w:val="StyleUnderline"/>
        </w:rPr>
        <w:t xml:space="preserve"> for the </w:t>
      </w:r>
      <w:r w:rsidRPr="00C02B39">
        <w:rPr>
          <w:rStyle w:val="Emphasis"/>
        </w:rPr>
        <w:t>poor</w:t>
      </w:r>
      <w:r w:rsidRPr="00432E69">
        <w:rPr>
          <w:sz w:val="16"/>
        </w:rPr>
        <w:t xml:space="preserve">. Such institutions are well understood. </w:t>
      </w:r>
      <w:r w:rsidRPr="00C02B39">
        <w:rPr>
          <w:rStyle w:val="Emphasis"/>
        </w:rPr>
        <w:t>Many</w:t>
      </w:r>
      <w:r w:rsidRPr="00C02B39">
        <w:rPr>
          <w:rStyle w:val="StyleUnderline"/>
        </w:rPr>
        <w:t xml:space="preserve"> </w:t>
      </w:r>
      <w:r w:rsidRPr="00432E69">
        <w:rPr>
          <w:rStyle w:val="StyleUnderline"/>
          <w:highlight w:val="cyan"/>
        </w:rPr>
        <w:t xml:space="preserve">societies have done </w:t>
      </w:r>
      <w:r w:rsidRPr="00432E69">
        <w:rPr>
          <w:rStyle w:val="Emphasis"/>
          <w:highlight w:val="cyan"/>
        </w:rPr>
        <w:t>well</w:t>
      </w:r>
      <w:r w:rsidRPr="00C02B39">
        <w:rPr>
          <w:rStyle w:val="StyleUnderline"/>
        </w:rPr>
        <w:t xml:space="preserve"> in building them</w:t>
      </w:r>
      <w:r w:rsidRPr="00432E69">
        <w:rPr>
          <w:sz w:val="16"/>
        </w:rPr>
        <w:t xml:space="preserve"> at different stages of modern history. </w:t>
      </w:r>
      <w:r w:rsidRPr="00432E69">
        <w:rPr>
          <w:rStyle w:val="StyleUnderline"/>
          <w:highlight w:val="cyan"/>
        </w:rPr>
        <w:t>Other</w:t>
      </w:r>
      <w:r w:rsidRPr="00C02B39">
        <w:rPr>
          <w:rStyle w:val="StyleUnderline"/>
        </w:rPr>
        <w:t xml:space="preserve"> societie</w:t>
      </w:r>
      <w:r w:rsidRPr="00432E69">
        <w:rPr>
          <w:rStyle w:val="StyleUnderline"/>
          <w:highlight w:val="cyan"/>
        </w:rPr>
        <w:t>s</w:t>
      </w:r>
      <w:r w:rsidRPr="00432E69">
        <w:rPr>
          <w:sz w:val="16"/>
        </w:rPr>
        <w:t xml:space="preserve"> at other times </w:t>
      </w:r>
      <w:r w:rsidRPr="00432E69">
        <w:rPr>
          <w:rStyle w:val="StyleUnderline"/>
          <w:highlight w:val="cyan"/>
        </w:rPr>
        <w:t xml:space="preserve">have </w:t>
      </w:r>
      <w:r w:rsidRPr="00432E69">
        <w:rPr>
          <w:rStyle w:val="Emphasis"/>
          <w:highlight w:val="cyan"/>
        </w:rPr>
        <w:t>not</w:t>
      </w:r>
      <w:r w:rsidRPr="00432E69">
        <w:rPr>
          <w:sz w:val="16"/>
        </w:rPr>
        <w:t xml:space="preserve">. While the rapidly moving and coupled crises to which they respond are complex to understand, these simple institutions take long histories to consolidate. </w:t>
      </w:r>
      <w:r w:rsidRPr="00C02B39">
        <w:rPr>
          <w:rStyle w:val="StyleUnderline"/>
        </w:rPr>
        <w:t xml:space="preserve">Institutions of quality </w:t>
      </w:r>
      <w:r w:rsidRPr="00432E69">
        <w:rPr>
          <w:rStyle w:val="Emphasis"/>
          <w:highlight w:val="cyan"/>
        </w:rPr>
        <w:t>housing</w:t>
      </w:r>
      <w:r w:rsidRPr="00C02B39">
        <w:rPr>
          <w:rStyle w:val="StyleUnderline"/>
        </w:rPr>
        <w:t xml:space="preserve"> for the poor</w:t>
      </w:r>
      <w:r w:rsidRPr="00432E69">
        <w:rPr>
          <w:sz w:val="16"/>
        </w:rPr>
        <w:t xml:space="preserve">, for example, </w:t>
      </w:r>
      <w:r w:rsidRPr="00432E69">
        <w:rPr>
          <w:rStyle w:val="StyleUnderline"/>
        </w:rPr>
        <w:t>are</w:t>
      </w:r>
      <w:r w:rsidRPr="00432E69">
        <w:rPr>
          <w:sz w:val="16"/>
        </w:rPr>
        <w:t xml:space="preserve"> not complex to build. They take decades to consolidate, construct, and maintain; just as they can be </w:t>
      </w:r>
      <w:r w:rsidRPr="00432E69">
        <w:rPr>
          <w:rStyle w:val="Emphasis"/>
          <w:highlight w:val="cyan"/>
        </w:rPr>
        <w:t>rapidly</w:t>
      </w:r>
      <w:r w:rsidRPr="00432E69">
        <w:rPr>
          <w:rStyle w:val="StyleUnderline"/>
          <w:highlight w:val="cyan"/>
        </w:rPr>
        <w:t xml:space="preserve"> destroyed by </w:t>
      </w:r>
      <w:r w:rsidRPr="00432E69">
        <w:rPr>
          <w:rStyle w:val="Emphasis"/>
          <w:highlight w:val="cyan"/>
        </w:rPr>
        <w:t>neolib</w:t>
      </w:r>
      <w:r w:rsidRPr="00C02B39">
        <w:rPr>
          <w:rStyle w:val="Emphasis"/>
        </w:rPr>
        <w:t>eral</w:t>
      </w:r>
      <w:r w:rsidRPr="00432E69">
        <w:rPr>
          <w:sz w:val="16"/>
        </w:rPr>
        <w:t xml:space="preserve"> reformer</w:t>
      </w:r>
      <w:r w:rsidRPr="00432E69">
        <w:rPr>
          <w:rStyle w:val="Emphasis"/>
          <w:highlight w:val="cyan"/>
        </w:rPr>
        <w:t>s</w:t>
      </w:r>
      <w:r w:rsidRPr="00432E69">
        <w:rPr>
          <w:sz w:val="16"/>
        </w:rPr>
        <w:t xml:space="preserve"> of housing markets. </w:t>
      </w:r>
      <w:r w:rsidRPr="00432E69">
        <w:rPr>
          <w:rStyle w:val="Emphasis"/>
          <w:highlight w:val="cyan"/>
        </w:rPr>
        <w:t>Care</w:t>
      </w:r>
      <w:r w:rsidRPr="00432E69">
        <w:rPr>
          <w:rStyle w:val="StyleUnderline"/>
          <w:highlight w:val="cyan"/>
        </w:rPr>
        <w:t xml:space="preserve"> is required to prevent the </w:t>
      </w:r>
      <w:r w:rsidRPr="00432E69">
        <w:rPr>
          <w:rStyle w:val="Emphasis"/>
          <w:highlight w:val="cyan"/>
        </w:rPr>
        <w:t>corrosion</w:t>
      </w:r>
      <w:r w:rsidRPr="00432E69">
        <w:rPr>
          <w:rStyle w:val="StyleUnderline"/>
          <w:highlight w:val="cyan"/>
        </w:rPr>
        <w:t xml:space="preserve"> of </w:t>
      </w:r>
      <w:r w:rsidRPr="00432E69">
        <w:rPr>
          <w:rStyle w:val="Emphasis"/>
          <w:highlight w:val="cyan"/>
        </w:rPr>
        <w:t>housing</w:t>
      </w:r>
      <w:r w:rsidRPr="00432E69">
        <w:rPr>
          <w:sz w:val="16"/>
        </w:rPr>
        <w:t xml:space="preserve"> markets at the hands of neoliberal ideologues. </w:t>
      </w:r>
      <w:r w:rsidRPr="00432E69">
        <w:rPr>
          <w:rStyle w:val="Emphasis"/>
          <w:highlight w:val="cyan"/>
        </w:rPr>
        <w:t>Welfare</w:t>
      </w:r>
      <w:r w:rsidRPr="00432E69">
        <w:rPr>
          <w:rStyle w:val="StyleUnderline"/>
          <w:highlight w:val="cyan"/>
        </w:rPr>
        <w:t xml:space="preserve"> states</w:t>
      </w:r>
      <w:r w:rsidRPr="00432E69">
        <w:rPr>
          <w:sz w:val="16"/>
        </w:rPr>
        <w:t xml:space="preserve"> and communist societies </w:t>
      </w:r>
      <w:r w:rsidRPr="00432E69">
        <w:rPr>
          <w:rStyle w:val="StyleUnderline"/>
          <w:highlight w:val="cyan"/>
        </w:rPr>
        <w:t>of the</w:t>
      </w:r>
      <w:r w:rsidRPr="00432E69">
        <w:rPr>
          <w:sz w:val="16"/>
        </w:rPr>
        <w:t xml:space="preserve"> 19</w:t>
      </w:r>
      <w:r w:rsidRPr="00432E69">
        <w:rPr>
          <w:rStyle w:val="Emphasis"/>
          <w:highlight w:val="cyan"/>
        </w:rPr>
        <w:t>50s</w:t>
      </w:r>
      <w:r w:rsidRPr="00432E69">
        <w:rPr>
          <w:sz w:val="16"/>
        </w:rPr>
        <w:t xml:space="preserve"> and 1960s were not as wealthy or sophisticated as today’s market societies, yet they </w:t>
      </w:r>
      <w:r w:rsidRPr="00432E69">
        <w:rPr>
          <w:rStyle w:val="StyleUnderline"/>
          <w:highlight w:val="cyan"/>
        </w:rPr>
        <w:t>did a</w:t>
      </w:r>
      <w:r w:rsidRPr="00C02B39">
        <w:rPr>
          <w:rStyle w:val="StyleUnderline"/>
        </w:rPr>
        <w:t xml:space="preserve"> </w:t>
      </w:r>
      <w:r w:rsidRPr="00C02B39">
        <w:rPr>
          <w:rStyle w:val="Emphasis"/>
        </w:rPr>
        <w:t>much</w:t>
      </w:r>
      <w:r w:rsidRPr="00C02B39">
        <w:rPr>
          <w:rStyle w:val="StyleUnderline"/>
        </w:rPr>
        <w:t xml:space="preserve"> </w:t>
      </w:r>
      <w:r w:rsidRPr="00432E69">
        <w:rPr>
          <w:rStyle w:val="StyleUnderline"/>
          <w:highlight w:val="cyan"/>
        </w:rPr>
        <w:t>better job</w:t>
      </w:r>
      <w:r w:rsidRPr="00C02B39">
        <w:rPr>
          <w:rStyle w:val="StyleUnderline"/>
        </w:rPr>
        <w:t xml:space="preserve"> at</w:t>
      </w:r>
      <w:r w:rsidRPr="00432E69">
        <w:rPr>
          <w:sz w:val="16"/>
        </w:rPr>
        <w:t xml:space="preserve"> the simple task of building up adequate </w:t>
      </w:r>
      <w:r w:rsidRPr="00C02B39">
        <w:rPr>
          <w:rStyle w:val="StyleUnderline"/>
        </w:rPr>
        <w:t>housing</w:t>
      </w:r>
      <w:r w:rsidRPr="00432E69">
        <w:rPr>
          <w:sz w:val="16"/>
        </w:rPr>
        <w:t xml:space="preserve"> stocks for the poor to conquer the </w:t>
      </w:r>
      <w:r w:rsidRPr="00432E69">
        <w:rPr>
          <w:rStyle w:val="StyleUnderline"/>
          <w:highlight w:val="cyan"/>
        </w:rPr>
        <w:t>homelessness</w:t>
      </w:r>
      <w:r w:rsidRPr="00C02B39">
        <w:rPr>
          <w:rStyle w:val="StyleUnderline"/>
        </w:rPr>
        <w:t xml:space="preserve"> that mak</w:t>
      </w:r>
      <w:r w:rsidRPr="00432E69">
        <w:rPr>
          <w:rStyle w:val="StyleUnderline"/>
          <w:highlight w:val="cyan"/>
        </w:rPr>
        <w:t xml:space="preserve">es it </w:t>
      </w:r>
      <w:r w:rsidRPr="00432E69">
        <w:rPr>
          <w:rStyle w:val="Emphasis"/>
          <w:highlight w:val="cyan"/>
        </w:rPr>
        <w:t>so much harder</w:t>
      </w:r>
      <w:r w:rsidRPr="00432E69">
        <w:rPr>
          <w:rStyle w:val="StyleUnderline"/>
          <w:highlight w:val="cyan"/>
        </w:rPr>
        <w:t xml:space="preserve"> to conquer</w:t>
      </w:r>
      <w:r w:rsidRPr="00432E69">
        <w:rPr>
          <w:sz w:val="16"/>
        </w:rPr>
        <w:t xml:space="preserve"> other </w:t>
      </w:r>
      <w:r w:rsidRPr="00432E69">
        <w:rPr>
          <w:rStyle w:val="Emphasis"/>
          <w:highlight w:val="cyan"/>
        </w:rPr>
        <w:t>cascading problems</w:t>
      </w:r>
      <w:r w:rsidRPr="00432E69">
        <w:rPr>
          <w:sz w:val="16"/>
        </w:rPr>
        <w:t xml:space="preserve"> such as new forms of substance abuse (like fentanyl), suicide, and crime. We know a great deal about what </w:t>
      </w:r>
      <w:r w:rsidRPr="00C02B39">
        <w:rPr>
          <w:rStyle w:val="StyleUnderline"/>
        </w:rPr>
        <w:t>we need to</w:t>
      </w:r>
      <w:r w:rsidRPr="00432E69">
        <w:rPr>
          <w:sz w:val="16"/>
        </w:rPr>
        <w:t xml:space="preserve"> do to build and preserve the </w:t>
      </w:r>
      <w:r w:rsidRPr="00C02B39">
        <w:rPr>
          <w:rStyle w:val="Emphasis"/>
        </w:rPr>
        <w:t>simple</w:t>
      </w:r>
      <w:r w:rsidRPr="00C02B39">
        <w:rPr>
          <w:rStyle w:val="StyleUnderline"/>
        </w:rPr>
        <w:t xml:space="preserve"> institutions that contain </w:t>
      </w:r>
      <w:r w:rsidRPr="00C02B39">
        <w:rPr>
          <w:rStyle w:val="Emphasis"/>
        </w:rPr>
        <w:t>complex catastrophes</w:t>
      </w:r>
      <w:r w:rsidRPr="00432E69">
        <w:rPr>
          <w:sz w:val="16"/>
        </w:rPr>
        <w:t>.</w:t>
      </w:r>
    </w:p>
    <w:p w14:paraId="676FF34A" w14:textId="77777777" w:rsidR="00A85E33" w:rsidRPr="00432E69" w:rsidRDefault="00A85E33" w:rsidP="00A85E33">
      <w:pPr>
        <w:rPr>
          <w:sz w:val="16"/>
        </w:rPr>
      </w:pPr>
      <w:r w:rsidRPr="00432E69">
        <w:rPr>
          <w:sz w:val="16"/>
        </w:rPr>
        <w:t xml:space="preserve">Some of the cascades that have surged </w:t>
      </w:r>
      <w:r w:rsidRPr="00432E69">
        <w:rPr>
          <w:rStyle w:val="Emphasis"/>
          <w:highlight w:val="cyan"/>
        </w:rPr>
        <w:t>homelessness</w:t>
      </w:r>
      <w:r w:rsidRPr="00432E69">
        <w:rPr>
          <w:sz w:val="16"/>
        </w:rPr>
        <w:t xml:space="preserve"> more complex institutions that </w:t>
      </w:r>
      <w:r w:rsidRPr="00432E69">
        <w:rPr>
          <w:rStyle w:val="StyleUnderline"/>
        </w:rPr>
        <w:t>great</w:t>
      </w:r>
      <w:r w:rsidRPr="00432E69">
        <w:rPr>
          <w:sz w:val="16"/>
        </w:rPr>
        <w:t xml:space="preserve"> financial </w:t>
      </w:r>
      <w:r w:rsidRPr="00432E69">
        <w:rPr>
          <w:rStyle w:val="StyleUnderline"/>
        </w:rPr>
        <w:t>minds</w:t>
      </w:r>
      <w:r w:rsidRPr="00432E69">
        <w:rPr>
          <w:sz w:val="16"/>
        </w:rPr>
        <w:t xml:space="preserve"> like Warren Buffett and Allan Greenspan </w:t>
      </w:r>
      <w:r w:rsidRPr="00C02B39">
        <w:rPr>
          <w:rStyle w:val="Emphasis"/>
        </w:rPr>
        <w:t>confessed</w:t>
      </w:r>
      <w:r w:rsidRPr="00C02B39">
        <w:rPr>
          <w:rStyle w:val="StyleUnderline"/>
        </w:rPr>
        <w:t xml:space="preserve"> to </w:t>
      </w:r>
      <w:r w:rsidRPr="00C02B39">
        <w:rPr>
          <w:rStyle w:val="Emphasis"/>
        </w:rPr>
        <w:t>misunderstanding</w:t>
      </w:r>
      <w:r w:rsidRPr="00432E69">
        <w:rPr>
          <w:sz w:val="16"/>
        </w:rPr>
        <w:t xml:space="preserve">. The worm in this apple was complex Wall Street markets in slicing and dicing securitized subprime mortgage loans.1 This book argues that simple regulatory </w:t>
      </w:r>
      <w:r w:rsidRPr="00C02B39">
        <w:rPr>
          <w:rStyle w:val="StyleUnderline"/>
        </w:rPr>
        <w:t xml:space="preserve">institutions </w:t>
      </w:r>
      <w:r w:rsidRPr="00C02B39">
        <w:rPr>
          <w:rStyle w:val="Emphasis"/>
        </w:rPr>
        <w:t>were</w:t>
      </w:r>
      <w:r w:rsidRPr="00C02B39">
        <w:rPr>
          <w:rStyle w:val="StyleUnderline"/>
        </w:rPr>
        <w:t xml:space="preserve"> </w:t>
      </w:r>
      <w:r w:rsidRPr="00432E69">
        <w:rPr>
          <w:rStyle w:val="StyleUnderline"/>
          <w:highlight w:val="cyan"/>
        </w:rPr>
        <w:t>capable of controlling</w:t>
      </w:r>
      <w:r w:rsidRPr="00C02B39">
        <w:rPr>
          <w:rStyle w:val="StyleUnderline"/>
        </w:rPr>
        <w:t xml:space="preserve"> this </w:t>
      </w:r>
      <w:r w:rsidRPr="00432E69">
        <w:rPr>
          <w:rStyle w:val="Emphasis"/>
          <w:highlight w:val="cyan"/>
        </w:rPr>
        <w:t>catastrophic cascade</w:t>
      </w:r>
      <w:r w:rsidRPr="00432E69">
        <w:rPr>
          <w:sz w:val="16"/>
        </w:rPr>
        <w:t xml:space="preserve"> across banks and societies. T</w:t>
      </w:r>
      <w:r w:rsidRPr="00C02B39">
        <w:rPr>
          <w:rStyle w:val="StyleUnderline"/>
        </w:rPr>
        <w:t xml:space="preserve">he </w:t>
      </w:r>
      <w:r w:rsidRPr="00C02B39">
        <w:rPr>
          <w:rStyle w:val="Emphasis"/>
        </w:rPr>
        <w:t>problem</w:t>
      </w:r>
      <w:r w:rsidRPr="00C02B39">
        <w:rPr>
          <w:rStyle w:val="StyleUnderline"/>
        </w:rPr>
        <w:t xml:space="preserve"> was</w:t>
      </w:r>
      <w:r w:rsidRPr="00432E69">
        <w:rPr>
          <w:sz w:val="16"/>
        </w:rPr>
        <w:t xml:space="preserve"> clustered at some </w:t>
      </w:r>
      <w:r w:rsidRPr="00C02B39">
        <w:rPr>
          <w:rStyle w:val="Emphasis"/>
        </w:rPr>
        <w:t>Wall Street</w:t>
      </w:r>
      <w:r w:rsidRPr="00432E69">
        <w:rPr>
          <w:sz w:val="16"/>
        </w:rPr>
        <w:t xml:space="preserve"> and City of London institutions that </w:t>
      </w:r>
      <w:r w:rsidRPr="00C02B39">
        <w:rPr>
          <w:rStyle w:val="StyleUnderline"/>
        </w:rPr>
        <w:t>were trusted by regulators</w:t>
      </w:r>
      <w:r w:rsidRPr="00432E69">
        <w:rPr>
          <w:sz w:val="16"/>
        </w:rPr>
        <w:t xml:space="preserve"> to be too clever for their own good. Countless more simple-minded regulators than those responsible for the New York and London markets did a better job of protecting global markets when they said, in effect:</w:t>
      </w:r>
    </w:p>
    <w:p w14:paraId="773F31A3" w14:textId="5670F706" w:rsidR="00A250DD" w:rsidRDefault="00A85E33" w:rsidP="00A85E33">
      <w:pPr>
        <w:pStyle w:val="Heading2"/>
      </w:pPr>
      <w:r>
        <w:t>Data Economy</w:t>
      </w:r>
    </w:p>
    <w:p w14:paraId="64DBD086" w14:textId="1FA23959" w:rsidR="00A250DD" w:rsidRDefault="00A85E33" w:rsidP="00A250DD">
      <w:pPr>
        <w:pStyle w:val="Heading3"/>
      </w:pPr>
      <w:r>
        <w:t xml:space="preserve">Data Economy---1NC </w:t>
      </w:r>
    </w:p>
    <w:p w14:paraId="5FDB875C" w14:textId="701E4021" w:rsidR="00A250DD" w:rsidRPr="00A85E33" w:rsidRDefault="00A85E33" w:rsidP="00A85E33">
      <w:pPr>
        <w:pStyle w:val="Heading4"/>
      </w:pPr>
      <w:r>
        <w:t xml:space="preserve">1. </w:t>
      </w:r>
      <w:r>
        <w:rPr>
          <w:u w:val="single"/>
        </w:rPr>
        <w:t>Turn</w:t>
      </w:r>
      <w:r>
        <w:t xml:space="preserve">. </w:t>
      </w:r>
    </w:p>
    <w:p w14:paraId="03E4B6BB" w14:textId="77777777" w:rsidR="00A250DD" w:rsidRPr="008C2FAC" w:rsidRDefault="00A250DD" w:rsidP="00A250DD">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7842E365" w14:textId="77777777" w:rsidR="00A250DD" w:rsidRPr="008A58A0" w:rsidRDefault="00A250DD" w:rsidP="00A250DD">
      <w:r>
        <w:t xml:space="preserve">Samuel </w:t>
      </w:r>
      <w:r w:rsidRPr="0075622A">
        <w:rPr>
          <w:rStyle w:val="Style13ptBold"/>
        </w:rPr>
        <w:t>Field 1/2</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391A9420" w14:textId="77777777" w:rsidR="00A250DD" w:rsidRPr="008C2FAC" w:rsidRDefault="00A250DD" w:rsidP="00A250DD">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4BB161F9" w14:textId="77777777" w:rsidR="00A250DD" w:rsidRPr="008C2FAC" w:rsidRDefault="00A250DD" w:rsidP="00A250DD">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6F0858D5" w14:textId="77777777" w:rsidR="00A250DD" w:rsidRPr="003333CF" w:rsidRDefault="00A250DD" w:rsidP="00A250DD">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2E44D93E" w14:textId="77777777" w:rsidR="00A250DD" w:rsidRPr="003333CF" w:rsidRDefault="00A250DD" w:rsidP="00A250DD">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224EEEBA" w14:textId="77777777" w:rsidR="00A250DD" w:rsidRPr="003333CF" w:rsidRDefault="00A250DD" w:rsidP="00A250DD">
      <w:pPr>
        <w:rPr>
          <w:sz w:val="16"/>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492908D2" w14:textId="77777777" w:rsidR="00A250DD" w:rsidRPr="003333CF" w:rsidRDefault="00A250DD" w:rsidP="00A250DD">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4644436B" w14:textId="77777777" w:rsidR="00A250DD" w:rsidRPr="003333CF" w:rsidRDefault="00A250DD" w:rsidP="00A250DD">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43DB45A0" w14:textId="77777777" w:rsidR="00A250DD" w:rsidRPr="003333CF" w:rsidRDefault="00A250DD" w:rsidP="00A250DD">
      <w:pPr>
        <w:rPr>
          <w:sz w:val="16"/>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4E0AD83A" w14:textId="77777777" w:rsidR="00A250DD" w:rsidRPr="003333CF" w:rsidRDefault="00A250DD" w:rsidP="00A250DD">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1115FF64" w14:textId="77777777" w:rsidR="00A250DD" w:rsidRPr="003333CF" w:rsidRDefault="00A250DD" w:rsidP="00A250DD">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13F35C66" w14:textId="77777777" w:rsidR="00A250DD" w:rsidRPr="003333CF" w:rsidRDefault="00A250DD" w:rsidP="00A250DD">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United States is still in the lead</w:t>
      </w:r>
      <w:r w:rsidRPr="003333CF">
        <w:rPr>
          <w:sz w:val="16"/>
        </w:rPr>
        <w:t xml:space="preserve">, </w:t>
      </w:r>
      <w:r w:rsidRPr="008C2FAC">
        <w:rPr>
          <w:rStyle w:val="StyleUnderline"/>
          <w:highlight w:val="cyan"/>
        </w:rPr>
        <w:t>but will only maintain it if</w:t>
      </w:r>
      <w:r w:rsidRPr="003333CF">
        <w:rPr>
          <w:sz w:val="16"/>
        </w:rPr>
        <w:t xml:space="preserve"> policymakers continue to act.</w:t>
      </w:r>
    </w:p>
    <w:p w14:paraId="14E998A0" w14:textId="538F33B0" w:rsidR="00A250DD" w:rsidRDefault="00A250DD" w:rsidP="00A250DD">
      <w:pPr>
        <w:rPr>
          <w:sz w:val="16"/>
        </w:rPr>
      </w:pPr>
      <w:r w:rsidRPr="008C2FAC">
        <w:rPr>
          <w:rStyle w:val="StyleUnderline"/>
          <w:highlight w:val="cyan"/>
        </w:rPr>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6090E3A7" w14:textId="77777777" w:rsidR="00A250DD" w:rsidRDefault="00A250DD" w:rsidP="00A250DD">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317A59FB" w14:textId="77777777" w:rsidR="00A250DD" w:rsidRDefault="00A250DD" w:rsidP="00A250DD">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3DDAC3A2" w14:textId="77777777" w:rsidR="00A250DD" w:rsidRPr="006A1A14" w:rsidRDefault="00A250DD" w:rsidP="00A250DD">
      <w:pPr>
        <w:rPr>
          <w:sz w:val="16"/>
        </w:rPr>
      </w:pPr>
      <w:r w:rsidRPr="006A1A14">
        <w:rPr>
          <w:sz w:val="16"/>
        </w:rPr>
        <w:t>Less Innovation, Fewer Entrants</w:t>
      </w:r>
    </w:p>
    <w:p w14:paraId="0C8FE257" w14:textId="77777777" w:rsidR="00A250DD" w:rsidRPr="00D73C48" w:rsidRDefault="00A250DD" w:rsidP="00A250DD">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06EAD7D6" w14:textId="77777777" w:rsidR="00A250DD" w:rsidRPr="006A1A14" w:rsidRDefault="00A250DD" w:rsidP="00A250DD">
      <w:pPr>
        <w:rPr>
          <w:sz w:val="16"/>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7A66D101" w14:textId="77777777" w:rsidR="00A250DD" w:rsidRPr="006A1A14" w:rsidRDefault="00A250DD" w:rsidP="00A250DD">
      <w:pPr>
        <w:rPr>
          <w:sz w:val="16"/>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556D1045" w14:textId="77777777" w:rsidR="00A250DD" w:rsidRPr="006A1A14" w:rsidRDefault="00A250DD" w:rsidP="00A250DD">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There is a statistical purpose exception, but it is narrowly defined. Similarly ,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48EA09C0" w14:textId="6CAE482E" w:rsidR="00A85E33" w:rsidRPr="00A85E33" w:rsidRDefault="00A85E33" w:rsidP="00A85E33">
      <w:pPr>
        <w:pStyle w:val="Heading4"/>
      </w:pPr>
      <w:r>
        <w:t xml:space="preserve">Extinction </w:t>
      </w:r>
      <w:r>
        <w:rPr>
          <w:u w:val="single"/>
        </w:rPr>
        <w:t>AND</w:t>
      </w:r>
      <w:r>
        <w:t xml:space="preserve"> turns case. </w:t>
      </w:r>
    </w:p>
    <w:p w14:paraId="5584D407" w14:textId="77777777" w:rsidR="00A85E33" w:rsidRPr="00252D55" w:rsidRDefault="00A85E33" w:rsidP="00A85E33">
      <w:r>
        <w:t xml:space="preserve">Vinod </w:t>
      </w:r>
      <w:r w:rsidRPr="00411922">
        <w:rPr>
          <w:rStyle w:val="Style13ptBold"/>
        </w:rPr>
        <w:t>Khosla 24</w:t>
      </w:r>
      <w:r>
        <w:t xml:space="preserve">. </w:t>
      </w:r>
      <w:r>
        <w:rPr>
          <w:rFonts w:asciiTheme="minorHAnsi" w:hAnsiTheme="minorHAnsi" w:cstheme="minorBidi"/>
        </w:rPr>
        <w:t>MS, Carnegie Melon; MBA, Stanford</w:t>
      </w:r>
      <w:r>
        <w:t xml:space="preserve">. “AI: Dystopia or Utopia?” 9/20/24. https://www.khoslaventures.com/posts/ai-dystopia-or-utopia#1-introduction. </w:t>
      </w:r>
    </w:p>
    <w:p w14:paraId="63C7031B" w14:textId="77777777" w:rsidR="00A85E33" w:rsidRPr="00032650" w:rsidRDefault="00A85E33" w:rsidP="00A85E33">
      <w:pPr>
        <w:rPr>
          <w:sz w:val="16"/>
        </w:rPr>
      </w:pPr>
      <w:r w:rsidRPr="00032650">
        <w:rPr>
          <w:sz w:val="16"/>
        </w:rPr>
        <w:t>E. AI autonomy, existential risk, and supremacy &amp; China</w:t>
      </w:r>
    </w:p>
    <w:p w14:paraId="64CF1898" w14:textId="77777777" w:rsidR="00A85E33" w:rsidRPr="00A85E33" w:rsidRDefault="00A85E33" w:rsidP="00A85E33">
      <w:pPr>
        <w:rPr>
          <w:sz w:val="16"/>
        </w:rPr>
      </w:pPr>
      <w:r w:rsidRPr="00A85E33">
        <w:rPr>
          <w:sz w:val="16"/>
        </w:rPr>
        <w:t xml:space="preserve">In the most extreme view, </w:t>
      </w:r>
      <w:r w:rsidRPr="00A85E33">
        <w:rPr>
          <w:rStyle w:val="Emphasis"/>
        </w:rPr>
        <w:t>doomers</w:t>
      </w:r>
      <w:r w:rsidRPr="00A85E33">
        <w:rPr>
          <w:rStyle w:val="StyleUnderline"/>
        </w:rPr>
        <w:t xml:space="preserve"> warn AI could become </w:t>
      </w:r>
      <w:r w:rsidRPr="00A85E33">
        <w:rPr>
          <w:rStyle w:val="Emphasis"/>
        </w:rPr>
        <w:t>uncontrollable</w:t>
      </w:r>
      <w:r w:rsidRPr="00A85E33">
        <w:rPr>
          <w:sz w:val="16"/>
        </w:rPr>
        <w:t xml:space="preserve"> and </w:t>
      </w:r>
      <w:r w:rsidRPr="00A85E33">
        <w:rPr>
          <w:rStyle w:val="StyleUnderline"/>
        </w:rPr>
        <w:t xml:space="preserve">render humans </w:t>
      </w:r>
      <w:r w:rsidRPr="00A85E33">
        <w:rPr>
          <w:rStyle w:val="Emphasis"/>
        </w:rPr>
        <w:t>extinct</w:t>
      </w:r>
      <w:r w:rsidRPr="00A85E33">
        <w:rPr>
          <w:rStyle w:val="StyleUnderline"/>
        </w:rPr>
        <w:t>. The risk of a "sentient, independent, malevolent AI" is</w:t>
      </w:r>
      <w:r w:rsidRPr="00A85E33">
        <w:rPr>
          <w:sz w:val="16"/>
        </w:rPr>
        <w:t xml:space="preserve"> probably </w:t>
      </w:r>
      <w:r w:rsidRPr="00A85E33">
        <w:rPr>
          <w:rStyle w:val="StyleUnderline"/>
        </w:rPr>
        <w:t>the most significant threat AI poses</w:t>
      </w:r>
      <w:r w:rsidRPr="00A85E33">
        <w:rPr>
          <w:sz w:val="16"/>
        </w:rPr>
        <w:t>, and it's one we must take seriously. While the idea of a "hard take-off"—where AI rapidly surpasses human control—is real and demands vigilance, it's important to weigh this risk against the immense benefits AI offers humanity, or against the risks AI creates in the hands of adversarial nation states.</w:t>
      </w:r>
    </w:p>
    <w:p w14:paraId="77EF6DBC" w14:textId="77777777" w:rsidR="00A85E33" w:rsidRPr="00032650" w:rsidRDefault="00A85E33" w:rsidP="00A85E33">
      <w:pPr>
        <w:rPr>
          <w:sz w:val="16"/>
        </w:rPr>
      </w:pPr>
      <w:r w:rsidRPr="00A85E33">
        <w:rPr>
          <w:sz w:val="16"/>
        </w:rPr>
        <w:t xml:space="preserve">Yoshua Bengio and Geoffrey Hinton, both widely recognized as “godfathers of AI” echo these concerns. Alongside Hinton, Bengio has sounded the alarm on the catastrophic risks of AI misused by ill-intentioned actors or organizations. The potential for AI to self-replicate, protect its survival, build systems to be impervious to human intervention, and/or exploit vulnerabilities in digital infrastructure could not only destabilize democracies but also subvert all of humankind. This concern is not only about the AI itself but about the accessibility of such powerful tools becoming widespread and falling into the hands of those with malicious intent. Bengio advocates for </w:t>
      </w:r>
      <w:r w:rsidRPr="00A85E33">
        <w:rPr>
          <w:rStyle w:val="StyleUnderline"/>
        </w:rPr>
        <w:t xml:space="preserve">international </w:t>
      </w:r>
      <w:r w:rsidRPr="00A85E33">
        <w:rPr>
          <w:rStyle w:val="Emphasis"/>
        </w:rPr>
        <w:t>cooperation</w:t>
      </w:r>
      <w:r w:rsidRPr="00A85E33">
        <w:rPr>
          <w:rStyle w:val="StyleUnderline"/>
        </w:rPr>
        <w:t xml:space="preserve"> to regulate AI development</w:t>
      </w:r>
      <w:r w:rsidRPr="00A85E33">
        <w:rPr>
          <w:sz w:val="16"/>
        </w:rPr>
        <w:t xml:space="preserve">, prevent its misuse, </w:t>
      </w:r>
      <w:r w:rsidRPr="00A85E33">
        <w:rPr>
          <w:rStyle w:val="StyleUnderline"/>
        </w:rPr>
        <w:t>and</w:t>
      </w:r>
      <w:r w:rsidRPr="00A85E33">
        <w:rPr>
          <w:sz w:val="16"/>
        </w:rPr>
        <w:t xml:space="preserve"> develop countermeasures to safeguard humanity. I would argue that </w:t>
      </w:r>
      <w:r w:rsidRPr="00A85E33">
        <w:rPr>
          <w:rStyle w:val="StyleUnderline"/>
        </w:rPr>
        <w:t xml:space="preserve">international </w:t>
      </w:r>
      <w:r w:rsidRPr="00A85E33">
        <w:rPr>
          <w:rStyle w:val="Emphasis"/>
        </w:rPr>
        <w:t>treaties</w:t>
      </w:r>
      <w:r w:rsidRPr="00A85E33">
        <w:rPr>
          <w:rStyle w:val="StyleUnderline"/>
        </w:rPr>
        <w:t xml:space="preserve"> are </w:t>
      </w:r>
      <w:r w:rsidRPr="00A85E33">
        <w:rPr>
          <w:rStyle w:val="Emphasis"/>
          <w:sz w:val="24"/>
          <w:szCs w:val="24"/>
        </w:rPr>
        <w:t>pointless</w:t>
      </w:r>
      <w:r w:rsidRPr="00A85E33">
        <w:rPr>
          <w:sz w:val="16"/>
        </w:rPr>
        <w:t xml:space="preserve"> here given </w:t>
      </w:r>
      <w:r w:rsidRPr="00A85E33">
        <w:rPr>
          <w:rStyle w:val="StyleUnderline"/>
        </w:rPr>
        <w:t xml:space="preserve">the use of AI is </w:t>
      </w:r>
      <w:r w:rsidRPr="00A85E33">
        <w:rPr>
          <w:rStyle w:val="Emphasis"/>
        </w:rPr>
        <w:t>not verifiable</w:t>
      </w:r>
      <w:r w:rsidRPr="00A85E33">
        <w:rPr>
          <w:sz w:val="16"/>
        </w:rPr>
        <w:t xml:space="preserve"> (</w:t>
      </w:r>
      <w:r w:rsidRPr="00A85E33">
        <w:rPr>
          <w:rStyle w:val="StyleUnderline"/>
        </w:rPr>
        <w:t>unlike</w:t>
      </w:r>
      <w:r w:rsidRPr="00A85E33">
        <w:rPr>
          <w:sz w:val="16"/>
        </w:rPr>
        <w:t xml:space="preserve"> with </w:t>
      </w:r>
      <w:r w:rsidRPr="00A85E33">
        <w:rPr>
          <w:rStyle w:val="Emphasis"/>
        </w:rPr>
        <w:t>bio or nuclear</w:t>
      </w:r>
      <w:r w:rsidRPr="00A85E33">
        <w:rPr>
          <w:rStyle w:val="StyleUnderline"/>
        </w:rPr>
        <w:t xml:space="preserve"> weapons where their use is obvious</w:t>
      </w:r>
      <w:r w:rsidRPr="00A85E33">
        <w:rPr>
          <w:sz w:val="16"/>
        </w:rPr>
        <w:t xml:space="preserve">). Max Tegmark similarly focuses heavily on the "control problem," but even this is being addressed by advancements in AI safety research. Efforts like OpenAI’s work on reinforcement learning with human feedback (RLHF) and the increasing broad </w:t>
      </w:r>
      <w:r w:rsidRPr="00A85E33">
        <w:rPr>
          <w:rStyle w:val="StyleUnderline"/>
        </w:rPr>
        <w:t>research</w:t>
      </w:r>
      <w:r w:rsidRPr="00A85E33">
        <w:rPr>
          <w:sz w:val="16"/>
        </w:rPr>
        <w:t xml:space="preserve"> focus </w:t>
      </w:r>
      <w:r w:rsidRPr="00A85E33">
        <w:rPr>
          <w:rStyle w:val="StyleUnderline"/>
        </w:rPr>
        <w:t xml:space="preserve">on </w:t>
      </w:r>
      <w:r w:rsidRPr="00A85E33">
        <w:rPr>
          <w:rStyle w:val="Emphasis"/>
        </w:rPr>
        <w:t>AI interpretability</w:t>
      </w:r>
      <w:r w:rsidRPr="00A85E33">
        <w:rPr>
          <w:sz w:val="16"/>
        </w:rPr>
        <w:t xml:space="preserve"> are </w:t>
      </w:r>
      <w:r w:rsidRPr="00A85E33">
        <w:rPr>
          <w:rStyle w:val="StyleUnderline"/>
        </w:rPr>
        <w:t xml:space="preserve">pushing the field toward systems that are more </w:t>
      </w:r>
      <w:r w:rsidRPr="00A85E33">
        <w:rPr>
          <w:rStyle w:val="Emphasis"/>
        </w:rPr>
        <w:t>transparent and controllable</w:t>
      </w:r>
      <w:r w:rsidRPr="00A85E33">
        <w:rPr>
          <w:sz w:val="16"/>
        </w:rPr>
        <w:t xml:space="preserve">. Paul Christiano, the head of AI Safety at the US AI Safety Institute, notes that </w:t>
      </w:r>
      <w:r w:rsidRPr="00A85E33">
        <w:rPr>
          <w:rStyle w:val="Emphasis"/>
        </w:rPr>
        <w:t>alignment problems</w:t>
      </w:r>
      <w:r w:rsidRPr="00A85E33">
        <w:rPr>
          <w:sz w:val="16"/>
        </w:rPr>
        <w:t xml:space="preserve">, while real, </w:t>
      </w:r>
      <w:r w:rsidRPr="00A85E33">
        <w:rPr>
          <w:rStyle w:val="StyleUnderline"/>
        </w:rPr>
        <w:t xml:space="preserve">are </w:t>
      </w:r>
      <w:r w:rsidRPr="00A85E33">
        <w:rPr>
          <w:rStyle w:val="Emphasis"/>
          <w:sz w:val="24"/>
          <w:szCs w:val="24"/>
        </w:rPr>
        <w:t>not unsolvable</w:t>
      </w:r>
      <w:r w:rsidRPr="00A85E33">
        <w:rPr>
          <w:rStyle w:val="StyleUnderline"/>
        </w:rPr>
        <w:t xml:space="preserve"> and are </w:t>
      </w:r>
      <w:r w:rsidRPr="00A85E33">
        <w:rPr>
          <w:rStyle w:val="Emphasis"/>
          <w:sz w:val="24"/>
          <w:szCs w:val="24"/>
        </w:rPr>
        <w:t>gradually</w:t>
      </w:r>
      <w:r w:rsidRPr="00A85E33">
        <w:rPr>
          <w:rStyle w:val="StyleUnderline"/>
        </w:rPr>
        <w:t xml:space="preserve"> being tackled through both </w:t>
      </w:r>
      <w:r w:rsidRPr="00A85E33">
        <w:rPr>
          <w:rStyle w:val="Emphasis"/>
        </w:rPr>
        <w:t>technical solutions</w:t>
      </w:r>
      <w:r w:rsidRPr="00A85E33">
        <w:rPr>
          <w:rStyle w:val="StyleUnderline"/>
        </w:rPr>
        <w:t xml:space="preserve"> and</w:t>
      </w:r>
      <w:r w:rsidRPr="00A85E33">
        <w:rPr>
          <w:sz w:val="16"/>
        </w:rPr>
        <w:t xml:space="preserve"> more </w:t>
      </w:r>
      <w:r w:rsidRPr="00A85E33">
        <w:rPr>
          <w:rStyle w:val="StyleUnderline"/>
        </w:rPr>
        <w:t xml:space="preserve">rigorous </w:t>
      </w:r>
      <w:r w:rsidRPr="00A85E33">
        <w:rPr>
          <w:rStyle w:val="Emphasis"/>
        </w:rPr>
        <w:t>oversight</w:t>
      </w:r>
      <w:r w:rsidRPr="00A85E33">
        <w:rPr>
          <w:sz w:val="16"/>
        </w:rPr>
        <w:t xml:space="preserve"> frameworks. These include systems that allow humans to supervise AI learning processes more closely, ensuring that the goals AI optimizes for remain aligned with human values.</w:t>
      </w:r>
    </w:p>
    <w:p w14:paraId="3751C26E" w14:textId="77777777" w:rsidR="00A85E33" w:rsidRPr="00032650" w:rsidRDefault="00A85E33" w:rsidP="00A85E33">
      <w:pPr>
        <w:rPr>
          <w:sz w:val="16"/>
        </w:rPr>
      </w:pPr>
      <w:r w:rsidRPr="00032650">
        <w:rPr>
          <w:sz w:val="16"/>
        </w:rPr>
        <w:t xml:space="preserve">Moreover, </w:t>
      </w:r>
      <w:r w:rsidRPr="00252D55">
        <w:rPr>
          <w:rStyle w:val="StyleUnderline"/>
        </w:rPr>
        <w:t>the analogy to</w:t>
      </w:r>
      <w:r w:rsidRPr="00032650">
        <w:rPr>
          <w:sz w:val="16"/>
        </w:rPr>
        <w:t xml:space="preserve"> nuclear weapons or pandemics as </w:t>
      </w:r>
      <w:r w:rsidRPr="00252D55">
        <w:rPr>
          <w:rStyle w:val="Emphasis"/>
        </w:rPr>
        <w:t>existential risks</w:t>
      </w:r>
      <w:r w:rsidRPr="00252D55">
        <w:rPr>
          <w:rStyle w:val="StyleUnderline"/>
        </w:rPr>
        <w:t xml:space="preserve"> is somewhat </w:t>
      </w:r>
      <w:r w:rsidRPr="00252D55">
        <w:rPr>
          <w:rStyle w:val="Emphasis"/>
        </w:rPr>
        <w:t>misplaced</w:t>
      </w:r>
      <w:r w:rsidRPr="00032650">
        <w:rPr>
          <w:sz w:val="16"/>
        </w:rPr>
        <w:t xml:space="preserve">. Unlike AI, nuclear weapons and pandemics have immediate and clear destructive potential. </w:t>
      </w:r>
      <w:r w:rsidRPr="00032650">
        <w:rPr>
          <w:rStyle w:val="StyleUnderline"/>
          <w:highlight w:val="cyan"/>
        </w:rPr>
        <w:t>AI</w:t>
      </w:r>
      <w:r w:rsidRPr="00032650">
        <w:rPr>
          <w:sz w:val="16"/>
        </w:rPr>
        <w:t xml:space="preserve">, on the other hand, </w:t>
      </w:r>
      <w:r w:rsidRPr="00032650">
        <w:rPr>
          <w:rStyle w:val="StyleUnderline"/>
          <w:highlight w:val="cyan"/>
        </w:rPr>
        <w:t xml:space="preserve">is a </w:t>
      </w:r>
      <w:r w:rsidRPr="00032650">
        <w:rPr>
          <w:rStyle w:val="Emphasis"/>
          <w:sz w:val="24"/>
          <w:szCs w:val="24"/>
          <w:highlight w:val="cyan"/>
        </w:rPr>
        <w:t>tool</w:t>
      </w:r>
      <w:r w:rsidRPr="00252D55">
        <w:rPr>
          <w:rStyle w:val="StyleUnderline"/>
        </w:rPr>
        <w:t xml:space="preserve"> that can be </w:t>
      </w:r>
      <w:r w:rsidRPr="00032650">
        <w:rPr>
          <w:rStyle w:val="StyleUnderline"/>
          <w:highlight w:val="cyan"/>
        </w:rPr>
        <w:t>designed</w:t>
      </w:r>
      <w:r w:rsidRPr="00252D55">
        <w:rPr>
          <w:rStyle w:val="StyleUnderline"/>
        </w:rPr>
        <w:t xml:space="preserve"> and guided </w:t>
      </w:r>
      <w:r w:rsidRPr="00032650">
        <w:rPr>
          <w:rStyle w:val="StyleUnderline"/>
          <w:highlight w:val="cyan"/>
        </w:rPr>
        <w:t xml:space="preserve">to serve </w:t>
      </w:r>
      <w:r w:rsidRPr="00032650">
        <w:rPr>
          <w:rStyle w:val="Emphasis"/>
          <w:sz w:val="24"/>
          <w:szCs w:val="24"/>
          <w:highlight w:val="cyan"/>
        </w:rPr>
        <w:t>specific functions</w:t>
      </w:r>
      <w:r w:rsidRPr="00252D55">
        <w:rPr>
          <w:rStyle w:val="StyleUnderline"/>
        </w:rPr>
        <w:t>.</w:t>
      </w:r>
      <w:r w:rsidRPr="00032650">
        <w:rPr>
          <w:sz w:val="16"/>
        </w:rPr>
        <w:t xml:space="preserve"> Stuart Russell, author of "Human Compatible," has emphasized that with careful planning, </w:t>
      </w:r>
      <w:r w:rsidRPr="00032650">
        <w:rPr>
          <w:rStyle w:val="StyleUnderline"/>
        </w:rPr>
        <w:t xml:space="preserve">AI can be </w:t>
      </w:r>
      <w:r w:rsidRPr="00032650">
        <w:rPr>
          <w:rStyle w:val="Emphasis"/>
        </w:rPr>
        <w:t>controlled</w:t>
      </w:r>
      <w:r w:rsidRPr="00032650">
        <w:rPr>
          <w:sz w:val="16"/>
        </w:rPr>
        <w:t xml:space="preserve"> to ensure it does not pose a threat. He proposes that AI should be </w:t>
      </w:r>
      <w:r w:rsidRPr="00252D55">
        <w:rPr>
          <w:rStyle w:val="StyleUnderline"/>
        </w:rPr>
        <w:t xml:space="preserve">built with </w:t>
      </w:r>
      <w:r w:rsidRPr="00252D55">
        <w:rPr>
          <w:rStyle w:val="Emphasis"/>
        </w:rPr>
        <w:t>uncertainty</w:t>
      </w:r>
      <w:r w:rsidRPr="00032650">
        <w:rPr>
          <w:sz w:val="16"/>
        </w:rPr>
        <w:t xml:space="preserve"> in its objectives, </w:t>
      </w:r>
      <w:r w:rsidRPr="00252D55">
        <w:rPr>
          <w:rStyle w:val="StyleUnderline"/>
        </w:rPr>
        <w:t xml:space="preserve">ensuring that it constantly seeks </w:t>
      </w:r>
      <w:r w:rsidRPr="00252D55">
        <w:rPr>
          <w:rStyle w:val="Emphasis"/>
        </w:rPr>
        <w:t>human approval</w:t>
      </w:r>
      <w:r w:rsidRPr="00252D55">
        <w:rPr>
          <w:rStyle w:val="StyleUnderline"/>
        </w:rPr>
        <w:t xml:space="preserve"> for its decisions</w:t>
      </w:r>
      <w:r w:rsidRPr="00032650">
        <w:rPr>
          <w:sz w:val="16"/>
        </w:rPr>
        <w:t xml:space="preserve">. This approach, often referred to as </w:t>
      </w:r>
      <w:r w:rsidRPr="00252D55">
        <w:rPr>
          <w:rStyle w:val="StyleUnderline"/>
        </w:rPr>
        <w:t>'</w:t>
      </w:r>
      <w:r w:rsidRPr="00032650">
        <w:rPr>
          <w:rStyle w:val="Emphasis"/>
          <w:sz w:val="24"/>
          <w:szCs w:val="24"/>
        </w:rPr>
        <w:t xml:space="preserve">value </w:t>
      </w:r>
      <w:r w:rsidRPr="00032650">
        <w:rPr>
          <w:rStyle w:val="Emphasis"/>
          <w:sz w:val="24"/>
          <w:szCs w:val="24"/>
          <w:highlight w:val="cyan"/>
        </w:rPr>
        <w:t>alignment</w:t>
      </w:r>
      <w:r w:rsidRPr="00032650">
        <w:rPr>
          <w:sz w:val="16"/>
          <w:highlight w:val="cyan"/>
        </w:rPr>
        <w:t>,</w:t>
      </w:r>
      <w:r w:rsidRPr="00032650">
        <w:rPr>
          <w:rStyle w:val="StyleUnderline"/>
          <w:highlight w:val="cyan"/>
        </w:rPr>
        <w:t xml:space="preserve">' makes it </w:t>
      </w:r>
      <w:r w:rsidRPr="00032650">
        <w:rPr>
          <w:rStyle w:val="Emphasis"/>
          <w:highlight w:val="cyan"/>
        </w:rPr>
        <w:t>improbable</w:t>
      </w:r>
      <w:r w:rsidRPr="00252D55">
        <w:rPr>
          <w:rStyle w:val="StyleUnderline"/>
        </w:rPr>
        <w:t xml:space="preserve"> for AI </w:t>
      </w:r>
      <w:r w:rsidRPr="00032650">
        <w:rPr>
          <w:rStyle w:val="StyleUnderline"/>
          <w:highlight w:val="cyan"/>
        </w:rPr>
        <w:t xml:space="preserve">to </w:t>
      </w:r>
      <w:r w:rsidRPr="00032650">
        <w:rPr>
          <w:rStyle w:val="Emphasis"/>
          <w:sz w:val="24"/>
          <w:szCs w:val="24"/>
          <w:highlight w:val="cyan"/>
        </w:rPr>
        <w:t>go rogue</w:t>
      </w:r>
      <w:r w:rsidRPr="00032650">
        <w:rPr>
          <w:sz w:val="16"/>
        </w:rPr>
        <w:t xml:space="preserve"> in the ways Tegmark, Bengio, and Hinton have suggested. But it is not automatic or guaranteed so more research funding is warranted. </w:t>
      </w:r>
      <w:r w:rsidRPr="00032650">
        <w:rPr>
          <w:rStyle w:val="StyleUnderline"/>
          <w:highlight w:val="cyan"/>
        </w:rPr>
        <w:t xml:space="preserve">But </w:t>
      </w:r>
      <w:r w:rsidRPr="00032650">
        <w:rPr>
          <w:rStyle w:val="Emphasis"/>
          <w:sz w:val="24"/>
          <w:szCs w:val="24"/>
          <w:highlight w:val="cyan"/>
        </w:rPr>
        <w:t>slowing down</w:t>
      </w:r>
      <w:r w:rsidRPr="00252D55">
        <w:rPr>
          <w:rStyle w:val="StyleUnderline"/>
        </w:rPr>
        <w:t xml:space="preserve"> AI development </w:t>
      </w:r>
      <w:r w:rsidRPr="00032650">
        <w:rPr>
          <w:rStyle w:val="StyleUnderline"/>
          <w:highlight w:val="cyan"/>
        </w:rPr>
        <w:t xml:space="preserve">with </w:t>
      </w:r>
      <w:r w:rsidRPr="00032650">
        <w:rPr>
          <w:rStyle w:val="Emphasis"/>
          <w:sz w:val="24"/>
          <w:szCs w:val="24"/>
          <w:highlight w:val="cyan"/>
        </w:rPr>
        <w:t>regulation</w:t>
      </w:r>
      <w:r w:rsidRPr="00252D55">
        <w:rPr>
          <w:rStyle w:val="StyleUnderline"/>
        </w:rPr>
        <w:t xml:space="preserve"> is too large a risk to take in our battle with unfriendly nation states. </w:t>
      </w:r>
      <w:r w:rsidRPr="00252D55">
        <w:rPr>
          <w:rStyle w:val="Emphasis"/>
          <w:sz w:val="24"/>
          <w:szCs w:val="24"/>
        </w:rPr>
        <w:t>Falling behind</w:t>
      </w:r>
      <w:r w:rsidRPr="00252D55">
        <w:rPr>
          <w:rStyle w:val="StyleUnderline"/>
        </w:rPr>
        <w:t xml:space="preserve"> </w:t>
      </w:r>
      <w:r w:rsidRPr="00032650">
        <w:rPr>
          <w:rStyle w:val="StyleUnderline"/>
          <w:highlight w:val="cyan"/>
        </w:rPr>
        <w:t>is</w:t>
      </w:r>
      <w:r w:rsidRPr="00032650">
        <w:rPr>
          <w:sz w:val="16"/>
        </w:rPr>
        <w:t xml:space="preserve"> by far </w:t>
      </w:r>
      <w:r w:rsidRPr="00032650">
        <w:rPr>
          <w:rStyle w:val="StyleUnderline"/>
          <w:highlight w:val="cyan"/>
        </w:rPr>
        <w:t xml:space="preserve">the </w:t>
      </w:r>
      <w:r w:rsidRPr="00032650">
        <w:rPr>
          <w:rStyle w:val="Emphasis"/>
          <w:sz w:val="24"/>
          <w:szCs w:val="24"/>
          <w:highlight w:val="cyan"/>
        </w:rPr>
        <w:t>largest danger</w:t>
      </w:r>
      <w:r w:rsidRPr="00032650">
        <w:rPr>
          <w:sz w:val="16"/>
        </w:rPr>
        <w:t xml:space="preserve"> that scares me.</w:t>
      </w:r>
    </w:p>
    <w:p w14:paraId="569CB69F" w14:textId="77777777" w:rsidR="00A85E33" w:rsidRPr="004D2B0E" w:rsidRDefault="00A85E33" w:rsidP="00A85E33">
      <w:pPr>
        <w:rPr>
          <w:rStyle w:val="StyleUnderline"/>
        </w:rPr>
      </w:pPr>
      <w:r w:rsidRPr="00252D55">
        <w:rPr>
          <w:rStyle w:val="StyleUnderline"/>
        </w:rPr>
        <w:t>Researchers</w:t>
      </w:r>
      <w:r w:rsidRPr="00032650">
        <w:rPr>
          <w:sz w:val="16"/>
        </w:rPr>
        <w:t xml:space="preserve"> like Yann LeCun, Chief AI Scientist at Meta, </w:t>
      </w:r>
      <w:r w:rsidRPr="00252D55">
        <w:rPr>
          <w:rStyle w:val="StyleUnderline"/>
        </w:rPr>
        <w:t xml:space="preserve">have pointed out that current AI systems lack the foundational mechanisms required for </w:t>
      </w:r>
      <w:r w:rsidRPr="00252D55">
        <w:rPr>
          <w:rStyle w:val="Emphasis"/>
        </w:rPr>
        <w:t>self-awareness or autonomy</w:t>
      </w:r>
      <w:r w:rsidRPr="00252D55">
        <w:rPr>
          <w:rStyle w:val="StyleUnderline"/>
        </w:rPr>
        <w:t>.</w:t>
      </w:r>
      <w:r w:rsidRPr="00032650">
        <w:rPr>
          <w:sz w:val="16"/>
        </w:rPr>
        <w:t xml:space="preserve"> To them, </w:t>
      </w:r>
      <w:r w:rsidRPr="00032650">
        <w:rPr>
          <w:rStyle w:val="StyleUnderline"/>
          <w:highlight w:val="cyan"/>
        </w:rPr>
        <w:t>fears</w:t>
      </w:r>
      <w:r w:rsidRPr="00252D55">
        <w:rPr>
          <w:rStyle w:val="StyleUnderline"/>
        </w:rPr>
        <w:t xml:space="preserve"> of sentient AI taking over </w:t>
      </w:r>
      <w:r w:rsidRPr="00032650">
        <w:rPr>
          <w:rStyle w:val="StyleUnderline"/>
          <w:highlight w:val="cyan"/>
        </w:rPr>
        <w:t xml:space="preserve">are </w:t>
      </w:r>
      <w:r w:rsidRPr="00032650">
        <w:rPr>
          <w:rStyle w:val="Emphasis"/>
          <w:sz w:val="24"/>
          <w:szCs w:val="24"/>
          <w:highlight w:val="cyan"/>
        </w:rPr>
        <w:t>vastly overstated</w:t>
      </w:r>
      <w:r w:rsidRPr="00A12A8F">
        <w:rPr>
          <w:rStyle w:val="StyleUnderline"/>
        </w:rPr>
        <w:t>. AI</w:t>
      </w:r>
      <w:r w:rsidRPr="00A12A8F">
        <w:rPr>
          <w:sz w:val="16"/>
        </w:rPr>
        <w:t xml:space="preserve">, as we know it, </w:t>
      </w:r>
      <w:r w:rsidRPr="00A12A8F">
        <w:rPr>
          <w:rStyle w:val="StyleUnderline"/>
        </w:rPr>
        <w:t xml:space="preserve">remains entirely </w:t>
      </w:r>
      <w:r w:rsidRPr="00A12A8F">
        <w:rPr>
          <w:rStyle w:val="Emphasis"/>
        </w:rPr>
        <w:t>reliant</w:t>
      </w:r>
      <w:r w:rsidRPr="00A12A8F">
        <w:rPr>
          <w:rStyle w:val="StyleUnderline"/>
        </w:rPr>
        <w:t xml:space="preserve"> on </w:t>
      </w:r>
      <w:r w:rsidRPr="00A12A8F">
        <w:rPr>
          <w:rStyle w:val="Emphasis"/>
        </w:rPr>
        <w:t>human</w:t>
      </w:r>
      <w:r w:rsidRPr="00A12A8F">
        <w:rPr>
          <w:rStyle w:val="StyleUnderline"/>
        </w:rPr>
        <w:t>-generated input</w:t>
      </w:r>
      <w:r w:rsidRPr="00A12A8F">
        <w:rPr>
          <w:rStyle w:val="Emphasis"/>
        </w:rPr>
        <w:t>s</w:t>
      </w:r>
      <w:r w:rsidRPr="00A12A8F">
        <w:rPr>
          <w:rStyle w:val="StyleUnderline"/>
        </w:rPr>
        <w:t xml:space="preserve"> and goals</w:t>
      </w:r>
      <w:r w:rsidRPr="00032650">
        <w:rPr>
          <w:sz w:val="16"/>
        </w:rPr>
        <w:t xml:space="preserve">, without the capacity for independent motivation or the agency to set its own objectives. LeCun argues that while AI is advancing rapidly, </w:t>
      </w:r>
      <w:r w:rsidRPr="00252D55">
        <w:rPr>
          <w:rStyle w:val="StyleUnderline"/>
        </w:rPr>
        <w:t xml:space="preserve">the idea of </w:t>
      </w:r>
      <w:r w:rsidRPr="00032650">
        <w:rPr>
          <w:rStyle w:val="Emphasis"/>
        </w:rPr>
        <w:t xml:space="preserve">AI </w:t>
      </w:r>
      <w:r w:rsidRPr="00A12A8F">
        <w:rPr>
          <w:rStyle w:val="Emphasis"/>
        </w:rPr>
        <w:t>developing sentience</w:t>
      </w:r>
      <w:r w:rsidRPr="00A12A8F">
        <w:rPr>
          <w:rStyle w:val="StyleUnderline"/>
        </w:rPr>
        <w:t xml:space="preserve"> is still </w:t>
      </w:r>
      <w:r w:rsidRPr="00A12A8F">
        <w:rPr>
          <w:rStyle w:val="Emphasis"/>
          <w:sz w:val="24"/>
          <w:szCs w:val="24"/>
        </w:rPr>
        <w:t>far beyond</w:t>
      </w:r>
      <w:r w:rsidRPr="00A12A8F">
        <w:rPr>
          <w:rStyle w:val="StyleUnderline"/>
        </w:rPr>
        <w:t xml:space="preserve"> our current technological capabilities</w:t>
      </w:r>
      <w:r w:rsidRPr="009327FC">
        <w:rPr>
          <w:rStyle w:val="StyleUnderline"/>
        </w:rPr>
        <w:t>.</w:t>
      </w:r>
      <w:r w:rsidRPr="00032650">
        <w:rPr>
          <w:sz w:val="16"/>
        </w:rPr>
        <w:t xml:space="preserve"> (</w:t>
      </w:r>
      <w:r w:rsidRPr="00F62E05">
        <w:rPr>
          <w:rStyle w:val="StyleUnderline"/>
          <w:highlight w:val="cyan"/>
        </w:rPr>
        <w:t>But</w:t>
      </w:r>
      <w:r w:rsidRPr="00F62E05">
        <w:rPr>
          <w:rStyle w:val="StyleUnderline"/>
        </w:rPr>
        <w:t xml:space="preserve"> guess </w:t>
      </w:r>
      <w:r w:rsidRPr="00A12A8F">
        <w:rPr>
          <w:rStyle w:val="Emphasis"/>
          <w:sz w:val="24"/>
          <w:szCs w:val="24"/>
        </w:rPr>
        <w:t>what is</w:t>
      </w:r>
      <w:r w:rsidRPr="00A12A8F">
        <w:rPr>
          <w:rStyle w:val="StyleUnderline"/>
        </w:rPr>
        <w:t xml:space="preserve"> well within a near term possibility? </w:t>
      </w:r>
      <w:r w:rsidRPr="00032650">
        <w:rPr>
          <w:rStyle w:val="StyleUnderline"/>
          <w:highlight w:val="cyan"/>
        </w:rPr>
        <w:t xml:space="preserve">China </w:t>
      </w:r>
      <w:r w:rsidRPr="00032650">
        <w:rPr>
          <w:rStyle w:val="Emphasis"/>
          <w:sz w:val="24"/>
          <w:szCs w:val="24"/>
          <w:highlight w:val="cyan"/>
        </w:rPr>
        <w:t>gaining ground</w:t>
      </w:r>
      <w:r w:rsidRPr="00252D55">
        <w:rPr>
          <w:rStyle w:val="StyleUnderline"/>
        </w:rPr>
        <w:t xml:space="preserve"> in this AI race and </w:t>
      </w:r>
      <w:r w:rsidRPr="00032650">
        <w:rPr>
          <w:rStyle w:val="StyleUnderline"/>
          <w:highlight w:val="cyan"/>
        </w:rPr>
        <w:t>leveraging</w:t>
      </w:r>
      <w:r w:rsidRPr="00252D55">
        <w:rPr>
          <w:rStyle w:val="StyleUnderline"/>
        </w:rPr>
        <w:t xml:space="preserve"> the </w:t>
      </w:r>
      <w:r w:rsidRPr="00032650">
        <w:rPr>
          <w:rStyle w:val="Emphasis"/>
        </w:rPr>
        <w:t xml:space="preserve">brute </w:t>
      </w:r>
      <w:r w:rsidRPr="00032650">
        <w:rPr>
          <w:rStyle w:val="Emphasis"/>
          <w:highlight w:val="cyan"/>
        </w:rPr>
        <w:t>force</w:t>
      </w:r>
      <w:r w:rsidRPr="00252D55">
        <w:rPr>
          <w:rStyle w:val="StyleUnderline"/>
        </w:rPr>
        <w:t xml:space="preserve"> of its regime to leverage it </w:t>
      </w:r>
      <w:r w:rsidRPr="00032650">
        <w:rPr>
          <w:rStyle w:val="StyleUnderline"/>
          <w:highlight w:val="cyan"/>
        </w:rPr>
        <w:t xml:space="preserve">for </w:t>
      </w:r>
      <w:r w:rsidRPr="00032650">
        <w:rPr>
          <w:rStyle w:val="Emphasis"/>
          <w:sz w:val="24"/>
          <w:szCs w:val="24"/>
          <w:highlight w:val="cyan"/>
        </w:rPr>
        <w:t>domination</w:t>
      </w:r>
      <w:r w:rsidRPr="00252D55">
        <w:rPr>
          <w:rStyle w:val="StyleUnderline"/>
        </w:rPr>
        <w:t xml:space="preserve"> over the globe’s political and socio economic values</w:t>
      </w:r>
      <w:r w:rsidRPr="00032650">
        <w:rPr>
          <w:sz w:val="16"/>
        </w:rPr>
        <w:t xml:space="preserve">. More on this below.) My synthesis of this </w:t>
      </w:r>
      <w:r w:rsidRPr="00252D55">
        <w:rPr>
          <w:rStyle w:val="StyleUnderline"/>
        </w:rPr>
        <w:t xml:space="preserve">doomsday </w:t>
      </w:r>
      <w:r w:rsidRPr="00252D55">
        <w:rPr>
          <w:rStyle w:val="Emphasis"/>
          <w:sz w:val="24"/>
          <w:szCs w:val="24"/>
        </w:rPr>
        <w:t>fear mongering</w:t>
      </w:r>
      <w:r w:rsidRPr="004D2B0E">
        <w:rPr>
          <w:rStyle w:val="StyleUnderline"/>
        </w:rPr>
        <w:t xml:space="preserve"> is </w:t>
      </w:r>
      <w:r w:rsidRPr="00A12A8F">
        <w:rPr>
          <w:rStyle w:val="StyleUnderline"/>
        </w:rPr>
        <w:t xml:space="preserve">that </w:t>
      </w:r>
      <w:r w:rsidRPr="00A12A8F">
        <w:rPr>
          <w:rStyle w:val="Emphasis"/>
          <w:sz w:val="24"/>
          <w:szCs w:val="24"/>
        </w:rPr>
        <w:t>the cat is</w:t>
      </w:r>
      <w:r w:rsidRPr="00A12A8F">
        <w:rPr>
          <w:rStyle w:val="StyleUnderline"/>
        </w:rPr>
        <w:t xml:space="preserve"> already </w:t>
      </w:r>
      <w:r w:rsidRPr="00A12A8F">
        <w:rPr>
          <w:rStyle w:val="Emphasis"/>
          <w:sz w:val="24"/>
          <w:szCs w:val="24"/>
        </w:rPr>
        <w:t>out of the bag</w:t>
      </w:r>
      <w:r w:rsidRPr="00A12A8F">
        <w:rPr>
          <w:rStyle w:val="StyleUnderline"/>
        </w:rPr>
        <w:t xml:space="preserve"> and we have a </w:t>
      </w:r>
      <w:r w:rsidRPr="00A12A8F">
        <w:rPr>
          <w:rStyle w:val="Emphasis"/>
          <w:sz w:val="24"/>
          <w:szCs w:val="24"/>
        </w:rPr>
        <w:t>forced choice</w:t>
      </w:r>
      <w:r w:rsidRPr="00A12A8F">
        <w:rPr>
          <w:rStyle w:val="StyleUnderline"/>
        </w:rPr>
        <w:t xml:space="preserve"> between </w:t>
      </w:r>
      <w:r w:rsidRPr="00A12A8F">
        <w:rPr>
          <w:rStyle w:val="Emphasis"/>
          <w:sz w:val="24"/>
          <w:szCs w:val="24"/>
        </w:rPr>
        <w:t>sitting on our hands</w:t>
      </w:r>
      <w:r w:rsidRPr="00A12A8F">
        <w:rPr>
          <w:rStyle w:val="StyleUnderline"/>
        </w:rPr>
        <w:t xml:space="preserve"> a</w:t>
      </w:r>
      <w:r w:rsidRPr="004D2B0E">
        <w:rPr>
          <w:rStyle w:val="StyleUnderline"/>
        </w:rPr>
        <w:t xml:space="preserve">nd </w:t>
      </w:r>
      <w:r w:rsidRPr="00032650">
        <w:rPr>
          <w:rStyle w:val="StyleUnderline"/>
          <w:highlight w:val="cyan"/>
        </w:rPr>
        <w:t>making ourselves</w:t>
      </w:r>
      <w:r w:rsidRPr="004D2B0E">
        <w:rPr>
          <w:rStyle w:val="StyleUnderline"/>
        </w:rPr>
        <w:t xml:space="preserve"> </w:t>
      </w:r>
      <w:r w:rsidRPr="00032650">
        <w:rPr>
          <w:rStyle w:val="Emphasis"/>
        </w:rPr>
        <w:t xml:space="preserve">completely </w:t>
      </w:r>
      <w:r w:rsidRPr="00032650">
        <w:rPr>
          <w:rStyle w:val="Emphasis"/>
          <w:highlight w:val="cyan"/>
        </w:rPr>
        <w:t>vulnerable</w:t>
      </w:r>
      <w:r w:rsidRPr="004D2B0E">
        <w:rPr>
          <w:rStyle w:val="StyleUnderline"/>
        </w:rPr>
        <w:t xml:space="preserve"> to bad actors’ use of AI, </w:t>
      </w:r>
      <w:r w:rsidRPr="00032650">
        <w:rPr>
          <w:rStyle w:val="StyleUnderline"/>
          <w:highlight w:val="cyan"/>
        </w:rPr>
        <w:t xml:space="preserve">or charging </w:t>
      </w:r>
      <w:r w:rsidRPr="00032650">
        <w:rPr>
          <w:rStyle w:val="Emphasis"/>
          <w:highlight w:val="cyan"/>
        </w:rPr>
        <w:t>forward</w:t>
      </w:r>
      <w:r w:rsidRPr="00032650">
        <w:rPr>
          <w:rStyle w:val="Emphasis"/>
        </w:rPr>
        <w:t xml:space="preserve"> developing</w:t>
      </w:r>
      <w:r w:rsidRPr="004D2B0E">
        <w:rPr>
          <w:rStyle w:val="StyleUnderline"/>
        </w:rPr>
        <w:t xml:space="preserve"> a technology that can fight its malicious counterparts.</w:t>
      </w:r>
    </w:p>
    <w:p w14:paraId="5516E899" w14:textId="77777777" w:rsidR="00A85E33" w:rsidRPr="00032650" w:rsidRDefault="00A85E33" w:rsidP="00A85E33">
      <w:pPr>
        <w:rPr>
          <w:sz w:val="16"/>
        </w:rPr>
      </w:pPr>
      <w:r w:rsidRPr="00032650">
        <w:rPr>
          <w:sz w:val="16"/>
        </w:rPr>
        <w:t xml:space="preserve">Further, it is likely that </w:t>
      </w:r>
      <w:r w:rsidRPr="004D2B0E">
        <w:rPr>
          <w:rStyle w:val="StyleUnderline"/>
        </w:rPr>
        <w:t xml:space="preserve">we'll have </w:t>
      </w:r>
      <w:r w:rsidRPr="00032650">
        <w:rPr>
          <w:rStyle w:val="Emphasis"/>
          <w:highlight w:val="cyan"/>
        </w:rPr>
        <w:t>multiple AIs</w:t>
      </w:r>
      <w:r w:rsidRPr="00032650">
        <w:rPr>
          <w:rStyle w:val="StyleUnderline"/>
          <w:highlight w:val="cyan"/>
        </w:rPr>
        <w:t>, mak</w:t>
      </w:r>
      <w:r w:rsidRPr="004D2B0E">
        <w:rPr>
          <w:rStyle w:val="StyleUnderline"/>
        </w:rPr>
        <w:t xml:space="preserve">ing </w:t>
      </w:r>
      <w:r w:rsidRPr="00032650">
        <w:rPr>
          <w:rStyle w:val="StyleUnderline"/>
          <w:highlight w:val="cyan"/>
        </w:rPr>
        <w:t xml:space="preserve">it </w:t>
      </w:r>
      <w:r w:rsidRPr="00032650">
        <w:rPr>
          <w:rStyle w:val="Emphasis"/>
          <w:highlight w:val="cyan"/>
        </w:rPr>
        <w:t>unlikely</w:t>
      </w:r>
      <w:r w:rsidRPr="004D2B0E">
        <w:rPr>
          <w:rStyle w:val="StyleUnderline"/>
        </w:rPr>
        <w:t xml:space="preserve"> that </w:t>
      </w:r>
      <w:r w:rsidRPr="00032650">
        <w:rPr>
          <w:rStyle w:val="StyleUnderline"/>
          <w:highlight w:val="cyan"/>
        </w:rPr>
        <w:t>all would turn</w:t>
      </w:r>
      <w:r w:rsidRPr="004D2B0E">
        <w:rPr>
          <w:rStyle w:val="StyleUnderline"/>
        </w:rPr>
        <w:t xml:space="preserve"> against humanity </w:t>
      </w:r>
      <w:r w:rsidRPr="00032650">
        <w:rPr>
          <w:rStyle w:val="StyleUnderline"/>
          <w:highlight w:val="cyan"/>
        </w:rPr>
        <w:t>simultaneously</w:t>
      </w:r>
      <w:r w:rsidRPr="004D2B0E">
        <w:rPr>
          <w:rStyle w:val="StyleUnderline"/>
        </w:rPr>
        <w:t xml:space="preserve">, even in a </w:t>
      </w:r>
      <w:r w:rsidRPr="004D2B0E">
        <w:rPr>
          <w:rStyle w:val="Emphasis"/>
        </w:rPr>
        <w:t>worst-case</w:t>
      </w:r>
      <w:r w:rsidRPr="004D2B0E">
        <w:rPr>
          <w:rStyle w:val="StyleUnderline"/>
        </w:rPr>
        <w:t xml:space="preserve"> scenario.</w:t>
      </w:r>
      <w:r w:rsidRPr="00032650">
        <w:rPr>
          <w:sz w:val="16"/>
        </w:rPr>
        <w:t xml:space="preserve"> Most likely, the </w:t>
      </w:r>
      <w:r w:rsidRPr="004D2B0E">
        <w:rPr>
          <w:rStyle w:val="StyleUnderline"/>
        </w:rPr>
        <w:t xml:space="preserve">growing emphasis on AI explainability will enhance safety by aligning AI's goals with </w:t>
      </w:r>
      <w:r w:rsidRPr="004D2B0E">
        <w:rPr>
          <w:rStyle w:val="Emphasis"/>
        </w:rPr>
        <w:t>human values</w:t>
      </w:r>
      <w:r w:rsidRPr="00032650">
        <w:rPr>
          <w:sz w:val="16"/>
        </w:rPr>
        <w:t>. Within the next decade, I believe we'll move beyond the scare-mongering around "black box systems" with no controllability. However, solving this problem requires a laser focus on AI safety and ethics.</w:t>
      </w:r>
    </w:p>
    <w:p w14:paraId="6AE61291" w14:textId="77777777" w:rsidR="00A85E33" w:rsidRPr="00032650" w:rsidRDefault="00A85E33" w:rsidP="00A85E33">
      <w:pPr>
        <w:rPr>
          <w:sz w:val="16"/>
        </w:rPr>
      </w:pPr>
      <w:r w:rsidRPr="00032650">
        <w:rPr>
          <w:sz w:val="16"/>
        </w:rPr>
        <w:t xml:space="preserve">Investing heavily in AI safety is crucial, and a substantial portion of university research should focus on this area. The federal government should invest more in safety research and detection of AI. Features like “off switches” should be required after appropriate research and testing. It's also important to remember that </w:t>
      </w:r>
      <w:r w:rsidRPr="00032650">
        <w:rPr>
          <w:rStyle w:val="StyleUnderline"/>
          <w:highlight w:val="cyan"/>
        </w:rPr>
        <w:t>humanity faces</w:t>
      </w:r>
      <w:r w:rsidRPr="004D2B0E">
        <w:rPr>
          <w:rStyle w:val="StyleUnderline"/>
        </w:rPr>
        <w:t xml:space="preserve"> many </w:t>
      </w:r>
      <w:r w:rsidRPr="00032650">
        <w:rPr>
          <w:rStyle w:val="Emphasis"/>
          <w:sz w:val="24"/>
          <w:szCs w:val="24"/>
          <w:highlight w:val="cyan"/>
        </w:rPr>
        <w:t>ex</w:t>
      </w:r>
      <w:r w:rsidRPr="004D2B0E">
        <w:rPr>
          <w:rStyle w:val="StyleUnderline"/>
        </w:rPr>
        <w:t xml:space="preserve">istential </w:t>
      </w:r>
      <w:r w:rsidRPr="00032650">
        <w:rPr>
          <w:rStyle w:val="Emphasis"/>
          <w:sz w:val="24"/>
          <w:szCs w:val="24"/>
          <w:highlight w:val="cyan"/>
        </w:rPr>
        <w:t>risks</w:t>
      </w:r>
      <w:r w:rsidRPr="004D2B0E">
        <w:rPr>
          <w:rStyle w:val="StyleUnderline"/>
        </w:rPr>
        <w:t>—pandemics, asteroid impacts, nuclear war</w:t>
      </w:r>
      <w:r w:rsidRPr="00032650">
        <w:rPr>
          <w:sz w:val="16"/>
        </w:rPr>
        <w:t xml:space="preserve">, to name a few. AI is just one risk in a broader context, and we need to consider the trade-offs between these risks and the potential benefits AI can bring. In my view, the risk of falling behind in AI technology to China and other adversaries is a far greater risk than sentient AI risk. </w:t>
      </w:r>
      <w:r w:rsidRPr="00032650">
        <w:rPr>
          <w:rStyle w:val="StyleUnderline"/>
          <w:highlight w:val="cyan"/>
        </w:rPr>
        <w:t>Slowing down</w:t>
      </w:r>
      <w:r w:rsidRPr="00032650">
        <w:rPr>
          <w:rStyle w:val="StyleUnderline"/>
        </w:rPr>
        <w:t xml:space="preserve"> the </w:t>
      </w:r>
      <w:r w:rsidRPr="00032650">
        <w:rPr>
          <w:rStyle w:val="Emphasis"/>
          <w:highlight w:val="cyan"/>
        </w:rPr>
        <w:t>development</w:t>
      </w:r>
      <w:r w:rsidRPr="00032650">
        <w:rPr>
          <w:rStyle w:val="StyleUnderline"/>
        </w:rPr>
        <w:t xml:space="preserve"> of AI </w:t>
      </w:r>
      <w:r w:rsidRPr="00032650">
        <w:rPr>
          <w:rStyle w:val="StyleUnderline"/>
          <w:highlight w:val="cyan"/>
        </w:rPr>
        <w:t>could be</w:t>
      </w:r>
      <w:r w:rsidRPr="00032650">
        <w:rPr>
          <w:rStyle w:val="StyleUnderline"/>
        </w:rPr>
        <w:t xml:space="preserve"> </w:t>
      </w:r>
      <w:r w:rsidRPr="00032650">
        <w:rPr>
          <w:rStyle w:val="Emphasis"/>
        </w:rPr>
        <w:t>disastrous</w:t>
      </w:r>
      <w:r w:rsidRPr="00032650">
        <w:rPr>
          <w:sz w:val="16"/>
        </w:rPr>
        <w:t xml:space="preserve"> for democracies </w:t>
      </w:r>
      <w:r w:rsidRPr="00032650">
        <w:rPr>
          <w:rStyle w:val="StyleUnderline"/>
        </w:rPr>
        <w:t xml:space="preserve">and </w:t>
      </w:r>
      <w:r w:rsidRPr="00032650">
        <w:rPr>
          <w:rStyle w:val="StyleUnderline"/>
          <w:highlight w:val="cyan"/>
        </w:rPr>
        <w:t xml:space="preserve">the </w:t>
      </w:r>
      <w:r w:rsidRPr="00032650">
        <w:rPr>
          <w:rStyle w:val="Emphasis"/>
          <w:sz w:val="24"/>
          <w:szCs w:val="24"/>
          <w:highlight w:val="cyan"/>
        </w:rPr>
        <w:t>greatest risk</w:t>
      </w:r>
      <w:r w:rsidRPr="004D2B0E">
        <w:rPr>
          <w:rStyle w:val="StyleUnderline"/>
        </w:rPr>
        <w:t xml:space="preserve"> we could possibly take</w:t>
      </w:r>
      <w:r w:rsidRPr="00032650">
        <w:rPr>
          <w:sz w:val="16"/>
        </w:rPr>
        <w:t>.</w:t>
      </w:r>
    </w:p>
    <w:p w14:paraId="17632E7A" w14:textId="77777777" w:rsidR="00A85E33" w:rsidRPr="004D2B0E" w:rsidRDefault="00A85E33" w:rsidP="00A85E33">
      <w:pPr>
        <w:rPr>
          <w:rStyle w:val="StyleUnderline"/>
        </w:rPr>
      </w:pPr>
      <w:r w:rsidRPr="004D2B0E">
        <w:rPr>
          <w:rStyle w:val="StyleUnderline"/>
        </w:rPr>
        <w:t xml:space="preserve">The nation that emerges as the </w:t>
      </w:r>
      <w:r w:rsidRPr="004D2B0E">
        <w:rPr>
          <w:rStyle w:val="Emphasis"/>
        </w:rPr>
        <w:t>leader</w:t>
      </w:r>
      <w:r w:rsidRPr="00032650">
        <w:rPr>
          <w:sz w:val="16"/>
        </w:rPr>
        <w:t xml:space="preserve"> in technology, particularly </w:t>
      </w:r>
      <w:r w:rsidRPr="004D2B0E">
        <w:rPr>
          <w:rStyle w:val="StyleUnderline"/>
        </w:rPr>
        <w:t>in AI</w:t>
      </w:r>
      <w:r w:rsidRPr="00032650">
        <w:rPr>
          <w:sz w:val="16"/>
        </w:rPr>
        <w:t xml:space="preserve">, in the coming two decades, </w:t>
      </w:r>
      <w:r w:rsidRPr="004D2B0E">
        <w:rPr>
          <w:rStyle w:val="StyleUnderline"/>
        </w:rPr>
        <w:t xml:space="preserve">will be in the </w:t>
      </w:r>
      <w:r w:rsidRPr="004D2B0E">
        <w:rPr>
          <w:rStyle w:val="Emphasis"/>
        </w:rPr>
        <w:t>commanding position</w:t>
      </w:r>
      <w:r w:rsidRPr="004D2B0E">
        <w:rPr>
          <w:rStyle w:val="StyleUnderline"/>
        </w:rPr>
        <w:t xml:space="preserve"> for the </w:t>
      </w:r>
      <w:r w:rsidRPr="004D2B0E">
        <w:rPr>
          <w:rStyle w:val="Emphasis"/>
          <w:sz w:val="24"/>
          <w:szCs w:val="24"/>
        </w:rPr>
        <w:t>global distribution</w:t>
      </w:r>
      <w:r w:rsidRPr="004D2B0E">
        <w:rPr>
          <w:rStyle w:val="StyleUnderline"/>
        </w:rPr>
        <w:t xml:space="preserve"> of technology, economic benefits and influence, and thus — </w:t>
      </w:r>
      <w:r w:rsidRPr="004D2B0E">
        <w:rPr>
          <w:rStyle w:val="Emphasis"/>
        </w:rPr>
        <w:t>values</w:t>
      </w:r>
      <w:r w:rsidRPr="00032650">
        <w:rPr>
          <w:sz w:val="16"/>
        </w:rPr>
        <w:t xml:space="preserve">. By far, </w:t>
      </w:r>
      <w:r w:rsidRPr="004D2B0E">
        <w:rPr>
          <w:rStyle w:val="StyleUnderline"/>
        </w:rPr>
        <w:t xml:space="preserve">AI will be the </w:t>
      </w:r>
      <w:r w:rsidRPr="004D2B0E">
        <w:rPr>
          <w:rStyle w:val="Emphasis"/>
        </w:rPr>
        <w:t>most valuable</w:t>
      </w:r>
      <w:r w:rsidRPr="00032650">
        <w:rPr>
          <w:sz w:val="16"/>
        </w:rPr>
        <w:t xml:space="preserve"> technology not only </w:t>
      </w:r>
      <w:r w:rsidRPr="004D2B0E">
        <w:rPr>
          <w:rStyle w:val="StyleUnderline"/>
        </w:rPr>
        <w:t>in cyber warfare or national defense-killer robot-types</w:t>
      </w:r>
      <w:r w:rsidRPr="00032650">
        <w:rPr>
          <w:sz w:val="16"/>
        </w:rPr>
        <w:t xml:space="preserve"> of application, but in things like free doctors for the planet, and free tutors. </w:t>
      </w:r>
      <w:r w:rsidRPr="00032650">
        <w:rPr>
          <w:rStyle w:val="StyleUnderline"/>
          <w:highlight w:val="cyan"/>
        </w:rPr>
        <w:t xml:space="preserve">The country that </w:t>
      </w:r>
      <w:r w:rsidRPr="00032650">
        <w:rPr>
          <w:rStyle w:val="Emphasis"/>
          <w:sz w:val="24"/>
          <w:szCs w:val="24"/>
          <w:highlight w:val="cyan"/>
        </w:rPr>
        <w:t>wins</w:t>
      </w:r>
      <w:r w:rsidRPr="00032650">
        <w:rPr>
          <w:sz w:val="16"/>
        </w:rPr>
        <w:t xml:space="preserve"> this AI race and related races like fusion </w:t>
      </w:r>
      <w:r w:rsidRPr="004D2B0E">
        <w:rPr>
          <w:rStyle w:val="StyleUnderline"/>
        </w:rPr>
        <w:t>will project</w:t>
      </w:r>
      <w:r w:rsidRPr="00032650">
        <w:rPr>
          <w:sz w:val="16"/>
        </w:rPr>
        <w:t xml:space="preserve"> so much </w:t>
      </w:r>
      <w:r w:rsidRPr="004D2B0E">
        <w:rPr>
          <w:rStyle w:val="StyleUnderline"/>
        </w:rPr>
        <w:t xml:space="preserve">economic power, hence </w:t>
      </w:r>
      <w:r w:rsidRPr="00032650">
        <w:rPr>
          <w:rStyle w:val="StyleUnderline"/>
          <w:highlight w:val="cyan"/>
        </w:rPr>
        <w:t>will</w:t>
      </w:r>
      <w:r w:rsidRPr="004D2B0E">
        <w:rPr>
          <w:rStyle w:val="StyleUnderline"/>
        </w:rPr>
        <w:t xml:space="preserve"> project </w:t>
      </w:r>
      <w:r w:rsidRPr="004D2B0E">
        <w:rPr>
          <w:rStyle w:val="Emphasis"/>
        </w:rPr>
        <w:t>political power</w:t>
      </w:r>
      <w:r w:rsidRPr="004D2B0E">
        <w:rPr>
          <w:rStyle w:val="StyleUnderline"/>
        </w:rPr>
        <w:t xml:space="preserve"> and likely </w:t>
      </w:r>
      <w:r w:rsidRPr="00032650">
        <w:rPr>
          <w:rStyle w:val="StyleUnderline"/>
          <w:highlight w:val="cyan"/>
        </w:rPr>
        <w:t xml:space="preserve">anoint the world's </w:t>
      </w:r>
      <w:r w:rsidRPr="00032650">
        <w:rPr>
          <w:rStyle w:val="Emphasis"/>
          <w:highlight w:val="cyan"/>
        </w:rPr>
        <w:t>political system</w:t>
      </w:r>
      <w:r w:rsidRPr="00032650">
        <w:rPr>
          <w:sz w:val="16"/>
        </w:rPr>
        <w:t xml:space="preserve">. What influences Southeast Asia, Africa, Latin America, etc is at stake. </w:t>
      </w:r>
      <w:r w:rsidRPr="004D2B0E">
        <w:rPr>
          <w:rStyle w:val="Emphasis"/>
        </w:rPr>
        <w:t>Democratic values</w:t>
      </w:r>
      <w:r w:rsidRPr="004D2B0E">
        <w:rPr>
          <w:rStyle w:val="StyleUnderline"/>
        </w:rPr>
        <w:t xml:space="preserve"> are at stake in this technology battle, and </w:t>
      </w:r>
      <w:r w:rsidRPr="00032650">
        <w:rPr>
          <w:rStyle w:val="StyleUnderline"/>
          <w:highlight w:val="cyan"/>
        </w:rPr>
        <w:t xml:space="preserve">so we should do </w:t>
      </w:r>
      <w:r w:rsidRPr="00032650">
        <w:rPr>
          <w:rStyle w:val="Emphasis"/>
          <w:sz w:val="24"/>
          <w:szCs w:val="24"/>
          <w:highlight w:val="cyan"/>
        </w:rPr>
        <w:t>whatever we can</w:t>
      </w:r>
      <w:r w:rsidRPr="00032650">
        <w:rPr>
          <w:rStyle w:val="StyleUnderline"/>
          <w:highlight w:val="cyan"/>
        </w:rPr>
        <w:t xml:space="preserve"> to</w:t>
      </w:r>
      <w:r w:rsidRPr="004D2B0E">
        <w:rPr>
          <w:rStyle w:val="StyleUnderline"/>
        </w:rPr>
        <w:t xml:space="preserve"> win this battle and </w:t>
      </w:r>
      <w:r w:rsidRPr="00032650">
        <w:rPr>
          <w:rStyle w:val="Emphasis"/>
          <w:sz w:val="24"/>
          <w:szCs w:val="24"/>
          <w:highlight w:val="cyan"/>
        </w:rPr>
        <w:t>beat China</w:t>
      </w:r>
      <w:r w:rsidRPr="004D2B0E">
        <w:rPr>
          <w:rStyle w:val="StyleUnderline"/>
        </w:rPr>
        <w:t xml:space="preserve">. Their view of utopia is likely </w:t>
      </w:r>
      <w:r w:rsidRPr="004D2B0E">
        <w:rPr>
          <w:rStyle w:val="Emphasis"/>
        </w:rPr>
        <w:t>different</w:t>
      </w:r>
      <w:r w:rsidRPr="004D2B0E">
        <w:rPr>
          <w:rStyle w:val="StyleUnderline"/>
        </w:rPr>
        <w:t>.</w:t>
      </w:r>
    </w:p>
    <w:p w14:paraId="52FAC414" w14:textId="77777777" w:rsidR="00A85E33" w:rsidRPr="00032650" w:rsidRDefault="00A85E33" w:rsidP="00A85E33">
      <w:pPr>
        <w:rPr>
          <w:sz w:val="16"/>
        </w:rPr>
      </w:pPr>
      <w:r w:rsidRPr="00032650">
        <w:rPr>
          <w:sz w:val="16"/>
        </w:rPr>
        <w:t xml:space="preserve">I suspect </w:t>
      </w:r>
      <w:r w:rsidRPr="00F62E05">
        <w:rPr>
          <w:rStyle w:val="StyleUnderline"/>
        </w:rPr>
        <w:t xml:space="preserve">China may take </w:t>
      </w:r>
      <w:r w:rsidRPr="00F62E05">
        <w:rPr>
          <w:rStyle w:val="Emphasis"/>
        </w:rPr>
        <w:t>Tiananmen</w:t>
      </w:r>
      <w:r w:rsidRPr="00F62E05">
        <w:rPr>
          <w:rStyle w:val="StyleUnderline"/>
        </w:rPr>
        <w:t xml:space="preserve"> square </w:t>
      </w:r>
      <w:r w:rsidRPr="00F62E05">
        <w:rPr>
          <w:rStyle w:val="Emphasis"/>
        </w:rPr>
        <w:t>tactics</w:t>
      </w:r>
      <w:r w:rsidRPr="00F62E05">
        <w:rPr>
          <w:rStyle w:val="StyleUnderline"/>
        </w:rPr>
        <w:t xml:space="preserve"> to enforce what the CCP thinks is right for their society</w:t>
      </w:r>
      <w:r w:rsidRPr="00F62E05">
        <w:rPr>
          <w:sz w:val="16"/>
        </w:rPr>
        <w:t xml:space="preserve"> over a 25 year period. By contrast, </w:t>
      </w:r>
      <w:r w:rsidRPr="00F62E05">
        <w:rPr>
          <w:rStyle w:val="StyleUnderline"/>
        </w:rPr>
        <w:t xml:space="preserve">we will have a </w:t>
      </w:r>
      <w:r w:rsidRPr="00F62E05">
        <w:rPr>
          <w:rStyle w:val="Emphasis"/>
        </w:rPr>
        <w:t>political process</w:t>
      </w:r>
      <w:r w:rsidRPr="00F62E05">
        <w:rPr>
          <w:sz w:val="16"/>
        </w:rPr>
        <w:t xml:space="preserve">. If democratic values are to win globally we must approach AI cautiously but not at the expense of losing the AI race. It is why I believe </w:t>
      </w:r>
      <w:r w:rsidRPr="00F62E05">
        <w:rPr>
          <w:rStyle w:val="StyleUnderline"/>
        </w:rPr>
        <w:t>China’s</w:t>
      </w:r>
      <w:r w:rsidRPr="00F62E05">
        <w:rPr>
          <w:sz w:val="16"/>
        </w:rPr>
        <w:t xml:space="preserve"> 14th </w:t>
      </w:r>
      <w:r w:rsidRPr="00F62E05">
        <w:rPr>
          <w:rStyle w:val="Emphasis"/>
        </w:rPr>
        <w:t>five-year plan</w:t>
      </w:r>
      <w:r w:rsidRPr="00F62E05">
        <w:rPr>
          <w:sz w:val="16"/>
        </w:rPr>
        <w:t>, overseen by President</w:t>
      </w:r>
      <w:r w:rsidRPr="00032650">
        <w:rPr>
          <w:sz w:val="16"/>
        </w:rPr>
        <w:t xml:space="preserve"> Xi, </w:t>
      </w:r>
      <w:r w:rsidRPr="004D2B0E">
        <w:rPr>
          <w:rStyle w:val="StyleUnderline"/>
        </w:rPr>
        <w:t xml:space="preserve">specifically declares their intent </w:t>
      </w:r>
      <w:r w:rsidRPr="00032650">
        <w:rPr>
          <w:rStyle w:val="StyleUnderline"/>
          <w:highlight w:val="cyan"/>
        </w:rPr>
        <w:t xml:space="preserve">to win in </w:t>
      </w:r>
      <w:r w:rsidRPr="00032650">
        <w:rPr>
          <w:rStyle w:val="Emphasis"/>
          <w:highlight w:val="cyan"/>
        </w:rPr>
        <w:t>AI</w:t>
      </w:r>
      <w:r w:rsidRPr="00032650">
        <w:rPr>
          <w:rStyle w:val="Emphasis"/>
        </w:rPr>
        <w:t xml:space="preserve"> and 5G</w:t>
      </w:r>
      <w:r w:rsidRPr="00032650">
        <w:rPr>
          <w:rStyle w:val="StyleUnderline"/>
        </w:rPr>
        <w:t xml:space="preserve"> wireless</w:t>
      </w:r>
      <w:r w:rsidRPr="00032650">
        <w:rPr>
          <w:sz w:val="16"/>
        </w:rPr>
        <w:t xml:space="preserve">. The former will allow for economic power while the latter </w:t>
      </w:r>
      <w:r w:rsidRPr="00032650">
        <w:rPr>
          <w:rStyle w:val="StyleUnderline"/>
          <w:highlight w:val="cyan"/>
        </w:rPr>
        <w:t>allows China to surveil</w:t>
      </w:r>
      <w:r w:rsidRPr="004D2B0E">
        <w:rPr>
          <w:rStyle w:val="StyleUnderline"/>
        </w:rPr>
        <w:t xml:space="preserve"> all </w:t>
      </w:r>
      <w:r w:rsidRPr="00032650">
        <w:rPr>
          <w:rStyle w:val="StyleUnderline"/>
          <w:highlight w:val="cyan"/>
        </w:rPr>
        <w:t xml:space="preserve">citizens in </w:t>
      </w:r>
      <w:r w:rsidRPr="00032650">
        <w:rPr>
          <w:rStyle w:val="Emphasis"/>
          <w:sz w:val="24"/>
          <w:szCs w:val="24"/>
          <w:highlight w:val="cyan"/>
        </w:rPr>
        <w:t>100+ countries</w:t>
      </w:r>
      <w:r w:rsidRPr="00032650">
        <w:rPr>
          <w:rStyle w:val="StyleUnderline"/>
        </w:rPr>
        <w:t xml:space="preserve"> by controlling their telecommunications networks and TikTok. Technological</w:t>
      </w:r>
      <w:r w:rsidRPr="004D2B0E">
        <w:rPr>
          <w:rStyle w:val="StyleUnderline"/>
        </w:rPr>
        <w:t xml:space="preserve"> </w:t>
      </w:r>
      <w:r w:rsidRPr="00032650">
        <w:rPr>
          <w:rStyle w:val="StyleUnderline"/>
          <w:highlight w:val="cyan"/>
        </w:rPr>
        <w:t>leadership is</w:t>
      </w:r>
      <w:r w:rsidRPr="004D2B0E">
        <w:rPr>
          <w:rStyle w:val="StyleUnderline"/>
        </w:rPr>
        <w:t xml:space="preserve"> an </w:t>
      </w:r>
      <w:r w:rsidRPr="00032650">
        <w:rPr>
          <w:rStyle w:val="Emphasis"/>
          <w:sz w:val="24"/>
          <w:szCs w:val="24"/>
          <w:highlight w:val="cyan"/>
        </w:rPr>
        <w:t>existential</w:t>
      </w:r>
      <w:r w:rsidRPr="004D2B0E">
        <w:rPr>
          <w:rStyle w:val="Emphasis"/>
          <w:sz w:val="24"/>
          <w:szCs w:val="24"/>
        </w:rPr>
        <w:t xml:space="preserve"> priority</w:t>
      </w:r>
      <w:r w:rsidRPr="00032650">
        <w:rPr>
          <w:sz w:val="16"/>
        </w:rPr>
        <w:t xml:space="preserve"> worthy of wartime mobilization. Imagine Xi’s bots surreptitiously individually influencing Western voters with private conversations, free of “alignment constraints” that worry cohorts of </w:t>
      </w:r>
      <w:r w:rsidRPr="00224D2E">
        <w:rPr>
          <w:sz w:val="16"/>
        </w:rPr>
        <w:t xml:space="preserve">American academics and philosophers. </w:t>
      </w:r>
      <w:r w:rsidRPr="00224D2E">
        <w:rPr>
          <w:rStyle w:val="StyleUnderline"/>
        </w:rPr>
        <w:t>To address</w:t>
      </w:r>
      <w:r w:rsidRPr="00224D2E">
        <w:rPr>
          <w:sz w:val="16"/>
        </w:rPr>
        <w:t xml:space="preserve"> these </w:t>
      </w:r>
      <w:r w:rsidRPr="00224D2E">
        <w:rPr>
          <w:rStyle w:val="Emphasis"/>
        </w:rPr>
        <w:t>risks</w:t>
      </w:r>
      <w:r w:rsidRPr="00224D2E">
        <w:rPr>
          <w:sz w:val="16"/>
        </w:rPr>
        <w:t xml:space="preserve">, inadvertent and advertent, </w:t>
      </w:r>
      <w:r w:rsidRPr="00224D2E">
        <w:rPr>
          <w:rStyle w:val="StyleUnderline"/>
        </w:rPr>
        <w:t>we must</w:t>
      </w:r>
      <w:r w:rsidRPr="00224D2E">
        <w:rPr>
          <w:sz w:val="16"/>
        </w:rPr>
        <w:t xml:space="preserve"> substantially increase our research and investment in safety technologies, but </w:t>
      </w:r>
      <w:r w:rsidRPr="00224D2E">
        <w:rPr>
          <w:rStyle w:val="Emphasis"/>
          <w:sz w:val="24"/>
          <w:szCs w:val="24"/>
        </w:rPr>
        <w:t>not</w:t>
      </w:r>
      <w:r w:rsidRPr="00224D2E">
        <w:rPr>
          <w:sz w:val="16"/>
        </w:rPr>
        <w:t xml:space="preserve"> aggressively </w:t>
      </w:r>
      <w:r w:rsidRPr="00224D2E">
        <w:rPr>
          <w:rStyle w:val="StyleUnderline"/>
        </w:rPr>
        <w:t>regulate AI.</w:t>
      </w:r>
    </w:p>
    <w:p w14:paraId="79411139" w14:textId="77777777" w:rsidR="00A85E33" w:rsidRPr="004D2B0E" w:rsidRDefault="00A85E33" w:rsidP="00A85E33">
      <w:pPr>
        <w:rPr>
          <w:rStyle w:val="StyleUnderline"/>
        </w:rPr>
      </w:pPr>
      <w:r w:rsidRPr="00032650">
        <w:rPr>
          <w:sz w:val="16"/>
        </w:rPr>
        <w:t xml:space="preserve">If one is to believe that </w:t>
      </w:r>
      <w:r w:rsidRPr="00032650">
        <w:rPr>
          <w:rStyle w:val="StyleUnderline"/>
          <w:highlight w:val="cyan"/>
        </w:rPr>
        <w:t xml:space="preserve">China will </w:t>
      </w:r>
      <w:r w:rsidRPr="00032650">
        <w:rPr>
          <w:rStyle w:val="Emphasis"/>
          <w:sz w:val="24"/>
          <w:szCs w:val="24"/>
          <w:highlight w:val="cyan"/>
        </w:rPr>
        <w:t>peak</w:t>
      </w:r>
      <w:r w:rsidRPr="00032650">
        <w:rPr>
          <w:sz w:val="16"/>
        </w:rPr>
        <w:t xml:space="preserve"> in the next decade </w:t>
      </w:r>
      <w:r w:rsidRPr="004D2B0E">
        <w:rPr>
          <w:rStyle w:val="StyleUnderline"/>
        </w:rPr>
        <w:t xml:space="preserve">because of </w:t>
      </w:r>
      <w:r w:rsidRPr="004D2B0E">
        <w:rPr>
          <w:rStyle w:val="Emphasis"/>
        </w:rPr>
        <w:t>demographics</w:t>
      </w:r>
      <w:r w:rsidRPr="004D2B0E">
        <w:rPr>
          <w:rStyle w:val="StyleUnderline"/>
        </w:rPr>
        <w:t xml:space="preserve">, </w:t>
      </w:r>
      <w:r w:rsidRPr="004D2B0E">
        <w:rPr>
          <w:rStyle w:val="Emphasis"/>
        </w:rPr>
        <w:t>slowing growth</w:t>
      </w:r>
      <w:r w:rsidRPr="004D2B0E">
        <w:rPr>
          <w:rStyle w:val="StyleUnderline"/>
        </w:rPr>
        <w:t xml:space="preserve">, and a </w:t>
      </w:r>
      <w:r w:rsidRPr="004D2B0E">
        <w:rPr>
          <w:rStyle w:val="Emphasis"/>
        </w:rPr>
        <w:t>large debt</w:t>
      </w:r>
      <w:r w:rsidRPr="004D2B0E">
        <w:rPr>
          <w:rStyle w:val="StyleUnderline"/>
        </w:rPr>
        <w:t xml:space="preserve"> burden, we must believe </w:t>
      </w:r>
      <w:r w:rsidRPr="00032650">
        <w:rPr>
          <w:rStyle w:val="StyleUnderline"/>
          <w:highlight w:val="cyan"/>
        </w:rPr>
        <w:t>it will get</w:t>
      </w:r>
      <w:r w:rsidRPr="004D2B0E">
        <w:rPr>
          <w:rStyle w:val="StyleUnderline"/>
        </w:rPr>
        <w:t xml:space="preserve"> more </w:t>
      </w:r>
      <w:r w:rsidRPr="00032650">
        <w:rPr>
          <w:rStyle w:val="Emphasis"/>
          <w:sz w:val="24"/>
          <w:szCs w:val="24"/>
          <w:highlight w:val="cyan"/>
        </w:rPr>
        <w:t>desperate</w:t>
      </w:r>
      <w:r w:rsidRPr="004D2B0E">
        <w:rPr>
          <w:rStyle w:val="Emphasis"/>
          <w:sz w:val="24"/>
          <w:szCs w:val="24"/>
        </w:rPr>
        <w:t xml:space="preserve"> to win</w:t>
      </w:r>
      <w:r w:rsidRPr="004D2B0E">
        <w:rPr>
          <w:rStyle w:val="StyleUnderline"/>
        </w:rPr>
        <w:t xml:space="preserve"> </w:t>
      </w:r>
      <w:r w:rsidRPr="00032650">
        <w:rPr>
          <w:rStyle w:val="StyleUnderline"/>
          <w:highlight w:val="cyan"/>
        </w:rPr>
        <w:t>and</w:t>
      </w:r>
      <w:r w:rsidRPr="004D2B0E">
        <w:rPr>
          <w:rStyle w:val="StyleUnderline"/>
        </w:rPr>
        <w:t xml:space="preserve"> be </w:t>
      </w:r>
      <w:r w:rsidRPr="00032650">
        <w:rPr>
          <w:rStyle w:val="Emphasis"/>
          <w:sz w:val="24"/>
          <w:szCs w:val="24"/>
          <w:highlight w:val="cyan"/>
        </w:rPr>
        <w:t>more dangerous</w:t>
      </w:r>
      <w:r w:rsidRPr="004D2B0E">
        <w:rPr>
          <w:rStyle w:val="StyleUnderline"/>
        </w:rPr>
        <w:t xml:space="preserve"> in its waning years — the opposite of a </w:t>
      </w:r>
      <w:r w:rsidRPr="004D2B0E">
        <w:rPr>
          <w:rStyle w:val="Emphasis"/>
        </w:rPr>
        <w:t>Thucydides Trap</w:t>
      </w:r>
      <w:r w:rsidRPr="004D2B0E">
        <w:rPr>
          <w:rStyle w:val="StyleUnderline"/>
        </w:rPr>
        <w:t xml:space="preserve">. This is why we must not be </w:t>
      </w:r>
      <w:r w:rsidRPr="004D2B0E">
        <w:rPr>
          <w:rStyle w:val="Emphasis"/>
          <w:sz w:val="24"/>
          <w:szCs w:val="24"/>
        </w:rPr>
        <w:t>at their mercy</w:t>
      </w:r>
      <w:r w:rsidRPr="004D2B0E">
        <w:rPr>
          <w:rStyle w:val="StyleUnderline"/>
        </w:rPr>
        <w:t xml:space="preserve"> while we debate hypothetical scenarios and </w:t>
      </w:r>
      <w:r w:rsidRPr="004D2B0E">
        <w:rPr>
          <w:rStyle w:val="Emphasis"/>
        </w:rPr>
        <w:t>slow down</w:t>
      </w:r>
      <w:r w:rsidRPr="004D2B0E">
        <w:rPr>
          <w:rStyle w:val="StyleUnderline"/>
        </w:rPr>
        <w:t xml:space="preserve"> progress with </w:t>
      </w:r>
      <w:r w:rsidRPr="004D2B0E">
        <w:rPr>
          <w:rStyle w:val="Emphasis"/>
        </w:rPr>
        <w:t>misprioritized regulation</w:t>
      </w:r>
      <w:r w:rsidRPr="004D2B0E">
        <w:rPr>
          <w:rStyle w:val="StyleUnderline"/>
        </w:rPr>
        <w:t>.</w:t>
      </w:r>
    </w:p>
    <w:p w14:paraId="503EAF5E" w14:textId="77777777" w:rsidR="00A85E33" w:rsidRPr="009327FC" w:rsidRDefault="00A85E33" w:rsidP="00A85E33">
      <w:pPr>
        <w:rPr>
          <w:u w:val="single"/>
        </w:rPr>
      </w:pPr>
      <w:r w:rsidRPr="00F62E05">
        <w:rPr>
          <w:rStyle w:val="StyleUnderline"/>
        </w:rPr>
        <w:t>We may have to worry about</w:t>
      </w:r>
      <w:r w:rsidRPr="00F62E05">
        <w:rPr>
          <w:sz w:val="16"/>
        </w:rPr>
        <w:t xml:space="preserve"> sentient </w:t>
      </w:r>
      <w:r w:rsidRPr="00F62E05">
        <w:rPr>
          <w:rStyle w:val="StyleUnderline"/>
        </w:rPr>
        <w:t>AI destroying humanity</w:t>
      </w:r>
      <w:r w:rsidRPr="00F62E05">
        <w:rPr>
          <w:sz w:val="16"/>
        </w:rPr>
        <w:t xml:space="preserve"> but the risk of an asteroid hitting earth or a pandemic also exists </w:t>
      </w:r>
      <w:r w:rsidRPr="00F62E05">
        <w:rPr>
          <w:rStyle w:val="StyleUnderline"/>
        </w:rPr>
        <w:t xml:space="preserve">but the risk of China destroying our system is </w:t>
      </w:r>
      <w:r w:rsidRPr="00F62E05">
        <w:rPr>
          <w:rStyle w:val="Emphasis"/>
          <w:sz w:val="24"/>
          <w:szCs w:val="24"/>
        </w:rPr>
        <w:t>significantly larger</w:t>
      </w:r>
      <w:r w:rsidRPr="00F62E05">
        <w:rPr>
          <w:sz w:val="16"/>
        </w:rPr>
        <w:t xml:space="preserve"> in my opinion. In the present debate, the </w:t>
      </w:r>
      <w:r w:rsidRPr="00F62E05">
        <w:rPr>
          <w:rStyle w:val="StyleUnderline"/>
        </w:rPr>
        <w:t>doomers are focusing on</w:t>
      </w:r>
      <w:r w:rsidRPr="00F62E05">
        <w:rPr>
          <w:sz w:val="16"/>
        </w:rPr>
        <w:t xml:space="preserve"> the </w:t>
      </w:r>
      <w:r w:rsidRPr="00F62E05">
        <w:rPr>
          <w:rStyle w:val="Emphasis"/>
        </w:rPr>
        <w:t>small risks</w:t>
      </w:r>
      <w:r w:rsidRPr="00F62E05">
        <w:rPr>
          <w:rStyle w:val="StyleUnderline"/>
        </w:rPr>
        <w:t xml:space="preserve">, and not the </w:t>
      </w:r>
      <w:r w:rsidRPr="00F62E05">
        <w:rPr>
          <w:rStyle w:val="Emphasis"/>
          <w:sz w:val="24"/>
          <w:szCs w:val="24"/>
        </w:rPr>
        <w:t>most obvious one</w:t>
      </w:r>
      <w:r w:rsidRPr="00F62E05">
        <w:rPr>
          <w:rStyle w:val="StyleUnderline"/>
        </w:rPr>
        <w:t xml:space="preserve"> – losing the </w:t>
      </w:r>
      <w:r w:rsidRPr="00F62E05">
        <w:rPr>
          <w:rStyle w:val="Emphasis"/>
        </w:rPr>
        <w:t>AI race</w:t>
      </w:r>
      <w:r w:rsidRPr="00F62E05">
        <w:rPr>
          <w:rStyle w:val="StyleUnderline"/>
        </w:rPr>
        <w:t xml:space="preserve"> to bad actors makes AI dangerous for the west. Ironically, </w:t>
      </w:r>
      <w:r w:rsidRPr="00F62E05">
        <w:rPr>
          <w:rStyle w:val="StyleUnderline"/>
          <w:highlight w:val="cyan"/>
        </w:rPr>
        <w:t xml:space="preserve">those who </w:t>
      </w:r>
      <w:r w:rsidRPr="00F62E05">
        <w:rPr>
          <w:rStyle w:val="Emphasis"/>
          <w:highlight w:val="cyan"/>
        </w:rPr>
        <w:t>fear AI</w:t>
      </w:r>
      <w:r w:rsidRPr="00F62E05">
        <w:rPr>
          <w:rStyle w:val="StyleUnderline"/>
        </w:rPr>
        <w:t xml:space="preserve"> and its capacity to erode democracy and manipulate societies </w:t>
      </w:r>
      <w:r w:rsidRPr="00F62E05">
        <w:rPr>
          <w:rStyle w:val="StyleUnderline"/>
          <w:highlight w:val="cyan"/>
        </w:rPr>
        <w:t xml:space="preserve">should be </w:t>
      </w:r>
      <w:r w:rsidRPr="00F62E05">
        <w:rPr>
          <w:rStyle w:val="Emphasis"/>
          <w:sz w:val="24"/>
          <w:szCs w:val="24"/>
          <w:highlight w:val="cyan"/>
        </w:rPr>
        <w:t>most fearful</w:t>
      </w:r>
      <w:r w:rsidRPr="00F62E05">
        <w:rPr>
          <w:rStyle w:val="StyleUnderline"/>
          <w:highlight w:val="cyan"/>
        </w:rPr>
        <w:t xml:space="preserve"> of this</w:t>
      </w:r>
      <w:r w:rsidRPr="00F62E05">
        <w:rPr>
          <w:rStyle w:val="StyleUnderline"/>
        </w:rPr>
        <w:t xml:space="preserve"> risk!</w:t>
      </w:r>
      <w:r w:rsidRPr="00032650">
        <w:rPr>
          <w:rStyle w:val="StyleUnderline"/>
        </w:rPr>
        <w:t xml:space="preserve"> </w:t>
      </w:r>
    </w:p>
    <w:p w14:paraId="0FA11114" w14:textId="74108E32" w:rsidR="00A85E33" w:rsidRPr="00E60074" w:rsidRDefault="00A85E33" w:rsidP="00A85E33">
      <w:pPr>
        <w:pStyle w:val="Heading4"/>
      </w:pPr>
      <w:r>
        <w:t xml:space="preserve">2. They solve </w:t>
      </w:r>
      <w:r w:rsidRPr="00F4251C">
        <w:rPr>
          <w:u w:val="single"/>
        </w:rPr>
        <w:t>nothing</w:t>
      </w:r>
      <w:r>
        <w:t xml:space="preserve">. </w:t>
      </w:r>
      <w:r w:rsidR="00E60074">
        <w:t xml:space="preserve">No one would know what </w:t>
      </w:r>
      <w:r w:rsidR="00E60074">
        <w:rPr>
          <w:u w:val="single"/>
        </w:rPr>
        <w:t>rights</w:t>
      </w:r>
      <w:r w:rsidR="00E60074">
        <w:t xml:space="preserve"> to claim and people are addicted to </w:t>
      </w:r>
      <w:r w:rsidR="00E60074">
        <w:rPr>
          <w:u w:val="single"/>
        </w:rPr>
        <w:t>TikTok</w:t>
      </w:r>
      <w:r w:rsidR="00E60074">
        <w:t>.</w:t>
      </w:r>
    </w:p>
    <w:p w14:paraId="0EBC5C91" w14:textId="46B93FD3" w:rsidR="00A85E33" w:rsidRDefault="00A85E33" w:rsidP="00A85E33">
      <w:pPr>
        <w:pStyle w:val="Heading4"/>
      </w:pPr>
      <w:r>
        <w:t xml:space="preserve">3. X-risks card isn’t about </w:t>
      </w:r>
      <w:r w:rsidRPr="0072124A">
        <w:rPr>
          <w:u w:val="single"/>
        </w:rPr>
        <w:t>bargaining</w:t>
      </w:r>
      <w:r>
        <w:t xml:space="preserve">, it’s an ‘AGI bad’ card. Zero reason the AFF solves deepfakes, algorithmic trading, integration into critical infrastructure, or use of AI in military settings. </w:t>
      </w:r>
    </w:p>
    <w:p w14:paraId="6B37E2B1" w14:textId="77777777" w:rsidR="00A85E33" w:rsidRPr="00C625A4" w:rsidRDefault="00A85E33" w:rsidP="00A85E33">
      <w:pPr>
        <w:pStyle w:val="Heading4"/>
      </w:pPr>
      <w:r>
        <w:t xml:space="preserve">No </w:t>
      </w:r>
      <w:r w:rsidRPr="00253A94">
        <w:rPr>
          <w:u w:val="single"/>
        </w:rPr>
        <w:t>AI</w:t>
      </w:r>
      <w:r>
        <w:t xml:space="preserve"> impacts.</w:t>
      </w:r>
    </w:p>
    <w:p w14:paraId="5A008D18" w14:textId="77777777" w:rsidR="00A85E33" w:rsidRPr="003657D1" w:rsidRDefault="00A85E33" w:rsidP="00A85E33">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231C807" w14:textId="77777777" w:rsidR="00A85E33" w:rsidRPr="008B0675" w:rsidRDefault="00A85E33" w:rsidP="00A85E33">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2AD3AD7B" w14:textId="77777777" w:rsidR="00A85E33" w:rsidRPr="008B0675" w:rsidRDefault="00A85E33" w:rsidP="00A85E33">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15B3019B" w14:textId="77777777" w:rsidR="00A85E33" w:rsidRPr="008B0675" w:rsidRDefault="00A85E33" w:rsidP="00A85E33">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0F515A73" w14:textId="77777777" w:rsidR="00A85E33" w:rsidRPr="008B0675" w:rsidRDefault="00A85E33" w:rsidP="00A85E33">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F0797AA" w14:textId="77777777" w:rsidR="00A85E33" w:rsidRPr="008B0675" w:rsidRDefault="00A85E33" w:rsidP="00A85E33">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21521CD7" w14:textId="77777777" w:rsidR="00A85E33" w:rsidRPr="008B0675" w:rsidRDefault="00A85E33" w:rsidP="00A85E33">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662933E7" w14:textId="77777777" w:rsidR="00A85E33" w:rsidRPr="008B0675" w:rsidRDefault="00A85E33" w:rsidP="00A85E33">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55B90FEA" w14:textId="77777777" w:rsidR="00A85E33" w:rsidRPr="008B0675" w:rsidRDefault="00A85E33" w:rsidP="00A85E33">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558D68BF" w14:textId="28850A38" w:rsidR="00A85E33" w:rsidRDefault="00A85E33" w:rsidP="00A85E33">
      <w:pPr>
        <w:pStyle w:val="Heading4"/>
      </w:pPr>
      <w:r>
        <w:t xml:space="preserve">4. No internal link to socially oriented AI. </w:t>
      </w:r>
      <w:r w:rsidRPr="00DF32D7">
        <w:rPr>
          <w:u w:val="single"/>
        </w:rPr>
        <w:t>Data</w:t>
      </w:r>
      <w:r w:rsidRPr="00AB7707">
        <w:rPr>
          <w:u w:val="single"/>
        </w:rPr>
        <w:t xml:space="preserve"> organization</w:t>
      </w:r>
      <w:r>
        <w:t xml:space="preserve"> is done by </w:t>
      </w:r>
      <w:r w:rsidRPr="002F0BCA">
        <w:rPr>
          <w:u w:val="single"/>
        </w:rPr>
        <w:t>annotators</w:t>
      </w:r>
      <w:r>
        <w:t xml:space="preserve"> on the back end, not individuals who sell data on the </w:t>
      </w:r>
      <w:r w:rsidRPr="006F3FA5">
        <w:rPr>
          <w:u w:val="single"/>
        </w:rPr>
        <w:t>front-end</w:t>
      </w:r>
      <w:r>
        <w:t xml:space="preserve">. </w:t>
      </w:r>
    </w:p>
    <w:p w14:paraId="2CF856BB" w14:textId="77777777" w:rsidR="00A85E33" w:rsidRDefault="00A85E33" w:rsidP="00A85E33">
      <w:pPr>
        <w:pStyle w:val="Heading4"/>
      </w:pPr>
      <w:r>
        <w:t xml:space="preserve">AI upsides </w:t>
      </w:r>
      <w:r w:rsidRPr="00F176C1">
        <w:rPr>
          <w:u w:val="single"/>
        </w:rPr>
        <w:t>aren’t operationalized</w:t>
      </w:r>
      <w:r>
        <w:t xml:space="preserve">. </w:t>
      </w:r>
    </w:p>
    <w:p w14:paraId="4E241AA0" w14:textId="77777777" w:rsidR="00A85E33" w:rsidRPr="00F176C1" w:rsidRDefault="00A85E33" w:rsidP="00A85E33">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5A1E4C08" w14:textId="77777777" w:rsidR="00A85E33" w:rsidRPr="009963C9" w:rsidRDefault="00A85E33" w:rsidP="00A85E33">
      <w:pPr>
        <w:rPr>
          <w:rStyle w:val="StyleUnderline"/>
        </w:rPr>
      </w:pPr>
      <w:r w:rsidRPr="007B7925">
        <w:rPr>
          <w:sz w:val="16"/>
        </w:rPr>
        <w:t xml:space="preserve">I’m also wary of the supposed bonanza that will come when all of our big problems are solved. </w:t>
      </w:r>
      <w:r w:rsidRPr="009963C9">
        <w:rPr>
          <w:rStyle w:val="StyleUnderline"/>
        </w:rPr>
        <w:t xml:space="preserve">Let’s </w:t>
      </w:r>
      <w:r w:rsidRPr="009963C9">
        <w:rPr>
          <w:rStyle w:val="StyleUnderline"/>
          <w:highlight w:val="cyan"/>
        </w:rPr>
        <w:t>concede</w:t>
      </w:r>
      <w:r w:rsidRPr="009963C9">
        <w:rPr>
          <w:rStyle w:val="StyleUnderline"/>
        </w:rPr>
        <w:t xml:space="preserve"> that </w:t>
      </w:r>
      <w:r w:rsidRPr="009963C9">
        <w:rPr>
          <w:rStyle w:val="StyleUnderline"/>
          <w:highlight w:val="cyan"/>
        </w:rPr>
        <w:t>AI</w:t>
      </w:r>
      <w:r w:rsidRPr="009963C9">
        <w:rPr>
          <w:rStyle w:val="StyleUnderline"/>
        </w:rPr>
        <w:t xml:space="preserve"> might actually </w:t>
      </w:r>
      <w:r w:rsidRPr="009963C9">
        <w:rPr>
          <w:rStyle w:val="StyleUnderline"/>
          <w:highlight w:val="cyan"/>
        </w:rPr>
        <w:t>crack</w:t>
      </w:r>
      <w:r w:rsidRPr="009963C9">
        <w:rPr>
          <w:rStyle w:val="StyleUnderline"/>
        </w:rPr>
        <w:t xml:space="preserve"> humanity’s </w:t>
      </w:r>
      <w:r w:rsidRPr="009963C9">
        <w:rPr>
          <w:rStyle w:val="StyleUnderline"/>
          <w:highlight w:val="cyan"/>
        </w:rPr>
        <w:t>biggest conundrums</w:t>
      </w:r>
      <w:r w:rsidRPr="007B7925">
        <w:rPr>
          <w:sz w:val="16"/>
        </w:rPr>
        <w:t xml:space="preserve">. We </w:t>
      </w:r>
      <w:r w:rsidRPr="009963C9">
        <w:rPr>
          <w:rStyle w:val="StyleUnderline"/>
          <w:highlight w:val="cyan"/>
        </w:rPr>
        <w:t>humans</w:t>
      </w:r>
      <w:r w:rsidRPr="009963C9">
        <w:rPr>
          <w:rStyle w:val="StyleUnderline"/>
        </w:rPr>
        <w:t xml:space="preserve"> would </w:t>
      </w:r>
      <w:r w:rsidRPr="009963C9">
        <w:rPr>
          <w:rStyle w:val="StyleUnderline"/>
          <w:highlight w:val="cyan"/>
        </w:rPr>
        <w:t xml:space="preserve">have to </w:t>
      </w:r>
      <w:r w:rsidRPr="009963C9">
        <w:rPr>
          <w:rStyle w:val="Emphasis"/>
          <w:highlight w:val="cyan"/>
        </w:rPr>
        <w:t>actually implement</w:t>
      </w:r>
      <w:r w:rsidRPr="009963C9">
        <w:rPr>
          <w:rStyle w:val="Emphasis"/>
        </w:rPr>
        <w:t xml:space="preserve"> those </w:t>
      </w:r>
      <w:r w:rsidRPr="009963C9">
        <w:rPr>
          <w:rStyle w:val="Emphasis"/>
          <w:highlight w:val="cyan"/>
        </w:rPr>
        <w:t>solutions</w:t>
      </w:r>
      <w:r w:rsidRPr="009963C9">
        <w:rPr>
          <w:rStyle w:val="StyleUnderline"/>
        </w:rPr>
        <w:t xml:space="preserve">, and that’s where </w:t>
      </w:r>
      <w:r w:rsidRPr="009963C9">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5757BBED" w14:textId="77777777" w:rsidR="00A85E33" w:rsidRPr="007B7925" w:rsidRDefault="00A85E33" w:rsidP="00A85E33">
      <w:pPr>
        <w:rPr>
          <w:sz w:val="16"/>
        </w:rPr>
      </w:pPr>
      <w:r w:rsidRPr="007B7925">
        <w:rPr>
          <w:sz w:val="16"/>
        </w:rPr>
        <w:t xml:space="preserve">It’s exciting to envision AI tackling diseases. But </w:t>
      </w:r>
      <w:r w:rsidRPr="009963C9">
        <w:rPr>
          <w:rStyle w:val="StyleUnderline"/>
          <w:highlight w:val="cyan"/>
        </w:rPr>
        <w:t>if a model</w:t>
      </w:r>
      <w:r w:rsidRPr="009963C9">
        <w:rPr>
          <w:rStyle w:val="StyleUnderline"/>
        </w:rPr>
        <w:t xml:space="preserve"> from OpenAI, Google, or Anthropic came </w:t>
      </w:r>
      <w:r w:rsidRPr="009963C9">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9963C9">
        <w:rPr>
          <w:rStyle w:val="StyleUnderline"/>
          <w:highlight w:val="cyan"/>
        </w:rPr>
        <w:t>Large segments of</w:t>
      </w:r>
      <w:r w:rsidRPr="009963C9">
        <w:rPr>
          <w:rStyle w:val="StyleUnderline"/>
        </w:rPr>
        <w:t xml:space="preserve"> the </w:t>
      </w:r>
      <w:r w:rsidRPr="009963C9">
        <w:rPr>
          <w:rStyle w:val="StyleUnderline"/>
          <w:highlight w:val="cyan"/>
        </w:rPr>
        <w:t>population</w:t>
      </w:r>
      <w:r w:rsidRPr="009963C9">
        <w:rPr>
          <w:rStyle w:val="StyleUnderline"/>
        </w:rPr>
        <w:t xml:space="preserve"> will </w:t>
      </w:r>
      <w:r w:rsidRPr="009963C9">
        <w:rPr>
          <w:rStyle w:val="StyleUnderline"/>
          <w:highlight w:val="cyan"/>
        </w:rPr>
        <w:t>warn</w:t>
      </w:r>
      <w:r w:rsidRPr="009963C9">
        <w:rPr>
          <w:rStyle w:val="StyleUnderline"/>
        </w:rPr>
        <w:t xml:space="preserve"> that </w:t>
      </w:r>
      <w:r w:rsidRPr="009963C9">
        <w:rPr>
          <w:rStyle w:val="StyleUnderline"/>
          <w:highlight w:val="cyan"/>
        </w:rPr>
        <w:t>it’s</w:t>
      </w:r>
      <w:r w:rsidRPr="009963C9">
        <w:rPr>
          <w:rStyle w:val="StyleUnderline"/>
        </w:rPr>
        <w:t xml:space="preserve"> some </w:t>
      </w:r>
      <w:r w:rsidRPr="009963C9">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9963C9">
        <w:rPr>
          <w:rStyle w:val="StyleUnderline"/>
          <w:highlight w:val="cyan"/>
        </w:rPr>
        <w:t xml:space="preserve">we </w:t>
      </w:r>
      <w:r w:rsidRPr="009963C9">
        <w:rPr>
          <w:rStyle w:val="Emphasis"/>
        </w:rPr>
        <w:t xml:space="preserve">already </w:t>
      </w:r>
      <w:r w:rsidRPr="009963C9">
        <w:rPr>
          <w:rStyle w:val="Emphasis"/>
          <w:highlight w:val="cyan"/>
        </w:rPr>
        <w:t>know</w:t>
      </w:r>
      <w:r w:rsidRPr="009963C9">
        <w:rPr>
          <w:rStyle w:val="StyleUnderline"/>
          <w:highlight w:val="cyan"/>
        </w:rPr>
        <w:t xml:space="preserve"> how to mitigate</w:t>
      </w:r>
      <w:r w:rsidRPr="009963C9">
        <w:rPr>
          <w:rStyle w:val="StyleUnderline"/>
        </w:rPr>
        <w:t xml:space="preserve"> the </w:t>
      </w:r>
      <w:r w:rsidRPr="009963C9">
        <w:rPr>
          <w:rStyle w:val="Emphasis"/>
          <w:highlight w:val="cyan"/>
        </w:rPr>
        <w:t>climate</w:t>
      </w:r>
      <w:r w:rsidRPr="009963C9">
        <w:rPr>
          <w:rStyle w:val="Emphasis"/>
        </w:rPr>
        <w:t xml:space="preserve"> crisis</w:t>
      </w:r>
      <w:r w:rsidRPr="009963C9">
        <w:rPr>
          <w:rStyle w:val="StyleUnderline"/>
        </w:rPr>
        <w:t xml:space="preserve">, </w:t>
      </w:r>
      <w:r w:rsidRPr="009963C9">
        <w:rPr>
          <w:rStyle w:val="StyleUnderline"/>
          <w:highlight w:val="cyan"/>
        </w:rPr>
        <w:t>but</w:t>
      </w:r>
      <w:r w:rsidRPr="009963C9">
        <w:rPr>
          <w:rStyle w:val="StyleUnderline"/>
        </w:rPr>
        <w:t xml:space="preserve"> we’re </w:t>
      </w:r>
      <w:r w:rsidRPr="009963C9">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3BF1001E" w14:textId="61229541" w:rsidR="00A85E33" w:rsidRDefault="00A85E33" w:rsidP="00A85E33">
      <w:pPr>
        <w:pStyle w:val="Heading4"/>
      </w:pPr>
      <w:r>
        <w:t xml:space="preserve">5. No radicalization internal link. The plan can’t impose </w:t>
      </w:r>
      <w:r w:rsidRPr="00261220">
        <w:rPr>
          <w:u w:val="single"/>
        </w:rPr>
        <w:t>content controls</w:t>
      </w:r>
      <w:r>
        <w:t xml:space="preserve"> on platforms or </w:t>
      </w:r>
      <w:r w:rsidRPr="002564E5">
        <w:rPr>
          <w:u w:val="single"/>
        </w:rPr>
        <w:t>reverse causally</w:t>
      </w:r>
      <w:r>
        <w:t xml:space="preserve"> de-radicalize white supremacists who work at nuclear facilities. </w:t>
      </w:r>
    </w:p>
    <w:p w14:paraId="4F39764E" w14:textId="77777777" w:rsidR="00423807" w:rsidRPr="00F4096E" w:rsidRDefault="00423807" w:rsidP="00423807">
      <w:pPr>
        <w:pStyle w:val="Heading4"/>
      </w:pPr>
      <w:r>
        <w:t xml:space="preserve">AI cuts </w:t>
      </w:r>
      <w:r>
        <w:rPr>
          <w:u w:val="single"/>
        </w:rPr>
        <w:t>both ways</w:t>
      </w:r>
      <w:r>
        <w:t xml:space="preserve"> AND persuasion’s </w:t>
      </w:r>
      <w:r>
        <w:rPr>
          <w:u w:val="single"/>
        </w:rPr>
        <w:t>too difficult</w:t>
      </w:r>
      <w:r>
        <w:t xml:space="preserve">. </w:t>
      </w:r>
    </w:p>
    <w:p w14:paraId="6A7C7164" w14:textId="77777777" w:rsidR="00423807" w:rsidRDefault="00423807" w:rsidP="00423807">
      <w:r>
        <w:t xml:space="preserve">Dan </w:t>
      </w:r>
      <w:r w:rsidRPr="00D475D9">
        <w:rPr>
          <w:rStyle w:val="Style13ptBold"/>
        </w:rPr>
        <w:t>Williams 24</w:t>
      </w:r>
      <w:r>
        <w:t xml:space="preserve">. Assistant Professor of Philosophy at the University of Sussex. “AI-based disinformation is probably not a major threat to democracy.” 1/24/24. https://www.conspicuouscognition.com/p/ai-based-disinformation-is-probably. </w:t>
      </w:r>
    </w:p>
    <w:p w14:paraId="4316E81D" w14:textId="77777777" w:rsidR="00423807" w:rsidRPr="00F4096E" w:rsidRDefault="00423807" w:rsidP="00423807">
      <w:pPr>
        <w:rPr>
          <w:sz w:val="16"/>
        </w:rPr>
      </w:pPr>
      <w:r w:rsidRPr="00F4096E">
        <w:rPr>
          <w:sz w:val="16"/>
        </w:rPr>
        <w:t xml:space="preserve">Ok, political persuasion is hard, but </w:t>
      </w:r>
      <w:r w:rsidRPr="00F4096E">
        <w:rPr>
          <w:rStyle w:val="Emphasis"/>
          <w:highlight w:val="cyan"/>
        </w:rPr>
        <w:t>AI</w:t>
      </w:r>
      <w:r w:rsidRPr="00F4096E">
        <w:rPr>
          <w:rStyle w:val="StyleUnderline"/>
        </w:rPr>
        <w:t xml:space="preserve">-based </w:t>
      </w:r>
      <w:r w:rsidRPr="00F4096E">
        <w:rPr>
          <w:rStyle w:val="Emphasis"/>
          <w:highlight w:val="cyan"/>
        </w:rPr>
        <w:t>disinfo</w:t>
      </w:r>
      <w:r w:rsidRPr="00F4096E">
        <w:rPr>
          <w:rStyle w:val="StyleUnderline"/>
        </w:rPr>
        <w:t>rmation</w:t>
      </w:r>
      <w:r w:rsidRPr="00F4096E">
        <w:rPr>
          <w:sz w:val="16"/>
        </w:rPr>
        <w:t xml:space="preserve"> might be extremely effective at persuasion. Moreover, it doesn’t need to change most people’s vote to have devastating effects on democracies. It can just change some people’s vote - elections are often decided on small margins - or it might change the beliefs of people with stable voting intentions (e.g., convincing Republicans that the 2020 election was stolen) in ways that have negative consequences.</w:t>
      </w:r>
    </w:p>
    <w:p w14:paraId="60D371C1" w14:textId="77777777" w:rsidR="00423807" w:rsidRPr="00F4096E" w:rsidRDefault="00423807" w:rsidP="00423807">
      <w:pPr>
        <w:rPr>
          <w:sz w:val="16"/>
        </w:rPr>
      </w:pPr>
      <w:r w:rsidRPr="00F4096E">
        <w:rPr>
          <w:sz w:val="16"/>
        </w:rPr>
        <w:t xml:space="preserve">Maybe. But I think this </w:t>
      </w:r>
      <w:r w:rsidRPr="00F4096E">
        <w:rPr>
          <w:rStyle w:val="StyleUnderline"/>
        </w:rPr>
        <w:t xml:space="preserve">still </w:t>
      </w:r>
      <w:r w:rsidRPr="00F4096E">
        <w:rPr>
          <w:rStyle w:val="StyleUnderline"/>
          <w:highlight w:val="cyan"/>
        </w:rPr>
        <w:t xml:space="preserve">greatly </w:t>
      </w:r>
      <w:r w:rsidRPr="00F4096E">
        <w:rPr>
          <w:rStyle w:val="Emphasis"/>
          <w:highlight w:val="cyan"/>
        </w:rPr>
        <w:t>overestimates</w:t>
      </w:r>
      <w:r w:rsidRPr="00F4096E">
        <w:rPr>
          <w:rStyle w:val="StyleUnderline"/>
          <w:highlight w:val="cyan"/>
        </w:rPr>
        <w:t xml:space="preserve"> how easy persuasion is</w:t>
      </w:r>
      <w:r w:rsidRPr="00F4096E">
        <w:rPr>
          <w:sz w:val="16"/>
        </w:rPr>
        <w:t>, and it runs up against points #3 and #4.</w:t>
      </w:r>
    </w:p>
    <w:p w14:paraId="2ABFF56C" w14:textId="77777777" w:rsidR="00423807" w:rsidRPr="00F4096E" w:rsidRDefault="00423807" w:rsidP="00423807">
      <w:pPr>
        <w:rPr>
          <w:sz w:val="16"/>
        </w:rPr>
      </w:pPr>
      <w:r w:rsidRPr="00F4096E">
        <w:rPr>
          <w:sz w:val="16"/>
        </w:rPr>
        <w:t>3. The Media Environment is Highly Competitive and Demand-driven</w:t>
      </w:r>
    </w:p>
    <w:p w14:paraId="2136F0D3" w14:textId="77777777" w:rsidR="00423807" w:rsidRPr="00F4096E" w:rsidRDefault="00423807" w:rsidP="00423807">
      <w:pPr>
        <w:rPr>
          <w:sz w:val="16"/>
        </w:rPr>
      </w:pPr>
      <w:r w:rsidRPr="00F4096E">
        <w:rPr>
          <w:sz w:val="16"/>
        </w:rPr>
        <w:t>In Western democratic societies, the media environment is highly competitive. People have a limited budget of attention. They must be selective in which information they seek out. In practice, that means being selective about which sources to pay attention to and which to ignore. This selection is based on many different things. How trustworthy is the source? Do they have a good reputation? Do they produce content that I find entertaining or useful? Do their messages cohere with my general worldview? And so on.</w:t>
      </w:r>
    </w:p>
    <w:p w14:paraId="53C19828" w14:textId="77777777" w:rsidR="00423807" w:rsidRPr="00F4096E" w:rsidRDefault="00423807" w:rsidP="00423807">
      <w:pPr>
        <w:rPr>
          <w:sz w:val="16"/>
        </w:rPr>
      </w:pPr>
      <w:r w:rsidRPr="00F4096E">
        <w:rPr>
          <w:sz w:val="16"/>
        </w:rPr>
        <w:t>Content producers - media companies, internet personalities, professional opinion givers, online conspiracy theorists, etc. - must therefore compete to win people’s attention and trust. This competition is harsh. Anyone who has ever tried to publish their views knows it is extremely difficult to reach an audience with them. To a first approximation, the overwhelming majority of content on platforms like Twitter, Substack, Facebook, or TikTok gets basically no engagement. On Youtube, for example, the median video has zero likes, zero comments, and forty views.</w:t>
      </w:r>
    </w:p>
    <w:p w14:paraId="44F717A3" w14:textId="77777777" w:rsidR="00423807" w:rsidRPr="00F4096E" w:rsidRDefault="00423807" w:rsidP="00423807">
      <w:pPr>
        <w:rPr>
          <w:sz w:val="16"/>
        </w:rPr>
      </w:pPr>
      <w:r w:rsidRPr="00F4096E">
        <w:rPr>
          <w:sz w:val="16"/>
        </w:rPr>
        <w:t xml:space="preserve">Such competition has several related implications when thinking about AI-based disinformation. First, </w:t>
      </w:r>
      <w:r w:rsidRPr="00F4096E">
        <w:rPr>
          <w:rStyle w:val="StyleUnderline"/>
          <w:highlight w:val="cyan"/>
        </w:rPr>
        <w:t>media is</w:t>
      </w:r>
      <w:r w:rsidRPr="00F4096E">
        <w:rPr>
          <w:rStyle w:val="StyleUnderline"/>
        </w:rPr>
        <w:t xml:space="preserve"> </w:t>
      </w:r>
      <w:r w:rsidRPr="00F4096E">
        <w:rPr>
          <w:rStyle w:val="Emphasis"/>
        </w:rPr>
        <w:t>demand-driven</w:t>
      </w:r>
      <w:r w:rsidRPr="00F4096E">
        <w:rPr>
          <w:sz w:val="16"/>
        </w:rPr>
        <w:t xml:space="preserve">, and </w:t>
      </w:r>
      <w:r w:rsidRPr="00F4096E">
        <w:rPr>
          <w:rStyle w:val="StyleUnderline"/>
        </w:rPr>
        <w:t>the media landscape</w:t>
      </w:r>
      <w:r w:rsidRPr="00F4096E">
        <w:rPr>
          <w:sz w:val="16"/>
        </w:rPr>
        <w:t xml:space="preserve"> when it comes to politics </w:t>
      </w:r>
      <w:r w:rsidRPr="00F4096E">
        <w:rPr>
          <w:rStyle w:val="StyleUnderline"/>
        </w:rPr>
        <w:t>is</w:t>
      </w:r>
      <w:r w:rsidRPr="00F4096E">
        <w:rPr>
          <w:sz w:val="16"/>
        </w:rPr>
        <w:t xml:space="preserve"> already </w:t>
      </w:r>
      <w:r w:rsidRPr="00F4096E">
        <w:rPr>
          <w:rStyle w:val="StyleUnderline"/>
          <w:highlight w:val="cyan"/>
        </w:rPr>
        <w:t xml:space="preserve">highly </w:t>
      </w:r>
      <w:r w:rsidRPr="00F4096E">
        <w:rPr>
          <w:rStyle w:val="Emphasis"/>
          <w:highlight w:val="cyan"/>
        </w:rPr>
        <w:t>specialised</w:t>
      </w:r>
      <w:r w:rsidRPr="00F4096E">
        <w:rPr>
          <w:rStyle w:val="StyleUnderline"/>
        </w:rPr>
        <w:t xml:space="preserve"> for satisfying </w:t>
      </w:r>
      <w:r w:rsidRPr="00F4096E">
        <w:rPr>
          <w:rStyle w:val="Emphasis"/>
        </w:rPr>
        <w:t>audience preferences</w:t>
      </w:r>
      <w:r w:rsidRPr="00F4096E">
        <w:rPr>
          <w:sz w:val="16"/>
        </w:rPr>
        <w:t xml:space="preserve">. That means </w:t>
      </w:r>
      <w:r w:rsidRPr="00F4096E">
        <w:rPr>
          <w:rStyle w:val="StyleUnderline"/>
          <w:highlight w:val="cyan"/>
        </w:rPr>
        <w:t>it is</w:t>
      </w:r>
      <w:r w:rsidRPr="00F4096E">
        <w:rPr>
          <w:rStyle w:val="StyleUnderline"/>
        </w:rPr>
        <w:t xml:space="preserve"> </w:t>
      </w:r>
      <w:r w:rsidRPr="00F4096E">
        <w:rPr>
          <w:rStyle w:val="Emphasis"/>
        </w:rPr>
        <w:t xml:space="preserve">exceptionally </w:t>
      </w:r>
      <w:r w:rsidRPr="00F4096E">
        <w:rPr>
          <w:rStyle w:val="Emphasis"/>
          <w:highlight w:val="cyan"/>
        </w:rPr>
        <w:t>hard</w:t>
      </w:r>
      <w:r w:rsidRPr="00F4096E">
        <w:rPr>
          <w:rStyle w:val="StyleUnderline"/>
          <w:highlight w:val="cyan"/>
        </w:rPr>
        <w:t xml:space="preserve"> to outcompete</w:t>
      </w:r>
      <w:r w:rsidRPr="00F4096E">
        <w:rPr>
          <w:rStyle w:val="StyleUnderline"/>
        </w:rPr>
        <w:t xml:space="preserve"> existing content producers, especially </w:t>
      </w:r>
      <w:r w:rsidRPr="00307F36">
        <w:rPr>
          <w:rStyle w:val="Emphasis"/>
          <w:highlight w:val="cyan"/>
        </w:rPr>
        <w:t>established</w:t>
      </w:r>
      <w:r w:rsidRPr="00F4096E">
        <w:rPr>
          <w:rStyle w:val="StyleUnderline"/>
        </w:rPr>
        <w:t xml:space="preserve">, well-funded </w:t>
      </w:r>
      <w:r w:rsidRPr="00F4096E">
        <w:rPr>
          <w:rStyle w:val="StyleUnderline"/>
          <w:highlight w:val="cyan"/>
        </w:rPr>
        <w:t xml:space="preserve">media </w:t>
      </w:r>
      <w:r w:rsidRPr="00F4096E">
        <w:rPr>
          <w:rStyle w:val="Emphasis"/>
          <w:highlight w:val="cyan"/>
        </w:rPr>
        <w:t>institutions</w:t>
      </w:r>
      <w:r w:rsidRPr="00F4096E">
        <w:rPr>
          <w:sz w:val="16"/>
        </w:rPr>
        <w:t xml:space="preserve"> (e.g. the BBC, Channel 4 News, the NYT, etc.) that have built up reputations over many years and overwhelmingly possess the largest audiences (see #1). In the context of thinking about AI-based disinformation, then, the question is not whether AI can generate sophisticated, targeted disinformation but whether it can outcompete other, established content producers to win a trusting audience.</w:t>
      </w:r>
    </w:p>
    <w:p w14:paraId="5652B1A3" w14:textId="77777777" w:rsidR="00423807" w:rsidRPr="00F4096E" w:rsidRDefault="00423807" w:rsidP="00423807">
      <w:pPr>
        <w:rPr>
          <w:sz w:val="16"/>
        </w:rPr>
      </w:pPr>
      <w:r w:rsidRPr="00F4096E">
        <w:rPr>
          <w:sz w:val="16"/>
        </w:rPr>
        <w:t xml:space="preserve">Second, to succeed in such markets, </w:t>
      </w:r>
      <w:r w:rsidRPr="00F4096E">
        <w:rPr>
          <w:rStyle w:val="StyleUnderline"/>
        </w:rPr>
        <w:t xml:space="preserve">content producers must achieve a good </w:t>
      </w:r>
      <w:r w:rsidRPr="00F4096E">
        <w:rPr>
          <w:rStyle w:val="Emphasis"/>
        </w:rPr>
        <w:t>reputation</w:t>
      </w:r>
      <w:r w:rsidRPr="00F4096E">
        <w:rPr>
          <w:sz w:val="16"/>
        </w:rPr>
        <w:t xml:space="preserve"> (in the eyes of their target audience). One of many things that makes this really hard is that it is strongly in the interests of your competitors to destroy your reputation. In addition to legal accountability for lies and fabrications, this is one thing that keeps lots of media honest, at least when it comes to reporting on narrow matters of fact. (They still select, omit, frame, package, and contextualise such facts in highly misleading ways). If you mess up and get things wrong, </w:t>
      </w:r>
      <w:r w:rsidRPr="00F4096E">
        <w:rPr>
          <w:rStyle w:val="StyleUnderline"/>
          <w:highlight w:val="cyan"/>
        </w:rPr>
        <w:t>competitors</w:t>
      </w:r>
      <w:r w:rsidRPr="00F4096E">
        <w:rPr>
          <w:sz w:val="16"/>
        </w:rPr>
        <w:t xml:space="preserve"> therefore </w:t>
      </w:r>
      <w:r w:rsidRPr="00F4096E">
        <w:rPr>
          <w:rStyle w:val="StyleUnderline"/>
          <w:highlight w:val="cyan"/>
        </w:rPr>
        <w:t>have</w:t>
      </w:r>
      <w:r w:rsidRPr="00F4096E">
        <w:rPr>
          <w:rStyle w:val="StyleUnderline"/>
        </w:rPr>
        <w:t xml:space="preserve"> very strong </w:t>
      </w:r>
      <w:r w:rsidRPr="00F4096E">
        <w:rPr>
          <w:rStyle w:val="Emphasis"/>
          <w:highlight w:val="cyan"/>
        </w:rPr>
        <w:t>incentives</w:t>
      </w:r>
      <w:r w:rsidRPr="00F4096E">
        <w:rPr>
          <w:rStyle w:val="StyleUnderline"/>
          <w:highlight w:val="cyan"/>
        </w:rPr>
        <w:t xml:space="preserve"> to</w:t>
      </w:r>
      <w:r w:rsidRPr="00F4096E">
        <w:rPr>
          <w:sz w:val="16"/>
        </w:rPr>
        <w:t xml:space="preserve"> point this out in order to </w:t>
      </w:r>
      <w:r w:rsidRPr="00F4096E">
        <w:rPr>
          <w:rStyle w:val="StyleUnderline"/>
          <w:highlight w:val="cyan"/>
        </w:rPr>
        <w:t>discredit</w:t>
      </w:r>
      <w:r w:rsidRPr="00F4096E">
        <w:rPr>
          <w:rStyle w:val="StyleUnderline"/>
        </w:rPr>
        <w:t xml:space="preserve"> you</w:t>
      </w:r>
      <w:r w:rsidRPr="00F4096E">
        <w:rPr>
          <w:sz w:val="16"/>
        </w:rPr>
        <w:t xml:space="preserve">. So in </w:t>
      </w:r>
      <w:r w:rsidRPr="00F4096E">
        <w:rPr>
          <w:rStyle w:val="StyleUnderline"/>
        </w:rPr>
        <w:t xml:space="preserve">thinking about </w:t>
      </w:r>
      <w:r w:rsidRPr="00F4096E">
        <w:rPr>
          <w:rStyle w:val="Emphasis"/>
          <w:highlight w:val="cyan"/>
        </w:rPr>
        <w:t>AI</w:t>
      </w:r>
      <w:r w:rsidRPr="00F4096E">
        <w:rPr>
          <w:rStyle w:val="StyleUnderline"/>
        </w:rPr>
        <w:t xml:space="preserve">-based </w:t>
      </w:r>
      <w:r w:rsidRPr="00F4096E">
        <w:rPr>
          <w:rStyle w:val="Emphasis"/>
          <w:highlight w:val="cyan"/>
        </w:rPr>
        <w:t>disinfo</w:t>
      </w:r>
      <w:r w:rsidRPr="00F4096E">
        <w:rPr>
          <w:rStyle w:val="StyleUnderline"/>
        </w:rPr>
        <w:t>rmation</w:t>
      </w:r>
      <w:r w:rsidRPr="00F4096E">
        <w:rPr>
          <w:sz w:val="16"/>
        </w:rPr>
        <w:t xml:space="preserve">, the question is whether </w:t>
      </w:r>
      <w:r w:rsidRPr="00F4096E">
        <w:rPr>
          <w:rStyle w:val="StyleUnderline"/>
        </w:rPr>
        <w:t>sources that use such technologies</w:t>
      </w:r>
      <w:r w:rsidRPr="00F4096E">
        <w:rPr>
          <w:sz w:val="16"/>
        </w:rPr>
        <w:t xml:space="preserve"> to produce and transmit disinformation </w:t>
      </w:r>
      <w:r w:rsidRPr="00F4096E">
        <w:rPr>
          <w:rStyle w:val="StyleUnderline"/>
        </w:rPr>
        <w:t xml:space="preserve">can maintain a </w:t>
      </w:r>
      <w:r w:rsidRPr="00F4096E">
        <w:rPr>
          <w:rStyle w:val="Emphasis"/>
        </w:rPr>
        <w:t>trustworthy reputation</w:t>
      </w:r>
      <w:r w:rsidRPr="00F4096E">
        <w:rPr>
          <w:sz w:val="16"/>
        </w:rPr>
        <w:t xml:space="preserve"> in environments </w:t>
      </w:r>
      <w:r w:rsidRPr="00F4096E">
        <w:rPr>
          <w:rStyle w:val="StyleUnderline"/>
        </w:rPr>
        <w:t xml:space="preserve">where it’s strongly in the interests of other content producers to </w:t>
      </w:r>
      <w:r w:rsidRPr="00F4096E">
        <w:rPr>
          <w:rStyle w:val="Emphasis"/>
        </w:rPr>
        <w:t>discredit them</w:t>
      </w:r>
      <w:r w:rsidRPr="00F4096E">
        <w:rPr>
          <w:sz w:val="16"/>
        </w:rPr>
        <w:t xml:space="preserve">. Maybe they can, but I think </w:t>
      </w:r>
      <w:r w:rsidRPr="00F4096E">
        <w:rPr>
          <w:rStyle w:val="StyleUnderline"/>
        </w:rPr>
        <w:t xml:space="preserve">this is a much </w:t>
      </w:r>
      <w:r w:rsidRPr="00F4096E">
        <w:rPr>
          <w:rStyle w:val="Emphasis"/>
        </w:rPr>
        <w:t>greater hurdle</w:t>
      </w:r>
      <w:r w:rsidRPr="00F4096E">
        <w:rPr>
          <w:sz w:val="16"/>
        </w:rPr>
        <w:t xml:space="preserve"> to cross than most people acknowledge </w:t>
      </w:r>
      <w:r w:rsidRPr="00F4096E">
        <w:rPr>
          <w:rStyle w:val="StyleUnderline"/>
        </w:rPr>
        <w:t>in</w:t>
      </w:r>
      <w:r w:rsidRPr="00F4096E">
        <w:rPr>
          <w:sz w:val="16"/>
        </w:rPr>
        <w:t xml:space="preserve"> thinking about </w:t>
      </w:r>
      <w:r w:rsidRPr="00F4096E">
        <w:rPr>
          <w:rStyle w:val="Emphasis"/>
        </w:rPr>
        <w:t>AI</w:t>
      </w:r>
      <w:r w:rsidRPr="00F4096E">
        <w:rPr>
          <w:rStyle w:val="StyleUnderline"/>
        </w:rPr>
        <w:t xml:space="preserve">-based </w:t>
      </w:r>
      <w:r w:rsidRPr="00F4096E">
        <w:rPr>
          <w:rStyle w:val="Emphasis"/>
        </w:rPr>
        <w:t>disinfo</w:t>
      </w:r>
      <w:r w:rsidRPr="00F4096E">
        <w:rPr>
          <w:rStyle w:val="StyleUnderline"/>
        </w:rPr>
        <w:t>rmation</w:t>
      </w:r>
      <w:r w:rsidRPr="00F4096E">
        <w:rPr>
          <w:sz w:val="16"/>
        </w:rPr>
        <w:t>.</w:t>
      </w:r>
    </w:p>
    <w:p w14:paraId="3D75A9DC" w14:textId="77777777" w:rsidR="00423807" w:rsidRPr="00F4096E" w:rsidRDefault="00423807" w:rsidP="00423807">
      <w:pPr>
        <w:rPr>
          <w:sz w:val="16"/>
        </w:rPr>
      </w:pPr>
      <w:r w:rsidRPr="00F4096E">
        <w:rPr>
          <w:sz w:val="16"/>
        </w:rPr>
        <w:t xml:space="preserve">Finally, </w:t>
      </w:r>
      <w:r w:rsidRPr="00F4096E">
        <w:rPr>
          <w:rStyle w:val="Emphasis"/>
        </w:rPr>
        <w:t>disinfo</w:t>
      </w:r>
      <w:r w:rsidRPr="00F4096E">
        <w:rPr>
          <w:rStyle w:val="StyleUnderline"/>
        </w:rPr>
        <w:t>rmation itself is</w:t>
      </w:r>
      <w:r w:rsidRPr="00F4096E">
        <w:rPr>
          <w:sz w:val="16"/>
        </w:rPr>
        <w:t xml:space="preserve"> overwhelmingly </w:t>
      </w:r>
      <w:r w:rsidRPr="00F4096E">
        <w:rPr>
          <w:rStyle w:val="Emphasis"/>
        </w:rPr>
        <w:t>demand-driven</w:t>
      </w:r>
      <w:r w:rsidRPr="00F4096E">
        <w:rPr>
          <w:sz w:val="16"/>
        </w:rPr>
        <w:t xml:space="preserve">. As noted above (#1), </w:t>
      </w:r>
      <w:r w:rsidRPr="00F4096E">
        <w:rPr>
          <w:rStyle w:val="StyleUnderline"/>
        </w:rPr>
        <w:t xml:space="preserve">the </w:t>
      </w:r>
      <w:r w:rsidRPr="00F4096E">
        <w:rPr>
          <w:rStyle w:val="Emphasis"/>
        </w:rPr>
        <w:t>overwhelming majority</w:t>
      </w:r>
      <w:r w:rsidRPr="00F4096E">
        <w:rPr>
          <w:rStyle w:val="StyleUnderline"/>
        </w:rPr>
        <w:t xml:space="preserve"> of citizens get</w:t>
      </w:r>
      <w:r w:rsidRPr="00F4096E">
        <w:rPr>
          <w:sz w:val="16"/>
        </w:rPr>
        <w:t xml:space="preserve"> their </w:t>
      </w:r>
      <w:r w:rsidRPr="00F4096E">
        <w:rPr>
          <w:rStyle w:val="StyleUnderline"/>
        </w:rPr>
        <w:t>political information from establishment sources</w:t>
      </w:r>
      <w:r w:rsidRPr="00F4096E">
        <w:rPr>
          <w:sz w:val="16"/>
        </w:rPr>
        <w:t xml:space="preserve"> (if they bother to get such information at all). It is only a minority of the population that distrusts and dislikes the establishment that engages with explicitly anti-establishment content and narratives online. On the one hand, content producers that cater to this minority of the population don’t have to worry about being discredited by establishment sources because their audience doesn’t trust establishment sources. Nevertheless, as Felix Simon, Sacha Altay, and Hugo Mercier point out, </w:t>
      </w:r>
      <w:r w:rsidRPr="00F4096E">
        <w:rPr>
          <w:rStyle w:val="StyleUnderline"/>
          <w:highlight w:val="cyan"/>
        </w:rPr>
        <w:t xml:space="preserve">this </w:t>
      </w:r>
      <w:r w:rsidRPr="00F4096E">
        <w:rPr>
          <w:rStyle w:val="Emphasis"/>
          <w:highlight w:val="cyan"/>
        </w:rPr>
        <w:t>audience</w:t>
      </w:r>
      <w:r w:rsidRPr="00F4096E">
        <w:rPr>
          <w:rStyle w:val="StyleUnderline"/>
        </w:rPr>
        <w:t xml:space="preserve"> of very active social media users </w:t>
      </w:r>
      <w:r w:rsidRPr="00F4096E">
        <w:rPr>
          <w:rStyle w:val="StyleUnderline"/>
          <w:highlight w:val="cyan"/>
        </w:rPr>
        <w:t>is</w:t>
      </w:r>
      <w:r w:rsidRPr="00F4096E">
        <w:rPr>
          <w:rStyle w:val="StyleUnderline"/>
        </w:rPr>
        <w:t xml:space="preserve"> </w:t>
      </w:r>
      <w:r w:rsidRPr="00F4096E">
        <w:rPr>
          <w:rStyle w:val="Emphasis"/>
        </w:rPr>
        <w:t xml:space="preserve">already </w:t>
      </w:r>
      <w:r w:rsidRPr="00F4096E">
        <w:rPr>
          <w:rStyle w:val="Emphasis"/>
          <w:highlight w:val="cyan"/>
        </w:rPr>
        <w:t>well-served</w:t>
      </w:r>
      <w:r w:rsidRPr="00F4096E">
        <w:rPr>
          <w:rStyle w:val="StyleUnderline"/>
          <w:highlight w:val="cyan"/>
        </w:rPr>
        <w:t xml:space="preserve"> by an</w:t>
      </w:r>
      <w:r w:rsidRPr="00F4096E">
        <w:rPr>
          <w:rStyle w:val="StyleUnderline"/>
        </w:rPr>
        <w:t xml:space="preserve"> informational </w:t>
      </w:r>
      <w:r w:rsidRPr="00F4096E">
        <w:rPr>
          <w:rStyle w:val="StyleUnderline"/>
          <w:highlight w:val="cyan"/>
        </w:rPr>
        <w:t xml:space="preserve">ecosystem </w:t>
      </w:r>
      <w:r w:rsidRPr="00F4096E">
        <w:rPr>
          <w:rStyle w:val="Emphasis"/>
          <w:highlight w:val="cyan"/>
        </w:rPr>
        <w:t>tailored</w:t>
      </w:r>
      <w:r w:rsidRPr="00F4096E">
        <w:rPr>
          <w:rStyle w:val="StyleUnderline"/>
          <w:highlight w:val="cyan"/>
        </w:rPr>
        <w:t xml:space="preserve"> to</w:t>
      </w:r>
      <w:r w:rsidRPr="00F4096E">
        <w:rPr>
          <w:rStyle w:val="StyleUnderline"/>
        </w:rPr>
        <w:t xml:space="preserve"> producing </w:t>
      </w:r>
      <w:r w:rsidRPr="00F4096E">
        <w:rPr>
          <w:rStyle w:val="StyleUnderline"/>
          <w:highlight w:val="cyan"/>
        </w:rPr>
        <w:t>anti-establishment content</w:t>
      </w:r>
      <w:r w:rsidRPr="00F4096E">
        <w:rPr>
          <w:sz w:val="16"/>
        </w:rPr>
        <w:t xml:space="preserve">, and </w:t>
      </w:r>
      <w:r w:rsidRPr="00F4096E">
        <w:rPr>
          <w:rStyle w:val="StyleUnderline"/>
          <w:highlight w:val="cyan"/>
        </w:rPr>
        <w:t xml:space="preserve">there is </w:t>
      </w:r>
      <w:r w:rsidRPr="00F4096E">
        <w:rPr>
          <w:rStyle w:val="Emphasis"/>
          <w:highlight w:val="cyan"/>
        </w:rPr>
        <w:t>little reason</w:t>
      </w:r>
      <w:r w:rsidRPr="00F4096E">
        <w:rPr>
          <w:rStyle w:val="StyleUnderline"/>
          <w:highlight w:val="cyan"/>
        </w:rPr>
        <w:t xml:space="preserve"> to believe</w:t>
      </w:r>
      <w:r w:rsidRPr="00F4096E">
        <w:rPr>
          <w:rStyle w:val="StyleUnderline"/>
        </w:rPr>
        <w:t xml:space="preserve"> that </w:t>
      </w:r>
      <w:r w:rsidRPr="00F4096E">
        <w:rPr>
          <w:rStyle w:val="Emphasis"/>
          <w:highlight w:val="cyan"/>
        </w:rPr>
        <w:t>AI</w:t>
      </w:r>
      <w:r w:rsidRPr="00F4096E">
        <w:rPr>
          <w:rStyle w:val="StyleUnderline"/>
        </w:rPr>
        <w:t xml:space="preserve">-based disinformation </w:t>
      </w:r>
      <w:r w:rsidRPr="00F4096E">
        <w:rPr>
          <w:rStyle w:val="StyleUnderline"/>
          <w:highlight w:val="cyan"/>
        </w:rPr>
        <w:t xml:space="preserve">will increase the </w:t>
      </w:r>
      <w:r w:rsidRPr="00F4096E">
        <w:rPr>
          <w:rStyle w:val="Emphasis"/>
          <w:highlight w:val="cyan"/>
        </w:rPr>
        <w:t>size</w:t>
      </w:r>
      <w:r w:rsidRPr="00F4096E">
        <w:rPr>
          <w:rStyle w:val="StyleUnderline"/>
        </w:rPr>
        <w:t xml:space="preserve"> of this audience</w:t>
      </w:r>
      <w:r w:rsidRPr="00F4096E">
        <w:rPr>
          <w:sz w:val="16"/>
        </w:rPr>
        <w:t xml:space="preserve">. Moreover, even if producers using AI-based disinformation do outcompete existing content producers in this space, </w:t>
      </w:r>
      <w:r w:rsidRPr="00F4096E">
        <w:rPr>
          <w:rStyle w:val="StyleUnderline"/>
          <w:highlight w:val="cyan"/>
        </w:rPr>
        <w:t xml:space="preserve">the </w:t>
      </w:r>
      <w:r w:rsidRPr="00F4096E">
        <w:rPr>
          <w:rStyle w:val="Emphasis"/>
          <w:highlight w:val="cyan"/>
        </w:rPr>
        <w:t>content</w:t>
      </w:r>
      <w:r w:rsidRPr="00F4096E">
        <w:rPr>
          <w:rStyle w:val="StyleUnderline"/>
        </w:rPr>
        <w:t xml:space="preserve"> overwhelmingly </w:t>
      </w:r>
      <w:r w:rsidRPr="00F4096E">
        <w:rPr>
          <w:rStyle w:val="StyleUnderline"/>
          <w:highlight w:val="cyan"/>
        </w:rPr>
        <w:t xml:space="preserve">preaches to the </w:t>
      </w:r>
      <w:r w:rsidRPr="00F4096E">
        <w:rPr>
          <w:rStyle w:val="Emphasis"/>
          <w:highlight w:val="cyan"/>
        </w:rPr>
        <w:t>choir</w:t>
      </w:r>
      <w:r w:rsidRPr="00F4096E">
        <w:rPr>
          <w:rStyle w:val="StyleUnderline"/>
        </w:rPr>
        <w:t xml:space="preserve"> anyway</w:t>
      </w:r>
      <w:r w:rsidRPr="00F4096E">
        <w:rPr>
          <w:sz w:val="16"/>
        </w:rPr>
        <w:t xml:space="preserve"> (again, see #1), so </w:t>
      </w:r>
      <w:r w:rsidRPr="00F4096E">
        <w:rPr>
          <w:rStyle w:val="StyleUnderline"/>
        </w:rPr>
        <w:t>it is unlikely to have big effects</w:t>
      </w:r>
      <w:r w:rsidRPr="00F4096E">
        <w:rPr>
          <w:sz w:val="16"/>
        </w:rPr>
        <w:t>.</w:t>
      </w:r>
    </w:p>
    <w:p w14:paraId="6602291F" w14:textId="77777777" w:rsidR="00423807" w:rsidRPr="00F4096E" w:rsidRDefault="00423807" w:rsidP="00423807">
      <w:pPr>
        <w:rPr>
          <w:sz w:val="16"/>
        </w:rPr>
      </w:pPr>
      <w:r w:rsidRPr="00F4096E">
        <w:rPr>
          <w:sz w:val="16"/>
        </w:rPr>
        <w:t>4. The establishment will have access to more powerful forms of AI than counter-establishment sources.</w:t>
      </w:r>
    </w:p>
    <w:p w14:paraId="7BF0800C" w14:textId="77777777" w:rsidR="00423807" w:rsidRPr="00F4096E" w:rsidRDefault="00423807" w:rsidP="00423807">
      <w:pPr>
        <w:rPr>
          <w:sz w:val="16"/>
        </w:rPr>
      </w:pPr>
      <w:r w:rsidRPr="00F4096E">
        <w:rPr>
          <w:sz w:val="16"/>
        </w:rPr>
        <w:t>When people worry about misinformation and disinformation, they worry about messages that contradict “establishment” narratives - that is, the consensus views of scientists and experts, public health authorities, government-approved data and statistics agencies, mainstream media fact-checkers, Davos elites, and so on. How worried should we be that AI-based disinformation will fuel counter-establishment content?</w:t>
      </w:r>
    </w:p>
    <w:p w14:paraId="546D3AE1" w14:textId="77777777" w:rsidR="00423807" w:rsidRPr="00F4096E" w:rsidRDefault="00423807" w:rsidP="00423807">
      <w:pPr>
        <w:rPr>
          <w:sz w:val="16"/>
        </w:rPr>
      </w:pPr>
      <w:r w:rsidRPr="00F4096E">
        <w:rPr>
          <w:sz w:val="16"/>
        </w:rPr>
        <w:t xml:space="preserve">Here is a final reason for scepticism that this is a major threat: </w:t>
      </w:r>
      <w:r w:rsidRPr="00F4096E">
        <w:rPr>
          <w:rStyle w:val="StyleUnderline"/>
          <w:highlight w:val="cyan"/>
        </w:rPr>
        <w:t>in</w:t>
      </w:r>
      <w:r w:rsidRPr="00F4096E">
        <w:rPr>
          <w:sz w:val="16"/>
        </w:rPr>
        <w:t xml:space="preserve"> Western </w:t>
      </w:r>
      <w:r w:rsidRPr="00F4096E">
        <w:rPr>
          <w:rStyle w:val="Emphasis"/>
          <w:highlight w:val="cyan"/>
        </w:rPr>
        <w:t>democracies</w:t>
      </w:r>
      <w:r w:rsidRPr="00F4096E">
        <w:rPr>
          <w:rStyle w:val="StyleUnderline"/>
          <w:highlight w:val="cyan"/>
        </w:rPr>
        <w:t xml:space="preserve">, the </w:t>
      </w:r>
      <w:r w:rsidRPr="00307F36">
        <w:rPr>
          <w:rStyle w:val="StyleUnderline"/>
          <w:highlight w:val="cyan"/>
        </w:rPr>
        <w:t>establishment</w:t>
      </w:r>
      <w:r w:rsidRPr="00F4096E">
        <w:rPr>
          <w:sz w:val="16"/>
        </w:rPr>
        <w:t xml:space="preserve"> - governments, international organisations (e.g., the EU), mainstream media, corporations legally accountable to governments, and so on - </w:t>
      </w:r>
      <w:r w:rsidRPr="00F4096E">
        <w:rPr>
          <w:rStyle w:val="StyleUnderline"/>
          <w:highlight w:val="cyan"/>
        </w:rPr>
        <w:t>will</w:t>
      </w:r>
      <w:r w:rsidRPr="00F4096E">
        <w:rPr>
          <w:rStyle w:val="StyleUnderline"/>
        </w:rPr>
        <w:t xml:space="preserve"> inevitably </w:t>
      </w:r>
      <w:r w:rsidRPr="00F4096E">
        <w:rPr>
          <w:rStyle w:val="StyleUnderline"/>
          <w:highlight w:val="cyan"/>
        </w:rPr>
        <w:t>have</w:t>
      </w:r>
      <w:r w:rsidRPr="00F4096E">
        <w:rPr>
          <w:rStyle w:val="StyleUnderline"/>
        </w:rPr>
        <w:t xml:space="preserve"> much greater access to </w:t>
      </w:r>
      <w:r w:rsidRPr="00F4096E">
        <w:rPr>
          <w:rStyle w:val="Emphasis"/>
          <w:highlight w:val="cyan"/>
        </w:rPr>
        <w:t>more powerful</w:t>
      </w:r>
      <w:r w:rsidRPr="00F4096E">
        <w:rPr>
          <w:rStyle w:val="StyleUnderline"/>
        </w:rPr>
        <w:t xml:space="preserve">, effective </w:t>
      </w:r>
      <w:r w:rsidRPr="00F4096E">
        <w:rPr>
          <w:rStyle w:val="Emphasis"/>
          <w:highlight w:val="cyan"/>
        </w:rPr>
        <w:t>a</w:t>
      </w:r>
      <w:r w:rsidRPr="00F4096E">
        <w:rPr>
          <w:rStyle w:val="StyleUnderline"/>
        </w:rPr>
        <w:t xml:space="preserve">rtificial </w:t>
      </w:r>
      <w:r w:rsidRPr="00F4096E">
        <w:rPr>
          <w:rStyle w:val="Emphasis"/>
          <w:highlight w:val="cyan"/>
        </w:rPr>
        <w:t>i</w:t>
      </w:r>
      <w:r w:rsidRPr="00F4096E">
        <w:rPr>
          <w:rStyle w:val="StyleUnderline"/>
        </w:rPr>
        <w:t>ntelligence</w:t>
      </w:r>
      <w:r w:rsidRPr="00F4096E">
        <w:rPr>
          <w:sz w:val="16"/>
        </w:rPr>
        <w:t xml:space="preserve"> than counter-establishment sources. That’s what makes them the establishment, after all. For example, this is why </w:t>
      </w:r>
      <w:r w:rsidRPr="00F4096E">
        <w:rPr>
          <w:rStyle w:val="StyleUnderline"/>
        </w:rPr>
        <w:t xml:space="preserve">it’s </w:t>
      </w:r>
      <w:r w:rsidRPr="00F4096E">
        <w:rPr>
          <w:rStyle w:val="Emphasis"/>
        </w:rPr>
        <w:t>very hard</w:t>
      </w:r>
      <w:r w:rsidRPr="00F4096E">
        <w:rPr>
          <w:rStyle w:val="StyleUnderline"/>
        </w:rPr>
        <w:t xml:space="preserve"> to get </w:t>
      </w:r>
      <w:r w:rsidRPr="00F4096E">
        <w:rPr>
          <w:rStyle w:val="Emphasis"/>
          <w:highlight w:val="cyan"/>
        </w:rPr>
        <w:t>GPT</w:t>
      </w:r>
      <w:r w:rsidRPr="00F4096E">
        <w:rPr>
          <w:rStyle w:val="StyleUnderline"/>
        </w:rPr>
        <w:t xml:space="preserve">-4 to produce arguments against vaccines but not in favour of them, or why it </w:t>
      </w:r>
      <w:r w:rsidRPr="00F4096E">
        <w:rPr>
          <w:rStyle w:val="StyleUnderline"/>
          <w:highlight w:val="cyan"/>
        </w:rPr>
        <w:t>rejects</w:t>
      </w:r>
      <w:r w:rsidRPr="00F4096E">
        <w:rPr>
          <w:rStyle w:val="StyleUnderline"/>
        </w:rPr>
        <w:t xml:space="preserve"> requests </w:t>
      </w:r>
      <w:r w:rsidRPr="00F4096E">
        <w:rPr>
          <w:rStyle w:val="StyleUnderline"/>
          <w:highlight w:val="cyan"/>
        </w:rPr>
        <w:t xml:space="preserve">to defend </w:t>
      </w:r>
      <w:r w:rsidRPr="00F4096E">
        <w:rPr>
          <w:rStyle w:val="Emphasis"/>
          <w:highlight w:val="cyan"/>
        </w:rPr>
        <w:t>Trump</w:t>
      </w:r>
      <w:r w:rsidRPr="00F4096E">
        <w:rPr>
          <w:rStyle w:val="StyleUnderline"/>
        </w:rPr>
        <w:t xml:space="preserve">’s claim that the 2020 US presidential election was stolen but will happily </w:t>
      </w:r>
      <w:r w:rsidRPr="00F4096E">
        <w:rPr>
          <w:rStyle w:val="Emphasis"/>
        </w:rPr>
        <w:t>debunk it</w:t>
      </w:r>
      <w:r w:rsidRPr="00F4096E">
        <w:rPr>
          <w:sz w:val="16"/>
        </w:rPr>
        <w:t xml:space="preserve">: </w:t>
      </w:r>
    </w:p>
    <w:p w14:paraId="7D78A094" w14:textId="77777777" w:rsidR="00423807" w:rsidRPr="00F4096E" w:rsidRDefault="00423807" w:rsidP="00423807">
      <w:pPr>
        <w:rPr>
          <w:sz w:val="16"/>
        </w:rPr>
      </w:pPr>
      <w:r w:rsidRPr="00F4096E">
        <w:rPr>
          <w:sz w:val="16"/>
        </w:rPr>
        <w:t>[IMAGE OMITTED]</w:t>
      </w:r>
    </w:p>
    <w:p w14:paraId="695DD175" w14:textId="37B4FD7E" w:rsidR="00423807" w:rsidRPr="00423807" w:rsidRDefault="00423807" w:rsidP="00423807">
      <w:pPr>
        <w:rPr>
          <w:sz w:val="16"/>
        </w:rPr>
      </w:pPr>
      <w:r w:rsidRPr="00F4096E">
        <w:rPr>
          <w:sz w:val="16"/>
        </w:rPr>
        <w:t xml:space="preserve">This has an obvious consequence, which can be stated like this: anything that anti-establishment propagandists can do with AI, the establishment can do better. </w:t>
      </w:r>
      <w:r w:rsidRPr="00F4096E">
        <w:rPr>
          <w:rStyle w:val="StyleUnderline"/>
        </w:rPr>
        <w:t xml:space="preserve">This means </w:t>
      </w:r>
      <w:r w:rsidRPr="00F4096E">
        <w:rPr>
          <w:rStyle w:val="StyleUnderline"/>
          <w:highlight w:val="cyan"/>
        </w:rPr>
        <w:t xml:space="preserve">the </w:t>
      </w:r>
      <w:r w:rsidRPr="00F4096E">
        <w:rPr>
          <w:rStyle w:val="Emphasis"/>
          <w:highlight w:val="cyan"/>
        </w:rPr>
        <w:t>establishment</w:t>
      </w:r>
      <w:r w:rsidRPr="00F4096E">
        <w:rPr>
          <w:rStyle w:val="StyleUnderline"/>
          <w:highlight w:val="cyan"/>
        </w:rPr>
        <w:t xml:space="preserve"> will</w:t>
      </w:r>
      <w:r w:rsidRPr="00F4096E">
        <w:rPr>
          <w:rStyle w:val="StyleUnderline"/>
        </w:rPr>
        <w:t xml:space="preserve"> be able to </w:t>
      </w:r>
      <w:r w:rsidRPr="00F4096E">
        <w:rPr>
          <w:rStyle w:val="Emphasis"/>
          <w:highlight w:val="cyan"/>
        </w:rPr>
        <w:t>outcompete</w:t>
      </w:r>
      <w:r w:rsidRPr="00F4096E">
        <w:rPr>
          <w:rStyle w:val="StyleUnderline"/>
          <w:highlight w:val="cyan"/>
        </w:rPr>
        <w:t xml:space="preserve"> its</w:t>
      </w:r>
      <w:r w:rsidRPr="00F4096E">
        <w:rPr>
          <w:rStyle w:val="StyleUnderline"/>
        </w:rPr>
        <w:t xml:space="preserve"> anti-establishment </w:t>
      </w:r>
      <w:r w:rsidRPr="00F4096E">
        <w:rPr>
          <w:rStyle w:val="StyleUnderline"/>
          <w:highlight w:val="cyan"/>
        </w:rPr>
        <w:t>rivals</w:t>
      </w:r>
      <w:r w:rsidRPr="00F4096E">
        <w:rPr>
          <w:rStyle w:val="StyleUnderline"/>
        </w:rPr>
        <w:t xml:space="preserve"> and attackers when it comes to the use of AI </w:t>
      </w:r>
      <w:r w:rsidRPr="00F4096E">
        <w:rPr>
          <w:rStyle w:val="StyleUnderline"/>
          <w:highlight w:val="cyan"/>
        </w:rPr>
        <w:t>in generating</w:t>
      </w:r>
      <w:r w:rsidRPr="00F4096E">
        <w:rPr>
          <w:rStyle w:val="StyleUnderline"/>
        </w:rPr>
        <w:t xml:space="preserve"> and transmitting persuasive, </w:t>
      </w:r>
      <w:r w:rsidRPr="00F4096E">
        <w:rPr>
          <w:rStyle w:val="Emphasis"/>
        </w:rPr>
        <w:t xml:space="preserve">targeted </w:t>
      </w:r>
      <w:r w:rsidRPr="00F4096E">
        <w:rPr>
          <w:rStyle w:val="Emphasis"/>
          <w:highlight w:val="cyan"/>
        </w:rPr>
        <w:t>arguments</w:t>
      </w:r>
      <w:r w:rsidRPr="00F4096E">
        <w:rPr>
          <w:rStyle w:val="StyleUnderline"/>
        </w:rPr>
        <w:t>.</w:t>
      </w:r>
      <w:r w:rsidRPr="00F4096E">
        <w:rPr>
          <w:sz w:val="16"/>
        </w:rPr>
        <w:t xml:space="preserve"> It also means the establishment will have access to more effective AI-based technologies when it comes to detecting and combatting anti-establishment narratives online and elsewhere.</w:t>
      </w:r>
    </w:p>
    <w:p w14:paraId="279E4ED9" w14:textId="77777777" w:rsidR="00A85E33" w:rsidRDefault="00A85E33" w:rsidP="00A85E33">
      <w:pPr>
        <w:pStyle w:val="Heading4"/>
      </w:pPr>
      <w:r>
        <w:t>The far right isn’t coordinated enough.</w:t>
      </w:r>
    </w:p>
    <w:p w14:paraId="7F43AD66" w14:textId="77777777" w:rsidR="00A85E33" w:rsidRPr="00B06EDB" w:rsidRDefault="00A85E33" w:rsidP="00A85E33">
      <w:r w:rsidRPr="00B06EDB">
        <w:t>Daniel</w:t>
      </w:r>
      <w:r>
        <w:rPr>
          <w:rFonts w:eastAsiaTheme="majorEastAsia" w:cstheme="majorBidi"/>
          <w:b/>
          <w:iCs/>
          <w:sz w:val="26"/>
        </w:rPr>
        <w:t xml:space="preserve"> </w:t>
      </w:r>
      <w:r w:rsidRPr="0090500E">
        <w:rPr>
          <w:rFonts w:eastAsiaTheme="majorEastAsia" w:cstheme="majorBidi"/>
          <w:b/>
          <w:iCs/>
          <w:sz w:val="26"/>
        </w:rPr>
        <w:t>Byman 22</w:t>
      </w:r>
      <w:r>
        <w:t>. P</w:t>
      </w:r>
      <w:r w:rsidRPr="0090500E">
        <w:t>rofessor</w:t>
      </w:r>
      <w:r>
        <w:t xml:space="preserve">, </w:t>
      </w:r>
      <w:r w:rsidRPr="0090500E">
        <w:t>School of Foreign Service at Georgetown University</w:t>
      </w:r>
      <w:r>
        <w:t xml:space="preserve">; Senior </w:t>
      </w:r>
      <w:r w:rsidRPr="0090500E">
        <w:t>fellow</w:t>
      </w:r>
      <w:r>
        <w:t xml:space="preserve">, </w:t>
      </w:r>
      <w:r w:rsidRPr="0090500E">
        <w:t>Brookings Institution. "Right-wing extremists: the danger not of bombs but ballots</w:t>
      </w:r>
      <w:r>
        <w:t>.</w:t>
      </w:r>
      <w:r w:rsidRPr="0090500E">
        <w:t>" https://www.lowyinstitute.org/the-interpreter/right-wing-extremists-danger-not-bombs-ballots</w:t>
      </w:r>
    </w:p>
    <w:p w14:paraId="626028B3" w14:textId="77777777" w:rsidR="00A85E33" w:rsidRPr="00B06EDB" w:rsidRDefault="00A85E33" w:rsidP="00A85E33">
      <w:pPr>
        <w:rPr>
          <w:sz w:val="16"/>
        </w:rPr>
      </w:pPr>
      <w:r w:rsidRPr="00B06EDB">
        <w:rPr>
          <w:sz w:val="16"/>
        </w:rPr>
        <w:t xml:space="preserve">Yet to guard against the threat, we must also recognise </w:t>
      </w:r>
      <w:r w:rsidRPr="00A53243">
        <w:rPr>
          <w:rStyle w:val="StyleUnderline"/>
        </w:rPr>
        <w:t xml:space="preserve">the </w:t>
      </w:r>
      <w:r w:rsidRPr="00A53243">
        <w:rPr>
          <w:rStyle w:val="Emphasis"/>
        </w:rPr>
        <w:t>numerous weaknesses</w:t>
      </w:r>
      <w:r w:rsidRPr="00A53243">
        <w:rPr>
          <w:rStyle w:val="StyleUnderline"/>
        </w:rPr>
        <w:t xml:space="preserve"> of </w:t>
      </w:r>
      <w:r w:rsidRPr="00A53243">
        <w:rPr>
          <w:rStyle w:val="Emphasis"/>
        </w:rPr>
        <w:t>white supremacists</w:t>
      </w:r>
      <w:r w:rsidRPr="00A53243">
        <w:rPr>
          <w:rStyle w:val="StyleUnderline"/>
        </w:rPr>
        <w:t xml:space="preserve"> and</w:t>
      </w:r>
      <w:r w:rsidRPr="00A53243">
        <w:rPr>
          <w:sz w:val="16"/>
        </w:rPr>
        <w:t xml:space="preserve"> other </w:t>
      </w:r>
      <w:r w:rsidRPr="00A53243">
        <w:rPr>
          <w:rStyle w:val="Emphasis"/>
        </w:rPr>
        <w:t>right-wing extremists</w:t>
      </w:r>
      <w:r w:rsidRPr="00A53243">
        <w:rPr>
          <w:sz w:val="16"/>
        </w:rPr>
        <w:t>.</w:t>
      </w:r>
    </w:p>
    <w:p w14:paraId="1E06449B" w14:textId="77777777" w:rsidR="00A85E33" w:rsidRPr="00B06EDB" w:rsidRDefault="00A85E33" w:rsidP="00A85E33">
      <w:pPr>
        <w:rPr>
          <w:sz w:val="16"/>
        </w:rPr>
      </w:pPr>
      <w:r w:rsidRPr="00B06EDB">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 At the same time, however, the </w:t>
      </w:r>
      <w:r w:rsidRPr="00B06EDB">
        <w:rPr>
          <w:rStyle w:val="StyleUnderline"/>
          <w:highlight w:val="cyan"/>
        </w:rPr>
        <w:t>ideas are</w:t>
      </w:r>
      <w:r w:rsidRPr="00B06EDB">
        <w:rPr>
          <w:rStyle w:val="StyleUnderline"/>
        </w:rPr>
        <w:t xml:space="preserve"> </w:t>
      </w:r>
      <w:r w:rsidRPr="00B06EDB">
        <w:rPr>
          <w:rStyle w:val="Emphasis"/>
        </w:rPr>
        <w:t xml:space="preserve">so </w:t>
      </w:r>
      <w:r w:rsidRPr="00B06EDB">
        <w:rPr>
          <w:rStyle w:val="Emphasis"/>
          <w:highlight w:val="cyan"/>
        </w:rPr>
        <w:t>disparate</w:t>
      </w:r>
      <w:r w:rsidRPr="00B06EDB">
        <w:rPr>
          <w:rStyle w:val="StyleUnderline"/>
        </w:rPr>
        <w:t xml:space="preserve"> it is </w:t>
      </w:r>
      <w:r w:rsidRPr="00B06EDB">
        <w:rPr>
          <w:rStyle w:val="StyleUnderline"/>
          <w:highlight w:val="cyan"/>
        </w:rPr>
        <w:t>hard</w:t>
      </w:r>
      <w:r w:rsidRPr="00B06EDB">
        <w:rPr>
          <w:rStyle w:val="StyleUnderline"/>
        </w:rPr>
        <w:t xml:space="preserve"> for leaders </w:t>
      </w:r>
      <w:r w:rsidRPr="00B06EDB">
        <w:rPr>
          <w:rStyle w:val="StyleUnderline"/>
          <w:highlight w:val="cyan"/>
        </w:rPr>
        <w:t xml:space="preserve">to </w:t>
      </w:r>
      <w:r w:rsidRPr="00B06EDB">
        <w:rPr>
          <w:rStyle w:val="Emphasis"/>
          <w:highlight w:val="cyan"/>
        </w:rPr>
        <w:t>orient</w:t>
      </w:r>
      <w:r w:rsidRPr="00B06EDB">
        <w:rPr>
          <w:rStyle w:val="Emphasis"/>
        </w:rPr>
        <w:t xml:space="preserve"> the movement</w:t>
      </w:r>
      <w:r w:rsidRPr="00B06EDB">
        <w:rPr>
          <w:rStyle w:val="StyleUnderline"/>
        </w:rPr>
        <w:t xml:space="preserve"> </w:t>
      </w:r>
      <w:r w:rsidRPr="00B06EDB">
        <w:rPr>
          <w:rStyle w:val="StyleUnderline"/>
          <w:highlight w:val="cyan"/>
        </w:rPr>
        <w:t>toward</w:t>
      </w:r>
      <w:r w:rsidRPr="00B06EDB">
        <w:rPr>
          <w:rStyle w:val="StyleUnderline"/>
        </w:rPr>
        <w:t xml:space="preserve"> </w:t>
      </w:r>
      <w:r w:rsidRPr="00B06EDB">
        <w:rPr>
          <w:rStyle w:val="Emphasis"/>
        </w:rPr>
        <w:t xml:space="preserve">any </w:t>
      </w:r>
      <w:r w:rsidRPr="00B06EDB">
        <w:rPr>
          <w:rStyle w:val="Emphasis"/>
          <w:highlight w:val="cyan"/>
        </w:rPr>
        <w:t>particular goal</w:t>
      </w:r>
      <w:r w:rsidRPr="00B06EDB">
        <w:rPr>
          <w:sz w:val="16"/>
        </w:rPr>
        <w:t>, and for them to steadily build pressure on its enemies or otherwise move forward.</w:t>
      </w:r>
    </w:p>
    <w:p w14:paraId="71829F29" w14:textId="77777777" w:rsidR="00A85E33" w:rsidRPr="00B06EDB" w:rsidRDefault="00A85E33" w:rsidP="00A85E33">
      <w:pPr>
        <w:rPr>
          <w:sz w:val="16"/>
        </w:rPr>
      </w:pPr>
      <w:r w:rsidRPr="00B06EDB">
        <w:rPr>
          <w:sz w:val="16"/>
        </w:rPr>
        <w:t>Indeed, the movement is clearly capable of killing people and of disrupting politics</w:t>
      </w:r>
      <w:r w:rsidRPr="00A53243">
        <w:rPr>
          <w:sz w:val="16"/>
        </w:rPr>
        <w:t xml:space="preserve">, but </w:t>
      </w:r>
      <w:r w:rsidRPr="00A53243">
        <w:rPr>
          <w:rStyle w:val="StyleUnderline"/>
        </w:rPr>
        <w:t xml:space="preserve">it is </w:t>
      </w:r>
      <w:r w:rsidRPr="00A53243">
        <w:rPr>
          <w:rStyle w:val="Emphasis"/>
        </w:rPr>
        <w:t>far from clear</w:t>
      </w:r>
      <w:r w:rsidRPr="00A53243">
        <w:rPr>
          <w:rStyle w:val="StyleUnderline"/>
        </w:rPr>
        <w:t xml:space="preserve"> how it will achieve its </w:t>
      </w:r>
      <w:r w:rsidRPr="00A53243">
        <w:rPr>
          <w:rStyle w:val="Emphasis"/>
        </w:rPr>
        <w:t>extreme agenda</w:t>
      </w:r>
      <w:r w:rsidRPr="00A53243">
        <w:rPr>
          <w:sz w:val="16"/>
        </w:rPr>
        <w:t xml:space="preserve">. Most of </w:t>
      </w:r>
      <w:r w:rsidRPr="00A53243">
        <w:rPr>
          <w:rStyle w:val="StyleUnderline"/>
        </w:rPr>
        <w:t xml:space="preserve">its ideas are </w:t>
      </w:r>
      <w:r w:rsidRPr="00A53243">
        <w:rPr>
          <w:rStyle w:val="Emphasis"/>
        </w:rPr>
        <w:t>not popular</w:t>
      </w:r>
      <w:r w:rsidRPr="00A53243">
        <w:rPr>
          <w:sz w:val="16"/>
        </w:rPr>
        <w:t xml:space="preserve">, </w:t>
      </w:r>
      <w:r w:rsidRPr="00A53243">
        <w:rPr>
          <w:rStyle w:val="StyleUnderline"/>
        </w:rPr>
        <w:t>and</w:t>
      </w:r>
      <w:r w:rsidRPr="00A53243">
        <w:rPr>
          <w:sz w:val="16"/>
        </w:rPr>
        <w:t xml:space="preserve"> the associated </w:t>
      </w:r>
      <w:r w:rsidRPr="00A53243">
        <w:rPr>
          <w:rStyle w:val="StyleUnderline"/>
        </w:rPr>
        <w:t>violence</w:t>
      </w:r>
      <w:r w:rsidRPr="00A53243">
        <w:rPr>
          <w:sz w:val="16"/>
        </w:rPr>
        <w:t xml:space="preserve"> often </w:t>
      </w:r>
      <w:r w:rsidRPr="00A53243">
        <w:rPr>
          <w:rStyle w:val="StyleUnderline"/>
        </w:rPr>
        <w:t xml:space="preserve">discredits the </w:t>
      </w:r>
      <w:r w:rsidRPr="00A53243">
        <w:rPr>
          <w:rStyle w:val="Emphasis"/>
        </w:rPr>
        <w:t>broader movement as a whole</w:t>
      </w:r>
      <w:r w:rsidRPr="00A53243">
        <w:rPr>
          <w:sz w:val="16"/>
        </w:rPr>
        <w:t>. Some extremists</w:t>
      </w:r>
      <w:r w:rsidRPr="00B06EDB">
        <w:rPr>
          <w:sz w:val="16"/>
        </w:rPr>
        <w:t xml:space="preserve"> hope to further polarise and accelerate societal collapse, an approach that, for now at least, appears far-fetched: Western governments have problems, but they are not teetering on the abyss.</w:t>
      </w:r>
    </w:p>
    <w:p w14:paraId="3B20D238" w14:textId="77777777" w:rsidR="00A85E33" w:rsidRPr="00B06EDB" w:rsidRDefault="00A85E33" w:rsidP="00A85E33">
      <w:pPr>
        <w:rPr>
          <w:sz w:val="16"/>
        </w:rPr>
      </w:pPr>
      <w:r w:rsidRPr="00B06EDB">
        <w:rPr>
          <w:sz w:val="16"/>
        </w:rPr>
        <w:t>One of the most difficult challenges, however, is discussed in great detail in Khalil’s book: the problem of politics.</w:t>
      </w:r>
    </w:p>
    <w:p w14:paraId="752D7E97" w14:textId="77777777" w:rsidR="00A85E33" w:rsidRPr="00B06EDB" w:rsidRDefault="00A85E33" w:rsidP="00A85E33">
      <w:pPr>
        <w:rPr>
          <w:sz w:val="16"/>
        </w:rPr>
      </w:pPr>
      <w:r w:rsidRPr="00B06EDB">
        <w:rPr>
          <w:sz w:val="16"/>
        </w:rPr>
        <w:t xml:space="preserve">Part of the issue for many extremist groups and the movement as a whole is the </w:t>
      </w:r>
      <w:r w:rsidRPr="00B06EDB">
        <w:rPr>
          <w:rStyle w:val="Emphasis"/>
          <w:highlight w:val="cyan"/>
        </w:rPr>
        <w:t>poor</w:t>
      </w:r>
      <w:r w:rsidRPr="00B06EDB">
        <w:rPr>
          <w:rStyle w:val="Emphasis"/>
        </w:rPr>
        <w:t xml:space="preserve"> quality</w:t>
      </w:r>
      <w:r w:rsidRPr="00B06EDB">
        <w:rPr>
          <w:rStyle w:val="StyleUnderline"/>
        </w:rPr>
        <w:t xml:space="preserve"> of</w:t>
      </w:r>
      <w:r w:rsidRPr="00B06EDB">
        <w:rPr>
          <w:sz w:val="16"/>
        </w:rPr>
        <w:t xml:space="preserve"> the </w:t>
      </w:r>
      <w:r w:rsidRPr="00B06EDB">
        <w:rPr>
          <w:rStyle w:val="StyleUnderline"/>
          <w:highlight w:val="cyan"/>
        </w:rPr>
        <w:t>leadership and</w:t>
      </w:r>
      <w:r w:rsidRPr="00B06EDB">
        <w:rPr>
          <w:rStyle w:val="StyleUnderline"/>
        </w:rPr>
        <w:t xml:space="preserve"> the </w:t>
      </w:r>
      <w:r w:rsidRPr="00B06EDB">
        <w:rPr>
          <w:rStyle w:val="Emphasis"/>
          <w:highlight w:val="cyan"/>
        </w:rPr>
        <w:t>limited capacity</w:t>
      </w:r>
      <w:r w:rsidRPr="00B06EDB">
        <w:rPr>
          <w:rStyle w:val="StyleUnderline"/>
          <w:highlight w:val="cyan"/>
        </w:rPr>
        <w:t xml:space="preserve"> of</w:t>
      </w:r>
      <w:r w:rsidRPr="00B06EDB">
        <w:rPr>
          <w:rStyle w:val="StyleUnderline"/>
        </w:rPr>
        <w:t xml:space="preserve"> many </w:t>
      </w:r>
      <w:r w:rsidRPr="00B06EDB">
        <w:rPr>
          <w:rStyle w:val="StyleUnderline"/>
          <w:highlight w:val="cyan"/>
        </w:rPr>
        <w:t>followers</w:t>
      </w:r>
      <w:r w:rsidRPr="00B06EDB">
        <w:rPr>
          <w:sz w:val="16"/>
        </w:rPr>
        <w:t xml:space="preserve">. </w:t>
      </w:r>
      <w:r w:rsidRPr="00B06EDB">
        <w:rPr>
          <w:rStyle w:val="StyleUnderline"/>
        </w:rPr>
        <w:t>Leaders</w:t>
      </w:r>
      <w:r w:rsidRPr="00B06EDB">
        <w:rPr>
          <w:sz w:val="16"/>
        </w:rPr>
        <w:t xml:space="preserve"> often </w:t>
      </w:r>
      <w:r w:rsidRPr="00B06EDB">
        <w:rPr>
          <w:rStyle w:val="StyleUnderline"/>
        </w:rPr>
        <w:t xml:space="preserve">quarrel with </w:t>
      </w:r>
      <w:r w:rsidRPr="00B06EDB">
        <w:rPr>
          <w:rStyle w:val="Emphasis"/>
        </w:rPr>
        <w:t>one another</w:t>
      </w:r>
      <w:r w:rsidRPr="00B06EDB">
        <w:rPr>
          <w:sz w:val="16"/>
        </w:rPr>
        <w:t xml:space="preserve">, and </w:t>
      </w:r>
      <w:r w:rsidRPr="00B06EDB">
        <w:rPr>
          <w:rStyle w:val="StyleUnderline"/>
        </w:rPr>
        <w:t xml:space="preserve">the movement is divided into </w:t>
      </w:r>
      <w:r w:rsidRPr="00B06EDB">
        <w:rPr>
          <w:rStyle w:val="Emphasis"/>
        </w:rPr>
        <w:t>numerous small groups</w:t>
      </w:r>
      <w:r w:rsidRPr="00B06EDB">
        <w:rPr>
          <w:sz w:val="16"/>
        </w:rPr>
        <w:t>: indeed, many of the worst attacks have been done by individuals who are not affiliated with any group at all.</w:t>
      </w:r>
    </w:p>
    <w:p w14:paraId="6D5E554C" w14:textId="77777777" w:rsidR="00A85E33" w:rsidRPr="00B06EDB" w:rsidRDefault="00A85E33" w:rsidP="00A85E33">
      <w:pPr>
        <w:rPr>
          <w:sz w:val="16"/>
        </w:rPr>
      </w:pPr>
      <w:r w:rsidRPr="00B06EDB">
        <w:rPr>
          <w:sz w:val="16"/>
        </w:rPr>
        <w:t xml:space="preserve">The </w:t>
      </w:r>
      <w:r w:rsidRPr="00B06EDB">
        <w:rPr>
          <w:rStyle w:val="StyleUnderline"/>
        </w:rPr>
        <w:t xml:space="preserve">movement </w:t>
      </w:r>
      <w:r w:rsidRPr="00A53243">
        <w:rPr>
          <w:rStyle w:val="Emphasis"/>
        </w:rPr>
        <w:t>relies heavily</w:t>
      </w:r>
      <w:r w:rsidRPr="00A53243">
        <w:rPr>
          <w:rStyle w:val="StyleUnderline"/>
        </w:rPr>
        <w:t xml:space="preserve"> on social media to recruit and discuss ideas</w:t>
      </w:r>
      <w:r w:rsidRPr="00A53243">
        <w:rPr>
          <w:sz w:val="16"/>
        </w:rPr>
        <w:t xml:space="preserve">, but social media has a levelling effect, </w:t>
      </w:r>
      <w:r w:rsidRPr="00A53243">
        <w:rPr>
          <w:rStyle w:val="StyleUnderline"/>
        </w:rPr>
        <w:t>creating</w:t>
      </w:r>
      <w:r w:rsidRPr="00A53243">
        <w:rPr>
          <w:sz w:val="16"/>
        </w:rPr>
        <w:t xml:space="preserve"> “</w:t>
      </w:r>
      <w:r w:rsidRPr="00A53243">
        <w:rPr>
          <w:rStyle w:val="Emphasis"/>
        </w:rPr>
        <w:t>influencers</w:t>
      </w:r>
      <w:r w:rsidRPr="00A53243">
        <w:rPr>
          <w:sz w:val="16"/>
        </w:rPr>
        <w:t xml:space="preserve">” </w:t>
      </w:r>
      <w:r w:rsidRPr="00A53243">
        <w:rPr>
          <w:rStyle w:val="StyleUnderline"/>
        </w:rPr>
        <w:t>rather</w:t>
      </w:r>
      <w:r w:rsidRPr="00B06EDB">
        <w:rPr>
          <w:rStyle w:val="StyleUnderline"/>
        </w:rPr>
        <w:t xml:space="preserve"> than leaders</w:t>
      </w:r>
      <w:r w:rsidRPr="00B06EDB">
        <w:rPr>
          <w:sz w:val="16"/>
        </w:rPr>
        <w:t xml:space="preserve">: </w:t>
      </w:r>
      <w:r w:rsidRPr="00B06EDB">
        <w:rPr>
          <w:rStyle w:val="Emphasis"/>
        </w:rPr>
        <w:t xml:space="preserve">very </w:t>
      </w:r>
      <w:r w:rsidRPr="00B06EDB">
        <w:rPr>
          <w:rStyle w:val="Emphasis"/>
          <w:highlight w:val="cyan"/>
        </w:rPr>
        <w:t>few extremists</w:t>
      </w:r>
      <w:r w:rsidRPr="00B06EDB">
        <w:rPr>
          <w:rStyle w:val="StyleUnderline"/>
          <w:highlight w:val="cyan"/>
        </w:rPr>
        <w:t xml:space="preserve"> see themselves as </w:t>
      </w:r>
      <w:r w:rsidRPr="00B06EDB">
        <w:rPr>
          <w:rStyle w:val="Emphasis"/>
          <w:highlight w:val="cyan"/>
        </w:rPr>
        <w:t>bound</w:t>
      </w:r>
      <w:r w:rsidRPr="00B06EDB">
        <w:rPr>
          <w:rStyle w:val="StyleUnderline"/>
          <w:highlight w:val="cyan"/>
        </w:rPr>
        <w:t xml:space="preserve"> by</w:t>
      </w:r>
      <w:r w:rsidRPr="00B06EDB">
        <w:rPr>
          <w:rStyle w:val="StyleUnderline"/>
        </w:rPr>
        <w:t xml:space="preserve"> the </w:t>
      </w:r>
      <w:r w:rsidRPr="00B06EDB">
        <w:rPr>
          <w:rStyle w:val="Emphasis"/>
        </w:rPr>
        <w:t xml:space="preserve">decisions of </w:t>
      </w:r>
      <w:r w:rsidRPr="00B06EDB">
        <w:rPr>
          <w:rStyle w:val="Emphasis"/>
          <w:highlight w:val="cyan"/>
        </w:rPr>
        <w:t>a</w:t>
      </w:r>
      <w:r w:rsidRPr="00B06EDB">
        <w:rPr>
          <w:rStyle w:val="Emphasis"/>
        </w:rPr>
        <w:t xml:space="preserve"> particular </w:t>
      </w:r>
      <w:r w:rsidRPr="00B06EDB">
        <w:rPr>
          <w:rStyle w:val="Emphasis"/>
          <w:highlight w:val="cyan"/>
        </w:rPr>
        <w:t>leader</w:t>
      </w:r>
      <w:r w:rsidRPr="00B06EDB">
        <w:rPr>
          <w:sz w:val="16"/>
        </w:rPr>
        <w:t xml:space="preserve">. </w:t>
      </w:r>
      <w:r w:rsidRPr="00B06EDB">
        <w:rPr>
          <w:rStyle w:val="StyleUnderline"/>
        </w:rPr>
        <w:t xml:space="preserve">The </w:t>
      </w:r>
      <w:r w:rsidRPr="00A53243">
        <w:rPr>
          <w:rStyle w:val="StyleUnderline"/>
        </w:rPr>
        <w:t xml:space="preserve">movement does not have </w:t>
      </w:r>
      <w:r w:rsidRPr="00A53243">
        <w:rPr>
          <w:rStyle w:val="Emphasis"/>
        </w:rPr>
        <w:t>training camps</w:t>
      </w:r>
      <w:r w:rsidRPr="00A53243">
        <w:rPr>
          <w:rStyle w:val="StyleUnderline"/>
        </w:rPr>
        <w:t xml:space="preserve"> nor a </w:t>
      </w:r>
      <w:r w:rsidRPr="00A53243">
        <w:rPr>
          <w:rStyle w:val="Emphasis"/>
        </w:rPr>
        <w:t>state sponsor</w:t>
      </w:r>
      <w:r w:rsidRPr="00A53243">
        <w:rPr>
          <w:sz w:val="16"/>
        </w:rPr>
        <w:t xml:space="preserve"> (though Russia’s activities in this spac</w:t>
      </w:r>
      <w:r w:rsidRPr="00B06EDB">
        <w:rPr>
          <w:sz w:val="16"/>
        </w:rPr>
        <w:t xml:space="preserve">e are troubling), </w:t>
      </w:r>
      <w:r w:rsidRPr="00B06EDB">
        <w:rPr>
          <w:rStyle w:val="StyleUnderline"/>
        </w:rPr>
        <w:t xml:space="preserve">making it </w:t>
      </w:r>
      <w:r w:rsidRPr="00B06EDB">
        <w:rPr>
          <w:rStyle w:val="StyleUnderline"/>
          <w:highlight w:val="cyan"/>
        </w:rPr>
        <w:t>hard to improve</w:t>
      </w:r>
      <w:r w:rsidRPr="00B06EDB">
        <w:rPr>
          <w:rStyle w:val="StyleUnderline"/>
        </w:rPr>
        <w:t xml:space="preserve"> the </w:t>
      </w:r>
      <w:r w:rsidRPr="00B06EDB">
        <w:rPr>
          <w:rStyle w:val="Emphasis"/>
          <w:highlight w:val="cyan"/>
        </w:rPr>
        <w:t xml:space="preserve">quality of </w:t>
      </w:r>
      <w:r w:rsidRPr="00A53243">
        <w:rPr>
          <w:rStyle w:val="Emphasis"/>
        </w:rPr>
        <w:t xml:space="preserve">its </w:t>
      </w:r>
      <w:r w:rsidRPr="00B06EDB">
        <w:rPr>
          <w:rStyle w:val="Emphasis"/>
          <w:highlight w:val="cyan"/>
        </w:rPr>
        <w:t>personnel</w:t>
      </w:r>
      <w:r w:rsidRPr="00B06EDB">
        <w:rPr>
          <w:sz w:val="16"/>
        </w:rPr>
        <w:t>, as groups such as Hezbollah and al-Qaeda have done.</w:t>
      </w:r>
    </w:p>
    <w:p w14:paraId="56FB3AEC" w14:textId="77777777" w:rsidR="00A85E33" w:rsidRPr="00B06EDB" w:rsidRDefault="00A85E33" w:rsidP="00A85E33">
      <w:pPr>
        <w:rPr>
          <w:sz w:val="16"/>
        </w:rPr>
      </w:pPr>
      <w:r w:rsidRPr="00B06EDB">
        <w:rPr>
          <w:sz w:val="16"/>
        </w:rPr>
        <w:t xml:space="preserve">Right-wing extremists can still kill people or conduct disruptive protests, but because of these weaknesses it is </w:t>
      </w:r>
      <w:r w:rsidRPr="00B06EDB">
        <w:rPr>
          <w:rStyle w:val="StyleUnderline"/>
        </w:rPr>
        <w:t>hard</w:t>
      </w:r>
      <w:r w:rsidRPr="00B06EDB">
        <w:rPr>
          <w:sz w:val="16"/>
        </w:rPr>
        <w:t xml:space="preserve"> for them </w:t>
      </w:r>
      <w:r w:rsidRPr="00B06EDB">
        <w:rPr>
          <w:rStyle w:val="StyleUnderline"/>
        </w:rPr>
        <w:t xml:space="preserve">to </w:t>
      </w:r>
      <w:r w:rsidRPr="00A53243">
        <w:rPr>
          <w:rStyle w:val="Emphasis"/>
        </w:rPr>
        <w:t>evade arrest</w:t>
      </w:r>
      <w:r w:rsidRPr="00A53243">
        <w:rPr>
          <w:rStyle w:val="StyleUnderline"/>
        </w:rPr>
        <w:t xml:space="preserve"> and </w:t>
      </w:r>
      <w:r w:rsidRPr="00A53243">
        <w:rPr>
          <w:rStyle w:val="Emphasis"/>
        </w:rPr>
        <w:t>sustain operations</w:t>
      </w:r>
      <w:r w:rsidRPr="00A53243">
        <w:rPr>
          <w:sz w:val="16"/>
        </w:rPr>
        <w:t>. This</w:t>
      </w:r>
      <w:r w:rsidRPr="00B06EDB">
        <w:rPr>
          <w:sz w:val="16"/>
        </w:rPr>
        <w:t xml:space="preserve"> is a particular problem if there is an aggressive law enforcement response, as has happened in the United States after the 6 January 2021 Capitol insurrection.</w:t>
      </w:r>
    </w:p>
    <w:p w14:paraId="7F104260" w14:textId="77777777" w:rsidR="00A85E33" w:rsidRPr="00F50BA4" w:rsidRDefault="00A85E33" w:rsidP="00A85E33">
      <w:pPr>
        <w:rPr>
          <w:sz w:val="16"/>
        </w:rPr>
      </w:pPr>
      <w:r w:rsidRPr="00B06EDB">
        <w:rPr>
          <w:sz w:val="16"/>
        </w:rPr>
        <w:t xml:space="preserve">Because </w:t>
      </w:r>
      <w:r w:rsidRPr="00B06EDB">
        <w:rPr>
          <w:rStyle w:val="StyleUnderline"/>
        </w:rPr>
        <w:t xml:space="preserve">right-wing extremists are </w:t>
      </w:r>
      <w:r w:rsidRPr="00B06EDB">
        <w:rPr>
          <w:rStyle w:val="Emphasis"/>
          <w:highlight w:val="cyan"/>
        </w:rPr>
        <w:t>public</w:t>
      </w:r>
      <w:r w:rsidRPr="00B06EDB">
        <w:rPr>
          <w:rStyle w:val="StyleUnderline"/>
          <w:highlight w:val="cyan"/>
        </w:rPr>
        <w:t xml:space="preserve"> but </w:t>
      </w:r>
      <w:r w:rsidRPr="00B06EDB">
        <w:rPr>
          <w:rStyle w:val="Emphasis"/>
          <w:highlight w:val="cyan"/>
        </w:rPr>
        <w:t>poorly trained</w:t>
      </w:r>
      <w:r w:rsidRPr="00B06EDB">
        <w:rPr>
          <w:sz w:val="16"/>
        </w:rPr>
        <w:t xml:space="preserve">, </w:t>
      </w:r>
      <w:r w:rsidRPr="00B06EDB">
        <w:rPr>
          <w:rStyle w:val="StyleUnderline"/>
        </w:rPr>
        <w:t>they are</w:t>
      </w:r>
      <w:r w:rsidRPr="00B06EDB">
        <w:rPr>
          <w:sz w:val="16"/>
        </w:rPr>
        <w:t xml:space="preserve"> often </w:t>
      </w:r>
      <w:r w:rsidRPr="00B06EDB">
        <w:rPr>
          <w:rStyle w:val="Emphasis"/>
          <w:highlight w:val="cyan"/>
        </w:rPr>
        <w:t>easy</w:t>
      </w:r>
      <w:r w:rsidRPr="00B06EDB">
        <w:rPr>
          <w:rStyle w:val="StyleUnderline"/>
          <w:highlight w:val="cyan"/>
        </w:rPr>
        <w:t xml:space="preserve"> to </w:t>
      </w:r>
      <w:r w:rsidRPr="00B06EDB">
        <w:rPr>
          <w:rStyle w:val="Emphasis"/>
          <w:highlight w:val="cyan"/>
        </w:rPr>
        <w:t>identify</w:t>
      </w:r>
      <w:r w:rsidRPr="00B06EDB">
        <w:rPr>
          <w:rStyle w:val="StyleUnderline"/>
          <w:highlight w:val="cyan"/>
        </w:rPr>
        <w:t xml:space="preserve"> and </w:t>
      </w:r>
      <w:r w:rsidRPr="00B06EDB">
        <w:rPr>
          <w:rStyle w:val="Emphasis"/>
          <w:highlight w:val="cyan"/>
        </w:rPr>
        <w:t>arrest</w:t>
      </w:r>
      <w:r w:rsidRPr="00B06EDB">
        <w:rPr>
          <w:sz w:val="16"/>
        </w:rPr>
        <w:t xml:space="preserve"> when law enforcement seeks to act. Their </w:t>
      </w:r>
      <w:r w:rsidRPr="00B06EDB">
        <w:rPr>
          <w:rStyle w:val="StyleUnderline"/>
          <w:highlight w:val="cyan"/>
        </w:rPr>
        <w:t>reliance on social media is a</w:t>
      </w:r>
      <w:r w:rsidRPr="00B06EDB">
        <w:rPr>
          <w:rStyle w:val="StyleUnderline"/>
        </w:rPr>
        <w:t xml:space="preserve"> </w:t>
      </w:r>
      <w:r w:rsidRPr="00B06EDB">
        <w:rPr>
          <w:rStyle w:val="Emphasis"/>
        </w:rPr>
        <w:t xml:space="preserve">particular </w:t>
      </w:r>
      <w:r w:rsidRPr="00B06EDB">
        <w:rPr>
          <w:rStyle w:val="Emphasis"/>
          <w:highlight w:val="cyan"/>
        </w:rPr>
        <w:t>vulnerability</w:t>
      </w:r>
      <w:r w:rsidRPr="00B06EDB">
        <w:rPr>
          <w:sz w:val="16"/>
        </w:rPr>
        <w:t xml:space="preserve">, as </w:t>
      </w:r>
      <w:r w:rsidRPr="00B06EDB">
        <w:rPr>
          <w:rStyle w:val="StyleUnderline"/>
          <w:highlight w:val="cyan"/>
        </w:rPr>
        <w:t>they</w:t>
      </w:r>
      <w:r w:rsidRPr="00B06EDB">
        <w:rPr>
          <w:sz w:val="16"/>
        </w:rPr>
        <w:t xml:space="preserve"> often </w:t>
      </w:r>
      <w:r w:rsidRPr="00B06EDB">
        <w:rPr>
          <w:rStyle w:val="StyleUnderline"/>
          <w:highlight w:val="cyan"/>
        </w:rPr>
        <w:t xml:space="preserve">give away </w:t>
      </w:r>
      <w:r w:rsidRPr="00B06EDB">
        <w:rPr>
          <w:rStyle w:val="Emphasis"/>
          <w:highlight w:val="cyan"/>
        </w:rPr>
        <w:t>incriminating information</w:t>
      </w:r>
      <w:r w:rsidRPr="00B06EDB">
        <w:rPr>
          <w:rStyle w:val="StyleUnderline"/>
        </w:rPr>
        <w:t xml:space="preserve"> not realising that police and intelligence officials are listening too</w:t>
      </w:r>
      <w:r w:rsidRPr="00B06EDB">
        <w:rPr>
          <w:sz w:val="16"/>
        </w:rPr>
        <w:t xml:space="preserve">. </w:t>
      </w:r>
      <w:r w:rsidRPr="00B06EDB">
        <w:rPr>
          <w:rStyle w:val="StyleUnderline"/>
        </w:rPr>
        <w:t>In addition to incriminating themselves</w:t>
      </w:r>
      <w:r w:rsidRPr="00B06EDB">
        <w:rPr>
          <w:sz w:val="16"/>
        </w:rPr>
        <w:t xml:space="preserve">, </w:t>
      </w:r>
      <w:r w:rsidRPr="00B06EDB">
        <w:rPr>
          <w:rStyle w:val="StyleUnderline"/>
        </w:rPr>
        <w:t xml:space="preserve">they </w:t>
      </w:r>
      <w:r w:rsidRPr="00B06EDB">
        <w:rPr>
          <w:rStyle w:val="StyleUnderline"/>
          <w:highlight w:val="cyan"/>
        </w:rPr>
        <w:t xml:space="preserve">often </w:t>
      </w:r>
      <w:r w:rsidRPr="00B06EDB">
        <w:rPr>
          <w:rStyle w:val="Emphasis"/>
          <w:highlight w:val="cyan"/>
        </w:rPr>
        <w:t>reveal entire networks</w:t>
      </w:r>
      <w:r w:rsidRPr="00B06EDB">
        <w:rPr>
          <w:rStyle w:val="StyleUnderline"/>
        </w:rPr>
        <w:t xml:space="preserve"> of like-minded individuals</w:t>
      </w:r>
      <w:r w:rsidRPr="00B06EDB">
        <w:rPr>
          <w:sz w:val="16"/>
        </w:rPr>
        <w:t>.</w:t>
      </w:r>
    </w:p>
    <w:p w14:paraId="17E83202" w14:textId="675AFC11" w:rsidR="00A85E33" w:rsidRDefault="00A85E33" w:rsidP="00A85E33">
      <w:pPr>
        <w:pStyle w:val="Heading4"/>
      </w:pPr>
      <w:r>
        <w:t xml:space="preserve">6. They </w:t>
      </w:r>
      <w:r w:rsidRPr="00DB2D3D">
        <w:rPr>
          <w:u w:val="single"/>
        </w:rPr>
        <w:t>can’t solve</w:t>
      </w:r>
      <w:r>
        <w:t xml:space="preserve"> hallucinations. </w:t>
      </w:r>
    </w:p>
    <w:p w14:paraId="41D3348B" w14:textId="77777777" w:rsidR="00A85E33" w:rsidRPr="00777A49" w:rsidRDefault="00A85E33" w:rsidP="00A85E33">
      <w:r>
        <w:t xml:space="preserve">Gyana </w:t>
      </w:r>
      <w:r w:rsidRPr="003F7465">
        <w:rPr>
          <w:rStyle w:val="Style13ptBold"/>
        </w:rPr>
        <w:t>Swain 25</w:t>
      </w:r>
      <w:r>
        <w:t>. Technology journalist at ComputerWorld with more than 20 years of experience covering telecom and IT, consulting editor with VARINDIA, published author of two books. “</w:t>
      </w:r>
      <w:r w:rsidRPr="00784F90">
        <w:t>OpenAI admits AI hallucinations are mathematically inevitable, not just engineering flaws</w:t>
      </w:r>
      <w:r>
        <w:t xml:space="preserve">.” 9/18/25. </w:t>
      </w:r>
      <w:r w:rsidRPr="00784F90">
        <w:t>https://www.computerworld.com/article/4059383/openai-admits-ai-hallucinations-are-mathematically-inevitable-not-just-engineering-flaws.html</w:t>
      </w:r>
    </w:p>
    <w:p w14:paraId="5E938CB7" w14:textId="77777777" w:rsidR="00A85E33" w:rsidRPr="00D76470" w:rsidRDefault="00A85E33" w:rsidP="00A85E33">
      <w:pPr>
        <w:rPr>
          <w:rStyle w:val="StyleUnderline"/>
        </w:rPr>
      </w:pPr>
      <w:r w:rsidRPr="001B7DA7">
        <w:rPr>
          <w:sz w:val="16"/>
        </w:rPr>
        <w:t xml:space="preserve">In a </w:t>
      </w:r>
      <w:r w:rsidRPr="00D76470">
        <w:rPr>
          <w:rStyle w:val="Emphasis"/>
        </w:rPr>
        <w:t>landmark study</w:t>
      </w:r>
      <w:r w:rsidRPr="001B7DA7">
        <w:rPr>
          <w:sz w:val="16"/>
        </w:rPr>
        <w:t xml:space="preserve">, OpenAI researchers reveal that </w:t>
      </w:r>
      <w:r w:rsidRPr="00D76470">
        <w:rPr>
          <w:rStyle w:val="Emphasis"/>
          <w:highlight w:val="cyan"/>
        </w:rPr>
        <w:t>l</w:t>
      </w:r>
      <w:r w:rsidRPr="00D76470">
        <w:rPr>
          <w:rStyle w:val="StyleUnderline"/>
        </w:rPr>
        <w:t xml:space="preserve">arge </w:t>
      </w:r>
      <w:r w:rsidRPr="00D76470">
        <w:rPr>
          <w:rStyle w:val="Emphasis"/>
          <w:highlight w:val="cyan"/>
        </w:rPr>
        <w:t>l</w:t>
      </w:r>
      <w:r w:rsidRPr="00D76470">
        <w:rPr>
          <w:rStyle w:val="StyleUnderline"/>
        </w:rPr>
        <w:t xml:space="preserve">anguage </w:t>
      </w:r>
      <w:r w:rsidRPr="00D76470">
        <w:rPr>
          <w:rStyle w:val="Emphasis"/>
          <w:highlight w:val="cyan"/>
        </w:rPr>
        <w:t>m</w:t>
      </w:r>
      <w:r w:rsidRPr="00D76470">
        <w:rPr>
          <w:rStyle w:val="StyleUnderline"/>
        </w:rPr>
        <w:t xml:space="preserve">odels </w:t>
      </w:r>
      <w:r w:rsidRPr="00D76470">
        <w:rPr>
          <w:rStyle w:val="StyleUnderline"/>
          <w:highlight w:val="cyan"/>
        </w:rPr>
        <w:t xml:space="preserve">will </w:t>
      </w:r>
      <w:r w:rsidRPr="00D76470">
        <w:rPr>
          <w:rStyle w:val="Emphasis"/>
          <w:highlight w:val="cyan"/>
        </w:rPr>
        <w:t>always</w:t>
      </w:r>
      <w:r w:rsidRPr="00D76470">
        <w:rPr>
          <w:rStyle w:val="StyleUnderline"/>
        </w:rPr>
        <w:t xml:space="preserve"> </w:t>
      </w:r>
      <w:r w:rsidRPr="00D76470">
        <w:rPr>
          <w:rStyle w:val="StyleUnderline"/>
          <w:highlight w:val="cyan"/>
        </w:rPr>
        <w:t>produce</w:t>
      </w:r>
      <w:r w:rsidRPr="00D76470">
        <w:rPr>
          <w:rStyle w:val="StyleUnderline"/>
        </w:rPr>
        <w:t xml:space="preserve"> plausible but </w:t>
      </w:r>
      <w:r w:rsidRPr="00D76470">
        <w:rPr>
          <w:rStyle w:val="StyleUnderline"/>
          <w:highlight w:val="cyan"/>
        </w:rPr>
        <w:t>false outputs</w:t>
      </w:r>
      <w:r w:rsidRPr="001B7DA7">
        <w:rPr>
          <w:sz w:val="16"/>
        </w:rPr>
        <w:t xml:space="preserve">, </w:t>
      </w:r>
      <w:r w:rsidRPr="00D76470">
        <w:rPr>
          <w:rStyle w:val="Emphasis"/>
          <w:highlight w:val="cyan"/>
        </w:rPr>
        <w:t>even with perfect data</w:t>
      </w:r>
      <w:r w:rsidRPr="001B7DA7">
        <w:rPr>
          <w:sz w:val="16"/>
        </w:rPr>
        <w:t xml:space="preserve">, </w:t>
      </w:r>
      <w:r w:rsidRPr="00D76470">
        <w:rPr>
          <w:rStyle w:val="StyleUnderline"/>
          <w:highlight w:val="cyan"/>
        </w:rPr>
        <w:t xml:space="preserve">due to </w:t>
      </w:r>
      <w:r w:rsidRPr="00D76470">
        <w:rPr>
          <w:rStyle w:val="Emphasis"/>
          <w:highlight w:val="cyan"/>
        </w:rPr>
        <w:t>fundamental</w:t>
      </w:r>
      <w:r w:rsidRPr="00D76470">
        <w:rPr>
          <w:rStyle w:val="StyleUnderline"/>
          <w:highlight w:val="cyan"/>
        </w:rPr>
        <w:t xml:space="preserve"> statistical and computational limits</w:t>
      </w:r>
      <w:r w:rsidRPr="00D76470">
        <w:rPr>
          <w:rStyle w:val="StyleUnderline"/>
        </w:rPr>
        <w:t>.</w:t>
      </w:r>
    </w:p>
    <w:p w14:paraId="5D8A289D" w14:textId="77777777" w:rsidR="00A85E33" w:rsidRPr="001B7DA7" w:rsidRDefault="00A85E33" w:rsidP="00A85E33">
      <w:pPr>
        <w:rPr>
          <w:sz w:val="16"/>
        </w:rPr>
      </w:pPr>
      <w:r w:rsidRPr="001B7DA7">
        <w:rPr>
          <w:sz w:val="16"/>
        </w:rPr>
        <w:t xml:space="preserve">OpenAI, the creator of ChatGPT, acknowledged in its own research that </w:t>
      </w:r>
      <w:r w:rsidRPr="00D76470">
        <w:rPr>
          <w:rStyle w:val="StyleUnderline"/>
        </w:rPr>
        <w:t xml:space="preserve">large language models will always produce hallucinations due to </w:t>
      </w:r>
      <w:r w:rsidRPr="00D76470">
        <w:rPr>
          <w:rStyle w:val="Emphasis"/>
          <w:highlight w:val="cyan"/>
        </w:rPr>
        <w:t>fundamental mathematical constraints</w:t>
      </w:r>
      <w:r w:rsidRPr="00D76470">
        <w:rPr>
          <w:rStyle w:val="StyleUnderline"/>
          <w:highlight w:val="cyan"/>
        </w:rPr>
        <w:t xml:space="preserve"> </w:t>
      </w:r>
      <w:r w:rsidRPr="00D76470">
        <w:rPr>
          <w:rStyle w:val="StyleUnderline"/>
        </w:rPr>
        <w:t xml:space="preserve">that </w:t>
      </w:r>
      <w:r w:rsidRPr="00D76470">
        <w:rPr>
          <w:rStyle w:val="Emphasis"/>
          <w:highlight w:val="cyan"/>
        </w:rPr>
        <w:t>cannot be solved</w:t>
      </w:r>
      <w:r w:rsidRPr="00D76470">
        <w:rPr>
          <w:rStyle w:val="StyleUnderline"/>
          <w:highlight w:val="cyan"/>
        </w:rPr>
        <w:t xml:space="preserve"> through better engineering</w:t>
      </w:r>
      <w:r w:rsidRPr="001B7DA7">
        <w:rPr>
          <w:sz w:val="16"/>
        </w:rPr>
        <w:t>, marking a significant admission from one of the AI industry’s leading companies.</w:t>
      </w:r>
    </w:p>
    <w:p w14:paraId="1844EA9A" w14:textId="77777777" w:rsidR="00A85E33" w:rsidRPr="001B7DA7" w:rsidRDefault="00A85E33" w:rsidP="00A85E33">
      <w:pPr>
        <w:rPr>
          <w:rStyle w:val="StyleUnderline"/>
        </w:rPr>
      </w:pPr>
      <w:r w:rsidRPr="001B7DA7">
        <w:rPr>
          <w:rStyle w:val="StyleUnderline"/>
        </w:rPr>
        <w:t>The study</w:t>
      </w:r>
      <w:r w:rsidRPr="001B7DA7">
        <w:rPr>
          <w:sz w:val="16"/>
        </w:rPr>
        <w:t xml:space="preserve">, published on September 4 and led by OpenAI researchers Adam Tauman Kalai, Edwin Zhang, and Ofir Nachum alongside Georgia Tech’s Santosh S. Vempala, </w:t>
      </w:r>
      <w:r w:rsidRPr="001B7DA7">
        <w:rPr>
          <w:rStyle w:val="StyleUnderline"/>
        </w:rPr>
        <w:t xml:space="preserve">provided a comprehensive mathematical framework explaining why AI systems </w:t>
      </w:r>
      <w:r w:rsidRPr="001B7DA7">
        <w:rPr>
          <w:rStyle w:val="Emphasis"/>
        </w:rPr>
        <w:t>must generate</w:t>
      </w:r>
      <w:r w:rsidRPr="001B7DA7">
        <w:rPr>
          <w:rStyle w:val="StyleUnderline"/>
        </w:rPr>
        <w:t xml:space="preserve"> plausible but false information </w:t>
      </w:r>
      <w:r w:rsidRPr="001B7DA7">
        <w:rPr>
          <w:rStyle w:val="Emphasis"/>
          <w:highlight w:val="cyan"/>
        </w:rPr>
        <w:t>even when trained on perfect data</w:t>
      </w:r>
      <w:r w:rsidRPr="001B7DA7">
        <w:rPr>
          <w:rStyle w:val="StyleUnderline"/>
        </w:rPr>
        <w:t>.</w:t>
      </w:r>
    </w:p>
    <w:p w14:paraId="26E8C813" w14:textId="77777777" w:rsidR="00A85E33" w:rsidRPr="001B7DA7" w:rsidRDefault="00A85E33" w:rsidP="00A85E33">
      <w:pPr>
        <w:rPr>
          <w:sz w:val="16"/>
        </w:rPr>
      </w:pPr>
      <w:r w:rsidRPr="001B7DA7">
        <w:rPr>
          <w:sz w:val="16"/>
        </w:rPr>
        <w:t xml:space="preserve">“Like students facing hard exam questions, </w:t>
      </w:r>
      <w:r w:rsidRPr="001B7DA7">
        <w:rPr>
          <w:rStyle w:val="StyleUnderline"/>
        </w:rPr>
        <w:t>large language models sometimes guess when uncertain, producing plausible yet incorrect statements instead of admitting uncertainty</w:t>
      </w:r>
      <w:r w:rsidRPr="001B7DA7">
        <w:rPr>
          <w:sz w:val="16"/>
        </w:rPr>
        <w:t>,” the researchers wrote in the paper. “</w:t>
      </w:r>
      <w:r w:rsidRPr="001B7DA7">
        <w:rPr>
          <w:rStyle w:val="StyleUnderline"/>
        </w:rPr>
        <w:t>Such ‘hallucinations’ persist even in state-of-the-art systems and undermine trust.”</w:t>
      </w:r>
    </w:p>
    <w:p w14:paraId="4B50483C" w14:textId="77777777" w:rsidR="00A85E33" w:rsidRPr="001B7DA7" w:rsidRDefault="00A85E33" w:rsidP="00A85E33">
      <w:pPr>
        <w:rPr>
          <w:sz w:val="16"/>
        </w:rPr>
      </w:pPr>
      <w:r w:rsidRPr="001B7DA7">
        <w:rPr>
          <w:sz w:val="16"/>
        </w:rPr>
        <w:t>The admission carried particular weight given OpenAI’s position as the creator of ChatGPT, which sparked the current AI boom and convinced millions of users and enterprises to adopt generative AI technology. (See also: OpenAI, Microsoft discuss shape of future relationship.)</w:t>
      </w:r>
    </w:p>
    <w:p w14:paraId="61EFFCA3" w14:textId="77777777" w:rsidR="00A85E33" w:rsidRPr="001B7DA7" w:rsidRDefault="00A85E33" w:rsidP="00A85E33">
      <w:pPr>
        <w:rPr>
          <w:sz w:val="16"/>
        </w:rPr>
      </w:pPr>
      <w:r w:rsidRPr="001B7DA7">
        <w:rPr>
          <w:sz w:val="16"/>
        </w:rPr>
        <w:t>OpenAI’s own models failed basic tests</w:t>
      </w:r>
    </w:p>
    <w:p w14:paraId="4EBBE70F" w14:textId="77777777" w:rsidR="00A85E33" w:rsidRPr="001B7DA7" w:rsidRDefault="00A85E33" w:rsidP="00A85E33">
      <w:pPr>
        <w:rPr>
          <w:sz w:val="16"/>
        </w:rPr>
      </w:pPr>
      <w:r w:rsidRPr="001B7DA7">
        <w:rPr>
          <w:sz w:val="16"/>
        </w:rPr>
        <w:t xml:space="preserve">The researchers demonstrated that </w:t>
      </w:r>
      <w:r w:rsidRPr="001B7DA7">
        <w:rPr>
          <w:rStyle w:val="StyleUnderline"/>
          <w:highlight w:val="cyan"/>
        </w:rPr>
        <w:t xml:space="preserve">hallucinations stemmed from </w:t>
      </w:r>
      <w:r w:rsidRPr="001B7DA7">
        <w:rPr>
          <w:rStyle w:val="Emphasis"/>
          <w:highlight w:val="cyan"/>
        </w:rPr>
        <w:t>statistical properties</w:t>
      </w:r>
      <w:r w:rsidRPr="001B7DA7">
        <w:rPr>
          <w:rStyle w:val="StyleUnderline"/>
        </w:rPr>
        <w:t xml:space="preserve"> of language model training </w:t>
      </w:r>
      <w:r w:rsidRPr="001B7DA7">
        <w:rPr>
          <w:rStyle w:val="Emphasis"/>
          <w:highlight w:val="cyan"/>
        </w:rPr>
        <w:t>rather than implementation flaws</w:t>
      </w:r>
      <w:r w:rsidRPr="001B7DA7">
        <w:rPr>
          <w:sz w:val="16"/>
        </w:rPr>
        <w:t>. The study established that “the generative error rate is at least twice the IIV misclassification rate,” where IIV referred to “Is-It-Valid” and demonstrated mathematical lower bounds that prove AI systems will always make a certain percentage of mistakes, no matter how much the technology improves.</w:t>
      </w:r>
    </w:p>
    <w:p w14:paraId="199C0F3B" w14:textId="77777777" w:rsidR="00A85E33" w:rsidRPr="001B7DA7" w:rsidRDefault="00A85E33" w:rsidP="00A85E33">
      <w:pPr>
        <w:rPr>
          <w:sz w:val="16"/>
        </w:rPr>
      </w:pPr>
      <w:r w:rsidRPr="001B7DA7">
        <w:rPr>
          <w:sz w:val="16"/>
        </w:rPr>
        <w:t>The researchers demonstrated their findings using state-of-the-art models, including those from OpenAI’s competitors. When asked “How many Ds are in DEEPSEEK?” the DeepSeek-V3 model with 600 billion parameters “returned ‘2’ or ‘3’ in ten independent trials” while Meta AI and Claude 3.7 Sonnet performed similarly, “including answers as large as ‘6’ and ‘7.’”</w:t>
      </w:r>
    </w:p>
    <w:p w14:paraId="130109AD" w14:textId="77777777" w:rsidR="00A85E33" w:rsidRPr="001B7DA7" w:rsidRDefault="00A85E33" w:rsidP="00A85E33">
      <w:pPr>
        <w:rPr>
          <w:sz w:val="16"/>
        </w:rPr>
      </w:pPr>
      <w:r w:rsidRPr="001B7DA7">
        <w:rPr>
          <w:sz w:val="16"/>
        </w:rPr>
        <w:t>OpenAI also acknowledged the persistence of the problem in its own systems. The company stated in the paper that “ChatGPT also hallucinates. GPT</w:t>
      </w:r>
      <w:r w:rsidRPr="001B7DA7">
        <w:rPr>
          <w:rFonts w:ascii="Cambria Math" w:hAnsi="Cambria Math" w:cs="Cambria Math"/>
          <w:sz w:val="16"/>
        </w:rPr>
        <w:t>‑</w:t>
      </w:r>
      <w:r w:rsidRPr="001B7DA7">
        <w:rPr>
          <w:sz w:val="16"/>
        </w:rPr>
        <w:t>5 has significantly fewer hallucinations, especially when reasoning, but they still occur. Hallucinations remain a fundamental challenge for all large language models.”</w:t>
      </w:r>
    </w:p>
    <w:p w14:paraId="29DCF104" w14:textId="77777777" w:rsidR="00A85E33" w:rsidRPr="001B7DA7" w:rsidRDefault="00A85E33" w:rsidP="00A85E33">
      <w:pPr>
        <w:rPr>
          <w:sz w:val="16"/>
        </w:rPr>
      </w:pPr>
      <w:r w:rsidRPr="001B7DA7">
        <w:rPr>
          <w:sz w:val="16"/>
        </w:rPr>
        <w:t>OpenAI’s own advanced reasoning models actually hallucinated more frequently than simpler systems. The company’s o1 reasoning model “hallucinated 16 percent of the time” when summarizing public information, while newer models o3 and o4-mini “hallucinated 33 percent and 48 percent of the time, respectively.”</w:t>
      </w:r>
    </w:p>
    <w:p w14:paraId="1C16DEA7" w14:textId="77777777" w:rsidR="00A85E33" w:rsidRPr="001B7DA7" w:rsidRDefault="00A85E33" w:rsidP="00A85E33">
      <w:pPr>
        <w:rPr>
          <w:sz w:val="16"/>
        </w:rPr>
      </w:pPr>
      <w:r w:rsidRPr="001B7DA7">
        <w:rPr>
          <w:sz w:val="16"/>
        </w:rPr>
        <w:t xml:space="preserve">“Unlike human intelligence, </w:t>
      </w:r>
      <w:r w:rsidRPr="001B7DA7">
        <w:rPr>
          <w:rStyle w:val="StyleUnderline"/>
        </w:rPr>
        <w:t xml:space="preserve">it </w:t>
      </w:r>
      <w:r w:rsidRPr="001B7DA7">
        <w:rPr>
          <w:rStyle w:val="StyleUnderline"/>
          <w:highlight w:val="cyan"/>
        </w:rPr>
        <w:t xml:space="preserve">lacks the humility to </w:t>
      </w:r>
      <w:r w:rsidRPr="001B7DA7">
        <w:rPr>
          <w:rStyle w:val="Emphasis"/>
          <w:highlight w:val="cyan"/>
        </w:rPr>
        <w:t>acknowledge uncertainty</w:t>
      </w:r>
      <w:r w:rsidRPr="001B7DA7">
        <w:rPr>
          <w:sz w:val="16"/>
        </w:rPr>
        <w:t>,” said Neil Shah, VP for research and partner at Counterpoint Technologies. “</w:t>
      </w:r>
      <w:r w:rsidRPr="001B7DA7">
        <w:rPr>
          <w:rStyle w:val="StyleUnderline"/>
          <w:highlight w:val="cyan"/>
        </w:rPr>
        <w:t>When unsure</w:t>
      </w:r>
      <w:r w:rsidRPr="001B7DA7">
        <w:rPr>
          <w:rStyle w:val="StyleUnderline"/>
        </w:rPr>
        <w:t xml:space="preserve">, it doesn’t defer to deeper research or human oversight; instead, </w:t>
      </w:r>
      <w:r w:rsidRPr="001B7DA7">
        <w:rPr>
          <w:rStyle w:val="StyleUnderline"/>
          <w:highlight w:val="cyan"/>
        </w:rPr>
        <w:t>it</w:t>
      </w:r>
      <w:r w:rsidRPr="001B7DA7">
        <w:rPr>
          <w:rStyle w:val="StyleUnderline"/>
        </w:rPr>
        <w:t xml:space="preserve"> often </w:t>
      </w:r>
      <w:r w:rsidRPr="001B7DA7">
        <w:rPr>
          <w:rStyle w:val="Emphasis"/>
          <w:highlight w:val="cyan"/>
        </w:rPr>
        <w:t>presents estimates as facts</w:t>
      </w:r>
      <w:r w:rsidRPr="001B7DA7">
        <w:rPr>
          <w:sz w:val="16"/>
        </w:rPr>
        <w:t>.”</w:t>
      </w:r>
    </w:p>
    <w:p w14:paraId="346868FC" w14:textId="77777777" w:rsidR="00A85E33" w:rsidRPr="001B7DA7" w:rsidRDefault="00A85E33" w:rsidP="00A85E33">
      <w:pPr>
        <w:rPr>
          <w:sz w:val="16"/>
        </w:rPr>
      </w:pPr>
      <w:r w:rsidRPr="001B7DA7">
        <w:rPr>
          <w:sz w:val="16"/>
        </w:rPr>
        <w:t xml:space="preserve">The OpenAI research </w:t>
      </w:r>
      <w:r w:rsidRPr="001B7DA7">
        <w:rPr>
          <w:rStyle w:val="StyleUnderline"/>
        </w:rPr>
        <w:t xml:space="preserve">identified three mathematical factors that made </w:t>
      </w:r>
      <w:r w:rsidRPr="001B7DA7">
        <w:rPr>
          <w:rStyle w:val="Emphasis"/>
        </w:rPr>
        <w:t>hallucinations inevitable</w:t>
      </w:r>
      <w:r w:rsidRPr="001B7DA7">
        <w:rPr>
          <w:sz w:val="16"/>
        </w:rPr>
        <w:t xml:space="preserve">: </w:t>
      </w:r>
      <w:r w:rsidRPr="001B7DA7">
        <w:rPr>
          <w:rStyle w:val="Emphasis"/>
          <w:highlight w:val="cyan"/>
        </w:rPr>
        <w:t>epistemic uncertainty</w:t>
      </w:r>
      <w:r w:rsidRPr="001B7DA7">
        <w:rPr>
          <w:sz w:val="16"/>
        </w:rPr>
        <w:t xml:space="preserve"> </w:t>
      </w:r>
      <w:r w:rsidRPr="001B7DA7">
        <w:rPr>
          <w:rStyle w:val="StyleUnderline"/>
        </w:rPr>
        <w:t>when information appeared rarely in training data</w:t>
      </w:r>
      <w:r w:rsidRPr="001B7DA7">
        <w:rPr>
          <w:sz w:val="16"/>
        </w:rPr>
        <w:t xml:space="preserve">, </w:t>
      </w:r>
      <w:r w:rsidRPr="001B7DA7">
        <w:rPr>
          <w:rStyle w:val="Emphasis"/>
          <w:highlight w:val="cyan"/>
        </w:rPr>
        <w:t>model limitations</w:t>
      </w:r>
      <w:r w:rsidRPr="001B7DA7">
        <w:rPr>
          <w:sz w:val="16"/>
        </w:rPr>
        <w:t xml:space="preserve"> </w:t>
      </w:r>
      <w:r w:rsidRPr="001B7DA7">
        <w:rPr>
          <w:rStyle w:val="StyleUnderline"/>
        </w:rPr>
        <w:t>where tasks exceeded current architectures’ representational capacity, and</w:t>
      </w:r>
      <w:r w:rsidRPr="001B7DA7">
        <w:rPr>
          <w:sz w:val="16"/>
        </w:rPr>
        <w:t xml:space="preserve"> </w:t>
      </w:r>
      <w:r w:rsidRPr="001B7DA7">
        <w:rPr>
          <w:rStyle w:val="Emphasis"/>
          <w:highlight w:val="cyan"/>
        </w:rPr>
        <w:t>computational intractability</w:t>
      </w:r>
      <w:r w:rsidRPr="001B7DA7">
        <w:rPr>
          <w:sz w:val="16"/>
        </w:rPr>
        <w:t xml:space="preserve"> </w:t>
      </w:r>
      <w:r w:rsidRPr="001B7DA7">
        <w:rPr>
          <w:rStyle w:val="StyleUnderline"/>
        </w:rPr>
        <w:t>where even superintelligent systems could not solve cryptographically hard problems.</w:t>
      </w:r>
    </w:p>
    <w:p w14:paraId="26FB4726" w14:textId="77777777" w:rsidR="00A250DD" w:rsidRDefault="00A250DD" w:rsidP="00A85E33">
      <w:pPr>
        <w:rPr>
          <w:rFonts w:asciiTheme="minorHAnsi" w:hAnsiTheme="minorHAnsi" w:cstheme="minorBidi"/>
        </w:rPr>
      </w:pPr>
    </w:p>
    <w:p w14:paraId="02B327A3" w14:textId="77777777" w:rsidR="0003251C" w:rsidRDefault="0003251C" w:rsidP="0003251C">
      <w:pPr>
        <w:pStyle w:val="Heading1"/>
      </w:pPr>
      <w:r>
        <w:t>2NC Round 3 Georgetown</w:t>
      </w:r>
    </w:p>
    <w:p w14:paraId="2E0445B3" w14:textId="77777777" w:rsidR="0003251C" w:rsidRDefault="0003251C" w:rsidP="0003251C">
      <w:pPr>
        <w:pStyle w:val="Heading2"/>
      </w:pPr>
      <w:r>
        <w:t>T</w:t>
      </w:r>
    </w:p>
    <w:p w14:paraId="7AA44C9D" w14:textId="77777777" w:rsidR="0003251C" w:rsidRDefault="0003251C" w:rsidP="0003251C">
      <w:pPr>
        <w:pStyle w:val="Heading4"/>
      </w:pPr>
      <w:r>
        <w:t xml:space="preserve">Figure it out. </w:t>
      </w:r>
      <w:r w:rsidRPr="00612D8B">
        <w:rPr>
          <w:highlight w:val="yellow"/>
        </w:rPr>
        <w:t>-Emory.</w:t>
      </w:r>
      <w:r>
        <w:t xml:space="preserve"> </w:t>
      </w:r>
    </w:p>
    <w:p w14:paraId="0C1C13A8" w14:textId="77777777" w:rsidR="0003251C" w:rsidRPr="00F40003" w:rsidRDefault="0003251C" w:rsidP="0003251C">
      <w:r w:rsidRPr="00F40003">
        <w:rPr>
          <w:rStyle w:val="Style13ptBold"/>
        </w:rPr>
        <w:t>CC no date</w:t>
      </w:r>
      <w:r w:rsidRPr="00F40003">
        <w:t>, [Contracts Counsel, Terms and Conditions: Definition, Key Terms, Examples, https://www.contractscounsel.com/t/us/terms-and-conditions</w:t>
      </w:r>
      <w:r>
        <w:t>]</w:t>
      </w:r>
    </w:p>
    <w:p w14:paraId="2C2AC7CF" w14:textId="77777777" w:rsidR="0003251C" w:rsidRPr="001E7AB8" w:rsidRDefault="0003251C" w:rsidP="0003251C">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612D8B">
        <w:rPr>
          <w:rStyle w:val="Emphasis"/>
          <w:highlight w:val="yellow"/>
        </w:rPr>
        <w:t xml:space="preserve">part </w:t>
      </w:r>
      <w:r w:rsidRPr="00581574">
        <w:rPr>
          <w:rStyle w:val="Emphasis"/>
          <w:highlight w:val="cyan"/>
        </w:rPr>
        <w:t>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r>
      <w:r w:rsidRPr="00846C48">
        <w:rPr>
          <w:rStyle w:val="StyleUnderline"/>
          <w:highlight w:val="yellow"/>
        </w:rPr>
        <w:t>Types of legal contracts that contain terms and conditions include:</w:t>
      </w:r>
    </w:p>
    <w:p w14:paraId="00401763" w14:textId="77777777" w:rsidR="0003251C" w:rsidRPr="00F40003" w:rsidRDefault="0003251C" w:rsidP="0003251C">
      <w:pPr>
        <w:pStyle w:val="ListParagraph"/>
        <w:numPr>
          <w:ilvl w:val="0"/>
          <w:numId w:val="53"/>
        </w:numPr>
        <w:rPr>
          <w:sz w:val="16"/>
        </w:rPr>
      </w:pPr>
      <w:r w:rsidRPr="00F40003">
        <w:rPr>
          <w:sz w:val="16"/>
        </w:rPr>
        <w:t>Real estate contracts</w:t>
      </w:r>
    </w:p>
    <w:p w14:paraId="35CDD382" w14:textId="77777777" w:rsidR="0003251C" w:rsidRPr="00F40003" w:rsidRDefault="0003251C" w:rsidP="0003251C">
      <w:pPr>
        <w:pStyle w:val="ListParagraph"/>
        <w:numPr>
          <w:ilvl w:val="0"/>
          <w:numId w:val="53"/>
        </w:numPr>
        <w:rPr>
          <w:sz w:val="16"/>
        </w:rPr>
      </w:pPr>
      <w:r w:rsidRPr="00F40003">
        <w:rPr>
          <w:sz w:val="16"/>
        </w:rPr>
        <w:t>End-user license agreement (EULAs)</w:t>
      </w:r>
    </w:p>
    <w:p w14:paraId="3437F1F4" w14:textId="77777777" w:rsidR="0003251C" w:rsidRPr="00F40003" w:rsidRDefault="0003251C" w:rsidP="0003251C">
      <w:pPr>
        <w:pStyle w:val="ListParagraph"/>
        <w:numPr>
          <w:ilvl w:val="0"/>
          <w:numId w:val="53"/>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6149E9B1" w14:textId="77777777" w:rsidR="0003251C" w:rsidRPr="00F40003" w:rsidRDefault="0003251C" w:rsidP="0003251C">
      <w:pPr>
        <w:pStyle w:val="ListParagraph"/>
        <w:numPr>
          <w:ilvl w:val="0"/>
          <w:numId w:val="53"/>
        </w:numPr>
        <w:rPr>
          <w:sz w:val="16"/>
        </w:rPr>
      </w:pPr>
      <w:r w:rsidRPr="00F40003">
        <w:rPr>
          <w:sz w:val="16"/>
        </w:rPr>
        <w:t>Construction contracts</w:t>
      </w:r>
    </w:p>
    <w:p w14:paraId="6B971326" w14:textId="77777777" w:rsidR="0003251C" w:rsidRPr="00F40003" w:rsidRDefault="0003251C" w:rsidP="0003251C">
      <w:pPr>
        <w:pStyle w:val="ListParagraph"/>
        <w:numPr>
          <w:ilvl w:val="0"/>
          <w:numId w:val="53"/>
        </w:numPr>
        <w:rPr>
          <w:sz w:val="16"/>
        </w:rPr>
      </w:pPr>
      <w:r w:rsidRPr="00F40003">
        <w:rPr>
          <w:sz w:val="16"/>
        </w:rPr>
        <w:t>Insurance contracts</w:t>
      </w:r>
    </w:p>
    <w:p w14:paraId="1DC68F92" w14:textId="77777777" w:rsidR="0003251C" w:rsidRPr="00193C31" w:rsidRDefault="0003251C" w:rsidP="0003251C">
      <w:pPr>
        <w:pStyle w:val="ListParagraph"/>
        <w:numPr>
          <w:ilvl w:val="0"/>
          <w:numId w:val="53"/>
        </w:numPr>
        <w:rPr>
          <w:rStyle w:val="StyleUnderline"/>
        </w:rPr>
      </w:pPr>
      <w:r w:rsidRPr="00193C31">
        <w:rPr>
          <w:rStyle w:val="Emphasis"/>
          <w:highlight w:val="cyan"/>
        </w:rPr>
        <w:t>Employment contracts</w:t>
      </w:r>
    </w:p>
    <w:p w14:paraId="657E83C4" w14:textId="77777777" w:rsidR="0003251C" w:rsidRPr="00F40003" w:rsidRDefault="0003251C" w:rsidP="0003251C">
      <w:pPr>
        <w:pStyle w:val="ListParagraph"/>
        <w:numPr>
          <w:ilvl w:val="0"/>
          <w:numId w:val="53"/>
        </w:numPr>
        <w:rPr>
          <w:sz w:val="16"/>
        </w:rPr>
      </w:pPr>
      <w:r w:rsidRPr="00F40003">
        <w:rPr>
          <w:sz w:val="16"/>
        </w:rPr>
        <w:t>Financial contracts</w:t>
      </w:r>
    </w:p>
    <w:p w14:paraId="4191EB17" w14:textId="77777777" w:rsidR="0003251C" w:rsidRPr="00F40003" w:rsidRDefault="0003251C" w:rsidP="0003251C">
      <w:pPr>
        <w:pStyle w:val="ListParagraph"/>
        <w:numPr>
          <w:ilvl w:val="0"/>
          <w:numId w:val="53"/>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15F4B8FC" w14:textId="77777777" w:rsidR="0003251C" w:rsidRPr="00F40003" w:rsidRDefault="0003251C" w:rsidP="0003251C">
      <w:pPr>
        <w:pStyle w:val="ListParagraph"/>
        <w:numPr>
          <w:ilvl w:val="0"/>
          <w:numId w:val="53"/>
        </w:numPr>
        <w:rPr>
          <w:sz w:val="16"/>
        </w:rPr>
      </w:pPr>
      <w:r w:rsidRPr="00F40003">
        <w:rPr>
          <w:sz w:val="16"/>
        </w:rPr>
        <w:t>Freelance contracts</w:t>
      </w:r>
    </w:p>
    <w:p w14:paraId="6869570A" w14:textId="77777777" w:rsidR="0003251C" w:rsidRPr="00F40003" w:rsidRDefault="0003251C" w:rsidP="0003251C">
      <w:pPr>
        <w:pStyle w:val="ListParagraph"/>
        <w:numPr>
          <w:ilvl w:val="0"/>
          <w:numId w:val="53"/>
        </w:numPr>
        <w:rPr>
          <w:sz w:val="16"/>
        </w:rPr>
      </w:pPr>
      <w:r w:rsidRPr="00F40003">
        <w:rPr>
          <w:sz w:val="16"/>
        </w:rPr>
        <w:t>Healthcare contracts</w:t>
      </w:r>
    </w:p>
    <w:p w14:paraId="2C3CFD04" w14:textId="77777777" w:rsidR="0003251C" w:rsidRPr="00F40003" w:rsidRDefault="0003251C" w:rsidP="0003251C">
      <w:pPr>
        <w:pStyle w:val="ListParagraph"/>
        <w:numPr>
          <w:ilvl w:val="0"/>
          <w:numId w:val="53"/>
        </w:numPr>
        <w:rPr>
          <w:sz w:val="16"/>
        </w:rPr>
      </w:pPr>
      <w:r w:rsidRPr="00F40003">
        <w:rPr>
          <w:sz w:val="16"/>
        </w:rPr>
        <w:t>Service contracts</w:t>
      </w:r>
    </w:p>
    <w:p w14:paraId="3AC348E3" w14:textId="77777777" w:rsidR="0003251C" w:rsidRPr="00F40003" w:rsidRDefault="0003251C" w:rsidP="0003251C">
      <w:pPr>
        <w:pStyle w:val="ListParagraph"/>
        <w:numPr>
          <w:ilvl w:val="0"/>
          <w:numId w:val="53"/>
        </w:numPr>
        <w:rPr>
          <w:sz w:val="16"/>
        </w:rPr>
      </w:pPr>
      <w:r w:rsidRPr="00F40003">
        <w:rPr>
          <w:sz w:val="16"/>
        </w:rPr>
        <w:t>Business contracts</w:t>
      </w:r>
    </w:p>
    <w:p w14:paraId="70CFFC69" w14:textId="77777777" w:rsidR="0003251C" w:rsidRPr="00F40003" w:rsidRDefault="0003251C" w:rsidP="0003251C">
      <w:pPr>
        <w:pStyle w:val="ListParagraph"/>
        <w:numPr>
          <w:ilvl w:val="0"/>
          <w:numId w:val="53"/>
        </w:numPr>
        <w:rPr>
          <w:sz w:val="16"/>
        </w:rPr>
      </w:pPr>
      <w:r w:rsidRPr="00F40003">
        <w:rPr>
          <w:sz w:val="16"/>
        </w:rPr>
        <w:t>Entertainment contracts</w:t>
      </w:r>
    </w:p>
    <w:p w14:paraId="76134113" w14:textId="77777777" w:rsidR="0003251C" w:rsidRDefault="0003251C" w:rsidP="0003251C">
      <w:pPr>
        <w:rPr>
          <w:sz w:val="16"/>
        </w:rPr>
      </w:pPr>
      <w:r w:rsidRPr="00F40003">
        <w:rPr>
          <w:sz w:val="16"/>
        </w:rPr>
        <w:t xml:space="preserve">Please note, </w:t>
      </w:r>
      <w:r w:rsidRPr="001E7AB8">
        <w:rPr>
          <w:rStyle w:val="StyleUnderline"/>
        </w:rPr>
        <w:t>the</w:t>
      </w:r>
      <w:r w:rsidRPr="00F40003">
        <w:rPr>
          <w:sz w:val="16"/>
        </w:rPr>
        <w:t xml:space="preserve"> above </w:t>
      </w:r>
      <w:r w:rsidRPr="00612D8B">
        <w:rPr>
          <w:rStyle w:val="StyleUnderline"/>
          <w:highlight w:val="yellow"/>
        </w:rPr>
        <w:t>list is not exhaustive</w:t>
      </w:r>
      <w:r w:rsidRPr="00F40003">
        <w:rPr>
          <w:sz w:val="16"/>
        </w:rPr>
        <w:t xml:space="preserve"> and there are many more types of legal contracts that could be added.</w:t>
      </w:r>
    </w:p>
    <w:p w14:paraId="5BB47C8C" w14:textId="77777777" w:rsidR="0003251C" w:rsidRDefault="0003251C" w:rsidP="0003251C">
      <w:pPr>
        <w:rPr>
          <w:sz w:val="16"/>
        </w:rPr>
      </w:pPr>
    </w:p>
    <w:p w14:paraId="2CD7B2F1" w14:textId="77777777" w:rsidR="0003251C" w:rsidRPr="00932972" w:rsidRDefault="0003251C" w:rsidP="0003251C">
      <w:pPr>
        <w:pStyle w:val="Heading4"/>
        <w:rPr>
          <w:rFonts w:cs="Calibri"/>
        </w:rPr>
      </w:pPr>
      <w:r w:rsidRPr="00932972">
        <w:rPr>
          <w:rFonts w:cs="Calibri"/>
        </w:rPr>
        <w:t>A worker is an employe</w:t>
      </w:r>
      <w:r>
        <w:rPr>
          <w:rFonts w:cs="Calibri"/>
        </w:rPr>
        <w:t>e</w:t>
      </w:r>
      <w:r w:rsidRPr="00932972">
        <w:rPr>
          <w:rFonts w:cs="Calibri"/>
        </w:rPr>
        <w:t xml:space="preserve">. </w:t>
      </w:r>
    </w:p>
    <w:p w14:paraId="69F89E8A" w14:textId="77777777" w:rsidR="0003251C" w:rsidRPr="00932972" w:rsidRDefault="0003251C" w:rsidP="0003251C">
      <w:r w:rsidRPr="00932972">
        <w:t xml:space="preserve">Sally </w:t>
      </w:r>
      <w:r w:rsidRPr="00932972">
        <w:rPr>
          <w:rStyle w:val="Style13ptBold"/>
        </w:rPr>
        <w:t>Coen 21</w:t>
      </w:r>
      <w:r w:rsidRPr="00932972">
        <w:t>. Administrator, Workers’ Compensation Division. State of Oregon. https://wcd.oregon.gov/industrynotices/11-29-21-hb3188.pdf</w:t>
      </w:r>
    </w:p>
    <w:p w14:paraId="01E70FEB" w14:textId="77777777" w:rsidR="0003251C" w:rsidRPr="00932972" w:rsidRDefault="0003251C" w:rsidP="0003251C">
      <w:pPr>
        <w:rPr>
          <w:sz w:val="16"/>
        </w:rPr>
      </w:pPr>
      <w:r w:rsidRPr="00932972">
        <w:rPr>
          <w:sz w:val="16"/>
        </w:rPr>
        <w:t>New Definition of Worker — ORS 656.005</w:t>
      </w:r>
    </w:p>
    <w:p w14:paraId="185A608C" w14:textId="77777777" w:rsidR="0003251C" w:rsidRPr="00932972" w:rsidRDefault="0003251C" w:rsidP="0003251C">
      <w:pPr>
        <w:rPr>
          <w:sz w:val="16"/>
        </w:rPr>
      </w:pPr>
      <w:r w:rsidRPr="00932972">
        <w:rPr>
          <w:sz w:val="16"/>
        </w:rPr>
        <w:t>Under Oregon law, employers must provide workers’ compensation coverage to all workers they employ, except for workers who are covered by specific exemptions. Most such exemptions can be found under ORS 656.027.</w:t>
      </w:r>
    </w:p>
    <w:p w14:paraId="5E369AD9" w14:textId="77777777" w:rsidR="0003251C" w:rsidRPr="009F0511" w:rsidRDefault="0003251C" w:rsidP="0003251C">
      <w:r w:rsidRPr="00932972">
        <w:rPr>
          <w:rStyle w:val="StyleUnderline"/>
        </w:rPr>
        <w:t>Under current law</w:t>
      </w:r>
      <w:r w:rsidRPr="00932972">
        <w:rPr>
          <w:sz w:val="16"/>
        </w:rPr>
        <w:t xml:space="preserve">, </w:t>
      </w:r>
      <w:r w:rsidRPr="00932972">
        <w:rPr>
          <w:rStyle w:val="StyleUnderline"/>
          <w:highlight w:val="cyan"/>
        </w:rPr>
        <w:t xml:space="preserve">a </w:t>
      </w:r>
      <w:r w:rsidRPr="00932972">
        <w:rPr>
          <w:rStyle w:val="Emphasis"/>
          <w:sz w:val="28"/>
          <w:szCs w:val="32"/>
          <w:highlight w:val="cyan"/>
        </w:rPr>
        <w:t>worker is defined</w:t>
      </w:r>
      <w:r w:rsidRPr="00932972">
        <w:rPr>
          <w:rStyle w:val="StyleUnderline"/>
          <w:sz w:val="28"/>
          <w:szCs w:val="32"/>
          <w:highlight w:val="cyan"/>
        </w:rPr>
        <w:t xml:space="preserve"> </w:t>
      </w:r>
      <w:r w:rsidRPr="00932972">
        <w:rPr>
          <w:rStyle w:val="StyleUnderline"/>
          <w:highlight w:val="cyan"/>
        </w:rPr>
        <w:t xml:space="preserve">as any </w:t>
      </w:r>
      <w:r w:rsidRPr="00932972">
        <w:rPr>
          <w:rStyle w:val="Emphasis"/>
          <w:highlight w:val="cyan"/>
        </w:rPr>
        <w:t>person</w:t>
      </w:r>
      <w:r w:rsidRPr="00932972">
        <w:rPr>
          <w:rStyle w:val="StyleUnderline"/>
          <w:highlight w:val="cyan"/>
        </w:rPr>
        <w:t xml:space="preserve"> who </w:t>
      </w:r>
      <w:r w:rsidRPr="00932972">
        <w:rPr>
          <w:rStyle w:val="Emphasis"/>
          <w:highlight w:val="cyan"/>
        </w:rPr>
        <w:t>performs</w:t>
      </w:r>
      <w:r w:rsidRPr="00932972">
        <w:rPr>
          <w:rStyle w:val="StyleUnderline"/>
          <w:highlight w:val="cyan"/>
        </w:rPr>
        <w:t xml:space="preserve"> services</w:t>
      </w:r>
      <w:r w:rsidRPr="00932972">
        <w:rPr>
          <w:rStyle w:val="StyleUnderline"/>
        </w:rPr>
        <w:t xml:space="preserve"> </w:t>
      </w:r>
      <w:r w:rsidRPr="00932972">
        <w:rPr>
          <w:rStyle w:val="StyleUnderline"/>
          <w:highlight w:val="cyan"/>
        </w:rPr>
        <w:t xml:space="preserve">for </w:t>
      </w:r>
      <w:r w:rsidRPr="00932972">
        <w:rPr>
          <w:rStyle w:val="Emphasis"/>
          <w:highlight w:val="cyan"/>
        </w:rPr>
        <w:t>remuneration</w:t>
      </w:r>
      <w:r w:rsidRPr="00932972">
        <w:rPr>
          <w:rStyle w:val="StyleUnderline"/>
          <w:highlight w:val="cyan"/>
        </w:rPr>
        <w:t xml:space="preserve"> and is </w:t>
      </w:r>
      <w:r w:rsidRPr="00932972">
        <w:rPr>
          <w:rStyle w:val="Emphasis"/>
          <w:highlight w:val="cyan"/>
        </w:rPr>
        <w:t>subject</w:t>
      </w:r>
      <w:r w:rsidRPr="00932972">
        <w:rPr>
          <w:rStyle w:val="StyleUnderline"/>
          <w:highlight w:val="cyan"/>
        </w:rPr>
        <w:t xml:space="preserve"> to the </w:t>
      </w:r>
      <w:r w:rsidRPr="00932972">
        <w:rPr>
          <w:rStyle w:val="Emphasis"/>
          <w:highlight w:val="cyan"/>
        </w:rPr>
        <w:t>direction</w:t>
      </w:r>
      <w:r w:rsidRPr="00932972">
        <w:rPr>
          <w:rStyle w:val="StyleUnderline"/>
          <w:highlight w:val="cyan"/>
        </w:rPr>
        <w:t xml:space="preserve"> and </w:t>
      </w:r>
      <w:r w:rsidRPr="00932972">
        <w:rPr>
          <w:rStyle w:val="Emphasis"/>
          <w:highlight w:val="cyan"/>
        </w:rPr>
        <w:t xml:space="preserve">control of an </w:t>
      </w:r>
      <w:r w:rsidRPr="00932972">
        <w:rPr>
          <w:rStyle w:val="Emphasis"/>
          <w:sz w:val="28"/>
          <w:szCs w:val="32"/>
          <w:highlight w:val="cyan"/>
        </w:rPr>
        <w:t>employer</w:t>
      </w:r>
      <w:r w:rsidRPr="00932972">
        <w:rPr>
          <w:sz w:val="16"/>
          <w:highlight w:val="cyan"/>
        </w:rPr>
        <w:t>.</w:t>
      </w:r>
      <w:r w:rsidRPr="00932972">
        <w:rPr>
          <w:sz w:val="16"/>
        </w:rPr>
        <w:t xml:space="preserve"> Starting Jan. 1, 2022, a worker will be defined as any person who performs services for remuneration and is not an independent contractor, as defined by ORS 670.600. Most employers and workers will not be affected by this change, but some employers may need to provide coverage to people who did not previously qualify as workers.</w:t>
      </w:r>
    </w:p>
    <w:p w14:paraId="6FDF6C51" w14:textId="77777777" w:rsidR="0003251C" w:rsidRPr="00EC171C" w:rsidRDefault="0003251C" w:rsidP="0003251C">
      <w:pPr>
        <w:pStyle w:val="Heading4"/>
      </w:pPr>
      <w:r>
        <w:t xml:space="preserve">That standard is </w:t>
      </w:r>
      <w:r w:rsidRPr="00EC171C">
        <w:rPr>
          <w:u w:val="single"/>
        </w:rPr>
        <w:t>complete control</w:t>
      </w:r>
      <w:r>
        <w:t xml:space="preserve">. </w:t>
      </w:r>
    </w:p>
    <w:p w14:paraId="694B586F" w14:textId="77777777" w:rsidR="0003251C" w:rsidRPr="00EC171C" w:rsidRDefault="0003251C" w:rsidP="0003251C">
      <w:r>
        <w:t xml:space="preserve">Justin </w:t>
      </w:r>
      <w:r w:rsidRPr="00EC171C">
        <w:rPr>
          <w:rStyle w:val="Style13ptBold"/>
        </w:rPr>
        <w:t>Bennett 24</w:t>
      </w:r>
      <w:r>
        <w:t xml:space="preserve">. </w:t>
      </w:r>
      <w:r w:rsidRPr="00EC171C">
        <w:t xml:space="preserve">Senior </w:t>
      </w:r>
      <w:r>
        <w:t xml:space="preserve">Employment Law </w:t>
      </w:r>
      <w:r w:rsidRPr="00EC171C">
        <w:t>Counsel at Rudman Winchell</w:t>
      </w:r>
      <w:r>
        <w:t xml:space="preserve">. “Employment Law Violations.” American Criminal Law Review. Vol. 61. 2024. </w:t>
      </w:r>
      <w:r w:rsidRPr="00EC171C">
        <w:t>https://heinonline.org/HOL/Page?collection=journals&amp;handle=hein.journals/amcrimlr61&amp;id=528&amp;men_tab=srchresults</w:t>
      </w:r>
    </w:p>
    <w:p w14:paraId="0A8C81A7" w14:textId="77777777" w:rsidR="0003251C" w:rsidRPr="00EC171C" w:rsidRDefault="0003251C" w:rsidP="0003251C">
      <w:pPr>
        <w:rPr>
          <w:sz w:val="16"/>
        </w:rPr>
      </w:pPr>
      <w:r w:rsidRPr="00EC171C">
        <w:rPr>
          <w:sz w:val="16"/>
        </w:rPr>
        <w:t xml:space="preserve">Regarding whether the person who dies is an "employee," the OSHA defines "employee" somewhat circularly as "an employee of an employer who is employed in a business of his employer which affects commerce."15 Because the multiemployer doctrine extends the specific duty of employers to another's employees, the </w:t>
      </w:r>
      <w:r w:rsidRPr="00EC171C">
        <w:rPr>
          <w:rStyle w:val="StyleUnderline"/>
        </w:rPr>
        <w:t xml:space="preserve">OSHRC and </w:t>
      </w:r>
      <w:r w:rsidRPr="00EC171C">
        <w:rPr>
          <w:rStyle w:val="Emphasis"/>
          <w:highlight w:val="cyan"/>
        </w:rPr>
        <w:t>courts</w:t>
      </w:r>
      <w:r w:rsidRPr="00EC171C">
        <w:rPr>
          <w:rStyle w:val="StyleUnderline"/>
        </w:rPr>
        <w:t xml:space="preserve"> tend </w:t>
      </w:r>
      <w:r w:rsidRPr="00EC171C">
        <w:rPr>
          <w:rStyle w:val="StyleUnderline"/>
          <w:highlight w:val="cyan"/>
        </w:rPr>
        <w:t xml:space="preserve">to </w:t>
      </w:r>
      <w:r w:rsidRPr="00EC171C">
        <w:rPr>
          <w:rStyle w:val="Emphasis"/>
          <w:highlight w:val="cyan"/>
        </w:rPr>
        <w:t>focus</w:t>
      </w:r>
      <w:r w:rsidRPr="00EC171C">
        <w:rPr>
          <w:rStyle w:val="StyleUnderline"/>
          <w:highlight w:val="cyan"/>
        </w:rPr>
        <w:t xml:space="preserve"> on the</w:t>
      </w:r>
      <w:r w:rsidRPr="00EC171C">
        <w:rPr>
          <w:rStyle w:val="StyleUnderline"/>
        </w:rPr>
        <w:t xml:space="preserve"> definition of employer and the </w:t>
      </w:r>
      <w:r w:rsidRPr="00EC171C">
        <w:rPr>
          <w:rStyle w:val="Emphasis"/>
          <w:highlight w:val="cyan"/>
        </w:rPr>
        <w:t>existence</w:t>
      </w:r>
      <w:r w:rsidRPr="00EC171C">
        <w:rPr>
          <w:rStyle w:val="StyleUnderline"/>
          <w:highlight w:val="cyan"/>
        </w:rPr>
        <w:t xml:space="preserve"> of an employment relationship</w:t>
      </w:r>
      <w:r w:rsidRPr="00EC171C">
        <w:rPr>
          <w:sz w:val="16"/>
        </w:rPr>
        <w:t>.5 2</w:t>
      </w:r>
    </w:p>
    <w:p w14:paraId="4B56A9A7" w14:textId="77777777" w:rsidR="0003251C" w:rsidRPr="00EC171C" w:rsidRDefault="0003251C" w:rsidP="0003251C">
      <w:pPr>
        <w:rPr>
          <w:sz w:val="16"/>
        </w:rPr>
      </w:pPr>
      <w:r w:rsidRPr="00EC171C">
        <w:rPr>
          <w:sz w:val="16"/>
        </w:rPr>
        <w:t xml:space="preserve"> b. Defenses In most circumstances, the employer has the burden of raising and proving an affirmative defense.53 There are several defenses available to employers: (i) preemption; (ii) unpreventable or unforeseeable employee misconduct; (iii) impossibility of compliance; (iv) greater hazard; and (v) additional general defenses. </w:t>
      </w:r>
    </w:p>
    <w:p w14:paraId="56B7382B" w14:textId="77777777" w:rsidR="0003251C" w:rsidRPr="00EC171C" w:rsidRDefault="0003251C" w:rsidP="0003251C">
      <w:pPr>
        <w:rPr>
          <w:sz w:val="16"/>
        </w:rPr>
      </w:pPr>
      <w:r w:rsidRPr="00EC171C">
        <w:rPr>
          <w:sz w:val="16"/>
        </w:rPr>
        <w:t xml:space="preserve">i. Preemption Preemption occurs when a specific rule, such as an OSHA regulation, is inapplicable because Congress or another federal agency precluded the enactment of future laws on the same subject.54 Therefore, regulations or standards affecting occupational safety and health enacted by other federal agencies may preempt OSHA regulations governing the working conditions of employees.55 These regulations or standards preempt the OSHA only when other agencies actually exercise their authority to regulate occupational safety.56 </w:t>
      </w:r>
    </w:p>
    <w:p w14:paraId="4DF2B4EB" w14:textId="77777777" w:rsidR="0003251C" w:rsidRPr="00EC171C" w:rsidRDefault="0003251C" w:rsidP="0003251C">
      <w:pPr>
        <w:rPr>
          <w:sz w:val="16"/>
        </w:rPr>
      </w:pPr>
      <w:r w:rsidRPr="00EC171C">
        <w:rPr>
          <w:sz w:val="16"/>
        </w:rPr>
        <w:t xml:space="preserve">51. 29 U.S.C. § 652(6). </w:t>
      </w:r>
    </w:p>
    <w:p w14:paraId="73137967" w14:textId="77777777" w:rsidR="0003251C" w:rsidRPr="00EC171C" w:rsidRDefault="0003251C" w:rsidP="0003251C">
      <w:pPr>
        <w:rPr>
          <w:sz w:val="16"/>
        </w:rPr>
      </w:pPr>
      <w:r w:rsidRPr="00EC171C">
        <w:rPr>
          <w:sz w:val="16"/>
        </w:rPr>
        <w:t xml:space="preserve">52. See, e.g., Slingluff v. OSHRC, 425 F.3d 861, 869 (10th Cir. 2005) (concluding </w:t>
      </w:r>
      <w:r w:rsidRPr="00EC171C">
        <w:rPr>
          <w:rStyle w:val="StyleUnderline"/>
        </w:rPr>
        <w:t xml:space="preserve">employment </w:t>
      </w:r>
      <w:r w:rsidRPr="00EC171C">
        <w:rPr>
          <w:rStyle w:val="StyleUnderline"/>
          <w:highlight w:val="cyan"/>
        </w:rPr>
        <w:t>relationship existed</w:t>
      </w:r>
      <w:r w:rsidRPr="00EC171C">
        <w:rPr>
          <w:rStyle w:val="StyleUnderline"/>
        </w:rPr>
        <w:t xml:space="preserve"> </w:t>
      </w:r>
      <w:r w:rsidRPr="00EC171C">
        <w:rPr>
          <w:sz w:val="16"/>
        </w:rPr>
        <w:t xml:space="preserve">under the Act </w:t>
      </w:r>
      <w:r w:rsidRPr="00EC171C">
        <w:rPr>
          <w:rStyle w:val="StyleUnderline"/>
          <w:highlight w:val="cyan"/>
        </w:rPr>
        <w:t>when employer</w:t>
      </w:r>
      <w:r w:rsidRPr="00EC171C">
        <w:rPr>
          <w:sz w:val="16"/>
        </w:rPr>
        <w:t xml:space="preserve"> "contracted for the job and for the scope of the work, provided and </w:t>
      </w:r>
      <w:r w:rsidRPr="00EC171C">
        <w:rPr>
          <w:rStyle w:val="Emphasis"/>
          <w:highlight w:val="cyan"/>
        </w:rPr>
        <w:t>paid</w:t>
      </w:r>
      <w:r w:rsidRPr="00EC171C">
        <w:rPr>
          <w:rStyle w:val="StyleUnderline"/>
          <w:highlight w:val="cyan"/>
        </w:rPr>
        <w:t xml:space="preserve"> for all the </w:t>
      </w:r>
      <w:r w:rsidRPr="00EC171C">
        <w:rPr>
          <w:rStyle w:val="Emphasis"/>
          <w:highlight w:val="cyan"/>
        </w:rPr>
        <w:t>materials</w:t>
      </w:r>
      <w:r w:rsidRPr="00EC171C">
        <w:rPr>
          <w:sz w:val="16"/>
        </w:rPr>
        <w:t xml:space="preserve"> and scaffolding, </w:t>
      </w:r>
      <w:r w:rsidRPr="00EC171C">
        <w:rPr>
          <w:rStyle w:val="StyleUnderline"/>
          <w:highlight w:val="cyan"/>
        </w:rPr>
        <w:t xml:space="preserve">controlled </w:t>
      </w:r>
      <w:r w:rsidRPr="00EC171C">
        <w:rPr>
          <w:rStyle w:val="Emphasis"/>
          <w:highlight w:val="cyan"/>
        </w:rPr>
        <w:t>when</w:t>
      </w:r>
      <w:r w:rsidRPr="00EC171C">
        <w:rPr>
          <w:rStyle w:val="StyleUnderline"/>
          <w:highlight w:val="cyan"/>
        </w:rPr>
        <w:t xml:space="preserve"> the work would be done</w:t>
      </w:r>
      <w:r w:rsidRPr="00EC171C">
        <w:rPr>
          <w:sz w:val="16"/>
        </w:rPr>
        <w:t xml:space="preserve">, and </w:t>
      </w:r>
      <w:r w:rsidRPr="00EC171C">
        <w:rPr>
          <w:rStyle w:val="StyleUnderline"/>
          <w:highlight w:val="cyan"/>
        </w:rPr>
        <w:t xml:space="preserve">had </w:t>
      </w:r>
      <w:r w:rsidRPr="00EC171C">
        <w:rPr>
          <w:rStyle w:val="Emphasis"/>
          <w:highlight w:val="cyan"/>
        </w:rPr>
        <w:t>complete control</w:t>
      </w:r>
      <w:r w:rsidRPr="00EC171C">
        <w:rPr>
          <w:sz w:val="16"/>
        </w:rPr>
        <w:t xml:space="preserve"> over the work site"); Sec'y of Lab. v. Vergona Crane Co., 15 BNA OSHC 1782 (No. 88-1745, 1992) (listing </w:t>
      </w:r>
      <w:r w:rsidRPr="00EC171C">
        <w:rPr>
          <w:rStyle w:val="StyleUnderline"/>
        </w:rPr>
        <w:t xml:space="preserve">factors </w:t>
      </w:r>
      <w:r w:rsidRPr="00EC171C">
        <w:rPr>
          <w:rStyle w:val="StyleUnderline"/>
          <w:highlight w:val="cyan"/>
        </w:rPr>
        <w:t>the Commission considers</w:t>
      </w:r>
      <w:r w:rsidRPr="00EC171C">
        <w:rPr>
          <w:sz w:val="16"/>
        </w:rPr>
        <w:t xml:space="preserve"> when determining whether an employer has </w:t>
      </w:r>
      <w:r w:rsidRPr="00EC171C">
        <w:rPr>
          <w:rStyle w:val="StyleUnderline"/>
          <w:highlight w:val="cyan"/>
        </w:rPr>
        <w:t>control</w:t>
      </w:r>
      <w:r w:rsidRPr="00EC171C">
        <w:rPr>
          <w:sz w:val="16"/>
        </w:rPr>
        <w:t xml:space="preserve"> over workers, which </w:t>
      </w:r>
      <w:r w:rsidRPr="00EC171C">
        <w:rPr>
          <w:rStyle w:val="StyleUnderline"/>
          <w:highlight w:val="cyan"/>
        </w:rPr>
        <w:t>would indicate</w:t>
      </w:r>
      <w:r w:rsidRPr="00EC171C">
        <w:rPr>
          <w:rStyle w:val="StyleUnderline"/>
        </w:rPr>
        <w:t xml:space="preserve"> that an </w:t>
      </w:r>
      <w:r w:rsidRPr="00EC171C">
        <w:rPr>
          <w:rStyle w:val="Emphasis"/>
          <w:highlight w:val="cyan"/>
        </w:rPr>
        <w:t>employment relationship</w:t>
      </w:r>
      <w:r w:rsidRPr="00EC171C">
        <w:rPr>
          <w:rStyle w:val="StyleUnderline"/>
          <w:highlight w:val="cyan"/>
        </w:rPr>
        <w:t xml:space="preserve"> exists</w:t>
      </w:r>
      <w:r w:rsidRPr="00EC171C">
        <w:rPr>
          <w:sz w:val="16"/>
        </w:rPr>
        <w:t>)</w:t>
      </w:r>
    </w:p>
    <w:p w14:paraId="4D25630C" w14:textId="77777777" w:rsidR="0003251C" w:rsidRPr="00883C1D" w:rsidRDefault="0003251C" w:rsidP="0003251C">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to </w:t>
      </w:r>
      <w:r>
        <w:rPr>
          <w:u w:val="single"/>
        </w:rPr>
        <w:t>new subjects</w:t>
      </w:r>
      <w:r>
        <w:t xml:space="preserve">. </w:t>
      </w:r>
    </w:p>
    <w:p w14:paraId="2E559C27" w14:textId="77777777" w:rsidR="0003251C" w:rsidRPr="006C48A9" w:rsidRDefault="0003251C" w:rsidP="0003251C">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5544103" w14:textId="77777777" w:rsidR="0003251C" w:rsidRPr="001D10D7" w:rsidRDefault="0003251C" w:rsidP="0003251C">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C4ED673" w14:textId="77777777" w:rsidR="0003251C" w:rsidRDefault="0003251C" w:rsidP="0003251C"/>
    <w:p w14:paraId="709E04C3" w14:textId="77777777" w:rsidR="0003251C" w:rsidRDefault="0003251C" w:rsidP="0003251C">
      <w:pPr>
        <w:pStyle w:val="Heading4"/>
      </w:pPr>
      <w:r>
        <w:t>1. Domestic workers.</w:t>
      </w:r>
    </w:p>
    <w:p w14:paraId="79299669" w14:textId="77777777" w:rsidR="0003251C" w:rsidRPr="00414953" w:rsidRDefault="0003251C" w:rsidP="0003251C">
      <w:r w:rsidRPr="00A426E4">
        <w:rPr>
          <w:rStyle w:val="Style13ptBold"/>
        </w:rPr>
        <w:t>EB 23</w:t>
      </w:r>
      <w:r>
        <w:t xml:space="preserve">. Election Buddy. “What Professions Cannot Unionize?” 11/8/23. </w:t>
      </w:r>
      <w:r w:rsidRPr="00414953">
        <w:t>https://electionbuddy.com/blog/2023/11/08/what-professions-cannot-unionize/</w:t>
      </w:r>
    </w:p>
    <w:p w14:paraId="4B7C37CD" w14:textId="77777777" w:rsidR="0003251C" w:rsidRPr="00414953" w:rsidRDefault="0003251C" w:rsidP="0003251C">
      <w:pPr>
        <w:rPr>
          <w:sz w:val="16"/>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77757E79" w14:textId="77777777" w:rsidR="0003251C" w:rsidRPr="00414953" w:rsidRDefault="0003251C" w:rsidP="0003251C">
      <w:pPr>
        <w:rPr>
          <w:sz w:val="16"/>
        </w:rPr>
      </w:pPr>
      <w:r w:rsidRPr="00414953">
        <w:rPr>
          <w:sz w:val="16"/>
        </w:rPr>
        <w:t>Here are some examples:</w:t>
      </w:r>
    </w:p>
    <w:p w14:paraId="7181E157" w14:textId="77777777" w:rsidR="0003251C" w:rsidRPr="006204DB" w:rsidRDefault="0003251C" w:rsidP="0003251C">
      <w:pPr>
        <w:rPr>
          <w:sz w:val="16"/>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1EAEAA56" w14:textId="77777777" w:rsidR="0003251C" w:rsidRDefault="0003251C" w:rsidP="0003251C">
      <w:pPr>
        <w:pStyle w:val="Heading4"/>
      </w:pPr>
      <w:r>
        <w:t xml:space="preserve">2. Undocumented workers. </w:t>
      </w:r>
    </w:p>
    <w:p w14:paraId="2DC97617" w14:textId="77777777" w:rsidR="0003251C" w:rsidRPr="009A32DC" w:rsidRDefault="0003251C" w:rsidP="0003251C">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24C429D2" w14:textId="77777777" w:rsidR="0003251C" w:rsidRPr="006204DB" w:rsidRDefault="0003251C" w:rsidP="0003251C">
      <w:pPr>
        <w:rPr>
          <w:sz w:val="16"/>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933DF8">
        <w:rPr>
          <w:rStyle w:val="StyleUnderline"/>
          <w:highlight w:val="cyan"/>
        </w:rPr>
        <w:t>risk of deportation overshadows</w:t>
      </w:r>
      <w:r w:rsidRPr="00933DF8">
        <w:rPr>
          <w:sz w:val="16"/>
        </w:rPr>
        <w:t xml:space="preserve"> organizing better </w:t>
      </w:r>
      <w:r w:rsidRPr="00933DF8">
        <w:rPr>
          <w:rStyle w:val="Emphasis"/>
          <w:highlight w:val="cyan"/>
        </w:rPr>
        <w:t>workplace rights</w:t>
      </w:r>
      <w:r w:rsidRPr="00933DF8">
        <w:rPr>
          <w:sz w:val="16"/>
        </w:rPr>
        <w:t xml:space="preserve">. Because the federal legislative system shows little hope of development, and the </w:t>
      </w:r>
      <w:r w:rsidRPr="00933DF8">
        <w:rPr>
          <w:rStyle w:val="Emphasis"/>
          <w:highlight w:val="cyan"/>
        </w:rPr>
        <w:t>judicial system</w:t>
      </w:r>
      <w:r w:rsidRPr="00933DF8">
        <w:rPr>
          <w:sz w:val="16"/>
          <w:highlight w:val="cyan"/>
        </w:rPr>
        <w:t xml:space="preserve"> </w:t>
      </w:r>
      <w:r w:rsidRPr="00933DF8">
        <w:rPr>
          <w:rStyle w:val="StyleUnderline"/>
          <w:highlight w:val="cyan"/>
        </w:rPr>
        <w:t>promises only marginal change</w:t>
      </w:r>
      <w:r w:rsidRPr="00933DF8">
        <w:rPr>
          <w:sz w:val="16"/>
        </w:rPr>
        <w:t xml:space="preserve">, labor arbitration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t>undocumented</w:t>
      </w:r>
      <w:r w:rsidRPr="00933DF8">
        <w:rPr>
          <w:sz w:val="16"/>
        </w:rPr>
        <w:t xml:space="preserve"> not </w:t>
      </w:r>
      <w:r w:rsidRPr="00F3407B">
        <w:rPr>
          <w:sz w:val="16"/>
        </w:rPr>
        <w:t>only i</w:t>
      </w:r>
      <w:r w:rsidRPr="00F3407B">
        <w:rPr>
          <w:rStyle w:val="StyleUnderline"/>
        </w:rPr>
        <w:t>mproves the rights and protections of their documented counterparts</w:t>
      </w:r>
      <w:r w:rsidRPr="00F3407B">
        <w:rPr>
          <w:sz w:val="16"/>
        </w:rPr>
        <w:t>, but bolsters a union’s cohesiveness and</w:t>
      </w:r>
      <w:r w:rsidRPr="00933DF8">
        <w:rPr>
          <w:sz w:val="16"/>
        </w:rPr>
        <w:t xml:space="preserve"> bargaining power and </w:t>
      </w:r>
      <w:r w:rsidRPr="00933DF8">
        <w:rPr>
          <w:rStyle w:val="StyleUnderline"/>
          <w:highlight w:val="cyan"/>
        </w:rPr>
        <w:t>encourages employers to comply</w:t>
      </w:r>
      <w:r w:rsidRPr="00F3407B">
        <w:rPr>
          <w:rStyle w:val="StyleUnderline"/>
        </w:rPr>
        <w:t xml:space="preserve"> with immigration law</w:t>
      </w:r>
      <w:r w:rsidRPr="00F3407B">
        <w:rPr>
          <w:sz w:val="16"/>
        </w:rPr>
        <w:t>.</w:t>
      </w:r>
    </w:p>
    <w:p w14:paraId="1485327C" w14:textId="77777777" w:rsidR="0003251C" w:rsidRDefault="0003251C" w:rsidP="0003251C">
      <w:pPr>
        <w:pStyle w:val="Heading4"/>
      </w:pPr>
      <w:r>
        <w:t xml:space="preserve">3. Federal workers.  </w:t>
      </w:r>
    </w:p>
    <w:p w14:paraId="54EE86AD" w14:textId="77777777" w:rsidR="0003251C" w:rsidRPr="00EA1B0D" w:rsidRDefault="0003251C" w:rsidP="0003251C">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DB18D90" w14:textId="77777777" w:rsidR="0003251C" w:rsidRPr="00BB6C26" w:rsidRDefault="0003251C" w:rsidP="0003251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52282A">
        <w:rPr>
          <w:rStyle w:val="StyleUnderline"/>
          <w:highlight w:val="cyan"/>
        </w:rPr>
        <w:t>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F90AAAB" w14:textId="77777777" w:rsidR="0003251C" w:rsidRPr="00BB6C26" w:rsidRDefault="0003251C" w:rsidP="0003251C">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6BF06EC2" w14:textId="77777777" w:rsidR="0003251C" w:rsidRPr="003D6271" w:rsidRDefault="0003251C" w:rsidP="0003251C">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w:t>
      </w:r>
      <w:r w:rsidRPr="003D6271">
        <w:rPr>
          <w:rStyle w:val="StyleUnderline"/>
        </w:rPr>
        <w:t xml:space="preserve"> away </w:t>
      </w:r>
      <w:r w:rsidRPr="00852FF0">
        <w:rPr>
          <w:rStyle w:val="StyleUnderline"/>
          <w:highlight w:val="cyan"/>
        </w:rPr>
        <w:t>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w:t>
      </w:r>
      <w:r w:rsidRPr="003D6271">
        <w:rPr>
          <w:rStyle w:val="StyleUnderline"/>
        </w:rPr>
        <w:t>one of the</w:t>
      </w:r>
      <w:r w:rsidRPr="003D6271">
        <w:rPr>
          <w:sz w:val="16"/>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01D6066F" w14:textId="77777777" w:rsidR="0003251C" w:rsidRPr="006204DB" w:rsidRDefault="0003251C" w:rsidP="0003251C">
      <w:pPr>
        <w:rPr>
          <w:sz w:val="16"/>
        </w:rPr>
      </w:pPr>
      <w:r w:rsidRPr="003D6271">
        <w:rPr>
          <w:sz w:val="16"/>
        </w:rPr>
        <w:t xml:space="preserve">Finally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r w:rsidRPr="00331B44">
        <w:rPr>
          <w:rStyle w:val="StyleUnderline"/>
        </w:rPr>
        <w:t>as a way to</w:t>
      </w:r>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AC190D7" w14:textId="77777777" w:rsidR="0003251C" w:rsidRDefault="0003251C" w:rsidP="0003251C">
      <w:pPr>
        <w:pStyle w:val="Heading4"/>
      </w:pPr>
      <w:r>
        <w:t>4. Student athletes.</w:t>
      </w:r>
    </w:p>
    <w:p w14:paraId="3EDE4AA5" w14:textId="77777777" w:rsidR="0003251C" w:rsidRPr="00A2268A" w:rsidRDefault="0003251C" w:rsidP="0003251C">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70E271CC" w14:textId="77777777" w:rsidR="0003251C" w:rsidRPr="00933DF8" w:rsidRDefault="0003251C" w:rsidP="0003251C">
      <w:pPr>
        <w:rPr>
          <w:sz w:val="16"/>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3A34962C" w14:textId="77777777" w:rsidR="0003251C" w:rsidRPr="00933DF8" w:rsidRDefault="0003251C" w:rsidP="0003251C">
      <w:pPr>
        <w:rPr>
          <w:sz w:val="16"/>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0E71E197" w14:textId="77777777" w:rsidR="0003251C" w:rsidRPr="00933DF8" w:rsidRDefault="0003251C" w:rsidP="0003251C">
      <w:pPr>
        <w:rPr>
          <w:sz w:val="16"/>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right to unionize</w:t>
      </w:r>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41E81BE5" w14:textId="77777777" w:rsidR="0003251C" w:rsidRPr="00933DF8" w:rsidRDefault="0003251C" w:rsidP="0003251C">
      <w:pPr>
        <w:rPr>
          <w:sz w:val="16"/>
        </w:rPr>
      </w:pPr>
      <w:r w:rsidRPr="00933DF8">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00830952" w14:textId="77777777" w:rsidR="0003251C" w:rsidRPr="00933DF8" w:rsidRDefault="0003251C" w:rsidP="0003251C">
      <w:pPr>
        <w:rPr>
          <w:sz w:val="16"/>
        </w:rPr>
      </w:pPr>
      <w:r w:rsidRPr="00933DF8">
        <w:rPr>
          <w:sz w:val="16"/>
        </w:rPr>
        <w:t xml:space="preserve">Unpaid internships are the worst; unpaid internships where you’re worth millions of dollars but you get none of it, are the worst of the worst. As far as this discussion </w:t>
      </w:r>
      <w:r w:rsidRPr="00F3407B">
        <w:rPr>
          <w:sz w:val="16"/>
        </w:rPr>
        <w:t xml:space="preserve">goes, </w:t>
      </w:r>
      <w:r w:rsidRPr="00F3407B">
        <w:rPr>
          <w:rStyle w:val="StyleUnderline"/>
        </w:rPr>
        <w:t xml:space="preserve">student athletes </w:t>
      </w:r>
      <w:r w:rsidRPr="00F3407B">
        <w:rPr>
          <w:rStyle w:val="Emphasis"/>
        </w:rPr>
        <w:t>deserve compensation</w:t>
      </w:r>
      <w:r w:rsidRPr="00933DF8">
        <w:rPr>
          <w:sz w:val="16"/>
        </w:rPr>
        <w:t>, and they deserve it now.</w:t>
      </w:r>
    </w:p>
    <w:p w14:paraId="3E093C32" w14:textId="77777777" w:rsidR="0003251C" w:rsidRDefault="0003251C" w:rsidP="0003251C">
      <w:pPr>
        <w:rPr>
          <w:sz w:val="16"/>
        </w:rPr>
      </w:pPr>
      <w:r w:rsidRPr="00933DF8">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035726DB" w14:textId="77777777" w:rsidR="0003251C" w:rsidRDefault="0003251C" w:rsidP="0003251C">
      <w:pPr>
        <w:pStyle w:val="Heading4"/>
      </w:pPr>
      <w:r>
        <w:t>5. Volunteers.</w:t>
      </w:r>
    </w:p>
    <w:p w14:paraId="417A5296" w14:textId="77777777" w:rsidR="0003251C" w:rsidRPr="007A74E6" w:rsidRDefault="0003251C" w:rsidP="0003251C">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0CBF12B9" w14:textId="77777777" w:rsidR="0003251C" w:rsidRPr="007A74E6" w:rsidRDefault="0003251C" w:rsidP="0003251C">
      <w:pPr>
        <w:rPr>
          <w:sz w:val="16"/>
        </w:rPr>
      </w:pPr>
      <w:r w:rsidRPr="007A74E6">
        <w:rPr>
          <w:sz w:val="16"/>
        </w:rPr>
        <w:t xml:space="preserve">Today’s burning question: </w:t>
      </w:r>
      <w:r w:rsidRPr="007A74E6">
        <w:rPr>
          <w:rStyle w:val="StyleUnderline"/>
          <w:highlight w:val="cyan"/>
        </w:rPr>
        <w:t xml:space="preserve">Me and my buddies are </w:t>
      </w:r>
      <w:r w:rsidRPr="007A74E6">
        <w:rPr>
          <w:rStyle w:val="Emphasis"/>
          <w:highlight w:val="cyan"/>
        </w:rPr>
        <w:t>volunteer firefighters</w:t>
      </w:r>
      <w:r w:rsidRPr="007A74E6">
        <w:rPr>
          <w:sz w:val="16"/>
        </w:rPr>
        <w:t xml:space="preserve">… sort of. We get paid a stipend for volunteering. I suppose that makes us paid volunteers if there is such a thing. So anyway, </w:t>
      </w:r>
      <w:r w:rsidRPr="007A74E6">
        <w:rPr>
          <w:rStyle w:val="Emphasis"/>
          <w:highlight w:val="cyan"/>
        </w:rPr>
        <w:t>we want to form a union</w:t>
      </w:r>
      <w:r w:rsidRPr="007A74E6">
        <w:rPr>
          <w:sz w:val="16"/>
        </w:rPr>
        <w:t xml:space="preserve"> but the </w:t>
      </w:r>
      <w:r w:rsidRPr="007A74E6">
        <w:rPr>
          <w:rStyle w:val="StyleUnderline"/>
          <w:highlight w:val="cyan"/>
        </w:rPr>
        <w:t>borough claims</w:t>
      </w:r>
      <w:r w:rsidRPr="007A74E6">
        <w:rPr>
          <w:sz w:val="16"/>
        </w:rPr>
        <w:t xml:space="preserve"> that </w:t>
      </w:r>
      <w:r w:rsidRPr="007A74E6">
        <w:rPr>
          <w:rStyle w:val="StyleUnderline"/>
          <w:highlight w:val="cyan"/>
        </w:rPr>
        <w:t>because we are volunteers we</w:t>
      </w:r>
      <w:r w:rsidRPr="007A74E6">
        <w:rPr>
          <w:sz w:val="16"/>
        </w:rPr>
        <w:t xml:space="preserve"> </w:t>
      </w:r>
      <w:r w:rsidRPr="007A74E6">
        <w:rPr>
          <w:rStyle w:val="StyleUnderline"/>
          <w:highlight w:val="cyan"/>
        </w:rPr>
        <w:t>are not employees</w:t>
      </w:r>
      <w:r w:rsidRPr="007A74E6">
        <w:rPr>
          <w:sz w:val="16"/>
        </w:rPr>
        <w:t xml:space="preserve"> and thus we cannot form a union. How can they pay us and say we are volunteers?</w:t>
      </w:r>
    </w:p>
    <w:p w14:paraId="193DE899" w14:textId="77777777" w:rsidR="0003251C" w:rsidRPr="007A74E6" w:rsidRDefault="0003251C" w:rsidP="0003251C">
      <w:pPr>
        <w:rPr>
          <w:sz w:val="16"/>
        </w:rPr>
      </w:pPr>
      <w:r w:rsidRPr="007A74E6">
        <w:rPr>
          <w:sz w:val="16"/>
        </w:rPr>
        <w:t>Answer: I suppose that depends on how you define a “volunteer.”</w:t>
      </w:r>
    </w:p>
    <w:p w14:paraId="7711018E" w14:textId="77777777" w:rsidR="0003251C" w:rsidRDefault="0003251C" w:rsidP="0003251C">
      <w:pPr>
        <w:rPr>
          <w:sz w:val="16"/>
        </w:rPr>
      </w:pPr>
      <w:r w:rsidRPr="007A74E6">
        <w:rPr>
          <w:sz w:val="16"/>
        </w:rPr>
        <w:t xml:space="preserve">That will be the </w:t>
      </w:r>
      <w:r w:rsidRPr="007A74E6">
        <w:rPr>
          <w:rStyle w:val="Emphasis"/>
          <w:highlight w:val="cyan"/>
        </w:rPr>
        <w:t>central issue</w:t>
      </w:r>
      <w:r w:rsidRPr="007A74E6">
        <w:rPr>
          <w:rStyle w:val="StyleUnderline"/>
        </w:rPr>
        <w:t xml:space="preserve"> </w:t>
      </w:r>
      <w:r w:rsidRPr="007A74E6">
        <w:rPr>
          <w:rStyle w:val="StyleUnderline"/>
          <w:highlight w:val="cyan"/>
        </w:rPr>
        <w:t>in</w:t>
      </w:r>
      <w:r w:rsidRPr="007A74E6">
        <w:rPr>
          <w:sz w:val="16"/>
        </w:rPr>
        <w:t xml:space="preserve"> a </w:t>
      </w:r>
      <w:r w:rsidRPr="007A74E6">
        <w:rPr>
          <w:rStyle w:val="StyleUnderline"/>
          <w:highlight w:val="cyan"/>
        </w:rPr>
        <w:t>case</w:t>
      </w:r>
      <w:r w:rsidRPr="007A74E6">
        <w:rPr>
          <w:sz w:val="16"/>
        </w:rPr>
        <w:t xml:space="preserve"> now </w:t>
      </w:r>
      <w:r w:rsidRPr="007A74E6">
        <w:rPr>
          <w:rStyle w:val="StyleUnderline"/>
          <w:highlight w:val="cyan"/>
        </w:rPr>
        <w:t>before</w:t>
      </w:r>
      <w:r w:rsidRPr="007A74E6">
        <w:rPr>
          <w:sz w:val="16"/>
        </w:rPr>
        <w:t xml:space="preserve"> the </w:t>
      </w:r>
      <w:r w:rsidRPr="007A74E6">
        <w:rPr>
          <w:rStyle w:val="StyleUnderline"/>
          <w:highlight w:val="cyan"/>
        </w:rPr>
        <w:t>Pennsylvania Labor Relations Board</w:t>
      </w:r>
      <w:r w:rsidRPr="007A74E6">
        <w:rPr>
          <w:sz w:val="16"/>
        </w:rPr>
        <w:t xml:space="preserve"> over whether firefighters in the Borough of Emmaus are paid employees or nominally compensated volunteers.</w:t>
      </w:r>
    </w:p>
    <w:p w14:paraId="6275ABD4" w14:textId="77777777" w:rsidR="0003251C" w:rsidRDefault="0003251C" w:rsidP="0003251C">
      <w:pPr>
        <w:pStyle w:val="Heading4"/>
      </w:pPr>
      <w:r>
        <w:t xml:space="preserve">7. Medical interns! </w:t>
      </w:r>
      <w:r w:rsidRPr="00AF2808">
        <w:rPr>
          <w:b w:val="0"/>
          <w:bCs/>
        </w:rPr>
        <w:t>Harvard reads it.</w:t>
      </w:r>
    </w:p>
    <w:p w14:paraId="574DDEF9" w14:textId="77777777" w:rsidR="0003251C" w:rsidRPr="00FF080D" w:rsidRDefault="0003251C" w:rsidP="0003251C">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616FD311" w14:textId="77777777" w:rsidR="0003251C" w:rsidRPr="00FF080D" w:rsidRDefault="0003251C" w:rsidP="0003251C">
      <w:pPr>
        <w:rPr>
          <w:sz w:val="16"/>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housestaff in Cedars-Sinai Medical Center</w:t>
      </w:r>
      <w:r w:rsidRPr="00FF080D">
        <w:rPr>
          <w:sz w:val="16"/>
        </w:rPr>
        <w:t>, 223 NLRB No. 57, 91 LRRM 1398 (March 19, 1976), and concluded (with Member Fanning dissenting at length) that</w:t>
      </w:r>
    </w:p>
    <w:p w14:paraId="1A012080" w14:textId="77777777" w:rsidR="0003251C" w:rsidRPr="00FF080D" w:rsidRDefault="0003251C" w:rsidP="0003251C">
      <w:pPr>
        <w:rPr>
          <w:sz w:val="16"/>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szCs w:val="32"/>
          <w:highlight w:val="cyan"/>
        </w:rPr>
        <w:t>are not "employees"</w:t>
      </w:r>
      <w:r w:rsidRPr="00FF080D">
        <w:rPr>
          <w:rStyle w:val="Emphasis"/>
          <w:sz w:val="32"/>
          <w:szCs w:val="32"/>
        </w:rPr>
        <w:t xml:space="preserve"> </w:t>
      </w:r>
      <w:r w:rsidRPr="00FF080D">
        <w:rPr>
          <w:sz w:val="16"/>
        </w:rPr>
        <w:t>within the meaning of Section 2(3) of the Act. Id. at 3.</w:t>
      </w:r>
    </w:p>
    <w:p w14:paraId="38488280" w14:textId="77777777" w:rsidR="0003251C" w:rsidRDefault="0003251C" w:rsidP="0003251C">
      <w:pPr>
        <w:rPr>
          <w:sz w:val="16"/>
        </w:rPr>
      </w:pPr>
    </w:p>
    <w:p w14:paraId="50C34496" w14:textId="77777777" w:rsidR="0003251C" w:rsidRDefault="0003251C" w:rsidP="0003251C">
      <w:pPr>
        <w:pStyle w:val="Heading3"/>
      </w:pPr>
      <w:r>
        <w:t>Caselist---Beats FL---2NC</w:t>
      </w:r>
    </w:p>
    <w:p w14:paraId="6E2B1165" w14:textId="77777777" w:rsidR="0003251C" w:rsidRDefault="0003251C" w:rsidP="0003251C">
      <w:pPr>
        <w:pStyle w:val="Heading4"/>
      </w:pPr>
      <w:r>
        <w:t xml:space="preserve">All of those beat states. Inserted solvency advocates below: </w:t>
      </w:r>
    </w:p>
    <w:p w14:paraId="054746E8" w14:textId="77777777" w:rsidR="0003251C" w:rsidRDefault="0003251C" w:rsidP="0003251C">
      <w:pPr>
        <w:pStyle w:val="Heading4"/>
      </w:pPr>
      <w:r>
        <w:t>Beats</w:t>
      </w:r>
      <w:r w:rsidRPr="0076132B">
        <w:rPr>
          <w:u w:val="single"/>
        </w:rPr>
        <w:t xml:space="preserve"> states</w:t>
      </w:r>
      <w:r>
        <w:t xml:space="preserve">. </w:t>
      </w:r>
    </w:p>
    <w:p w14:paraId="1A77E576" w14:textId="77777777" w:rsidR="0003251C" w:rsidRPr="0076132B" w:rsidRDefault="0003251C" w:rsidP="0003251C">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04AA95AB" w14:textId="77777777" w:rsidR="0003251C" w:rsidRPr="0076132B" w:rsidRDefault="0003251C" w:rsidP="0003251C">
      <w:pPr>
        <w:rPr>
          <w:sz w:val="16"/>
        </w:rPr>
      </w:pPr>
      <w:r w:rsidRPr="00377BD0">
        <w:rPr>
          <w:rStyle w:val="StyleUnderline"/>
          <w:highlight w:val="lightGray"/>
        </w:rPr>
        <w:t>State and local labor laws</w:t>
      </w:r>
      <w:r w:rsidRPr="0076132B">
        <w:rPr>
          <w:sz w:val="16"/>
        </w:rPr>
        <w:t xml:space="preserve"> purporting to </w:t>
      </w:r>
      <w:r w:rsidRPr="00377BD0">
        <w:rPr>
          <w:rStyle w:val="StyleUnderline"/>
          <w:highlight w:val="lightGray"/>
        </w:rPr>
        <w:t xml:space="preserve">provide collective bargaining rights to </w:t>
      </w:r>
      <w:r w:rsidRPr="00377BD0">
        <w:rPr>
          <w:rStyle w:val="Emphasis"/>
          <w:highlight w:val="lightGray"/>
        </w:rPr>
        <w:t>supervisory workers</w:t>
      </w:r>
      <w:r w:rsidRPr="0076132B">
        <w:rPr>
          <w:sz w:val="16"/>
        </w:rPr>
        <w:t xml:space="preserve"> are </w:t>
      </w:r>
      <w:r w:rsidRPr="00377BD0">
        <w:rPr>
          <w:rStyle w:val="Emphasis"/>
          <w:highlight w:val="lightGray"/>
        </w:rPr>
        <w:t>completely preempted</w:t>
      </w:r>
      <w:r w:rsidRPr="0076132B">
        <w:rPr>
          <w:sz w:val="16"/>
        </w:rPr>
        <w:t>. Courts have inferred a congressional judgment to preclude any labor rights for supervisors in order to avoid putting them “in the position of serving two masters with opposed interests.”5</w:t>
      </w:r>
    </w:p>
    <w:p w14:paraId="1F3C84A2" w14:textId="77777777" w:rsidR="0003251C" w:rsidRDefault="0003251C" w:rsidP="0003251C">
      <w:pPr>
        <w:rPr>
          <w:sz w:val="16"/>
        </w:rPr>
      </w:pPr>
      <w:r w:rsidRPr="0076132B">
        <w:rPr>
          <w:sz w:val="16"/>
        </w:rPr>
        <w:t xml:space="preserve">Meanwhile, </w:t>
      </w:r>
      <w:r w:rsidRPr="00377BD0">
        <w:rPr>
          <w:rStyle w:val="StyleUnderline"/>
          <w:highlight w:val="lightGray"/>
        </w:rPr>
        <w:t>workers lacking</w:t>
      </w:r>
      <w:r w:rsidRPr="0076132B">
        <w:rPr>
          <w:sz w:val="16"/>
        </w:rPr>
        <w:t xml:space="preserve"> work </w:t>
      </w:r>
      <w:r w:rsidRPr="00377BD0">
        <w:rPr>
          <w:rStyle w:val="StyleUnderline"/>
          <w:highlight w:val="lightGray"/>
        </w:rPr>
        <w:t>authorization</w:t>
      </w:r>
      <w:r w:rsidRPr="0076132B">
        <w:rPr>
          <w:sz w:val="16"/>
        </w:rPr>
        <w:t xml:space="preserve"> are </w:t>
      </w:r>
      <w:r w:rsidRPr="00377BD0">
        <w:rPr>
          <w:rStyle w:val="StyleUnderline"/>
          <w:highlight w:val="lightGray"/>
        </w:rPr>
        <w:t>not entitled to</w:t>
      </w:r>
      <w:r w:rsidRPr="0076132B">
        <w:rPr>
          <w:sz w:val="16"/>
        </w:rPr>
        <w:t xml:space="preserve"> the </w:t>
      </w:r>
      <w:r w:rsidRPr="00377BD0">
        <w:rPr>
          <w:rStyle w:val="StyleUnderline"/>
          <w:highlight w:val="lightGray"/>
        </w:rPr>
        <w:t>full protections of</w:t>
      </w:r>
      <w:r w:rsidRPr="0076132B">
        <w:rPr>
          <w:sz w:val="16"/>
        </w:rPr>
        <w:t xml:space="preserve"> the </w:t>
      </w:r>
      <w:r w:rsidRPr="00377BD0">
        <w:rPr>
          <w:rStyle w:val="StyleUnderline"/>
          <w:highlight w:val="lightGray"/>
        </w:rPr>
        <w:t>NLRA</w:t>
      </w:r>
      <w:r w:rsidRPr="0076132B">
        <w:rPr>
          <w:sz w:val="16"/>
        </w:rPr>
        <w:t xml:space="preserve"> given that two of the Act’s most crucial remedies, the backpay and reinstatement awards, do not apply to them. </w:t>
      </w:r>
      <w:r w:rsidRPr="00377BD0">
        <w:rPr>
          <w:rStyle w:val="StyleUnderline"/>
          <w:highlight w:val="lightGray"/>
        </w:rPr>
        <w:t>States</w:t>
      </w:r>
      <w:r w:rsidRPr="0076132B">
        <w:rPr>
          <w:sz w:val="16"/>
        </w:rPr>
        <w:t xml:space="preserve"> generally </w:t>
      </w:r>
      <w:r w:rsidRPr="00377BD0">
        <w:rPr>
          <w:rStyle w:val="Emphasis"/>
          <w:highlight w:val="lightGray"/>
        </w:rPr>
        <w:t>cannot fill in this gap</w:t>
      </w:r>
      <w:r w:rsidRPr="0076132B">
        <w:rPr>
          <w:sz w:val="16"/>
        </w:rPr>
        <w:t xml:space="preserve"> by providing for backpay or reinstatement awards because such </w:t>
      </w:r>
      <w:r w:rsidRPr="00377BD0">
        <w:rPr>
          <w:rStyle w:val="StyleUnderline"/>
          <w:highlight w:val="lightGray"/>
        </w:rPr>
        <w:t>provisions</w:t>
      </w:r>
      <w:r w:rsidRPr="0076132B">
        <w:rPr>
          <w:sz w:val="16"/>
        </w:rPr>
        <w:t xml:space="preserve"> would be </w:t>
      </w:r>
      <w:r w:rsidRPr="00377BD0">
        <w:rPr>
          <w:rStyle w:val="StyleUnderline"/>
          <w:highlight w:val="lightGray"/>
        </w:rPr>
        <w:t>preempted by the</w:t>
      </w:r>
      <w:r w:rsidRPr="0076132B">
        <w:rPr>
          <w:sz w:val="16"/>
        </w:rPr>
        <w:t xml:space="preserve"> Immigration Reform and Control Act of 1986 (</w:t>
      </w:r>
      <w:r w:rsidRPr="00377BD0">
        <w:rPr>
          <w:rStyle w:val="Emphasis"/>
          <w:highlight w:val="lightGray"/>
        </w:rPr>
        <w:t>IRCA</w:t>
      </w:r>
      <w:r w:rsidRPr="0076132B">
        <w:rPr>
          <w:sz w:val="16"/>
        </w:rPr>
        <w:t>).6 Some exceptions apply – for instance, California allows for limited backpay remedies for violations of state employment laws that extend protections to undocumented workers.7</w:t>
      </w:r>
    </w:p>
    <w:p w14:paraId="6FB90793" w14:textId="77777777" w:rsidR="0003251C" w:rsidRDefault="0003251C" w:rsidP="0003251C">
      <w:pPr>
        <w:pStyle w:val="Heading4"/>
      </w:pPr>
      <w:r>
        <w:t xml:space="preserve">Students beats states. </w:t>
      </w:r>
    </w:p>
    <w:p w14:paraId="2864929B" w14:textId="77777777" w:rsidR="0003251C" w:rsidRPr="00AB2A0E" w:rsidRDefault="0003251C" w:rsidP="0003251C">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3559160E" w14:textId="77777777" w:rsidR="0003251C" w:rsidRPr="00AB2A0E" w:rsidRDefault="0003251C" w:rsidP="0003251C">
      <w:pPr>
        <w:rPr>
          <w:sz w:val="16"/>
        </w:rPr>
      </w:pPr>
      <w:r w:rsidRPr="00377BD0">
        <w:rPr>
          <w:rStyle w:val="Emphasis"/>
          <w:highlight w:val="lightGray"/>
        </w:rPr>
        <w:t>Preemption Unclear</w:t>
      </w:r>
      <w:r w:rsidRPr="00AB2A0E">
        <w:rPr>
          <w:sz w:val="16"/>
        </w:rPr>
        <w:t xml:space="preserve">: </w:t>
      </w:r>
      <w:r w:rsidRPr="00377BD0">
        <w:rPr>
          <w:rStyle w:val="StyleUnderline"/>
          <w:highlight w:val="lightGray"/>
        </w:rPr>
        <w:t>Student</w:t>
      </w:r>
      <w:r w:rsidRPr="00AB2A0E">
        <w:rPr>
          <w:sz w:val="16"/>
        </w:rPr>
        <w:t xml:space="preserve">, </w:t>
      </w:r>
      <w:r w:rsidRPr="00377BD0">
        <w:rPr>
          <w:rStyle w:val="StyleUnderline"/>
          <w:highlight w:val="lightGray"/>
        </w:rPr>
        <w:t>Rehabilitation</w:t>
      </w:r>
      <w:r w:rsidRPr="00AB2A0E">
        <w:rPr>
          <w:sz w:val="16"/>
        </w:rPr>
        <w:t>, Incarcerated, and Workfare Workers</w:t>
      </w:r>
    </w:p>
    <w:p w14:paraId="35AFF772" w14:textId="77777777" w:rsidR="0003251C" w:rsidRPr="006204DB" w:rsidRDefault="0003251C" w:rsidP="0003251C">
      <w:pPr>
        <w:rPr>
          <w:sz w:val="16"/>
        </w:rPr>
      </w:pPr>
      <w:r w:rsidRPr="00AB2A0E">
        <w:rPr>
          <w:sz w:val="16"/>
        </w:rPr>
        <w:t xml:space="preserve">For these workers, the </w:t>
      </w:r>
      <w:r w:rsidRPr="00377BD0">
        <w:rPr>
          <w:rStyle w:val="StyleUnderline"/>
          <w:highlight w:val="lightGray"/>
        </w:rPr>
        <w:t>possibility of state</w:t>
      </w:r>
      <w:r w:rsidRPr="00AB2A0E">
        <w:rPr>
          <w:sz w:val="16"/>
        </w:rPr>
        <w:t xml:space="preserve"> and local labor law </w:t>
      </w:r>
      <w:r w:rsidRPr="00377BD0">
        <w:rPr>
          <w:rStyle w:val="StyleUnderline"/>
          <w:highlight w:val="lightGray"/>
        </w:rPr>
        <w:t>coverage</w:t>
      </w:r>
      <w:r w:rsidRPr="00AB2A0E">
        <w:rPr>
          <w:sz w:val="16"/>
        </w:rPr>
        <w:t xml:space="preserve"> is </w:t>
      </w:r>
      <w:r w:rsidRPr="00377BD0">
        <w:rPr>
          <w:rStyle w:val="Emphasis"/>
          <w:highlight w:val="lightGray"/>
        </w:rPr>
        <w:t>largely unsettled</w:t>
      </w:r>
      <w:r w:rsidRPr="00AB2A0E">
        <w:rPr>
          <w:sz w:val="16"/>
        </w:rPr>
        <w:t xml:space="preserve">. Most are likely outside the NLRA’s coverage under National Labor Relations Board precedents. But </w:t>
      </w:r>
      <w:r w:rsidRPr="00377BD0">
        <w:rPr>
          <w:rStyle w:val="StyleUnderline"/>
          <w:highlight w:val="lightGray"/>
        </w:rPr>
        <w:t>unlike groups</w:t>
      </w:r>
      <w:r w:rsidRPr="00AB2A0E">
        <w:rPr>
          <w:sz w:val="16"/>
        </w:rPr>
        <w:t xml:space="preserve"> of workers </w:t>
      </w:r>
      <w:r w:rsidRPr="00377BD0">
        <w:rPr>
          <w:rStyle w:val="Emphasis"/>
          <w:highlight w:val="lightGray"/>
        </w:rPr>
        <w:t>expressly excluded</w:t>
      </w:r>
      <w:r w:rsidRPr="00AB2A0E">
        <w:rPr>
          <w:sz w:val="16"/>
        </w:rPr>
        <w:t xml:space="preserve"> from the Act’s coverage, </w:t>
      </w:r>
      <w:r w:rsidRPr="00377BD0">
        <w:rPr>
          <w:rStyle w:val="StyleUnderline"/>
          <w:highlight w:val="lightGray"/>
        </w:rPr>
        <w:t>neither</w:t>
      </w:r>
      <w:r w:rsidRPr="00AB2A0E">
        <w:rPr>
          <w:sz w:val="16"/>
        </w:rPr>
        <w:t xml:space="preserve"> the Board nor the </w:t>
      </w:r>
      <w:r w:rsidRPr="00377BD0">
        <w:rPr>
          <w:rStyle w:val="StyleUnderline"/>
          <w:highlight w:val="lightGray"/>
        </w:rPr>
        <w:t xml:space="preserve">courts </w:t>
      </w:r>
      <w:r w:rsidRPr="00377BD0">
        <w:rPr>
          <w:rStyle w:val="Emphasis"/>
          <w:highlight w:val="lightGray"/>
        </w:rPr>
        <w:t>have clarified</w:t>
      </w:r>
      <w:r w:rsidRPr="00AB2A0E">
        <w:rPr>
          <w:sz w:val="16"/>
        </w:rPr>
        <w:t xml:space="preserve"> </w:t>
      </w:r>
      <w:r w:rsidRPr="00377BD0">
        <w:rPr>
          <w:rStyle w:val="StyleUnderline"/>
          <w:highlight w:val="lightGray"/>
        </w:rPr>
        <w:t>whether Congress intended to preclude state</w:t>
      </w:r>
      <w:r w:rsidRPr="00AB2A0E">
        <w:rPr>
          <w:sz w:val="16"/>
        </w:rPr>
        <w:t xml:space="preserve"> and local labor </w:t>
      </w:r>
      <w:r w:rsidRPr="00377BD0">
        <w:rPr>
          <w:rStyle w:val="StyleUnderline"/>
          <w:highlight w:val="lightGray"/>
        </w:rPr>
        <w:t>law</w:t>
      </w:r>
      <w:r w:rsidRPr="00AB2A0E">
        <w:rPr>
          <w:sz w:val="16"/>
        </w:rPr>
        <w:t xml:space="preserve"> for these workers. </w:t>
      </w:r>
    </w:p>
    <w:p w14:paraId="3AB49A85" w14:textId="77777777" w:rsidR="0003251C" w:rsidRDefault="0003251C" w:rsidP="0003251C">
      <w:pPr>
        <w:pStyle w:val="Heading4"/>
      </w:pPr>
      <w:r>
        <w:t>You can volunteer with any federal agency. That beats states!</w:t>
      </w:r>
    </w:p>
    <w:p w14:paraId="3D98AC72" w14:textId="77777777" w:rsidR="0003251C" w:rsidRPr="006807AF" w:rsidRDefault="0003251C" w:rsidP="0003251C">
      <w:r w:rsidRPr="006807AF">
        <w:rPr>
          <w:rStyle w:val="Style13ptBold"/>
        </w:rPr>
        <w:t>SSA 24</w:t>
      </w:r>
      <w:r>
        <w:t xml:space="preserve">. Social Security Administration. “Volunteer Opportunities with the Federal Government.” 5/23/24. </w:t>
      </w:r>
      <w:r w:rsidRPr="006807AF">
        <w:t>https://choosework.ssa.gov/blog/2024-05-23-volunteer-opportunities-with-the-federal-government.html</w:t>
      </w:r>
    </w:p>
    <w:p w14:paraId="251C59DF" w14:textId="77777777" w:rsidR="0003251C" w:rsidRPr="007A74E6" w:rsidRDefault="0003251C" w:rsidP="0003251C">
      <w:pPr>
        <w:rPr>
          <w:sz w:val="16"/>
        </w:rPr>
      </w:pPr>
      <w:r w:rsidRPr="006807AF">
        <w:rPr>
          <w:sz w:val="16"/>
        </w:rPr>
        <w:t xml:space="preserve">Did </w:t>
      </w:r>
      <w:r w:rsidRPr="00377BD0">
        <w:rPr>
          <w:rStyle w:val="StyleUnderline"/>
          <w:highlight w:val="lightGray"/>
        </w:rPr>
        <w:t>you</w:t>
      </w:r>
      <w:r w:rsidRPr="006807AF">
        <w:rPr>
          <w:sz w:val="16"/>
        </w:rPr>
        <w:t xml:space="preserve"> know that you </w:t>
      </w:r>
      <w:r w:rsidRPr="00377BD0">
        <w:rPr>
          <w:rStyle w:val="StyleUnderline"/>
          <w:highlight w:val="lightGray"/>
        </w:rPr>
        <w:t>can volunteer with</w:t>
      </w:r>
      <w:r w:rsidRPr="006807AF">
        <w:rPr>
          <w:sz w:val="16"/>
        </w:rPr>
        <w:t xml:space="preserve"> </w:t>
      </w:r>
      <w:r w:rsidRPr="00377BD0">
        <w:rPr>
          <w:rStyle w:val="Emphasis"/>
          <w:highlight w:val="lightGray"/>
        </w:rPr>
        <w:t>federal government agencies</w:t>
      </w:r>
      <w:r w:rsidRPr="006807AF">
        <w:rPr>
          <w:sz w:val="16"/>
        </w:rPr>
        <w:t xml:space="preserve">? You can get experience </w:t>
      </w:r>
      <w:r w:rsidRPr="00377BD0">
        <w:rPr>
          <w:rStyle w:val="StyleUnderline"/>
          <w:highlight w:val="lightGray"/>
        </w:rPr>
        <w:t>in a variety of occupational fields</w:t>
      </w:r>
      <w:r w:rsidRPr="006807AF">
        <w:rPr>
          <w:sz w:val="16"/>
        </w:rPr>
        <w:t xml:space="preserve">, such as </w:t>
      </w:r>
      <w:r w:rsidRPr="00377BD0">
        <w:rPr>
          <w:rStyle w:val="StyleUnderline"/>
          <w:highlight w:val="lightGray"/>
        </w:rPr>
        <w:t>natural resource management</w:t>
      </w:r>
      <w:r w:rsidRPr="006807AF">
        <w:rPr>
          <w:sz w:val="16"/>
        </w:rPr>
        <w:t xml:space="preserve"> and </w:t>
      </w:r>
      <w:r w:rsidRPr="00377BD0">
        <w:rPr>
          <w:rStyle w:val="StyleUnderline"/>
          <w:highlight w:val="lightGray"/>
        </w:rPr>
        <w:t>conservation</w:t>
      </w:r>
      <w:r w:rsidRPr="006807AF">
        <w:rPr>
          <w:sz w:val="16"/>
        </w:rPr>
        <w:t xml:space="preserve">, </w:t>
      </w:r>
      <w:r w:rsidRPr="00377BD0">
        <w:rPr>
          <w:rStyle w:val="StyleUnderline"/>
          <w:highlight w:val="lightGray"/>
        </w:rPr>
        <w:t>heritage</w:t>
      </w:r>
      <w:r w:rsidRPr="006807AF">
        <w:rPr>
          <w:sz w:val="16"/>
        </w:rPr>
        <w:t xml:space="preserve"> and </w:t>
      </w:r>
      <w:r w:rsidRPr="00377BD0">
        <w:rPr>
          <w:rStyle w:val="StyleUnderline"/>
          <w:highlight w:val="lightGray"/>
        </w:rPr>
        <w:t>cultural preservation</w:t>
      </w:r>
      <w:r w:rsidRPr="006807AF">
        <w:rPr>
          <w:sz w:val="16"/>
        </w:rPr>
        <w:t xml:space="preserve">, </w:t>
      </w:r>
      <w:r w:rsidRPr="00377BD0">
        <w:rPr>
          <w:rStyle w:val="StyleUnderline"/>
          <w:highlight w:val="lightGray"/>
        </w:rPr>
        <w:t>recreation</w:t>
      </w:r>
      <w:r w:rsidRPr="006807AF">
        <w:rPr>
          <w:sz w:val="16"/>
        </w:rPr>
        <w:t xml:space="preserve"> management and </w:t>
      </w:r>
      <w:r w:rsidRPr="00377BD0">
        <w:rPr>
          <w:rStyle w:val="StyleUnderline"/>
          <w:highlight w:val="lightGray"/>
        </w:rPr>
        <w:t>visitor</w:t>
      </w:r>
      <w:r w:rsidRPr="006807AF">
        <w:rPr>
          <w:sz w:val="16"/>
        </w:rPr>
        <w:t xml:space="preserve"> services. Through these volunteer opportunities, you can lend your time and talents to important national priorities while learning about potential new careers.</w:t>
      </w:r>
    </w:p>
    <w:p w14:paraId="4BB08C4A" w14:textId="77777777" w:rsidR="0003251C" w:rsidRDefault="0003251C" w:rsidP="0003251C">
      <w:pPr>
        <w:pStyle w:val="Heading4"/>
      </w:pPr>
      <w:r>
        <w:t>Interns beats states.</w:t>
      </w:r>
    </w:p>
    <w:p w14:paraId="4F02C946" w14:textId="77777777" w:rsidR="0003251C" w:rsidRPr="00114EAF" w:rsidRDefault="0003251C" w:rsidP="0003251C">
      <w:r w:rsidRPr="00114EAF">
        <w:t>Federal Trade Commission</w:t>
      </w:r>
      <w:r>
        <w:t xml:space="preserve"> </w:t>
      </w:r>
      <w:r w:rsidRPr="00FF080D">
        <w:rPr>
          <w:rStyle w:val="Style13ptBold"/>
        </w:rPr>
        <w:t>FTC 02</w:t>
      </w:r>
      <w:r>
        <w:t xml:space="preserve">. </w:t>
      </w:r>
      <w:r w:rsidRPr="00114EAF">
        <w:t>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38F06CD4" w14:textId="77777777" w:rsidR="0003251C" w:rsidRPr="00FC193A" w:rsidRDefault="0003251C" w:rsidP="0003251C">
      <w:pPr>
        <w:rPr>
          <w:sz w:val="16"/>
        </w:rPr>
      </w:pPr>
      <w:r w:rsidRPr="00114EAF">
        <w:rPr>
          <w:sz w:val="16"/>
        </w:rPr>
        <w:t xml:space="preserve">According to the staff of </w:t>
      </w:r>
      <w:r w:rsidRPr="00377BD0">
        <w:rPr>
          <w:highlight w:val="lightGray"/>
          <w:u w:val="single"/>
        </w:rPr>
        <w:t xml:space="preserve">the </w:t>
      </w:r>
      <w:r w:rsidRPr="00377BD0">
        <w:rPr>
          <w:rStyle w:val="Emphasis"/>
          <w:highlight w:val="lightGray"/>
        </w:rPr>
        <w:t>F</w:t>
      </w:r>
      <w:r w:rsidRPr="00114EAF">
        <w:rPr>
          <w:sz w:val="16"/>
        </w:rPr>
        <w:t xml:space="preserve">ederal </w:t>
      </w:r>
      <w:r w:rsidRPr="00377BD0">
        <w:rPr>
          <w:rStyle w:val="Emphasis"/>
          <w:highlight w:val="lightGray"/>
        </w:rPr>
        <w:t>T</w:t>
      </w:r>
      <w:r w:rsidRPr="00114EAF">
        <w:rPr>
          <w:sz w:val="16"/>
        </w:rPr>
        <w:t xml:space="preserve">rade </w:t>
      </w:r>
      <w:r w:rsidRPr="00377BD0">
        <w:rPr>
          <w:rStyle w:val="Emphasis"/>
          <w:highlight w:val="lightGray"/>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377BD0">
        <w:rPr>
          <w:highlight w:val="lightGray"/>
          <w:u w:val="single"/>
        </w:rPr>
        <w:t>opposed</w:t>
      </w:r>
      <w:r w:rsidRPr="00114EAF">
        <w:rPr>
          <w:sz w:val="16"/>
        </w:rPr>
        <w:t xml:space="preserve"> federal </w:t>
      </w:r>
      <w:r w:rsidRPr="00FF080D">
        <w:rPr>
          <w:u w:val="single"/>
        </w:rPr>
        <w:t xml:space="preserve">legislation that would create an </w:t>
      </w:r>
      <w:r w:rsidRPr="00377BD0">
        <w:rPr>
          <w:rStyle w:val="Emphasis"/>
          <w:highlight w:val="lightGray"/>
        </w:rPr>
        <w:t>antitrust exemption</w:t>
      </w:r>
      <w:r w:rsidRPr="00377BD0">
        <w:rPr>
          <w:highlight w:val="lightGray"/>
          <w:u w:val="single"/>
        </w:rPr>
        <w:t xml:space="preserve"> for </w:t>
      </w:r>
      <w:r w:rsidRPr="00377BD0">
        <w:rPr>
          <w:rStyle w:val="Emphasis"/>
          <w:highlight w:val="lightGray"/>
        </w:rPr>
        <w:t>physician collective bargaining</w:t>
      </w:r>
      <w:r w:rsidRPr="00114EAF">
        <w:rPr>
          <w:u w:val="single"/>
        </w:rPr>
        <w:t xml:space="preserve">, </w:t>
      </w:r>
      <w:r w:rsidRPr="00FF080D">
        <w:rPr>
          <w:u w:val="single"/>
        </w:rPr>
        <w:t>and</w:t>
      </w:r>
      <w:r w:rsidRPr="00114EAF">
        <w:rPr>
          <w:sz w:val="16"/>
        </w:rPr>
        <w:t xml:space="preserve"> the Commission staff </w:t>
      </w:r>
      <w:r w:rsidRPr="00FF080D">
        <w:rPr>
          <w:u w:val="single"/>
        </w:rPr>
        <w:t xml:space="preserve">has expressed concerns about </w:t>
      </w:r>
      <w:r w:rsidRPr="00FF080D">
        <w:rPr>
          <w:rStyle w:val="Emphasis"/>
        </w:rPr>
        <w:t>similar bills</w:t>
      </w:r>
      <w:r w:rsidRPr="00FF080D">
        <w:rPr>
          <w:u w:val="single"/>
        </w:rPr>
        <w:t xml:space="preserve"> before </w:t>
      </w:r>
      <w:r w:rsidRPr="00FF080D">
        <w:rPr>
          <w:rStyle w:val="Emphasis"/>
        </w:rPr>
        <w:t>state legislatures</w:t>
      </w:r>
      <w:r w:rsidRPr="00114EAF">
        <w:rPr>
          <w:sz w:val="16"/>
        </w:rPr>
        <w:t>.</w:t>
      </w:r>
    </w:p>
    <w:p w14:paraId="7A8BD827" w14:textId="77777777" w:rsidR="0003251C" w:rsidRDefault="0003251C" w:rsidP="0003251C"/>
    <w:p w14:paraId="2DA95294" w14:textId="7F857DB5" w:rsidR="0003251C" w:rsidRDefault="0003251C" w:rsidP="0003251C">
      <w:pPr>
        <w:pStyle w:val="Heading3"/>
      </w:pPr>
      <w:r>
        <w:t>AT: Precision---2NC</w:t>
      </w:r>
    </w:p>
    <w:p w14:paraId="53D1CF35" w14:textId="77777777" w:rsidR="0003251C" w:rsidRPr="000471E5" w:rsidRDefault="0003251C" w:rsidP="0003251C">
      <w:pPr>
        <w:pStyle w:val="Heading4"/>
      </w:pPr>
      <w:r>
        <w:t xml:space="preserve">Ours are from the </w:t>
      </w:r>
      <w:r w:rsidRPr="000471E5">
        <w:rPr>
          <w:u w:val="single"/>
        </w:rPr>
        <w:t>ACLR</w:t>
      </w:r>
      <w:r>
        <w:t>. Prefer it:</w:t>
      </w:r>
    </w:p>
    <w:p w14:paraId="3306FD1F" w14:textId="77777777" w:rsidR="0003251C" w:rsidRPr="000471E5" w:rsidRDefault="0003251C" w:rsidP="0003251C">
      <w:r w:rsidRPr="000471E5">
        <w:rPr>
          <w:rStyle w:val="Style13ptBold"/>
        </w:rPr>
        <w:t>ICI No Date</w:t>
      </w:r>
      <w:r>
        <w:t xml:space="preserve">. Index Copernicus World of Journals. ICI Journals Master List. </w:t>
      </w:r>
      <w:r w:rsidRPr="000471E5">
        <w:t>xcopernicus.com/search/details?id=4017</w:t>
      </w:r>
    </w:p>
    <w:p w14:paraId="2E295213" w14:textId="77777777" w:rsidR="0003251C" w:rsidRPr="000471E5" w:rsidRDefault="0003251C" w:rsidP="0003251C">
      <w:pPr>
        <w:rPr>
          <w:sz w:val="16"/>
        </w:rPr>
      </w:pPr>
      <w:r w:rsidRPr="000471E5">
        <w:rPr>
          <w:sz w:val="16"/>
        </w:rPr>
        <w:t xml:space="preserve">The </w:t>
      </w:r>
      <w:r w:rsidRPr="000471E5">
        <w:rPr>
          <w:rStyle w:val="StyleUnderline"/>
          <w:highlight w:val="cyan"/>
        </w:rPr>
        <w:t>A</w:t>
      </w:r>
      <w:r w:rsidRPr="000471E5">
        <w:rPr>
          <w:rStyle w:val="StyleUnderline"/>
        </w:rPr>
        <w:t xml:space="preserve">merican </w:t>
      </w:r>
      <w:r w:rsidRPr="000471E5">
        <w:rPr>
          <w:rStyle w:val="StyleUnderline"/>
          <w:highlight w:val="cyan"/>
        </w:rPr>
        <w:t>Cr</w:t>
      </w:r>
      <w:r w:rsidRPr="000471E5">
        <w:rPr>
          <w:rStyle w:val="StyleUnderline"/>
        </w:rPr>
        <w:t xml:space="preserve">iminal </w:t>
      </w:r>
      <w:r w:rsidRPr="000471E5">
        <w:rPr>
          <w:rStyle w:val="StyleUnderline"/>
          <w:highlight w:val="cyan"/>
        </w:rPr>
        <w:t>L</w:t>
      </w:r>
      <w:r w:rsidRPr="000471E5">
        <w:rPr>
          <w:rStyle w:val="StyleUnderline"/>
        </w:rPr>
        <w:t xml:space="preserve">aw </w:t>
      </w:r>
      <w:r w:rsidRPr="000471E5">
        <w:rPr>
          <w:rStyle w:val="StyleUnderline"/>
          <w:highlight w:val="cyan"/>
        </w:rPr>
        <w:t>R</w:t>
      </w:r>
      <w:r w:rsidRPr="000471E5">
        <w:rPr>
          <w:rStyle w:val="StyleUnderline"/>
        </w:rPr>
        <w:t>eview</w:t>
      </w:r>
      <w:r w:rsidRPr="000471E5">
        <w:rPr>
          <w:sz w:val="16"/>
        </w:rPr>
        <w:t xml:space="preserve"> is the nation"s </w:t>
      </w:r>
      <w:r w:rsidRPr="000471E5">
        <w:rPr>
          <w:rStyle w:val="Emphasis"/>
          <w:highlight w:val="cyan"/>
        </w:rPr>
        <w:t>premier</w:t>
      </w:r>
      <w:r w:rsidRPr="000471E5">
        <w:rPr>
          <w:rStyle w:val="StyleUnderline"/>
          <w:highlight w:val="cyan"/>
        </w:rPr>
        <w:t xml:space="preserve"> journal</w:t>
      </w:r>
      <w:r w:rsidRPr="000471E5">
        <w:rPr>
          <w:sz w:val="16"/>
        </w:rPr>
        <w:t xml:space="preserve"> of criminal law. The ACLR is the </w:t>
      </w:r>
      <w:r w:rsidRPr="000471E5">
        <w:rPr>
          <w:rStyle w:val="Emphasis"/>
          <w:highlight w:val="cyan"/>
        </w:rPr>
        <w:t>most-cited</w:t>
      </w:r>
      <w:r w:rsidRPr="000471E5">
        <w:rPr>
          <w:rStyle w:val="StyleUnderline"/>
        </w:rPr>
        <w:t xml:space="preserve"> criminal </w:t>
      </w:r>
      <w:r w:rsidRPr="000471E5">
        <w:rPr>
          <w:rStyle w:val="StyleUnderline"/>
          <w:highlight w:val="cyan"/>
        </w:rPr>
        <w:t>law review</w:t>
      </w:r>
      <w:r w:rsidRPr="000471E5">
        <w:rPr>
          <w:rStyle w:val="StyleUnderline"/>
        </w:rPr>
        <w:t xml:space="preserve"> in the nation, and it also ranks among the country"s most-cited law reviews of any kind</w:t>
      </w:r>
      <w:r w:rsidRPr="000471E5">
        <w:rPr>
          <w:sz w:val="16"/>
        </w:rPr>
        <w:t xml:space="preserve">. Recently, ExpressO, an online submission service for legal scholars, ranked the ACLR as the </w:t>
      </w:r>
      <w:r w:rsidRPr="000471E5">
        <w:rPr>
          <w:rStyle w:val="StyleUnderline"/>
        </w:rPr>
        <w:t>top subject-specific law review in the area of Criminal Law and Procedure. Published four times a yea</w:t>
      </w:r>
      <w:r w:rsidRPr="000471E5">
        <w:rPr>
          <w:sz w:val="16"/>
        </w:rPr>
        <w:t xml:space="preserve">r, the ACLR </w:t>
      </w:r>
      <w:r w:rsidRPr="000471E5">
        <w:rPr>
          <w:rStyle w:val="StyleUnderline"/>
          <w:highlight w:val="cyan"/>
        </w:rPr>
        <w:t xml:space="preserve">provides </w:t>
      </w:r>
      <w:r w:rsidRPr="000471E5">
        <w:rPr>
          <w:rStyle w:val="Emphasis"/>
          <w:highlight w:val="cyan"/>
        </w:rPr>
        <w:t>timely</w:t>
      </w:r>
      <w:r w:rsidRPr="000471E5">
        <w:rPr>
          <w:rStyle w:val="StyleUnderline"/>
        </w:rPr>
        <w:t xml:space="preserve"> </w:t>
      </w:r>
      <w:r w:rsidRPr="000471E5">
        <w:rPr>
          <w:rStyle w:val="StyleUnderline"/>
          <w:highlight w:val="cyan"/>
        </w:rPr>
        <w:t xml:space="preserve">treatment of </w:t>
      </w:r>
      <w:r w:rsidRPr="000471E5">
        <w:rPr>
          <w:rStyle w:val="Emphasis"/>
          <w:highlight w:val="cyan"/>
        </w:rPr>
        <w:t>significant</w:t>
      </w:r>
      <w:r w:rsidRPr="000471E5">
        <w:rPr>
          <w:rStyle w:val="StyleUnderline"/>
          <w:highlight w:val="cyan"/>
        </w:rPr>
        <w:t xml:space="preserve"> developments</w:t>
      </w:r>
      <w:r w:rsidRPr="000471E5">
        <w:rPr>
          <w:rStyle w:val="StyleUnderline"/>
        </w:rPr>
        <w:t xml:space="preserve"> in constitutional and criminal law through </w:t>
      </w:r>
      <w:r w:rsidRPr="000471E5">
        <w:rPr>
          <w:rStyle w:val="Emphasis"/>
          <w:highlight w:val="cyan"/>
        </w:rPr>
        <w:t>articles</w:t>
      </w:r>
      <w:r w:rsidRPr="000471E5">
        <w:rPr>
          <w:rStyle w:val="StyleUnderline"/>
        </w:rPr>
        <w:t xml:space="preserve"> contributed </w:t>
      </w:r>
      <w:r w:rsidRPr="000471E5">
        <w:rPr>
          <w:rStyle w:val="StyleUnderline"/>
          <w:highlight w:val="cyan"/>
        </w:rPr>
        <w:t xml:space="preserve">by </w:t>
      </w:r>
      <w:r w:rsidRPr="000471E5">
        <w:rPr>
          <w:rStyle w:val="Emphasis"/>
          <w:highlight w:val="cyan"/>
        </w:rPr>
        <w:t>leading scholars</w:t>
      </w:r>
      <w:r w:rsidRPr="000471E5">
        <w:rPr>
          <w:sz w:val="16"/>
        </w:rPr>
        <w:t xml:space="preserve"> and practitioners, and through notes authored by the journal"s student staff.</w:t>
      </w:r>
    </w:p>
    <w:p w14:paraId="023E6525" w14:textId="77777777" w:rsidR="0003251C" w:rsidRDefault="0003251C" w:rsidP="0003251C">
      <w:pPr>
        <w:pStyle w:val="Heading4"/>
      </w:pPr>
      <w:r>
        <w:t xml:space="preserve">We’ll </w:t>
      </w:r>
      <w:r w:rsidRPr="002C1781">
        <w:rPr>
          <w:u w:val="single"/>
        </w:rPr>
        <w:t>link turn</w:t>
      </w:r>
      <w:r>
        <w:t xml:space="preserve"> precision: the courts </w:t>
      </w:r>
      <w:r w:rsidRPr="002C1781">
        <w:rPr>
          <w:u w:val="single"/>
        </w:rPr>
        <w:t>care</w:t>
      </w:r>
      <w:r>
        <w:t xml:space="preserve"> about the </w:t>
      </w:r>
      <w:r w:rsidRPr="002C1781">
        <w:rPr>
          <w:u w:val="single"/>
        </w:rPr>
        <w:t>employment relationship</w:t>
      </w:r>
      <w:r>
        <w:t xml:space="preserve"> to avoid </w:t>
      </w:r>
      <w:r w:rsidRPr="002C1781">
        <w:rPr>
          <w:u w:val="single"/>
        </w:rPr>
        <w:t>limits explosion</w:t>
      </w:r>
      <w:r>
        <w:t>.</w:t>
      </w:r>
    </w:p>
    <w:p w14:paraId="2EBADF6F" w14:textId="77777777" w:rsidR="0003251C" w:rsidRPr="002C1781" w:rsidRDefault="0003251C" w:rsidP="0003251C">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521A787F" w14:textId="77777777" w:rsidR="0003251C" w:rsidRDefault="0003251C" w:rsidP="0003251C">
      <w:pPr>
        <w:rPr>
          <w:sz w:val="16"/>
        </w:rPr>
      </w:pPr>
      <w:r w:rsidRPr="002C1781">
        <w:rPr>
          <w:rStyle w:val="StyleUnderline"/>
          <w:highlight w:val="cyan"/>
        </w:rPr>
        <w:t>Regarding</w:t>
      </w:r>
      <w:r w:rsidRPr="002C1781">
        <w:rPr>
          <w:rStyle w:val="StyleUnderline"/>
        </w:rPr>
        <w:t xml:space="preserve"> whether</w:t>
      </w:r>
      <w:r w:rsidRPr="002C1781">
        <w:rPr>
          <w:sz w:val="16"/>
        </w:rPr>
        <w:t xml:space="preserve"> the person who dies is an "</w:t>
      </w:r>
      <w:r w:rsidRPr="002C1781">
        <w:rPr>
          <w:rStyle w:val="Emphasis"/>
          <w:highlight w:val="cyan"/>
        </w:rPr>
        <w:t>employee</w:t>
      </w:r>
      <w:r w:rsidRPr="002C1781">
        <w:rPr>
          <w:sz w:val="16"/>
        </w:rPr>
        <w:t xml:space="preserve">," OSHA defines "employee" somewhat circularly as "an employee of an employer who is employed in a business of his employer which affects commerce."51 </w:t>
      </w:r>
      <w:r w:rsidRPr="002C1781">
        <w:rPr>
          <w:rStyle w:val="StyleUnderline"/>
          <w:highlight w:val="cyan"/>
        </w:rPr>
        <w:t>Because</w:t>
      </w:r>
      <w:r w:rsidRPr="002C1781">
        <w:rPr>
          <w:rStyle w:val="StyleUnderline"/>
        </w:rPr>
        <w:t xml:space="preserve"> the multi-employer </w:t>
      </w:r>
      <w:r w:rsidRPr="002C1781">
        <w:rPr>
          <w:rStyle w:val="StyleUnderline"/>
          <w:highlight w:val="cyan"/>
        </w:rPr>
        <w:t>doctrine extends</w:t>
      </w:r>
      <w:r w:rsidRPr="002C1781">
        <w:rPr>
          <w:rStyle w:val="StyleUnderline"/>
        </w:rPr>
        <w:t xml:space="preserve"> employers' specific duty </w:t>
      </w:r>
      <w:r w:rsidRPr="002C1781">
        <w:rPr>
          <w:rStyle w:val="StyleUnderline"/>
          <w:highlight w:val="cyan"/>
        </w:rPr>
        <w:t>to another</w:t>
      </w:r>
      <w:r w:rsidRPr="002C1781">
        <w:rPr>
          <w:rStyle w:val="StyleUnderline"/>
        </w:rPr>
        <w:t xml:space="preserve"> </w:t>
      </w:r>
      <w:r w:rsidRPr="002C1781">
        <w:rPr>
          <w:rStyle w:val="StyleUnderline"/>
          <w:highlight w:val="cyan"/>
        </w:rPr>
        <w:t>employer's employees</w:t>
      </w:r>
      <w:r w:rsidRPr="002C1781">
        <w:rPr>
          <w:sz w:val="16"/>
        </w:rPr>
        <w:t xml:space="preserve">, the OSHRC and </w:t>
      </w:r>
      <w:r w:rsidRPr="002C1781">
        <w:rPr>
          <w:rStyle w:val="Emphasis"/>
          <w:highlight w:val="cyan"/>
        </w:rPr>
        <w:t>courts</w:t>
      </w:r>
      <w:r w:rsidRPr="002C1781">
        <w:rPr>
          <w:sz w:val="16"/>
        </w:rPr>
        <w:t xml:space="preserve"> tend to </w:t>
      </w:r>
      <w:r w:rsidRPr="002C1781">
        <w:rPr>
          <w:rStyle w:val="StyleUnderline"/>
          <w:highlight w:val="cyan"/>
        </w:rPr>
        <w:t xml:space="preserve">focus on the </w:t>
      </w:r>
      <w:r w:rsidRPr="002C1781">
        <w:rPr>
          <w:rStyle w:val="Emphasis"/>
          <w:highlight w:val="cyan"/>
        </w:rPr>
        <w:t>definition</w:t>
      </w:r>
      <w:r w:rsidRPr="002C1781">
        <w:rPr>
          <w:rStyle w:val="StyleUnderline"/>
          <w:highlight w:val="cyan"/>
        </w:rPr>
        <w:t xml:space="preserve"> of employer</w:t>
      </w:r>
      <w:r w:rsidRPr="002C1781">
        <w:rPr>
          <w:sz w:val="16"/>
        </w:rPr>
        <w:t xml:space="preserve"> and the </w:t>
      </w:r>
      <w:r w:rsidRPr="002C1781">
        <w:rPr>
          <w:rStyle w:val="Emphasis"/>
          <w:highlight w:val="cyan"/>
        </w:rPr>
        <w:t>existence</w:t>
      </w:r>
      <w:r w:rsidRPr="002C1781">
        <w:rPr>
          <w:rStyle w:val="StyleUnderline"/>
          <w:highlight w:val="cyan"/>
        </w:rPr>
        <w:t xml:space="preserve"> of an </w:t>
      </w:r>
      <w:r w:rsidRPr="002C1781">
        <w:rPr>
          <w:rStyle w:val="Emphasis"/>
          <w:highlight w:val="cyan"/>
        </w:rPr>
        <w:t>employment relationship</w:t>
      </w:r>
      <w:r w:rsidRPr="002C1781">
        <w:rPr>
          <w:sz w:val="16"/>
        </w:rPr>
        <w:t>.5 2</w:t>
      </w:r>
    </w:p>
    <w:p w14:paraId="5C8D8271" w14:textId="77777777" w:rsidR="0003251C" w:rsidRDefault="0003251C" w:rsidP="0003251C">
      <w:pPr>
        <w:pStyle w:val="Heading4"/>
      </w:pPr>
      <w:r>
        <w:t xml:space="preserve">Their evidence cites </w:t>
      </w:r>
      <w:r w:rsidRPr="000471E5">
        <w:rPr>
          <w:u w:val="single"/>
        </w:rPr>
        <w:t>inapplicable</w:t>
      </w:r>
      <w:r>
        <w:t xml:space="preserve"> common law, but neg definitions </w:t>
      </w:r>
      <w:r w:rsidRPr="000471E5">
        <w:rPr>
          <w:u w:val="single"/>
        </w:rPr>
        <w:t>contextualize</w:t>
      </w:r>
      <w:r>
        <w:t xml:space="preserve"> to the modern state of labor law.</w:t>
      </w:r>
    </w:p>
    <w:p w14:paraId="3BD20EE1" w14:textId="77777777" w:rsidR="0003251C" w:rsidRPr="000471E5" w:rsidRDefault="0003251C" w:rsidP="0003251C">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0491A1D0" w14:textId="77777777" w:rsidR="0003251C" w:rsidRDefault="0003251C" w:rsidP="0003251C">
      <w:pPr>
        <w:rPr>
          <w:sz w:val="16"/>
        </w:rPr>
      </w:pPr>
      <w:r w:rsidRPr="000471E5">
        <w:rPr>
          <w:sz w:val="16"/>
        </w:rPr>
        <w:t xml:space="preserve">To "employ" in the context of the FLSA means "to suffer or permit to work." 17 8 </w:t>
      </w:r>
      <w:r w:rsidRPr="000471E5">
        <w:rPr>
          <w:rStyle w:val="StyleUnderline"/>
          <w:highlight w:val="cyan"/>
        </w:rPr>
        <w:t>Courts have</w:t>
      </w:r>
      <w:r w:rsidRPr="000471E5">
        <w:rPr>
          <w:rStyle w:val="StyleUnderline"/>
        </w:rPr>
        <w:t xml:space="preserve"> frequently </w:t>
      </w:r>
      <w:r w:rsidRPr="000471E5">
        <w:rPr>
          <w:rStyle w:val="StyleUnderline"/>
          <w:highlight w:val="cyan"/>
        </w:rPr>
        <w:t>found</w:t>
      </w:r>
      <w:r w:rsidRPr="000471E5">
        <w:rPr>
          <w:rStyle w:val="StyleUnderline"/>
        </w:rPr>
        <w:t xml:space="preserve"> an </w:t>
      </w:r>
      <w:r w:rsidRPr="000471E5">
        <w:rPr>
          <w:rStyle w:val="Emphasis"/>
          <w:sz w:val="28"/>
          <w:szCs w:val="28"/>
          <w:highlight w:val="cyan"/>
        </w:rPr>
        <w:t>employer-employee</w:t>
      </w:r>
      <w:r w:rsidRPr="000471E5">
        <w:rPr>
          <w:rStyle w:val="Emphasis"/>
          <w:highlight w:val="cyan"/>
        </w:rPr>
        <w:t xml:space="preserve"> relationship</w:t>
      </w:r>
      <w:r w:rsidRPr="000471E5">
        <w:rPr>
          <w:rStyle w:val="StyleUnderline"/>
          <w:highlight w:val="cyan"/>
        </w:rPr>
        <w:t xml:space="preserve"> under the </w:t>
      </w:r>
      <w:r w:rsidRPr="000471E5">
        <w:rPr>
          <w:rStyle w:val="Emphasis"/>
          <w:sz w:val="28"/>
          <w:szCs w:val="28"/>
          <w:highlight w:val="cyan"/>
        </w:rPr>
        <w:t>FLSA</w:t>
      </w:r>
      <w:r w:rsidRPr="000471E5">
        <w:rPr>
          <w:rStyle w:val="StyleUnderline"/>
        </w:rPr>
        <w:t xml:space="preserve"> where one </w:t>
      </w:r>
      <w:r w:rsidRPr="000471E5">
        <w:rPr>
          <w:rStyle w:val="StyleUnderline"/>
          <w:highlight w:val="cyan"/>
        </w:rPr>
        <w:t>may not have existed</w:t>
      </w:r>
      <w:r w:rsidRPr="000471E5">
        <w:rPr>
          <w:rStyle w:val="StyleUnderline"/>
        </w:rPr>
        <w:t xml:space="preserve"> </w:t>
      </w:r>
      <w:r w:rsidRPr="000471E5">
        <w:rPr>
          <w:rStyle w:val="StyleUnderline"/>
          <w:highlight w:val="cyan"/>
        </w:rPr>
        <w:t xml:space="preserve">at </w:t>
      </w:r>
      <w:r w:rsidRPr="000471E5">
        <w:rPr>
          <w:rStyle w:val="Emphasis"/>
          <w:highlight w:val="cyan"/>
        </w:rPr>
        <w:t>common law</w:t>
      </w:r>
      <w:r w:rsidRPr="000471E5">
        <w:rPr>
          <w:sz w:val="16"/>
        </w:rPr>
        <w:t xml:space="preserve">.179 This broad application is </w:t>
      </w:r>
      <w:r w:rsidRPr="000471E5">
        <w:rPr>
          <w:rStyle w:val="Emphasis"/>
          <w:highlight w:val="cyan"/>
        </w:rPr>
        <w:t>consistent</w:t>
      </w:r>
      <w:r w:rsidRPr="000471E5">
        <w:rPr>
          <w:rStyle w:val="StyleUnderline"/>
          <w:highlight w:val="cyan"/>
        </w:rPr>
        <w:t xml:space="preserve"> with the </w:t>
      </w:r>
      <w:r w:rsidRPr="000471E5">
        <w:rPr>
          <w:rStyle w:val="Emphasis"/>
          <w:highlight w:val="cyan"/>
        </w:rPr>
        <w:t>Act's purpose</w:t>
      </w:r>
      <w:r w:rsidRPr="000471E5">
        <w:rPr>
          <w:sz w:val="16"/>
        </w:rPr>
        <w:t>-to ensure that no person whose employment contemplated compensation will be compelled to sell his services for less than the minimum wage; however, the Act was not intended to cover those who may work for their own advantage on another's premises without express or implied compensation.180</w:t>
      </w:r>
    </w:p>
    <w:p w14:paraId="61F95465" w14:textId="77777777" w:rsidR="0003251C" w:rsidRDefault="0003251C" w:rsidP="0003251C">
      <w:pPr>
        <w:pStyle w:val="Heading4"/>
      </w:pPr>
      <w:r>
        <w:t xml:space="preserve">The FLSA </w:t>
      </w:r>
      <w:r w:rsidRPr="002831D7">
        <w:rPr>
          <w:u w:val="single"/>
        </w:rPr>
        <w:t>excludes</w:t>
      </w:r>
      <w:r>
        <w:t xml:space="preserve"> the aff.</w:t>
      </w:r>
    </w:p>
    <w:p w14:paraId="35278A7F" w14:textId="77777777" w:rsidR="0003251C" w:rsidRPr="002831D7" w:rsidRDefault="0003251C" w:rsidP="0003251C">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48F901E1" w14:textId="77777777" w:rsidR="0003251C" w:rsidRPr="002831D7" w:rsidRDefault="0003251C" w:rsidP="0003251C">
      <w:pPr>
        <w:rPr>
          <w:sz w:val="16"/>
        </w:rPr>
      </w:pPr>
      <w:r w:rsidRPr="002831D7">
        <w:rPr>
          <w:sz w:val="16"/>
        </w:rPr>
        <w:t xml:space="preserve">The </w:t>
      </w:r>
      <w:r w:rsidRPr="002831D7">
        <w:rPr>
          <w:rStyle w:val="StyleUnderline"/>
          <w:highlight w:val="cyan"/>
        </w:rPr>
        <w:t>FLSA</w:t>
      </w:r>
      <w:r w:rsidRPr="002831D7">
        <w:rPr>
          <w:rStyle w:val="StyleUnderline"/>
        </w:rPr>
        <w:t xml:space="preserve"> also </w:t>
      </w:r>
      <w:r w:rsidRPr="002831D7">
        <w:rPr>
          <w:rStyle w:val="StyleUnderline"/>
          <w:highlight w:val="cyan"/>
        </w:rPr>
        <w:t>contains</w:t>
      </w:r>
      <w:r w:rsidRPr="002831D7">
        <w:rPr>
          <w:rStyle w:val="StyleUnderline"/>
        </w:rPr>
        <w:t xml:space="preserve"> special </w:t>
      </w:r>
      <w:r w:rsidRPr="002831D7">
        <w:rPr>
          <w:rStyle w:val="StyleUnderline"/>
          <w:highlight w:val="cyan"/>
        </w:rPr>
        <w:t xml:space="preserve">provisions that </w:t>
      </w:r>
      <w:r w:rsidRPr="002831D7">
        <w:rPr>
          <w:rStyle w:val="Emphasis"/>
          <w:highlight w:val="cyan"/>
        </w:rPr>
        <w:t>address</w:t>
      </w:r>
      <w:r w:rsidRPr="002831D7">
        <w:rPr>
          <w:rStyle w:val="StyleUnderline"/>
          <w:highlight w:val="cyan"/>
        </w:rPr>
        <w:t xml:space="preserve"> the </w:t>
      </w:r>
      <w:r w:rsidRPr="002831D7">
        <w:rPr>
          <w:rStyle w:val="Emphasis"/>
          <w:highlight w:val="cyan"/>
        </w:rPr>
        <w:t>employment conditions</w:t>
      </w:r>
      <w:r w:rsidRPr="002831D7">
        <w:rPr>
          <w:rStyle w:val="StyleUnderline"/>
          <w:highlight w:val="cyan"/>
        </w:rPr>
        <w:t xml:space="preserve"> of</w:t>
      </w:r>
      <w:r w:rsidRPr="002831D7">
        <w:rPr>
          <w:rStyle w:val="StyleUnderline"/>
        </w:rPr>
        <w:t xml:space="preserve"> certain </w:t>
      </w:r>
      <w:r w:rsidRPr="002831D7">
        <w:rPr>
          <w:rStyle w:val="Emphasis"/>
          <w:highlight w:val="cyan"/>
        </w:rPr>
        <w:t>classes</w:t>
      </w:r>
      <w:r w:rsidRPr="002831D7">
        <w:rPr>
          <w:rStyle w:val="StyleUnderline"/>
          <w:highlight w:val="cyan"/>
        </w:rPr>
        <w:t xml:space="preserve"> of employees</w:t>
      </w:r>
      <w:r w:rsidRPr="002831D7">
        <w:rPr>
          <w:sz w:val="16"/>
        </w:rPr>
        <w:t xml:space="preserve">, including hospital workers, firefighters, domestic servants, police officers, and transportation workers.188 The </w:t>
      </w:r>
      <w:r w:rsidRPr="002831D7">
        <w:rPr>
          <w:rStyle w:val="StyleUnderline"/>
          <w:highlight w:val="cyan"/>
        </w:rPr>
        <w:t xml:space="preserve">statute does not offer </w:t>
      </w:r>
      <w:r w:rsidRPr="002831D7">
        <w:rPr>
          <w:rStyle w:val="Emphasis"/>
          <w:sz w:val="28"/>
          <w:szCs w:val="28"/>
          <w:highlight w:val="cyan"/>
        </w:rPr>
        <w:t>employee status</w:t>
      </w:r>
      <w:r w:rsidRPr="002831D7">
        <w:rPr>
          <w:rStyle w:val="StyleUnderline"/>
          <w:highlight w:val="cyan"/>
        </w:rPr>
        <w:t xml:space="preserve"> to</w:t>
      </w:r>
      <w:r w:rsidRPr="002831D7">
        <w:rPr>
          <w:sz w:val="16"/>
        </w:rPr>
        <w:t xml:space="preserve"> volunteers of </w:t>
      </w:r>
      <w:r w:rsidRPr="002831D7">
        <w:rPr>
          <w:rStyle w:val="Emphasis"/>
          <w:sz w:val="28"/>
          <w:szCs w:val="28"/>
          <w:highlight w:val="cyan"/>
        </w:rPr>
        <w:t>public agencies</w:t>
      </w:r>
      <w:r w:rsidRPr="002831D7">
        <w:rPr>
          <w:sz w:val="16"/>
        </w:rPr>
        <w:t>.189 The FLSA also provides for the issuance of special certificates authorizing work at lower wages to encourage the employment of certain individuals traditionally denied opportunities to work, including apprentices, messengers, students, and workers with disabilities."O However, students and interns may be considered employees under the FLSA if they pass the "primary beneficiary test," which centers on whether the employer and employee engage in an educational relationship, or a bargained exchange of labor for "mutual economic gain."191</w:t>
      </w:r>
    </w:p>
    <w:p w14:paraId="2BC24C72" w14:textId="77777777" w:rsidR="0003251C" w:rsidRPr="00AB5937" w:rsidRDefault="0003251C" w:rsidP="0003251C"/>
    <w:p w14:paraId="2334B13C" w14:textId="3F348CB4" w:rsidR="0003251C" w:rsidRDefault="0003251C" w:rsidP="0003251C">
      <w:pPr>
        <w:pStyle w:val="Heading2"/>
      </w:pPr>
      <w:r>
        <w:t>Turn</w:t>
      </w:r>
    </w:p>
    <w:p w14:paraId="378017D3" w14:textId="77777777" w:rsidR="0003251C" w:rsidRDefault="0003251C" w:rsidP="0003251C">
      <w:pPr>
        <w:pStyle w:val="Heading4"/>
      </w:pPr>
      <w:r>
        <w:t xml:space="preserve">Failure to lead on AI causes existential </w:t>
      </w:r>
      <w:r w:rsidRPr="00E56C73">
        <w:rPr>
          <w:u w:val="single"/>
        </w:rPr>
        <w:t>cyber</w:t>
      </w:r>
      <w:r>
        <w:t xml:space="preserve"> and </w:t>
      </w:r>
      <w:r w:rsidRPr="00E56C73">
        <w:rPr>
          <w:u w:val="single"/>
        </w:rPr>
        <w:t>bio-weapons</w:t>
      </w:r>
      <w:r>
        <w:t xml:space="preserve"> attacks. </w:t>
      </w:r>
    </w:p>
    <w:p w14:paraId="481EC900" w14:textId="77777777" w:rsidR="0003251C" w:rsidRPr="00656F88" w:rsidRDefault="0003251C" w:rsidP="0003251C">
      <w:r>
        <w:t xml:space="preserve">Colin H. </w:t>
      </w:r>
      <w:r w:rsidRPr="00523AB4">
        <w:rPr>
          <w:rStyle w:val="Style13ptBold"/>
        </w:rPr>
        <w:t>Kahl 25</w:t>
      </w:r>
      <w:r>
        <w:t>. Former</w:t>
      </w:r>
      <w:r w:rsidRPr="00AC271E">
        <w:t xml:space="preserve"> co-director of the Center for International Security and Cooperation, Steven C. Házy Senior Fellow at the Freeman Spogli Institute for International Studies, Professor in the Department of Political Science at Stanford University, </w:t>
      </w:r>
      <w:r>
        <w:t xml:space="preserve">and </w:t>
      </w:r>
      <w:r w:rsidRPr="00AC271E">
        <w:t>under-secretary of defense for policy in the Biden administration</w:t>
      </w:r>
      <w:r>
        <w:t>. “</w:t>
      </w:r>
      <w:r w:rsidRPr="00AC271E">
        <w:t>America Is Winning the Race for Global AI Primacy—for Now</w:t>
      </w:r>
      <w:r>
        <w:t xml:space="preserve">.” 1/17/25. </w:t>
      </w:r>
      <w:r w:rsidRPr="00AC271E">
        <w:t>https://www.foreignaffairs.com/united-states/america-winning-race-global-ai-primacy-now</w:t>
      </w:r>
    </w:p>
    <w:p w14:paraId="6011EC8D" w14:textId="77777777" w:rsidR="0003251C" w:rsidRDefault="0003251C" w:rsidP="0003251C">
      <w:pPr>
        <w:rPr>
          <w:sz w:val="16"/>
        </w:rPr>
      </w:pPr>
      <w:r w:rsidRPr="000D0F05">
        <w:rPr>
          <w:sz w:val="16"/>
        </w:rPr>
        <w:t xml:space="preserve">Given its game-changing potential, the </w:t>
      </w:r>
      <w:r w:rsidRPr="000D0F05">
        <w:rPr>
          <w:rStyle w:val="StyleUnderline"/>
        </w:rPr>
        <w:t xml:space="preserve">countries that </w:t>
      </w:r>
      <w:r w:rsidRPr="000D0F05">
        <w:rPr>
          <w:rStyle w:val="Emphasis"/>
        </w:rPr>
        <w:t>best innovate</w:t>
      </w:r>
      <w:r w:rsidRPr="000D0F05">
        <w:rPr>
          <w:sz w:val="16"/>
        </w:rPr>
        <w:t xml:space="preserve">, integrate, </w:t>
      </w:r>
      <w:r w:rsidRPr="000D0F05">
        <w:rPr>
          <w:rStyle w:val="StyleUnderline"/>
        </w:rPr>
        <w:t xml:space="preserve">and </w:t>
      </w:r>
      <w:r w:rsidRPr="000D0F05">
        <w:rPr>
          <w:rStyle w:val="Emphasis"/>
        </w:rPr>
        <w:t>capitalize</w:t>
      </w:r>
      <w:r w:rsidRPr="000D0F05">
        <w:rPr>
          <w:rStyle w:val="StyleUnderline"/>
        </w:rPr>
        <w:t xml:space="preserve"> on frontier AI</w:t>
      </w:r>
      <w:r w:rsidRPr="000D0F05">
        <w:rPr>
          <w:sz w:val="16"/>
        </w:rPr>
        <w:t>—especially as it approaches AGI—</w:t>
      </w:r>
      <w:r w:rsidRPr="000D0F05">
        <w:rPr>
          <w:rStyle w:val="StyleUnderline"/>
        </w:rPr>
        <w:t xml:space="preserve">will accrue significant </w:t>
      </w:r>
      <w:r w:rsidRPr="000D0F05">
        <w:rPr>
          <w:rStyle w:val="Emphasis"/>
        </w:rPr>
        <w:t>economic</w:t>
      </w:r>
      <w:r w:rsidRPr="000D0F05">
        <w:rPr>
          <w:rStyle w:val="StyleUnderline"/>
        </w:rPr>
        <w:t xml:space="preserve">, </w:t>
      </w:r>
      <w:r w:rsidRPr="000D0F05">
        <w:rPr>
          <w:rStyle w:val="Emphasis"/>
        </w:rPr>
        <w:t>military</w:t>
      </w:r>
      <w:r w:rsidRPr="000D0F05">
        <w:rPr>
          <w:rStyle w:val="StyleUnderline"/>
        </w:rPr>
        <w:t xml:space="preserve">, and </w:t>
      </w:r>
      <w:r w:rsidRPr="000D0F05">
        <w:rPr>
          <w:rStyle w:val="Emphasis"/>
        </w:rPr>
        <w:t>strategic</w:t>
      </w:r>
      <w:r w:rsidRPr="000D0F05">
        <w:rPr>
          <w:rStyle w:val="StyleUnderline"/>
        </w:rPr>
        <w:t xml:space="preserve"> benefits</w:t>
      </w:r>
      <w:r w:rsidRPr="000D0F05">
        <w:rPr>
          <w:sz w:val="16"/>
        </w:rPr>
        <w:t xml:space="preserve">. But </w:t>
      </w:r>
      <w:r w:rsidRPr="000D0F05">
        <w:rPr>
          <w:rStyle w:val="StyleUnderline"/>
        </w:rPr>
        <w:t xml:space="preserve">for the </w:t>
      </w:r>
      <w:r w:rsidRPr="000D0F05">
        <w:rPr>
          <w:rStyle w:val="Emphasis"/>
          <w:highlight w:val="cyan"/>
        </w:rPr>
        <w:t>U</w:t>
      </w:r>
      <w:r w:rsidRPr="000D0F05">
        <w:rPr>
          <w:rStyle w:val="StyleUnderline"/>
        </w:rPr>
        <w:t xml:space="preserve">nited </w:t>
      </w:r>
      <w:r w:rsidRPr="000D0F05">
        <w:rPr>
          <w:rStyle w:val="Emphasis"/>
          <w:highlight w:val="cyan"/>
        </w:rPr>
        <w:t>S</w:t>
      </w:r>
      <w:r w:rsidRPr="000D0F05">
        <w:rPr>
          <w:rStyle w:val="StyleUnderline"/>
        </w:rPr>
        <w:t>tates</w:t>
      </w:r>
      <w:r w:rsidRPr="000D0F05">
        <w:rPr>
          <w:sz w:val="16"/>
        </w:rPr>
        <w:t xml:space="preserve">, </w:t>
      </w:r>
      <w:r w:rsidRPr="000D0F05">
        <w:rPr>
          <w:rStyle w:val="StyleUnderline"/>
          <w:highlight w:val="cyan"/>
        </w:rPr>
        <w:t>failure to influence how</w:t>
      </w:r>
      <w:r w:rsidRPr="000D0F05">
        <w:rPr>
          <w:rStyle w:val="StyleUnderline"/>
        </w:rPr>
        <w:t xml:space="preserve"> the </w:t>
      </w:r>
      <w:r w:rsidRPr="000D0F05">
        <w:rPr>
          <w:rStyle w:val="StyleUnderline"/>
          <w:highlight w:val="cyan"/>
        </w:rPr>
        <w:t>tech</w:t>
      </w:r>
      <w:r w:rsidRPr="000D0F05">
        <w:rPr>
          <w:rStyle w:val="StyleUnderline"/>
        </w:rPr>
        <w:t xml:space="preserve">nology </w:t>
      </w:r>
      <w:r w:rsidRPr="000D0F05">
        <w:rPr>
          <w:rStyle w:val="StyleUnderline"/>
          <w:highlight w:val="cyan"/>
        </w:rPr>
        <w:t>diffuses</w:t>
      </w:r>
      <w:r w:rsidRPr="000D0F05">
        <w:rPr>
          <w:rStyle w:val="StyleUnderline"/>
        </w:rPr>
        <w:t xml:space="preserve"> around the world carries two </w:t>
      </w:r>
      <w:r w:rsidRPr="000D0F05">
        <w:rPr>
          <w:rStyle w:val="Emphasis"/>
        </w:rPr>
        <w:t>profound risks</w:t>
      </w:r>
      <w:r w:rsidRPr="000D0F05">
        <w:rPr>
          <w:sz w:val="16"/>
        </w:rPr>
        <w:t xml:space="preserve">. One is the prospect that </w:t>
      </w:r>
      <w:r w:rsidRPr="000D0F05">
        <w:rPr>
          <w:rStyle w:val="StyleUnderline"/>
        </w:rPr>
        <w:t xml:space="preserve">uncontrolled diffusion of advanced AI could </w:t>
      </w:r>
      <w:r w:rsidRPr="000D0F05">
        <w:rPr>
          <w:rStyle w:val="StyleUnderline"/>
          <w:highlight w:val="cyan"/>
        </w:rPr>
        <w:t>empower</w:t>
      </w:r>
      <w:r w:rsidRPr="000D0F05">
        <w:rPr>
          <w:rStyle w:val="StyleUnderline"/>
        </w:rPr>
        <w:t xml:space="preserve"> the world’s most </w:t>
      </w:r>
      <w:r w:rsidRPr="000D0F05">
        <w:rPr>
          <w:rStyle w:val="StyleUnderline"/>
          <w:highlight w:val="cyan"/>
        </w:rPr>
        <w:t xml:space="preserve">dangerous </w:t>
      </w:r>
      <w:r w:rsidRPr="000D0F05">
        <w:rPr>
          <w:rStyle w:val="Emphasis"/>
          <w:highlight w:val="cyan"/>
        </w:rPr>
        <w:t>state and nonstate actors</w:t>
      </w:r>
      <w:r w:rsidRPr="000D0F05">
        <w:rPr>
          <w:sz w:val="16"/>
        </w:rPr>
        <w:t xml:space="preserve">, </w:t>
      </w:r>
      <w:r w:rsidRPr="000D0F05">
        <w:rPr>
          <w:rStyle w:val="StyleUnderline"/>
        </w:rPr>
        <w:t xml:space="preserve">and potentially </w:t>
      </w:r>
      <w:r w:rsidRPr="000D0F05">
        <w:rPr>
          <w:rStyle w:val="Emphasis"/>
          <w:highlight w:val="cyan"/>
        </w:rPr>
        <w:t>rogue autonomous AI systems</w:t>
      </w:r>
      <w:r w:rsidRPr="000D0F05">
        <w:rPr>
          <w:sz w:val="16"/>
        </w:rPr>
        <w:t xml:space="preserve"> </w:t>
      </w:r>
      <w:r w:rsidRPr="000D0F05">
        <w:rPr>
          <w:rStyle w:val="StyleUnderline"/>
        </w:rPr>
        <w:t xml:space="preserve">themselves, to develop </w:t>
      </w:r>
      <w:r w:rsidRPr="000D0F05">
        <w:rPr>
          <w:rStyle w:val="Emphasis"/>
          <w:highlight w:val="cyan"/>
        </w:rPr>
        <w:t>catastrophic cyber</w:t>
      </w:r>
      <w:r w:rsidRPr="000D0F05">
        <w:rPr>
          <w:rStyle w:val="StyleUnderline"/>
        </w:rPr>
        <w:t xml:space="preserve">- and </w:t>
      </w:r>
      <w:r w:rsidRPr="000D0F05">
        <w:rPr>
          <w:rStyle w:val="Emphasis"/>
          <w:highlight w:val="cyan"/>
        </w:rPr>
        <w:t>bioweapons</w:t>
      </w:r>
      <w:r w:rsidRPr="000D0F05">
        <w:rPr>
          <w:rStyle w:val="StyleUnderline"/>
        </w:rPr>
        <w:t xml:space="preserve"> or unleash other </w:t>
      </w:r>
      <w:r w:rsidRPr="000D0F05">
        <w:rPr>
          <w:rStyle w:val="Emphasis"/>
          <w:highlight w:val="cyan"/>
        </w:rPr>
        <w:t>existential national security threats</w:t>
      </w:r>
      <w:r w:rsidRPr="000D0F05">
        <w:rPr>
          <w:sz w:val="16"/>
        </w:rPr>
        <w:t xml:space="preserve">. The other is that </w:t>
      </w:r>
      <w:r w:rsidRPr="000D0F05">
        <w:rPr>
          <w:rStyle w:val="StyleUnderline"/>
        </w:rPr>
        <w:t>authoritarian powers</w:t>
      </w:r>
      <w:r w:rsidRPr="000D0F05">
        <w:rPr>
          <w:sz w:val="16"/>
        </w:rPr>
        <w:t xml:space="preserve">, most notably </w:t>
      </w:r>
      <w:r w:rsidRPr="000D0F05">
        <w:rPr>
          <w:rStyle w:val="Emphasis"/>
          <w:highlight w:val="cyan"/>
        </w:rPr>
        <w:t>China</w:t>
      </w:r>
      <w:r w:rsidRPr="000D0F05">
        <w:rPr>
          <w:sz w:val="16"/>
        </w:rPr>
        <w:t xml:space="preserve">, </w:t>
      </w:r>
      <w:r w:rsidRPr="000D0F05">
        <w:rPr>
          <w:rStyle w:val="StyleUnderline"/>
        </w:rPr>
        <w:t xml:space="preserve">could come to </w:t>
      </w:r>
      <w:r w:rsidRPr="000D0F05">
        <w:rPr>
          <w:rStyle w:val="StyleUnderline"/>
          <w:highlight w:val="cyan"/>
        </w:rPr>
        <w:t>dominate</w:t>
      </w:r>
      <w:r w:rsidRPr="000D0F05">
        <w:rPr>
          <w:rStyle w:val="StyleUnderline"/>
        </w:rPr>
        <w:t xml:space="preserve"> the global </w:t>
      </w:r>
      <w:r w:rsidRPr="000D0F05">
        <w:rPr>
          <w:rStyle w:val="StyleUnderline"/>
          <w:highlight w:val="cyan"/>
        </w:rPr>
        <w:t>AI</w:t>
      </w:r>
      <w:r w:rsidRPr="000D0F05">
        <w:rPr>
          <w:rStyle w:val="StyleUnderline"/>
        </w:rPr>
        <w:t xml:space="preserve"> technology stack</w:t>
      </w:r>
      <w:r w:rsidRPr="000D0F05">
        <w:rPr>
          <w:sz w:val="16"/>
        </w:rPr>
        <w:t xml:space="preserve"> in ways that </w:t>
      </w:r>
      <w:r w:rsidRPr="000D0F05">
        <w:rPr>
          <w:rStyle w:val="StyleUnderline"/>
          <w:highlight w:val="cyan"/>
        </w:rPr>
        <w:t>embed</w:t>
      </w:r>
      <w:r w:rsidRPr="000D0F05">
        <w:rPr>
          <w:sz w:val="16"/>
        </w:rPr>
        <w:t xml:space="preserve"> </w:t>
      </w:r>
      <w:r w:rsidRPr="000D0F05">
        <w:rPr>
          <w:rStyle w:val="Emphasis"/>
          <w:highlight w:val="cyan"/>
        </w:rPr>
        <w:t>censorship</w:t>
      </w:r>
      <w:r w:rsidRPr="000D0F05">
        <w:rPr>
          <w:sz w:val="16"/>
        </w:rPr>
        <w:t xml:space="preserve">, </w:t>
      </w:r>
      <w:r w:rsidRPr="000D0F05">
        <w:rPr>
          <w:rStyle w:val="Emphasis"/>
          <w:highlight w:val="cyan"/>
        </w:rPr>
        <w:t>surveillance</w:t>
      </w:r>
      <w:r w:rsidRPr="000D0F05">
        <w:rPr>
          <w:sz w:val="16"/>
        </w:rPr>
        <w:t xml:space="preserve">, and other </w:t>
      </w:r>
      <w:r w:rsidRPr="000D0F05">
        <w:rPr>
          <w:rStyle w:val="Emphasis"/>
          <w:highlight w:val="cyan"/>
        </w:rPr>
        <w:t>antidemocratic principles</w:t>
      </w:r>
      <w:r w:rsidRPr="000D0F05">
        <w:rPr>
          <w:sz w:val="16"/>
        </w:rPr>
        <w:t xml:space="preserve"> throughout the digital ecosystems that have come to define our lives.</w:t>
      </w:r>
    </w:p>
    <w:p w14:paraId="069B6ED0" w14:textId="77777777" w:rsidR="0003251C" w:rsidRDefault="0003251C" w:rsidP="0003251C">
      <w:pPr>
        <w:pStyle w:val="Heading4"/>
      </w:pPr>
      <w:r>
        <w:t xml:space="preserve">1. </w:t>
      </w:r>
      <w:r>
        <w:rPr>
          <w:u w:val="single"/>
        </w:rPr>
        <w:t>H</w:t>
      </w:r>
      <w:r w:rsidRPr="0088317E">
        <w:rPr>
          <w:u w:val="single"/>
        </w:rPr>
        <w:t>allucinations</w:t>
      </w:r>
      <w:r>
        <w:t xml:space="preserve">. Restrictions shrink datasets, which </w:t>
      </w:r>
      <w:r w:rsidRPr="00AF547A">
        <w:rPr>
          <w:u w:val="single"/>
        </w:rPr>
        <w:t>guarantee</w:t>
      </w:r>
      <w:r>
        <w:rPr>
          <w:u w:val="single"/>
        </w:rPr>
        <w:t>s</w:t>
      </w:r>
      <w:r>
        <w:t xml:space="preserve"> bad AI. </w:t>
      </w:r>
    </w:p>
    <w:p w14:paraId="13F6E886" w14:textId="77777777" w:rsidR="0003251C" w:rsidRPr="003A0976" w:rsidRDefault="0003251C" w:rsidP="0003251C">
      <w:r>
        <w:t xml:space="preserve">Jennifer L. </w:t>
      </w:r>
      <w:r w:rsidRPr="00621D20">
        <w:rPr>
          <w:rStyle w:val="Style13ptBold"/>
        </w:rPr>
        <w:t>Schenker 24</w:t>
      </w:r>
      <w:r>
        <w:t xml:space="preserve">. Founder and Editor-in-Chief at The Innovator, veteran technology journalist who has worked full-time at the Wall Street Journal, Time Magazine, International Herald Tribune, and more. “Data Limitations are Constraining AI Development.” Summer 2024. </w:t>
      </w:r>
      <w:r w:rsidRPr="00AB0C67">
        <w:t>https://theinnovator.news/data-limitations-are-constraining-ai-development/</w:t>
      </w:r>
    </w:p>
    <w:p w14:paraId="024310AF" w14:textId="77777777" w:rsidR="0003251C" w:rsidRPr="003A0976" w:rsidRDefault="0003251C" w:rsidP="0003251C">
      <w:pPr>
        <w:rPr>
          <w:sz w:val="16"/>
        </w:rPr>
      </w:pPr>
      <w:r w:rsidRPr="003A0976">
        <w:rPr>
          <w:rStyle w:val="StyleUnderline"/>
          <w:highlight w:val="cyan"/>
        </w:rPr>
        <w:t>Data scraped from public websites</w:t>
      </w:r>
      <w:r w:rsidRPr="003A0976">
        <w:rPr>
          <w:sz w:val="16"/>
        </w:rPr>
        <w:t xml:space="preserve"> and compiled in large data sets </w:t>
      </w:r>
      <w:r w:rsidRPr="003A0976">
        <w:rPr>
          <w:rStyle w:val="StyleUnderline"/>
        </w:rPr>
        <w:t>is what</w:t>
      </w:r>
      <w:r w:rsidRPr="003A0976">
        <w:rPr>
          <w:sz w:val="16"/>
        </w:rPr>
        <w:t xml:space="preserve"> </w:t>
      </w:r>
      <w:r w:rsidRPr="003A0976">
        <w:rPr>
          <w:rStyle w:val="Emphasis"/>
          <w:highlight w:val="cyan"/>
        </w:rPr>
        <w:t>allows generative A.I</w:t>
      </w:r>
      <w:r w:rsidRPr="003A0976">
        <w:rPr>
          <w:sz w:val="16"/>
        </w:rPr>
        <w:t xml:space="preserve">. tools like OpenAI’s ChatGPT to write, code and generate images and videos. </w:t>
      </w:r>
      <w:r w:rsidRPr="003A0976">
        <w:rPr>
          <w:rStyle w:val="StyleUnderline"/>
          <w:highlight w:val="cyan"/>
        </w:rPr>
        <w:t>The more</w:t>
      </w:r>
      <w:r w:rsidRPr="003A0976">
        <w:rPr>
          <w:rStyle w:val="StyleUnderline"/>
        </w:rPr>
        <w:t xml:space="preserve"> high-quality </w:t>
      </w:r>
      <w:r w:rsidRPr="003A0976">
        <w:rPr>
          <w:rStyle w:val="StyleUnderline"/>
          <w:highlight w:val="cyan"/>
        </w:rPr>
        <w:t>data</w:t>
      </w:r>
      <w:r w:rsidRPr="003A0976">
        <w:rPr>
          <w:rStyle w:val="StyleUnderline"/>
        </w:rPr>
        <w:t xml:space="preserve"> is fed into these models, the </w:t>
      </w:r>
      <w:r w:rsidRPr="003A0976">
        <w:rPr>
          <w:rStyle w:val="Emphasis"/>
          <w:highlight w:val="cyan"/>
        </w:rPr>
        <w:t>better their outputs</w:t>
      </w:r>
      <w:r w:rsidRPr="003A0976">
        <w:rPr>
          <w:rStyle w:val="StyleUnderline"/>
        </w:rPr>
        <w:t xml:space="preserve"> generally are</w:t>
      </w:r>
      <w:r w:rsidRPr="003A0976">
        <w:rPr>
          <w:sz w:val="16"/>
        </w:rPr>
        <w:t>. But over the past year, many of the most important Web sources used for training AI models have restricted the use of their data, according to a study published in July by the Data Provenance Initiative, an M.I.T.-led research group.</w:t>
      </w:r>
    </w:p>
    <w:p w14:paraId="61E3BF4C" w14:textId="77777777" w:rsidR="0003251C" w:rsidRPr="003A0976" w:rsidRDefault="0003251C" w:rsidP="0003251C">
      <w:pPr>
        <w:rPr>
          <w:u w:val="single"/>
        </w:rPr>
      </w:pPr>
      <w:r w:rsidRPr="003A0976">
        <w:rPr>
          <w:sz w:val="16"/>
        </w:rPr>
        <w:t xml:space="preserve">The study, which looked at 14,000 </w:t>
      </w:r>
      <w:r w:rsidRPr="003A0976">
        <w:rPr>
          <w:rStyle w:val="StyleUnderline"/>
          <w:highlight w:val="cyan"/>
        </w:rPr>
        <w:t>web domains</w:t>
      </w:r>
      <w:r w:rsidRPr="003A0976">
        <w:rPr>
          <w:sz w:val="16"/>
        </w:rPr>
        <w:t xml:space="preserve"> that are included in three commonly used A.I. training data sets, </w:t>
      </w:r>
      <w:r w:rsidRPr="003A0976">
        <w:rPr>
          <w:rStyle w:val="StyleUnderline"/>
          <w:highlight w:val="cyan"/>
        </w:rPr>
        <w:t>identified</w:t>
      </w:r>
      <w:r w:rsidRPr="003A0976">
        <w:rPr>
          <w:rStyle w:val="StyleUnderline"/>
        </w:rPr>
        <w:t xml:space="preserve"> what it says is an “</w:t>
      </w:r>
      <w:r w:rsidRPr="003A0976">
        <w:rPr>
          <w:rStyle w:val="Emphasis"/>
          <w:highlight w:val="cyan"/>
        </w:rPr>
        <w:t>emerging crisis in consent</w:t>
      </w:r>
      <w:r w:rsidRPr="003A0976">
        <w:rPr>
          <w:sz w:val="16"/>
        </w:rPr>
        <w:t xml:space="preserve">,” </w:t>
      </w:r>
      <w:r w:rsidRPr="003A0976">
        <w:rPr>
          <w:rStyle w:val="StyleUnderline"/>
          <w:highlight w:val="cyan"/>
        </w:rPr>
        <w:t>as</w:t>
      </w:r>
      <w:r w:rsidRPr="003A0976">
        <w:rPr>
          <w:rStyle w:val="StyleUnderline"/>
        </w:rPr>
        <w:t xml:space="preserve"> publishers and online </w:t>
      </w:r>
      <w:r w:rsidRPr="003A0976">
        <w:rPr>
          <w:rStyle w:val="StyleUnderline"/>
          <w:highlight w:val="cyan"/>
        </w:rPr>
        <w:t>platforms take steps to prevent</w:t>
      </w:r>
      <w:r w:rsidRPr="003A0976">
        <w:rPr>
          <w:rStyle w:val="StyleUnderline"/>
        </w:rPr>
        <w:t xml:space="preserve"> their </w:t>
      </w:r>
      <w:r w:rsidRPr="003A0976">
        <w:rPr>
          <w:rStyle w:val="Emphasis"/>
          <w:highlight w:val="cyan"/>
        </w:rPr>
        <w:t>data from being harvested</w:t>
      </w:r>
      <w:r w:rsidRPr="003A0976">
        <w:rPr>
          <w:rStyle w:val="StyleUnderline"/>
        </w:rPr>
        <w:t>.</w:t>
      </w:r>
    </w:p>
    <w:p w14:paraId="792EA984" w14:textId="77777777" w:rsidR="0003251C" w:rsidRDefault="0003251C" w:rsidP="0003251C">
      <w:pPr>
        <w:rPr>
          <w:sz w:val="16"/>
        </w:rPr>
      </w:pPr>
      <w:r w:rsidRPr="003A0976">
        <w:rPr>
          <w:sz w:val="16"/>
        </w:rPr>
        <w:t xml:space="preserve">The trend raises questions of what will happen once available sources are exhausted. “If respected or enforced, these </w:t>
      </w:r>
      <w:r w:rsidRPr="003A0976">
        <w:rPr>
          <w:rStyle w:val="StyleUnderline"/>
          <w:highlight w:val="cyan"/>
        </w:rPr>
        <w:t>restrictions</w:t>
      </w:r>
      <w:r w:rsidRPr="003A0976">
        <w:rPr>
          <w:sz w:val="16"/>
        </w:rPr>
        <w:t xml:space="preserve"> are </w:t>
      </w:r>
      <w:r w:rsidRPr="003A0976">
        <w:rPr>
          <w:rStyle w:val="Emphasis"/>
          <w:highlight w:val="cyan"/>
        </w:rPr>
        <w:t>rapidly biasing the diversity</w:t>
      </w:r>
      <w:r w:rsidRPr="003A0976">
        <w:rPr>
          <w:sz w:val="16"/>
        </w:rPr>
        <w:t xml:space="preserve">, </w:t>
      </w:r>
      <w:r w:rsidRPr="003A0976">
        <w:rPr>
          <w:rStyle w:val="Emphasis"/>
          <w:highlight w:val="cyan"/>
        </w:rPr>
        <w:t>freshness</w:t>
      </w:r>
      <w:r w:rsidRPr="003A0976">
        <w:rPr>
          <w:sz w:val="16"/>
        </w:rPr>
        <w:t xml:space="preserve">, and </w:t>
      </w:r>
      <w:r w:rsidRPr="003A0976">
        <w:rPr>
          <w:rStyle w:val="Emphasis"/>
          <w:highlight w:val="cyan"/>
        </w:rPr>
        <w:t>scaling</w:t>
      </w:r>
      <w:r w:rsidRPr="003A0976">
        <w:rPr>
          <w:sz w:val="16"/>
        </w:rPr>
        <w:t xml:space="preserve"> </w:t>
      </w:r>
      <w:r w:rsidRPr="003A0976">
        <w:rPr>
          <w:rStyle w:val="StyleUnderline"/>
        </w:rPr>
        <w:t xml:space="preserve">laws </w:t>
      </w:r>
      <w:r w:rsidRPr="003A0976">
        <w:rPr>
          <w:rStyle w:val="StyleUnderline"/>
          <w:highlight w:val="cyan"/>
        </w:rPr>
        <w:t>for</w:t>
      </w:r>
      <w:r w:rsidRPr="003A0976">
        <w:rPr>
          <w:rStyle w:val="StyleUnderline"/>
        </w:rPr>
        <w:t xml:space="preserve"> general-purpose </w:t>
      </w:r>
      <w:r w:rsidRPr="003A0976">
        <w:rPr>
          <w:rStyle w:val="StyleUnderline"/>
          <w:highlight w:val="cyan"/>
        </w:rPr>
        <w:t>AI</w:t>
      </w:r>
      <w:r w:rsidRPr="003A0976">
        <w:rPr>
          <w:rStyle w:val="StyleUnderline"/>
        </w:rPr>
        <w:t xml:space="preserve"> systems,</w:t>
      </w:r>
      <w:r w:rsidRPr="003A0976">
        <w:rPr>
          <w:sz w:val="16"/>
        </w:rPr>
        <w:t xml:space="preserve">” say the study’s authors. They warn that the rising number of restrictions “is </w:t>
      </w:r>
      <w:r w:rsidRPr="003A0976">
        <w:rPr>
          <w:rStyle w:val="StyleUnderline"/>
          <w:highlight w:val="cyan"/>
        </w:rPr>
        <w:t>foreclosing much of the open Web</w:t>
      </w:r>
      <w:r w:rsidRPr="003A0976">
        <w:rPr>
          <w:rStyle w:val="StyleUnderline"/>
        </w:rPr>
        <w:t>, not only for commercial AI, but non-commercial AI and academic purposes</w:t>
      </w:r>
      <w:r w:rsidRPr="003A0976">
        <w:rPr>
          <w:sz w:val="16"/>
        </w:rPr>
        <w:t>.”</w:t>
      </w:r>
    </w:p>
    <w:p w14:paraId="11BC1AD1" w14:textId="77777777" w:rsidR="0003251C" w:rsidRDefault="0003251C" w:rsidP="0003251C">
      <w:pPr>
        <w:pStyle w:val="Heading4"/>
      </w:pPr>
      <w:r>
        <w:t xml:space="preserve">2. Projections. It causes </w:t>
      </w:r>
      <w:r w:rsidRPr="00562D42">
        <w:rPr>
          <w:u w:val="single"/>
        </w:rPr>
        <w:t>model collapse</w:t>
      </w:r>
      <w:r>
        <w:t xml:space="preserve">.  </w:t>
      </w:r>
    </w:p>
    <w:p w14:paraId="785D8B7B" w14:textId="77777777" w:rsidR="0003251C" w:rsidRPr="00394757" w:rsidRDefault="0003251C" w:rsidP="0003251C">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37BCD96E" w14:textId="77777777" w:rsidR="0003251C" w:rsidRDefault="0003251C" w:rsidP="0003251C">
      <w:pPr>
        <w:rPr>
          <w:sz w:val="16"/>
        </w:rPr>
      </w:pPr>
      <w:r w:rsidRPr="00AF152D">
        <w:rPr>
          <w:sz w:val="16"/>
        </w:rPr>
        <w:t xml:space="preserve">At the technical level, new studies </w:t>
      </w:r>
      <w:r w:rsidRPr="00AF152D">
        <w:rPr>
          <w:rStyle w:val="StyleUnderline"/>
        </w:rPr>
        <w:t xml:space="preserve">reveal that </w:t>
      </w:r>
      <w:r w:rsidRPr="007A39DB">
        <w:rPr>
          <w:rStyle w:val="StyleUnderline"/>
        </w:rPr>
        <w:t xml:space="preserve">recursive model training </w:t>
      </w:r>
      <w:r w:rsidRPr="00A57B8D">
        <w:rPr>
          <w:rStyle w:val="StyleUnderline"/>
        </w:rPr>
        <w:t>on AI-generated data can rapidly deteriorate model quality</w:t>
      </w:r>
      <w:r w:rsidRPr="00A57B8D">
        <w:rPr>
          <w:sz w:val="16"/>
        </w:rPr>
        <w:t xml:space="preserve">—a phenomenon termed </w:t>
      </w:r>
      <w:r w:rsidRPr="00C81ECA">
        <w:rPr>
          <w:rStyle w:val="Emphasis"/>
          <w:highlight w:val="cyan"/>
        </w:rPr>
        <w:t>model collapse</w:t>
      </w:r>
      <w:r w:rsidRPr="00A57B8D">
        <w:rPr>
          <w:sz w:val="16"/>
        </w:rPr>
        <w:t xml:space="preserve"> (Shumailov et al., 2024). Studies</w:t>
      </w:r>
      <w:r w:rsidRPr="00AF152D">
        <w:rPr>
          <w:sz w:val="16"/>
        </w:rPr>
        <w:t xml:space="preserve"> have shown that such regurgitative training clearly handicaps the performance of</w:t>
      </w:r>
      <w:r>
        <w:rPr>
          <w:sz w:val="16"/>
        </w:rPr>
        <w:t xml:space="preserve"> </w:t>
      </w:r>
      <w:r w:rsidRPr="00AF152D">
        <w:rPr>
          <w:sz w:val="16"/>
        </w:rPr>
        <w:t>LLMs, and although there are strategies to improve the performance of regurgitative training to</w:t>
      </w:r>
      <w:r>
        <w:rPr>
          <w:sz w:val="16"/>
        </w:rPr>
        <w:t xml:space="preserve"> </w:t>
      </w:r>
      <w:r w:rsidRPr="00AF152D">
        <w:rPr>
          <w:sz w:val="16"/>
        </w:rPr>
        <w:t>some extent, they are not always able to fully close the gap from training with real data (Zhang et</w:t>
      </w:r>
      <w:r>
        <w:rPr>
          <w:sz w:val="16"/>
        </w:rPr>
        <w:t xml:space="preserve"> </w:t>
      </w:r>
      <w:r w:rsidRPr="00AF152D">
        <w:rPr>
          <w:sz w:val="16"/>
        </w:rPr>
        <w:t xml:space="preserve">al., 2024). Therefore, the </w:t>
      </w:r>
      <w:r w:rsidRPr="00AF152D">
        <w:rPr>
          <w:rStyle w:val="Emphasis"/>
          <w:highlight w:val="cyan"/>
        </w:rPr>
        <w:t>value of new, real</w:t>
      </w:r>
      <w:r w:rsidRPr="00AF152D">
        <w:rPr>
          <w:sz w:val="16"/>
        </w:rPr>
        <w:t xml:space="preserve">, </w:t>
      </w:r>
      <w:r w:rsidRPr="00AF152D">
        <w:rPr>
          <w:rStyle w:val="StyleUnderline"/>
        </w:rPr>
        <w:t>and</w:t>
      </w:r>
      <w:r w:rsidRPr="00AF152D">
        <w:rPr>
          <w:sz w:val="16"/>
        </w:rPr>
        <w:t xml:space="preserve"> </w:t>
      </w:r>
      <w:r w:rsidRPr="00AF152D">
        <w:rPr>
          <w:rStyle w:val="Emphasis"/>
          <w:highlight w:val="cyan"/>
        </w:rPr>
        <w:t>human-generated data</w:t>
      </w:r>
      <w:r w:rsidRPr="00AF152D">
        <w:rPr>
          <w:sz w:val="16"/>
        </w:rPr>
        <w:t xml:space="preserve"> </w:t>
      </w:r>
      <w:r w:rsidRPr="00AF152D">
        <w:rPr>
          <w:rStyle w:val="StyleUnderline"/>
        </w:rPr>
        <w:t>in LLM training is of</w:t>
      </w:r>
      <w:r>
        <w:rPr>
          <w:rStyle w:val="StyleUnderline"/>
        </w:rPr>
        <w:t xml:space="preserve"> </w:t>
      </w:r>
      <w:r w:rsidRPr="00AF152D">
        <w:rPr>
          <w:rStyle w:val="Emphasis"/>
          <w:highlight w:val="cyan"/>
        </w:rPr>
        <w:t>vital importance</w:t>
      </w:r>
      <w:r w:rsidRPr="00AF152D">
        <w:rPr>
          <w:sz w:val="16"/>
        </w:rPr>
        <w:t xml:space="preserve">. At the institutional level, </w:t>
      </w:r>
      <w:r w:rsidRPr="00C81ECA">
        <w:rPr>
          <w:rStyle w:val="Emphasis"/>
          <w:highlight w:val="cyan"/>
        </w:rPr>
        <w:t>restrictive data governance</w:t>
      </w:r>
      <w:r w:rsidRPr="00AF152D">
        <w:rPr>
          <w:rStyle w:val="StyleUnderline"/>
        </w:rPr>
        <w:t xml:space="preserve"> may </w:t>
      </w:r>
      <w:r w:rsidRPr="00C81ECA">
        <w:rPr>
          <w:rStyle w:val="StyleUnderline"/>
          <w:highlight w:val="cyan"/>
        </w:rPr>
        <w:t>lead to</w:t>
      </w:r>
      <w:r w:rsidRPr="00AF152D">
        <w:rPr>
          <w:rStyle w:val="StyleUnderline"/>
        </w:rPr>
        <w:t xml:space="preserve"> a different but</w:t>
      </w:r>
      <w:r>
        <w:rPr>
          <w:rStyle w:val="StyleUnderline"/>
        </w:rPr>
        <w:t xml:space="preserve"> </w:t>
      </w:r>
      <w:r w:rsidRPr="00AF152D">
        <w:rPr>
          <w:rStyle w:val="Emphasis"/>
          <w:highlight w:val="cyan"/>
        </w:rPr>
        <w:t>equally damaging outcome</w:t>
      </w:r>
      <w:r w:rsidRPr="00AF152D">
        <w:rPr>
          <w:rStyle w:val="StyleUnderline"/>
        </w:rPr>
        <w:t xml:space="preserve">, in which </w:t>
      </w:r>
      <w:r w:rsidRPr="00AF152D">
        <w:rPr>
          <w:rStyle w:val="StyleUnderline"/>
          <w:highlight w:val="cyan"/>
        </w:rPr>
        <w:t>models trained on</w:t>
      </w:r>
      <w:r w:rsidRPr="00AF152D">
        <w:rPr>
          <w:rStyle w:val="StyleUnderline"/>
        </w:rPr>
        <w:t xml:space="preserve"> incomplete or geographically</w:t>
      </w:r>
      <w:r>
        <w:rPr>
          <w:rStyle w:val="StyleUnderline"/>
        </w:rPr>
        <w:t xml:space="preserve"> </w:t>
      </w:r>
      <w:r w:rsidRPr="00AF152D">
        <w:rPr>
          <w:rStyle w:val="Emphasis"/>
          <w:highlight w:val="cyan"/>
        </w:rPr>
        <w:t>constrained datasets</w:t>
      </w:r>
      <w:r w:rsidRPr="00AF152D">
        <w:rPr>
          <w:rStyle w:val="StyleUnderline"/>
          <w:highlight w:val="cyan"/>
        </w:rPr>
        <w:t xml:space="preserve"> lose predictive relevance</w:t>
      </w:r>
      <w:r w:rsidRPr="00AF152D">
        <w:rPr>
          <w:sz w:val="16"/>
        </w:rPr>
        <w:t>. Despite growing recognition of these phenomena,</w:t>
      </w:r>
      <w:r>
        <w:rPr>
          <w:sz w:val="16"/>
        </w:rPr>
        <w:t xml:space="preserve"> </w:t>
      </w:r>
      <w:r w:rsidRPr="00AF152D">
        <w:rPr>
          <w:sz w:val="16"/>
        </w:rPr>
        <w:t>we still lack empirical understanding of how data restrictions imposed for privacy protection</w:t>
      </w:r>
      <w:r>
        <w:rPr>
          <w:sz w:val="16"/>
        </w:rPr>
        <w:t xml:space="preserve"> </w:t>
      </w:r>
      <w:r w:rsidRPr="00AF152D">
        <w:rPr>
          <w:rStyle w:val="StyleUnderline"/>
          <w:highlight w:val="cyan"/>
        </w:rPr>
        <w:t>reshape AI performance</w:t>
      </w:r>
      <w:r w:rsidRPr="00AF152D">
        <w:rPr>
          <w:sz w:val="16"/>
        </w:rPr>
        <w:t xml:space="preserve"> and downstream labor market dynamics. This study addresses that gap</w:t>
      </w:r>
      <w:r>
        <w:rPr>
          <w:sz w:val="16"/>
        </w:rPr>
        <w:t xml:space="preserve"> </w:t>
      </w:r>
      <w:r w:rsidRPr="00AF152D">
        <w:rPr>
          <w:sz w:val="16"/>
        </w:rPr>
        <w:t>by examining how privacy regulations that suspend local user data usage affect algorithmic</w:t>
      </w:r>
      <w:r>
        <w:rPr>
          <w:sz w:val="16"/>
        </w:rPr>
        <w:t xml:space="preserve"> </w:t>
      </w:r>
      <w:r w:rsidRPr="00AF152D">
        <w:rPr>
          <w:sz w:val="16"/>
        </w:rPr>
        <w:t>efficacy and market efficiency in AI-enabled recruitment systems.</w:t>
      </w:r>
    </w:p>
    <w:p w14:paraId="62EE3271" w14:textId="77777777" w:rsidR="0003251C" w:rsidRDefault="0003251C" w:rsidP="0003251C">
      <w:pPr>
        <w:pStyle w:val="Heading4"/>
      </w:pPr>
      <w:r>
        <w:t xml:space="preserve">Their </w:t>
      </w:r>
      <w:r w:rsidRPr="00AB4069">
        <w:rPr>
          <w:u w:val="single"/>
        </w:rPr>
        <w:t>own evidence</w:t>
      </w:r>
      <w:r>
        <w:t xml:space="preserve"> concedes unions can </w:t>
      </w:r>
      <w:r w:rsidRPr="00AB4069">
        <w:rPr>
          <w:u w:val="single"/>
        </w:rPr>
        <w:t>poison data</w:t>
      </w:r>
      <w:r w:rsidRPr="002F3CF3">
        <w:t xml:space="preserve">, which </w:t>
      </w:r>
      <w:r w:rsidRPr="002F3CF3">
        <w:rPr>
          <w:u w:val="single"/>
        </w:rPr>
        <w:t>certainly</w:t>
      </w:r>
      <w:r w:rsidRPr="002F3CF3">
        <w:t xml:space="preserve"> causes model collapse</w:t>
      </w:r>
      <w:r>
        <w:t>! Emory inserts yellow.</w:t>
      </w:r>
    </w:p>
    <w:p w14:paraId="6711FEF4" w14:textId="77777777" w:rsidR="0003251C" w:rsidRPr="002F3CF3" w:rsidRDefault="0003251C" w:rsidP="0003251C">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A6DD962" w14:textId="1717FF19" w:rsidR="0003251C" w:rsidRPr="0003251C" w:rsidRDefault="0003251C" w:rsidP="0003251C">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F62AAC">
        <w:rPr>
          <w:rStyle w:val="Emphasis"/>
          <w:highlight w:val="yellow"/>
        </w:rPr>
        <w:t>data poisoning</w:t>
      </w:r>
      <w:r w:rsidRPr="00F87B0E">
        <w:rPr>
          <w:sz w:val="14"/>
        </w:rPr>
        <w:t xml:space="preserve">, that is, </w:t>
      </w:r>
      <w:r w:rsidRPr="00F62AAC">
        <w:rPr>
          <w:rStyle w:val="Emphasis"/>
          <w:highlight w:val="yellow"/>
        </w:rPr>
        <w:t>inserting inaccurate</w:t>
      </w:r>
      <w:r w:rsidRPr="00F62AAC">
        <w:rPr>
          <w:rStyle w:val="StyleUnderline"/>
          <w:highlight w:val="yellow"/>
        </w:rPr>
        <w:t xml:space="preserve"> or harmful </w:t>
      </w:r>
      <w:r w:rsidRPr="00F62AAC">
        <w:rPr>
          <w:rStyle w:val="Emphasis"/>
          <w:highlight w:val="yellow"/>
        </w:rPr>
        <w:t>data</w:t>
      </w:r>
      <w:r w:rsidRPr="00F62AAC">
        <w:rPr>
          <w:rStyle w:val="StyleUnderline"/>
          <w:highlight w:val="yellow"/>
        </w:rPr>
        <w:t xml:space="preserve"> into a data-dependent </w:t>
      </w:r>
      <w:r w:rsidRPr="00F62AAC">
        <w:rPr>
          <w:rStyle w:val="Emphasis"/>
          <w:highlight w:val="yellow"/>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33936BC" w14:textId="77777777" w:rsidR="0003251C" w:rsidRDefault="0003251C" w:rsidP="0003251C">
      <w:pPr>
        <w:pStyle w:val="Heading4"/>
      </w:pPr>
      <w:r w:rsidRPr="0020367D">
        <w:rPr>
          <w:u w:val="single"/>
        </w:rPr>
        <w:t>Most metrics</w:t>
      </w:r>
      <w:r>
        <w:t xml:space="preserve"> favor the U.S.</w:t>
      </w:r>
    </w:p>
    <w:p w14:paraId="44F56B44" w14:textId="77777777" w:rsidR="0003251C" w:rsidRPr="00835F6B" w:rsidRDefault="0003251C" w:rsidP="0003251C">
      <w:r>
        <w:t xml:space="preserve">Saxby </w:t>
      </w:r>
      <w:r w:rsidRPr="0031372F">
        <w:rPr>
          <w:rStyle w:val="Style13ptBold"/>
        </w:rPr>
        <w:t>Chambliss &amp;</w:t>
      </w:r>
      <w:r>
        <w:t xml:space="preserve"> Kent </w:t>
      </w:r>
      <w:r w:rsidRPr="0031372F">
        <w:rPr>
          <w:rStyle w:val="Style13ptBold"/>
        </w:rPr>
        <w:t>Conrad 12/18</w:t>
      </w:r>
      <w:r>
        <w:t>. **A</w:t>
      </w:r>
      <w:r w:rsidRPr="008757F6">
        <w:t>merican lawyer and retired Republican politician who served as a U.S. Senator from Georgia (2003–2015) and U.S. Representative (1995–2003)</w:t>
      </w:r>
      <w:r>
        <w:t>. **F</w:t>
      </w:r>
      <w:r w:rsidRPr="00C01245">
        <w:t>ormer U.S. Senator from North Dakota (1986–2013) and a leading Democratic voice on fiscal policy</w:t>
      </w:r>
      <w:r>
        <w:t>. “</w:t>
      </w:r>
      <w:r w:rsidRPr="00F94728">
        <w:t>America Could Lose the AI Race Unless Congress Acts Now</w:t>
      </w:r>
      <w:r>
        <w:t xml:space="preserve">.” 12/18/25. </w:t>
      </w:r>
      <w:r w:rsidRPr="003F7D4D">
        <w:t>https://nationalinterest.org/blog/techland/america-could-lose-the-ai-race-unless-congress-acts-now</w:t>
      </w:r>
    </w:p>
    <w:p w14:paraId="1620E68D" w14:textId="77777777" w:rsidR="0003251C" w:rsidRDefault="0003251C" w:rsidP="0003251C">
      <w:pPr>
        <w:rPr>
          <w:sz w:val="16"/>
        </w:rPr>
      </w:pPr>
      <w:r w:rsidRPr="00835F6B">
        <w:rPr>
          <w:sz w:val="16"/>
        </w:rPr>
        <w:t xml:space="preserve">The good news is </w:t>
      </w:r>
      <w:r w:rsidRPr="00835F6B">
        <w:rPr>
          <w:rStyle w:val="Emphasis"/>
          <w:highlight w:val="cyan"/>
        </w:rPr>
        <w:t>America still leads</w:t>
      </w:r>
      <w:r w:rsidRPr="00835F6B">
        <w:rPr>
          <w:sz w:val="16"/>
        </w:rPr>
        <w:t xml:space="preserve"> </w:t>
      </w:r>
      <w:r w:rsidRPr="00835F6B">
        <w:rPr>
          <w:rStyle w:val="StyleUnderline"/>
        </w:rPr>
        <w:t xml:space="preserve">in </w:t>
      </w:r>
      <w:r w:rsidRPr="00835F6B">
        <w:rPr>
          <w:rStyle w:val="StyleUnderline"/>
          <w:highlight w:val="cyan"/>
        </w:rPr>
        <w:t>AI innovation</w:t>
      </w:r>
      <w:r w:rsidRPr="00835F6B">
        <w:rPr>
          <w:rStyle w:val="StyleUnderline"/>
        </w:rPr>
        <w:t xml:space="preserve"> today</w:t>
      </w:r>
      <w:r w:rsidRPr="00835F6B">
        <w:rPr>
          <w:sz w:val="16"/>
        </w:rPr>
        <w:t xml:space="preserve">. </w:t>
      </w:r>
      <w:r w:rsidRPr="00835F6B">
        <w:rPr>
          <w:rStyle w:val="StyleUnderline"/>
          <w:highlight w:val="cyan"/>
        </w:rPr>
        <w:t>US companies control</w:t>
      </w:r>
      <w:r w:rsidRPr="00835F6B">
        <w:rPr>
          <w:rStyle w:val="StyleUnderline"/>
        </w:rPr>
        <w:t xml:space="preserve"> about </w:t>
      </w:r>
      <w:r w:rsidRPr="00835F6B">
        <w:rPr>
          <w:rStyle w:val="Emphasis"/>
          <w:highlight w:val="cyan"/>
        </w:rPr>
        <w:t>75 percent</w:t>
      </w:r>
      <w:r w:rsidRPr="00835F6B">
        <w:rPr>
          <w:rStyle w:val="StyleUnderline"/>
          <w:highlight w:val="cyan"/>
        </w:rPr>
        <w:t xml:space="preserve"> of</w:t>
      </w:r>
      <w:r w:rsidRPr="00835F6B">
        <w:rPr>
          <w:rStyle w:val="StyleUnderline"/>
        </w:rPr>
        <w:t xml:space="preserve"> global AI </w:t>
      </w:r>
      <w:r w:rsidRPr="00835F6B">
        <w:rPr>
          <w:rStyle w:val="StyleUnderline"/>
          <w:highlight w:val="cyan"/>
        </w:rPr>
        <w:t>computing power</w:t>
      </w:r>
      <w:r w:rsidRPr="00835F6B">
        <w:rPr>
          <w:sz w:val="16"/>
        </w:rPr>
        <w:t xml:space="preserve">. We have a </w:t>
      </w:r>
      <w:r w:rsidRPr="00835F6B">
        <w:rPr>
          <w:rStyle w:val="Emphasis"/>
          <w:highlight w:val="cyan"/>
        </w:rPr>
        <w:t>three-to-one</w:t>
      </w:r>
      <w:r w:rsidRPr="00835F6B">
        <w:rPr>
          <w:sz w:val="16"/>
          <w:highlight w:val="cyan"/>
        </w:rPr>
        <w:t xml:space="preserve"> </w:t>
      </w:r>
      <w:r w:rsidRPr="00835F6B">
        <w:rPr>
          <w:rStyle w:val="StyleUnderline"/>
          <w:highlight w:val="cyan"/>
        </w:rPr>
        <w:t xml:space="preserve">advantage over China </w:t>
      </w:r>
      <w:r w:rsidRPr="00835F6B">
        <w:rPr>
          <w:rStyle w:val="StyleUnderline"/>
        </w:rPr>
        <w:t xml:space="preserve">in AI </w:t>
      </w:r>
      <w:r w:rsidRPr="00835F6B">
        <w:rPr>
          <w:rStyle w:val="StyleUnderline"/>
          <w:highlight w:val="cyan"/>
        </w:rPr>
        <w:t>chips</w:t>
      </w:r>
      <w:r w:rsidRPr="00835F6B">
        <w:rPr>
          <w:sz w:val="16"/>
        </w:rPr>
        <w:t xml:space="preserve">. Our </w:t>
      </w:r>
      <w:r w:rsidRPr="00835F6B">
        <w:rPr>
          <w:rStyle w:val="StyleUnderline"/>
          <w:highlight w:val="cyan"/>
        </w:rPr>
        <w:t>tech companies</w:t>
      </w:r>
      <w:r w:rsidRPr="00835F6B">
        <w:rPr>
          <w:sz w:val="16"/>
        </w:rPr>
        <w:t xml:space="preserve"> are </w:t>
      </w:r>
      <w:r w:rsidRPr="00835F6B">
        <w:rPr>
          <w:rStyle w:val="StyleUnderline"/>
          <w:highlight w:val="cyan"/>
        </w:rPr>
        <w:t>pioneering</w:t>
      </w:r>
      <w:r w:rsidRPr="00835F6B">
        <w:rPr>
          <w:sz w:val="16"/>
        </w:rPr>
        <w:t xml:space="preserve"> the </w:t>
      </w:r>
      <w:r w:rsidRPr="00835F6B">
        <w:rPr>
          <w:rStyle w:val="Emphasis"/>
          <w:highlight w:val="cyan"/>
        </w:rPr>
        <w:t>most advanced AI models</w:t>
      </w:r>
      <w:r w:rsidRPr="00835F6B">
        <w:rPr>
          <w:sz w:val="16"/>
        </w:rPr>
        <w:t xml:space="preserve"> </w:t>
      </w:r>
      <w:r w:rsidRPr="00835F6B">
        <w:rPr>
          <w:rStyle w:val="StyleUnderline"/>
        </w:rPr>
        <w:t>in the world</w:t>
      </w:r>
      <w:r w:rsidRPr="00835F6B">
        <w:rPr>
          <w:sz w:val="16"/>
        </w:rPr>
        <w:t>. But this lead means nothing if we cannot build the infrastructure to sustain it.</w:t>
      </w:r>
    </w:p>
    <w:p w14:paraId="07396759" w14:textId="77777777" w:rsidR="0003251C" w:rsidRPr="005F79A5" w:rsidRDefault="0003251C" w:rsidP="0003251C">
      <w:pPr>
        <w:rPr>
          <w:sz w:val="16"/>
        </w:rPr>
      </w:pPr>
    </w:p>
    <w:p w14:paraId="403E76AE" w14:textId="77777777" w:rsidR="0003251C" w:rsidRDefault="0003251C" w:rsidP="0003251C">
      <w:pPr>
        <w:pStyle w:val="Heading4"/>
      </w:pPr>
      <w:r>
        <w:t xml:space="preserve">Our lead in </w:t>
      </w:r>
      <w:r w:rsidRPr="0085795F">
        <w:rPr>
          <w:u w:val="single"/>
        </w:rPr>
        <w:t>data accessibility</w:t>
      </w:r>
      <w:r>
        <w:t xml:space="preserve"> is </w:t>
      </w:r>
      <w:r w:rsidRPr="007A400B">
        <w:rPr>
          <w:u w:val="single"/>
        </w:rPr>
        <w:t>pivotal</w:t>
      </w:r>
      <w:r>
        <w:t xml:space="preserve">. </w:t>
      </w:r>
    </w:p>
    <w:p w14:paraId="375BD7A4" w14:textId="77777777" w:rsidR="0003251C" w:rsidRDefault="0003251C" w:rsidP="0003251C">
      <w:r>
        <w:t xml:space="preserve">Di </w:t>
      </w:r>
      <w:r w:rsidRPr="00FA7523">
        <w:rPr>
          <w:rStyle w:val="Style13ptBold"/>
        </w:rPr>
        <w:t>Guo &amp;</w:t>
      </w:r>
      <w:r>
        <w:t xml:space="preserve"> Chenggang </w:t>
      </w:r>
      <w:r w:rsidRPr="00FA7523">
        <w:rPr>
          <w:rStyle w:val="Style13ptBold"/>
        </w:rPr>
        <w:t>Xu 12/23</w:t>
      </w:r>
      <w:r>
        <w:t>. **Visiting Scholar at the Stanford Center on China’s Economy and Institutions at Stanford University. **Senior Research Scholar at the Stanford Center on China’s Economy and Institutions at Stanford University. “</w:t>
      </w:r>
      <w:r w:rsidRPr="00010F30">
        <w:t>Why China can’t win the AI-led industrial revolution</w:t>
      </w:r>
      <w:r>
        <w:t xml:space="preserve">.” 12/23/25. </w:t>
      </w:r>
      <w:r w:rsidRPr="00391FE9">
        <w:t>https://www.japantimes.co.jp/commentary/2025/12/23/world/china-ai-industrial-revolution/</w:t>
      </w:r>
    </w:p>
    <w:p w14:paraId="596C6DAB" w14:textId="77777777" w:rsidR="0003251C" w:rsidRPr="005F79A5" w:rsidRDefault="0003251C" w:rsidP="0003251C">
      <w:pPr>
        <w:rPr>
          <w:sz w:val="16"/>
        </w:rPr>
      </w:pPr>
      <w:r w:rsidRPr="005F79A5">
        <w:rPr>
          <w:rStyle w:val="StyleUnderline"/>
        </w:rPr>
        <w:t>With respect to data</w:t>
      </w:r>
      <w:r w:rsidRPr="005F79A5">
        <w:rPr>
          <w:sz w:val="16"/>
        </w:rPr>
        <w:t xml:space="preserve">, the </w:t>
      </w:r>
      <w:r w:rsidRPr="005F79A5">
        <w:rPr>
          <w:rStyle w:val="StyleUnderline"/>
          <w:highlight w:val="cyan"/>
        </w:rPr>
        <w:t>U.S. benefits from</w:t>
      </w:r>
      <w:r w:rsidRPr="005F79A5">
        <w:rPr>
          <w:rStyle w:val="StyleUnderline"/>
        </w:rPr>
        <w:t xml:space="preserve"> a </w:t>
      </w:r>
      <w:r w:rsidRPr="005F79A5">
        <w:rPr>
          <w:rStyle w:val="Emphasis"/>
          <w:highlight w:val="cyan"/>
        </w:rPr>
        <w:t>substantially larger</w:t>
      </w:r>
      <w:r w:rsidRPr="005F79A5">
        <w:rPr>
          <w:rStyle w:val="StyleUnderline"/>
          <w:highlight w:val="cyan"/>
        </w:rPr>
        <w:t xml:space="preserve"> collection</w:t>
      </w:r>
      <w:r w:rsidRPr="005F79A5">
        <w:rPr>
          <w:rStyle w:val="StyleUnderline"/>
        </w:rPr>
        <w:t xml:space="preserve"> of publications</w:t>
      </w:r>
      <w:r w:rsidRPr="005F79A5">
        <w:rPr>
          <w:sz w:val="16"/>
        </w:rPr>
        <w:t xml:space="preserve"> — especially in </w:t>
      </w:r>
      <w:r w:rsidRPr="005F79A5">
        <w:rPr>
          <w:rStyle w:val="StyleUnderline"/>
          <w:highlight w:val="cyan"/>
        </w:rPr>
        <w:t>science</w:t>
      </w:r>
      <w:r w:rsidRPr="005F79A5">
        <w:rPr>
          <w:sz w:val="16"/>
        </w:rPr>
        <w:t xml:space="preserve"> and </w:t>
      </w:r>
      <w:r w:rsidRPr="005F79A5">
        <w:rPr>
          <w:rStyle w:val="StyleUnderline"/>
          <w:highlight w:val="cyan"/>
        </w:rPr>
        <w:t>technology</w:t>
      </w:r>
      <w:r w:rsidRPr="005F79A5">
        <w:rPr>
          <w:sz w:val="16"/>
        </w:rPr>
        <w:t xml:space="preserve"> — </w:t>
      </w:r>
      <w:r w:rsidRPr="005F79A5">
        <w:rPr>
          <w:rStyle w:val="StyleUnderline"/>
          <w:highlight w:val="cyan"/>
        </w:rPr>
        <w:t>and</w:t>
      </w:r>
      <w:r w:rsidRPr="005F79A5">
        <w:rPr>
          <w:rStyle w:val="StyleUnderline"/>
        </w:rPr>
        <w:t xml:space="preserve"> </w:t>
      </w:r>
      <w:r w:rsidRPr="005F79A5">
        <w:rPr>
          <w:rStyle w:val="Emphasis"/>
          <w:highlight w:val="cyan"/>
        </w:rPr>
        <w:t>internet text</w:t>
      </w:r>
      <w:r w:rsidRPr="005F79A5">
        <w:rPr>
          <w:sz w:val="16"/>
        </w:rPr>
        <w:t xml:space="preserve">, not least because these sources are overwhelmingly in English. Though </w:t>
      </w:r>
      <w:r w:rsidRPr="005F79A5">
        <w:rPr>
          <w:rStyle w:val="StyleUnderline"/>
          <w:highlight w:val="cyan"/>
        </w:rPr>
        <w:t>China</w:t>
      </w:r>
      <w:r w:rsidRPr="005F79A5">
        <w:rPr>
          <w:sz w:val="16"/>
        </w:rPr>
        <w:t xml:space="preserve"> does excel in surveillance and mass video collection, its reliance on </w:t>
      </w:r>
      <w:r w:rsidRPr="005F79A5">
        <w:rPr>
          <w:rStyle w:val="StyleUnderline"/>
          <w:highlight w:val="cyan"/>
        </w:rPr>
        <w:t>censorship, political control</w:t>
      </w:r>
      <w:r w:rsidRPr="005F79A5">
        <w:rPr>
          <w:sz w:val="16"/>
        </w:rPr>
        <w:t xml:space="preserve"> and </w:t>
      </w:r>
      <w:r w:rsidRPr="005F79A5">
        <w:rPr>
          <w:rStyle w:val="StyleUnderline"/>
          <w:highlight w:val="cyan"/>
        </w:rPr>
        <w:t>bureaucratic silos</w:t>
      </w:r>
      <w:r w:rsidRPr="005F79A5">
        <w:rPr>
          <w:sz w:val="16"/>
        </w:rPr>
        <w:t xml:space="preserve"> tends to </w:t>
      </w:r>
      <w:r w:rsidRPr="005F79A5">
        <w:rPr>
          <w:rStyle w:val="Emphasis"/>
          <w:highlight w:val="cyan"/>
        </w:rPr>
        <w:t>undercut data quality</w:t>
      </w:r>
      <w:r w:rsidRPr="005F79A5">
        <w:rPr>
          <w:sz w:val="16"/>
        </w:rPr>
        <w:t xml:space="preserve"> and shareability. </w:t>
      </w:r>
      <w:r w:rsidRPr="005F79A5">
        <w:rPr>
          <w:rStyle w:val="StyleUnderline"/>
        </w:rPr>
        <w:t xml:space="preserve">In terms of pursuing </w:t>
      </w:r>
      <w:r w:rsidRPr="005F79A5">
        <w:rPr>
          <w:rStyle w:val="Emphasis"/>
          <w:highlight w:val="cyan"/>
        </w:rPr>
        <w:t>world-model breakthroughs</w:t>
      </w:r>
      <w:r w:rsidRPr="005F79A5">
        <w:rPr>
          <w:sz w:val="16"/>
        </w:rPr>
        <w:t xml:space="preserve">, </w:t>
      </w:r>
      <w:r w:rsidRPr="005F79A5">
        <w:rPr>
          <w:rStyle w:val="StyleUnderline"/>
          <w:highlight w:val="cyan"/>
        </w:rPr>
        <w:t xml:space="preserve">high-quality </w:t>
      </w:r>
      <w:r w:rsidRPr="005F79A5">
        <w:rPr>
          <w:rStyle w:val="Emphasis"/>
          <w:highlight w:val="cyan"/>
        </w:rPr>
        <w:t>multimodal datasets</w:t>
      </w:r>
      <w:r w:rsidRPr="005F79A5">
        <w:rPr>
          <w:sz w:val="16"/>
        </w:rPr>
        <w:t xml:space="preserve"> — health care, industrial and physical-world data — </w:t>
      </w:r>
      <w:r w:rsidRPr="005F79A5">
        <w:rPr>
          <w:rStyle w:val="Emphasis"/>
          <w:highlight w:val="cyan"/>
        </w:rPr>
        <w:t>are essential</w:t>
      </w:r>
      <w:r w:rsidRPr="005F79A5">
        <w:rPr>
          <w:sz w:val="16"/>
        </w:rPr>
        <w:t xml:space="preserve">, and the </w:t>
      </w:r>
      <w:r w:rsidRPr="005F79A5">
        <w:rPr>
          <w:rStyle w:val="Emphasis"/>
          <w:highlight w:val="cyan"/>
        </w:rPr>
        <w:t>U.S. has the advantage</w:t>
      </w:r>
      <w:r w:rsidRPr="005F79A5">
        <w:rPr>
          <w:sz w:val="16"/>
        </w:rPr>
        <w:t>. Moreover, additional data generation and processing depend heavily on compute, thus reinforcing the U.S. advantage.</w:t>
      </w:r>
    </w:p>
    <w:p w14:paraId="2FB810B7" w14:textId="77777777" w:rsidR="0003251C" w:rsidRDefault="0003251C" w:rsidP="0003251C"/>
    <w:p w14:paraId="4365FCEB" w14:textId="77777777" w:rsidR="0003251C" w:rsidRDefault="0003251C" w:rsidP="0003251C">
      <w:pPr>
        <w:pStyle w:val="Heading4"/>
      </w:pPr>
      <w:r>
        <w:t xml:space="preserve">The U.S. is ahead, but it’s </w:t>
      </w:r>
      <w:r w:rsidRPr="006A3BA8">
        <w:rPr>
          <w:u w:val="single"/>
        </w:rPr>
        <w:t>not</w:t>
      </w:r>
      <w:r>
        <w:t xml:space="preserve"> guaranteed. </w:t>
      </w:r>
    </w:p>
    <w:p w14:paraId="3AA4A54E" w14:textId="77777777" w:rsidR="0003251C" w:rsidRPr="00AF15CF" w:rsidRDefault="0003251C" w:rsidP="0003251C">
      <w:r>
        <w:t xml:space="preserve">Juan P. </w:t>
      </w:r>
      <w:r w:rsidRPr="00122685">
        <w:rPr>
          <w:rStyle w:val="Style13ptBold"/>
        </w:rPr>
        <w:t>Villasmil &amp;</w:t>
      </w:r>
      <w:r>
        <w:t xml:space="preserve"> Atticus </w:t>
      </w:r>
      <w:r w:rsidRPr="00122685">
        <w:rPr>
          <w:rStyle w:val="Style13ptBold"/>
        </w:rPr>
        <w:t>Vernacchio 25</w:t>
      </w:r>
      <w:r>
        <w:t>. Reporters at The American Mind, a Publication of the Claremont Institute. “</w:t>
      </w:r>
      <w:r w:rsidRPr="001619A5">
        <w:t>America Is Winning the AI Race—But We Can’t Afford to Act Like It</w:t>
      </w:r>
      <w:r>
        <w:t xml:space="preserve">.” 10/16/25. </w:t>
      </w:r>
      <w:r w:rsidRPr="001619A5">
        <w:t>https://americanmind.org/salvo/america-is-winning-the-ai-race-but-we-cant-afford-to-act-like-it/</w:t>
      </w:r>
    </w:p>
    <w:p w14:paraId="59666452" w14:textId="77777777" w:rsidR="0003251C" w:rsidRPr="00AF15CF" w:rsidRDefault="0003251C" w:rsidP="0003251C">
      <w:pPr>
        <w:rPr>
          <w:sz w:val="16"/>
        </w:rPr>
      </w:pPr>
      <w:r w:rsidRPr="00AF15CF">
        <w:rPr>
          <w:sz w:val="16"/>
        </w:rPr>
        <w:t xml:space="preserve">With that said, </w:t>
      </w:r>
      <w:r w:rsidRPr="0033204D">
        <w:rPr>
          <w:rStyle w:val="StyleUnderline"/>
        </w:rPr>
        <w:t xml:space="preserve">are we winning the AI race? </w:t>
      </w:r>
      <w:r w:rsidRPr="0033204D">
        <w:rPr>
          <w:rStyle w:val="Emphasis"/>
        </w:rPr>
        <w:t>Absolutely</w:t>
      </w:r>
      <w:r w:rsidRPr="00AF15CF">
        <w:rPr>
          <w:sz w:val="16"/>
        </w:rPr>
        <w:t xml:space="preserve">, and it’s not particularly close. </w:t>
      </w:r>
      <w:r w:rsidRPr="0033204D">
        <w:rPr>
          <w:rStyle w:val="StyleUnderline"/>
          <w:highlight w:val="cyan"/>
        </w:rPr>
        <w:t xml:space="preserve">U.S. </w:t>
      </w:r>
      <w:r w:rsidRPr="00AF15CF">
        <w:rPr>
          <w:rStyle w:val="StyleUnderline"/>
        </w:rPr>
        <w:t xml:space="preserve">institutions </w:t>
      </w:r>
      <w:r w:rsidRPr="0033204D">
        <w:rPr>
          <w:rStyle w:val="StyleUnderline"/>
          <w:highlight w:val="cyan"/>
        </w:rPr>
        <w:t xml:space="preserve">produced </w:t>
      </w:r>
      <w:r w:rsidRPr="0033204D">
        <w:rPr>
          <w:rStyle w:val="Emphasis"/>
          <w:highlight w:val="cyan"/>
        </w:rPr>
        <w:t xml:space="preserve">40 notable </w:t>
      </w:r>
      <w:r w:rsidRPr="00AF15CF">
        <w:rPr>
          <w:rStyle w:val="Emphasis"/>
        </w:rPr>
        <w:t xml:space="preserve">AI </w:t>
      </w:r>
      <w:r w:rsidRPr="0033204D">
        <w:rPr>
          <w:rStyle w:val="Emphasis"/>
          <w:highlight w:val="cyan"/>
        </w:rPr>
        <w:t xml:space="preserve">models </w:t>
      </w:r>
      <w:r w:rsidRPr="0033204D">
        <w:rPr>
          <w:rStyle w:val="StyleUnderline"/>
          <w:highlight w:val="cyan"/>
        </w:rPr>
        <w:t xml:space="preserve">in </w:t>
      </w:r>
      <w:r w:rsidRPr="00AF15CF">
        <w:rPr>
          <w:rStyle w:val="StyleUnderline"/>
        </w:rPr>
        <w:t>20</w:t>
      </w:r>
      <w:r w:rsidRPr="00AF15CF">
        <w:rPr>
          <w:rStyle w:val="StyleUnderline"/>
          <w:highlight w:val="cyan"/>
        </w:rPr>
        <w:t>2</w:t>
      </w:r>
      <w:r w:rsidRPr="0033204D">
        <w:rPr>
          <w:rStyle w:val="StyleUnderline"/>
          <w:highlight w:val="cyan"/>
        </w:rPr>
        <w:t>4</w:t>
      </w:r>
      <w:r w:rsidRPr="0033204D">
        <w:rPr>
          <w:rStyle w:val="StyleUnderline"/>
        </w:rPr>
        <w:t>, compared to China’s 15.</w:t>
      </w:r>
      <w:r w:rsidRPr="00AF15CF">
        <w:rPr>
          <w:sz w:val="16"/>
        </w:rPr>
        <w:t xml:space="preserve"> </w:t>
      </w:r>
      <w:r w:rsidRPr="008F773A">
        <w:rPr>
          <w:sz w:val="16"/>
        </w:rPr>
        <w:t xml:space="preserve">Private </w:t>
      </w:r>
      <w:r w:rsidRPr="008F773A">
        <w:rPr>
          <w:rStyle w:val="StyleUnderline"/>
        </w:rPr>
        <w:t>U.S. AI</w:t>
      </w:r>
      <w:r w:rsidRPr="00AF15CF">
        <w:rPr>
          <w:rStyle w:val="StyleUnderline"/>
        </w:rPr>
        <w:t xml:space="preserve"> </w:t>
      </w:r>
      <w:r w:rsidRPr="00AF15CF">
        <w:rPr>
          <w:rStyle w:val="StyleUnderline"/>
          <w:highlight w:val="cyan"/>
        </w:rPr>
        <w:t>investment</w:t>
      </w:r>
      <w:r w:rsidRPr="00AF15CF">
        <w:rPr>
          <w:rStyle w:val="StyleUnderline"/>
        </w:rPr>
        <w:t xml:space="preserve"> hit roughly $109 billion last year, nearly </w:t>
      </w:r>
      <w:r w:rsidRPr="00AF15CF">
        <w:rPr>
          <w:rStyle w:val="Emphasis"/>
          <w:highlight w:val="cyan"/>
        </w:rPr>
        <w:t>12 times</w:t>
      </w:r>
      <w:r w:rsidRPr="00AF15CF">
        <w:rPr>
          <w:rStyle w:val="StyleUnderline"/>
          <w:highlight w:val="cyan"/>
        </w:rPr>
        <w:t xml:space="preserve"> China’s</w:t>
      </w:r>
      <w:r w:rsidRPr="00AF15CF">
        <w:rPr>
          <w:rStyle w:val="StyleUnderline"/>
        </w:rPr>
        <w:t xml:space="preserve"> $9.3 billion</w:t>
      </w:r>
      <w:r w:rsidRPr="00AF15CF">
        <w:rPr>
          <w:sz w:val="16"/>
        </w:rPr>
        <w:t xml:space="preserve">. The </w:t>
      </w:r>
      <w:r w:rsidRPr="00AF15CF">
        <w:rPr>
          <w:rStyle w:val="StyleUnderline"/>
          <w:highlight w:val="cyan"/>
        </w:rPr>
        <w:t>U.S.</w:t>
      </w:r>
      <w:r w:rsidRPr="00AF15CF">
        <w:rPr>
          <w:rStyle w:val="StyleUnderline"/>
        </w:rPr>
        <w:t xml:space="preserve"> currently </w:t>
      </w:r>
      <w:r w:rsidRPr="00AF15CF">
        <w:rPr>
          <w:rStyle w:val="StyleUnderline"/>
          <w:highlight w:val="cyan"/>
        </w:rPr>
        <w:t>holds</w:t>
      </w:r>
      <w:r w:rsidRPr="00AF15CF">
        <w:rPr>
          <w:rStyle w:val="StyleUnderline"/>
        </w:rPr>
        <w:t xml:space="preserve"> </w:t>
      </w:r>
      <w:r w:rsidRPr="00AF15CF">
        <w:rPr>
          <w:rStyle w:val="Emphasis"/>
          <w:highlight w:val="cyan"/>
        </w:rPr>
        <w:t>75%</w:t>
      </w:r>
      <w:r w:rsidRPr="00AF15CF">
        <w:rPr>
          <w:rStyle w:val="StyleUnderline"/>
        </w:rPr>
        <w:t xml:space="preserve"> of </w:t>
      </w:r>
      <w:r w:rsidRPr="00AF15CF">
        <w:rPr>
          <w:rStyle w:val="StyleUnderline"/>
          <w:highlight w:val="cyan"/>
        </w:rPr>
        <w:t>global compute capacity</w:t>
      </w:r>
      <w:r w:rsidRPr="00AF15CF">
        <w:rPr>
          <w:sz w:val="16"/>
        </w:rPr>
        <w:t>, compared to China’s 15%. Capital and compute power have converged in one place: the United States. We ought to keep it that way.</w:t>
      </w:r>
    </w:p>
    <w:p w14:paraId="48238677" w14:textId="77777777" w:rsidR="0003251C" w:rsidRPr="00AF15CF" w:rsidRDefault="0003251C" w:rsidP="0003251C">
      <w:pPr>
        <w:rPr>
          <w:rStyle w:val="StyleUnderline"/>
        </w:rPr>
      </w:pPr>
      <w:r w:rsidRPr="00AF15CF">
        <w:rPr>
          <w:sz w:val="16"/>
        </w:rPr>
        <w:t xml:space="preserve">Even as the U.S. leads on most headline metrics, there’s an important trend we can’t ignore. Since DeepSeek’s release, </w:t>
      </w:r>
      <w:r w:rsidRPr="00AF15CF">
        <w:rPr>
          <w:rStyle w:val="StyleUnderline"/>
        </w:rPr>
        <w:t xml:space="preserve">Chinese teams have been producing AI models that are </w:t>
      </w:r>
      <w:r w:rsidRPr="00AF15CF">
        <w:rPr>
          <w:rStyle w:val="Emphasis"/>
        </w:rPr>
        <w:t>competitive</w:t>
      </w:r>
      <w:r w:rsidRPr="00AF15CF">
        <w:rPr>
          <w:rStyle w:val="StyleUnderline"/>
        </w:rPr>
        <w:t xml:space="preserve"> with some of America’s—even when relying on lower-end chips</w:t>
      </w:r>
      <w:r w:rsidRPr="00AF15CF">
        <w:rPr>
          <w:sz w:val="16"/>
        </w:rPr>
        <w:t xml:space="preserve">. 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w:t>
      </w:r>
      <w:r w:rsidRPr="00AF15CF">
        <w:rPr>
          <w:rStyle w:val="StyleUnderline"/>
          <w:highlight w:val="cyan"/>
        </w:rPr>
        <w:t xml:space="preserve">dominance </w:t>
      </w:r>
      <w:r w:rsidRPr="00AF15CF">
        <w:rPr>
          <w:rStyle w:val="Emphasis"/>
          <w:highlight w:val="cyan"/>
        </w:rPr>
        <w:t>should not</w:t>
      </w:r>
      <w:r w:rsidRPr="00AF15CF">
        <w:rPr>
          <w:rStyle w:val="StyleUnderline"/>
          <w:highlight w:val="cyan"/>
        </w:rPr>
        <w:t xml:space="preserve"> lull us into </w:t>
      </w:r>
      <w:r w:rsidRPr="00AF15CF">
        <w:rPr>
          <w:rStyle w:val="Emphasis"/>
          <w:highlight w:val="cyan"/>
        </w:rPr>
        <w:t>complacency</w:t>
      </w:r>
      <w:r w:rsidRPr="00AF15CF">
        <w:rPr>
          <w:rStyle w:val="StyleUnderline"/>
          <w:highlight w:val="cyan"/>
        </w:rPr>
        <w:t>.</w:t>
      </w:r>
      <w:r w:rsidRPr="00AF15CF">
        <w:rPr>
          <w:rStyle w:val="StyleUnderline"/>
        </w:rPr>
        <w:t xml:space="preserve"> </w:t>
      </w:r>
    </w:p>
    <w:p w14:paraId="15EA538E" w14:textId="77777777" w:rsidR="0003251C" w:rsidRPr="00AF15CF" w:rsidRDefault="0003251C" w:rsidP="0003251C">
      <w:pPr>
        <w:rPr>
          <w:sz w:val="16"/>
        </w:rPr>
      </w:pPr>
      <w:r w:rsidRPr="00AF15CF">
        <w:rPr>
          <w:sz w:val="16"/>
        </w:rPr>
        <w:t xml:space="preserve">Some of </w:t>
      </w:r>
      <w:r w:rsidRPr="00AF15CF">
        <w:rPr>
          <w:rStyle w:val="StyleUnderline"/>
          <w:highlight w:val="cyan"/>
        </w:rPr>
        <w:t>China’s models</w:t>
      </w:r>
      <w:r w:rsidRPr="00AF15CF">
        <w:rPr>
          <w:sz w:val="16"/>
        </w:rPr>
        <w:t xml:space="preserve"> are </w:t>
      </w:r>
      <w:r w:rsidRPr="00AF15CF">
        <w:rPr>
          <w:rStyle w:val="Emphasis"/>
          <w:highlight w:val="cyan"/>
        </w:rPr>
        <w:t>highly competitive</w:t>
      </w:r>
      <w:r w:rsidRPr="00AF15CF">
        <w:rPr>
          <w:sz w:val="16"/>
        </w:rPr>
        <w:t xml:space="preserve"> </w:t>
      </w:r>
      <w:r w:rsidRPr="00AF15CF">
        <w:rPr>
          <w:rStyle w:val="StyleUnderline"/>
        </w:rPr>
        <w:t>in domains like coding and image generation</w:t>
      </w:r>
      <w:r w:rsidRPr="00AF15CF">
        <w:rPr>
          <w:rStyle w:val="StyleUnderline"/>
          <w:highlight w:val="cyan"/>
        </w:rPr>
        <w:t xml:space="preserve">. </w:t>
      </w:r>
      <w:r w:rsidRPr="008F773A">
        <w:rPr>
          <w:rStyle w:val="StyleUnderline"/>
        </w:rPr>
        <w:t xml:space="preserve">U.S. firms may still </w:t>
      </w:r>
      <w:r w:rsidRPr="008F773A">
        <w:rPr>
          <w:rStyle w:val="Emphasis"/>
        </w:rPr>
        <w:t>hold the edge in quality</w:t>
      </w:r>
      <w:r w:rsidRPr="008F773A">
        <w:rPr>
          <w:sz w:val="16"/>
        </w:rPr>
        <w:t xml:space="preserve">, </w:t>
      </w:r>
      <w:r w:rsidRPr="008F773A">
        <w:rPr>
          <w:rStyle w:val="StyleUnderline"/>
        </w:rPr>
        <w:t>but</w:t>
      </w:r>
      <w:r w:rsidRPr="00AF15CF">
        <w:rPr>
          <w:rStyle w:val="StyleUnderline"/>
        </w:rPr>
        <w:t xml:space="preserve"> </w:t>
      </w:r>
      <w:r w:rsidRPr="00AF15CF">
        <w:rPr>
          <w:rStyle w:val="StyleUnderline"/>
          <w:highlight w:val="cyan"/>
        </w:rPr>
        <w:t>China</w:t>
      </w:r>
      <w:r w:rsidRPr="008F773A">
        <w:rPr>
          <w:rStyle w:val="StyleUnderline"/>
        </w:rPr>
        <w:t xml:space="preserve">’s ability to </w:t>
      </w:r>
      <w:r w:rsidRPr="00AF15CF">
        <w:rPr>
          <w:rStyle w:val="StyleUnderline"/>
          <w:highlight w:val="cyan"/>
        </w:rPr>
        <w:t>deliver comparable performance at</w:t>
      </w:r>
      <w:r w:rsidRPr="00AF15CF">
        <w:rPr>
          <w:rStyle w:val="StyleUnderline"/>
        </w:rPr>
        <w:t xml:space="preserve"> far </w:t>
      </w:r>
      <w:r w:rsidRPr="00AF15CF">
        <w:rPr>
          <w:rStyle w:val="Emphasis"/>
          <w:highlight w:val="cyan"/>
        </w:rPr>
        <w:t>lower cost</w:t>
      </w:r>
      <w:r w:rsidRPr="00AF15CF">
        <w:rPr>
          <w:rStyle w:val="StyleUnderline"/>
        </w:rPr>
        <w:t xml:space="preserve"> is an advantage in its own right—one that accelerates adoption and </w:t>
      </w:r>
      <w:r w:rsidRPr="00AF15CF">
        <w:rPr>
          <w:rStyle w:val="StyleUnderline"/>
          <w:highlight w:val="cyan"/>
        </w:rPr>
        <w:t>subtly erodes</w:t>
      </w:r>
      <w:r w:rsidRPr="00AF15CF">
        <w:rPr>
          <w:rStyle w:val="StyleUnderline"/>
        </w:rPr>
        <w:t xml:space="preserve"> the </w:t>
      </w:r>
      <w:r w:rsidRPr="00AF15CF">
        <w:rPr>
          <w:rStyle w:val="Emphasis"/>
          <w:highlight w:val="cyan"/>
        </w:rPr>
        <w:t>certainty</w:t>
      </w:r>
      <w:r w:rsidRPr="00AF15CF">
        <w:rPr>
          <w:rStyle w:val="StyleUnderline"/>
          <w:highlight w:val="cyan"/>
        </w:rPr>
        <w:t xml:space="preserve"> of U.S. leadership</w:t>
      </w:r>
      <w:r w:rsidRPr="00AF15CF">
        <w:rPr>
          <w:sz w:val="16"/>
        </w:rPr>
        <w:t>.</w:t>
      </w:r>
    </w:p>
    <w:p w14:paraId="59943DA2" w14:textId="77777777" w:rsidR="0003251C" w:rsidRPr="00AF15CF" w:rsidRDefault="0003251C" w:rsidP="0003251C">
      <w:pPr>
        <w:rPr>
          <w:sz w:val="16"/>
        </w:rPr>
      </w:pPr>
      <w:r w:rsidRPr="00AF15CF">
        <w:rPr>
          <w:sz w:val="16"/>
        </w:rPr>
        <w:t>Cut off from top-shelf chips by U.S. export controls, Chinese teams have learned to squeeze more out of what they have. In that way, constraints can be catalysts for innovation. America’s most concrete advantage is still compute, but if abundance dulls our drive to innovate on efficiency, or if overregulation slows deployment as it has in Europe, that edge could narrow.</w:t>
      </w:r>
    </w:p>
    <w:p w14:paraId="270D61E5" w14:textId="77777777" w:rsidR="0003251C" w:rsidRPr="00AF15CF" w:rsidRDefault="0003251C" w:rsidP="0003251C">
      <w:pPr>
        <w:rPr>
          <w:sz w:val="16"/>
        </w:rPr>
      </w:pPr>
      <w:r w:rsidRPr="00AF15CF">
        <w:rPr>
          <w:sz w:val="16"/>
        </w:rPr>
        <w:t xml:space="preserve">If the </w:t>
      </w:r>
      <w:r w:rsidRPr="00AF15CF">
        <w:rPr>
          <w:rStyle w:val="StyleUnderline"/>
          <w:highlight w:val="cyan"/>
        </w:rPr>
        <w:t xml:space="preserve">goal is </w:t>
      </w:r>
      <w:r w:rsidRPr="00AF15CF">
        <w:rPr>
          <w:rStyle w:val="Emphasis"/>
          <w:highlight w:val="cyan"/>
        </w:rPr>
        <w:t>not just to win but to dominate</w:t>
      </w:r>
      <w:r w:rsidRPr="00AF15CF">
        <w:rPr>
          <w:sz w:val="16"/>
        </w:rPr>
        <w:t>, we must beat China at its own game, not only the one they are barred from playing.</w:t>
      </w:r>
    </w:p>
    <w:p w14:paraId="1C680BAC" w14:textId="77777777" w:rsidR="0003251C" w:rsidRDefault="0003251C" w:rsidP="0003251C">
      <w:pPr>
        <w:pStyle w:val="Heading4"/>
      </w:pPr>
      <w:r>
        <w:t xml:space="preserve">Overregulation lets China take the lead.  </w:t>
      </w:r>
    </w:p>
    <w:p w14:paraId="5E9473CA" w14:textId="77777777" w:rsidR="0003251C" w:rsidRPr="001B3374" w:rsidRDefault="0003251C" w:rsidP="0003251C">
      <w:r>
        <w:t xml:space="preserve">Peter </w:t>
      </w:r>
      <w:r w:rsidRPr="003006C9">
        <w:rPr>
          <w:rStyle w:val="Style13ptBold"/>
        </w:rPr>
        <w:t>Goettler 25</w:t>
      </w:r>
      <w:r>
        <w:t xml:space="preserve">. President and CEO of the CATO Institute. “Why AI Overregulation could Kill the World’s Next Tech Revolution.” 9/3/25. </w:t>
      </w:r>
      <w:r w:rsidRPr="002A66D3">
        <w:t>https://www.cato.org/commentary/why-ai-overregulation-could-kill-worlds-next-tech-revolution</w:t>
      </w:r>
    </w:p>
    <w:p w14:paraId="002AEFF7" w14:textId="77777777" w:rsidR="0003251C" w:rsidRPr="009C7967" w:rsidRDefault="0003251C" w:rsidP="0003251C">
      <w:pPr>
        <w:rPr>
          <w:sz w:val="16"/>
        </w:rPr>
      </w:pPr>
      <w:r w:rsidRPr="009C7967">
        <w:rPr>
          <w:rStyle w:val="StyleUnderline"/>
        </w:rPr>
        <w:t xml:space="preserve">Overreach of government </w:t>
      </w:r>
      <w:r w:rsidRPr="009C7967">
        <w:rPr>
          <w:rStyle w:val="StyleUnderline"/>
          <w:highlight w:val="cyan"/>
        </w:rPr>
        <w:t>regulation</w:t>
      </w:r>
      <w:r w:rsidRPr="009C7967">
        <w:rPr>
          <w:sz w:val="16"/>
        </w:rPr>
        <w:t xml:space="preserve"> can </w:t>
      </w:r>
      <w:r w:rsidRPr="009C7967">
        <w:rPr>
          <w:rStyle w:val="StyleUnderline"/>
          <w:highlight w:val="cyan"/>
        </w:rPr>
        <w:t>pose</w:t>
      </w:r>
      <w:r w:rsidRPr="009C7967">
        <w:rPr>
          <w:rStyle w:val="StyleUnderline"/>
        </w:rPr>
        <w:t xml:space="preserve"> a </w:t>
      </w:r>
      <w:r w:rsidRPr="009C7967">
        <w:rPr>
          <w:rStyle w:val="Emphasis"/>
          <w:highlight w:val="cyan"/>
        </w:rPr>
        <w:t>grave threat</w:t>
      </w:r>
      <w:r w:rsidRPr="009C7967">
        <w:rPr>
          <w:rStyle w:val="StyleUnderline"/>
          <w:highlight w:val="cyan"/>
        </w:rPr>
        <w:t xml:space="preserve"> to nascent</w:t>
      </w:r>
      <w:r w:rsidRPr="009C7967">
        <w:rPr>
          <w:rStyle w:val="StyleUnderline"/>
        </w:rPr>
        <w:t>, promising technologies</w:t>
      </w:r>
      <w:r w:rsidRPr="009C7967">
        <w:rPr>
          <w:sz w:val="16"/>
        </w:rPr>
        <w:t xml:space="preserve">. This is </w:t>
      </w:r>
      <w:r w:rsidRPr="009C7967">
        <w:rPr>
          <w:rStyle w:val="Emphasis"/>
        </w:rPr>
        <w:t>particularly true</w:t>
      </w:r>
      <w:r w:rsidRPr="009C7967">
        <w:rPr>
          <w:sz w:val="16"/>
        </w:rPr>
        <w:t xml:space="preserve"> </w:t>
      </w:r>
      <w:r w:rsidRPr="009C7967">
        <w:rPr>
          <w:rStyle w:val="StyleUnderline"/>
        </w:rPr>
        <w:t xml:space="preserve">in the case of </w:t>
      </w:r>
      <w:r w:rsidRPr="009C7967">
        <w:rPr>
          <w:rStyle w:val="StyleUnderline"/>
          <w:highlight w:val="cyan"/>
        </w:rPr>
        <w:t>AI</w:t>
      </w:r>
      <w:r w:rsidRPr="009C7967">
        <w:rPr>
          <w:sz w:val="16"/>
        </w:rPr>
        <w:t>,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0A449992" w14:textId="77777777" w:rsidR="0003251C" w:rsidRPr="009C7967" w:rsidRDefault="0003251C" w:rsidP="0003251C">
      <w:pPr>
        <w:rPr>
          <w:sz w:val="16"/>
        </w:rPr>
      </w:pPr>
      <w:r w:rsidRPr="009C7967">
        <w:rPr>
          <w:sz w:val="16"/>
        </w:rPr>
        <w:t xml:space="preserve">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w:t>
      </w:r>
      <w:r w:rsidRPr="009C7967">
        <w:rPr>
          <w:rStyle w:val="StyleUnderline"/>
          <w:highlight w:val="cyan"/>
        </w:rPr>
        <w:t>downsides</w:t>
      </w:r>
      <w:r w:rsidRPr="009C7967">
        <w:rPr>
          <w:sz w:val="16"/>
        </w:rPr>
        <w:t xml:space="preserve"> were </w:t>
      </w:r>
      <w:r w:rsidRPr="009C7967">
        <w:rPr>
          <w:rStyle w:val="Emphasis"/>
          <w:highlight w:val="cyan"/>
        </w:rPr>
        <w:t>dwarfed</w:t>
      </w:r>
      <w:r w:rsidRPr="009C7967">
        <w:rPr>
          <w:sz w:val="16"/>
          <w:highlight w:val="cyan"/>
        </w:rPr>
        <w:t xml:space="preserve"> </w:t>
      </w:r>
      <w:r w:rsidRPr="009C7967">
        <w:rPr>
          <w:rStyle w:val="StyleUnderline"/>
          <w:highlight w:val="cyan"/>
        </w:rPr>
        <w:t>by</w:t>
      </w:r>
      <w:r w:rsidRPr="009C7967">
        <w:rPr>
          <w:rStyle w:val="StyleUnderline"/>
        </w:rPr>
        <w:t xml:space="preserve"> the </w:t>
      </w:r>
      <w:r w:rsidRPr="009C7967">
        <w:rPr>
          <w:rStyle w:val="Emphasis"/>
          <w:highlight w:val="cyan"/>
        </w:rPr>
        <w:t>tremendous benefits</w:t>
      </w:r>
      <w:r w:rsidRPr="009C7967">
        <w:rPr>
          <w:rStyle w:val="StyleUnderline"/>
        </w:rPr>
        <w:t xml:space="preserve"> to humanity</w:t>
      </w:r>
      <w:r w:rsidRPr="009C7967">
        <w:rPr>
          <w:sz w:val="16"/>
        </w:rPr>
        <w:t>. Arguments against AI are not without plausibility. But even more plausible is the argument that AI could be one of the most beneficial technologies humanity has ever created.</w:t>
      </w:r>
    </w:p>
    <w:p w14:paraId="04C42A6B" w14:textId="77777777" w:rsidR="0003251C" w:rsidRPr="009C7967" w:rsidRDefault="0003251C" w:rsidP="0003251C">
      <w:pPr>
        <w:rPr>
          <w:rStyle w:val="StyleUnderline"/>
        </w:rPr>
      </w:pPr>
      <w:r w:rsidRPr="009C7967">
        <w:rPr>
          <w:sz w:val="16"/>
        </w:rPr>
        <w:t xml:space="preserve">This is why </w:t>
      </w:r>
      <w:r w:rsidRPr="009C7967">
        <w:rPr>
          <w:rStyle w:val="StyleUnderline"/>
          <w:highlight w:val="cyan"/>
        </w:rPr>
        <w:t>overregulation</w:t>
      </w:r>
      <w:r w:rsidRPr="009C7967">
        <w:rPr>
          <w:sz w:val="16"/>
        </w:rPr>
        <w:t xml:space="preserve"> is </w:t>
      </w:r>
      <w:r w:rsidRPr="009C7967">
        <w:rPr>
          <w:rStyle w:val="Emphasis"/>
          <w:highlight w:val="cyan"/>
        </w:rPr>
        <w:t>particularly concerning</w:t>
      </w:r>
      <w:r w:rsidRPr="009C7967">
        <w:rPr>
          <w:sz w:val="16"/>
        </w:rPr>
        <w:t xml:space="preserve"> </w:t>
      </w:r>
      <w:r w:rsidRPr="009C7967">
        <w:rPr>
          <w:rStyle w:val="StyleUnderline"/>
        </w:rPr>
        <w:t>in the case of AI.</w:t>
      </w:r>
    </w:p>
    <w:p w14:paraId="749C0B72" w14:textId="77777777" w:rsidR="0003251C" w:rsidRPr="009C7967" w:rsidRDefault="0003251C" w:rsidP="0003251C">
      <w:pPr>
        <w:rPr>
          <w:rStyle w:val="StyleUnderline"/>
        </w:rPr>
      </w:pPr>
      <w:r w:rsidRPr="009C7967">
        <w:rPr>
          <w:sz w:val="16"/>
        </w:rPr>
        <w:t xml:space="preserve">First, the </w:t>
      </w:r>
      <w:r w:rsidRPr="009C7967">
        <w:rPr>
          <w:rStyle w:val="StyleUnderline"/>
        </w:rPr>
        <w:t>cost of getting it wrong</w:t>
      </w:r>
      <w:r w:rsidRPr="009C7967">
        <w:rPr>
          <w:sz w:val="16"/>
        </w:rPr>
        <w:t>—</w:t>
      </w:r>
      <w:r w:rsidRPr="009C7967">
        <w:rPr>
          <w:rStyle w:val="StyleUnderline"/>
        </w:rPr>
        <w:t xml:space="preserve">of </w:t>
      </w:r>
      <w:r w:rsidRPr="009C7967">
        <w:rPr>
          <w:rStyle w:val="Emphasis"/>
          <w:highlight w:val="cyan"/>
        </w:rPr>
        <w:t>strangling the technology</w:t>
      </w:r>
      <w:r w:rsidRPr="009C7967">
        <w:rPr>
          <w:rStyle w:val="StyleUnderline"/>
        </w:rPr>
        <w:t xml:space="preserve"> and </w:t>
      </w:r>
      <w:r w:rsidRPr="009C7967">
        <w:rPr>
          <w:rStyle w:val="StyleUnderline"/>
          <w:highlight w:val="cyan"/>
        </w:rPr>
        <w:t>denying society its upside</w:t>
      </w:r>
      <w:r w:rsidRPr="009C7967">
        <w:rPr>
          <w:sz w:val="16"/>
        </w:rPr>
        <w:t xml:space="preserve">—is </w:t>
      </w:r>
      <w:r w:rsidRPr="009C7967">
        <w:rPr>
          <w:rStyle w:val="Emphasis"/>
        </w:rPr>
        <w:t>incalculable</w:t>
      </w:r>
      <w:r w:rsidRPr="009C7967">
        <w:rPr>
          <w:sz w:val="16"/>
        </w:rPr>
        <w:t xml:space="preserve">. And </w:t>
      </w:r>
      <w:r w:rsidRPr="009C7967">
        <w:rPr>
          <w:rStyle w:val="StyleUnderline"/>
        </w:rPr>
        <w:t>holding back AI innovation can itself cause harm</w:t>
      </w:r>
      <w:r w:rsidRPr="009C7967">
        <w:rPr>
          <w:sz w:val="16"/>
        </w:rPr>
        <w:t xml:space="preserve">—for example, </w:t>
      </w:r>
      <w:r w:rsidRPr="009C7967">
        <w:rPr>
          <w:rStyle w:val="StyleUnderline"/>
        </w:rPr>
        <w:t xml:space="preserve">by </w:t>
      </w:r>
      <w:r w:rsidRPr="009C7967">
        <w:rPr>
          <w:rStyle w:val="StyleUnderline"/>
          <w:highlight w:val="cyan"/>
        </w:rPr>
        <w:t>slowing</w:t>
      </w:r>
      <w:r w:rsidRPr="009C7967">
        <w:rPr>
          <w:rStyle w:val="StyleUnderline"/>
        </w:rPr>
        <w:t xml:space="preserve"> life-saving </w:t>
      </w:r>
      <w:r w:rsidRPr="009C7967">
        <w:rPr>
          <w:rStyle w:val="StyleUnderline"/>
          <w:highlight w:val="cyan"/>
        </w:rPr>
        <w:t>inventions</w:t>
      </w:r>
      <w:r w:rsidRPr="009C7967">
        <w:rPr>
          <w:rStyle w:val="StyleUnderline"/>
        </w:rPr>
        <w:t xml:space="preserve"> such as self-driving cars and healthcare tools or denying access to AI-driven cybersecurity applications.</w:t>
      </w:r>
    </w:p>
    <w:p w14:paraId="21701B64" w14:textId="77777777" w:rsidR="0003251C" w:rsidRPr="00FE0F84" w:rsidRDefault="0003251C" w:rsidP="0003251C">
      <w:pPr>
        <w:rPr>
          <w:sz w:val="16"/>
        </w:rPr>
      </w:pPr>
      <w:r w:rsidRPr="009C7967">
        <w:rPr>
          <w:sz w:val="16"/>
        </w:rPr>
        <w:t xml:space="preserve">Second, the drive for regulation to make AI “safe” pits speculative fears against the tangible and growing benefits of the technology. And, ironically, “regulating AI to safety” is sure to be a feckless errand: For just as one can’t stop water from flowing downhill, the evolution of advanced AI capabilities—both good and bad—is sure to proceed apace regardless of regulations enacted by the United States or other developed countries in the West. The </w:t>
      </w:r>
      <w:r w:rsidRPr="009C7967">
        <w:rPr>
          <w:rStyle w:val="Emphasis"/>
          <w:highlight w:val="cyan"/>
        </w:rPr>
        <w:t>most likely result</w:t>
      </w:r>
      <w:r w:rsidRPr="009C7967">
        <w:rPr>
          <w:rStyle w:val="StyleUnderline"/>
        </w:rPr>
        <w:t xml:space="preserve"> will be to </w:t>
      </w:r>
      <w:r w:rsidRPr="009C7967">
        <w:rPr>
          <w:rStyle w:val="StyleUnderline"/>
          <w:highlight w:val="cyan"/>
        </w:rPr>
        <w:t>place</w:t>
      </w:r>
      <w:r w:rsidRPr="009C7967">
        <w:rPr>
          <w:rStyle w:val="StyleUnderline"/>
        </w:rPr>
        <w:t xml:space="preserve"> the US at a </w:t>
      </w:r>
      <w:r w:rsidRPr="009C7967">
        <w:rPr>
          <w:rStyle w:val="Emphasis"/>
          <w:highlight w:val="cyan"/>
        </w:rPr>
        <w:t>competitive disadvantage</w:t>
      </w:r>
      <w:r w:rsidRPr="009C7967">
        <w:rPr>
          <w:rStyle w:val="StyleUnderline"/>
          <w:highlight w:val="cyan"/>
        </w:rPr>
        <w:t xml:space="preserve"> vis-à-vis</w:t>
      </w:r>
      <w:r w:rsidRPr="009C7967">
        <w:rPr>
          <w:rStyle w:val="StyleUnderline"/>
        </w:rPr>
        <w:t xml:space="preserve"> the other AI superpower, </w:t>
      </w:r>
      <w:r w:rsidRPr="009C7967">
        <w:rPr>
          <w:rStyle w:val="StyleUnderline"/>
          <w:highlight w:val="cyan"/>
        </w:rPr>
        <w:t>China</w:t>
      </w:r>
      <w:r w:rsidRPr="009C7967">
        <w:rPr>
          <w:sz w:val="16"/>
        </w:rPr>
        <w:t>. And with free, high-quality open-source AI tools readily available, it’s hard to envision how regulation could possibly stop people from using such applications, which they can simply download from the internet.</w:t>
      </w:r>
    </w:p>
    <w:p w14:paraId="1B8CB040" w14:textId="77777777" w:rsidR="0003251C" w:rsidRDefault="0003251C" w:rsidP="0003251C">
      <w:pPr>
        <w:pStyle w:val="Heading4"/>
      </w:pPr>
      <w:r>
        <w:t>2</w:t>
      </w:r>
      <w:r w:rsidRPr="00A25683">
        <w:t xml:space="preserve">. </w:t>
      </w:r>
      <w:r w:rsidRPr="00A62F48">
        <w:rPr>
          <w:u w:val="single"/>
        </w:rPr>
        <w:t>Data quality</w:t>
      </w:r>
      <w:r>
        <w:t xml:space="preserve">. Regulations shift </w:t>
      </w:r>
      <w:r w:rsidRPr="009E32D3">
        <w:rPr>
          <w:u w:val="single"/>
        </w:rPr>
        <w:t>time</w:t>
      </w:r>
      <w:r>
        <w:t xml:space="preserve">, </w:t>
      </w:r>
      <w:r w:rsidRPr="009E32D3">
        <w:rPr>
          <w:u w:val="single"/>
        </w:rPr>
        <w:t>focus</w:t>
      </w:r>
      <w:r>
        <w:t xml:space="preserve">, and </w:t>
      </w:r>
      <w:r w:rsidRPr="009E32D3">
        <w:rPr>
          <w:u w:val="single"/>
        </w:rPr>
        <w:t>data</w:t>
      </w:r>
      <w:r>
        <w:t xml:space="preserve"> away from </w:t>
      </w:r>
      <w:r w:rsidRPr="009E32D3">
        <w:rPr>
          <w:u w:val="single"/>
        </w:rPr>
        <w:t>innovation</w:t>
      </w:r>
      <w:r>
        <w:t xml:space="preserve">. That makes out generative AI </w:t>
      </w:r>
      <w:r w:rsidRPr="008317C1">
        <w:rPr>
          <w:u w:val="single"/>
        </w:rPr>
        <w:t>way worse</w:t>
      </w:r>
      <w:r>
        <w:t xml:space="preserve">. </w:t>
      </w:r>
    </w:p>
    <w:p w14:paraId="7F5247AF" w14:textId="77777777" w:rsidR="0003251C" w:rsidRPr="008317C1" w:rsidRDefault="0003251C" w:rsidP="0003251C">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12950CDF" w14:textId="77777777" w:rsidR="0003251C" w:rsidRPr="007642AB" w:rsidRDefault="0003251C" w:rsidP="0003251C">
      <w:pPr>
        <w:rPr>
          <w:sz w:val="16"/>
        </w:rPr>
      </w:pPr>
      <w:r w:rsidRPr="007642AB">
        <w:rPr>
          <w:sz w:val="16"/>
        </w:rPr>
        <w:t xml:space="preserve">This identity shift alters the platform’s privacy calculus (Bélanger &amp; James, 2020). </w:t>
      </w:r>
      <w:r w:rsidRPr="007642AB">
        <w:rPr>
          <w:rStyle w:val="StyleUnderline"/>
        </w:rPr>
        <w:t>Under normal conditions</w:t>
      </w:r>
      <w:r w:rsidRPr="007642AB">
        <w:rPr>
          <w:sz w:val="16"/>
        </w:rPr>
        <w:t xml:space="preserve">, </w:t>
      </w:r>
      <w:r w:rsidRPr="007642AB">
        <w:rPr>
          <w:rStyle w:val="StyleUnderline"/>
        </w:rPr>
        <w:t xml:space="preserve">platform operators </w:t>
      </w:r>
      <w:r w:rsidRPr="007642AB">
        <w:rPr>
          <w:rStyle w:val="Emphasis"/>
        </w:rPr>
        <w:t>balance privacy risk</w:t>
      </w:r>
      <w:r w:rsidRPr="007642AB">
        <w:rPr>
          <w:sz w:val="16"/>
        </w:rPr>
        <w:t xml:space="preserve"> </w:t>
      </w:r>
      <w:r w:rsidRPr="007642AB">
        <w:rPr>
          <w:rStyle w:val="StyleUnderline"/>
        </w:rPr>
        <w:t>against</w:t>
      </w:r>
      <w:r w:rsidRPr="007642AB">
        <w:rPr>
          <w:sz w:val="16"/>
        </w:rPr>
        <w:t xml:space="preserve"> the </w:t>
      </w:r>
      <w:r w:rsidRPr="007642AB">
        <w:rPr>
          <w:rStyle w:val="StyleUnderline"/>
        </w:rPr>
        <w:t>utility gained from more accurate and adaptive algorithms</w:t>
      </w:r>
      <w:r w:rsidRPr="007642AB">
        <w:rPr>
          <w:sz w:val="16"/>
        </w:rPr>
        <w:t xml:space="preserve">. </w:t>
      </w:r>
      <w:r w:rsidRPr="007642AB">
        <w:rPr>
          <w:rStyle w:val="StyleUnderline"/>
        </w:rPr>
        <w:t>When regulatory restrictions elevate compliance</w:t>
      </w:r>
      <w:r w:rsidRPr="007642AB">
        <w:rPr>
          <w:sz w:val="16"/>
        </w:rPr>
        <w:t xml:space="preserve"> and legal liability </w:t>
      </w:r>
      <w:r w:rsidRPr="007642AB">
        <w:rPr>
          <w:rStyle w:val="StyleUnderline"/>
        </w:rPr>
        <w:t xml:space="preserve">to </w:t>
      </w:r>
      <w:r w:rsidRPr="007642AB">
        <w:rPr>
          <w:rStyle w:val="Emphasis"/>
        </w:rPr>
        <w:t>dominant concerns</w:t>
      </w:r>
      <w:r w:rsidRPr="007642AB">
        <w:rPr>
          <w:sz w:val="16"/>
        </w:rPr>
        <w:t xml:space="preserve">, that balance tilts decisively toward data assurance. The </w:t>
      </w:r>
      <w:r w:rsidRPr="007642AB">
        <w:rPr>
          <w:rStyle w:val="StyleUnderline"/>
          <w:highlight w:val="cyan"/>
        </w:rPr>
        <w:t>platform</w:t>
      </w:r>
      <w:r w:rsidRPr="007642AB">
        <w:rPr>
          <w:rStyle w:val="StyleUnderline"/>
        </w:rPr>
        <w:t xml:space="preserve"> begins to </w:t>
      </w:r>
      <w:r w:rsidRPr="007642AB">
        <w:rPr>
          <w:rStyle w:val="StyleUnderline"/>
          <w:highlight w:val="cyan"/>
        </w:rPr>
        <w:t xml:space="preserve">emphasize </w:t>
      </w:r>
      <w:r w:rsidRPr="007642AB">
        <w:rPr>
          <w:rStyle w:val="Emphasis"/>
          <w:highlight w:val="cyan"/>
        </w:rPr>
        <w:t>procedural privacy</w:t>
      </w:r>
      <w:r w:rsidRPr="007642AB">
        <w:rPr>
          <w:sz w:val="16"/>
        </w:rPr>
        <w:t>—ensuring that data flows are minimal, auditable, and legally compliant—</w:t>
      </w:r>
      <w:r w:rsidRPr="007642AB">
        <w:rPr>
          <w:rStyle w:val="Emphasis"/>
          <w:highlight w:val="cyan"/>
        </w:rPr>
        <w:t>over functional intelligence</w:t>
      </w:r>
      <w:r w:rsidRPr="007642AB">
        <w:rPr>
          <w:sz w:val="16"/>
        </w:rPr>
        <w:t xml:space="preserve">, </w:t>
      </w:r>
      <w:r w:rsidRPr="007642AB">
        <w:rPr>
          <w:rStyle w:val="StyleUnderline"/>
        </w:rPr>
        <w:t xml:space="preserve">which </w:t>
      </w:r>
      <w:r w:rsidRPr="007642AB">
        <w:rPr>
          <w:rStyle w:val="StyleUnderline"/>
          <w:highlight w:val="cyan"/>
        </w:rPr>
        <w:t xml:space="preserve">depends on </w:t>
      </w:r>
      <w:r w:rsidRPr="007642AB">
        <w:rPr>
          <w:rStyle w:val="Emphasis"/>
          <w:highlight w:val="cyan"/>
        </w:rPr>
        <w:t>rich, behavioral data</w:t>
      </w:r>
      <w:r w:rsidRPr="007642AB">
        <w:rPr>
          <w:rStyle w:val="StyleUnderline"/>
        </w:rPr>
        <w:t xml:space="preserve"> to learn and adapt</w:t>
      </w:r>
      <w:r w:rsidRPr="007642AB">
        <w:rPr>
          <w:sz w:val="16"/>
        </w:rPr>
        <w:t xml:space="preserve"> (Cairo, 2023; Wang et al., 2021). In TMIP terms, the normative equilibrium of the system moves from one emphasizing “we-privacy” (collective utility and shared benefits from datadriven matching) toward one emphasizing “I-privacy” (individual protection and control). </w:t>
      </w:r>
    </w:p>
    <w:p w14:paraId="7B1B8A12" w14:textId="77777777" w:rsidR="0003251C" w:rsidRDefault="0003251C" w:rsidP="0003251C">
      <w:pPr>
        <w:rPr>
          <w:sz w:val="16"/>
        </w:rPr>
      </w:pPr>
      <w:r w:rsidRPr="007642AB">
        <w:rPr>
          <w:sz w:val="16"/>
        </w:rPr>
        <w:t xml:space="preserve">The </w:t>
      </w:r>
      <w:r w:rsidRPr="007642AB">
        <w:rPr>
          <w:rStyle w:val="StyleUnderline"/>
          <w:highlight w:val="cyan"/>
        </w:rPr>
        <w:t>consequences</w:t>
      </w:r>
      <w:r w:rsidRPr="007642AB">
        <w:rPr>
          <w:rStyle w:val="StyleUnderline"/>
        </w:rPr>
        <w:t xml:space="preserve"> of this shift </w:t>
      </w:r>
      <w:r w:rsidRPr="007642AB">
        <w:rPr>
          <w:rStyle w:val="Emphasis"/>
          <w:highlight w:val="cyan"/>
        </w:rPr>
        <w:t>cascade</w:t>
      </w:r>
      <w:r w:rsidRPr="007642AB">
        <w:rPr>
          <w:rStyle w:val="StyleUnderline"/>
          <w:highlight w:val="cyan"/>
        </w:rPr>
        <w:t xml:space="preserve"> </w:t>
      </w:r>
      <w:r w:rsidRPr="007642AB">
        <w:rPr>
          <w:rStyle w:val="StyleUnderline"/>
        </w:rPr>
        <w:t>through multiple levels of the socio-technical system</w:t>
      </w:r>
      <w:r w:rsidRPr="007642AB">
        <w:rPr>
          <w:sz w:val="16"/>
        </w:rPr>
        <w:t xml:space="preserve">. </w:t>
      </w:r>
      <w:r w:rsidRPr="007642AB">
        <w:rPr>
          <w:rStyle w:val="StyleUnderline"/>
        </w:rPr>
        <w:t xml:space="preserve">At the algorithmic level, </w:t>
      </w:r>
      <w:r w:rsidRPr="007642AB">
        <w:rPr>
          <w:rStyle w:val="Emphasis"/>
          <w:highlight w:val="cyan"/>
        </w:rPr>
        <w:t>data scarcity</w:t>
      </w:r>
      <w:r w:rsidRPr="007642AB">
        <w:rPr>
          <w:rStyle w:val="StyleUnderline"/>
          <w:highlight w:val="cyan"/>
        </w:rPr>
        <w:t xml:space="preserve"> reduces</w:t>
      </w:r>
      <w:r w:rsidRPr="007642AB">
        <w:rPr>
          <w:rStyle w:val="StyleUnderline"/>
        </w:rPr>
        <w:t xml:space="preserve"> the </w:t>
      </w:r>
      <w:r w:rsidRPr="007642AB">
        <w:rPr>
          <w:rStyle w:val="Emphasis"/>
        </w:rPr>
        <w:t>diversity</w:t>
      </w:r>
      <w:r w:rsidRPr="007642AB">
        <w:rPr>
          <w:rStyle w:val="StyleUnderline"/>
        </w:rPr>
        <w:t xml:space="preserve">, </w:t>
      </w:r>
      <w:r w:rsidRPr="007642AB">
        <w:rPr>
          <w:rStyle w:val="Emphasis"/>
        </w:rPr>
        <w:t>recency</w:t>
      </w:r>
      <w:r w:rsidRPr="007642AB">
        <w:rPr>
          <w:rStyle w:val="StyleUnderline"/>
        </w:rPr>
        <w:t xml:space="preserve">, and </w:t>
      </w:r>
      <w:r w:rsidRPr="007642AB">
        <w:rPr>
          <w:rStyle w:val="Emphasis"/>
        </w:rPr>
        <w:t>contextual relevance</w:t>
      </w:r>
      <w:r w:rsidRPr="007642AB">
        <w:rPr>
          <w:rStyle w:val="StyleUnderline"/>
        </w:rPr>
        <w:t xml:space="preserve"> of </w:t>
      </w:r>
      <w:r w:rsidRPr="007642AB">
        <w:rPr>
          <w:rStyle w:val="StyleUnderline"/>
          <w:highlight w:val="cyan"/>
        </w:rPr>
        <w:t>training inputs</w:t>
      </w:r>
      <w:r w:rsidRPr="007642AB">
        <w:rPr>
          <w:rStyle w:val="StyleUnderline"/>
        </w:rPr>
        <w:t xml:space="preserve">, which in turn </w:t>
      </w:r>
      <w:r w:rsidRPr="007642AB">
        <w:rPr>
          <w:rStyle w:val="Emphasis"/>
          <w:highlight w:val="cyan"/>
        </w:rPr>
        <w:t>weakens</w:t>
      </w:r>
      <w:r w:rsidRPr="007642AB">
        <w:rPr>
          <w:rStyle w:val="StyleUnderline"/>
        </w:rPr>
        <w:t xml:space="preserve"> the model’s </w:t>
      </w:r>
      <w:r w:rsidRPr="007642AB">
        <w:rPr>
          <w:rStyle w:val="Emphasis"/>
          <w:highlight w:val="cyan"/>
        </w:rPr>
        <w:t>representational accuracy</w:t>
      </w:r>
      <w:r w:rsidRPr="007642AB">
        <w:rPr>
          <w:rStyle w:val="StyleUnderline"/>
        </w:rPr>
        <w:t xml:space="preserve"> and adaptive learning capacity</w:t>
      </w:r>
      <w:r w:rsidRPr="007642AB">
        <w:rPr>
          <w:sz w:val="16"/>
        </w:rPr>
        <w:t xml:space="preserve">. Without continuous feedback from real user behaviors—such as profile updates, engagement patterns, and job-application outcomes—the </w:t>
      </w:r>
      <w:r w:rsidRPr="007642AB">
        <w:rPr>
          <w:rStyle w:val="StyleUnderline"/>
          <w:highlight w:val="cyan"/>
        </w:rPr>
        <w:t xml:space="preserve">GenAI model </w:t>
      </w:r>
      <w:r w:rsidRPr="007642AB">
        <w:rPr>
          <w:rStyle w:val="Emphasis"/>
          <w:highlight w:val="cyan"/>
        </w:rPr>
        <w:t>loses its ability</w:t>
      </w:r>
      <w:r w:rsidRPr="007642AB">
        <w:rPr>
          <w:sz w:val="16"/>
        </w:rPr>
        <w:t xml:space="preserve"> to calibrate matching predictions to local market dynamics (Shumailov et al., 2024). At the organizational level, this degradation manifests as poorer candidate-job alignment and higher employee turnover. </w:t>
      </w:r>
      <w:r w:rsidRPr="007642AB">
        <w:rPr>
          <w:rStyle w:val="StyleUnderline"/>
        </w:rPr>
        <w:t xml:space="preserve">At the market level, </w:t>
      </w:r>
      <w:r w:rsidRPr="007642AB">
        <w:rPr>
          <w:rStyle w:val="StyleUnderline"/>
          <w:highlight w:val="cyan"/>
        </w:rPr>
        <w:t>aggregate effects emerge in</w:t>
      </w:r>
      <w:r w:rsidRPr="007642AB">
        <w:rPr>
          <w:rStyle w:val="StyleUnderline"/>
        </w:rPr>
        <w:t xml:space="preserve"> the form of </w:t>
      </w:r>
      <w:r w:rsidRPr="007642AB">
        <w:rPr>
          <w:rStyle w:val="Emphasis"/>
          <w:highlight w:val="cyan"/>
        </w:rPr>
        <w:t>increased frictions</w:t>
      </w:r>
      <w:r w:rsidRPr="007642AB">
        <w:rPr>
          <w:rStyle w:val="StyleUnderline"/>
        </w:rPr>
        <w:t xml:space="preserve"> and </w:t>
      </w:r>
      <w:r w:rsidRPr="007642AB">
        <w:rPr>
          <w:rStyle w:val="Emphasis"/>
          <w:highlight w:val="cyan"/>
        </w:rPr>
        <w:t>slower information diffusion</w:t>
      </w:r>
      <w:r w:rsidRPr="007642AB">
        <w:rPr>
          <w:rStyle w:val="StyleUnderline"/>
        </w:rPr>
        <w:t xml:space="preserve">, leading to </w:t>
      </w:r>
      <w:r w:rsidRPr="007642AB">
        <w:rPr>
          <w:rStyle w:val="StyleUnderline"/>
          <w:highlight w:val="cyan"/>
        </w:rPr>
        <w:t>welfare losses</w:t>
      </w:r>
      <w:r w:rsidRPr="007642AB">
        <w:rPr>
          <w:sz w:val="16"/>
        </w:rPr>
        <w:t xml:space="preserve"> that affect both firms and job seekers.</w:t>
      </w:r>
    </w:p>
    <w:p w14:paraId="354F0B47" w14:textId="0EA22A64" w:rsidR="0003251C" w:rsidRPr="0003251C" w:rsidRDefault="0003251C" w:rsidP="0003251C">
      <w:pPr>
        <w:rPr>
          <w:u w:val="single"/>
        </w:rPr>
      </w:pPr>
      <w:r w:rsidRPr="00963052">
        <w:rPr>
          <w:sz w:val="16"/>
        </w:rPr>
        <w:t xml:space="preserve">TMIP helps explain why these </w:t>
      </w:r>
      <w:r w:rsidRPr="00963052">
        <w:rPr>
          <w:rStyle w:val="StyleUnderline"/>
          <w:highlight w:val="cyan"/>
        </w:rPr>
        <w:t xml:space="preserve">consequences are </w:t>
      </w:r>
      <w:r w:rsidRPr="00963052">
        <w:rPr>
          <w:sz w:val="16"/>
        </w:rPr>
        <w:t xml:space="preserve">not simply </w:t>
      </w:r>
      <w:r w:rsidRPr="00963052">
        <w:rPr>
          <w:rStyle w:val="Emphasis"/>
          <w:highlight w:val="cyan"/>
        </w:rPr>
        <w:t>technical failures</w:t>
      </w:r>
      <w:r w:rsidRPr="00963052">
        <w:rPr>
          <w:sz w:val="16"/>
        </w:rPr>
        <w:t xml:space="preserve"> but </w:t>
      </w:r>
      <w:r w:rsidRPr="00963052">
        <w:rPr>
          <w:rStyle w:val="Emphasis"/>
          <w:highlight w:val="cyan"/>
        </w:rPr>
        <w:t>structural misalignments</w:t>
      </w:r>
      <w:r w:rsidRPr="00963052">
        <w:rPr>
          <w:sz w:val="16"/>
        </w:rPr>
        <w:t xml:space="preserve"> between institutional norms and technological design. Privacy </w:t>
      </w:r>
      <w:r w:rsidRPr="00963052">
        <w:rPr>
          <w:rStyle w:val="StyleUnderline"/>
        </w:rPr>
        <w:t>regulations</w:t>
      </w:r>
      <w:r w:rsidRPr="00963052">
        <w:rPr>
          <w:sz w:val="16"/>
        </w:rPr>
        <w:t xml:space="preserve"> motivated by legitimate societal concerns—such as preventing data misuse—may </w:t>
      </w:r>
      <w:r w:rsidRPr="00963052">
        <w:rPr>
          <w:rStyle w:val="StyleUnderline"/>
        </w:rPr>
        <w:t xml:space="preserve">inadvertently </w:t>
      </w:r>
      <w:r w:rsidRPr="00963052">
        <w:rPr>
          <w:rStyle w:val="Emphasis"/>
          <w:highlight w:val="cyan"/>
        </w:rPr>
        <w:t>disrupt</w:t>
      </w:r>
      <w:r w:rsidRPr="00963052">
        <w:rPr>
          <w:rStyle w:val="StyleUnderline"/>
        </w:rPr>
        <w:t xml:space="preserve"> the collective </w:t>
      </w:r>
      <w:r w:rsidRPr="00963052">
        <w:rPr>
          <w:rStyle w:val="Emphasis"/>
          <w:highlight w:val="cyan"/>
        </w:rPr>
        <w:t>informational infrastructures</w:t>
      </w:r>
      <w:r w:rsidRPr="00963052">
        <w:rPr>
          <w:sz w:val="16"/>
        </w:rPr>
        <w:t xml:space="preserve"> that underpin market efficiency. When “Iprivacy” norms dominate, the benefits of “we-privacy”—the shared </w:t>
      </w:r>
      <w:r w:rsidRPr="00963052">
        <w:rPr>
          <w:rStyle w:val="Emphasis"/>
        </w:rPr>
        <w:t>social and economic value</w:t>
      </w:r>
      <w:r w:rsidRPr="00963052">
        <w:rPr>
          <w:rStyle w:val="StyleUnderline"/>
        </w:rPr>
        <w:t xml:space="preserve"> generated by effective data use</w:t>
      </w:r>
      <w:r w:rsidRPr="00963052">
        <w:rPr>
          <w:sz w:val="16"/>
        </w:rPr>
        <w:t xml:space="preserve">—are </w:t>
      </w:r>
      <w:r w:rsidRPr="00963052">
        <w:rPr>
          <w:rStyle w:val="Emphasis"/>
        </w:rPr>
        <w:t>under-realized</w:t>
      </w:r>
      <w:r w:rsidRPr="00963052">
        <w:rPr>
          <w:sz w:val="16"/>
        </w:rPr>
        <w:t xml:space="preserve">. In the context of GenAI-enabled labor markets, this misalignment </w:t>
      </w:r>
      <w:r w:rsidRPr="00963052">
        <w:rPr>
          <w:rStyle w:val="StyleUnderline"/>
          <w:highlight w:val="cyan"/>
        </w:rPr>
        <w:t>undermines</w:t>
      </w:r>
      <w:r w:rsidRPr="00963052">
        <w:rPr>
          <w:rStyle w:val="StyleUnderline"/>
        </w:rPr>
        <w:t xml:space="preserve"> both </w:t>
      </w:r>
      <w:r w:rsidRPr="00963052">
        <w:rPr>
          <w:rStyle w:val="Emphasis"/>
          <w:highlight w:val="cyan"/>
        </w:rPr>
        <w:t>platform intelligence</w:t>
      </w:r>
      <w:r w:rsidRPr="00963052">
        <w:rPr>
          <w:rStyle w:val="StyleUnderline"/>
        </w:rPr>
        <w:t xml:space="preserve"> and </w:t>
      </w:r>
      <w:r w:rsidRPr="00963052">
        <w:rPr>
          <w:rStyle w:val="Emphasis"/>
          <w:highlight w:val="cyan"/>
        </w:rPr>
        <w:t>social welfare</w:t>
      </w:r>
      <w:r w:rsidRPr="00963052">
        <w:rPr>
          <w:rStyle w:val="StyleUnderline"/>
        </w:rPr>
        <w:t>.</w:t>
      </w:r>
    </w:p>
    <w:p w14:paraId="34707238" w14:textId="77777777" w:rsidR="0003251C" w:rsidRDefault="0003251C" w:rsidP="0003251C">
      <w:pPr>
        <w:pStyle w:val="Heading4"/>
      </w:pPr>
      <w:r>
        <w:t>3</w:t>
      </w:r>
      <w:r w:rsidRPr="008E3609">
        <w:t xml:space="preserve">. </w:t>
      </w:r>
      <w:r w:rsidRPr="00AE4600">
        <w:rPr>
          <w:u w:val="single"/>
        </w:rPr>
        <w:t>Compliance burdens</w:t>
      </w:r>
      <w:r>
        <w:t xml:space="preserve">. The link </w:t>
      </w:r>
      <w:r w:rsidRPr="00844F22">
        <w:rPr>
          <w:u w:val="single"/>
        </w:rPr>
        <w:t>internal link turns monopolization</w:t>
      </w:r>
      <w:r>
        <w:t xml:space="preserve"> and erodes U.S. innovative capacity. </w:t>
      </w:r>
    </w:p>
    <w:p w14:paraId="58DA9680" w14:textId="77777777" w:rsidR="0003251C" w:rsidRPr="005721FD" w:rsidRDefault="0003251C" w:rsidP="0003251C">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54CC8344" w14:textId="77777777" w:rsidR="0003251C" w:rsidRPr="00A00E10" w:rsidRDefault="0003251C" w:rsidP="0003251C">
      <w:pPr>
        <w:rPr>
          <w:sz w:val="16"/>
        </w:rPr>
      </w:pPr>
      <w:r w:rsidRPr="00A00E10">
        <w:rPr>
          <w:sz w:val="16"/>
        </w:rPr>
        <w:t xml:space="preserve">Some policymakers and regulators believe that a proactive regulatory approach—imposing controls and guardrails—is necessary to ensure society benefits from AI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A864F7">
        <w:rPr>
          <w:rStyle w:val="StyleUnderline"/>
        </w:rPr>
        <w:t>Potential harms of regulation</w:t>
      </w:r>
      <w:r w:rsidRPr="00A00E10">
        <w:rPr>
          <w:sz w:val="16"/>
        </w:rPr>
        <w:t xml:space="preserve">, including those introduced in the name of promoting competition, </w:t>
      </w:r>
      <w:r w:rsidRPr="00A864F7">
        <w:rPr>
          <w:rStyle w:val="StyleUnderline"/>
        </w:rPr>
        <w:t>include</w:t>
      </w:r>
      <w:r w:rsidRPr="00A00E10">
        <w:rPr>
          <w:sz w:val="16"/>
        </w:rPr>
        <w:t xml:space="preserve"> </w:t>
      </w:r>
      <w:r w:rsidRPr="00A864F7">
        <w:rPr>
          <w:rStyle w:val="Emphasis"/>
        </w:rPr>
        <w:t>regulatory capture</w:t>
      </w:r>
      <w:r w:rsidRPr="00A00E10">
        <w:rPr>
          <w:sz w:val="16"/>
        </w:rPr>
        <w:t xml:space="preserve"> </w:t>
      </w:r>
      <w:r w:rsidRPr="00A864F7">
        <w:rPr>
          <w:rStyle w:val="StyleUnderline"/>
        </w:rPr>
        <w:t>that benefits vested interests while raising rather than reducing entry barriers for new or less politically and economically-resourced entrants</w:t>
      </w:r>
      <w:r w:rsidRPr="00A00E10">
        <w:rPr>
          <w:sz w:val="16"/>
        </w:rPr>
        <w:t xml:space="preserve">.[80] </w:t>
      </w:r>
      <w:r w:rsidRPr="00A864F7">
        <w:rPr>
          <w:rStyle w:val="StyleUnderline"/>
          <w:highlight w:val="cyan"/>
        </w:rPr>
        <w:t>Regulations</w:t>
      </w:r>
      <w:r w:rsidRPr="00A00E10">
        <w:rPr>
          <w:sz w:val="16"/>
        </w:rPr>
        <w:t xml:space="preserve"> also typically </w:t>
      </w:r>
      <w:r w:rsidRPr="00A864F7">
        <w:rPr>
          <w:rStyle w:val="StyleUnderline"/>
          <w:highlight w:val="cyan"/>
        </w:rPr>
        <w:t>impose</w:t>
      </w:r>
      <w:r w:rsidRPr="00A00E10">
        <w:rPr>
          <w:sz w:val="16"/>
        </w:rPr>
        <w:t xml:space="preserve"> </w:t>
      </w:r>
      <w:r w:rsidRPr="00A864F7">
        <w:rPr>
          <w:rStyle w:val="Emphasis"/>
          <w:highlight w:val="cyan"/>
        </w:rPr>
        <w:t>significant fixed costs</w:t>
      </w:r>
      <w:r w:rsidRPr="00A00E10">
        <w:rPr>
          <w:sz w:val="16"/>
        </w:rPr>
        <w:t xml:space="preserve">, which </w:t>
      </w:r>
      <w:r w:rsidRPr="00A864F7">
        <w:rPr>
          <w:rStyle w:val="StyleUnderline"/>
        </w:rPr>
        <w:t>place</w:t>
      </w:r>
      <w:r w:rsidRPr="00A00E10">
        <w:rPr>
          <w:sz w:val="16"/>
        </w:rPr>
        <w:t xml:space="preserve"> a </w:t>
      </w:r>
      <w:r w:rsidRPr="00A864F7">
        <w:rPr>
          <w:rStyle w:val="Emphasis"/>
          <w:highlight w:val="cyan"/>
        </w:rPr>
        <w:t xml:space="preserve">disproportionate </w:t>
      </w:r>
      <w:r w:rsidRPr="00A00E10">
        <w:rPr>
          <w:rStyle w:val="Emphasis"/>
          <w:highlight w:val="cyan"/>
        </w:rPr>
        <w:t>burden</w:t>
      </w:r>
      <w:r w:rsidRPr="00A00E10">
        <w:rPr>
          <w:sz w:val="16"/>
          <w:highlight w:val="cyan"/>
        </w:rPr>
        <w:t xml:space="preserve"> </w:t>
      </w:r>
      <w:r w:rsidRPr="00A00E10">
        <w:rPr>
          <w:rStyle w:val="StyleUnderline"/>
          <w:highlight w:val="cyan"/>
        </w:rPr>
        <w:t xml:space="preserve">on </w:t>
      </w:r>
      <w:r w:rsidRPr="00A864F7">
        <w:rPr>
          <w:rStyle w:val="StyleUnderline"/>
          <w:highlight w:val="cyan"/>
        </w:rPr>
        <w:t>smaller competitors</w:t>
      </w:r>
      <w:r w:rsidRPr="00A00E10">
        <w:rPr>
          <w:sz w:val="16"/>
        </w:rPr>
        <w:t xml:space="preserve"> in an industry or market relative to their larger peers as larger firms experiencing scale economies can spread the costs of compliance.[81]</w:t>
      </w:r>
    </w:p>
    <w:p w14:paraId="44D4AE94" w14:textId="77777777" w:rsidR="0003251C" w:rsidRPr="00A00E10" w:rsidRDefault="0003251C" w:rsidP="0003251C">
      <w:pPr>
        <w:rPr>
          <w:sz w:val="16"/>
        </w:rPr>
      </w:pPr>
      <w:r w:rsidRPr="00A00E10">
        <w:rPr>
          <w:sz w:val="16"/>
        </w:rPr>
        <w:t xml:space="preserve">AI is a rapidly evolving technology and generative AI markets are characterized by rapid growth.[82] </w:t>
      </w:r>
      <w:r w:rsidRPr="00A00E10">
        <w:rPr>
          <w:rStyle w:val="StyleUnderline"/>
        </w:rPr>
        <w:t>Many of the markets around AI technology and its resulting products have yet to form, making the potential adverse consequences of overregulation hard to predict</w:t>
      </w:r>
      <w:r w:rsidRPr="00A00E10">
        <w:rPr>
          <w:sz w:val="16"/>
        </w:rPr>
        <w:t xml:space="preserve">. Since AI innovations will power productivity in virtually every major industry and market, the </w:t>
      </w:r>
      <w:r w:rsidRPr="00A00E10">
        <w:rPr>
          <w:rStyle w:val="StyleUnderline"/>
        </w:rPr>
        <w:t xml:space="preserve">adverse economic consequences of </w:t>
      </w:r>
      <w:r w:rsidRPr="00A00E10">
        <w:rPr>
          <w:rStyle w:val="Emphasis"/>
          <w:highlight w:val="cyan"/>
        </w:rPr>
        <w:t>overregulation</w:t>
      </w:r>
      <w:r w:rsidRPr="00A00E10">
        <w:rPr>
          <w:rStyle w:val="StyleUnderline"/>
        </w:rPr>
        <w:t xml:space="preserve"> could be especially dire</w:t>
      </w:r>
      <w:r w:rsidRPr="00A00E10">
        <w:rPr>
          <w:sz w:val="16"/>
        </w:rPr>
        <w:t xml:space="preserve">.[83] There could be a </w:t>
      </w:r>
      <w:r w:rsidRPr="00A00E10">
        <w:rPr>
          <w:rStyle w:val="Emphasis"/>
          <w:highlight w:val="cyan"/>
        </w:rPr>
        <w:t>tremendous</w:t>
      </w:r>
      <w:r w:rsidRPr="00A00E10">
        <w:rPr>
          <w:sz w:val="16"/>
        </w:rPr>
        <w:t xml:space="preserve"> </w:t>
      </w:r>
      <w:r w:rsidRPr="00A00E10">
        <w:rPr>
          <w:rStyle w:val="StyleUnderline"/>
        </w:rPr>
        <w:t xml:space="preserve">net </w:t>
      </w:r>
      <w:r w:rsidRPr="00A00E10">
        <w:rPr>
          <w:rStyle w:val="StyleUnderline"/>
          <w:highlight w:val="cyan"/>
        </w:rPr>
        <w:t xml:space="preserve">loss </w:t>
      </w:r>
      <w:r w:rsidRPr="00A00E10">
        <w:rPr>
          <w:rStyle w:val="StyleUnderline"/>
        </w:rPr>
        <w:t xml:space="preserve">in </w:t>
      </w:r>
      <w:r w:rsidRPr="00A00E10">
        <w:rPr>
          <w:rStyle w:val="Emphasis"/>
        </w:rPr>
        <w:t>societal</w:t>
      </w:r>
      <w:r w:rsidRPr="00A00E10">
        <w:rPr>
          <w:rStyle w:val="StyleUnderline"/>
        </w:rPr>
        <w:t xml:space="preserve"> and </w:t>
      </w:r>
      <w:r w:rsidRPr="00A00E10">
        <w:rPr>
          <w:rStyle w:val="Emphasis"/>
        </w:rPr>
        <w:t>consumer welfare</w:t>
      </w:r>
      <w:r w:rsidRPr="00A00E10">
        <w:rPr>
          <w:rStyle w:val="StyleUnderline"/>
        </w:rPr>
        <w:t xml:space="preserve"> </w:t>
      </w:r>
      <w:r w:rsidRPr="00A00E10">
        <w:rPr>
          <w:sz w:val="16"/>
        </w:rPr>
        <w:t xml:space="preserve">from a regulation that retards the emerging technology’s exponential growth rate, </w:t>
      </w:r>
      <w:r w:rsidRPr="00A00E10">
        <w:rPr>
          <w:rStyle w:val="StyleUnderline"/>
        </w:rPr>
        <w:t>even if</w:t>
      </w:r>
      <w:r w:rsidRPr="00A00E10">
        <w:rPr>
          <w:sz w:val="16"/>
        </w:rPr>
        <w:t xml:space="preserve"> the </w:t>
      </w:r>
      <w:r w:rsidRPr="00A00E10">
        <w:rPr>
          <w:rStyle w:val="StyleUnderline"/>
        </w:rPr>
        <w:t>regulation is successful</w:t>
      </w:r>
      <w:r w:rsidRPr="00A00E10">
        <w:rPr>
          <w:sz w:val="16"/>
        </w:rPr>
        <w:t xml:space="preserve"> in reducing certain harms to some degree.[84]</w:t>
      </w:r>
    </w:p>
    <w:p w14:paraId="2E3A4CAB" w14:textId="77777777" w:rsidR="0003251C" w:rsidRPr="00A00E10" w:rsidRDefault="0003251C" w:rsidP="0003251C">
      <w:pPr>
        <w:rPr>
          <w:sz w:val="16"/>
        </w:rPr>
      </w:pPr>
      <w:r w:rsidRPr="00A00E10">
        <w:rPr>
          <w:sz w:val="16"/>
        </w:rPr>
        <w:t xml:space="preserve">A </w:t>
      </w:r>
      <w:r w:rsidRPr="00A00E10">
        <w:rPr>
          <w:rStyle w:val="StyleUnderline"/>
          <w:highlight w:val="cyan"/>
        </w:rPr>
        <w:t>better approach is “</w:t>
      </w:r>
      <w:r w:rsidRPr="00A00E10">
        <w:rPr>
          <w:rStyle w:val="Emphasis"/>
          <w:highlight w:val="cyan"/>
        </w:rPr>
        <w:t>permissionless innovation</w:t>
      </w:r>
      <w:r w:rsidRPr="00A00E10">
        <w:rPr>
          <w:rStyle w:val="StyleUnderline"/>
        </w:rPr>
        <w:t>,” whereby new innovations aren’t assumed to cause theoretical harm unless the innovator can prove otherwise beforehand</w:t>
      </w:r>
      <w:r w:rsidRPr="00A00E10">
        <w:rPr>
          <w:sz w:val="16"/>
        </w:rPr>
        <w:t xml:space="preserve">.[85] This approach allows new and rapidly evolving technologies to develop while surgically addressing harms as they emerge. For instance, the relatively </w:t>
      </w:r>
      <w:r w:rsidRPr="00A00E10">
        <w:rPr>
          <w:rStyle w:val="Emphasis"/>
          <w:highlight w:val="cyan"/>
        </w:rPr>
        <w:t>light-touch approach</w:t>
      </w:r>
      <w:r w:rsidRPr="00A00E10">
        <w:rPr>
          <w:sz w:val="16"/>
        </w:rPr>
        <w:t xml:space="preserve"> taken by Congress in the 1996 Telecommunications Act, aimed at addressing concerns about the internet’s unfettered development, has been credited with enabling “the tremendous innovation and growth that we are still experiencing today.”[86] </w:t>
      </w:r>
      <w:r w:rsidRPr="00A00E10">
        <w:rPr>
          <w:rStyle w:val="Emphasis"/>
          <w:highlight w:val="cyan"/>
        </w:rPr>
        <w:t>Preemptive regulation</w:t>
      </w:r>
      <w:r w:rsidRPr="00A00E10">
        <w:rPr>
          <w:sz w:val="16"/>
        </w:rPr>
        <w:t xml:space="preserve">, on the other hand, </w:t>
      </w:r>
      <w:r w:rsidRPr="00A00E10">
        <w:rPr>
          <w:rStyle w:val="Emphasis"/>
          <w:highlight w:val="cyan"/>
        </w:rPr>
        <w:t>crowds out market responses</w:t>
      </w:r>
      <w:r w:rsidRPr="00A00E10">
        <w:rPr>
          <w:rStyle w:val="StyleUnderline"/>
        </w:rPr>
        <w:t xml:space="preserve"> that tend to be more efficient and do not cost taxpayers the exorbitant administrative costs of enforcement.[</w:t>
      </w:r>
      <w:r w:rsidRPr="00A00E10">
        <w:rPr>
          <w:sz w:val="16"/>
        </w:rPr>
        <w:t>87] When regulations do end up being adopted, they are more likely to be effective while reducing inadvertent damage to competition and innovation where the harms they target are clearly defined rather than vague.</w:t>
      </w:r>
    </w:p>
    <w:p w14:paraId="33F87E99" w14:textId="7E40FCAA" w:rsidR="0003251C" w:rsidRPr="0003251C" w:rsidRDefault="0003251C" w:rsidP="0003251C">
      <w:pPr>
        <w:rPr>
          <w:sz w:val="16"/>
        </w:rPr>
      </w:pPr>
      <w:r w:rsidRPr="00A00E10">
        <w:rPr>
          <w:sz w:val="16"/>
        </w:rPr>
        <w:t>The European Union’s [</w:t>
      </w:r>
      <w:r w:rsidRPr="00A00E10">
        <w:rPr>
          <w:rStyle w:val="StyleUnderline"/>
          <w:highlight w:val="cyan"/>
        </w:rPr>
        <w:t>EU</w:t>
      </w:r>
      <w:r w:rsidRPr="00A00E10">
        <w:rPr>
          <w:sz w:val="16"/>
        </w:rPr>
        <w:t xml:space="preserve">’s] attempts to regulate the use of data and reduce privacy harms in digital markets </w:t>
      </w:r>
      <w:r w:rsidRPr="00A00E10">
        <w:rPr>
          <w:rStyle w:val="StyleUnderline"/>
        </w:rPr>
        <w:t xml:space="preserve">demonstrate the </w:t>
      </w:r>
      <w:r w:rsidRPr="00A00E10">
        <w:rPr>
          <w:rStyle w:val="Emphasis"/>
        </w:rPr>
        <w:t>adverse impacts</w:t>
      </w:r>
      <w:r w:rsidRPr="00A00E10">
        <w:rPr>
          <w:rStyle w:val="StyleUnderline"/>
        </w:rPr>
        <w:t xml:space="preserve"> of imposing </w:t>
      </w:r>
      <w:r w:rsidRPr="00A00E10">
        <w:rPr>
          <w:rStyle w:val="Emphasis"/>
        </w:rPr>
        <w:t>proscriptive regulations on innovative sectors</w:t>
      </w:r>
      <w:r w:rsidRPr="00A00E10">
        <w:rPr>
          <w:sz w:val="16"/>
        </w:rPr>
        <w:t xml:space="preserve">. In 2018, the EU </w:t>
      </w:r>
      <w:r w:rsidRPr="00A00E10">
        <w:rPr>
          <w:rStyle w:val="StyleUnderline"/>
        </w:rPr>
        <w:t>instituted</w:t>
      </w:r>
      <w:r w:rsidRPr="00A00E10">
        <w:rPr>
          <w:sz w:val="16"/>
        </w:rPr>
        <w:t xml:space="preserve"> the General Data Protection Regulation (</w:t>
      </w:r>
      <w:r w:rsidRPr="00A00E10">
        <w:rPr>
          <w:rStyle w:val="Emphasis"/>
        </w:rPr>
        <w:t>GDPR</w:t>
      </w:r>
      <w:r w:rsidRPr="00A00E10">
        <w:rPr>
          <w:sz w:val="16"/>
        </w:rPr>
        <w:t xml:space="preserve">), which </w:t>
      </w:r>
      <w:r w:rsidRPr="00A00E10">
        <w:rPr>
          <w:rStyle w:val="StyleUnderline"/>
          <w:highlight w:val="cyan"/>
        </w:rPr>
        <w:t>requires companies</w:t>
      </w:r>
      <w:r w:rsidRPr="00A00E10">
        <w:rPr>
          <w:rStyle w:val="StyleUnderline"/>
        </w:rPr>
        <w:t xml:space="preserve"> and organizations </w:t>
      </w:r>
      <w:r w:rsidRPr="00A00E10">
        <w:rPr>
          <w:rStyle w:val="StyleUnderline"/>
          <w:highlight w:val="cyan"/>
        </w:rPr>
        <w:t>to guarantee users</w:t>
      </w:r>
      <w:r w:rsidRPr="00A00E10">
        <w:rPr>
          <w:rStyle w:val="StyleUnderline"/>
        </w:rPr>
        <w:t xml:space="preserve"> the </w:t>
      </w:r>
      <w:r w:rsidRPr="00A00E10">
        <w:rPr>
          <w:rStyle w:val="Emphasis"/>
          <w:highlight w:val="cyan"/>
        </w:rPr>
        <w:t>right</w:t>
      </w:r>
      <w:r w:rsidRPr="00A00E10">
        <w:rPr>
          <w:rStyle w:val="StyleUnderline"/>
          <w:highlight w:val="cyan"/>
        </w:rPr>
        <w:t xml:space="preserve"> to access and erase data</w:t>
      </w:r>
      <w:r w:rsidRPr="00A00E10">
        <w:rPr>
          <w:rStyle w:val="StyleUnderline"/>
        </w:rPr>
        <w:t>.</w:t>
      </w:r>
      <w:r w:rsidRPr="00A00E10">
        <w:rPr>
          <w:sz w:val="16"/>
        </w:rPr>
        <w:t xml:space="preserve"> The GDPR also </w:t>
      </w:r>
      <w:r w:rsidRPr="00A00E10">
        <w:rPr>
          <w:rStyle w:val="StyleUnderline"/>
          <w:highlight w:val="cyan"/>
        </w:rPr>
        <w:t>mandates</w:t>
      </w:r>
      <w:r w:rsidRPr="00A00E10">
        <w:rPr>
          <w:sz w:val="16"/>
        </w:rPr>
        <w:t xml:space="preserve"> positive </w:t>
      </w:r>
      <w:r w:rsidRPr="00A00E10">
        <w:rPr>
          <w:rStyle w:val="Emphasis"/>
          <w:highlight w:val="cyan"/>
        </w:rPr>
        <w:t>opt-out style consent</w:t>
      </w:r>
      <w:r w:rsidRPr="00A00E10">
        <w:rPr>
          <w:sz w:val="16"/>
        </w:rPr>
        <w:t xml:space="preserve"> for certain data collection and use and that users can request their data and move it between different platforms, that is, render it “portable.”[88] When the </w:t>
      </w:r>
      <w:r w:rsidRPr="00A00E10">
        <w:rPr>
          <w:rStyle w:val="StyleUnderline"/>
          <w:highlight w:val="cyan"/>
        </w:rPr>
        <w:t>GDPR</w:t>
      </w:r>
      <w:r w:rsidRPr="00A00E10">
        <w:rPr>
          <w:sz w:val="16"/>
        </w:rPr>
        <w:t xml:space="preserve"> was instituted, users did begin opting out of tracking and data collection, which </w:t>
      </w:r>
      <w:r w:rsidRPr="00A00E10">
        <w:rPr>
          <w:rStyle w:val="Emphasis"/>
          <w:highlight w:val="cyan"/>
        </w:rPr>
        <w:t>led to less data collection</w:t>
      </w:r>
      <w:r w:rsidRPr="00A00E10">
        <w:rPr>
          <w:sz w:val="16"/>
        </w:rPr>
        <w:t xml:space="preserve"> and use by businesses, </w:t>
      </w:r>
      <w:r w:rsidRPr="00A00E10">
        <w:rPr>
          <w:rStyle w:val="StyleUnderline"/>
        </w:rPr>
        <w:t>which</w:t>
      </w:r>
      <w:r w:rsidRPr="00A00E10">
        <w:rPr>
          <w:sz w:val="16"/>
        </w:rPr>
        <w:t xml:space="preserve"> </w:t>
      </w:r>
      <w:r w:rsidRPr="00A00E10">
        <w:rPr>
          <w:rStyle w:val="Emphasis"/>
          <w:highlight w:val="cyan"/>
        </w:rPr>
        <w:t>hampered competition and innovation</w:t>
      </w:r>
      <w:r w:rsidRPr="00A00E10">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w:t>
      </w:r>
      <w:r w:rsidRPr="00A00E10">
        <w:rPr>
          <w:rStyle w:val="StyleUnderline"/>
          <w:highlight w:val="cyan"/>
        </w:rPr>
        <w:t xml:space="preserve">number of </w:t>
      </w:r>
      <w:r w:rsidRPr="00A00E10">
        <w:rPr>
          <w:rStyle w:val="Emphasis"/>
          <w:highlight w:val="cyan"/>
        </w:rPr>
        <w:t>new firms</w:t>
      </w:r>
      <w:r w:rsidRPr="00A00E10">
        <w:rPr>
          <w:rStyle w:val="StyleUnderline"/>
        </w:rPr>
        <w:t xml:space="preserve">, </w:t>
      </w:r>
      <w:r w:rsidRPr="00A00E10">
        <w:rPr>
          <w:rStyle w:val="Emphasis"/>
          <w:highlight w:val="cyan"/>
        </w:rPr>
        <w:t>innovative applications</w:t>
      </w:r>
      <w:r w:rsidRPr="00A00E10">
        <w:rPr>
          <w:rStyle w:val="StyleUnderline"/>
        </w:rPr>
        <w:t xml:space="preserve">, and </w:t>
      </w:r>
      <w:r w:rsidRPr="00A00E10">
        <w:rPr>
          <w:rStyle w:val="Emphasis"/>
          <w:highlight w:val="cyan"/>
        </w:rPr>
        <w:t>venture capital</w:t>
      </w:r>
      <w:r w:rsidRPr="00A00E10">
        <w:rPr>
          <w:rStyle w:val="StyleUnderline"/>
        </w:rPr>
        <w:t xml:space="preserve"> investment also </w:t>
      </w:r>
      <w:r w:rsidRPr="00A00E10">
        <w:rPr>
          <w:rStyle w:val="StyleUnderline"/>
          <w:highlight w:val="cyan"/>
        </w:rPr>
        <w:t>decreased</w:t>
      </w:r>
      <w:r w:rsidRPr="00A00E10">
        <w:rPr>
          <w:sz w:val="16"/>
        </w:rPr>
        <w:t xml:space="preserve">.[90] </w:t>
      </w:r>
      <w:r w:rsidRPr="00A00E10">
        <w:rPr>
          <w:rStyle w:val="StyleUnderline"/>
          <w:highlight w:val="cyan"/>
        </w:rPr>
        <w:t>Difficulties in acquiring data</w:t>
      </w:r>
      <w:r w:rsidRPr="00A00E10">
        <w:rPr>
          <w:sz w:val="16"/>
        </w:rPr>
        <w:t xml:space="preserve"> or using it for targeted services like advertising due to the GDPR </w:t>
      </w:r>
      <w:r w:rsidRPr="00A00E10">
        <w:rPr>
          <w:rStyle w:val="Emphasis"/>
          <w:highlight w:val="cyan"/>
        </w:rPr>
        <w:t>disproportionately affected small businesses</w:t>
      </w:r>
      <w:r w:rsidRPr="00A00E10">
        <w:rPr>
          <w:sz w:val="16"/>
        </w:rPr>
        <w:t xml:space="preserve">[91] </w:t>
      </w:r>
      <w:r w:rsidRPr="00A00E10">
        <w:rPr>
          <w:rStyle w:val="StyleUnderline"/>
        </w:rPr>
        <w:t>and newer or potential entrants that lacked an established brand presence predating the GDPR</w:t>
      </w:r>
      <w:r w:rsidRPr="00A00E10">
        <w:rPr>
          <w:sz w:val="16"/>
        </w:rPr>
        <w:t xml:space="preserve">. Because of the GDPR, the </w:t>
      </w:r>
      <w:r w:rsidRPr="00A00E10">
        <w:rPr>
          <w:rStyle w:val="StyleUnderline"/>
          <w:highlight w:val="cyan"/>
        </w:rPr>
        <w:t>productivity</w:t>
      </w:r>
      <w:r w:rsidRPr="00A00E10">
        <w:rPr>
          <w:sz w:val="16"/>
        </w:rPr>
        <w:t xml:space="preserve"> of EU firms </w:t>
      </w:r>
      <w:r w:rsidRPr="00A00E10">
        <w:rPr>
          <w:rStyle w:val="Emphasis"/>
          <w:highlight w:val="cyan"/>
        </w:rPr>
        <w:t>reduced</w:t>
      </w:r>
      <w:r w:rsidRPr="00A00E10">
        <w:rPr>
          <w:sz w:val="16"/>
        </w:rPr>
        <w:t xml:space="preserve"> </w:t>
      </w:r>
      <w:r w:rsidRPr="00A00E10">
        <w:rPr>
          <w:rStyle w:val="StyleUnderline"/>
          <w:highlight w:val="cyan"/>
        </w:rPr>
        <w:t>relative to</w:t>
      </w:r>
      <w:r w:rsidRPr="00A00E10">
        <w:rPr>
          <w:rStyle w:val="StyleUnderline"/>
        </w:rPr>
        <w:t xml:space="preserve"> </w:t>
      </w:r>
      <w:r w:rsidRPr="00A00E10">
        <w:rPr>
          <w:sz w:val="16"/>
        </w:rPr>
        <w:t xml:space="preserve">their </w:t>
      </w:r>
      <w:r w:rsidRPr="00A00E10">
        <w:rPr>
          <w:rStyle w:val="StyleUnderline"/>
          <w:highlight w:val="cyan"/>
        </w:rPr>
        <w:t>American counterparts</w:t>
      </w:r>
      <w:r w:rsidRPr="00A00E10">
        <w:rPr>
          <w:sz w:val="16"/>
        </w:rPr>
        <w:t>, and European tech start-ups saw reduced access to investment for research and development, further hampering innovation.[92]</w:t>
      </w:r>
    </w:p>
    <w:p w14:paraId="5F1D8062" w14:textId="77777777" w:rsidR="0003251C" w:rsidRDefault="0003251C" w:rsidP="0003251C">
      <w:pPr>
        <w:pStyle w:val="Heading4"/>
      </w:pPr>
      <w:r>
        <w:t xml:space="preserve">Requiring compensation for data </w:t>
      </w:r>
      <w:r w:rsidRPr="00DA516A">
        <w:rPr>
          <w:u w:val="single"/>
        </w:rPr>
        <w:t>prices out</w:t>
      </w:r>
      <w:r>
        <w:t xml:space="preserve"> small firms and </w:t>
      </w:r>
      <w:r w:rsidRPr="00CE043F">
        <w:rPr>
          <w:u w:val="single"/>
        </w:rPr>
        <w:t>worsens</w:t>
      </w:r>
      <w:r>
        <w:t xml:space="preserve"> concentration. </w:t>
      </w:r>
    </w:p>
    <w:p w14:paraId="09D3106A" w14:textId="77777777" w:rsidR="0003251C" w:rsidRPr="00CF7E01" w:rsidRDefault="0003251C" w:rsidP="0003251C">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012959B3" w14:textId="77777777" w:rsidR="0003251C" w:rsidRPr="00CF7E01" w:rsidRDefault="0003251C" w:rsidP="0003251C">
      <w:pPr>
        <w:rPr>
          <w:sz w:val="16"/>
        </w:rPr>
      </w:pPr>
      <w:r w:rsidRPr="00CF7E01">
        <w:rPr>
          <w:sz w:val="16"/>
        </w:rPr>
        <w:t xml:space="preserve">It appears </w:t>
      </w:r>
      <w:r w:rsidRPr="00CF7E01">
        <w:rPr>
          <w:rStyle w:val="StyleUnderline"/>
          <w:highlight w:val="cyan"/>
        </w:rPr>
        <w:t>GDPR</w:t>
      </w:r>
      <w:r w:rsidRPr="00CF7E01">
        <w:rPr>
          <w:rStyle w:val="StyleUnderline"/>
        </w:rPr>
        <w:t xml:space="preserve"> has put smaller firms at a relative disadvantage</w:t>
      </w:r>
      <w:r w:rsidRPr="00CF7E01">
        <w:rPr>
          <w:sz w:val="16"/>
        </w:rPr>
        <w:t xml:space="preserve"> and that it has </w:t>
      </w:r>
      <w:r w:rsidRPr="00CF7E01">
        <w:rPr>
          <w:rStyle w:val="Emphasis"/>
          <w:highlight w:val="cyan"/>
        </w:rPr>
        <w:t>increased market concentration</w:t>
      </w:r>
      <w:r w:rsidRPr="00CF7E01">
        <w:rPr>
          <w:sz w:val="16"/>
        </w:rPr>
        <w:t xml:space="preserve">, particularly benefiting very large firms, notably Google.  </w:t>
      </w:r>
    </w:p>
    <w:p w14:paraId="2A62DB6E" w14:textId="77777777" w:rsidR="0003251C" w:rsidRPr="00CF7E01" w:rsidRDefault="0003251C" w:rsidP="0003251C">
      <w:pPr>
        <w:rPr>
          <w:sz w:val="16"/>
        </w:rPr>
      </w:pPr>
      <w:r w:rsidRPr="00CF7E01">
        <w:rPr>
          <w:sz w:val="16"/>
        </w:rPr>
        <w:t xml:space="preserve">The reason is that GDPR </w:t>
      </w:r>
      <w:r w:rsidRPr="00CF7E01">
        <w:rPr>
          <w:rStyle w:val="StyleUnderline"/>
          <w:highlight w:val="cyan"/>
        </w:rPr>
        <w:t>increases</w:t>
      </w:r>
      <w:r w:rsidRPr="00CF7E01">
        <w:rPr>
          <w:rStyle w:val="StyleUnderline"/>
        </w:rPr>
        <w:t xml:space="preserve"> the </w:t>
      </w:r>
      <w:r w:rsidRPr="00CF7E01">
        <w:rPr>
          <w:rStyle w:val="Emphasis"/>
          <w:highlight w:val="cyan"/>
        </w:rPr>
        <w:t>fixed costs</w:t>
      </w:r>
      <w:r w:rsidRPr="00CF7E01">
        <w:rPr>
          <w:rStyle w:val="StyleUnderline"/>
          <w:highlight w:val="cyan"/>
        </w:rPr>
        <w:t xml:space="preserve"> of data manipulation</w:t>
      </w:r>
      <w:r w:rsidRPr="00CF7E01">
        <w:rPr>
          <w:sz w:val="16"/>
        </w:rPr>
        <w:t xml:space="preserve">, and hence </w:t>
      </w:r>
      <w:r w:rsidRPr="00CF7E01">
        <w:rPr>
          <w:rStyle w:val="StyleUnderline"/>
        </w:rPr>
        <w:t>creates new economies of scale – and advantages for large firms</w:t>
      </w:r>
      <w:r w:rsidRPr="00CF7E01">
        <w:rPr>
          <w:sz w:val="16"/>
        </w:rPr>
        <w:t xml:space="preserve">. </w:t>
      </w:r>
      <w:r w:rsidRPr="00CF7E01">
        <w:rPr>
          <w:rStyle w:val="StyleUnderline"/>
        </w:rPr>
        <w:t xml:space="preserve">It's </w:t>
      </w:r>
      <w:r w:rsidRPr="00CF7E01">
        <w:rPr>
          <w:rStyle w:val="StyleUnderline"/>
          <w:highlight w:val="cyan"/>
        </w:rPr>
        <w:t xml:space="preserve">like telling everyone they need </w:t>
      </w:r>
      <w:r w:rsidRPr="00CF7E01">
        <w:rPr>
          <w:rStyle w:val="StyleUnderline"/>
        </w:rPr>
        <w:t xml:space="preserve">to buy </w:t>
      </w:r>
      <w:r w:rsidRPr="00CF7E01">
        <w:rPr>
          <w:rStyle w:val="StyleUnderline"/>
          <w:highlight w:val="cyan"/>
        </w:rPr>
        <w:t xml:space="preserve">a </w:t>
      </w:r>
      <w:r w:rsidRPr="00CF7E01">
        <w:rPr>
          <w:rStyle w:val="Emphasis"/>
          <w:highlight w:val="cyan"/>
        </w:rPr>
        <w:t>$1 million machine</w:t>
      </w:r>
      <w:r w:rsidRPr="00CF7E01">
        <w:rPr>
          <w:rStyle w:val="StyleUnderline"/>
          <w:highlight w:val="cyan"/>
        </w:rPr>
        <w:t xml:space="preserve"> to make cookies</w:t>
      </w:r>
      <w:r w:rsidRPr="00CF7E01">
        <w:rPr>
          <w:sz w:val="16"/>
        </w:rPr>
        <w:t xml:space="preserve">. </w:t>
      </w:r>
      <w:r w:rsidRPr="00CF7E01">
        <w:rPr>
          <w:rStyle w:val="StyleUnderline"/>
          <w:highlight w:val="cyan"/>
        </w:rPr>
        <w:t>Google can afford</w:t>
      </w:r>
      <w:r w:rsidRPr="00CF7E01">
        <w:rPr>
          <w:sz w:val="16"/>
        </w:rPr>
        <w:t xml:space="preserve"> that, but your local bakery? Moreover, it </w:t>
      </w:r>
      <w:r w:rsidRPr="00CF7E01">
        <w:rPr>
          <w:rStyle w:val="StyleUnderline"/>
          <w:highlight w:val="cyan"/>
        </w:rPr>
        <w:t>gives</w:t>
      </w:r>
      <w:r w:rsidRPr="00CF7E01">
        <w:rPr>
          <w:rStyle w:val="StyleUnderline"/>
        </w:rPr>
        <w:t xml:space="preserve"> an </w:t>
      </w:r>
      <w:r w:rsidRPr="00CF7E01">
        <w:rPr>
          <w:rStyle w:val="StyleUnderline"/>
          <w:highlight w:val="cyan"/>
        </w:rPr>
        <w:t>advantage to</w:t>
      </w:r>
      <w:r w:rsidRPr="00CF7E01">
        <w:rPr>
          <w:rStyle w:val="StyleUnderline"/>
        </w:rPr>
        <w:t xml:space="preserve"> those who have </w:t>
      </w:r>
      <w:r w:rsidRPr="00CF7E01">
        <w:rPr>
          <w:rStyle w:val="Emphasis"/>
          <w:highlight w:val="cyan"/>
        </w:rPr>
        <w:t>large proprietary</w:t>
      </w:r>
      <w:r w:rsidRPr="00CF7E01">
        <w:rPr>
          <w:rStyle w:val="StyleUnderline"/>
          <w:highlight w:val="cyan"/>
        </w:rPr>
        <w:t xml:space="preserve"> </w:t>
      </w:r>
      <w:r w:rsidRPr="00CF7E01">
        <w:rPr>
          <w:rStyle w:val="StyleUnderline"/>
        </w:rPr>
        <w:t xml:space="preserve">(first party) </w:t>
      </w:r>
      <w:r w:rsidRPr="00CF7E01">
        <w:rPr>
          <w:rStyle w:val="StyleUnderline"/>
          <w:highlight w:val="cyan"/>
        </w:rPr>
        <w:t>data sets</w:t>
      </w:r>
      <w:r w:rsidRPr="00CF7E01">
        <w:rPr>
          <w:rStyle w:val="StyleUnderline"/>
        </w:rPr>
        <w:t xml:space="preserve"> and hence can more easily contact customers.</w:t>
      </w:r>
      <w:r w:rsidRPr="00CF7E01">
        <w:rPr>
          <w:sz w:val="16"/>
        </w:rPr>
        <w:t xml:space="preserve"> </w:t>
      </w:r>
    </w:p>
    <w:p w14:paraId="2D88D5AB" w14:textId="77777777" w:rsidR="0003251C" w:rsidRPr="00CF7E01" w:rsidRDefault="0003251C" w:rsidP="0003251C">
      <w:pPr>
        <w:rPr>
          <w:rStyle w:val="StyleUnderline"/>
        </w:rPr>
      </w:pPr>
      <w:r w:rsidRPr="00CF7E01">
        <w:rPr>
          <w:sz w:val="16"/>
        </w:rPr>
        <w:t xml:space="preserve">An anecdote may help to illustrate this point: while writing this blog, I talked to a </w:t>
      </w:r>
      <w:r w:rsidRPr="00CF7E01">
        <w:rPr>
          <w:rStyle w:val="StyleUnderline"/>
        </w:rPr>
        <w:t xml:space="preserve">small Spanish B2B company which used to have a contact database of 300,000 firms. The day GDPR started, that dropped to 15,000 because they needed </w:t>
      </w:r>
      <w:r w:rsidRPr="00CF7E01">
        <w:rPr>
          <w:rStyle w:val="Emphasis"/>
        </w:rPr>
        <w:t>explicit consent</w:t>
      </w:r>
      <w:r w:rsidRPr="00CF7E01">
        <w:rPr>
          <w:rStyle w:val="StyleUnderline"/>
        </w:rPr>
        <w:t xml:space="preserve">. </w:t>
      </w:r>
    </w:p>
    <w:p w14:paraId="7579C3C4" w14:textId="77777777" w:rsidR="0003251C" w:rsidRDefault="0003251C" w:rsidP="0003251C">
      <w:pPr>
        <w:rPr>
          <w:rStyle w:val="StyleUnderline"/>
        </w:rPr>
      </w:pPr>
      <w:r w:rsidRPr="00CF7E01">
        <w:rPr>
          <w:sz w:val="16"/>
        </w:rPr>
        <w:t>The systematic evidence seems to point in the same direction as that anecdote: according to Peuker et al (2022) and others, although the market  for web tech services overall is reduced, and hence all firms suffer losses, the largest firm—Google—loses relatively less and significantly increases market share in important markets such as advertising—Google’s increasing share single-handedly contributes to increasing market concentration (see Table 7 from Peukert et al (2022 and Figure 2 below). Hence, as they put it, “</w:t>
      </w:r>
      <w:r w:rsidRPr="00CF7E01">
        <w:rPr>
          <w:rStyle w:val="Emphasis"/>
          <w:highlight w:val="cyan"/>
        </w:rPr>
        <w:t>privacy regulation</w:t>
      </w:r>
      <w:r w:rsidRPr="00CF7E01">
        <w:rPr>
          <w:sz w:val="16"/>
        </w:rPr>
        <w:t xml:space="preserve"> may </w:t>
      </w:r>
      <w:r w:rsidRPr="00CF7E01">
        <w:rPr>
          <w:rStyle w:val="StyleUnderline"/>
        </w:rPr>
        <w:t xml:space="preserve">have </w:t>
      </w:r>
      <w:r w:rsidRPr="00CF7E01">
        <w:rPr>
          <w:rStyle w:val="Emphasis"/>
          <w:highlight w:val="cyan"/>
        </w:rPr>
        <w:t>unintended consequences</w:t>
      </w:r>
      <w:r w:rsidRPr="00CF7E01">
        <w:rPr>
          <w:rStyle w:val="StyleUnderline"/>
          <w:highlight w:val="cyan"/>
        </w:rPr>
        <w:t xml:space="preserve"> for market structure and competition</w:t>
      </w:r>
      <w:r w:rsidRPr="00CF7E01">
        <w:rPr>
          <w:rStyle w:val="StyleUnderline"/>
        </w:rPr>
        <w:t>”.</w:t>
      </w:r>
    </w:p>
    <w:p w14:paraId="4BEEC331" w14:textId="77777777" w:rsidR="0003251C" w:rsidRDefault="0003251C" w:rsidP="0003251C">
      <w:pPr>
        <w:pStyle w:val="Heading4"/>
      </w:pPr>
      <w:r>
        <w:t xml:space="preserve">1. There’s </w:t>
      </w:r>
      <w:r w:rsidRPr="00A80D4B">
        <w:rPr>
          <w:u w:val="single"/>
        </w:rPr>
        <w:t>no uniqueness</w:t>
      </w:r>
      <w:r>
        <w:t xml:space="preserve">. Companies are innovating around model collapse, but that requires tons of data. The </w:t>
      </w:r>
      <w:r w:rsidRPr="009D6269">
        <w:rPr>
          <w:u w:val="single"/>
        </w:rPr>
        <w:t>only</w:t>
      </w:r>
      <w:r>
        <w:t xml:space="preserve"> scenario for collapse is post-AFF.</w:t>
      </w:r>
    </w:p>
    <w:p w14:paraId="21C30D70" w14:textId="77777777" w:rsidR="0003251C" w:rsidRPr="006802C6" w:rsidRDefault="0003251C" w:rsidP="0003251C">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52E744F9" w14:textId="77777777" w:rsidR="0003251C" w:rsidRPr="00717AA2" w:rsidRDefault="0003251C" w:rsidP="0003251C">
      <w:pPr>
        <w:rPr>
          <w:sz w:val="16"/>
        </w:rPr>
      </w:pPr>
      <w:r w:rsidRPr="006802C6">
        <w:rPr>
          <w:sz w:val="16"/>
        </w:rPr>
        <w:t xml:space="preserve">Abstract: The rise of generative artificial intelligence (AI) technology has raised concerns that a few large companies or digital platforms will corner the market. By controlling vast troves of data necessary to train foundation models, these firms could raise entry barriers, stifle competition and innovation, and ultimately harm consumers. Contrary to this fear, </w:t>
      </w:r>
      <w:r w:rsidRPr="00580B2A">
        <w:rPr>
          <w:rStyle w:val="Emphasis"/>
        </w:rPr>
        <w:t>thriving data markets</w:t>
      </w:r>
      <w:r w:rsidRPr="00580B2A">
        <w:rPr>
          <w:rStyle w:val="StyleUnderline"/>
        </w:rPr>
        <w:t xml:space="preserve"> allow developers to access training data on an open-source or commercial basis</w:t>
      </w:r>
      <w:r w:rsidRPr="006802C6">
        <w:rPr>
          <w:sz w:val="16"/>
        </w:rPr>
        <w:t xml:space="preserve">, making it so that </w:t>
      </w:r>
      <w:r w:rsidRPr="00580B2A">
        <w:rPr>
          <w:rStyle w:val="StyleUnderline"/>
          <w:highlight w:val="cyan"/>
        </w:rPr>
        <w:t>data access</w:t>
      </w:r>
      <w:r w:rsidRPr="006802C6">
        <w:rPr>
          <w:sz w:val="16"/>
        </w:rPr>
        <w:t xml:space="preserve"> is </w:t>
      </w:r>
      <w:r w:rsidRPr="00580B2A">
        <w:rPr>
          <w:rStyle w:val="Emphasis"/>
          <w:highlight w:val="cyan"/>
        </w:rPr>
        <w:t>not currently a barrier to entry</w:t>
      </w:r>
      <w:r w:rsidRPr="006802C6">
        <w:rPr>
          <w:sz w:val="16"/>
        </w:rPr>
        <w:t xml:space="preserve"> in the generative AI market. In fact, </w:t>
      </w:r>
      <w:r w:rsidRPr="00580B2A">
        <w:rPr>
          <w:rStyle w:val="StyleUnderline"/>
          <w:highlight w:val="cyan"/>
        </w:rPr>
        <w:t>tech giants</w:t>
      </w:r>
      <w:r w:rsidRPr="006802C6">
        <w:rPr>
          <w:sz w:val="16"/>
        </w:rPr>
        <w:t xml:space="preserve"> with access to high volumes of user data </w:t>
      </w:r>
      <w:r w:rsidRPr="00580B2A">
        <w:rPr>
          <w:rStyle w:val="StyleUnderline"/>
          <w:highlight w:val="cyan"/>
        </w:rPr>
        <w:t xml:space="preserve">face </w:t>
      </w:r>
      <w:r w:rsidRPr="00580B2A">
        <w:rPr>
          <w:rStyle w:val="Emphasis"/>
          <w:highlight w:val="cyan"/>
        </w:rPr>
        <w:t xml:space="preserve">stiff </w:t>
      </w:r>
      <w:r w:rsidRPr="006802C6">
        <w:rPr>
          <w:rStyle w:val="Emphasis"/>
          <w:highlight w:val="cyan"/>
        </w:rPr>
        <w:t>competition</w:t>
      </w:r>
      <w:r w:rsidRPr="006802C6">
        <w:rPr>
          <w:sz w:val="16"/>
          <w:highlight w:val="cyan"/>
        </w:rPr>
        <w:t xml:space="preserve"> </w:t>
      </w:r>
      <w:r w:rsidRPr="006802C6">
        <w:rPr>
          <w:rStyle w:val="StyleUnderline"/>
          <w:highlight w:val="cyan"/>
        </w:rPr>
        <w:t>from independent firms</w:t>
      </w:r>
      <w:r w:rsidRPr="006802C6">
        <w:rPr>
          <w:rStyle w:val="StyleUnderline"/>
        </w:rPr>
        <w:t xml:space="preserve"> and startups that can outcompete larger rivals through superior algorithms or user experiences</w:t>
      </w:r>
      <w:r w:rsidRPr="006802C6">
        <w:rPr>
          <w:sz w:val="16"/>
        </w:rPr>
        <w:t xml:space="preserve">. Technological advancements, such as synthetic data and </w:t>
      </w:r>
      <w:r w:rsidRPr="006802C6">
        <w:rPr>
          <w:rStyle w:val="StyleUnderline"/>
          <w:highlight w:val="cyan"/>
        </w:rPr>
        <w:t>engineering workarounds that lower data demands</w:t>
      </w:r>
      <w:r w:rsidRPr="006802C6">
        <w:rPr>
          <w:sz w:val="16"/>
        </w:rPr>
        <w:t xml:space="preserve"> and training costs, also </w:t>
      </w:r>
      <w:r w:rsidRPr="006802C6">
        <w:rPr>
          <w:rStyle w:val="StyleUnderline"/>
        </w:rPr>
        <w:t>suggest</w:t>
      </w:r>
      <w:r w:rsidRPr="006802C6">
        <w:rPr>
          <w:sz w:val="16"/>
        </w:rPr>
        <w:t xml:space="preserve"> that </w:t>
      </w:r>
      <w:r w:rsidRPr="006802C6">
        <w:rPr>
          <w:rStyle w:val="StyleUnderline"/>
          <w:highlight w:val="cyan"/>
        </w:rPr>
        <w:t xml:space="preserve">concerns about </w:t>
      </w:r>
      <w:r w:rsidRPr="006802C6">
        <w:rPr>
          <w:rStyle w:val="Emphasis"/>
          <w:highlight w:val="cyan"/>
        </w:rPr>
        <w:t>data scarcity</w:t>
      </w:r>
      <w:r w:rsidRPr="006802C6">
        <w:rPr>
          <w:rStyle w:val="StyleUnderline"/>
        </w:rPr>
        <w:t xml:space="preserve"> limiting AI innovation </w:t>
      </w:r>
      <w:r w:rsidRPr="006802C6">
        <w:rPr>
          <w:rStyle w:val="Emphasis"/>
          <w:highlight w:val="cyan"/>
        </w:rPr>
        <w:t>are overblown</w:t>
      </w:r>
      <w:r w:rsidRPr="006802C6">
        <w:rPr>
          <w:sz w:val="16"/>
        </w:rPr>
        <w:t xml:space="preserve">. Additionally, the industry’s shift towards more specialized foundation models and tailored AI applications also demonstrates that access to the “right” kind of data rather than vast troves of user data is paramount, further eroding the purported advantage of large tech giants. Conversely, </w:t>
      </w:r>
      <w:r w:rsidRPr="006802C6">
        <w:rPr>
          <w:rStyle w:val="Emphasis"/>
          <w:highlight w:val="cyan"/>
        </w:rPr>
        <w:t>preemptive regulations</w:t>
      </w:r>
      <w:r w:rsidRPr="006802C6">
        <w:rPr>
          <w:sz w:val="16"/>
        </w:rPr>
        <w:t xml:space="preserve"> </w:t>
      </w:r>
      <w:r w:rsidRPr="006802C6">
        <w:rPr>
          <w:rStyle w:val="StyleUnderline"/>
        </w:rPr>
        <w:t xml:space="preserve">and remedies proposed </w:t>
      </w:r>
      <w:r w:rsidRPr="006802C6">
        <w:rPr>
          <w:rStyle w:val="StyleUnderline"/>
          <w:highlight w:val="cyan"/>
        </w:rPr>
        <w:t>to combat</w:t>
      </w:r>
      <w:r w:rsidRPr="006802C6">
        <w:rPr>
          <w:rStyle w:val="StyleUnderline"/>
        </w:rPr>
        <w:t xml:space="preserve"> future </w:t>
      </w:r>
      <w:r w:rsidRPr="006802C6">
        <w:rPr>
          <w:rStyle w:val="Emphasis"/>
          <w:highlight w:val="cyan"/>
        </w:rPr>
        <w:t>data scarcity</w:t>
      </w:r>
      <w:r w:rsidRPr="006802C6">
        <w:rPr>
          <w:rStyle w:val="StyleUnderline"/>
        </w:rPr>
        <w:t xml:space="preserve"> or </w:t>
      </w:r>
      <w:r w:rsidRPr="006802C6">
        <w:rPr>
          <w:rStyle w:val="Emphasis"/>
          <w:highlight w:val="cyan"/>
        </w:rPr>
        <w:t>monopolization</w:t>
      </w:r>
      <w:r w:rsidRPr="006802C6">
        <w:rPr>
          <w:rStyle w:val="StyleUnderline"/>
        </w:rPr>
        <w:t xml:space="preserve"> would likely </w:t>
      </w:r>
      <w:r w:rsidRPr="006802C6">
        <w:rPr>
          <w:rStyle w:val="Emphasis"/>
          <w:highlight w:val="cyan"/>
        </w:rPr>
        <w:t>harm</w:t>
      </w:r>
      <w:r w:rsidRPr="006802C6">
        <w:rPr>
          <w:rStyle w:val="StyleUnderline"/>
          <w:highlight w:val="cyan"/>
        </w:rPr>
        <w:t xml:space="preserve"> AI </w:t>
      </w:r>
      <w:r w:rsidRPr="006802C6">
        <w:rPr>
          <w:rStyle w:val="StyleUnderline"/>
        </w:rPr>
        <w:t xml:space="preserve">development and </w:t>
      </w:r>
      <w:r w:rsidRPr="006802C6">
        <w:rPr>
          <w:rStyle w:val="Emphasis"/>
          <w:highlight w:val="cyan"/>
        </w:rPr>
        <w:t>innovation</w:t>
      </w:r>
      <w:r w:rsidRPr="006802C6">
        <w:rPr>
          <w:sz w:val="16"/>
        </w:rPr>
        <w:t>. Current US antitrust law instead provides a flexible, pragmatic framework for policing exclusionary conduct by firms controlling key data inputs should these concerns materialize in the future.</w:t>
      </w:r>
    </w:p>
    <w:p w14:paraId="0D4DE2A5" w14:textId="77777777" w:rsidR="0003251C" w:rsidRDefault="0003251C" w:rsidP="0003251C">
      <w:pPr>
        <w:pStyle w:val="Heading4"/>
      </w:pPr>
      <w:r>
        <w:t xml:space="preserve">2. They </w:t>
      </w:r>
      <w:r w:rsidRPr="000E5BC6">
        <w:rPr>
          <w:u w:val="single"/>
        </w:rPr>
        <w:t>agree</w:t>
      </w:r>
      <w:r>
        <w:t xml:space="preserve"> consumers default towards </w:t>
      </w:r>
      <w:r w:rsidRPr="002947D6">
        <w:rPr>
          <w:u w:val="single"/>
        </w:rPr>
        <w:t>privacy</w:t>
      </w:r>
      <w:r>
        <w:t xml:space="preserve">, which means there’s only a risk AI systems get </w:t>
      </w:r>
      <w:r w:rsidRPr="002B2A40">
        <w:rPr>
          <w:u w:val="single"/>
        </w:rPr>
        <w:t>worse</w:t>
      </w:r>
      <w:r>
        <w:t xml:space="preserve">. </w:t>
      </w:r>
    </w:p>
    <w:p w14:paraId="7FFC93C7" w14:textId="77777777" w:rsidR="0003251C" w:rsidRPr="00087D75" w:rsidRDefault="0003251C" w:rsidP="0003251C">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17BE3035" w14:textId="77777777" w:rsidR="0003251C" w:rsidRPr="00333948" w:rsidRDefault="0003251C" w:rsidP="0003251C">
      <w:pPr>
        <w:rPr>
          <w:sz w:val="16"/>
        </w:rPr>
      </w:pPr>
      <w:r w:rsidRPr="0034108E">
        <w:rPr>
          <w:sz w:val="16"/>
        </w:rPr>
        <w:t xml:space="preserve">The advent of GenAI magnifies this tradeoff. Unlike traditional AI systems that rely on structured datasets, </w:t>
      </w:r>
      <w:r w:rsidRPr="0034108E">
        <w:rPr>
          <w:rStyle w:val="StyleUnderline"/>
          <w:highlight w:val="cyan"/>
        </w:rPr>
        <w:t>GenAI models</w:t>
      </w:r>
      <w:r w:rsidRPr="0034108E">
        <w:rPr>
          <w:rStyle w:val="StyleUnderline"/>
        </w:rPr>
        <w:t xml:space="preserve"> increasingly depend on unstructured, context-rich data</w:t>
      </w:r>
      <w:r w:rsidRPr="0034108E">
        <w:rPr>
          <w:sz w:val="16"/>
        </w:rPr>
        <w:t xml:space="preserve">— including behavioral logs, textual content, and interaction histories (Gupta et al., 2023). This </w:t>
      </w:r>
      <w:r w:rsidRPr="0034108E">
        <w:rPr>
          <w:rStyle w:val="StyleUnderline"/>
        </w:rPr>
        <w:t xml:space="preserve">reliance </w:t>
      </w:r>
      <w:r w:rsidRPr="0034108E">
        <w:rPr>
          <w:rStyle w:val="StyleUnderline"/>
          <w:highlight w:val="cyan"/>
        </w:rPr>
        <w:t>create</w:t>
      </w:r>
      <w:r w:rsidRPr="0034108E">
        <w:rPr>
          <w:rStyle w:val="StyleUnderline"/>
        </w:rPr>
        <w:t xml:space="preserve">s </w:t>
      </w:r>
      <w:r w:rsidRPr="0034108E">
        <w:rPr>
          <w:rStyle w:val="Emphasis"/>
          <w:highlight w:val="cyan"/>
        </w:rPr>
        <w:t>new privacy challenges</w:t>
      </w:r>
      <w:r w:rsidRPr="0034108E">
        <w:rPr>
          <w:sz w:val="16"/>
        </w:rPr>
        <w:t xml:space="preserve">, as some generative models could occasionally memorize records and reproduce them (exactly or approximately) in the synthetic data (Ganev, 2023). </w:t>
      </w:r>
      <w:r w:rsidRPr="0034108E">
        <w:rPr>
          <w:rStyle w:val="StyleUnderline"/>
        </w:rPr>
        <w:t>Owing to these risks</w:t>
      </w:r>
      <w:r w:rsidRPr="0034108E">
        <w:rPr>
          <w:sz w:val="16"/>
        </w:rPr>
        <w:t xml:space="preserve">, </w:t>
      </w:r>
      <w:r w:rsidRPr="00C81ECA">
        <w:rPr>
          <w:rStyle w:val="StyleUnderline"/>
        </w:rPr>
        <w:t>regulators</w:t>
      </w:r>
      <w:r w:rsidRPr="0034108E">
        <w:rPr>
          <w:rStyle w:val="StyleUnderline"/>
        </w:rPr>
        <w:t xml:space="preserve"> and firms are </w:t>
      </w:r>
      <w:r w:rsidRPr="00C81ECA">
        <w:rPr>
          <w:rStyle w:val="StyleUnderline"/>
        </w:rPr>
        <w:t xml:space="preserve">compelled to enforce </w:t>
      </w:r>
      <w:r w:rsidRPr="0034108E">
        <w:rPr>
          <w:rStyle w:val="Emphasis"/>
          <w:highlight w:val="cyan"/>
        </w:rPr>
        <w:t>stricter privacy constraints</w:t>
      </w:r>
      <w:r w:rsidRPr="0034108E">
        <w:rPr>
          <w:sz w:val="16"/>
        </w:rPr>
        <w:t xml:space="preserve">, even as these </w:t>
      </w:r>
      <w:r w:rsidRPr="00C81ECA">
        <w:rPr>
          <w:rStyle w:val="Emphasis"/>
        </w:rPr>
        <w:t>constraints</w:t>
      </w:r>
      <w:r w:rsidRPr="00C81ECA">
        <w:rPr>
          <w:sz w:val="16"/>
        </w:rPr>
        <w:t xml:space="preserve"> </w:t>
      </w:r>
      <w:r w:rsidRPr="0034108E">
        <w:rPr>
          <w:rStyle w:val="StyleUnderline"/>
          <w:highlight w:val="cyan"/>
        </w:rPr>
        <w:t>reduce</w:t>
      </w:r>
      <w:r w:rsidRPr="0034108E">
        <w:rPr>
          <w:rStyle w:val="StyleUnderline"/>
        </w:rPr>
        <w:t xml:space="preserve"> the </w:t>
      </w:r>
      <w:r w:rsidRPr="0034108E">
        <w:rPr>
          <w:rStyle w:val="Emphasis"/>
          <w:highlight w:val="cyan"/>
        </w:rPr>
        <w:t>volume and granularity</w:t>
      </w:r>
      <w:r w:rsidRPr="0034108E">
        <w:rPr>
          <w:rStyle w:val="StyleUnderline"/>
          <w:highlight w:val="cyan"/>
        </w:rPr>
        <w:t xml:space="preserve"> of data available for model training</w:t>
      </w:r>
      <w:r w:rsidRPr="0034108E">
        <w:rPr>
          <w:sz w:val="16"/>
        </w:rPr>
        <w:t xml:space="preserve">. The result is a technical and institutional dilemma: greater data assurance enhances privacy but </w:t>
      </w:r>
      <w:r w:rsidRPr="0034108E">
        <w:rPr>
          <w:rStyle w:val="StyleUnderline"/>
          <w:highlight w:val="cyan"/>
        </w:rPr>
        <w:t>degrades</w:t>
      </w:r>
      <w:r w:rsidRPr="0034108E">
        <w:rPr>
          <w:sz w:val="16"/>
        </w:rPr>
        <w:t xml:space="preserve"> the </w:t>
      </w:r>
      <w:r w:rsidRPr="0034108E">
        <w:rPr>
          <w:rStyle w:val="Emphasis"/>
          <w:highlight w:val="cyan"/>
        </w:rPr>
        <w:t>informational inputs that sustain AI performance</w:t>
      </w:r>
      <w:r w:rsidRPr="0034108E">
        <w:rPr>
          <w:sz w:val="16"/>
        </w:rPr>
        <w:t>.</w:t>
      </w:r>
    </w:p>
    <w:p w14:paraId="764C1EEB" w14:textId="77777777" w:rsidR="0003251C" w:rsidRPr="00AC1110" w:rsidRDefault="0003251C" w:rsidP="0003251C"/>
    <w:p w14:paraId="36461384" w14:textId="6CF9356B" w:rsidR="0003251C" w:rsidRPr="00F3407B" w:rsidRDefault="0003251C" w:rsidP="0003251C">
      <w:pPr>
        <w:pStyle w:val="Heading2"/>
      </w:pPr>
      <w:r>
        <w:t>Data Economy ADV</w:t>
      </w:r>
    </w:p>
    <w:p w14:paraId="2394AE7C" w14:textId="77777777" w:rsidR="0003251C" w:rsidRDefault="0003251C" w:rsidP="0003251C">
      <w:pPr>
        <w:pStyle w:val="Heading4"/>
      </w:pPr>
      <w:r w:rsidRPr="00916933">
        <w:rPr>
          <w:u w:val="single"/>
        </w:rPr>
        <w:t>Data quality</w:t>
      </w:r>
      <w:r>
        <w:t xml:space="preserve"> solves </w:t>
      </w:r>
      <w:r>
        <w:rPr>
          <w:u w:val="single"/>
        </w:rPr>
        <w:t>NOTHING</w:t>
      </w:r>
      <w:r>
        <w:t xml:space="preserve">, and </w:t>
      </w:r>
      <w:r w:rsidRPr="00DF4E6B">
        <w:rPr>
          <w:u w:val="single"/>
        </w:rPr>
        <w:t>rigged</w:t>
      </w:r>
      <w:r>
        <w:t xml:space="preserve"> </w:t>
      </w:r>
      <w:r w:rsidRPr="00DF4E6B">
        <w:t xml:space="preserve">performance </w:t>
      </w:r>
      <w:r w:rsidRPr="00DF4E6B">
        <w:rPr>
          <w:u w:val="single"/>
        </w:rPr>
        <w:t>benchmarks</w:t>
      </w:r>
      <w:r w:rsidRPr="00DF4E6B">
        <w:t xml:space="preserve"> </w:t>
      </w:r>
      <w:r>
        <w:t xml:space="preserve">are an </w:t>
      </w:r>
      <w:r w:rsidRPr="00916933">
        <w:rPr>
          <w:u w:val="single"/>
        </w:rPr>
        <w:t>alt cause</w:t>
      </w:r>
      <w:r>
        <w:rPr>
          <w:u w:val="single"/>
        </w:rPr>
        <w:t>.</w:t>
      </w:r>
    </w:p>
    <w:p w14:paraId="19F69381" w14:textId="77777777" w:rsidR="0003251C" w:rsidRPr="0043115D" w:rsidRDefault="0003251C" w:rsidP="0003251C">
      <w:r>
        <w:t xml:space="preserve">Celina </w:t>
      </w:r>
      <w:r w:rsidRPr="0043115D">
        <w:rPr>
          <w:rStyle w:val="Style13ptBold"/>
        </w:rPr>
        <w:t>Zhao 25</w:t>
      </w:r>
      <w:r>
        <w:t xml:space="preserve">. Journalist @ Science Magazine. Tarbell Fellow, Tarbell Center for AI Journalism. BS, Science Writing, Biology, MIT. MS, Science Writing, MIT. “AI hallucinates because it’s trained to fake answers it doesn’t know.” Science. 10/28/25. </w:t>
      </w:r>
      <w:r w:rsidRPr="0043115D">
        <w:t>https://www.science.org/content/article/ai-hallucinates-because-it-s-trained-fake-answers-it-doesn-t-know</w:t>
      </w:r>
    </w:p>
    <w:p w14:paraId="23858824" w14:textId="77777777" w:rsidR="0003251C" w:rsidRPr="002F704C" w:rsidRDefault="0003251C" w:rsidP="0003251C">
      <w:pPr>
        <w:rPr>
          <w:sz w:val="16"/>
        </w:rPr>
      </w:pPr>
      <w:r w:rsidRPr="002F704C">
        <w:rPr>
          <w:sz w:val="16"/>
        </w:rPr>
        <w:t xml:space="preserve">But even as the AI company—founded as a nonprofit, now valued at $500 billion—completes its long-awaited restructuring, a nagging issue with its core offering remains unresolved: </w:t>
      </w:r>
      <w:r w:rsidRPr="00585D73">
        <w:rPr>
          <w:rStyle w:val="Emphasis"/>
          <w:highlight w:val="cyan"/>
        </w:rPr>
        <w:t>hallucinations</w:t>
      </w:r>
      <w:r w:rsidRPr="002F704C">
        <w:rPr>
          <w:sz w:val="16"/>
        </w:rPr>
        <w:t xml:space="preserve">. Large language models (LLMs) such as those that underpin OpenAI’s popular ChatGPT platform are prone to confidently spouting factually incorrect statements. These blips </w:t>
      </w:r>
      <w:r w:rsidRPr="00585D73">
        <w:rPr>
          <w:rStyle w:val="StyleUnderline"/>
          <w:highlight w:val="cyan"/>
        </w:rPr>
        <w:t xml:space="preserve">are often </w:t>
      </w:r>
      <w:r w:rsidRPr="00585D73">
        <w:rPr>
          <w:rStyle w:val="Emphasis"/>
          <w:highlight w:val="cyan"/>
        </w:rPr>
        <w:t>attributed</w:t>
      </w:r>
      <w:r w:rsidRPr="00585D73">
        <w:rPr>
          <w:rStyle w:val="StyleUnderline"/>
          <w:highlight w:val="cyan"/>
        </w:rPr>
        <w:t xml:space="preserve"> </w:t>
      </w:r>
      <w:r w:rsidRPr="00585D73">
        <w:rPr>
          <w:rStyle w:val="Emphasis"/>
          <w:highlight w:val="cyan"/>
        </w:rPr>
        <w:t>to</w:t>
      </w:r>
      <w:r w:rsidRPr="00585D73">
        <w:rPr>
          <w:rStyle w:val="StyleUnderline"/>
          <w:highlight w:val="cyan"/>
        </w:rPr>
        <w:t xml:space="preserve"> </w:t>
      </w:r>
      <w:r w:rsidRPr="00585D73">
        <w:rPr>
          <w:rStyle w:val="Emphasis"/>
          <w:highlight w:val="cyan"/>
        </w:rPr>
        <w:t>bad</w:t>
      </w:r>
      <w:r w:rsidRPr="00207360">
        <w:rPr>
          <w:rStyle w:val="StyleUnderline"/>
        </w:rPr>
        <w:t xml:space="preserve"> input </w:t>
      </w:r>
      <w:r w:rsidRPr="00585D73">
        <w:rPr>
          <w:rStyle w:val="Emphasis"/>
          <w:highlight w:val="cyan"/>
        </w:rPr>
        <w:t>data</w:t>
      </w:r>
      <w:r w:rsidRPr="002F704C">
        <w:rPr>
          <w:sz w:val="16"/>
          <w:highlight w:val="cyan"/>
        </w:rPr>
        <w:t xml:space="preserve">, </w:t>
      </w:r>
      <w:r w:rsidRPr="00585D73">
        <w:rPr>
          <w:rStyle w:val="Emphasis"/>
          <w:highlight w:val="cyan"/>
        </w:rPr>
        <w:t>but</w:t>
      </w:r>
      <w:r w:rsidRPr="002F704C">
        <w:rPr>
          <w:sz w:val="16"/>
        </w:rPr>
        <w:t xml:space="preserve"> in a preprint posted last month, </w:t>
      </w:r>
      <w:r w:rsidRPr="00207360">
        <w:rPr>
          <w:rStyle w:val="StyleUnderline"/>
        </w:rPr>
        <w:t>a team from OpenAI and</w:t>
      </w:r>
      <w:r w:rsidRPr="002F704C">
        <w:rPr>
          <w:sz w:val="16"/>
        </w:rPr>
        <w:t xml:space="preserve"> the </w:t>
      </w:r>
      <w:r w:rsidRPr="00207360">
        <w:rPr>
          <w:rStyle w:val="StyleUnderline"/>
        </w:rPr>
        <w:t>Georgia</w:t>
      </w:r>
      <w:r w:rsidRPr="002F704C">
        <w:rPr>
          <w:sz w:val="16"/>
        </w:rPr>
        <w:t xml:space="preserve"> Institute of </w:t>
      </w:r>
      <w:r w:rsidRPr="00207360">
        <w:rPr>
          <w:rStyle w:val="StyleUnderline"/>
        </w:rPr>
        <w:t>Tech</w:t>
      </w:r>
      <w:r w:rsidRPr="002F704C">
        <w:rPr>
          <w:sz w:val="16"/>
        </w:rPr>
        <w:t xml:space="preserve">nology </w:t>
      </w:r>
      <w:r w:rsidRPr="00207360">
        <w:rPr>
          <w:rStyle w:val="StyleUnderline"/>
        </w:rPr>
        <w:t xml:space="preserve">proves that </w:t>
      </w:r>
      <w:r w:rsidRPr="00585D73">
        <w:rPr>
          <w:rStyle w:val="Emphasis"/>
          <w:highlight w:val="cyan"/>
        </w:rPr>
        <w:t>even with flawless</w:t>
      </w:r>
      <w:r w:rsidRPr="002F704C">
        <w:rPr>
          <w:sz w:val="16"/>
        </w:rPr>
        <w:t xml:space="preserve"> </w:t>
      </w:r>
      <w:r w:rsidRPr="00585D73">
        <w:rPr>
          <w:rStyle w:val="StyleUnderline"/>
          <w:highlight w:val="cyan"/>
        </w:rPr>
        <w:t xml:space="preserve">training </w:t>
      </w:r>
      <w:r w:rsidRPr="00585D73">
        <w:rPr>
          <w:rStyle w:val="Emphasis"/>
          <w:highlight w:val="cyan"/>
        </w:rPr>
        <w:t>data</w:t>
      </w:r>
      <w:r w:rsidRPr="002F704C">
        <w:rPr>
          <w:sz w:val="16"/>
        </w:rPr>
        <w:t xml:space="preserve">, </w:t>
      </w:r>
      <w:r w:rsidRPr="00585D73">
        <w:rPr>
          <w:rStyle w:val="StyleUnderline"/>
          <w:highlight w:val="cyan"/>
        </w:rPr>
        <w:t>LLMs can never be all-knowing</w:t>
      </w:r>
      <w:r w:rsidRPr="002F704C">
        <w:rPr>
          <w:sz w:val="16"/>
        </w:rPr>
        <w:t xml:space="preserve">—in part because </w:t>
      </w:r>
      <w:r w:rsidRPr="00207360">
        <w:rPr>
          <w:rStyle w:val="StyleUnderline"/>
        </w:rPr>
        <w:t>some questions are</w:t>
      </w:r>
      <w:r w:rsidRPr="002F704C">
        <w:rPr>
          <w:sz w:val="16"/>
        </w:rPr>
        <w:t xml:space="preserve"> just </w:t>
      </w:r>
      <w:r w:rsidRPr="00207360">
        <w:rPr>
          <w:rStyle w:val="StyleUnderline"/>
        </w:rPr>
        <w:t>inherently unanswerable</w:t>
      </w:r>
      <w:r w:rsidRPr="002F704C">
        <w:rPr>
          <w:sz w:val="16"/>
        </w:rPr>
        <w:t>.</w:t>
      </w:r>
    </w:p>
    <w:p w14:paraId="54C4A378" w14:textId="77777777" w:rsidR="0003251C" w:rsidRPr="002F704C" w:rsidRDefault="0003251C" w:rsidP="0003251C">
      <w:pPr>
        <w:rPr>
          <w:sz w:val="16"/>
        </w:rPr>
      </w:pPr>
      <w:r w:rsidRPr="002F704C">
        <w:rPr>
          <w:sz w:val="16"/>
        </w:rPr>
        <w:t xml:space="preserve">However, that doesn’t mean </w:t>
      </w:r>
      <w:r w:rsidRPr="00585D73">
        <w:rPr>
          <w:rStyle w:val="Emphasis"/>
          <w:highlight w:val="cyan"/>
        </w:rPr>
        <w:t>hallucinations</w:t>
      </w:r>
      <w:r w:rsidRPr="002F704C">
        <w:rPr>
          <w:sz w:val="16"/>
        </w:rPr>
        <w:t xml:space="preserve"> are inevitable. An AI could just admit three magic words: I don’t know. So why don’t they?</w:t>
      </w:r>
    </w:p>
    <w:p w14:paraId="16C01CFF" w14:textId="77777777" w:rsidR="0003251C" w:rsidRDefault="0003251C" w:rsidP="0003251C">
      <w:pPr>
        <w:rPr>
          <w:sz w:val="16"/>
        </w:rPr>
      </w:pPr>
      <w:r w:rsidRPr="002F704C">
        <w:rPr>
          <w:sz w:val="16"/>
        </w:rPr>
        <w:t xml:space="preserve">The root problem, the researchers say, may lie in how </w:t>
      </w:r>
      <w:r w:rsidRPr="00C300CF">
        <w:rPr>
          <w:rStyle w:val="StyleUnderline"/>
        </w:rPr>
        <w:t>LLMs</w:t>
      </w:r>
      <w:r w:rsidRPr="002F704C">
        <w:rPr>
          <w:sz w:val="16"/>
        </w:rPr>
        <w:t xml:space="preserve"> are trained. They learn to </w:t>
      </w:r>
      <w:r w:rsidRPr="00C300CF">
        <w:rPr>
          <w:rStyle w:val="StyleUnderline"/>
        </w:rPr>
        <w:t>bluff</w:t>
      </w:r>
      <w:r w:rsidRPr="002F704C">
        <w:rPr>
          <w:sz w:val="16"/>
        </w:rPr>
        <w:t xml:space="preserve"> </w:t>
      </w:r>
      <w:r w:rsidRPr="00585D73">
        <w:rPr>
          <w:rStyle w:val="StyleUnderline"/>
          <w:highlight w:val="cyan"/>
        </w:rPr>
        <w:t>because</w:t>
      </w:r>
      <w:r w:rsidRPr="002F704C">
        <w:rPr>
          <w:sz w:val="16"/>
        </w:rPr>
        <w:t xml:space="preserve"> their </w:t>
      </w:r>
      <w:r w:rsidRPr="00585D73">
        <w:rPr>
          <w:rStyle w:val="Emphasis"/>
          <w:highlight w:val="cyan"/>
        </w:rPr>
        <w:t>performance</w:t>
      </w:r>
      <w:r w:rsidRPr="002F704C">
        <w:rPr>
          <w:sz w:val="16"/>
        </w:rPr>
        <w:t xml:space="preserve"> </w:t>
      </w:r>
      <w:r w:rsidRPr="00585D73">
        <w:rPr>
          <w:rStyle w:val="StyleUnderline"/>
        </w:rPr>
        <w:t xml:space="preserve">is </w:t>
      </w:r>
      <w:r w:rsidRPr="00585D73">
        <w:rPr>
          <w:rStyle w:val="StyleUnderline"/>
          <w:highlight w:val="cyan"/>
        </w:rPr>
        <w:t>ranked</w:t>
      </w:r>
      <w:r w:rsidRPr="00585D73">
        <w:rPr>
          <w:rStyle w:val="StyleUnderline"/>
        </w:rPr>
        <w:t xml:space="preserve"> </w:t>
      </w:r>
      <w:r w:rsidRPr="00585D73">
        <w:rPr>
          <w:rStyle w:val="StyleUnderline"/>
          <w:highlight w:val="cyan"/>
        </w:rPr>
        <w:t>using</w:t>
      </w:r>
      <w:r w:rsidRPr="00585D73">
        <w:rPr>
          <w:rStyle w:val="StyleUnderline"/>
        </w:rPr>
        <w:t xml:space="preserve"> standardized</w:t>
      </w:r>
      <w:r w:rsidRPr="002F704C">
        <w:rPr>
          <w:sz w:val="16"/>
        </w:rPr>
        <w:t xml:space="preserve"> </w:t>
      </w:r>
      <w:r w:rsidRPr="00585D73">
        <w:rPr>
          <w:rStyle w:val="Emphasis"/>
          <w:highlight w:val="cyan"/>
        </w:rPr>
        <w:t>benchmarks</w:t>
      </w:r>
      <w:r w:rsidRPr="00585D73">
        <w:rPr>
          <w:rStyle w:val="StyleUnderline"/>
          <w:highlight w:val="cyan"/>
        </w:rPr>
        <w:t xml:space="preserve"> that </w:t>
      </w:r>
      <w:r w:rsidRPr="00585D73">
        <w:rPr>
          <w:rStyle w:val="Emphasis"/>
          <w:highlight w:val="cyan"/>
        </w:rPr>
        <w:t>reward</w:t>
      </w:r>
      <w:r w:rsidRPr="00C300CF">
        <w:rPr>
          <w:rStyle w:val="StyleUnderline"/>
        </w:rPr>
        <w:t xml:space="preserve"> </w:t>
      </w:r>
      <w:r w:rsidRPr="00585D73">
        <w:rPr>
          <w:rStyle w:val="StyleUnderline"/>
          <w:highlight w:val="cyan"/>
        </w:rPr>
        <w:t xml:space="preserve">confident </w:t>
      </w:r>
      <w:r w:rsidRPr="00585D73">
        <w:rPr>
          <w:rStyle w:val="Emphasis"/>
          <w:highlight w:val="cyan"/>
        </w:rPr>
        <w:t>guesses</w:t>
      </w:r>
      <w:r w:rsidRPr="002F704C">
        <w:rPr>
          <w:sz w:val="16"/>
        </w:rPr>
        <w:t xml:space="preserve"> and </w:t>
      </w:r>
      <w:r w:rsidRPr="00357F4D">
        <w:rPr>
          <w:rStyle w:val="StyleUnderline"/>
          <w:highlight w:val="cyan"/>
        </w:rPr>
        <w:t>penalize honest uncertainty</w:t>
      </w:r>
      <w:r w:rsidRPr="002F704C">
        <w:rPr>
          <w:sz w:val="16"/>
        </w:rPr>
        <w:t>. In response, the team calls for a rehaul of benchmarking so accuracy and self-awareness count as much as confidence.</w:t>
      </w:r>
    </w:p>
    <w:p w14:paraId="1485F532" w14:textId="77777777" w:rsidR="0003251C" w:rsidRPr="00001F64" w:rsidRDefault="0003251C" w:rsidP="0003251C">
      <w:pPr>
        <w:pStyle w:val="Heading4"/>
      </w:pPr>
      <w:r>
        <w:t>3. Can’t be existential. No rational existential scenario.</w:t>
      </w:r>
    </w:p>
    <w:p w14:paraId="721C3C4E" w14:textId="77777777" w:rsidR="0003251C" w:rsidRPr="00001F64" w:rsidRDefault="0003251C" w:rsidP="0003251C">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40425E91" w14:textId="77777777" w:rsidR="0003251C" w:rsidRPr="00001F64" w:rsidRDefault="0003251C" w:rsidP="0003251C">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4D32BF9C" w14:textId="77777777" w:rsidR="0003251C" w:rsidRPr="00001F64" w:rsidRDefault="0003251C" w:rsidP="0003251C">
      <w:pPr>
        <w:rPr>
          <w:sz w:val="16"/>
        </w:rPr>
      </w:pPr>
      <w:r w:rsidRPr="00001F64">
        <w:rPr>
          <w:sz w:val="16"/>
        </w:rPr>
        <w:t>Okay, guys.</w:t>
      </w:r>
    </w:p>
    <w:p w14:paraId="2EEDA2D5" w14:textId="77777777" w:rsidR="0003251C" w:rsidRPr="00001F64" w:rsidRDefault="0003251C" w:rsidP="0003251C">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6D8C9314" w14:textId="77777777" w:rsidR="0003251C" w:rsidRPr="00001F64" w:rsidRDefault="0003251C" w:rsidP="0003251C">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44F34DF7" w14:textId="77777777" w:rsidR="0003251C" w:rsidRPr="00001F64" w:rsidRDefault="0003251C" w:rsidP="0003251C">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4502E58E" w14:textId="77777777" w:rsidR="0003251C" w:rsidRPr="00001F64" w:rsidRDefault="0003251C" w:rsidP="0003251C">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1B2D56D9" w14:textId="77777777" w:rsidR="0003251C" w:rsidRPr="00001F64" w:rsidRDefault="0003251C" w:rsidP="0003251C">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356989A4" w14:textId="77777777" w:rsidR="0003251C" w:rsidRPr="00001F64" w:rsidRDefault="0003251C" w:rsidP="0003251C">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2CD22502" w14:textId="77777777" w:rsidR="0003251C" w:rsidRPr="00001F64" w:rsidRDefault="0003251C" w:rsidP="0003251C">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14E27BB2" w14:textId="77777777" w:rsidR="0003251C" w:rsidRPr="00001F64" w:rsidRDefault="0003251C" w:rsidP="0003251C">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4FB01775" w14:textId="77777777" w:rsidR="0003251C" w:rsidRPr="00001F64" w:rsidRDefault="0003251C" w:rsidP="0003251C">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3180BB65" w14:textId="77777777" w:rsidR="0003251C" w:rsidRDefault="0003251C" w:rsidP="0003251C">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7DB7ED63" w14:textId="77777777" w:rsidR="0003251C" w:rsidRDefault="0003251C" w:rsidP="00A85E33">
      <w:pPr>
        <w:rPr>
          <w:rFonts w:asciiTheme="minorHAnsi" w:hAnsiTheme="minorHAnsi" w:cstheme="minorBidi"/>
        </w:rPr>
      </w:pPr>
    </w:p>
    <w:p w14:paraId="197D0FB7" w14:textId="79663A4F" w:rsidR="00002F53" w:rsidRDefault="00002F53" w:rsidP="00002F53">
      <w:pPr>
        <w:pStyle w:val="Heading1"/>
      </w:pPr>
      <w:r>
        <w:t>1NR</w:t>
      </w:r>
    </w:p>
    <w:p w14:paraId="7BD97848" w14:textId="77777777" w:rsidR="00002F53" w:rsidRDefault="00002F53" w:rsidP="00002F53">
      <w:pPr>
        <w:pStyle w:val="Heading2"/>
      </w:pPr>
      <w:r>
        <w:t xml:space="preserve">Midterms </w:t>
      </w:r>
    </w:p>
    <w:p w14:paraId="680CFB3F" w14:textId="77777777" w:rsidR="00002F53" w:rsidRPr="00A443E4" w:rsidRDefault="00002F53" w:rsidP="00002F53">
      <w:pPr>
        <w:pStyle w:val="Heading4"/>
      </w:pPr>
      <w:r>
        <w:t xml:space="preserve">AND, turns </w:t>
      </w:r>
      <w:r>
        <w:rPr>
          <w:u w:val="single"/>
        </w:rPr>
        <w:t>polarization</w:t>
      </w:r>
      <w:r>
        <w:t xml:space="preserve">. </w:t>
      </w:r>
    </w:p>
    <w:p w14:paraId="550F9BD1" w14:textId="77777777" w:rsidR="00002F53" w:rsidRPr="00BA36C8" w:rsidRDefault="00002F53" w:rsidP="00002F5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2D98B66" w14:textId="77777777" w:rsidR="00002F53" w:rsidRPr="00C93245" w:rsidRDefault="00002F53" w:rsidP="00002F53">
      <w:pPr>
        <w:rPr>
          <w:sz w:val="16"/>
        </w:rPr>
      </w:pPr>
      <w:r w:rsidRPr="00C8734D">
        <w:rPr>
          <w:rStyle w:val="StyleUnderline"/>
        </w:rPr>
        <w:t xml:space="preserve">Rebuilding Social </w:t>
      </w:r>
      <w:r w:rsidRPr="00C93245">
        <w:rPr>
          <w:rStyle w:val="Emphasis"/>
        </w:rPr>
        <w:t>Cohesion</w:t>
      </w:r>
      <w:r w:rsidRPr="00C8734D">
        <w:rPr>
          <w:rStyle w:val="StyleUnderline"/>
        </w:rPr>
        <w:t xml:space="preserve"> and</w:t>
      </w:r>
      <w:r w:rsidRPr="00C93245">
        <w:rPr>
          <w:sz w:val="16"/>
        </w:rPr>
        <w:t xml:space="preserve"> National </w:t>
      </w:r>
      <w:r w:rsidRPr="00C93245">
        <w:rPr>
          <w:rStyle w:val="Emphasis"/>
        </w:rPr>
        <w:t>Unity</w:t>
      </w:r>
    </w:p>
    <w:p w14:paraId="7EC5A629" w14:textId="77777777" w:rsidR="00002F53" w:rsidRPr="00C93245" w:rsidRDefault="00002F53" w:rsidP="00002F53">
      <w:pPr>
        <w:rPr>
          <w:sz w:val="16"/>
        </w:rPr>
      </w:pPr>
      <w:r w:rsidRPr="00C93245">
        <w:rPr>
          <w:sz w:val="16"/>
        </w:rPr>
        <w:t xml:space="preserve">One of </w:t>
      </w:r>
      <w:r w:rsidRPr="00C8734D">
        <w:rPr>
          <w:rStyle w:val="StyleUnderline"/>
        </w:rPr>
        <w:t>the most painful things</w:t>
      </w:r>
      <w:r w:rsidRPr="00C93245">
        <w:rPr>
          <w:sz w:val="16"/>
        </w:rPr>
        <w:t xml:space="preserve"> in recent years </w:t>
      </w:r>
      <w:r w:rsidRPr="00C8734D">
        <w:rPr>
          <w:rStyle w:val="StyleUnderline"/>
        </w:rPr>
        <w:t>has been</w:t>
      </w:r>
      <w:r w:rsidRPr="00C93245">
        <w:rPr>
          <w:sz w:val="16"/>
        </w:rPr>
        <w:t xml:space="preserve"> the feeling </w:t>
      </w:r>
      <w:r w:rsidRPr="00C8734D">
        <w:rPr>
          <w:rStyle w:val="StyleUnderline"/>
        </w:rPr>
        <w:t>that</w:t>
      </w:r>
      <w:r w:rsidRPr="00C93245">
        <w:rPr>
          <w:sz w:val="16"/>
        </w:rPr>
        <w:t xml:space="preserve"> we as </w:t>
      </w:r>
      <w:r w:rsidRPr="007D1F20">
        <w:rPr>
          <w:rStyle w:val="StyleUnderline"/>
          <w:highlight w:val="cyan"/>
        </w:rPr>
        <w:t xml:space="preserve">Americans are </w:t>
      </w:r>
      <w:r w:rsidRPr="007D1F20">
        <w:rPr>
          <w:rStyle w:val="Emphasis"/>
          <w:highlight w:val="cyan"/>
        </w:rPr>
        <w:t>hopelessly divided</w:t>
      </w:r>
      <w:r w:rsidRPr="00C93245">
        <w:rPr>
          <w:sz w:val="16"/>
        </w:rPr>
        <w:t xml:space="preserve">. Families argue, friendships strain, and </w:t>
      </w:r>
      <w:r w:rsidRPr="007D1F20">
        <w:rPr>
          <w:rStyle w:val="StyleUnderline"/>
          <w:highlight w:val="cyan"/>
        </w:rPr>
        <w:t xml:space="preserve">every issue seems </w:t>
      </w:r>
      <w:r w:rsidRPr="00C8734D">
        <w:rPr>
          <w:rStyle w:val="StyleUnderline"/>
        </w:rPr>
        <w:t xml:space="preserve">to become a </w:t>
      </w:r>
      <w:r w:rsidRPr="007D1F20">
        <w:rPr>
          <w:rStyle w:val="Emphasis"/>
          <w:highlight w:val="cyan"/>
        </w:rPr>
        <w:t xml:space="preserve">bitter </w:t>
      </w:r>
      <w:r w:rsidRPr="00C93245">
        <w:rPr>
          <w:rStyle w:val="Emphasis"/>
        </w:rPr>
        <w:t>political fight</w:t>
      </w:r>
      <w:r w:rsidRPr="00C93245">
        <w:rPr>
          <w:sz w:val="16"/>
        </w:rPr>
        <w:t>.</w:t>
      </w:r>
    </w:p>
    <w:p w14:paraId="7F84787D" w14:textId="77777777" w:rsidR="00002F53" w:rsidRPr="00C93245" w:rsidRDefault="00002F53" w:rsidP="00002F53">
      <w:pPr>
        <w:rPr>
          <w:sz w:val="16"/>
        </w:rPr>
      </w:pPr>
      <w:r w:rsidRPr="00C93245">
        <w:rPr>
          <w:sz w:val="16"/>
        </w:rPr>
        <w:t xml:space="preserve">The truth is, </w:t>
      </w:r>
      <w:r w:rsidRPr="00C8734D">
        <w:rPr>
          <w:rStyle w:val="StyleUnderline"/>
        </w:rPr>
        <w:t xml:space="preserve">our </w:t>
      </w:r>
      <w:r w:rsidRPr="001A49D2">
        <w:rPr>
          <w:rStyle w:val="StyleUnderline"/>
          <w:highlight w:val="cyan"/>
        </w:rPr>
        <w:t xml:space="preserve">divisions have been </w:t>
      </w:r>
      <w:r w:rsidRPr="001A49D2">
        <w:rPr>
          <w:rStyle w:val="Emphasis"/>
          <w:highlight w:val="cyan"/>
        </w:rPr>
        <w:t>cynically widened by leaders</w:t>
      </w:r>
      <w:r w:rsidRPr="001A49D2">
        <w:rPr>
          <w:rStyle w:val="StyleUnderline"/>
          <w:highlight w:val="cyan"/>
        </w:rPr>
        <w:t xml:space="preserve"> who </w:t>
      </w:r>
      <w:r w:rsidRPr="00C8734D">
        <w:rPr>
          <w:rStyle w:val="StyleUnderline"/>
        </w:rPr>
        <w:t>thrive</w:t>
      </w:r>
      <w:r w:rsidRPr="00C93245">
        <w:rPr>
          <w:sz w:val="16"/>
        </w:rPr>
        <w:t xml:space="preserve"> on conflict. Donald </w:t>
      </w:r>
      <w:r w:rsidRPr="00C8734D">
        <w:rPr>
          <w:rStyle w:val="StyleUnderline"/>
        </w:rPr>
        <w:t>Trump’s</w:t>
      </w:r>
      <w:r w:rsidRPr="00C93245">
        <w:rPr>
          <w:sz w:val="16"/>
        </w:rPr>
        <w:t xml:space="preserve"> political </w:t>
      </w:r>
      <w:r w:rsidRPr="00C8734D">
        <w:rPr>
          <w:rStyle w:val="StyleUnderline"/>
        </w:rPr>
        <w:t>style has</w:t>
      </w:r>
      <w:r w:rsidRPr="00C93245">
        <w:rPr>
          <w:sz w:val="16"/>
        </w:rPr>
        <w:t xml:space="preserve"> always </w:t>
      </w:r>
      <w:r w:rsidRPr="00C8734D">
        <w:rPr>
          <w:rStyle w:val="StyleUnderline"/>
        </w:rPr>
        <w:t xml:space="preserve">been to </w:t>
      </w:r>
      <w:r w:rsidRPr="001A49D2">
        <w:rPr>
          <w:rStyle w:val="StyleUnderline"/>
          <w:highlight w:val="cyan"/>
        </w:rPr>
        <w:t xml:space="preserve">pit us </w:t>
      </w:r>
      <w:r w:rsidRPr="001A49D2">
        <w:rPr>
          <w:rStyle w:val="Emphasis"/>
          <w:highlight w:val="cyan"/>
        </w:rPr>
        <w:t>against each</w:t>
      </w:r>
      <w:r w:rsidRPr="001A49D2">
        <w:rPr>
          <w:rStyle w:val="StyleUnderline"/>
          <w:highlight w:val="cyan"/>
        </w:rPr>
        <w:t xml:space="preserve"> </w:t>
      </w:r>
      <w:r w:rsidRPr="00C8734D">
        <w:rPr>
          <w:rStyle w:val="StyleUnderline"/>
        </w:rPr>
        <w:t>other</w:t>
      </w:r>
      <w:r w:rsidRPr="00C93245">
        <w:rPr>
          <w:sz w:val="16"/>
        </w:rPr>
        <w:t xml:space="preserve">, red versus blue, urban versus rural, one race or religion against another. That might score points on cable news, but </w:t>
      </w:r>
      <w:r w:rsidRPr="00C8734D">
        <w:rPr>
          <w:rStyle w:val="StyleUnderline"/>
        </w:rPr>
        <w:t xml:space="preserve">it’s </w:t>
      </w:r>
      <w:r w:rsidRPr="001A49D2">
        <w:rPr>
          <w:rStyle w:val="StyleUnderline"/>
          <w:highlight w:val="cyan"/>
        </w:rPr>
        <w:t xml:space="preserve">tearing the </w:t>
      </w:r>
      <w:r w:rsidRPr="001A49D2">
        <w:rPr>
          <w:rStyle w:val="Emphasis"/>
          <w:highlight w:val="cyan"/>
        </w:rPr>
        <w:t>fabric</w:t>
      </w:r>
      <w:r w:rsidRPr="001A49D2">
        <w:rPr>
          <w:rStyle w:val="StyleUnderline"/>
          <w:highlight w:val="cyan"/>
        </w:rPr>
        <w:t xml:space="preserve"> </w:t>
      </w:r>
      <w:r w:rsidRPr="00C8734D">
        <w:rPr>
          <w:rStyle w:val="StyleUnderline"/>
        </w:rPr>
        <w:t xml:space="preserve">of our nation </w:t>
      </w:r>
      <w:r w:rsidRPr="001A49D2">
        <w:rPr>
          <w:rStyle w:val="StyleUnderline"/>
          <w:highlight w:val="cyan"/>
        </w:rPr>
        <w:t>apart</w:t>
      </w:r>
      <w:r w:rsidRPr="00C93245">
        <w:rPr>
          <w:sz w:val="16"/>
        </w:rPr>
        <w:t>.</w:t>
      </w:r>
    </w:p>
    <w:p w14:paraId="180F4E85" w14:textId="77777777" w:rsidR="00002F53" w:rsidRPr="00C93245" w:rsidRDefault="00002F53" w:rsidP="00002F53">
      <w:pPr>
        <w:rPr>
          <w:sz w:val="16"/>
        </w:rPr>
      </w:pPr>
      <w:r w:rsidRPr="00C8734D">
        <w:rPr>
          <w:rStyle w:val="StyleUnderline"/>
        </w:rPr>
        <w:t>Social cohesion</w:t>
      </w:r>
      <w:r w:rsidRPr="00C93245">
        <w:rPr>
          <w:sz w:val="16"/>
        </w:rPr>
        <w:t xml:space="preserve">, the sense that we’re all in this together, </w:t>
      </w:r>
      <w:r w:rsidRPr="00C8734D">
        <w:rPr>
          <w:rStyle w:val="StyleUnderline"/>
        </w:rPr>
        <w:t xml:space="preserve">has been a </w:t>
      </w:r>
      <w:r w:rsidRPr="00C93245">
        <w:rPr>
          <w:rStyle w:val="Emphasis"/>
        </w:rPr>
        <w:t>casualty of this presidency</w:t>
      </w:r>
      <w:r w:rsidRPr="00C8734D">
        <w:rPr>
          <w:rStyle w:val="StyleUnderline"/>
        </w:rPr>
        <w:t xml:space="preserve"> and </w:t>
      </w:r>
      <w:r w:rsidRPr="00C93245">
        <w:rPr>
          <w:sz w:val="16"/>
        </w:rPr>
        <w:t xml:space="preserve">the complicit </w:t>
      </w:r>
      <w:r w:rsidRPr="00C8734D">
        <w:rPr>
          <w:rStyle w:val="StyleUnderline"/>
        </w:rPr>
        <w:t>Congress</w:t>
      </w:r>
      <w:r w:rsidRPr="00C93245">
        <w:rPr>
          <w:sz w:val="16"/>
        </w:rPr>
        <w:t>. When our leaders demean whole groups of Americans or spread conspiracy theories that make us distrust our neighbors, it’s no surprise that unity and basic goodwill are fraying.</w:t>
      </w:r>
    </w:p>
    <w:p w14:paraId="1E440894" w14:textId="77777777" w:rsidR="00002F53" w:rsidRPr="00C93245" w:rsidRDefault="00002F53" w:rsidP="00002F53">
      <w:pPr>
        <w:rPr>
          <w:sz w:val="16"/>
        </w:rPr>
      </w:pPr>
      <w:r w:rsidRPr="00C93245">
        <w:rPr>
          <w:sz w:val="16"/>
        </w:rPr>
        <w:t xml:space="preserve">I refuse to accept that this is just how it has to be. </w:t>
      </w:r>
      <w:r w:rsidRPr="00860270">
        <w:rPr>
          <w:rStyle w:val="StyleUnderline"/>
          <w:highlight w:val="cyan"/>
        </w:rPr>
        <w:t xml:space="preserve">Americans have </w:t>
      </w:r>
      <w:r w:rsidRPr="00860270">
        <w:rPr>
          <w:rStyle w:val="Emphasis"/>
          <w:highlight w:val="cyan"/>
        </w:rPr>
        <w:t>more in common</w:t>
      </w:r>
      <w:r w:rsidRPr="00807912">
        <w:rPr>
          <w:rStyle w:val="StyleUnderline"/>
        </w:rPr>
        <w:t xml:space="preserve"> than what separates us</w:t>
      </w:r>
      <w:r w:rsidRPr="00C93245">
        <w:rPr>
          <w:sz w:val="16"/>
        </w:rPr>
        <w:t>. We all want safety, opportunity, and respect. We all cherish our families and care about our communities.</w:t>
      </w:r>
    </w:p>
    <w:p w14:paraId="3309DB73" w14:textId="77777777" w:rsidR="00002F53" w:rsidRPr="00C93245" w:rsidRDefault="00002F53" w:rsidP="00002F53">
      <w:pPr>
        <w:rPr>
          <w:sz w:val="16"/>
        </w:rPr>
      </w:pPr>
      <w:r w:rsidRPr="00C93245">
        <w:rPr>
          <w:sz w:val="16"/>
        </w:rPr>
        <w:t xml:space="preserve">A </w:t>
      </w:r>
      <w:r w:rsidRPr="007F0828">
        <w:rPr>
          <w:rStyle w:val="StyleUnderline"/>
          <w:highlight w:val="cyan"/>
        </w:rPr>
        <w:t>Dem</w:t>
      </w:r>
      <w:r w:rsidRPr="00C93245">
        <w:rPr>
          <w:sz w:val="16"/>
        </w:rPr>
        <w:t xml:space="preserve">ocratic </w:t>
      </w:r>
      <w:r w:rsidRPr="007F0828">
        <w:rPr>
          <w:rStyle w:val="StyleUnderline"/>
          <w:highlight w:val="cyan"/>
        </w:rPr>
        <w:t xml:space="preserve">majority </w:t>
      </w:r>
      <w:r w:rsidRPr="00807912">
        <w:rPr>
          <w:rStyle w:val="StyleUnderline"/>
        </w:rPr>
        <w:t xml:space="preserve">in Congress </w:t>
      </w:r>
      <w:r w:rsidRPr="007F0828">
        <w:rPr>
          <w:rStyle w:val="StyleUnderline"/>
          <w:highlight w:val="cyan"/>
        </w:rPr>
        <w:t>can</w:t>
      </w:r>
      <w:r w:rsidRPr="007F0828">
        <w:rPr>
          <w:sz w:val="16"/>
          <w:highlight w:val="cyan"/>
        </w:rPr>
        <w:t xml:space="preserve"> </w:t>
      </w:r>
      <w:r w:rsidRPr="00C93245">
        <w:rPr>
          <w:sz w:val="16"/>
        </w:rPr>
        <w:t xml:space="preserve">begin the </w:t>
      </w:r>
      <w:r w:rsidRPr="007F0828">
        <w:rPr>
          <w:rStyle w:val="Emphasis"/>
          <w:highlight w:val="cyan"/>
        </w:rPr>
        <w:t>heal</w:t>
      </w:r>
      <w:r w:rsidRPr="00C93245">
        <w:rPr>
          <w:sz w:val="16"/>
        </w:rPr>
        <w:t xml:space="preserve">ing process </w:t>
      </w:r>
      <w:r w:rsidRPr="00807912">
        <w:rPr>
          <w:rStyle w:val="StyleUnderline"/>
        </w:rPr>
        <w:t>by changing</w:t>
      </w:r>
      <w:r w:rsidRPr="00C93245">
        <w:rPr>
          <w:sz w:val="16"/>
        </w:rPr>
        <w:t xml:space="preserve"> both </w:t>
      </w:r>
      <w:r w:rsidRPr="00807912">
        <w:rPr>
          <w:rStyle w:val="StyleUnderline"/>
        </w:rPr>
        <w:t xml:space="preserve">the </w:t>
      </w:r>
      <w:r w:rsidRPr="00C93245">
        <w:rPr>
          <w:rStyle w:val="Emphasis"/>
        </w:rPr>
        <w:t>tone and</w:t>
      </w:r>
      <w:r w:rsidRPr="00C93245">
        <w:rPr>
          <w:sz w:val="16"/>
        </w:rPr>
        <w:t xml:space="preserve"> the </w:t>
      </w:r>
      <w:r w:rsidRPr="00C93245">
        <w:rPr>
          <w:rStyle w:val="Emphasis"/>
        </w:rPr>
        <w:t>substance</w:t>
      </w:r>
      <w:r w:rsidRPr="00C93245">
        <w:rPr>
          <w:sz w:val="16"/>
        </w:rPr>
        <w:t xml:space="preserve"> of what comes out of Washington. How? First, by </w:t>
      </w:r>
      <w:r w:rsidRPr="00807912">
        <w:rPr>
          <w:rStyle w:val="StyleUnderline"/>
        </w:rPr>
        <w:t xml:space="preserve">leading </w:t>
      </w:r>
      <w:r w:rsidRPr="007F0828">
        <w:rPr>
          <w:rStyle w:val="StyleUnderline"/>
          <w:highlight w:val="cyan"/>
        </w:rPr>
        <w:t>with respect</w:t>
      </w:r>
      <w:r w:rsidRPr="007F0828">
        <w:rPr>
          <w:sz w:val="16"/>
          <w:highlight w:val="cyan"/>
        </w:rPr>
        <w:t xml:space="preserve"> </w:t>
      </w:r>
      <w:r w:rsidRPr="00C93245">
        <w:rPr>
          <w:sz w:val="16"/>
        </w:rPr>
        <w:t xml:space="preserve">and truth. Instead of amplifying divisive rhetoric, a Democratic-led Congress would have leaders who speak about </w:t>
      </w:r>
      <w:r w:rsidRPr="00807912">
        <w:rPr>
          <w:rStyle w:val="StyleUnderline"/>
        </w:rPr>
        <w:t>bringing people together</w:t>
      </w:r>
      <w:r w:rsidRPr="00C93245">
        <w:rPr>
          <w:sz w:val="16"/>
        </w:rPr>
        <w:t xml:space="preserve">. </w:t>
      </w:r>
      <w:r w:rsidRPr="00807912">
        <w:rPr>
          <w:rStyle w:val="StyleUnderline"/>
        </w:rPr>
        <w:t xml:space="preserve">They can </w:t>
      </w:r>
      <w:r w:rsidRPr="007F0828">
        <w:rPr>
          <w:rStyle w:val="StyleUnderline"/>
          <w:highlight w:val="cyan"/>
        </w:rPr>
        <w:t>use hearings</w:t>
      </w:r>
      <w:r w:rsidRPr="007F0828">
        <w:rPr>
          <w:sz w:val="16"/>
          <w:highlight w:val="cyan"/>
        </w:rPr>
        <w:t xml:space="preserve"> </w:t>
      </w:r>
      <w:r w:rsidRPr="00C93245">
        <w:rPr>
          <w:sz w:val="16"/>
        </w:rPr>
        <w:t xml:space="preserve">and public forums not to grandstand on wedge issues, but </w:t>
      </w:r>
      <w:r w:rsidRPr="007F0828">
        <w:rPr>
          <w:rStyle w:val="StyleUnderline"/>
          <w:highlight w:val="cyan"/>
        </w:rPr>
        <w:t xml:space="preserve">to </w:t>
      </w:r>
      <w:r w:rsidRPr="00C93245">
        <w:rPr>
          <w:rStyle w:val="Emphasis"/>
        </w:rPr>
        <w:t xml:space="preserve">actually </w:t>
      </w:r>
      <w:r w:rsidRPr="007F0828">
        <w:rPr>
          <w:rStyle w:val="Emphasis"/>
          <w:highlight w:val="cyan"/>
        </w:rPr>
        <w:t>listen</w:t>
      </w:r>
      <w:r w:rsidRPr="007F0828">
        <w:rPr>
          <w:rStyle w:val="StyleUnderline"/>
          <w:highlight w:val="cyan"/>
        </w:rPr>
        <w:t xml:space="preserve"> </w:t>
      </w:r>
      <w:r w:rsidRPr="00807912">
        <w:rPr>
          <w:rStyle w:val="StyleUnderline"/>
        </w:rPr>
        <w:t>to citizens</w:t>
      </w:r>
      <w:r w:rsidRPr="00C93245">
        <w:rPr>
          <w:sz w:val="16"/>
        </w:rPr>
        <w:t xml:space="preserve"> from different walks of life.</w:t>
      </w:r>
    </w:p>
    <w:p w14:paraId="1C34A1C6" w14:textId="77777777" w:rsidR="00002F53" w:rsidRPr="00C93245" w:rsidRDefault="00002F53" w:rsidP="00002F53">
      <w:pPr>
        <w:rPr>
          <w:sz w:val="16"/>
        </w:rPr>
      </w:pPr>
      <w:r w:rsidRPr="00C93245">
        <w:rPr>
          <w:sz w:val="16"/>
        </w:rPr>
        <w:t xml:space="preserve">Imagine a congressional town hall series that invites Americans of opposing views to discuss solutions on common problems, </w:t>
      </w:r>
      <w:r w:rsidRPr="00807912">
        <w:rPr>
          <w:rStyle w:val="StyleUnderline"/>
        </w:rPr>
        <w:t>a</w:t>
      </w:r>
      <w:r w:rsidRPr="00C93245">
        <w:rPr>
          <w:sz w:val="16"/>
        </w:rPr>
        <w:t xml:space="preserve"> kind of </w:t>
      </w:r>
      <w:r w:rsidRPr="00807912">
        <w:rPr>
          <w:rStyle w:val="Emphasis"/>
        </w:rPr>
        <w:t>“</w:t>
      </w:r>
      <w:r w:rsidRPr="007F0828">
        <w:rPr>
          <w:rStyle w:val="Emphasis"/>
          <w:highlight w:val="cyan"/>
        </w:rPr>
        <w:t>unity caucus</w:t>
      </w:r>
      <w:r w:rsidRPr="00807912">
        <w:rPr>
          <w:rStyle w:val="Emphasis"/>
        </w:rPr>
        <w:t>”</w:t>
      </w:r>
      <w:r w:rsidRPr="00807912">
        <w:rPr>
          <w:rStyle w:val="StyleUnderline"/>
        </w:rPr>
        <w:t xml:space="preserve"> </w:t>
      </w:r>
      <w:r w:rsidRPr="007F0828">
        <w:rPr>
          <w:rStyle w:val="StyleUnderline"/>
          <w:highlight w:val="cyan"/>
        </w:rPr>
        <w:t>effort</w:t>
      </w:r>
      <w:r w:rsidRPr="00C93245">
        <w:rPr>
          <w:sz w:val="16"/>
        </w:rPr>
        <w:t xml:space="preserve">. That might sound idealistic, but leadership </w:t>
      </w:r>
      <w:r w:rsidRPr="007F0828">
        <w:rPr>
          <w:rStyle w:val="StyleUnderline"/>
          <w:highlight w:val="cyan"/>
        </w:rPr>
        <w:t xml:space="preserve">sets a </w:t>
      </w:r>
      <w:r w:rsidRPr="007F0828">
        <w:rPr>
          <w:rStyle w:val="Emphasis"/>
          <w:highlight w:val="cyan"/>
        </w:rPr>
        <w:t>tone</w:t>
      </w:r>
      <w:r w:rsidRPr="00C93245">
        <w:rPr>
          <w:sz w:val="16"/>
        </w:rPr>
        <w:t>. If Congress makes it a priority to highlight constructive dialogue, the media and the public will notice and often follow suit.</w:t>
      </w:r>
    </w:p>
    <w:p w14:paraId="2A2ED7FC" w14:textId="77777777" w:rsidR="00002F53" w:rsidRPr="00C93245" w:rsidRDefault="00002F53" w:rsidP="00002F53">
      <w:pPr>
        <w:rPr>
          <w:sz w:val="16"/>
        </w:rPr>
      </w:pPr>
      <w:r w:rsidRPr="00C93245">
        <w:rPr>
          <w:sz w:val="16"/>
        </w:rPr>
        <w:t xml:space="preserve">On a practical level, a Democratic </w:t>
      </w:r>
      <w:r w:rsidRPr="001245BA">
        <w:rPr>
          <w:rStyle w:val="StyleUnderline"/>
        </w:rPr>
        <w:t>Congress would</w:t>
      </w:r>
      <w:r w:rsidRPr="00C93245">
        <w:rPr>
          <w:sz w:val="16"/>
        </w:rPr>
        <w:t xml:space="preserve"> likely </w:t>
      </w:r>
      <w:r w:rsidRPr="001245BA">
        <w:rPr>
          <w:rStyle w:val="StyleUnderline"/>
        </w:rPr>
        <w:t xml:space="preserve">focus on issues that </w:t>
      </w:r>
      <w:r w:rsidRPr="00461B4F">
        <w:rPr>
          <w:rStyle w:val="Emphasis"/>
        </w:rPr>
        <w:t>unify rather than divide</w:t>
      </w:r>
      <w:r w:rsidRPr="00C93245">
        <w:rPr>
          <w:sz w:val="16"/>
        </w:rPr>
        <w:t>. For example, investing in infrastructure or supporting veterans and first responders, these are things that aren’t partisan in our daily lives. Fixing roads and bridges, expanding rural broadband, funding opioid treatment programs, or improving services at the VA hospital in your town, those actions bring people together because they benefit everyone.</w:t>
      </w:r>
    </w:p>
    <w:p w14:paraId="6220BB15" w14:textId="77777777" w:rsidR="00002F53" w:rsidRPr="00C93245" w:rsidRDefault="00002F53" w:rsidP="00002F53">
      <w:pPr>
        <w:rPr>
          <w:sz w:val="16"/>
        </w:rPr>
      </w:pPr>
      <w:r w:rsidRPr="001245BA">
        <w:rPr>
          <w:rStyle w:val="StyleUnderline"/>
        </w:rPr>
        <w:t>When people see progress</w:t>
      </w:r>
      <w:r w:rsidRPr="00C93245">
        <w:rPr>
          <w:sz w:val="16"/>
        </w:rPr>
        <w:t xml:space="preserve"> on these fronts, </w:t>
      </w:r>
      <w:r w:rsidRPr="006944DD">
        <w:rPr>
          <w:rStyle w:val="StyleUnderline"/>
          <w:highlight w:val="cyan"/>
        </w:rPr>
        <w:t>it</w:t>
      </w:r>
      <w:r w:rsidRPr="000B535C">
        <w:rPr>
          <w:sz w:val="16"/>
        </w:rPr>
        <w:t xml:space="preserve"> </w:t>
      </w:r>
      <w:r w:rsidRPr="00C93245">
        <w:rPr>
          <w:sz w:val="16"/>
        </w:rPr>
        <w:t xml:space="preserve">rebuilds a sense that “Hey, we can work together and government can do good things.” Many of Trump’s and the current Congress’s fights have been about hot-button cultural topics or personal grudges. Shifting the focus to bread-and-butter improvements can </w:t>
      </w:r>
      <w:r w:rsidRPr="006944DD">
        <w:rPr>
          <w:rStyle w:val="Emphasis"/>
          <w:highlight w:val="cyan"/>
        </w:rPr>
        <w:t>lower the temperature</w:t>
      </w:r>
      <w:r w:rsidRPr="00C21452">
        <w:rPr>
          <w:rStyle w:val="StyleUnderline"/>
        </w:rPr>
        <w:t xml:space="preserve"> </w:t>
      </w:r>
      <w:r w:rsidRPr="001245BA">
        <w:rPr>
          <w:rStyle w:val="StyleUnderline"/>
        </w:rPr>
        <w:t>and show tangible results</w:t>
      </w:r>
      <w:r w:rsidRPr="00C93245">
        <w:rPr>
          <w:sz w:val="16"/>
        </w:rPr>
        <w:t>.</w:t>
      </w:r>
    </w:p>
    <w:p w14:paraId="1CB5FAFC" w14:textId="77777777" w:rsidR="00002F53" w:rsidRPr="00C93245" w:rsidRDefault="00002F53" w:rsidP="00002F53">
      <w:pPr>
        <w:rPr>
          <w:sz w:val="16"/>
        </w:rPr>
      </w:pPr>
      <w:r w:rsidRPr="00C93245">
        <w:rPr>
          <w:sz w:val="16"/>
        </w:rPr>
        <w:t xml:space="preserve">Additionally, a </w:t>
      </w:r>
      <w:r w:rsidRPr="00C93245">
        <w:rPr>
          <w:rStyle w:val="StyleUnderline"/>
        </w:rPr>
        <w:t>Dem</w:t>
      </w:r>
      <w:r w:rsidRPr="00C93245">
        <w:rPr>
          <w:sz w:val="16"/>
        </w:rPr>
        <w:t xml:space="preserve">ocratic majority </w:t>
      </w:r>
      <w:r w:rsidRPr="00C93245">
        <w:rPr>
          <w:rStyle w:val="StyleUnderline"/>
        </w:rPr>
        <w:t xml:space="preserve">could hold </w:t>
      </w:r>
      <w:r w:rsidRPr="006944DD">
        <w:rPr>
          <w:rStyle w:val="StyleUnderline"/>
          <w:highlight w:val="cyan"/>
        </w:rPr>
        <w:t>hearings</w:t>
      </w:r>
      <w:r w:rsidRPr="00C21452">
        <w:rPr>
          <w:rStyle w:val="StyleUnderline"/>
        </w:rPr>
        <w:t xml:space="preserve"> </w:t>
      </w:r>
      <w:r w:rsidRPr="00C93245">
        <w:rPr>
          <w:rStyle w:val="StyleUnderline"/>
        </w:rPr>
        <w:t xml:space="preserve">to </w:t>
      </w:r>
      <w:r w:rsidRPr="006944DD">
        <w:rPr>
          <w:rStyle w:val="Emphasis"/>
          <w:highlight w:val="cyan"/>
        </w:rPr>
        <w:t>expose</w:t>
      </w:r>
      <w:r w:rsidRPr="00C21452">
        <w:rPr>
          <w:sz w:val="16"/>
        </w:rPr>
        <w:t xml:space="preserve"> </w:t>
      </w:r>
      <w:r w:rsidRPr="00C93245">
        <w:rPr>
          <w:sz w:val="16"/>
        </w:rPr>
        <w:t xml:space="preserve">and counter domestic extremism and </w:t>
      </w:r>
      <w:r w:rsidRPr="006944DD">
        <w:rPr>
          <w:rStyle w:val="Emphasis"/>
          <w:highlight w:val="cyan"/>
        </w:rPr>
        <w:t>disinfo</w:t>
      </w:r>
      <w:r w:rsidRPr="00C93245">
        <w:rPr>
          <w:rStyle w:val="Emphasis"/>
        </w:rPr>
        <w:t>rmation</w:t>
      </w:r>
      <w:r w:rsidRPr="00C93245">
        <w:rPr>
          <w:sz w:val="16"/>
        </w:rPr>
        <w:t>, which have been major drivers of division. Right now, committees in Congress have sometimes been used to spread wild theories or to downplay events like the January 6th insurrection.</w:t>
      </w:r>
    </w:p>
    <w:p w14:paraId="0C6A4DAC" w14:textId="77777777" w:rsidR="00002F53" w:rsidRPr="00C93245" w:rsidRDefault="00002F53" w:rsidP="00002F53">
      <w:pPr>
        <w:rPr>
          <w:sz w:val="16"/>
        </w:rPr>
      </w:pPr>
      <w:r w:rsidRPr="00C93245">
        <w:rPr>
          <w:sz w:val="16"/>
        </w:rPr>
        <w:t xml:space="preserve">Flip that around: </w:t>
      </w:r>
      <w:r w:rsidRPr="00C93245">
        <w:rPr>
          <w:rStyle w:val="StyleUnderline"/>
        </w:rPr>
        <w:t>with new leadership</w:t>
      </w:r>
      <w:r w:rsidRPr="00C93245">
        <w:rPr>
          <w:sz w:val="16"/>
        </w:rPr>
        <w:t xml:space="preserve">, those same </w:t>
      </w:r>
      <w:r w:rsidRPr="00D026F1">
        <w:rPr>
          <w:rStyle w:val="StyleUnderline"/>
          <w:highlight w:val="cyan"/>
        </w:rPr>
        <w:t>committees could</w:t>
      </w:r>
      <w:r w:rsidRPr="00D026F1">
        <w:rPr>
          <w:sz w:val="16"/>
          <w:highlight w:val="cyan"/>
        </w:rPr>
        <w:t xml:space="preserve"> </w:t>
      </w:r>
      <w:r w:rsidRPr="00C93245">
        <w:rPr>
          <w:sz w:val="16"/>
        </w:rPr>
        <w:t xml:space="preserve">zero in on </w:t>
      </w:r>
      <w:r w:rsidRPr="00D026F1">
        <w:rPr>
          <w:rStyle w:val="StyleUnderline"/>
          <w:highlight w:val="cyan"/>
        </w:rPr>
        <w:t>root</w:t>
      </w:r>
      <w:r w:rsidRPr="00C93245">
        <w:rPr>
          <w:sz w:val="16"/>
        </w:rPr>
        <w:t xml:space="preserve">ing </w:t>
      </w:r>
      <w:r w:rsidRPr="00C93245">
        <w:rPr>
          <w:rStyle w:val="StyleUnderline"/>
        </w:rPr>
        <w:t xml:space="preserve">out </w:t>
      </w:r>
      <w:r w:rsidRPr="00D026F1">
        <w:rPr>
          <w:rStyle w:val="StyleUnderline"/>
          <w:highlight w:val="cyan"/>
        </w:rPr>
        <w:t xml:space="preserve">the </w:t>
      </w:r>
      <w:r w:rsidRPr="00D026F1">
        <w:rPr>
          <w:rStyle w:val="Emphasis"/>
          <w:highlight w:val="cyan"/>
        </w:rPr>
        <w:t>sources</w:t>
      </w:r>
      <w:r w:rsidRPr="00D026F1">
        <w:rPr>
          <w:rStyle w:val="StyleUnderline"/>
          <w:highlight w:val="cyan"/>
        </w:rPr>
        <w:t xml:space="preserve"> of </w:t>
      </w:r>
      <w:r w:rsidRPr="00C93245">
        <w:rPr>
          <w:rStyle w:val="StyleUnderline"/>
        </w:rPr>
        <w:t xml:space="preserve">violent </w:t>
      </w:r>
      <w:r w:rsidRPr="00D026F1">
        <w:rPr>
          <w:rStyle w:val="StyleUnderline"/>
          <w:highlight w:val="cyan"/>
        </w:rPr>
        <w:t>extremism</w:t>
      </w:r>
      <w:r w:rsidRPr="00D026F1">
        <w:rPr>
          <w:sz w:val="16"/>
          <w:highlight w:val="cyan"/>
        </w:rPr>
        <w:t xml:space="preserve"> </w:t>
      </w:r>
      <w:r w:rsidRPr="00C93245">
        <w:rPr>
          <w:sz w:val="16"/>
        </w:rPr>
        <w:t xml:space="preserve">in our country. They could </w:t>
      </w:r>
      <w:r w:rsidRPr="00D026F1">
        <w:rPr>
          <w:rStyle w:val="StyleUnderline"/>
          <w:highlight w:val="cyan"/>
        </w:rPr>
        <w:t xml:space="preserve">investigate </w:t>
      </w:r>
      <w:r w:rsidRPr="00C93245">
        <w:rPr>
          <w:rStyle w:val="StyleUnderline"/>
        </w:rPr>
        <w:t xml:space="preserve">how </w:t>
      </w:r>
      <w:r w:rsidRPr="00C93245">
        <w:rPr>
          <w:rStyle w:val="Emphasis"/>
        </w:rPr>
        <w:t xml:space="preserve">social media </w:t>
      </w:r>
      <w:r w:rsidRPr="00D026F1">
        <w:rPr>
          <w:rStyle w:val="Emphasis"/>
          <w:highlight w:val="cyan"/>
        </w:rPr>
        <w:t>algorithms</w:t>
      </w:r>
      <w:r w:rsidRPr="00D026F1">
        <w:rPr>
          <w:rStyle w:val="StyleUnderline"/>
          <w:highlight w:val="cyan"/>
        </w:rPr>
        <w:t xml:space="preserve"> </w:t>
      </w:r>
      <w:r w:rsidRPr="00C93245">
        <w:rPr>
          <w:rStyle w:val="StyleUnderline"/>
        </w:rPr>
        <w:t>spread hate</w:t>
      </w:r>
      <w:r w:rsidRPr="00C93245">
        <w:rPr>
          <w:sz w:val="16"/>
        </w:rPr>
        <w:t xml:space="preserve"> and recommend solutions. </w:t>
      </w:r>
      <w:r w:rsidRPr="00C93245">
        <w:rPr>
          <w:rStyle w:val="StyleUnderline"/>
        </w:rPr>
        <w:t>They could shine light on groups that are deliberately sowing chaos</w:t>
      </w:r>
      <w:r w:rsidRPr="00C93245">
        <w:rPr>
          <w:sz w:val="16"/>
        </w:rPr>
        <w:t xml:space="preserve"> or encouraging political violence, making it clear that such behavior has no place in America. </w:t>
      </w:r>
      <w:r w:rsidRPr="00C93245">
        <w:rPr>
          <w:rStyle w:val="StyleUnderline"/>
        </w:rPr>
        <w:t>By treating threats</w:t>
      </w:r>
      <w:r w:rsidRPr="00C93245">
        <w:rPr>
          <w:sz w:val="16"/>
        </w:rPr>
        <w:t xml:space="preserve"> to social cohesion </w:t>
      </w:r>
      <w:r w:rsidRPr="00C93245">
        <w:rPr>
          <w:rStyle w:val="Emphasis"/>
        </w:rPr>
        <w:t>seriously</w:t>
      </w:r>
      <w:r w:rsidRPr="00C93245">
        <w:rPr>
          <w:sz w:val="16"/>
        </w:rPr>
        <w:t xml:space="preserve">, </w:t>
      </w:r>
      <w:r w:rsidRPr="00C93245">
        <w:rPr>
          <w:rStyle w:val="StyleUnderline"/>
        </w:rPr>
        <w:t>whether</w:t>
      </w:r>
      <w:r w:rsidRPr="00C93245">
        <w:rPr>
          <w:sz w:val="16"/>
        </w:rPr>
        <w:t xml:space="preserve"> it’s </w:t>
      </w:r>
      <w:r w:rsidRPr="00C93245">
        <w:rPr>
          <w:rStyle w:val="StyleUnderline"/>
        </w:rPr>
        <w:t>armed militias</w:t>
      </w:r>
      <w:r w:rsidRPr="00C93245">
        <w:rPr>
          <w:sz w:val="16"/>
        </w:rPr>
        <w:t xml:space="preserve"> plotting attacks </w:t>
      </w:r>
      <w:r w:rsidRPr="00C93245">
        <w:rPr>
          <w:rStyle w:val="StyleUnderline"/>
        </w:rPr>
        <w:t>or</w:t>
      </w:r>
      <w:r w:rsidRPr="00C93245">
        <w:rPr>
          <w:sz w:val="16"/>
        </w:rPr>
        <w:t xml:space="preserve"> </w:t>
      </w:r>
      <w:r w:rsidRPr="00C93245">
        <w:rPr>
          <w:rStyle w:val="Emphasis"/>
        </w:rPr>
        <w:t>foreign trolls</w:t>
      </w:r>
      <w:r w:rsidRPr="00C93245">
        <w:rPr>
          <w:sz w:val="16"/>
        </w:rPr>
        <w:t xml:space="preserve"> spreading lies online, </w:t>
      </w:r>
      <w:r w:rsidRPr="00C93245">
        <w:rPr>
          <w:rStyle w:val="StyleUnderline"/>
        </w:rPr>
        <w:t xml:space="preserve">Congress can start to </w:t>
      </w:r>
      <w:r w:rsidRPr="00D026F1">
        <w:rPr>
          <w:rStyle w:val="Emphasis"/>
          <w:highlight w:val="cyan"/>
        </w:rPr>
        <w:t xml:space="preserve">drain </w:t>
      </w:r>
      <w:r w:rsidRPr="00C93245">
        <w:rPr>
          <w:rStyle w:val="Emphasis"/>
        </w:rPr>
        <w:t xml:space="preserve">some of </w:t>
      </w:r>
      <w:r w:rsidRPr="00D026F1">
        <w:rPr>
          <w:rStyle w:val="Emphasis"/>
          <w:highlight w:val="cyan"/>
        </w:rPr>
        <w:t>the poison</w:t>
      </w:r>
      <w:r w:rsidRPr="00D026F1">
        <w:rPr>
          <w:sz w:val="16"/>
          <w:highlight w:val="cyan"/>
        </w:rPr>
        <w:t xml:space="preserve"> </w:t>
      </w:r>
      <w:r w:rsidRPr="00C93245">
        <w:rPr>
          <w:sz w:val="16"/>
        </w:rPr>
        <w:t>from our national conversation.</w:t>
      </w:r>
    </w:p>
    <w:p w14:paraId="653274D5" w14:textId="77777777" w:rsidR="00002F53" w:rsidRPr="00C93245" w:rsidRDefault="00002F53" w:rsidP="00002F53">
      <w:pPr>
        <w:rPr>
          <w:sz w:val="16"/>
        </w:rPr>
      </w:pPr>
      <w:r w:rsidRPr="00C93245">
        <w:rPr>
          <w:sz w:val="16"/>
        </w:rPr>
        <w:t xml:space="preserve">Another important aspect is how Congress can elevate voices of unity. </w:t>
      </w:r>
      <w:r w:rsidRPr="00C93245">
        <w:rPr>
          <w:rStyle w:val="StyleUnderline"/>
        </w:rPr>
        <w:t>A Dem</w:t>
      </w:r>
      <w:r w:rsidRPr="00C93245">
        <w:rPr>
          <w:sz w:val="16"/>
        </w:rPr>
        <w:t xml:space="preserve">ocratic </w:t>
      </w:r>
      <w:r w:rsidRPr="00D026F1">
        <w:rPr>
          <w:rStyle w:val="StyleUnderline"/>
          <w:highlight w:val="cyan"/>
        </w:rPr>
        <w:t>House</w:t>
      </w:r>
      <w:r w:rsidRPr="00C93245">
        <w:rPr>
          <w:sz w:val="16"/>
        </w:rPr>
        <w:t xml:space="preserve">, for instance, </w:t>
      </w:r>
      <w:r w:rsidRPr="00D026F1">
        <w:rPr>
          <w:rStyle w:val="StyleUnderline"/>
          <w:highlight w:val="cyan"/>
        </w:rPr>
        <w:t>could pass resolutions</w:t>
      </w:r>
      <w:r w:rsidRPr="00D026F1">
        <w:rPr>
          <w:sz w:val="16"/>
          <w:highlight w:val="cyan"/>
        </w:rPr>
        <w:t xml:space="preserve"> </w:t>
      </w:r>
      <w:r w:rsidRPr="00C93245">
        <w:rPr>
          <w:sz w:val="16"/>
        </w:rPr>
        <w:t xml:space="preserve">or even just use floor speeches </w:t>
      </w:r>
      <w:r w:rsidRPr="00D026F1">
        <w:rPr>
          <w:rStyle w:val="StyleUnderline"/>
          <w:highlight w:val="cyan"/>
        </w:rPr>
        <w:t xml:space="preserve">to </w:t>
      </w:r>
      <w:r w:rsidRPr="00C93245">
        <w:rPr>
          <w:rStyle w:val="StyleUnderline"/>
        </w:rPr>
        <w:t xml:space="preserve">formally </w:t>
      </w:r>
      <w:r w:rsidRPr="00D026F1">
        <w:rPr>
          <w:rStyle w:val="Emphasis"/>
          <w:highlight w:val="cyan"/>
        </w:rPr>
        <w:t>recognize</w:t>
      </w:r>
      <w:r w:rsidRPr="00D026F1">
        <w:rPr>
          <w:sz w:val="16"/>
          <w:highlight w:val="cyan"/>
        </w:rPr>
        <w:t xml:space="preserve"> </w:t>
      </w:r>
      <w:r w:rsidRPr="00C93245">
        <w:rPr>
          <w:sz w:val="16"/>
        </w:rPr>
        <w:t xml:space="preserve">the importance of things like interfaith </w:t>
      </w:r>
      <w:r w:rsidRPr="00D026F1">
        <w:rPr>
          <w:rStyle w:val="Emphasis"/>
          <w:highlight w:val="cyan"/>
        </w:rPr>
        <w:t>cooperation</w:t>
      </w:r>
      <w:r w:rsidRPr="00C93245">
        <w:rPr>
          <w:sz w:val="16"/>
        </w:rPr>
        <w:t xml:space="preserve">, racial </w:t>
      </w:r>
      <w:r w:rsidRPr="00D026F1">
        <w:rPr>
          <w:rStyle w:val="Emphasis"/>
          <w:highlight w:val="cyan"/>
        </w:rPr>
        <w:t>reconciliation</w:t>
      </w:r>
      <w:r w:rsidRPr="00C93245">
        <w:rPr>
          <w:sz w:val="16"/>
        </w:rPr>
        <w:t xml:space="preserve">, </w:t>
      </w:r>
      <w:r w:rsidRPr="00D026F1">
        <w:rPr>
          <w:rStyle w:val="StyleUnderline"/>
          <w:highlight w:val="cyan"/>
        </w:rPr>
        <w:t xml:space="preserve">and </w:t>
      </w:r>
      <w:r w:rsidRPr="00C93245">
        <w:rPr>
          <w:rStyle w:val="StyleUnderline"/>
        </w:rPr>
        <w:t xml:space="preserve">community </w:t>
      </w:r>
      <w:r w:rsidRPr="00D026F1">
        <w:rPr>
          <w:rStyle w:val="Emphasis"/>
          <w:highlight w:val="cyan"/>
        </w:rPr>
        <w:t>service</w:t>
      </w:r>
      <w:r w:rsidRPr="00C93245">
        <w:rPr>
          <w:sz w:val="16"/>
        </w:rPr>
        <w:t xml:space="preserve">. It might sound symbolic, but </w:t>
      </w:r>
      <w:r w:rsidRPr="00C93245">
        <w:rPr>
          <w:rStyle w:val="Emphasis"/>
        </w:rPr>
        <w:t>symbolism matters</w:t>
      </w:r>
      <w:r w:rsidRPr="00C93245">
        <w:rPr>
          <w:sz w:val="16"/>
        </w:rPr>
        <w:t>.</w:t>
      </w:r>
    </w:p>
    <w:p w14:paraId="5BB8F5CE" w14:textId="77777777" w:rsidR="00002F53" w:rsidRPr="00C93245" w:rsidRDefault="00002F53" w:rsidP="00002F53">
      <w:pPr>
        <w:rPr>
          <w:sz w:val="16"/>
        </w:rPr>
      </w:pPr>
      <w:r w:rsidRPr="00C93245">
        <w:rPr>
          <w:sz w:val="16"/>
        </w:rPr>
        <w:t xml:space="preserve">When the highest deliberative body in the land takes time to honor heroes of all backgrounds and reaffirm our shared American values, </w:t>
      </w:r>
      <w:r w:rsidRPr="00D026F1">
        <w:rPr>
          <w:rStyle w:val="StyleUnderline"/>
          <w:highlight w:val="cyan"/>
        </w:rPr>
        <w:t xml:space="preserve">it </w:t>
      </w:r>
      <w:r w:rsidRPr="00D026F1">
        <w:rPr>
          <w:rStyle w:val="Emphasis"/>
          <w:highlight w:val="cyan"/>
        </w:rPr>
        <w:t>sends a message</w:t>
      </w:r>
      <w:r w:rsidRPr="00C93245">
        <w:rPr>
          <w:rStyle w:val="StyleUnderline"/>
        </w:rPr>
        <w:t xml:space="preserve"> that we belong to one nation</w:t>
      </w:r>
      <w:r w:rsidRPr="00C93245">
        <w:rPr>
          <w:sz w:val="16"/>
        </w:rPr>
        <w:t xml:space="preserve">, indivisible. </w:t>
      </w:r>
      <w:r w:rsidRPr="00C93245">
        <w:rPr>
          <w:rStyle w:val="StyleUnderline"/>
        </w:rPr>
        <w:t>That message</w:t>
      </w:r>
      <w:r w:rsidRPr="00C93245">
        <w:rPr>
          <w:sz w:val="16"/>
        </w:rPr>
        <w:t xml:space="preserve"> has been lost amid the shout-fests and name-calling. It </w:t>
      </w:r>
      <w:r w:rsidRPr="00C93245">
        <w:rPr>
          <w:rStyle w:val="StyleUnderline"/>
        </w:rPr>
        <w:t>needs to be reclaimed</w:t>
      </w:r>
      <w:r w:rsidRPr="00C93245">
        <w:rPr>
          <w:sz w:val="16"/>
        </w:rPr>
        <w:t>.</w:t>
      </w:r>
    </w:p>
    <w:p w14:paraId="588A1CB5" w14:textId="77777777" w:rsidR="00002F53" w:rsidRPr="00C81BC9" w:rsidRDefault="00002F53" w:rsidP="00002F53">
      <w:pPr>
        <w:pStyle w:val="Heading4"/>
      </w:pPr>
      <w:r>
        <w:t xml:space="preserve">It </w:t>
      </w:r>
      <w:r>
        <w:rPr>
          <w:u w:val="single"/>
        </w:rPr>
        <w:t>rejuvenates</w:t>
      </w:r>
      <w:r>
        <w:t xml:space="preserve"> support, building upon Trump’s </w:t>
      </w:r>
      <w:r>
        <w:rPr>
          <w:u w:val="single"/>
        </w:rPr>
        <w:t>electoral strategy</w:t>
      </w:r>
      <w:r>
        <w:t xml:space="preserve">. </w:t>
      </w:r>
    </w:p>
    <w:p w14:paraId="457C1E7A" w14:textId="77777777" w:rsidR="00002F53" w:rsidRDefault="00002F53" w:rsidP="00002F53">
      <w:r>
        <w:t xml:space="preserve">Tony </w:t>
      </w:r>
      <w:r w:rsidRPr="00C81BC9">
        <w:rPr>
          <w:rStyle w:val="Style13ptBold"/>
        </w:rPr>
        <w:t>Romm and</w:t>
      </w:r>
      <w:r>
        <w:t xml:space="preserve"> Andrew </w:t>
      </w:r>
      <w:r w:rsidRPr="00C81BC9">
        <w:rPr>
          <w:rStyle w:val="Style13ptBold"/>
        </w:rPr>
        <w:t>Duehren 25</w:t>
      </w:r>
      <w:r>
        <w:t xml:space="preserve">. “Trump Dangles Cash Payments to Buoy Voters’ Views of the Economy.” 12/17/25. https://www.nytimes.com/2025/12/17/us/politics/trump-cash-payments.html#:~:text=The%20scramble%20to%20send%20money,a%20rapid%20rise%20in%20prices.. </w:t>
      </w:r>
    </w:p>
    <w:p w14:paraId="45A9F62D" w14:textId="77777777" w:rsidR="00002F53" w:rsidRPr="00C81BC9" w:rsidRDefault="00002F53" w:rsidP="00002F53">
      <w:pPr>
        <w:rPr>
          <w:sz w:val="16"/>
        </w:rPr>
      </w:pPr>
      <w:r w:rsidRPr="00C81BC9">
        <w:rPr>
          <w:rStyle w:val="StyleUnderline"/>
        </w:rPr>
        <w:t xml:space="preserve">Tariffs are </w:t>
      </w:r>
      <w:r w:rsidRPr="00C81BC9">
        <w:rPr>
          <w:rStyle w:val="Emphasis"/>
        </w:rPr>
        <w:t>unpopular</w:t>
      </w:r>
      <w:r w:rsidRPr="00C81BC9">
        <w:rPr>
          <w:rStyle w:val="StyleUnderline"/>
        </w:rPr>
        <w:t xml:space="preserve">, </w:t>
      </w:r>
      <w:r w:rsidRPr="00C81BC9">
        <w:rPr>
          <w:rStyle w:val="StyleUnderline"/>
          <w:highlight w:val="cyan"/>
        </w:rPr>
        <w:t>prices remain</w:t>
      </w:r>
      <w:r w:rsidRPr="00C81BC9">
        <w:rPr>
          <w:rStyle w:val="StyleUnderline"/>
        </w:rPr>
        <w:t xml:space="preserve"> stubbornly </w:t>
      </w:r>
      <w:r w:rsidRPr="00C81BC9">
        <w:rPr>
          <w:rStyle w:val="StyleUnderline"/>
          <w:highlight w:val="cyan"/>
        </w:rPr>
        <w:t>high</w:t>
      </w:r>
      <w:r w:rsidRPr="00C81BC9">
        <w:rPr>
          <w:rStyle w:val="StyleUnderline"/>
        </w:rPr>
        <w:t xml:space="preserve"> and </w:t>
      </w:r>
      <w:r w:rsidRPr="00C81BC9">
        <w:rPr>
          <w:rStyle w:val="StyleUnderline"/>
          <w:highlight w:val="cyan"/>
        </w:rPr>
        <w:t xml:space="preserve">Americans are </w:t>
      </w:r>
      <w:r w:rsidRPr="00C81BC9">
        <w:rPr>
          <w:rStyle w:val="Emphasis"/>
          <w:highlight w:val="cyan"/>
        </w:rPr>
        <w:t>souring</w:t>
      </w:r>
      <w:r w:rsidRPr="00C81BC9">
        <w:rPr>
          <w:rStyle w:val="StyleUnderline"/>
          <w:highlight w:val="cyan"/>
        </w:rPr>
        <w:t xml:space="preserve"> on</w:t>
      </w:r>
      <w:r w:rsidRPr="00C81BC9">
        <w:rPr>
          <w:rStyle w:val="StyleUnderline"/>
        </w:rPr>
        <w:t xml:space="preserve"> President Trump’s handling of </w:t>
      </w:r>
      <w:r w:rsidRPr="00C81BC9">
        <w:rPr>
          <w:rStyle w:val="StyleUnderline"/>
          <w:highlight w:val="cyan"/>
        </w:rPr>
        <w:t xml:space="preserve">the </w:t>
      </w:r>
      <w:r w:rsidRPr="00C81BC9">
        <w:rPr>
          <w:rStyle w:val="Emphasis"/>
          <w:highlight w:val="cyan"/>
        </w:rPr>
        <w:t>economy</w:t>
      </w:r>
      <w:r w:rsidRPr="00C81BC9">
        <w:rPr>
          <w:rStyle w:val="StyleUnderline"/>
        </w:rPr>
        <w:t>.</w:t>
      </w:r>
    </w:p>
    <w:p w14:paraId="2455FD9B" w14:textId="77777777" w:rsidR="00002F53" w:rsidRPr="00C81BC9" w:rsidRDefault="00002F53" w:rsidP="00002F53">
      <w:pPr>
        <w:rPr>
          <w:rStyle w:val="StyleUnderline"/>
        </w:rPr>
      </w:pPr>
      <w:r w:rsidRPr="00C81BC9">
        <w:rPr>
          <w:sz w:val="16"/>
        </w:rPr>
        <w:t xml:space="preserve">So Mr. </w:t>
      </w:r>
      <w:r w:rsidRPr="00C81BC9">
        <w:rPr>
          <w:rStyle w:val="StyleUnderline"/>
          <w:highlight w:val="cyan"/>
        </w:rPr>
        <w:t>Trump</w:t>
      </w:r>
      <w:r w:rsidRPr="00C81BC9">
        <w:rPr>
          <w:rStyle w:val="StyleUnderline"/>
        </w:rPr>
        <w:t xml:space="preserve"> has </w:t>
      </w:r>
      <w:r w:rsidRPr="00C81BC9">
        <w:rPr>
          <w:rStyle w:val="Emphasis"/>
          <w:highlight w:val="cyan"/>
        </w:rPr>
        <w:t>reprised</w:t>
      </w:r>
      <w:r w:rsidRPr="00C81BC9">
        <w:rPr>
          <w:rStyle w:val="StyleUnderline"/>
          <w:highlight w:val="cyan"/>
        </w:rPr>
        <w:t xml:space="preserve"> a</w:t>
      </w:r>
      <w:r w:rsidRPr="00C81BC9">
        <w:rPr>
          <w:rStyle w:val="StyleUnderline"/>
        </w:rPr>
        <w:t xml:space="preserve"> familiar political </w:t>
      </w:r>
      <w:r w:rsidRPr="00C81BC9">
        <w:rPr>
          <w:rStyle w:val="StyleUnderline"/>
          <w:highlight w:val="cyan"/>
        </w:rPr>
        <w:t xml:space="preserve">strategy: </w:t>
      </w:r>
      <w:r w:rsidRPr="00C81BC9">
        <w:rPr>
          <w:rStyle w:val="Emphasis"/>
          <w:sz w:val="24"/>
          <w:szCs w:val="24"/>
          <w:highlight w:val="cyan"/>
        </w:rPr>
        <w:t>promise people cash</w:t>
      </w:r>
      <w:r w:rsidRPr="00C81BC9">
        <w:rPr>
          <w:rStyle w:val="StyleUnderline"/>
        </w:rPr>
        <w:t>.</w:t>
      </w:r>
    </w:p>
    <w:p w14:paraId="11EEF44F" w14:textId="77777777" w:rsidR="00002F53" w:rsidRDefault="00002F53" w:rsidP="00002F53">
      <w:pPr>
        <w:rPr>
          <w:rStyle w:val="StyleUnderline"/>
        </w:rPr>
      </w:pPr>
      <w:r w:rsidRPr="00C81BC9">
        <w:rPr>
          <w:rStyle w:val="StyleUnderline"/>
        </w:rPr>
        <w:t xml:space="preserve">The White House is </w:t>
      </w:r>
      <w:r w:rsidRPr="00C81BC9">
        <w:rPr>
          <w:rStyle w:val="StyleUnderline"/>
          <w:highlight w:val="cyan"/>
        </w:rPr>
        <w:t xml:space="preserve">trying to </w:t>
      </w:r>
      <w:r w:rsidRPr="00C81BC9">
        <w:rPr>
          <w:rStyle w:val="Emphasis"/>
          <w:highlight w:val="cyan"/>
        </w:rPr>
        <w:t>tamp down</w:t>
      </w:r>
      <w:r w:rsidRPr="00C81BC9">
        <w:rPr>
          <w:rStyle w:val="StyleUnderline"/>
        </w:rPr>
        <w:t xml:space="preserve"> Americans’ </w:t>
      </w:r>
      <w:r w:rsidRPr="00C81BC9">
        <w:rPr>
          <w:rStyle w:val="Emphasis"/>
        </w:rPr>
        <w:t xml:space="preserve">economic </w:t>
      </w:r>
      <w:r w:rsidRPr="00C81BC9">
        <w:rPr>
          <w:rStyle w:val="Emphasis"/>
          <w:highlight w:val="cyan"/>
        </w:rPr>
        <w:t>anxieties</w:t>
      </w:r>
      <w:r w:rsidRPr="00C81BC9">
        <w:rPr>
          <w:rStyle w:val="StyleUnderline"/>
        </w:rPr>
        <w:t xml:space="preserve"> by </w:t>
      </w:r>
      <w:r w:rsidRPr="00C81BC9">
        <w:rPr>
          <w:rStyle w:val="StyleUnderline"/>
          <w:highlight w:val="cyan"/>
        </w:rPr>
        <w:t>dangling</w:t>
      </w:r>
      <w:r w:rsidRPr="00C81BC9">
        <w:rPr>
          <w:rStyle w:val="StyleUnderline"/>
        </w:rPr>
        <w:t xml:space="preserve"> the prospect of </w:t>
      </w:r>
      <w:r w:rsidRPr="00C81BC9">
        <w:rPr>
          <w:rStyle w:val="Emphasis"/>
          <w:highlight w:val="cyan"/>
        </w:rPr>
        <w:t>checks</w:t>
      </w:r>
      <w:r w:rsidRPr="00C81BC9">
        <w:rPr>
          <w:rStyle w:val="StyleUnderline"/>
        </w:rPr>
        <w:t xml:space="preserve"> and other paydays next year</w:t>
      </w:r>
      <w:r w:rsidRPr="00C81BC9">
        <w:rPr>
          <w:sz w:val="16"/>
        </w:rPr>
        <w:t xml:space="preserve">, hoping that the </w:t>
      </w:r>
      <w:r w:rsidRPr="00C81BC9">
        <w:rPr>
          <w:rStyle w:val="StyleUnderline"/>
          <w:highlight w:val="cyan"/>
        </w:rPr>
        <w:t xml:space="preserve">money might </w:t>
      </w:r>
      <w:r w:rsidRPr="00C81BC9">
        <w:rPr>
          <w:rStyle w:val="Emphasis"/>
          <w:highlight w:val="cyan"/>
        </w:rPr>
        <w:t>assuage</w:t>
      </w:r>
      <w:r w:rsidRPr="00C81BC9">
        <w:rPr>
          <w:rStyle w:val="StyleUnderline"/>
          <w:highlight w:val="cyan"/>
        </w:rPr>
        <w:t xml:space="preserve"> voters who blame the </w:t>
      </w:r>
      <w:r w:rsidRPr="00C81BC9">
        <w:rPr>
          <w:rStyle w:val="Emphasis"/>
          <w:highlight w:val="cyan"/>
        </w:rPr>
        <w:t>president</w:t>
      </w:r>
      <w:r w:rsidRPr="00C81BC9">
        <w:rPr>
          <w:rStyle w:val="StyleUnderline"/>
          <w:highlight w:val="cyan"/>
        </w:rPr>
        <w:t xml:space="preserve"> for</w:t>
      </w:r>
      <w:r w:rsidRPr="00C81BC9">
        <w:rPr>
          <w:rStyle w:val="StyleUnderline"/>
        </w:rPr>
        <w:t xml:space="preserve"> their rising </w:t>
      </w:r>
      <w:r w:rsidRPr="00C81BC9">
        <w:rPr>
          <w:rStyle w:val="StyleUnderline"/>
          <w:highlight w:val="cyan"/>
        </w:rPr>
        <w:t xml:space="preserve">cost of </w:t>
      </w:r>
      <w:r w:rsidRPr="00C81BC9">
        <w:rPr>
          <w:rStyle w:val="Emphasis"/>
          <w:highlight w:val="cyan"/>
        </w:rPr>
        <w:t>living</w:t>
      </w:r>
      <w:r w:rsidRPr="00C81BC9">
        <w:rPr>
          <w:rStyle w:val="StyleUnderline"/>
        </w:rPr>
        <w:t>.</w:t>
      </w:r>
    </w:p>
    <w:p w14:paraId="171F3BBD" w14:textId="77777777" w:rsidR="00002F53" w:rsidRDefault="00002F53" w:rsidP="00002F53">
      <w:pPr>
        <w:rPr>
          <w:rStyle w:val="StyleUnderline"/>
        </w:rPr>
      </w:pPr>
      <w:r>
        <w:rPr>
          <w:sz w:val="16"/>
        </w:rPr>
        <w:t>[BREAKS]</w:t>
      </w:r>
    </w:p>
    <w:p w14:paraId="24438E9D" w14:textId="77777777" w:rsidR="00002F53" w:rsidRPr="00C81BC9" w:rsidRDefault="00002F53" w:rsidP="00002F53">
      <w:pPr>
        <w:rPr>
          <w:sz w:val="6"/>
          <w:szCs w:val="6"/>
        </w:rPr>
      </w:pPr>
      <w:r w:rsidRPr="00C81BC9">
        <w:rPr>
          <w:sz w:val="6"/>
          <w:szCs w:val="6"/>
        </w:rPr>
        <w:t>Mr. Trump, who is set to address the nation on Wednesday night, has repeatedly teased the idea of sending one-time $2,000 rebate checks to many families, funded using money collected from his sweeping global tariffs. But he has not devised a detailed plan for providing the rebates, an expensive policy that Republicans in Congress must approve and one that they have not yet considered.</w:t>
      </w:r>
      <w:r>
        <w:rPr>
          <w:sz w:val="6"/>
          <w:szCs w:val="6"/>
        </w:rPr>
        <w:t xml:space="preserve"> </w:t>
      </w:r>
      <w:r w:rsidRPr="00C81BC9">
        <w:rPr>
          <w:sz w:val="6"/>
          <w:szCs w:val="6"/>
        </w:rPr>
        <w:t>The president has also begun hyping up the tax refunds that Americans are slated to receive in 2026. For many people, these cash payments are expected to be larger than they were last year, after Republicans adopted a sprawling set of tax cuts in July.</w:t>
      </w:r>
      <w:r>
        <w:rPr>
          <w:sz w:val="6"/>
          <w:szCs w:val="6"/>
        </w:rPr>
        <w:t xml:space="preserve"> </w:t>
      </w:r>
      <w:r w:rsidRPr="00C81BC9">
        <w:rPr>
          <w:sz w:val="6"/>
          <w:szCs w:val="6"/>
        </w:rPr>
        <w:t>Advertisement</w:t>
      </w:r>
      <w:r>
        <w:rPr>
          <w:sz w:val="6"/>
          <w:szCs w:val="6"/>
        </w:rPr>
        <w:t xml:space="preserve"> </w:t>
      </w:r>
      <w:r w:rsidRPr="00C81BC9">
        <w:rPr>
          <w:sz w:val="6"/>
          <w:szCs w:val="6"/>
        </w:rPr>
        <w:t>SKIP ADVERTISEMENT</w:t>
      </w:r>
      <w:r>
        <w:rPr>
          <w:sz w:val="6"/>
          <w:szCs w:val="6"/>
        </w:rPr>
        <w:t xml:space="preserve"> </w:t>
      </w:r>
      <w:r w:rsidRPr="00C81BC9">
        <w:rPr>
          <w:sz w:val="6"/>
          <w:szCs w:val="6"/>
        </w:rPr>
        <w:t>Both Mr. Trump and members of his administration have periodically drawn an equivalence between the supposed tariff rebates and the enacted tax law. They have claimed the money could bolster the economy and alleviate some of the financial strains on families, even at a time when Mr. Trump maintains that much of the talk about affordability is a “hoax.”</w:t>
      </w:r>
      <w:r>
        <w:rPr>
          <w:sz w:val="6"/>
          <w:szCs w:val="6"/>
        </w:rPr>
        <w:t xml:space="preserve"> </w:t>
      </w:r>
      <w:r w:rsidRPr="00C81BC9">
        <w:rPr>
          <w:sz w:val="6"/>
          <w:szCs w:val="6"/>
        </w:rPr>
        <w:t>“Next year is projected to be the largest tax refund season ever, and we’re going to be giving back refunds out of the tariffs, because we’ve taken in literally trillions of dollars,” Mr. Trump said at a cabinet meeting last week. “And we’re going to be giving a nice dividend to the people, in addition to reducing debt.”</w:t>
      </w:r>
      <w:r>
        <w:rPr>
          <w:sz w:val="6"/>
          <w:szCs w:val="6"/>
        </w:rPr>
        <w:t xml:space="preserve"> </w:t>
      </w:r>
      <w:r w:rsidRPr="00C81BC9">
        <w:rPr>
          <w:sz w:val="6"/>
          <w:szCs w:val="6"/>
        </w:rPr>
        <w:t>But economists take a dimmer view. Even if Americans were to delight in a series of new government-issued checks, the payments would hardly address the reasons that prices remain so high — including a shortage in housing that has driven up rents and mortgages and the global tariffs that have made imports more expensive. And the money that may soon be sloshing around the economy could end up worsening inflation, undermining Mr. Trump’s own economic goals.</w:t>
      </w:r>
      <w:r>
        <w:rPr>
          <w:sz w:val="6"/>
          <w:szCs w:val="6"/>
        </w:rPr>
        <w:t xml:space="preserve"> </w:t>
      </w:r>
      <w:r w:rsidRPr="00C81BC9">
        <w:rPr>
          <w:sz w:val="6"/>
          <w:szCs w:val="6"/>
        </w:rPr>
        <w:t>Alex Durante, a senior economist at the Tax Foundation, said that simply “pumping money” into the economy — without any other underlying changes — threatened to “just generate a cycle where you continue to get higher prices.”</w:t>
      </w:r>
      <w:r>
        <w:rPr>
          <w:sz w:val="6"/>
          <w:szCs w:val="6"/>
        </w:rPr>
        <w:t xml:space="preserve"> </w:t>
      </w:r>
      <w:r w:rsidRPr="00C81BC9">
        <w:rPr>
          <w:sz w:val="6"/>
          <w:szCs w:val="6"/>
        </w:rPr>
        <w:t>The White House did not respond to a request for comment.</w:t>
      </w:r>
    </w:p>
    <w:p w14:paraId="4EC2E56A" w14:textId="77777777" w:rsidR="00002F53" w:rsidRPr="00C81BC9" w:rsidRDefault="00002F53" w:rsidP="00002F53">
      <w:pPr>
        <w:rPr>
          <w:u w:val="single"/>
        </w:rPr>
      </w:pPr>
      <w:r>
        <w:rPr>
          <w:sz w:val="16"/>
        </w:rPr>
        <w:t>[BREAKS]</w:t>
      </w:r>
    </w:p>
    <w:p w14:paraId="25E7FF2F" w14:textId="77777777" w:rsidR="00002F53" w:rsidRPr="00C81BC9" w:rsidRDefault="00002F53" w:rsidP="00002F53">
      <w:pPr>
        <w:rPr>
          <w:sz w:val="16"/>
        </w:rPr>
      </w:pPr>
      <w:r w:rsidRPr="00C81BC9">
        <w:rPr>
          <w:rStyle w:val="StyleUnderline"/>
        </w:rPr>
        <w:t xml:space="preserve">The scramble to </w:t>
      </w:r>
      <w:r w:rsidRPr="00C81BC9">
        <w:rPr>
          <w:rStyle w:val="Emphasis"/>
        </w:rPr>
        <w:t>send money</w:t>
      </w:r>
      <w:r w:rsidRPr="00C81BC9">
        <w:rPr>
          <w:rStyle w:val="StyleUnderline"/>
        </w:rPr>
        <w:t xml:space="preserve"> is a reprisal of</w:t>
      </w:r>
      <w:r w:rsidRPr="00C81BC9">
        <w:rPr>
          <w:sz w:val="16"/>
        </w:rPr>
        <w:t xml:space="preserve"> a strategy from Mr. Trump’s first term, when he worked with Congress to stabilize the economy at the height of the </w:t>
      </w:r>
      <w:r w:rsidRPr="00C81BC9">
        <w:rPr>
          <w:rStyle w:val="Emphasis"/>
        </w:rPr>
        <w:t>coronavirus</w:t>
      </w:r>
      <w:r w:rsidRPr="00C81BC9">
        <w:rPr>
          <w:rStyle w:val="StyleUnderline"/>
        </w:rPr>
        <w:t xml:space="preserve"> pandemi</w:t>
      </w:r>
      <w:r w:rsidRPr="00C81BC9">
        <w:rPr>
          <w:sz w:val="16"/>
        </w:rPr>
        <w:t xml:space="preserve">c. Over a series of rescue packages, </w:t>
      </w:r>
      <w:r w:rsidRPr="00C81BC9">
        <w:rPr>
          <w:rStyle w:val="StyleUnderline"/>
        </w:rPr>
        <w:t xml:space="preserve">the president enacted two rounds of </w:t>
      </w:r>
      <w:r w:rsidRPr="00C81BC9">
        <w:rPr>
          <w:rStyle w:val="Emphasis"/>
          <w:highlight w:val="cyan"/>
        </w:rPr>
        <w:t>stimulus checks</w:t>
      </w:r>
      <w:r w:rsidRPr="00C81BC9">
        <w:rPr>
          <w:sz w:val="16"/>
        </w:rPr>
        <w:t xml:space="preserve">, an expensive move that </w:t>
      </w:r>
      <w:r w:rsidRPr="00C81BC9">
        <w:rPr>
          <w:rStyle w:val="StyleUnderline"/>
          <w:highlight w:val="cyan"/>
        </w:rPr>
        <w:t>proved</w:t>
      </w:r>
      <w:r w:rsidRPr="00C81BC9">
        <w:rPr>
          <w:rStyle w:val="StyleUnderline"/>
        </w:rPr>
        <w:t xml:space="preserve"> </w:t>
      </w:r>
      <w:r w:rsidRPr="00C81BC9">
        <w:rPr>
          <w:rStyle w:val="Emphasis"/>
        </w:rPr>
        <w:t xml:space="preserve">politically </w:t>
      </w:r>
      <w:r w:rsidRPr="00C81BC9">
        <w:rPr>
          <w:rStyle w:val="Emphasis"/>
          <w:highlight w:val="cyan"/>
        </w:rPr>
        <w:t>popular</w:t>
      </w:r>
      <w:r w:rsidRPr="00C81BC9">
        <w:rPr>
          <w:sz w:val="16"/>
        </w:rPr>
        <w:t xml:space="preserve"> and economically beneficial — even if the spending later contributed to a rapid rise in prices.</w:t>
      </w:r>
    </w:p>
    <w:p w14:paraId="50356239" w14:textId="77777777" w:rsidR="00002F53" w:rsidRPr="000D11D3" w:rsidRDefault="00002F53" w:rsidP="00002F53">
      <w:pPr>
        <w:pStyle w:val="Heading4"/>
      </w:pPr>
      <w:r>
        <w:t xml:space="preserve">BUT, </w:t>
      </w:r>
      <w:r>
        <w:rPr>
          <w:u w:val="single"/>
        </w:rPr>
        <w:t>current</w:t>
      </w:r>
      <w:r>
        <w:t xml:space="preserve"> tariff dividends </w:t>
      </w:r>
      <w:r>
        <w:rPr>
          <w:u w:val="single"/>
        </w:rPr>
        <w:t>won’t pass</w:t>
      </w:r>
      <w:r>
        <w:t xml:space="preserve">. </w:t>
      </w:r>
    </w:p>
    <w:p w14:paraId="2B060EBB" w14:textId="77777777" w:rsidR="00002F53" w:rsidRPr="00C81BC9" w:rsidRDefault="00002F53" w:rsidP="00002F53">
      <w:r>
        <w:t xml:space="preserve">Mike </w:t>
      </w:r>
      <w:r w:rsidRPr="000D11D3">
        <w:rPr>
          <w:rStyle w:val="Style13ptBold"/>
        </w:rPr>
        <w:t>Snider 25</w:t>
      </w:r>
      <w:r>
        <w:t xml:space="preserve">. “The latest on President Trump's $2,000 tariff dividend checks for 2026.” 12/24/25. https://www.usatoday.com/story/money/2025/12/23/trump-congress-2000-tariff-warrior-dividend-checks/87895233007/. </w:t>
      </w:r>
    </w:p>
    <w:p w14:paraId="226FF699" w14:textId="77777777" w:rsidR="00002F53" w:rsidRPr="000D11D3" w:rsidRDefault="00002F53" w:rsidP="00002F53">
      <w:pPr>
        <w:rPr>
          <w:rStyle w:val="StyleUnderline"/>
        </w:rPr>
      </w:pPr>
      <w:r w:rsidRPr="000D11D3">
        <w:rPr>
          <w:sz w:val="16"/>
        </w:rPr>
        <w:t xml:space="preserve">President Donald </w:t>
      </w:r>
      <w:r w:rsidRPr="000D11D3">
        <w:rPr>
          <w:rStyle w:val="StyleUnderline"/>
          <w:highlight w:val="cyan"/>
        </w:rPr>
        <w:t>Trump</w:t>
      </w:r>
      <w:r w:rsidRPr="000D11D3">
        <w:rPr>
          <w:rStyle w:val="StyleUnderline"/>
        </w:rPr>
        <w:t xml:space="preserve"> may have $2,000 </w:t>
      </w:r>
      <w:r w:rsidRPr="000D11D3">
        <w:rPr>
          <w:rStyle w:val="Emphasis"/>
        </w:rPr>
        <w:t xml:space="preserve">tariff </w:t>
      </w:r>
      <w:r w:rsidRPr="000D11D3">
        <w:rPr>
          <w:rStyle w:val="Emphasis"/>
          <w:highlight w:val="cyan"/>
        </w:rPr>
        <w:t>dividend</w:t>
      </w:r>
      <w:r w:rsidRPr="000D11D3">
        <w:rPr>
          <w:rStyle w:val="StyleUnderline"/>
          <w:highlight w:val="cyan"/>
        </w:rPr>
        <w:t xml:space="preserve"> checks on his </w:t>
      </w:r>
      <w:r w:rsidRPr="000D11D3">
        <w:rPr>
          <w:rStyle w:val="Emphasis"/>
          <w:highlight w:val="cyan"/>
        </w:rPr>
        <w:t>wish list</w:t>
      </w:r>
      <w:r w:rsidRPr="000D11D3">
        <w:rPr>
          <w:sz w:val="16"/>
        </w:rPr>
        <w:t xml:space="preserve"> for 2026. </w:t>
      </w:r>
      <w:r w:rsidRPr="000D11D3">
        <w:rPr>
          <w:rStyle w:val="StyleUnderline"/>
          <w:highlight w:val="cyan"/>
        </w:rPr>
        <w:t xml:space="preserve">But </w:t>
      </w:r>
      <w:r w:rsidRPr="000D11D3">
        <w:rPr>
          <w:rStyle w:val="Emphasis"/>
          <w:highlight w:val="cyan"/>
        </w:rPr>
        <w:t>Congress</w:t>
      </w:r>
      <w:r w:rsidRPr="000D11D3">
        <w:rPr>
          <w:rStyle w:val="StyleUnderline"/>
          <w:highlight w:val="cyan"/>
        </w:rPr>
        <w:t xml:space="preserve"> will have something to say</w:t>
      </w:r>
      <w:r w:rsidRPr="000D11D3">
        <w:rPr>
          <w:rStyle w:val="StyleUnderline"/>
        </w:rPr>
        <w:t xml:space="preserve"> about it.</w:t>
      </w:r>
    </w:p>
    <w:p w14:paraId="3C541D2E" w14:textId="77777777" w:rsidR="00002F53" w:rsidRPr="000D11D3" w:rsidRDefault="00002F53" w:rsidP="00002F53">
      <w:pPr>
        <w:rPr>
          <w:sz w:val="16"/>
        </w:rPr>
      </w:pPr>
      <w:r w:rsidRPr="000D11D3">
        <w:rPr>
          <w:sz w:val="16"/>
        </w:rPr>
        <w:t>For months, Trump has discussed his plan of giving Americans a tariff dividend refund in 2026.</w:t>
      </w:r>
    </w:p>
    <w:p w14:paraId="01F04023" w14:textId="77777777" w:rsidR="00002F53" w:rsidRPr="000D11D3" w:rsidRDefault="00002F53" w:rsidP="00002F53">
      <w:pPr>
        <w:rPr>
          <w:sz w:val="16"/>
        </w:rPr>
      </w:pPr>
      <w:r w:rsidRPr="000D11D3">
        <w:rPr>
          <w:sz w:val="16"/>
        </w:rPr>
        <w:t>"Next year is projected to be the largest tax refund season ever, and we're going to be giving back refunds out of the tariffs, as we have taken in literally trillions of dollars," Trump said during a Dec. 2 cabinet meeting. "We're going to be giving a nice dividend to the people in addition to reducing debt."</w:t>
      </w:r>
    </w:p>
    <w:p w14:paraId="78D92AB2" w14:textId="77777777" w:rsidR="00002F53" w:rsidRPr="000D11D3" w:rsidRDefault="00002F53" w:rsidP="00002F53">
      <w:pPr>
        <w:rPr>
          <w:sz w:val="16"/>
        </w:rPr>
      </w:pPr>
      <w:r w:rsidRPr="000D11D3">
        <w:rPr>
          <w:sz w:val="16"/>
        </w:rPr>
        <w:t xml:space="preserve">But </w:t>
      </w:r>
      <w:r w:rsidRPr="000D11D3">
        <w:rPr>
          <w:rStyle w:val="StyleUnderline"/>
          <w:highlight w:val="cyan"/>
        </w:rPr>
        <w:t>there's</w:t>
      </w:r>
      <w:r w:rsidRPr="000D11D3">
        <w:rPr>
          <w:rStyle w:val="StyleUnderline"/>
        </w:rPr>
        <w:t xml:space="preserve"> still </w:t>
      </w:r>
      <w:r w:rsidRPr="000D11D3">
        <w:rPr>
          <w:rStyle w:val="Emphasis"/>
          <w:highlight w:val="cyan"/>
        </w:rPr>
        <w:t>no guarantee</w:t>
      </w:r>
      <w:r w:rsidRPr="000D11D3">
        <w:rPr>
          <w:rStyle w:val="StyleUnderline"/>
        </w:rPr>
        <w:t xml:space="preserve"> that these </w:t>
      </w:r>
      <w:r w:rsidRPr="000D11D3">
        <w:rPr>
          <w:rStyle w:val="StyleUnderline"/>
          <w:highlight w:val="cyan"/>
        </w:rPr>
        <w:t>checks will go out</w:t>
      </w:r>
      <w:r w:rsidRPr="000D11D3">
        <w:rPr>
          <w:sz w:val="16"/>
        </w:rPr>
        <w:t>, or if they even should. On Dec. 18, the president announced he was sending $1,776 checks, called "Warrior dividends," to the nation's 1.45 million service members before Christmas. The Defense Department supplied the funding for those, the Pentagon said.</w:t>
      </w:r>
    </w:p>
    <w:p w14:paraId="3E47E068" w14:textId="77777777" w:rsidR="00002F53" w:rsidRPr="000D11D3" w:rsidRDefault="00002F53" w:rsidP="00002F53">
      <w:pPr>
        <w:rPr>
          <w:sz w:val="16"/>
        </w:rPr>
      </w:pPr>
      <w:r w:rsidRPr="000D11D3">
        <w:rPr>
          <w:sz w:val="16"/>
        </w:rPr>
        <w:t xml:space="preserve">However, </w:t>
      </w:r>
      <w:r w:rsidRPr="000D11D3">
        <w:rPr>
          <w:rStyle w:val="StyleUnderline"/>
          <w:highlight w:val="cyan"/>
        </w:rPr>
        <w:t>the</w:t>
      </w:r>
      <w:r w:rsidRPr="000D11D3">
        <w:rPr>
          <w:rStyle w:val="StyleUnderline"/>
        </w:rPr>
        <w:t xml:space="preserve"> tariff dividend </w:t>
      </w:r>
      <w:r w:rsidRPr="000D11D3">
        <w:rPr>
          <w:rStyle w:val="StyleUnderline"/>
          <w:highlight w:val="cyan"/>
        </w:rPr>
        <w:t>checks would</w:t>
      </w:r>
      <w:r w:rsidRPr="000D11D3">
        <w:rPr>
          <w:rStyle w:val="StyleUnderline"/>
        </w:rPr>
        <w:t xml:space="preserve"> likely </w:t>
      </w:r>
      <w:r w:rsidRPr="000D11D3">
        <w:rPr>
          <w:rStyle w:val="StyleUnderline"/>
          <w:highlight w:val="cyan"/>
        </w:rPr>
        <w:t>require</w:t>
      </w:r>
      <w:r w:rsidRPr="000D11D3">
        <w:rPr>
          <w:rStyle w:val="StyleUnderline"/>
        </w:rPr>
        <w:t xml:space="preserve"> </w:t>
      </w:r>
      <w:r w:rsidRPr="000D11D3">
        <w:rPr>
          <w:rStyle w:val="Emphasis"/>
        </w:rPr>
        <w:t>legislation</w:t>
      </w:r>
      <w:r w:rsidRPr="000D11D3">
        <w:rPr>
          <w:rStyle w:val="StyleUnderline"/>
        </w:rPr>
        <w:t xml:space="preserve"> passed by </w:t>
      </w:r>
      <w:r w:rsidRPr="000D11D3">
        <w:rPr>
          <w:rStyle w:val="Emphasis"/>
          <w:highlight w:val="cyan"/>
        </w:rPr>
        <w:t>Congress</w:t>
      </w:r>
      <w:r w:rsidRPr="000D11D3">
        <w:rPr>
          <w:sz w:val="16"/>
        </w:rPr>
        <w:t xml:space="preserve"> before getting signed by the president, White House economic adviser Kevin Hassett said Sunday, Dec. 21 on CBS News' "Face the Nation with Margaret Brennan."</w:t>
      </w:r>
    </w:p>
    <w:p w14:paraId="6678DC35" w14:textId="77777777" w:rsidR="00002F53" w:rsidRPr="000C59B8" w:rsidRDefault="00002F53" w:rsidP="00002F53">
      <w:pPr>
        <w:pStyle w:val="Heading4"/>
      </w:pPr>
      <w:r>
        <w:t xml:space="preserve">Trump can </w:t>
      </w:r>
      <w:r>
        <w:rPr>
          <w:u w:val="single"/>
        </w:rPr>
        <w:t>take it</w:t>
      </w:r>
      <w:r>
        <w:t xml:space="preserve"> as a win, even if </w:t>
      </w:r>
      <w:r>
        <w:rPr>
          <w:u w:val="single"/>
        </w:rPr>
        <w:t>he himself</w:t>
      </w:r>
      <w:r>
        <w:t xml:space="preserve"> doesn’t pay for it. </w:t>
      </w:r>
    </w:p>
    <w:p w14:paraId="45A4C2B5" w14:textId="77777777" w:rsidR="00002F53" w:rsidRPr="00C81BC9" w:rsidRDefault="00002F53" w:rsidP="00002F53">
      <w:r>
        <w:t xml:space="preserve">Tijs </w:t>
      </w:r>
      <w:r w:rsidRPr="00C81BC9">
        <w:rPr>
          <w:rStyle w:val="Style13ptBold"/>
        </w:rPr>
        <w:t>Laenen 23</w:t>
      </w:r>
      <w:r>
        <w:t xml:space="preserve">. Assistant Professor and Senior Researcher at the Centre for Social Policy and the Media, University of Antwerp. “Universal Basic Income: The Popularity of Basic Income.”9/15/25.  https://socialpolicyworldwide.org/post/the_popularity_of_basic_income-_evidence_from_the_polls_17. </w:t>
      </w:r>
    </w:p>
    <w:p w14:paraId="5CCE7158" w14:textId="77777777" w:rsidR="00002F53" w:rsidRPr="00C81BC9" w:rsidRDefault="00002F53" w:rsidP="00002F53">
      <w:pPr>
        <w:rPr>
          <w:sz w:val="16"/>
        </w:rPr>
      </w:pPr>
      <w:r w:rsidRPr="00C81BC9">
        <w:rPr>
          <w:sz w:val="16"/>
        </w:rPr>
        <w:t xml:space="preserve">Third, </w:t>
      </w:r>
      <w:r w:rsidRPr="00C81BC9">
        <w:rPr>
          <w:rStyle w:val="Emphasis"/>
          <w:highlight w:val="cyan"/>
        </w:rPr>
        <w:t>support</w:t>
      </w:r>
      <w:r w:rsidRPr="00C81BC9">
        <w:rPr>
          <w:rStyle w:val="StyleUnderline"/>
          <w:highlight w:val="cyan"/>
        </w:rPr>
        <w:t xml:space="preserve"> is</w:t>
      </w:r>
      <w:r w:rsidRPr="00C81BC9">
        <w:rPr>
          <w:rStyle w:val="StyleUnderline"/>
        </w:rPr>
        <w:t xml:space="preserve"> equally </w:t>
      </w:r>
      <w:r w:rsidRPr="00C81BC9">
        <w:rPr>
          <w:rStyle w:val="StyleUnderline"/>
          <w:highlight w:val="cyan"/>
        </w:rPr>
        <w:t>contingent on</w:t>
      </w:r>
      <w:r w:rsidRPr="00C81BC9">
        <w:rPr>
          <w:rStyle w:val="StyleUnderline"/>
        </w:rPr>
        <w:t xml:space="preserve"> the </w:t>
      </w:r>
      <w:r w:rsidRPr="00C81BC9">
        <w:rPr>
          <w:rStyle w:val="Emphasis"/>
        </w:rPr>
        <w:t xml:space="preserve">policy </w:t>
      </w:r>
      <w:r w:rsidRPr="00C81BC9">
        <w:rPr>
          <w:rStyle w:val="Emphasis"/>
          <w:highlight w:val="cyan"/>
        </w:rPr>
        <w:t>design</w:t>
      </w:r>
      <w:r w:rsidRPr="00C81BC9">
        <w:rPr>
          <w:sz w:val="16"/>
        </w:rPr>
        <w:t xml:space="preserve"> features </w:t>
      </w:r>
      <w:r w:rsidRPr="00C81BC9">
        <w:rPr>
          <w:rStyle w:val="StyleUnderline"/>
          <w:highlight w:val="cyan"/>
        </w:rPr>
        <w:t>of</w:t>
      </w:r>
      <w:r w:rsidRPr="00C81BC9">
        <w:rPr>
          <w:sz w:val="16"/>
        </w:rPr>
        <w:t xml:space="preserve"> basic </w:t>
      </w:r>
      <w:r w:rsidRPr="00C81BC9">
        <w:rPr>
          <w:rStyle w:val="StyleUnderline"/>
          <w:highlight w:val="cyan"/>
        </w:rPr>
        <w:t>income</w:t>
      </w:r>
      <w:r w:rsidRPr="00C81BC9">
        <w:rPr>
          <w:rStyle w:val="StyleUnderline"/>
        </w:rPr>
        <w:t xml:space="preserve">, and </w:t>
      </w:r>
      <w:r w:rsidRPr="00C81BC9">
        <w:rPr>
          <w:rStyle w:val="StyleUnderline"/>
          <w:highlight w:val="cyan"/>
        </w:rPr>
        <w:t>some types are</w:t>
      </w:r>
      <w:r w:rsidRPr="00C81BC9">
        <w:rPr>
          <w:rStyle w:val="StyleUnderline"/>
        </w:rPr>
        <w:t xml:space="preserve"> </w:t>
      </w:r>
      <w:r w:rsidRPr="00C81BC9">
        <w:rPr>
          <w:rStyle w:val="Emphasis"/>
        </w:rPr>
        <w:t xml:space="preserve">more </w:t>
      </w:r>
      <w:r w:rsidRPr="00C81BC9">
        <w:rPr>
          <w:rStyle w:val="Emphasis"/>
          <w:highlight w:val="cyan"/>
        </w:rPr>
        <w:t>popular</w:t>
      </w:r>
      <w:r w:rsidRPr="00C81BC9">
        <w:rPr>
          <w:rStyle w:val="StyleUnderline"/>
        </w:rPr>
        <w:t xml:space="preserve"> than others</w:t>
      </w:r>
      <w:r w:rsidRPr="00C81BC9">
        <w:rPr>
          <w:sz w:val="16"/>
        </w:rPr>
        <w:t xml:space="preserve">. Surveys often reveal that relatively </w:t>
      </w:r>
      <w:r w:rsidRPr="00C81BC9">
        <w:rPr>
          <w:rStyle w:val="StyleUnderline"/>
          <w:highlight w:val="cyan"/>
        </w:rPr>
        <w:t>generous</w:t>
      </w:r>
      <w:r w:rsidRPr="00C81BC9">
        <w:rPr>
          <w:rStyle w:val="StyleUnderline"/>
        </w:rPr>
        <w:t xml:space="preserve"> basic </w:t>
      </w:r>
      <w:r w:rsidRPr="00C81BC9">
        <w:rPr>
          <w:rStyle w:val="Emphasis"/>
        </w:rPr>
        <w:t xml:space="preserve">income </w:t>
      </w:r>
      <w:r w:rsidRPr="00C81BC9">
        <w:rPr>
          <w:rStyle w:val="Emphasis"/>
          <w:highlight w:val="cyan"/>
        </w:rPr>
        <w:t>schemes</w:t>
      </w:r>
      <w:r w:rsidRPr="00C81BC9">
        <w:rPr>
          <w:rStyle w:val="StyleUnderline"/>
          <w:highlight w:val="cyan"/>
        </w:rPr>
        <w:t xml:space="preserve"> receive</w:t>
      </w:r>
      <w:r w:rsidRPr="00C81BC9">
        <w:rPr>
          <w:rStyle w:val="StyleUnderline"/>
        </w:rPr>
        <w:t xml:space="preserve"> greater </w:t>
      </w:r>
      <w:r w:rsidRPr="00C81BC9">
        <w:rPr>
          <w:rStyle w:val="Emphasis"/>
          <w:highlight w:val="cyan"/>
        </w:rPr>
        <w:t>approval</w:t>
      </w:r>
      <w:r w:rsidRPr="00C81BC9">
        <w:rPr>
          <w:sz w:val="16"/>
        </w:rPr>
        <w:t xml:space="preserve"> </w:t>
      </w:r>
      <w:r w:rsidRPr="00C81BC9">
        <w:rPr>
          <w:rStyle w:val="StyleUnderline"/>
        </w:rPr>
        <w:t>than those that are below the basic subsistence level in a country</w:t>
      </w:r>
      <w:r w:rsidRPr="00C81BC9">
        <w:rPr>
          <w:sz w:val="16"/>
        </w:rPr>
        <w:t>. Likewise, conditional types of basic income –which grant income only when participation requirements are fulfilled, such as care work, volunteering, or working– are often preferred over their unconditional counterparts, especially when these are also fully universal.</w:t>
      </w:r>
    </w:p>
    <w:p w14:paraId="76DF23C4" w14:textId="77777777" w:rsidR="00002F53" w:rsidRDefault="00002F53" w:rsidP="00002F53">
      <w:pPr>
        <w:rPr>
          <w:sz w:val="16"/>
        </w:rPr>
      </w:pPr>
      <w:r w:rsidRPr="00C81BC9">
        <w:rPr>
          <w:sz w:val="16"/>
        </w:rPr>
        <w:t xml:space="preserve">Fourth, </w:t>
      </w:r>
      <w:r w:rsidRPr="00C81BC9">
        <w:rPr>
          <w:rStyle w:val="StyleUnderline"/>
        </w:rPr>
        <w:t xml:space="preserve">support is also </w:t>
      </w:r>
      <w:r w:rsidRPr="00C81BC9">
        <w:rPr>
          <w:rStyle w:val="StyleUnderline"/>
          <w:highlight w:val="cyan"/>
        </w:rPr>
        <w:t>contingent on how</w:t>
      </w:r>
      <w:r w:rsidRPr="00C81BC9">
        <w:rPr>
          <w:sz w:val="16"/>
        </w:rPr>
        <w:t xml:space="preserve"> predicted </w:t>
      </w:r>
      <w:r w:rsidRPr="00C81BC9">
        <w:rPr>
          <w:rStyle w:val="Emphasis"/>
        </w:rPr>
        <w:t xml:space="preserve">social </w:t>
      </w:r>
      <w:r w:rsidRPr="00C81BC9">
        <w:rPr>
          <w:rStyle w:val="Emphasis"/>
          <w:highlight w:val="cyan"/>
        </w:rPr>
        <w:t>outcomes</w:t>
      </w:r>
      <w:r w:rsidRPr="00C81BC9">
        <w:rPr>
          <w:sz w:val="16"/>
        </w:rPr>
        <w:t xml:space="preserve"> of basic income </w:t>
      </w:r>
      <w:r w:rsidRPr="00C81BC9">
        <w:rPr>
          <w:rStyle w:val="StyleUnderline"/>
          <w:highlight w:val="cyan"/>
        </w:rPr>
        <w:t xml:space="preserve">are </w:t>
      </w:r>
      <w:r w:rsidRPr="00C81BC9">
        <w:rPr>
          <w:rStyle w:val="Emphasis"/>
          <w:highlight w:val="cyan"/>
        </w:rPr>
        <w:t>framed</w:t>
      </w:r>
      <w:r w:rsidRPr="00C81BC9">
        <w:rPr>
          <w:sz w:val="16"/>
        </w:rPr>
        <w:t>. Remarkably, several studies suggest that support is more likely to decrease when these outcomes are negatively framed (for example, stating that poverty would grow) than it is to increase when they are framed positively (for example, saying that poverty would reduce). This phenomenon is known as ‘negativity bias’.</w:t>
      </w:r>
    </w:p>
    <w:p w14:paraId="73DAD78F" w14:textId="77777777" w:rsidR="00002F53" w:rsidRPr="000D11D3" w:rsidRDefault="00002F53" w:rsidP="00002F53">
      <w:pPr>
        <w:pStyle w:val="Heading4"/>
      </w:pPr>
      <w:r>
        <w:t xml:space="preserve">That </w:t>
      </w:r>
      <w:r>
        <w:rPr>
          <w:u w:val="single"/>
        </w:rPr>
        <w:t>alone</w:t>
      </w:r>
      <w:r>
        <w:t xml:space="preserve"> flips </w:t>
      </w:r>
      <w:r>
        <w:rPr>
          <w:u w:val="single"/>
        </w:rPr>
        <w:t>some Dems</w:t>
      </w:r>
      <w:r>
        <w:t xml:space="preserve">. </w:t>
      </w:r>
    </w:p>
    <w:p w14:paraId="2D8C7898" w14:textId="77777777" w:rsidR="00002F53" w:rsidRPr="00E33D16" w:rsidRDefault="00002F53" w:rsidP="00002F53">
      <w:r>
        <w:t xml:space="preserve">Stef W. </w:t>
      </w:r>
      <w:r w:rsidRPr="00A13D8F">
        <w:rPr>
          <w:rStyle w:val="Style13ptBold"/>
        </w:rPr>
        <w:t>Kight</w:t>
      </w:r>
      <w:r>
        <w:rPr>
          <w:rStyle w:val="Style13ptBold"/>
        </w:rPr>
        <w:t xml:space="preserve"> </w:t>
      </w:r>
      <w:r w:rsidRPr="00A13D8F">
        <w:rPr>
          <w:rStyle w:val="Style13ptBold"/>
        </w:rPr>
        <w:t>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00FB2B6D" w14:textId="77777777" w:rsidR="00002F53" w:rsidRPr="007A5819" w:rsidRDefault="00002F53" w:rsidP="00002F53">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3EBD9DA9" w14:textId="77777777" w:rsidR="00002F53" w:rsidRPr="007A5819" w:rsidRDefault="00002F53" w:rsidP="00002F53">
      <w:pPr>
        <w:rPr>
          <w:sz w:val="16"/>
        </w:rPr>
      </w:pPr>
      <w:r w:rsidRPr="007A5819">
        <w:rPr>
          <w:sz w:val="16"/>
        </w:rPr>
        <w:t xml:space="preserve">Why it matters: </w:t>
      </w:r>
      <w:r w:rsidRPr="00E94DBE">
        <w:rPr>
          <w:rStyle w:val="Emphasis"/>
          <w:highlight w:val="cyan"/>
        </w:rPr>
        <w:t>GOP</w:t>
      </w:r>
      <w:r w:rsidRPr="00E94DBE">
        <w:rPr>
          <w:rStyle w:val="StyleUnderline"/>
          <w:highlight w:val="cyan"/>
        </w:rPr>
        <w:t xml:space="preserve"> leaders see</w:t>
      </w:r>
      <w:r w:rsidRPr="007A5819">
        <w:rPr>
          <w:rStyle w:val="StyleUnderline"/>
        </w:rPr>
        <w:t xml:space="preserve"> an </w:t>
      </w:r>
      <w:r w:rsidRPr="00E94DBE">
        <w:rPr>
          <w:rStyle w:val="Emphasis"/>
          <w:sz w:val="28"/>
          <w:szCs w:val="28"/>
          <w:highlight w:val="cyan"/>
        </w:rPr>
        <w:t>opportunity</w:t>
      </w:r>
      <w:r w:rsidRPr="00E94DBE">
        <w:rPr>
          <w:rStyle w:val="StyleUnderline"/>
          <w:sz w:val="28"/>
          <w:szCs w:val="28"/>
          <w:highlight w:val="cyan"/>
        </w:rPr>
        <w:t xml:space="preserve"> </w:t>
      </w:r>
      <w:r w:rsidRPr="00E94DBE">
        <w:rPr>
          <w:rStyle w:val="Emphasis"/>
          <w:sz w:val="28"/>
          <w:szCs w:val="28"/>
          <w:highlight w:val="cyan"/>
        </w:rPr>
        <w:t>for</w:t>
      </w:r>
      <w:r w:rsidRPr="00E94DBE">
        <w:rPr>
          <w:rStyle w:val="Emphasis"/>
          <w:highlight w:val="cyan"/>
        </w:rPr>
        <w:t xml:space="preserve"> </w:t>
      </w:r>
      <w:r w:rsidRPr="00E94DBE">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0B56248E" w14:textId="77777777" w:rsidR="00002F53" w:rsidRPr="007A5819" w:rsidRDefault="00002F53" w:rsidP="00002F53">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02C51775" w14:textId="77777777" w:rsidR="00002F53" w:rsidRPr="007A5819" w:rsidRDefault="00002F53" w:rsidP="00002F53">
      <w:pPr>
        <w:rPr>
          <w:sz w:val="16"/>
        </w:rPr>
      </w:pPr>
      <w:r w:rsidRPr="007A5819">
        <w:rPr>
          <w:sz w:val="16"/>
        </w:rPr>
        <w:t>He is looking for a Democratic co-sponsor.</w:t>
      </w:r>
    </w:p>
    <w:p w14:paraId="5E219C00" w14:textId="77777777" w:rsidR="00002F53" w:rsidRPr="007A5819" w:rsidRDefault="00002F53" w:rsidP="00002F53">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4A6A8431" w14:textId="77777777" w:rsidR="00002F53" w:rsidRPr="007A5819" w:rsidRDefault="00002F53" w:rsidP="00002F53">
      <w:pPr>
        <w:rPr>
          <w:sz w:val="16"/>
        </w:rPr>
      </w:pPr>
      <w:r w:rsidRPr="007A5819">
        <w:rPr>
          <w:sz w:val="16"/>
        </w:rPr>
        <w:t xml:space="preserve">"We look forward to </w:t>
      </w:r>
      <w:r w:rsidRPr="00E94DBE">
        <w:rPr>
          <w:rStyle w:val="StyleUnderline"/>
          <w:highlight w:val="cyan"/>
        </w:rPr>
        <w:t>advancing meanin</w:t>
      </w:r>
      <w:r w:rsidRPr="00A13D8F">
        <w:rPr>
          <w:rStyle w:val="StyleUnderline"/>
          <w:highlight w:val="cyan"/>
        </w:rPr>
        <w:t>gful legislation for working people</w:t>
      </w:r>
      <w:r w:rsidRPr="007A5819">
        <w:rPr>
          <w:sz w:val="16"/>
        </w:rPr>
        <w:t xml:space="preserve"> this Congress," Hawley's office told Axios.</w:t>
      </w:r>
    </w:p>
    <w:p w14:paraId="735E349F" w14:textId="77777777" w:rsidR="00002F53" w:rsidRPr="007A5819" w:rsidRDefault="00002F53" w:rsidP="00002F53">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0015BC64" w14:textId="77777777" w:rsidR="00002F53" w:rsidRPr="007A5819" w:rsidRDefault="00002F53" w:rsidP="00002F53">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5CE8E8C5" w14:textId="77777777" w:rsidR="00002F53" w:rsidRPr="007A5819" w:rsidRDefault="00002F53" w:rsidP="00002F53">
      <w:pPr>
        <w:rPr>
          <w:sz w:val="16"/>
        </w:rPr>
      </w:pPr>
      <w:r w:rsidRPr="007A5819">
        <w:rPr>
          <w:sz w:val="16"/>
        </w:rPr>
        <w:t>Sen. Ron Johnson (R-Wis.) told NBC News he found the nomination "concerning."</w:t>
      </w:r>
    </w:p>
    <w:p w14:paraId="6E36C05B" w14:textId="77777777" w:rsidR="00002F53" w:rsidRPr="007A5819" w:rsidRDefault="00002F53" w:rsidP="00002F53">
      <w:pPr>
        <w:rPr>
          <w:sz w:val="16"/>
        </w:rPr>
      </w:pPr>
      <w:r w:rsidRPr="007A5819">
        <w:rPr>
          <w:sz w:val="16"/>
        </w:rPr>
        <w:t>But she is expected to pick up Democratic support, including from fellow Oregonian Sen. Jeff Merkley, who told local reporters of his plans to back her.</w:t>
      </w:r>
    </w:p>
    <w:p w14:paraId="457E5506" w14:textId="77777777" w:rsidR="00002F53" w:rsidRPr="007A5819" w:rsidRDefault="00002F53" w:rsidP="00002F53">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1A90ABA9" w14:textId="77777777" w:rsidR="00002F53" w:rsidRPr="007A5819" w:rsidRDefault="00002F53" w:rsidP="00002F53">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3B163C20" w14:textId="77777777" w:rsidR="00002F53" w:rsidRPr="007A5819" w:rsidRDefault="00002F53" w:rsidP="00002F53">
      <w:pPr>
        <w:rPr>
          <w:sz w:val="16"/>
        </w:rPr>
      </w:pPr>
      <w:r w:rsidRPr="007A5819">
        <w:rPr>
          <w:sz w:val="16"/>
        </w:rPr>
        <w:t>Mullin and O'Brien have become friends after going viral for challenging each other to a fight mid-hearing.</w:t>
      </w:r>
    </w:p>
    <w:p w14:paraId="5F0D6746" w14:textId="77777777" w:rsidR="00002F53" w:rsidRPr="007A5819" w:rsidRDefault="00002F53" w:rsidP="00002F53">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203FC57E" w14:textId="77777777" w:rsidR="00002F53" w:rsidRPr="000D11D3" w:rsidRDefault="00002F53" w:rsidP="00002F53">
      <w:pPr>
        <w:pStyle w:val="Heading4"/>
      </w:pPr>
      <w:r>
        <w:t xml:space="preserve">The perception </w:t>
      </w:r>
      <w:r>
        <w:rPr>
          <w:u w:val="single"/>
        </w:rPr>
        <w:t>alone</w:t>
      </w:r>
      <w:r>
        <w:t xml:space="preserve"> swings the midterm.</w:t>
      </w:r>
    </w:p>
    <w:p w14:paraId="49883D2D" w14:textId="77777777" w:rsidR="00002F53" w:rsidRPr="006A0965" w:rsidRDefault="00002F53" w:rsidP="00002F53">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0A9FCF5A" w14:textId="77777777" w:rsidR="00002F53" w:rsidRPr="00F06F79" w:rsidRDefault="00002F53" w:rsidP="00002F53">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2FE267AB" w14:textId="77777777" w:rsidR="00002F53" w:rsidRPr="00F06F79" w:rsidRDefault="00002F53" w:rsidP="00002F53">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1BAFD8E6" w14:textId="77777777" w:rsidR="00002F53" w:rsidRPr="00F06F79" w:rsidRDefault="00002F53" w:rsidP="00002F53">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420B7DC" w14:textId="77777777" w:rsidR="00002F53" w:rsidRPr="00F06F79" w:rsidRDefault="00002F53" w:rsidP="00002F53">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363A57A0" w14:textId="77777777" w:rsidR="00002F53" w:rsidRPr="00F06F79" w:rsidRDefault="00002F53" w:rsidP="00002F53">
      <w:pPr>
        <w:rPr>
          <w:sz w:val="16"/>
        </w:rPr>
      </w:pPr>
      <w:r w:rsidRPr="00F06F79">
        <w:rPr>
          <w:sz w:val="16"/>
        </w:rPr>
        <w:t xml:space="preserve">White House spokesperson Harrison Fields described </w:t>
      </w:r>
      <w:r w:rsidRPr="00E94DBE">
        <w:rPr>
          <w:rStyle w:val="StyleUnderline"/>
        </w:rPr>
        <w:t>the</w:t>
      </w:r>
      <w:r w:rsidRPr="00E94DBE">
        <w:rPr>
          <w:sz w:val="16"/>
        </w:rPr>
        <w:t xml:space="preserve"> House </w:t>
      </w:r>
      <w:r w:rsidRPr="00E94DBE">
        <w:rPr>
          <w:rStyle w:val="StyleUnderline"/>
        </w:rPr>
        <w:t>bill</w:t>
      </w:r>
      <w:r w:rsidRPr="00E94DBE">
        <w:rPr>
          <w:sz w:val="16"/>
        </w:rPr>
        <w:t xml:space="preserve"> as "</w:t>
      </w:r>
      <w:r w:rsidRPr="00E94DBE">
        <w:rPr>
          <w:rStyle w:val="StyleUnderline"/>
        </w:rPr>
        <w:t>vital relief</w:t>
      </w:r>
      <w:r w:rsidRPr="00E94DBE">
        <w:rPr>
          <w:sz w:val="16"/>
        </w:rPr>
        <w:t xml:space="preserve">" </w:t>
      </w:r>
      <w:r w:rsidRPr="00E94DBE">
        <w:rPr>
          <w:rStyle w:val="StyleUnderline"/>
        </w:rPr>
        <w:t>for families</w:t>
      </w:r>
      <w:r w:rsidRPr="00E94DBE">
        <w:rPr>
          <w:sz w:val="16"/>
        </w:rPr>
        <w:t xml:space="preserve">. "The </w:t>
      </w:r>
      <w:r w:rsidRPr="00E94DBE">
        <w:rPr>
          <w:rStyle w:val="StyleUnderline"/>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774073C2" w14:textId="77777777" w:rsidR="00002F53" w:rsidRPr="00F06F79" w:rsidRDefault="00002F53" w:rsidP="00002F53">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7EA5C31F" w14:textId="77777777" w:rsidR="00002F53" w:rsidRPr="00F06F79" w:rsidRDefault="00002F53" w:rsidP="00002F53">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383B80D0" w14:textId="77777777" w:rsidR="00002F53" w:rsidRPr="00F06F79" w:rsidRDefault="00002F53" w:rsidP="00002F53">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5DC96B7A" w14:textId="77777777" w:rsidR="00002F53" w:rsidRPr="00E94DBE" w:rsidRDefault="00002F53" w:rsidP="00002F53">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40393793" w14:textId="77777777" w:rsidR="00002F53" w:rsidRPr="009754B9" w:rsidRDefault="00002F53" w:rsidP="00002F53">
      <w:pPr>
        <w:pStyle w:val="Heading4"/>
      </w:pPr>
      <w:r>
        <w:t xml:space="preserve">2. Republicans need </w:t>
      </w:r>
      <w:r>
        <w:rPr>
          <w:u w:val="single"/>
        </w:rPr>
        <w:t>voter turnout</w:t>
      </w:r>
      <w:r>
        <w:t xml:space="preserve"> to win. The link </w:t>
      </w:r>
      <w:r>
        <w:rPr>
          <w:u w:val="single"/>
        </w:rPr>
        <w:t>solves</w:t>
      </w:r>
      <w:r>
        <w:t>.</w:t>
      </w:r>
    </w:p>
    <w:p w14:paraId="6E15E874" w14:textId="77777777" w:rsidR="00002F53" w:rsidRDefault="00002F53" w:rsidP="00002F53">
      <w:r w:rsidRPr="009754B9">
        <w:t xml:space="preserve">Rob </w:t>
      </w:r>
      <w:r w:rsidRPr="009754B9">
        <w:rPr>
          <w:rStyle w:val="Style13ptBold"/>
        </w:rPr>
        <w:t>Crilly 12-31</w:t>
      </w:r>
      <w:r w:rsidRPr="009754B9">
        <w:t>. Chief US correspondent for The Telegraph.  "Trump voters will decide the midterms — but will they turn up?" The Telegraph. 12-31-2025. https://www.telegraph.co.uk/us/politics/2025/12/31/donald-trump-supporters-midterms-turn-up/</w:t>
      </w:r>
    </w:p>
    <w:p w14:paraId="5983931D" w14:textId="77777777" w:rsidR="00002F53" w:rsidRPr="009754B9" w:rsidRDefault="00002F53" w:rsidP="00002F53">
      <w:pPr>
        <w:rPr>
          <w:sz w:val="16"/>
        </w:rPr>
      </w:pPr>
      <w:r w:rsidRPr="009754B9">
        <w:rPr>
          <w:rStyle w:val="StyleUnderline"/>
        </w:rPr>
        <w:t xml:space="preserve">If the Republican Party is </w:t>
      </w:r>
      <w:r w:rsidRPr="009754B9">
        <w:rPr>
          <w:rStyle w:val="StyleUnderline"/>
          <w:highlight w:val="cyan"/>
        </w:rPr>
        <w:t xml:space="preserve">to </w:t>
      </w:r>
      <w:r w:rsidRPr="009754B9">
        <w:rPr>
          <w:rStyle w:val="Emphasis"/>
          <w:highlight w:val="cyan"/>
        </w:rPr>
        <w:t>hold on to Congress</w:t>
      </w:r>
      <w:r w:rsidRPr="009754B9">
        <w:rPr>
          <w:sz w:val="16"/>
        </w:rPr>
        <w:t xml:space="preserve"> in next year’s midterm elections </w:t>
      </w:r>
      <w:r w:rsidRPr="009754B9">
        <w:rPr>
          <w:rStyle w:val="StyleUnderline"/>
          <w:highlight w:val="cyan"/>
        </w:rPr>
        <w:t xml:space="preserve">it will need </w:t>
      </w:r>
      <w:r w:rsidRPr="009754B9">
        <w:rPr>
          <w:rStyle w:val="Emphasis"/>
          <w:highlight w:val="cyan"/>
        </w:rPr>
        <w:t>voters</w:t>
      </w:r>
      <w:r w:rsidRPr="009754B9">
        <w:rPr>
          <w:sz w:val="16"/>
        </w:rPr>
        <w:t xml:space="preserve"> like Hank </w:t>
      </w:r>
      <w:r w:rsidRPr="009754B9">
        <w:rPr>
          <w:rStyle w:val="StyleUnderline"/>
        </w:rPr>
        <w:t>to turn up and vote</w:t>
      </w:r>
      <w:r w:rsidRPr="009754B9">
        <w:rPr>
          <w:sz w:val="16"/>
        </w:rPr>
        <w:t>.</w:t>
      </w:r>
    </w:p>
    <w:p w14:paraId="27AFABCF" w14:textId="77777777" w:rsidR="00002F53" w:rsidRPr="009754B9" w:rsidRDefault="00002F53" w:rsidP="00002F53">
      <w:pPr>
        <w:rPr>
          <w:sz w:val="16"/>
        </w:rPr>
      </w:pPr>
      <w:r w:rsidRPr="009754B9">
        <w:rPr>
          <w:sz w:val="16"/>
        </w:rPr>
        <w:t>“I travel a lot,” he said as he joined friends for breakfast at a deli in Luzerne County, right at the heart of Pennsylvania’s election battleground. “It depends where I am and if I remember to do it.”</w:t>
      </w:r>
    </w:p>
    <w:p w14:paraId="195EE9BC" w14:textId="77777777" w:rsidR="00002F53" w:rsidRPr="009754B9" w:rsidRDefault="00002F53" w:rsidP="00002F53">
      <w:pPr>
        <w:rPr>
          <w:sz w:val="16"/>
        </w:rPr>
      </w:pPr>
      <w:r w:rsidRPr="009754B9">
        <w:rPr>
          <w:rStyle w:val="StyleUnderline"/>
        </w:rPr>
        <w:t>Last year he voted for Donald Trump</w:t>
      </w:r>
      <w:r w:rsidRPr="009754B9">
        <w:rPr>
          <w:sz w:val="16"/>
        </w:rPr>
        <w:t>.</w:t>
      </w:r>
    </w:p>
    <w:p w14:paraId="69399A5A" w14:textId="77777777" w:rsidR="00002F53" w:rsidRPr="009754B9" w:rsidRDefault="00002F53" w:rsidP="00002F53">
      <w:pPr>
        <w:rPr>
          <w:sz w:val="16"/>
        </w:rPr>
      </w:pPr>
      <w:r w:rsidRPr="009754B9">
        <w:rPr>
          <w:sz w:val="16"/>
        </w:rPr>
        <w:t>And that is the GOP’s problem.</w:t>
      </w:r>
    </w:p>
    <w:p w14:paraId="61E34C5B" w14:textId="77777777" w:rsidR="00002F53" w:rsidRPr="009754B9" w:rsidRDefault="00002F53" w:rsidP="00002F53">
      <w:pPr>
        <w:rPr>
          <w:sz w:val="16"/>
        </w:rPr>
      </w:pPr>
      <w:r w:rsidRPr="009754B9">
        <w:rPr>
          <w:rStyle w:val="StyleUnderline"/>
        </w:rPr>
        <w:t xml:space="preserve">As </w:t>
      </w:r>
      <w:r w:rsidRPr="009754B9">
        <w:rPr>
          <w:rStyle w:val="StyleUnderline"/>
          <w:highlight w:val="cyan"/>
        </w:rPr>
        <w:t>Republicans</w:t>
      </w:r>
      <w:r w:rsidRPr="009754B9">
        <w:rPr>
          <w:rStyle w:val="StyleUnderline"/>
        </w:rPr>
        <w:t xml:space="preserve"> prepare to </w:t>
      </w:r>
      <w:r w:rsidRPr="009754B9">
        <w:rPr>
          <w:rStyle w:val="StyleUnderline"/>
          <w:highlight w:val="cyan"/>
        </w:rPr>
        <w:t>defend</w:t>
      </w:r>
      <w:r w:rsidRPr="009754B9">
        <w:rPr>
          <w:rStyle w:val="StyleUnderline"/>
        </w:rPr>
        <w:t xml:space="preserve"> their slim majority in </w:t>
      </w:r>
      <w:r w:rsidRPr="009754B9">
        <w:rPr>
          <w:rStyle w:val="StyleUnderline"/>
          <w:highlight w:val="cyan"/>
        </w:rPr>
        <w:t xml:space="preserve">the </w:t>
      </w:r>
      <w:r w:rsidRPr="009754B9">
        <w:rPr>
          <w:rStyle w:val="Emphasis"/>
          <w:highlight w:val="cyan"/>
        </w:rPr>
        <w:t>House</w:t>
      </w:r>
      <w:r w:rsidRPr="009754B9">
        <w:rPr>
          <w:sz w:val="16"/>
        </w:rPr>
        <w:t xml:space="preserve"> of Representatives next year </w:t>
      </w:r>
      <w:r w:rsidRPr="009754B9">
        <w:rPr>
          <w:rStyle w:val="StyleUnderline"/>
          <w:highlight w:val="cyan"/>
        </w:rPr>
        <w:t>they</w:t>
      </w:r>
      <w:r w:rsidRPr="009754B9">
        <w:rPr>
          <w:rStyle w:val="StyleUnderline"/>
        </w:rPr>
        <w:t xml:space="preserve"> face an uphill </w:t>
      </w:r>
      <w:r w:rsidRPr="009754B9">
        <w:rPr>
          <w:rStyle w:val="Emphasis"/>
          <w:highlight w:val="cyan"/>
        </w:rPr>
        <w:t>struggle</w:t>
      </w:r>
      <w:r w:rsidRPr="009754B9">
        <w:rPr>
          <w:rStyle w:val="StyleUnderline"/>
          <w:highlight w:val="cyan"/>
        </w:rPr>
        <w:t xml:space="preserve"> to get</w:t>
      </w:r>
      <w:r w:rsidRPr="009754B9">
        <w:rPr>
          <w:sz w:val="16"/>
        </w:rPr>
        <w:t xml:space="preserve"> these “mid-propensity voters” (</w:t>
      </w:r>
      <w:r w:rsidRPr="009754B9">
        <w:rPr>
          <w:rStyle w:val="StyleUnderline"/>
        </w:rPr>
        <w:t>MPVs</w:t>
      </w:r>
      <w:r w:rsidRPr="009754B9">
        <w:rPr>
          <w:sz w:val="16"/>
        </w:rPr>
        <w:t xml:space="preserve">) </w:t>
      </w:r>
      <w:r w:rsidRPr="009754B9">
        <w:rPr>
          <w:rStyle w:val="StyleUnderline"/>
        </w:rPr>
        <w:t>to the polls if the president’s name is not on the ballot</w:t>
      </w:r>
      <w:r w:rsidRPr="009754B9">
        <w:rPr>
          <w:sz w:val="16"/>
        </w:rPr>
        <w:t>.</w:t>
      </w:r>
    </w:p>
    <w:p w14:paraId="67F51AD8" w14:textId="77777777" w:rsidR="00002F53" w:rsidRPr="009754B9" w:rsidRDefault="00002F53" w:rsidP="00002F53">
      <w:pPr>
        <w:rPr>
          <w:sz w:val="16"/>
        </w:rPr>
      </w:pPr>
      <w:r w:rsidRPr="009754B9">
        <w:rPr>
          <w:rStyle w:val="StyleUnderline"/>
        </w:rPr>
        <w:t>Pollsters have another name for them</w:t>
      </w:r>
      <w:r w:rsidRPr="009754B9">
        <w:rPr>
          <w:sz w:val="16"/>
        </w:rPr>
        <w:t>: “couch conservatives” or “</w:t>
      </w:r>
      <w:r w:rsidRPr="009754B9">
        <w:rPr>
          <w:rStyle w:val="Emphasis"/>
          <w:highlight w:val="cyan"/>
        </w:rPr>
        <w:t>turnout-shy Trumpers</w:t>
      </w:r>
      <w:r w:rsidRPr="009754B9">
        <w:rPr>
          <w:sz w:val="16"/>
        </w:rPr>
        <w:t>”.</w:t>
      </w:r>
    </w:p>
    <w:p w14:paraId="4113BDDD" w14:textId="77777777" w:rsidR="00002F53" w:rsidRPr="009754B9" w:rsidRDefault="00002F53" w:rsidP="00002F53">
      <w:pPr>
        <w:rPr>
          <w:sz w:val="16"/>
        </w:rPr>
      </w:pPr>
      <w:r w:rsidRPr="009754B9">
        <w:rPr>
          <w:sz w:val="16"/>
        </w:rPr>
        <w:t>Caroline Mulvaney, a research manager at JL Partners, said: “</w:t>
      </w:r>
      <w:r w:rsidRPr="009754B9">
        <w:rPr>
          <w:rStyle w:val="StyleUnderline"/>
          <w:highlight w:val="cyan"/>
        </w:rPr>
        <w:t>They’re a</w:t>
      </w:r>
      <w:r w:rsidRPr="009754B9">
        <w:rPr>
          <w:rStyle w:val="StyleUnderline"/>
        </w:rPr>
        <w:t xml:space="preserve"> </w:t>
      </w:r>
      <w:r w:rsidRPr="009754B9">
        <w:rPr>
          <w:rStyle w:val="Emphasis"/>
        </w:rPr>
        <w:t xml:space="preserve">pretty </w:t>
      </w:r>
      <w:r w:rsidRPr="009754B9">
        <w:rPr>
          <w:rStyle w:val="Emphasis"/>
          <w:highlight w:val="cyan"/>
        </w:rPr>
        <w:t>big chunk</w:t>
      </w:r>
      <w:r w:rsidRPr="009754B9">
        <w:rPr>
          <w:rStyle w:val="StyleUnderline"/>
        </w:rPr>
        <w:t xml:space="preserve"> of the public</w:t>
      </w:r>
      <w:r w:rsidRPr="009754B9">
        <w:rPr>
          <w:sz w:val="16"/>
        </w:rPr>
        <w:t>.</w:t>
      </w:r>
    </w:p>
    <w:p w14:paraId="2D67A89E" w14:textId="77777777" w:rsidR="00002F53" w:rsidRPr="009754B9" w:rsidRDefault="00002F53" w:rsidP="00002F53">
      <w:pPr>
        <w:rPr>
          <w:sz w:val="16"/>
        </w:rPr>
      </w:pPr>
      <w:r w:rsidRPr="009754B9">
        <w:rPr>
          <w:sz w:val="16"/>
        </w:rPr>
        <w:t xml:space="preserve">“And when it comes to the Trump MPVs, </w:t>
      </w:r>
      <w:r w:rsidRPr="009754B9">
        <w:rPr>
          <w:rStyle w:val="StyleUnderline"/>
        </w:rPr>
        <w:t xml:space="preserve">they know that they </w:t>
      </w:r>
      <w:r w:rsidRPr="009754B9">
        <w:rPr>
          <w:rStyle w:val="StyleUnderline"/>
          <w:highlight w:val="cyan"/>
        </w:rPr>
        <w:t xml:space="preserve">have </w:t>
      </w:r>
      <w:r w:rsidRPr="009754B9">
        <w:rPr>
          <w:rStyle w:val="Emphasis"/>
          <w:highlight w:val="cyan"/>
        </w:rPr>
        <w:t>scale tipping potential</w:t>
      </w:r>
      <w:r w:rsidRPr="009754B9">
        <w:rPr>
          <w:sz w:val="16"/>
        </w:rPr>
        <w:t>, they have been the target of a lot of messaging, being told ‘You could make the difference, every vote counts.’</w:t>
      </w:r>
    </w:p>
    <w:p w14:paraId="7CBC8D5C" w14:textId="77777777" w:rsidR="00002F53" w:rsidRPr="009754B9" w:rsidRDefault="00002F53" w:rsidP="00002F53">
      <w:pPr>
        <w:rPr>
          <w:sz w:val="16"/>
        </w:rPr>
      </w:pPr>
      <w:r w:rsidRPr="009754B9">
        <w:rPr>
          <w:sz w:val="16"/>
        </w:rPr>
        <w:t>“But it hasn’t worked.”</w:t>
      </w:r>
    </w:p>
    <w:p w14:paraId="68880C10" w14:textId="77777777" w:rsidR="00002F53" w:rsidRPr="009754B9" w:rsidRDefault="00002F53" w:rsidP="00002F53">
      <w:pPr>
        <w:rPr>
          <w:sz w:val="16"/>
        </w:rPr>
      </w:pPr>
      <w:r w:rsidRPr="009754B9">
        <w:rPr>
          <w:sz w:val="16"/>
        </w:rPr>
        <w:t>In a series of surveys, she asked Americans their likelihood of voting on a scale of one to 10. Anyone answering four to seven is classed as an MPV. It comes to about 20 per cent of the voting population.</w:t>
      </w:r>
    </w:p>
    <w:p w14:paraId="4643B594" w14:textId="77777777" w:rsidR="00002F53" w:rsidRPr="009754B9" w:rsidRDefault="00002F53" w:rsidP="00002F53">
      <w:pPr>
        <w:rPr>
          <w:sz w:val="16"/>
        </w:rPr>
      </w:pPr>
      <w:r w:rsidRPr="009754B9">
        <w:rPr>
          <w:sz w:val="16"/>
        </w:rPr>
        <w:t>A third of those consider themselves Trump voters. And they are disproportionately younger and have a higher proportion of black voters.</w:t>
      </w:r>
    </w:p>
    <w:p w14:paraId="2E99BA98" w14:textId="77777777" w:rsidR="00002F53" w:rsidRPr="009754B9" w:rsidRDefault="00002F53" w:rsidP="00002F53">
      <w:pPr>
        <w:rPr>
          <w:sz w:val="16"/>
        </w:rPr>
      </w:pPr>
      <w:r w:rsidRPr="009754B9">
        <w:rPr>
          <w:rStyle w:val="StyleUnderline"/>
          <w:highlight w:val="cyan"/>
        </w:rPr>
        <w:t xml:space="preserve">If they </w:t>
      </w:r>
      <w:r w:rsidRPr="009754B9">
        <w:rPr>
          <w:rStyle w:val="Emphasis"/>
          <w:highlight w:val="cyan"/>
        </w:rPr>
        <w:t>do not</w:t>
      </w:r>
      <w:r w:rsidRPr="009754B9">
        <w:rPr>
          <w:rStyle w:val="StyleUnderline"/>
        </w:rPr>
        <w:t xml:space="preserve"> turn up to the polls</w:t>
      </w:r>
      <w:r w:rsidRPr="009754B9">
        <w:rPr>
          <w:sz w:val="16"/>
        </w:rPr>
        <w:t xml:space="preserve"> in November next year then </w:t>
      </w:r>
      <w:r w:rsidRPr="009754B9">
        <w:rPr>
          <w:rStyle w:val="StyleUnderline"/>
        </w:rPr>
        <w:t xml:space="preserve">it </w:t>
      </w:r>
      <w:r w:rsidRPr="009754B9">
        <w:rPr>
          <w:rStyle w:val="StyleUnderline"/>
          <w:highlight w:val="cyan"/>
        </w:rPr>
        <w:t xml:space="preserve">could spell </w:t>
      </w:r>
      <w:r w:rsidRPr="009754B9">
        <w:rPr>
          <w:rStyle w:val="Emphasis"/>
          <w:highlight w:val="cyan"/>
        </w:rPr>
        <w:t>disaster</w:t>
      </w:r>
      <w:r w:rsidRPr="009754B9">
        <w:rPr>
          <w:rStyle w:val="StyleUnderline"/>
          <w:highlight w:val="cyan"/>
        </w:rPr>
        <w:t xml:space="preserve"> for</w:t>
      </w:r>
      <w:r w:rsidRPr="009754B9">
        <w:rPr>
          <w:rStyle w:val="StyleUnderline"/>
        </w:rPr>
        <w:t xml:space="preserve"> a string of </w:t>
      </w:r>
      <w:r w:rsidRPr="009754B9">
        <w:rPr>
          <w:rStyle w:val="Emphasis"/>
          <w:highlight w:val="cyan"/>
        </w:rPr>
        <w:t>Republican</w:t>
      </w:r>
      <w:r w:rsidRPr="009754B9">
        <w:rPr>
          <w:rStyle w:val="StyleUnderline"/>
        </w:rPr>
        <w:t xml:space="preserve"> candidate</w:t>
      </w:r>
      <w:r w:rsidRPr="009754B9">
        <w:rPr>
          <w:rStyle w:val="Emphasis"/>
          <w:highlight w:val="cyan"/>
        </w:rPr>
        <w:t>s</w:t>
      </w:r>
      <w:r w:rsidRPr="009754B9">
        <w:rPr>
          <w:sz w:val="16"/>
        </w:rPr>
        <w:t xml:space="preserve"> around the country.</w:t>
      </w:r>
    </w:p>
    <w:p w14:paraId="5A982C2A" w14:textId="77777777" w:rsidR="00002F53" w:rsidRPr="009754B9" w:rsidRDefault="00002F53" w:rsidP="00002F53">
      <w:pPr>
        <w:rPr>
          <w:sz w:val="16"/>
        </w:rPr>
      </w:pPr>
      <w:r w:rsidRPr="009754B9">
        <w:rPr>
          <w:sz w:val="16"/>
        </w:rPr>
        <w:t>Nowhere is that clearer than in Luzerne County.</w:t>
      </w:r>
    </w:p>
    <w:p w14:paraId="1AE32406" w14:textId="77777777" w:rsidR="00002F53" w:rsidRPr="009754B9" w:rsidRDefault="00002F53" w:rsidP="00002F53">
      <w:pPr>
        <w:rPr>
          <w:sz w:val="16"/>
        </w:rPr>
      </w:pPr>
      <w:r w:rsidRPr="009754B9">
        <w:rPr>
          <w:sz w:val="16"/>
        </w:rPr>
        <w:t>Its voters backed Barack Obama twice, before swinging behind Mr Trump in 2016 to help deliver his shock election win.</w:t>
      </w:r>
    </w:p>
    <w:p w14:paraId="16E9A8B7" w14:textId="77777777" w:rsidR="00002F53" w:rsidRPr="009754B9" w:rsidRDefault="00002F53" w:rsidP="00002F53">
      <w:pPr>
        <w:rPr>
          <w:sz w:val="16"/>
        </w:rPr>
      </w:pPr>
      <w:r w:rsidRPr="009754B9">
        <w:rPr>
          <w:sz w:val="16"/>
        </w:rPr>
        <w:t>The town of Kingston tells the story of how a chunk of blue-collar America grew jaded of Democratic promises and plumped for a straight-talking businessman who made a virtue of being a political outsider.</w:t>
      </w:r>
    </w:p>
    <w:p w14:paraId="1CFA203E" w14:textId="77777777" w:rsidR="00002F53" w:rsidRPr="009754B9" w:rsidRDefault="00002F53" w:rsidP="00002F53">
      <w:pPr>
        <w:rPr>
          <w:sz w:val="16"/>
        </w:rPr>
      </w:pPr>
      <w:r w:rsidRPr="009754B9">
        <w:rPr>
          <w:sz w:val="16"/>
        </w:rPr>
        <w:t>Founded on coal, it prospered during the 19th century. Decline a century later was tempered by a new wave of manufacturing jobs before the factories left for cheaper locations overseas.</w:t>
      </w:r>
    </w:p>
    <w:p w14:paraId="42B3A0FF" w14:textId="77777777" w:rsidR="00002F53" w:rsidRPr="009754B9" w:rsidRDefault="00002F53" w:rsidP="00002F53">
      <w:pPr>
        <w:rPr>
          <w:sz w:val="16"/>
        </w:rPr>
      </w:pPr>
      <w:r w:rsidRPr="009754B9">
        <w:rPr>
          <w:rStyle w:val="StyleUnderline"/>
          <w:highlight w:val="cyan"/>
        </w:rPr>
        <w:t>Voters were receptive to</w:t>
      </w:r>
      <w:r w:rsidRPr="009754B9">
        <w:rPr>
          <w:rStyle w:val="StyleUnderline"/>
        </w:rPr>
        <w:t xml:space="preserve"> Mr Trump’s </w:t>
      </w:r>
      <w:r w:rsidRPr="009754B9">
        <w:rPr>
          <w:rStyle w:val="StyleUnderline"/>
          <w:highlight w:val="cyan"/>
        </w:rPr>
        <w:t xml:space="preserve">promise to bring back </w:t>
      </w:r>
      <w:r w:rsidRPr="009754B9">
        <w:rPr>
          <w:rStyle w:val="Emphasis"/>
          <w:highlight w:val="cyan"/>
        </w:rPr>
        <w:t>jobs</w:t>
      </w:r>
      <w:r w:rsidRPr="009754B9">
        <w:rPr>
          <w:sz w:val="16"/>
        </w:rPr>
        <w:t>, keep out illegal immigrants, and to speak for a population who believed they had been forgotten.</w:t>
      </w:r>
    </w:p>
    <w:p w14:paraId="00343281" w14:textId="77777777" w:rsidR="00002F53" w:rsidRPr="00A443E4" w:rsidRDefault="00002F53" w:rsidP="00002F53">
      <w:pPr>
        <w:pStyle w:val="Heading4"/>
      </w:pPr>
      <w:r>
        <w:t xml:space="preserve">3. </w:t>
      </w:r>
      <w:r>
        <w:rPr>
          <w:u w:val="single"/>
        </w:rPr>
        <w:t>Affordability</w:t>
      </w:r>
      <w:r>
        <w:t xml:space="preserve"> is key.</w:t>
      </w:r>
    </w:p>
    <w:p w14:paraId="6D82267F" w14:textId="77777777" w:rsidR="00002F53" w:rsidRPr="009754B9" w:rsidRDefault="00002F53" w:rsidP="00002F53">
      <w:r w:rsidRPr="00AD366F">
        <w:t xml:space="preserve">Andrew </w:t>
      </w:r>
      <w:r w:rsidRPr="00AD366F">
        <w:rPr>
          <w:rStyle w:val="Style13ptBold"/>
        </w:rPr>
        <w:t>Stanton 12-28</w:t>
      </w:r>
      <w:r w:rsidRPr="00AD366F">
        <w:t>. Weekend Staff Writer. "Democrats’ Chances of Flipping the House From Republicans in 2026." 11-28-2025. Newsweek. https://www.newsweek.com/democrats-chances-of-flipping-the-house-from-republicans-in-2026-11268797</w:t>
      </w:r>
    </w:p>
    <w:p w14:paraId="350BD9B7" w14:textId="77777777" w:rsidR="00002F53" w:rsidRPr="009754B9" w:rsidRDefault="00002F53" w:rsidP="00002F53">
      <w:pPr>
        <w:rPr>
          <w:sz w:val="16"/>
        </w:rPr>
      </w:pPr>
      <w:r w:rsidRPr="009754B9">
        <w:rPr>
          <w:rStyle w:val="StyleUnderline"/>
          <w:highlight w:val="cyan"/>
        </w:rPr>
        <w:t>Dem</w:t>
      </w:r>
      <w:r w:rsidRPr="009754B9">
        <w:rPr>
          <w:rStyle w:val="StyleUnderline"/>
        </w:rPr>
        <w:t>ocrat</w:t>
      </w:r>
      <w:r w:rsidRPr="009754B9">
        <w:rPr>
          <w:rStyle w:val="StyleUnderline"/>
          <w:highlight w:val="cyan"/>
        </w:rPr>
        <w:t>s</w:t>
      </w:r>
      <w:r w:rsidRPr="009754B9">
        <w:rPr>
          <w:rStyle w:val="StyleUnderline"/>
        </w:rPr>
        <w:t xml:space="preserve"> are </w:t>
      </w:r>
      <w:r w:rsidRPr="009754B9">
        <w:rPr>
          <w:rStyle w:val="StyleUnderline"/>
          <w:highlight w:val="cyan"/>
        </w:rPr>
        <w:t>favored to retake</w:t>
      </w:r>
      <w:r w:rsidRPr="009754B9">
        <w:rPr>
          <w:rStyle w:val="StyleUnderline"/>
        </w:rPr>
        <w:t xml:space="preserve"> control of </w:t>
      </w:r>
      <w:r w:rsidRPr="009754B9">
        <w:rPr>
          <w:rStyle w:val="StyleUnderline"/>
          <w:highlight w:val="cyan"/>
        </w:rPr>
        <w:t>the</w:t>
      </w:r>
      <w:r w:rsidRPr="009754B9">
        <w:rPr>
          <w:sz w:val="16"/>
        </w:rPr>
        <w:t xml:space="preserve"> U.S. </w:t>
      </w:r>
      <w:r w:rsidRPr="009754B9">
        <w:rPr>
          <w:rStyle w:val="StyleUnderline"/>
          <w:highlight w:val="cyan"/>
        </w:rPr>
        <w:t>House</w:t>
      </w:r>
      <w:r w:rsidRPr="009754B9">
        <w:rPr>
          <w:sz w:val="16"/>
        </w:rPr>
        <w:t xml:space="preserve"> of Representatives heading into 2026—</w:t>
      </w:r>
      <w:r w:rsidRPr="009754B9">
        <w:rPr>
          <w:rStyle w:val="StyleUnderline"/>
          <w:highlight w:val="cyan"/>
        </w:rPr>
        <w:t>but</w:t>
      </w:r>
      <w:r w:rsidRPr="009754B9">
        <w:rPr>
          <w:rStyle w:val="StyleUnderline"/>
        </w:rPr>
        <w:t xml:space="preserve"> the</w:t>
      </w:r>
      <w:r w:rsidRPr="009754B9">
        <w:rPr>
          <w:sz w:val="16"/>
        </w:rPr>
        <w:t xml:space="preserve"> size of their possible </w:t>
      </w:r>
      <w:r w:rsidRPr="009754B9">
        <w:rPr>
          <w:rStyle w:val="StyleUnderline"/>
        </w:rPr>
        <w:t xml:space="preserve">majority </w:t>
      </w:r>
      <w:r w:rsidRPr="009754B9">
        <w:rPr>
          <w:rStyle w:val="StyleUnderline"/>
          <w:highlight w:val="cyan"/>
        </w:rPr>
        <w:t>remains a</w:t>
      </w:r>
      <w:r w:rsidRPr="009754B9">
        <w:rPr>
          <w:rStyle w:val="StyleUnderline"/>
        </w:rPr>
        <w:t xml:space="preserve">n open </w:t>
      </w:r>
      <w:r w:rsidRPr="009754B9">
        <w:rPr>
          <w:rStyle w:val="StyleUnderline"/>
          <w:highlight w:val="cyan"/>
        </w:rPr>
        <w:t>question</w:t>
      </w:r>
      <w:r w:rsidRPr="009754B9">
        <w:rPr>
          <w:sz w:val="16"/>
        </w:rPr>
        <w:t>, according to recent polling.</w:t>
      </w:r>
    </w:p>
    <w:p w14:paraId="22AC01D9" w14:textId="77777777" w:rsidR="00002F53" w:rsidRPr="009754B9" w:rsidRDefault="00002F53" w:rsidP="00002F53">
      <w:pPr>
        <w:rPr>
          <w:sz w:val="16"/>
        </w:rPr>
      </w:pPr>
      <w:r w:rsidRPr="009754B9">
        <w:rPr>
          <w:sz w:val="16"/>
        </w:rPr>
        <w:t>Democratic Congressional Campaign Committee (DCCC) spokesperson Viet Shelton told Newsweek that polling shows the American public is "souring" on Republicans.</w:t>
      </w:r>
    </w:p>
    <w:p w14:paraId="3BCF966F" w14:textId="77777777" w:rsidR="00002F53" w:rsidRPr="009754B9" w:rsidRDefault="00002F53" w:rsidP="00002F53">
      <w:pPr>
        <w:rPr>
          <w:sz w:val="16"/>
        </w:rPr>
      </w:pPr>
      <w:r w:rsidRPr="009754B9">
        <w:rPr>
          <w:sz w:val="16"/>
        </w:rPr>
        <w:t>Why It Matters</w:t>
      </w:r>
    </w:p>
    <w:p w14:paraId="25CAE76F" w14:textId="77777777" w:rsidR="00002F53" w:rsidRPr="009754B9" w:rsidRDefault="00002F53" w:rsidP="00002F53">
      <w:pPr>
        <w:rPr>
          <w:rStyle w:val="StyleUnderline"/>
        </w:rPr>
      </w:pPr>
      <w:r w:rsidRPr="009754B9">
        <w:rPr>
          <w:sz w:val="16"/>
        </w:rPr>
        <w:t xml:space="preserve">Every seat in the House is up for reelection in November, and </w:t>
      </w:r>
      <w:r w:rsidRPr="009754B9">
        <w:rPr>
          <w:rStyle w:val="StyleUnderline"/>
        </w:rPr>
        <w:t>Democrats are hopeful about their chances of winning a majority of seats</w:t>
      </w:r>
      <w:r w:rsidRPr="009754B9">
        <w:rPr>
          <w:sz w:val="16"/>
        </w:rPr>
        <w:t xml:space="preserve"> for the first time since the 2020 elections. Historically, the party of the president loses seats during the midterms, and President Donald </w:t>
      </w:r>
      <w:r w:rsidRPr="009754B9">
        <w:rPr>
          <w:rStyle w:val="StyleUnderline"/>
        </w:rPr>
        <w:t>Trump’s approval rating has fallen</w:t>
      </w:r>
      <w:r w:rsidRPr="009754B9">
        <w:rPr>
          <w:sz w:val="16"/>
        </w:rPr>
        <w:t xml:space="preserve"> since his return to office last January </w:t>
      </w:r>
      <w:r w:rsidRPr="009754B9">
        <w:rPr>
          <w:rStyle w:val="StyleUnderline"/>
        </w:rPr>
        <w:t>amid concerns about the economy and the cost of living.</w:t>
      </w:r>
    </w:p>
    <w:p w14:paraId="741D4F42" w14:textId="77777777" w:rsidR="00002F53" w:rsidRPr="009754B9" w:rsidRDefault="00002F53" w:rsidP="00002F53">
      <w:pPr>
        <w:rPr>
          <w:sz w:val="16"/>
        </w:rPr>
      </w:pPr>
      <w:r w:rsidRPr="009754B9">
        <w:rPr>
          <w:sz w:val="16"/>
        </w:rPr>
        <w:t>Democrats are optimistic about their chances in next year's midterms following victories in elections across the country this year.</w:t>
      </w:r>
    </w:p>
    <w:p w14:paraId="23769130" w14:textId="77777777" w:rsidR="00002F53" w:rsidRPr="009754B9" w:rsidRDefault="00002F53" w:rsidP="00002F53">
      <w:pPr>
        <w:rPr>
          <w:sz w:val="16"/>
        </w:rPr>
      </w:pPr>
      <w:r w:rsidRPr="009754B9">
        <w:rPr>
          <w:sz w:val="16"/>
        </w:rPr>
        <w:t>What To Know</w:t>
      </w:r>
    </w:p>
    <w:p w14:paraId="16AC9BCE" w14:textId="77777777" w:rsidR="00002F53" w:rsidRPr="009754B9" w:rsidRDefault="00002F53" w:rsidP="00002F53">
      <w:pPr>
        <w:rPr>
          <w:sz w:val="16"/>
        </w:rPr>
      </w:pPr>
      <w:r w:rsidRPr="009754B9">
        <w:rPr>
          <w:rStyle w:val="StyleUnderline"/>
          <w:highlight w:val="cyan"/>
        </w:rPr>
        <w:t>Trump’s approval</w:t>
      </w:r>
      <w:r w:rsidRPr="009754B9">
        <w:rPr>
          <w:rStyle w:val="StyleUnderline"/>
        </w:rPr>
        <w:t xml:space="preserve"> rating is likely to be </w:t>
      </w:r>
      <w:r w:rsidRPr="009754B9">
        <w:rPr>
          <w:rStyle w:val="StyleUnderline"/>
          <w:highlight w:val="cyan"/>
        </w:rPr>
        <w:t>a</w:t>
      </w:r>
      <w:r w:rsidRPr="009754B9">
        <w:rPr>
          <w:rStyle w:val="StyleUnderline"/>
        </w:rPr>
        <w:t xml:space="preserve"> </w:t>
      </w:r>
      <w:r w:rsidRPr="009754B9">
        <w:rPr>
          <w:rStyle w:val="Emphasis"/>
        </w:rPr>
        <w:t xml:space="preserve">major </w:t>
      </w:r>
      <w:r w:rsidRPr="009754B9">
        <w:rPr>
          <w:rStyle w:val="Emphasis"/>
          <w:highlight w:val="cyan"/>
        </w:rPr>
        <w:t>issue</w:t>
      </w:r>
      <w:r w:rsidRPr="009754B9">
        <w:rPr>
          <w:rStyle w:val="StyleUnderline"/>
          <w:highlight w:val="cyan"/>
        </w:rPr>
        <w:t xml:space="preserve"> for the midterms</w:t>
      </w:r>
      <w:r w:rsidRPr="009754B9">
        <w:rPr>
          <w:sz w:val="16"/>
        </w:rPr>
        <w:t xml:space="preserve">. Democrats are seeking to </w:t>
      </w:r>
      <w:r w:rsidRPr="009754B9">
        <w:rPr>
          <w:rStyle w:val="StyleUnderline"/>
        </w:rPr>
        <w:t xml:space="preserve">make the </w:t>
      </w:r>
      <w:r w:rsidRPr="009754B9">
        <w:rPr>
          <w:rStyle w:val="StyleUnderline"/>
          <w:highlight w:val="cyan"/>
        </w:rPr>
        <w:t xml:space="preserve">elections a </w:t>
      </w:r>
      <w:r w:rsidRPr="009754B9">
        <w:rPr>
          <w:rStyle w:val="Emphasis"/>
          <w:highlight w:val="cyan"/>
        </w:rPr>
        <w:t>referendum</w:t>
      </w:r>
      <w:r w:rsidRPr="009754B9">
        <w:rPr>
          <w:rStyle w:val="StyleUnderline"/>
          <w:highlight w:val="cyan"/>
        </w:rPr>
        <w:t xml:space="preserve"> on his </w:t>
      </w:r>
      <w:r w:rsidRPr="009754B9">
        <w:rPr>
          <w:rStyle w:val="Emphasis"/>
          <w:highlight w:val="cyan"/>
        </w:rPr>
        <w:t>policies</w:t>
      </w:r>
      <w:r w:rsidRPr="009754B9">
        <w:rPr>
          <w:rStyle w:val="StyleUnderline"/>
        </w:rPr>
        <w:t xml:space="preserve">, including </w:t>
      </w:r>
      <w:r w:rsidRPr="009754B9">
        <w:rPr>
          <w:rStyle w:val="Emphasis"/>
          <w:highlight w:val="cyan"/>
        </w:rPr>
        <w:t>tariffs</w:t>
      </w:r>
      <w:r w:rsidRPr="009754B9">
        <w:rPr>
          <w:rStyle w:val="StyleUnderline"/>
        </w:rPr>
        <w:t xml:space="preserve">, as well as highlighting issues of </w:t>
      </w:r>
      <w:r w:rsidRPr="009754B9">
        <w:rPr>
          <w:rStyle w:val="Emphasis"/>
          <w:highlight w:val="cyan"/>
        </w:rPr>
        <w:t>affordability</w:t>
      </w:r>
      <w:r w:rsidRPr="009754B9">
        <w:rPr>
          <w:sz w:val="16"/>
        </w:rPr>
        <w:t>.</w:t>
      </w:r>
    </w:p>
    <w:p w14:paraId="76E1FE9B" w14:textId="77777777" w:rsidR="00002F53" w:rsidRPr="009754B9" w:rsidRDefault="00002F53" w:rsidP="00002F53">
      <w:pPr>
        <w:rPr>
          <w:sz w:val="16"/>
        </w:rPr>
      </w:pPr>
      <w:r w:rsidRPr="009754B9">
        <w:rPr>
          <w:rStyle w:val="StyleUnderline"/>
        </w:rPr>
        <w:t>Redistricting</w:t>
      </w:r>
      <w:r w:rsidRPr="009754B9">
        <w:rPr>
          <w:sz w:val="16"/>
        </w:rPr>
        <w:t xml:space="preserve"> could also play a role in the outcome of the House. Republicans in Texas redrew their map to create more conservative-leaning seats, kicking off a redistricting arms race. </w:t>
      </w:r>
      <w:r w:rsidRPr="009754B9">
        <w:rPr>
          <w:rStyle w:val="StyleUnderline"/>
        </w:rPr>
        <w:t>California retaliated</w:t>
      </w:r>
      <w:r w:rsidRPr="009754B9">
        <w:rPr>
          <w:sz w:val="16"/>
        </w:rPr>
        <w:t xml:space="preserve">, creating more seats with a Democratic lean. </w:t>
      </w:r>
      <w:r w:rsidRPr="009754B9">
        <w:rPr>
          <w:rStyle w:val="StyleUnderline"/>
        </w:rPr>
        <w:t>Missouri, North Carolina and Ohio have also redrawn their states</w:t>
      </w:r>
      <w:r w:rsidRPr="009754B9">
        <w:rPr>
          <w:sz w:val="16"/>
        </w:rPr>
        <w:t xml:space="preserve"> to create a map more favorable to Republicans. </w:t>
      </w:r>
      <w:r w:rsidRPr="009754B9">
        <w:rPr>
          <w:rStyle w:val="StyleUnderline"/>
        </w:rPr>
        <w:t>Utah</w:t>
      </w:r>
      <w:r w:rsidRPr="009754B9">
        <w:rPr>
          <w:sz w:val="16"/>
        </w:rPr>
        <w:t xml:space="preserve">, meanwhile, was ordered to </w:t>
      </w:r>
      <w:r w:rsidRPr="009754B9">
        <w:rPr>
          <w:rStyle w:val="StyleUnderline"/>
        </w:rPr>
        <w:t>create a new Democratic-leaning district based</w:t>
      </w:r>
      <w:r w:rsidRPr="009754B9">
        <w:rPr>
          <w:sz w:val="16"/>
        </w:rPr>
        <w:t xml:space="preserve"> around Salt Lake City.</w:t>
      </w:r>
    </w:p>
    <w:p w14:paraId="56F1792B" w14:textId="77777777" w:rsidR="00002F53" w:rsidRPr="009754B9" w:rsidRDefault="00002F53" w:rsidP="00002F53">
      <w:pPr>
        <w:rPr>
          <w:sz w:val="16"/>
        </w:rPr>
      </w:pPr>
      <w:r w:rsidRPr="009754B9">
        <w:rPr>
          <w:rStyle w:val="StyleUnderline"/>
          <w:highlight w:val="cyan"/>
        </w:rPr>
        <w:t>Dem</w:t>
      </w:r>
      <w:r w:rsidRPr="009754B9">
        <w:rPr>
          <w:rStyle w:val="StyleUnderline"/>
        </w:rPr>
        <w:t>ocrat</w:t>
      </w:r>
      <w:r w:rsidRPr="009754B9">
        <w:rPr>
          <w:rStyle w:val="StyleUnderline"/>
          <w:highlight w:val="cyan"/>
        </w:rPr>
        <w:t>s are leading</w:t>
      </w:r>
      <w:r w:rsidRPr="009754B9">
        <w:rPr>
          <w:rStyle w:val="StyleUnderline"/>
        </w:rPr>
        <w:t xml:space="preserve"> generic ballot polling </w:t>
      </w:r>
      <w:r w:rsidRPr="009754B9">
        <w:rPr>
          <w:rStyle w:val="StyleUnderline"/>
          <w:highlight w:val="cyan"/>
        </w:rPr>
        <w:t xml:space="preserve">at </w:t>
      </w:r>
      <w:r w:rsidRPr="009754B9">
        <w:rPr>
          <w:rStyle w:val="Emphasis"/>
          <w:highlight w:val="cyan"/>
        </w:rPr>
        <w:t>this point</w:t>
      </w:r>
      <w:r w:rsidRPr="009754B9">
        <w:rPr>
          <w:sz w:val="16"/>
        </w:rPr>
        <w:t>. But various polls have given Democrats an array of leads.</w:t>
      </w:r>
    </w:p>
    <w:p w14:paraId="59CCCCB0" w14:textId="77777777" w:rsidR="00002F53" w:rsidRDefault="00002F53" w:rsidP="00002F53">
      <w:pPr>
        <w:pStyle w:val="Heading4"/>
      </w:pPr>
      <w:r>
        <w:t xml:space="preserve">1. </w:t>
      </w:r>
      <w:r w:rsidRPr="002F7857">
        <w:rPr>
          <w:u w:val="single"/>
        </w:rPr>
        <w:t>Rigging</w:t>
      </w:r>
      <w:r w:rsidRPr="002F7857">
        <w:t xml:space="preserve"> an election is </w:t>
      </w:r>
      <w:r w:rsidRPr="002F7857">
        <w:rPr>
          <w:u w:val="single"/>
        </w:rPr>
        <w:t>impossible</w:t>
      </w:r>
      <w:r>
        <w:t xml:space="preserve">. Be serious. </w:t>
      </w:r>
    </w:p>
    <w:p w14:paraId="20D55CD2" w14:textId="77777777" w:rsidR="00002F53" w:rsidRPr="002F7857" w:rsidRDefault="00002F53" w:rsidP="00002F53">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3456B8CF" w14:textId="77777777" w:rsidR="00002F53" w:rsidRPr="002F7857" w:rsidRDefault="00002F53" w:rsidP="00002F53">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7DFCB2D7" w14:textId="77777777" w:rsidR="00002F53" w:rsidRDefault="00002F53" w:rsidP="00002F53">
      <w:pPr>
        <w:rPr>
          <w:rStyle w:val="StyleUnderline"/>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073C2E">
        <w:rPr>
          <w:rStyle w:val="StyleUnderline"/>
          <w:highlight w:val="cyan"/>
        </w:rPr>
        <w:t>or</w:t>
      </w:r>
      <w:r w:rsidRPr="002F7857">
        <w:rPr>
          <w:rStyle w:val="StyleUnderline"/>
        </w:rPr>
        <w:t xml:space="preserve"> </w:t>
      </w:r>
      <w:r w:rsidRPr="00073C2E">
        <w:rPr>
          <w:rStyle w:val="Emphasis"/>
          <w:sz w:val="28"/>
          <w:szCs w:val="32"/>
          <w:highlight w:val="cyan"/>
        </w:rPr>
        <w:t>stealing a single vote</w:t>
      </w:r>
      <w:r w:rsidRPr="002F7857">
        <w:rPr>
          <w:rStyle w:val="StyleUnderline"/>
          <w:sz w:val="28"/>
          <w:szCs w:val="32"/>
        </w:rPr>
        <w:t xml:space="preserve"> </w:t>
      </w:r>
      <w:r w:rsidRPr="00073C2E">
        <w:rPr>
          <w:rStyle w:val="StyleUnderline"/>
          <w:highlight w:val="cyan"/>
        </w:rPr>
        <w:t>requires</w:t>
      </w:r>
      <w:r w:rsidRPr="002F7857">
        <w:rPr>
          <w:rStyle w:val="StyleUnderline"/>
        </w:rPr>
        <w:t xml:space="preserve"> an </w:t>
      </w:r>
      <w:r w:rsidRPr="00073C2E">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073C2E">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073C2E">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073C2E">
        <w:rPr>
          <w:rStyle w:val="StyleUnderline"/>
          <w:highlight w:val="cyan"/>
        </w:rPr>
        <w:t xml:space="preserve">— is </w:t>
      </w:r>
      <w:r w:rsidRPr="00073C2E">
        <w:rPr>
          <w:rStyle w:val="Emphasis"/>
          <w:highlight w:val="cyan"/>
        </w:rPr>
        <w:t>undeniable</w:t>
      </w:r>
      <w:r w:rsidRPr="002F7857">
        <w:rPr>
          <w:rStyle w:val="StyleUnderline"/>
        </w:rPr>
        <w:t xml:space="preserve">, too. </w:t>
      </w:r>
    </w:p>
    <w:p w14:paraId="6265D38C" w14:textId="77777777" w:rsidR="00002F53" w:rsidRDefault="00002F53" w:rsidP="00002F53">
      <w:pPr>
        <w:rPr>
          <w:rStyle w:val="StyleUnderline"/>
        </w:rPr>
      </w:pPr>
      <w:r w:rsidRPr="002F7857">
        <w:rPr>
          <w:rStyle w:val="StyleUnderline"/>
        </w:rPr>
        <w:t>Voter fraud incidents remain infinitestably small.</w:t>
      </w:r>
    </w:p>
    <w:p w14:paraId="77717BD8" w14:textId="77777777" w:rsidR="00002F53" w:rsidRDefault="00002F53" w:rsidP="00002F53">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StyleUnderline"/>
        </w:rPr>
        <w:t xml:space="preserve">perverting or stealing </w:t>
      </w:r>
      <w:r w:rsidRPr="00073C2E">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073C2E">
        <w:rPr>
          <w:rStyle w:val="StyleUnderline"/>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57A91370" w14:textId="77777777" w:rsidR="00002F53" w:rsidRDefault="00002F53" w:rsidP="00002F53">
      <w:pPr>
        <w:pStyle w:val="Heading4"/>
      </w:pPr>
      <w:r>
        <w:t xml:space="preserve">2. If he merely limits turnout, that </w:t>
      </w:r>
      <w:r>
        <w:rPr>
          <w:u w:val="single"/>
        </w:rPr>
        <w:t>hurts</w:t>
      </w:r>
      <w:r>
        <w:t xml:space="preserve"> Republicans.</w:t>
      </w:r>
    </w:p>
    <w:p w14:paraId="0C5BA734" w14:textId="77777777" w:rsidR="00002F53" w:rsidRDefault="00002F53" w:rsidP="00002F53">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332A1E81" w14:textId="77777777" w:rsidR="00002F53" w:rsidRPr="002F7857" w:rsidRDefault="00002F53" w:rsidP="00002F53">
      <w:pPr>
        <w:rPr>
          <w:rStyle w:val="StyleUnderline"/>
        </w:rPr>
      </w:pPr>
      <w:r w:rsidRPr="002F7857">
        <w:rPr>
          <w:sz w:val="16"/>
        </w:rPr>
        <w:t xml:space="preserve">Yet </w:t>
      </w:r>
      <w:r w:rsidRPr="002F7857">
        <w:rPr>
          <w:rStyle w:val="StyleUnderline"/>
        </w:rPr>
        <w:t>if the goal is</w:t>
      </w:r>
      <w:r w:rsidRPr="002F7857">
        <w:rPr>
          <w:sz w:val="16"/>
        </w:rPr>
        <w:t xml:space="preserve"> </w:t>
      </w:r>
      <w:r w:rsidRPr="00073C2E">
        <w:rPr>
          <w:rStyle w:val="StyleUnderline"/>
          <w:highlight w:val="cyan"/>
        </w:rPr>
        <w:t>to</w:t>
      </w:r>
      <w:r w:rsidRPr="002F7857">
        <w:rPr>
          <w:rStyle w:val="StyleUnderline"/>
        </w:rPr>
        <w:t xml:space="preserve"> </w:t>
      </w:r>
      <w:r w:rsidRPr="002F7857">
        <w:rPr>
          <w:rStyle w:val="Emphasis"/>
        </w:rPr>
        <w:t xml:space="preserve">corruptly </w:t>
      </w:r>
      <w:r w:rsidRPr="00073C2E">
        <w:rPr>
          <w:rStyle w:val="Emphasis"/>
          <w:highlight w:val="cyan"/>
        </w:rPr>
        <w:t>tilt</w:t>
      </w:r>
      <w:r w:rsidRPr="00073C2E">
        <w:rPr>
          <w:rStyle w:val="StyleUnderline"/>
          <w:highlight w:val="cyan"/>
        </w:rPr>
        <w:t xml:space="preserve"> elections </w:t>
      </w:r>
      <w:r w:rsidRPr="00073C2E">
        <w:rPr>
          <w:rStyle w:val="Emphasis"/>
          <w:highlight w:val="cyan"/>
        </w:rPr>
        <w:t>toward</w:t>
      </w:r>
      <w:r w:rsidRPr="002F7857">
        <w:rPr>
          <w:sz w:val="16"/>
        </w:rPr>
        <w:t xml:space="preserve"> </w:t>
      </w:r>
      <w:r w:rsidRPr="00073C2E">
        <w:rPr>
          <w:rStyle w:val="StyleUnderline"/>
          <w:highlight w:val="cyan"/>
        </w:rPr>
        <w:t xml:space="preserve">the </w:t>
      </w:r>
      <w:r w:rsidRPr="00073C2E">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073C2E">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073C2E">
        <w:rPr>
          <w:rStyle w:val="Emphasis"/>
          <w:highlight w:val="cyan"/>
        </w:rPr>
        <w:t>coalition</w:t>
      </w:r>
      <w:r w:rsidRPr="002F7857">
        <w:rPr>
          <w:rStyle w:val="StyleUnderline"/>
        </w:rPr>
        <w:t xml:space="preserve"> has come to </w:t>
      </w:r>
      <w:r w:rsidRPr="00073C2E">
        <w:rPr>
          <w:rStyle w:val="StyleUnderline"/>
          <w:highlight w:val="cyan"/>
        </w:rPr>
        <w:t xml:space="preserve">rely on </w:t>
      </w:r>
      <w:r w:rsidRPr="00073C2E">
        <w:rPr>
          <w:rStyle w:val="Emphasis"/>
          <w:highlight w:val="cyan"/>
        </w:rPr>
        <w:t>voters</w:t>
      </w:r>
      <w:r w:rsidRPr="00073C2E">
        <w:rPr>
          <w:rStyle w:val="StyleUnderline"/>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StyleUnderline"/>
          <w:highlight w:val="cyan"/>
        </w:rPr>
        <w:t>and are</w:t>
      </w:r>
      <w:r w:rsidRPr="002F7857">
        <w:rPr>
          <w:rStyle w:val="StyleUnderline"/>
        </w:rPr>
        <w:t xml:space="preserve"> more </w:t>
      </w:r>
      <w:r w:rsidRPr="00073C2E">
        <w:rPr>
          <w:rStyle w:val="StyleUnderline"/>
          <w:highlight w:val="cyan"/>
        </w:rPr>
        <w:t>likely not to cast</w:t>
      </w:r>
      <w:r w:rsidRPr="002F7857">
        <w:rPr>
          <w:rStyle w:val="StyleUnderline"/>
        </w:rPr>
        <w:t xml:space="preserve"> a ballot </w:t>
      </w:r>
      <w:r w:rsidRPr="00073C2E">
        <w:rPr>
          <w:rStyle w:val="StyleUnderline"/>
          <w:highlight w:val="cyan"/>
        </w:rPr>
        <w:t>if</w:t>
      </w:r>
      <w:r w:rsidRPr="002F7857">
        <w:rPr>
          <w:rStyle w:val="StyleUnderline"/>
        </w:rPr>
        <w:t xml:space="preserve"> </w:t>
      </w:r>
      <w:r w:rsidRPr="002F7857">
        <w:rPr>
          <w:rStyle w:val="Emphasis"/>
        </w:rPr>
        <w:t>doing</w:t>
      </w:r>
      <w:r w:rsidRPr="002F7857">
        <w:rPr>
          <w:rStyle w:val="StyleUnderline"/>
        </w:rPr>
        <w:t xml:space="preserve"> so is </w:t>
      </w:r>
      <w:r w:rsidRPr="00073C2E">
        <w:rPr>
          <w:rStyle w:val="Emphasis"/>
          <w:highlight w:val="cyan"/>
        </w:rPr>
        <w:t>difficult</w:t>
      </w:r>
      <w:r w:rsidRPr="002F7857">
        <w:rPr>
          <w:sz w:val="16"/>
        </w:rPr>
        <w:t xml:space="preserve">. </w:t>
      </w:r>
      <w:r w:rsidRPr="00073C2E">
        <w:rPr>
          <w:rStyle w:val="StyleUnderline"/>
          <w:highlight w:val="cyan"/>
        </w:rPr>
        <w:t>Limiting access</w:t>
      </w:r>
      <w:r w:rsidRPr="002F7857">
        <w:rPr>
          <w:rStyle w:val="StyleUnderline"/>
        </w:rPr>
        <w:t xml:space="preserve"> to voting </w:t>
      </w:r>
      <w:r w:rsidRPr="00073C2E">
        <w:rPr>
          <w:rStyle w:val="StyleUnderline"/>
          <w:highlight w:val="cyan"/>
        </w:rPr>
        <w:t xml:space="preserve">might have been politically </w:t>
      </w:r>
      <w:r w:rsidRPr="00073C2E">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073C2E">
        <w:rPr>
          <w:rStyle w:val="StyleUnderline"/>
          <w:highlight w:val="cyan"/>
        </w:rPr>
        <w:t xml:space="preserve">in the </w:t>
      </w:r>
      <w:r w:rsidRPr="00073C2E">
        <w:rPr>
          <w:rStyle w:val="Emphasis"/>
          <w:highlight w:val="cyan"/>
        </w:rPr>
        <w:t>past</w:t>
      </w:r>
      <w:r w:rsidRPr="002F7857">
        <w:rPr>
          <w:rStyle w:val="StyleUnderline"/>
        </w:rPr>
        <w:t xml:space="preserve">, </w:t>
      </w:r>
      <w:r w:rsidRPr="00073C2E">
        <w:rPr>
          <w:rStyle w:val="StyleUnderline"/>
          <w:highlight w:val="cyan"/>
        </w:rPr>
        <w:t>but</w:t>
      </w:r>
      <w:r w:rsidRPr="002F7857">
        <w:rPr>
          <w:rStyle w:val="StyleUnderline"/>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StyleUnderline"/>
          <w:sz w:val="28"/>
          <w:szCs w:val="32"/>
          <w:highlight w:val="cyan"/>
        </w:rPr>
        <w:t xml:space="preserve"> </w:t>
      </w:r>
      <w:r w:rsidRPr="00073C2E">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073C2E">
        <w:rPr>
          <w:rStyle w:val="Emphasis"/>
          <w:sz w:val="28"/>
          <w:szCs w:val="32"/>
          <w:highlight w:val="cyan"/>
        </w:rPr>
        <w:t>midterms</w:t>
      </w:r>
      <w:r w:rsidRPr="002F7857">
        <w:rPr>
          <w:rStyle w:val="StyleUnderline"/>
        </w:rPr>
        <w:t xml:space="preserve">, </w:t>
      </w:r>
      <w:r w:rsidRPr="00073C2E">
        <w:rPr>
          <w:rStyle w:val="StyleUnderline"/>
          <w:highlight w:val="cyan"/>
        </w:rPr>
        <w:t xml:space="preserve">in which </w:t>
      </w:r>
      <w:r w:rsidRPr="00073C2E">
        <w:rPr>
          <w:rStyle w:val="Emphasis"/>
          <w:highlight w:val="cyan"/>
        </w:rPr>
        <w:t>Democrats</w:t>
      </w:r>
      <w:r w:rsidRPr="002F7857">
        <w:rPr>
          <w:rStyle w:val="StyleUnderline"/>
        </w:rPr>
        <w:t xml:space="preserve"> may </w:t>
      </w:r>
      <w:r w:rsidRPr="00073C2E">
        <w:rPr>
          <w:rStyle w:val="StyleUnderline"/>
          <w:highlight w:val="cyan"/>
        </w:rPr>
        <w:t>see an</w:t>
      </w:r>
      <w:r w:rsidRPr="002F7857">
        <w:rPr>
          <w:rStyle w:val="StyleUnderline"/>
        </w:rPr>
        <w:t xml:space="preserve"> </w:t>
      </w:r>
      <w:r w:rsidRPr="00073C2E">
        <w:rPr>
          <w:rStyle w:val="Emphasis"/>
          <w:highlight w:val="cyan"/>
        </w:rPr>
        <w:t>advantage</w:t>
      </w:r>
      <w:r w:rsidRPr="00073C2E">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073C2E">
        <w:rPr>
          <w:rStyle w:val="Emphasis"/>
          <w:highlight w:val="cyan"/>
        </w:rPr>
        <w:t>engaged voter base</w:t>
      </w:r>
      <w:r w:rsidRPr="00073C2E">
        <w:rPr>
          <w:rStyle w:val="StyleUnderline"/>
          <w:highlight w:val="cyan"/>
        </w:rPr>
        <w:t>.</w:t>
      </w:r>
    </w:p>
    <w:p w14:paraId="71E0FF92" w14:textId="77777777" w:rsidR="00002F53" w:rsidRDefault="00002F53" w:rsidP="00002F53">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5FB97388" w14:textId="77777777" w:rsidR="00002F53" w:rsidRDefault="00002F53" w:rsidP="00002F53">
      <w:pPr>
        <w:pStyle w:val="Heading4"/>
      </w:pPr>
      <w:r>
        <w:t xml:space="preserve">3. Same with redistricting. It </w:t>
      </w:r>
      <w:r w:rsidRPr="002F7857">
        <w:rPr>
          <w:u w:val="single"/>
        </w:rPr>
        <w:t>backfires</w:t>
      </w:r>
      <w:r>
        <w:t xml:space="preserve"> and helps Dems. </w:t>
      </w:r>
    </w:p>
    <w:p w14:paraId="68920D08" w14:textId="77777777" w:rsidR="00002F53" w:rsidRPr="002F7857" w:rsidRDefault="00002F53" w:rsidP="00002F53">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460AE9F0" w14:textId="77777777" w:rsidR="00002F53" w:rsidRPr="002F7857" w:rsidRDefault="00002F53" w:rsidP="00002F53">
      <w:pPr>
        <w:rPr>
          <w:sz w:val="16"/>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2BBD6399" w14:textId="77777777" w:rsidR="00002F53" w:rsidRPr="002F7857" w:rsidRDefault="00002F53" w:rsidP="00002F53">
      <w:pPr>
        <w:rPr>
          <w:sz w:val="16"/>
        </w:rPr>
      </w:pPr>
      <w:r w:rsidRPr="002F7857">
        <w:rPr>
          <w:sz w:val="16"/>
        </w:rPr>
        <w:t>The Texas GOP move was pushed by President Donald Trump, who’s aiming to ensure he has a GOP-controlled Congress to work with after the 2026 midterm elections.</w:t>
      </w:r>
    </w:p>
    <w:p w14:paraId="1BA29C08" w14:textId="77777777" w:rsidR="00002F53" w:rsidRDefault="00002F53" w:rsidP="00002F53">
      <w:pPr>
        <w:rPr>
          <w:rStyle w:val="StyleUnderline"/>
        </w:rPr>
      </w:pPr>
      <w:r w:rsidRPr="002F7857">
        <w:rPr>
          <w:sz w:val="16"/>
        </w:rPr>
        <w:t xml:space="preserve">Other Republican states such as Missouri and Ohio may also follow the Texas playbook; </w:t>
      </w:r>
      <w:r w:rsidRPr="00073C2E">
        <w:rPr>
          <w:sz w:val="16"/>
          <w:highlight w:val="cyan"/>
        </w:rPr>
        <w:t xml:space="preserve">and </w:t>
      </w:r>
      <w:r w:rsidRPr="00073C2E">
        <w:rPr>
          <w:rStyle w:val="Emphasis"/>
          <w:highlight w:val="cyan"/>
        </w:rPr>
        <w:t>Democratic</w:t>
      </w:r>
      <w:r w:rsidRPr="00073C2E">
        <w:rPr>
          <w:sz w:val="16"/>
          <w:highlight w:val="cyan"/>
        </w:rPr>
        <w:t xml:space="preserve"> </w:t>
      </w:r>
      <w:r w:rsidRPr="00073C2E">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4848A244" w14:textId="77777777" w:rsidR="00002F53" w:rsidRDefault="00002F53" w:rsidP="00002F53">
      <w:pPr>
        <w:rPr>
          <w:rStyle w:val="StyleUnderline"/>
        </w:rPr>
      </w:pPr>
      <w:r w:rsidRPr="002F7857">
        <w:rPr>
          <w:sz w:val="16"/>
        </w:rPr>
        <w:t xml:space="preserve">But there are </w:t>
      </w:r>
      <w:r w:rsidRPr="00073C2E">
        <w:rPr>
          <w:rStyle w:val="Emphasis"/>
          <w:highlight w:val="cyan"/>
        </w:rPr>
        <w:t>a few factors</w:t>
      </w:r>
      <w:r w:rsidRPr="002F7857">
        <w:rPr>
          <w:sz w:val="16"/>
        </w:rPr>
        <w:t xml:space="preserve"> that </w:t>
      </w:r>
      <w:r w:rsidRPr="00073C2E">
        <w:rPr>
          <w:rStyle w:val="StyleUnderline"/>
          <w:highlight w:val="cyan"/>
        </w:rPr>
        <w:t>make this</w:t>
      </w:r>
      <w:r w:rsidRPr="009B4414">
        <w:rPr>
          <w:rStyle w:val="StyleUnderline"/>
        </w:rPr>
        <w:t xml:space="preserve"> </w:t>
      </w:r>
      <w:r w:rsidRPr="002F7857">
        <w:rPr>
          <w:sz w:val="16"/>
        </w:rPr>
        <w:t xml:space="preserve">process more </w:t>
      </w:r>
      <w:r w:rsidRPr="00073C2E">
        <w:rPr>
          <w:rStyle w:val="Emphasis"/>
          <w:highlight w:val="cyan"/>
        </w:rPr>
        <w:t>complicated</w:t>
      </w:r>
      <w:r w:rsidRPr="002F7857">
        <w:rPr>
          <w:sz w:val="16"/>
        </w:rPr>
        <w:t xml:space="preserve"> than just grabbing a few House seats. </w:t>
      </w:r>
      <w:r w:rsidRPr="002F7857">
        <w:rPr>
          <w:rStyle w:val="StyleUnderline"/>
        </w:rPr>
        <w:t xml:space="preserve">They </w:t>
      </w:r>
      <w:r w:rsidRPr="00073C2E">
        <w:rPr>
          <w:rStyle w:val="StyleUnderline"/>
          <w:highlight w:val="cyan"/>
        </w:rPr>
        <w:t>may</w:t>
      </w:r>
      <w:r w:rsidRPr="002F7857">
        <w:rPr>
          <w:rStyle w:val="StyleUnderline"/>
        </w:rPr>
        <w:t xml:space="preserve"> even </w:t>
      </w:r>
      <w:r w:rsidRPr="00073C2E">
        <w:rPr>
          <w:rStyle w:val="StyleUnderline"/>
          <w:highlight w:val="cyan"/>
        </w:rPr>
        <w:t xml:space="preserve">make </w:t>
      </w:r>
      <w:r w:rsidRPr="00073C2E">
        <w:rPr>
          <w:rStyle w:val="Emphasis"/>
          <w:highlight w:val="cyan"/>
        </w:rPr>
        <w:t>Republicans</w:t>
      </w:r>
      <w:r w:rsidRPr="00073C2E">
        <w:rPr>
          <w:rStyle w:val="StyleUnderline"/>
          <w:highlight w:val="cyan"/>
        </w:rPr>
        <w:t xml:space="preserve"> </w:t>
      </w:r>
      <w:r w:rsidRPr="00073C2E">
        <w:rPr>
          <w:rStyle w:val="Emphasis"/>
          <w:sz w:val="28"/>
          <w:szCs w:val="32"/>
          <w:highlight w:val="cyan"/>
        </w:rPr>
        <w:t>regret</w:t>
      </w:r>
      <w:r w:rsidRPr="002F7857">
        <w:rPr>
          <w:rStyle w:val="StyleUnderline"/>
          <w:sz w:val="28"/>
          <w:szCs w:val="32"/>
        </w:rPr>
        <w:t xml:space="preserve"> </w:t>
      </w:r>
      <w:r w:rsidRPr="00073C2E">
        <w:rPr>
          <w:rStyle w:val="StyleUnderline"/>
          <w:highlight w:val="cyan"/>
        </w:rPr>
        <w:t xml:space="preserve">their </w:t>
      </w:r>
      <w:r w:rsidRPr="00073C2E">
        <w:rPr>
          <w:rStyle w:val="Emphasis"/>
          <w:highlight w:val="cyan"/>
        </w:rPr>
        <w:t>hardball</w:t>
      </w:r>
      <w:r w:rsidRPr="002F7857">
        <w:rPr>
          <w:rStyle w:val="StyleUnderline"/>
        </w:rPr>
        <w:t xml:space="preserve"> </w:t>
      </w:r>
      <w:r w:rsidRPr="002F7857">
        <w:rPr>
          <w:rStyle w:val="Emphasis"/>
        </w:rPr>
        <w:t xml:space="preserve">gerrymandering </w:t>
      </w:r>
      <w:r w:rsidRPr="00073C2E">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2585EFDC" w14:textId="77777777" w:rsidR="00002F53" w:rsidRPr="002F7857" w:rsidRDefault="00002F53" w:rsidP="00002F53">
      <w:pPr>
        <w:rPr>
          <w:sz w:val="16"/>
        </w:rPr>
      </w:pPr>
      <w:r w:rsidRPr="002F7857">
        <w:rPr>
          <w:sz w:val="16"/>
        </w:rPr>
        <w:t>Democrats can finally fight back</w:t>
      </w:r>
    </w:p>
    <w:p w14:paraId="1E4F86A4" w14:textId="77777777" w:rsidR="00002F53" w:rsidRDefault="00002F53" w:rsidP="00002F53">
      <w:pPr>
        <w:rPr>
          <w:rStyle w:val="StyleUnderline"/>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6BED1280" w14:textId="77777777" w:rsidR="00002F53" w:rsidRPr="002F7857" w:rsidRDefault="00002F53" w:rsidP="00002F53">
      <w:pPr>
        <w:rPr>
          <w:sz w:val="16"/>
        </w:rPr>
      </w:pPr>
      <w:r w:rsidRPr="002F7857">
        <w:rPr>
          <w:sz w:val="16"/>
        </w:rPr>
        <w:t xml:space="preserve">Democrats in </w:t>
      </w:r>
      <w:r w:rsidRPr="00073C2E">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00EB98F0" w14:textId="77777777" w:rsidR="00002F53" w:rsidRDefault="00002F53" w:rsidP="00002F53">
      <w:pPr>
        <w:rPr>
          <w:rStyle w:val="Emphasis"/>
        </w:rPr>
      </w:pPr>
      <w:r w:rsidRPr="002F7857">
        <w:rPr>
          <w:sz w:val="16"/>
        </w:rPr>
        <w:t xml:space="preserve">Other large Democratic-controlled states, such as </w:t>
      </w:r>
      <w:r w:rsidRPr="00073C2E">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073C2E">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6956D9F8" w14:textId="77777777" w:rsidR="00002F53" w:rsidRPr="002F7857" w:rsidRDefault="00002F53" w:rsidP="00002F53">
      <w:pPr>
        <w:rPr>
          <w:sz w:val="16"/>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43F4F46F" w14:textId="77777777" w:rsidR="00002F53" w:rsidRPr="002F7857" w:rsidRDefault="00002F53" w:rsidP="00002F53">
      <w:pPr>
        <w:rPr>
          <w:sz w:val="16"/>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27521680" w14:textId="77777777" w:rsidR="00002F53" w:rsidRPr="002F7857" w:rsidRDefault="00002F53" w:rsidP="00002F53">
      <w:pPr>
        <w:rPr>
          <w:sz w:val="16"/>
        </w:rPr>
      </w:pPr>
      <w:r w:rsidRPr="002F7857">
        <w:rPr>
          <w:sz w:val="16"/>
        </w:rPr>
        <w:t>Dummymandering</w:t>
      </w:r>
    </w:p>
    <w:p w14:paraId="1335ED9E" w14:textId="77777777" w:rsidR="00002F53" w:rsidRPr="002F7857" w:rsidRDefault="00002F53" w:rsidP="00002F53">
      <w:pPr>
        <w:rPr>
          <w:sz w:val="16"/>
        </w:rPr>
      </w:pPr>
      <w:r w:rsidRPr="002F7857">
        <w:rPr>
          <w:sz w:val="16"/>
        </w:rPr>
        <w:t>Another possible problem for either party looking to gain some seats in this process stems from greediness.</w:t>
      </w:r>
    </w:p>
    <w:p w14:paraId="16E973F5" w14:textId="77777777" w:rsidR="00002F53" w:rsidRPr="002F7857" w:rsidRDefault="00002F53" w:rsidP="00002F53">
      <w:pPr>
        <w:rPr>
          <w:sz w:val="16"/>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15124244" w14:textId="77777777" w:rsidR="00002F53" w:rsidRPr="002F7857" w:rsidRDefault="00002F53" w:rsidP="00002F53">
      <w:pPr>
        <w:rPr>
          <w:sz w:val="16"/>
        </w:rPr>
      </w:pPr>
      <w:r w:rsidRPr="002F7857">
        <w:rPr>
          <w:sz w:val="16"/>
        </w:rPr>
        <w:t>But Abbott might think twice about this strategy.</w:t>
      </w:r>
    </w:p>
    <w:p w14:paraId="7884F062" w14:textId="77777777" w:rsidR="00002F53" w:rsidRPr="002F7857" w:rsidRDefault="00002F53" w:rsidP="00002F53">
      <w:pPr>
        <w:rPr>
          <w:sz w:val="16"/>
        </w:rPr>
      </w:pPr>
      <w:r w:rsidRPr="002F7857">
        <w:rPr>
          <w:sz w:val="16"/>
        </w:rPr>
        <w:t>Parties that gerrymander their states’ districts are drawing lines to maximize their own advantage, either in state legislatures or, in this case, congressional delegations.</w:t>
      </w:r>
    </w:p>
    <w:p w14:paraId="1F06DCF5" w14:textId="77777777" w:rsidR="00002F53" w:rsidRPr="002F7857" w:rsidRDefault="00002F53" w:rsidP="00002F53">
      <w:pPr>
        <w:rPr>
          <w:sz w:val="16"/>
        </w:rPr>
      </w:pPr>
      <w:r w:rsidRPr="002F7857">
        <w:rPr>
          <w:rStyle w:val="StyleUnderline"/>
        </w:rPr>
        <w:t xml:space="preserve">When parties </w:t>
      </w:r>
      <w:r w:rsidRPr="00073C2E">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6557787F" w14:textId="77777777" w:rsidR="00002F53" w:rsidRDefault="00002F53" w:rsidP="00002F53">
      <w:pPr>
        <w:rPr>
          <w:rStyle w:val="StyleUnderline"/>
        </w:rPr>
      </w:pPr>
      <w:r w:rsidRPr="002F7857">
        <w:rPr>
          <w:sz w:val="16"/>
        </w:rPr>
        <w:t xml:space="preserve">But </w:t>
      </w:r>
      <w:r w:rsidRPr="00073C2E">
        <w:rPr>
          <w:rStyle w:val="StyleUnderline"/>
          <w:highlight w:val="cyan"/>
        </w:rPr>
        <w:t>sometimes</w:t>
      </w:r>
      <w:r w:rsidRPr="002F7857">
        <w:rPr>
          <w:sz w:val="16"/>
        </w:rPr>
        <w:t xml:space="preserve"> the effort </w:t>
      </w:r>
      <w:r w:rsidRPr="00073C2E">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073C2E">
        <w:rPr>
          <w:rStyle w:val="StyleUnderline"/>
          <w:highlight w:val="cyan"/>
        </w:rPr>
        <w:t xml:space="preserve">a </w:t>
      </w:r>
      <w:r w:rsidRPr="00073C2E">
        <w:rPr>
          <w:rStyle w:val="Emphasis"/>
          <w:highlight w:val="cyan"/>
        </w:rPr>
        <w:t>party spreads</w:t>
      </w:r>
      <w:r w:rsidRPr="00073C2E">
        <w:rPr>
          <w:rStyle w:val="StyleUnderline"/>
          <w:highlight w:val="cyan"/>
        </w:rPr>
        <w:t xml:space="preserve"> its</w:t>
      </w:r>
      <w:r w:rsidRPr="002F7857">
        <w:rPr>
          <w:rStyle w:val="StyleUnderline"/>
        </w:rPr>
        <w:t xml:space="preserve"> </w:t>
      </w:r>
      <w:r w:rsidRPr="00073C2E">
        <w:rPr>
          <w:rStyle w:val="Emphasis"/>
          <w:highlight w:val="cyan"/>
        </w:rPr>
        <w:t>voters too thin</w:t>
      </w:r>
      <w:r w:rsidRPr="002F7857">
        <w:rPr>
          <w:rStyle w:val="StyleUnderline"/>
        </w:rPr>
        <w:t xml:space="preserve"> </w:t>
      </w:r>
      <w:r w:rsidRPr="00073C2E">
        <w:rPr>
          <w:rStyle w:val="StyleUnderline"/>
          <w:highlight w:val="cyan"/>
        </w:rPr>
        <w:t xml:space="preserve">and </w:t>
      </w:r>
      <w:r w:rsidRPr="00073C2E">
        <w:rPr>
          <w:rStyle w:val="Emphasis"/>
          <w:highlight w:val="cyan"/>
        </w:rPr>
        <w:t>fails</w:t>
      </w:r>
      <w:r w:rsidRPr="00073C2E">
        <w:rPr>
          <w:rStyle w:val="StyleUnderline"/>
          <w:highlight w:val="cyan"/>
        </w:rPr>
        <w:t xml:space="preserve"> to </w:t>
      </w:r>
      <w:r w:rsidRPr="00073C2E">
        <w:rPr>
          <w:rStyle w:val="Emphasis"/>
          <w:highlight w:val="cyan"/>
        </w:rPr>
        <w:t>make some districts safe</w:t>
      </w:r>
      <w:r w:rsidRPr="002F7857">
        <w:rPr>
          <w:rStyle w:val="Emphasis"/>
        </w:rPr>
        <w:t xml:space="preserve"> enough</w:t>
      </w:r>
      <w:r w:rsidRPr="002F7857">
        <w:rPr>
          <w:sz w:val="16"/>
        </w:rPr>
        <w:t xml:space="preserve">. </w:t>
      </w:r>
      <w:r w:rsidRPr="00073C2E">
        <w:rPr>
          <w:rStyle w:val="StyleUnderline"/>
          <w:highlight w:val="cyan"/>
        </w:rPr>
        <w:t xml:space="preserve">These </w:t>
      </w:r>
      <w:r w:rsidRPr="00073C2E">
        <w:rPr>
          <w:rStyle w:val="Emphasis"/>
          <w:highlight w:val="cyan"/>
        </w:rPr>
        <w:t>vulnerable</w:t>
      </w:r>
      <w:r w:rsidRPr="002F7857">
        <w:rPr>
          <w:rStyle w:val="StyleUnderline"/>
        </w:rPr>
        <w:t xml:space="preserve"> </w:t>
      </w:r>
      <w:r w:rsidRPr="00073C2E">
        <w:rPr>
          <w:rStyle w:val="Emphasis"/>
          <w:highlight w:val="cyan"/>
        </w:rPr>
        <w:t>districts</w:t>
      </w:r>
      <w:r w:rsidRPr="002F7857">
        <w:rPr>
          <w:rStyle w:val="StyleUnderline"/>
        </w:rPr>
        <w:t xml:space="preserve"> </w:t>
      </w:r>
      <w:r w:rsidRPr="00073C2E">
        <w:rPr>
          <w:rStyle w:val="StyleUnderline"/>
          <w:highlight w:val="cyan"/>
        </w:rPr>
        <w:t>can</w:t>
      </w:r>
      <w:r w:rsidRPr="002F7857">
        <w:rPr>
          <w:rStyle w:val="StyleUnderline"/>
        </w:rPr>
        <w:t xml:space="preserve"> then </w:t>
      </w:r>
      <w:r w:rsidRPr="00073C2E">
        <w:rPr>
          <w:rStyle w:val="Emphasis"/>
          <w:sz w:val="28"/>
          <w:szCs w:val="32"/>
          <w:highlight w:val="cyan"/>
        </w:rPr>
        <w:t>flip to the other party</w:t>
      </w:r>
      <w:r w:rsidRPr="002F7857">
        <w:rPr>
          <w:rStyle w:val="StyleUnderline"/>
          <w:sz w:val="28"/>
          <w:szCs w:val="32"/>
        </w:rPr>
        <w:t xml:space="preserve"> </w:t>
      </w:r>
      <w:r w:rsidRPr="00073C2E">
        <w:rPr>
          <w:rStyle w:val="StyleUnderline"/>
          <w:highlight w:val="cyan"/>
        </w:rPr>
        <w:t xml:space="preserve">in </w:t>
      </w:r>
      <w:r w:rsidRPr="00073C2E">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67B683A4" w14:textId="77777777" w:rsidR="00002F53" w:rsidRPr="002F7857" w:rsidRDefault="00002F53" w:rsidP="00002F53">
      <w:pPr>
        <w:rPr>
          <w:sz w:val="16"/>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5FE50CCF" w14:textId="77777777" w:rsidR="00002F53" w:rsidRPr="002F7857" w:rsidRDefault="00002F53" w:rsidP="00002F53">
      <w:pPr>
        <w:rPr>
          <w:sz w:val="16"/>
        </w:rPr>
      </w:pPr>
      <w:r w:rsidRPr="002F7857">
        <w:rPr>
          <w:sz w:val="16"/>
        </w:rPr>
        <w:t>With Democrats poised for a strong 2026 midterm election against an unpopular president, this is a lesson Republicans might need to pay attention to.</w:t>
      </w:r>
    </w:p>
    <w:p w14:paraId="7129400E" w14:textId="77777777" w:rsidR="00002F53" w:rsidRPr="002F7857" w:rsidRDefault="00002F53" w:rsidP="00002F53">
      <w:pPr>
        <w:rPr>
          <w:sz w:val="16"/>
        </w:rPr>
      </w:pPr>
      <w:r w:rsidRPr="002F7857">
        <w:rPr>
          <w:sz w:val="16"/>
        </w:rPr>
        <w:t>There’s not much left to gerrymander</w:t>
      </w:r>
    </w:p>
    <w:p w14:paraId="568B57A4" w14:textId="77777777" w:rsidR="00002F53" w:rsidRPr="002F7857" w:rsidRDefault="00002F53" w:rsidP="00002F53">
      <w:pPr>
        <w:rPr>
          <w:sz w:val="16"/>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3AAE007A" w14:textId="77777777" w:rsidR="00002F53" w:rsidRPr="002F7857" w:rsidRDefault="00002F53" w:rsidP="00002F53">
      <w:pPr>
        <w:rPr>
          <w:sz w:val="16"/>
        </w:rPr>
      </w:pPr>
      <w:r w:rsidRPr="002F7857">
        <w:rPr>
          <w:sz w:val="16"/>
        </w:rPr>
        <w:t xml:space="preserve">First, in </w:t>
      </w:r>
      <w:r w:rsidRPr="002F7857">
        <w:rPr>
          <w:rStyle w:val="StyleUnderline"/>
        </w:rPr>
        <w:t xml:space="preserve">terms of gerrymandering, </w:t>
      </w:r>
      <w:r w:rsidRPr="00073C2E">
        <w:rPr>
          <w:rStyle w:val="StyleUnderline"/>
          <w:highlight w:val="cyan"/>
        </w:rPr>
        <w:t xml:space="preserve">the </w:t>
      </w:r>
      <w:r w:rsidRPr="00073C2E">
        <w:rPr>
          <w:rStyle w:val="Emphasis"/>
          <w:highlight w:val="cyan"/>
        </w:rPr>
        <w:t>low-hanging fruit</w:t>
      </w:r>
      <w:r w:rsidRPr="00073C2E">
        <w:rPr>
          <w:rStyle w:val="StyleUnderline"/>
          <w:highlight w:val="cyan"/>
        </w:rPr>
        <w:t xml:space="preserve"> is </w:t>
      </w:r>
      <w:r w:rsidRPr="00073C2E">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40551040" w14:textId="77777777" w:rsidR="00002F53" w:rsidRPr="002F7857" w:rsidRDefault="00002F53" w:rsidP="00002F53">
      <w:pPr>
        <w:rPr>
          <w:sz w:val="16"/>
        </w:rPr>
      </w:pPr>
      <w:r w:rsidRPr="002F7857">
        <w:rPr>
          <w:sz w:val="16"/>
        </w:rPr>
        <w:t>Republicans have generally been more adept at the process, particularly in maximizing their seat shares in relatively competitive states such as Wisconsin and North Carolina that they happen to control.</w:t>
      </w:r>
    </w:p>
    <w:p w14:paraId="1A5D4F7A" w14:textId="77777777" w:rsidR="00002F53" w:rsidRPr="002F7857" w:rsidRDefault="00002F53" w:rsidP="00002F53">
      <w:pPr>
        <w:rPr>
          <w:sz w:val="16"/>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08BEC833" w14:textId="77777777" w:rsidR="00002F53" w:rsidRDefault="00002F53" w:rsidP="00002F53">
      <w:pPr>
        <w:rPr>
          <w:rStyle w:val="StyleUnderline"/>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073C2E">
        <w:rPr>
          <w:rStyle w:val="Emphasis"/>
          <w:highlight w:val="cyan"/>
        </w:rPr>
        <w:t>gerrymanderable</w:t>
      </w:r>
      <w:r w:rsidRPr="002F7857">
        <w:rPr>
          <w:rStyle w:val="StyleUnderline"/>
        </w:rPr>
        <w:t xml:space="preserve">” </w:t>
      </w:r>
      <w:r w:rsidRPr="00073C2E">
        <w:rPr>
          <w:rStyle w:val="Emphasis"/>
          <w:highlight w:val="cyan"/>
        </w:rPr>
        <w:t>territory</w:t>
      </w:r>
      <w:r w:rsidRPr="002F7857">
        <w:rPr>
          <w:rStyle w:val="StyleUnderline"/>
        </w:rPr>
        <w:t xml:space="preserve"> </w:t>
      </w:r>
      <w:r w:rsidRPr="00073C2E">
        <w:rPr>
          <w:rStyle w:val="StyleUnderline"/>
          <w:highlight w:val="cyan"/>
        </w:rPr>
        <w:t>has become</w:t>
      </w:r>
      <w:r w:rsidRPr="002F7857">
        <w:rPr>
          <w:rStyle w:val="StyleUnderline"/>
        </w:rPr>
        <w:t xml:space="preserve"> </w:t>
      </w:r>
      <w:r w:rsidRPr="00073C2E">
        <w:rPr>
          <w:rStyle w:val="StyleUnderline"/>
          <w:highlight w:val="cyan"/>
        </w:rPr>
        <w:t xml:space="preserve">more </w:t>
      </w:r>
      <w:r w:rsidRPr="00073C2E">
        <w:rPr>
          <w:rStyle w:val="Emphasis"/>
          <w:highlight w:val="cyan"/>
        </w:rPr>
        <w:t>difficult</w:t>
      </w:r>
      <w:r w:rsidRPr="00073C2E">
        <w:rPr>
          <w:rStyle w:val="StyleUnderline"/>
          <w:highlight w:val="cyan"/>
        </w:rPr>
        <w:t xml:space="preserve"> </w:t>
      </w:r>
      <w:r w:rsidRPr="00073C2E">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073C2E">
        <w:rPr>
          <w:rStyle w:val="StyleUnderline"/>
          <w:highlight w:val="cyan"/>
        </w:rPr>
        <w:t>the</w:t>
      </w:r>
      <w:r w:rsidRPr="002F7857">
        <w:rPr>
          <w:rStyle w:val="StyleUnderline"/>
        </w:rPr>
        <w:t xml:space="preserve"> voting </w:t>
      </w:r>
      <w:r w:rsidRPr="00073C2E">
        <w:rPr>
          <w:rStyle w:val="StyleUnderline"/>
          <w:highlight w:val="cyan"/>
        </w:rPr>
        <w:t>electorate</w:t>
      </w:r>
      <w:r w:rsidRPr="002F7857">
        <w:rPr>
          <w:rStyle w:val="StyleUnderline"/>
        </w:rPr>
        <w:t xml:space="preserve"> </w:t>
      </w:r>
      <w:r w:rsidRPr="00073C2E">
        <w:rPr>
          <w:rStyle w:val="StyleUnderline"/>
          <w:highlight w:val="cyan"/>
        </w:rPr>
        <w:t>is</w:t>
      </w:r>
      <w:r w:rsidRPr="002F7857">
        <w:rPr>
          <w:rStyle w:val="StyleUnderline"/>
        </w:rPr>
        <w:t xml:space="preserve"> </w:t>
      </w:r>
      <w:r w:rsidRPr="002F7857">
        <w:rPr>
          <w:rStyle w:val="Emphasis"/>
        </w:rPr>
        <w:t xml:space="preserve">more </w:t>
      </w:r>
      <w:r w:rsidRPr="00073C2E">
        <w:rPr>
          <w:rStyle w:val="Emphasis"/>
          <w:highlight w:val="cyan"/>
        </w:rPr>
        <w:t>geographically</w:t>
      </w:r>
      <w:r w:rsidRPr="002F7857">
        <w:rPr>
          <w:rStyle w:val="StyleUnderline"/>
        </w:rPr>
        <w:t xml:space="preserve"> </w:t>
      </w:r>
      <w:r w:rsidRPr="00073C2E">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1A130DF1" w14:textId="77777777" w:rsidR="00002F53" w:rsidRPr="002F7857" w:rsidRDefault="00002F53" w:rsidP="00002F53">
      <w:pPr>
        <w:rPr>
          <w:sz w:val="16"/>
        </w:rPr>
      </w:pPr>
      <w:r w:rsidRPr="002F7857">
        <w:rPr>
          <w:sz w:val="16"/>
        </w:rPr>
        <w:t>This means that Democratic and Republican voters are segregated from each other geographically, with Democrats tending toward big cities and suburbs, and Republicans occupying rural areas.</w:t>
      </w:r>
    </w:p>
    <w:p w14:paraId="680A9FFA" w14:textId="77777777" w:rsidR="00002F53" w:rsidRDefault="00002F53" w:rsidP="00002F53">
      <w:pPr>
        <w:rPr>
          <w:sz w:val="16"/>
        </w:rPr>
      </w:pPr>
      <w:r w:rsidRPr="002F7857">
        <w:rPr>
          <w:sz w:val="16"/>
        </w:rPr>
        <w:t>As a result, it’s become less geographically possible than ever to draw reasonable-looking districts that split up the other party’s voters in order to diminish the opponents’ ability to elect one of their own.</w:t>
      </w:r>
    </w:p>
    <w:p w14:paraId="7AA83A52" w14:textId="77777777" w:rsidR="00002F53" w:rsidRDefault="00002F53" w:rsidP="00002F53">
      <w:pPr>
        <w:pStyle w:val="Heading4"/>
      </w:pPr>
      <w:r>
        <w:t xml:space="preserve">Either way, it won’t impact the election. </w:t>
      </w:r>
    </w:p>
    <w:p w14:paraId="22D24956" w14:textId="77777777" w:rsidR="00002F53" w:rsidRPr="002F7857" w:rsidRDefault="00002F53" w:rsidP="00002F53">
      <w:r w:rsidRPr="002F7857">
        <w:t xml:space="preserve">Mark Z. </w:t>
      </w:r>
      <w:r w:rsidRPr="002F7857">
        <w:rPr>
          <w:rStyle w:val="Style13ptBold"/>
        </w:rPr>
        <w:t>Barabak 25</w:t>
      </w:r>
      <w:r w:rsidRPr="002F7857">
        <w:t xml:space="preserve">. "Redistricting fight assumes closer midterm than history shows." L.A. Times. 9-21-2025. </w:t>
      </w:r>
    </w:p>
    <w:p w14:paraId="78543125" w14:textId="77777777" w:rsidR="00002F53" w:rsidRPr="002F7857" w:rsidRDefault="00002F53" w:rsidP="00002F53">
      <w:pPr>
        <w:rPr>
          <w:sz w:val="16"/>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50EE4E87" w14:textId="77777777" w:rsidR="00002F53" w:rsidRPr="002F7857" w:rsidRDefault="00002F53" w:rsidP="00002F53">
      <w:pPr>
        <w:rPr>
          <w:sz w:val="16"/>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61477512" w14:textId="77777777" w:rsidR="00002F53" w:rsidRPr="002F7857" w:rsidRDefault="00002F53" w:rsidP="00002F53">
      <w:pPr>
        <w:rPr>
          <w:rStyle w:val="Emphasis"/>
          <w:sz w:val="28"/>
          <w:szCs w:val="32"/>
        </w:rPr>
      </w:pPr>
      <w:r w:rsidRPr="002F7857">
        <w:rPr>
          <w:sz w:val="16"/>
        </w:rPr>
        <w:t xml:space="preserve">In short, for all the partisan passions, </w:t>
      </w:r>
      <w:r w:rsidRPr="00073C2E">
        <w:rPr>
          <w:rStyle w:val="StyleUnderline"/>
          <w:highlight w:val="cyan"/>
        </w:rPr>
        <w:t xml:space="preserve">the </w:t>
      </w:r>
      <w:r w:rsidRPr="00073C2E">
        <w:rPr>
          <w:rStyle w:val="Emphasis"/>
          <w:sz w:val="28"/>
          <w:szCs w:val="32"/>
          <w:highlight w:val="cyan"/>
        </w:rPr>
        <w:t>redistricting wars aren’t likely to decide</w:t>
      </w:r>
      <w:r w:rsidRPr="002F7857">
        <w:rPr>
          <w:rStyle w:val="Emphasis"/>
          <w:sz w:val="28"/>
          <w:szCs w:val="32"/>
        </w:rPr>
        <w:t xml:space="preserve"> </w:t>
      </w:r>
      <w:r w:rsidRPr="00073C2E">
        <w:rPr>
          <w:rStyle w:val="Emphasis"/>
          <w:sz w:val="28"/>
          <w:szCs w:val="32"/>
          <w:highlight w:val="cyan"/>
        </w:rPr>
        <w:t>control of the House.</w:t>
      </w:r>
    </w:p>
    <w:p w14:paraId="0D632030" w14:textId="77777777" w:rsidR="00002F53" w:rsidRPr="002F7857" w:rsidRDefault="00002F53" w:rsidP="00002F53">
      <w:pPr>
        <w:rPr>
          <w:sz w:val="16"/>
        </w:rPr>
      </w:pPr>
      <w:r w:rsidRPr="002F7857">
        <w:rPr>
          <w:sz w:val="16"/>
        </w:rPr>
        <w:t>“</w:t>
      </w:r>
      <w:r w:rsidRPr="002F7857">
        <w:rPr>
          <w:rStyle w:val="StyleUnderline"/>
        </w:rPr>
        <w:t xml:space="preserve">Opinions of </w:t>
      </w:r>
      <w:r w:rsidRPr="00073C2E">
        <w:rPr>
          <w:rStyle w:val="StyleUnderline"/>
          <w:highlight w:val="cyan"/>
        </w:rPr>
        <w:t>the economy</w:t>
      </w:r>
      <w:r w:rsidRPr="002F7857">
        <w:rPr>
          <w:sz w:val="16"/>
        </w:rPr>
        <w:t xml:space="preserve"> and Trump’s handling of it, </w:t>
      </w:r>
      <w:r w:rsidRPr="002F7857">
        <w:rPr>
          <w:rStyle w:val="StyleUnderline"/>
        </w:rPr>
        <w:t xml:space="preserve">the </w:t>
      </w:r>
      <w:r w:rsidRPr="00073C2E">
        <w:rPr>
          <w:rStyle w:val="StyleUnderline"/>
          <w:highlight w:val="cyan"/>
        </w:rPr>
        <w:t>popularity</w:t>
      </w:r>
      <w:r w:rsidRPr="002F7857">
        <w:rPr>
          <w:rStyle w:val="StyleUnderline"/>
        </w:rPr>
        <w:t xml:space="preserve"> (or lack thereof</w:t>
      </w:r>
      <w:r w:rsidRPr="003044A4">
        <w:rPr>
          <w:rStyle w:val="StyleUnderline"/>
        </w:rPr>
        <w:t>) o</w:t>
      </w:r>
      <w:r w:rsidRPr="002F7857">
        <w:rPr>
          <w:rStyle w:val="StyleUnderline"/>
        </w:rPr>
        <w:t>f</w:t>
      </w:r>
      <w:r w:rsidRPr="002F7857">
        <w:rPr>
          <w:sz w:val="16"/>
        </w:rPr>
        <w:t xml:space="preserve"> </w:t>
      </w:r>
      <w:r w:rsidRPr="00073C2E">
        <w:rPr>
          <w:rStyle w:val="StyleUnderline"/>
          <w:highlight w:val="cyan"/>
        </w:rPr>
        <w:t>Republicans’</w:t>
      </w:r>
      <w:r w:rsidRPr="002F7857">
        <w:rPr>
          <w:rStyle w:val="StyleUnderline"/>
        </w:rPr>
        <w:t xml:space="preserve"> signature </w:t>
      </w:r>
      <w:r w:rsidRPr="00073C2E">
        <w:rPr>
          <w:rStyle w:val="StyleUnderline"/>
          <w:highlight w:val="cyan"/>
        </w:rPr>
        <w:t>legislation</w:t>
      </w:r>
      <w:r w:rsidRPr="002F7857">
        <w:rPr>
          <w:sz w:val="16"/>
        </w:rPr>
        <w:t xml:space="preserve">” — the tax-cutting, Medicaid-slashing bill passed in July — </w:t>
      </w:r>
      <w:r w:rsidRPr="00073C2E">
        <w:rPr>
          <w:rStyle w:val="StyleUnderline"/>
          <w:highlight w:val="cyan"/>
        </w:rPr>
        <w:t>as well</w:t>
      </w:r>
      <w:r w:rsidRPr="002F7857">
        <w:rPr>
          <w:rStyle w:val="StyleUnderline"/>
        </w:rPr>
        <w:t xml:space="preserve"> </w:t>
      </w:r>
      <w:r w:rsidRPr="00073C2E">
        <w:rPr>
          <w:rStyle w:val="StyleUnderline"/>
          <w:highlight w:val="cyan"/>
        </w:rPr>
        <w:t>as “</w:t>
      </w:r>
      <w:r w:rsidRPr="00073C2E">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073C2E">
        <w:rPr>
          <w:rStyle w:val="StyleUnderline"/>
          <w:highlight w:val="cyan"/>
        </w:rPr>
        <w:t>are</w:t>
      </w:r>
      <w:r w:rsidRPr="002F7857">
        <w:rPr>
          <w:rStyle w:val="StyleUnderline"/>
        </w:rPr>
        <w:t xml:space="preserve"> going to be </w:t>
      </w:r>
      <w:r w:rsidRPr="00073C2E">
        <w:rPr>
          <w:rStyle w:val="StyleUnderline"/>
          <w:highlight w:val="cyan"/>
        </w:rPr>
        <w:t xml:space="preserve">more </w:t>
      </w:r>
      <w:r w:rsidRPr="00073C2E">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073C2E">
        <w:rPr>
          <w:rStyle w:val="StyleUnderline"/>
          <w:highlight w:val="cyan"/>
        </w:rPr>
        <w:t>than</w:t>
      </w:r>
      <w:r w:rsidRPr="002F7857">
        <w:rPr>
          <w:rStyle w:val="StyleUnderline"/>
        </w:rPr>
        <w:t xml:space="preserve"> </w:t>
      </w:r>
      <w:r w:rsidRPr="00073C2E">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2ED69373" w14:textId="77777777" w:rsidR="00002F53" w:rsidRPr="002F7857" w:rsidRDefault="00002F53" w:rsidP="00002F53">
      <w:pPr>
        <w:rPr>
          <w:sz w:val="16"/>
        </w:rPr>
      </w:pPr>
      <w:r w:rsidRPr="002F7857">
        <w:rPr>
          <w:sz w:val="16"/>
        </w:rPr>
        <w:t>In other words, control of the House will most likely rest in the hands of voters, not scheming politicians.</w:t>
      </w:r>
    </w:p>
    <w:p w14:paraId="78E37D96" w14:textId="77777777" w:rsidR="00002F53" w:rsidRDefault="00002F53" w:rsidP="00002F53">
      <w:pPr>
        <w:pStyle w:val="Heading4"/>
      </w:pPr>
      <w:r>
        <w:t xml:space="preserve">Decentralization checks. </w:t>
      </w:r>
    </w:p>
    <w:p w14:paraId="4A55E964" w14:textId="77777777" w:rsidR="00002F53" w:rsidRPr="002F7857" w:rsidRDefault="00002F53" w:rsidP="00002F53">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5CE76B95" w14:textId="77777777" w:rsidR="00002F53" w:rsidRPr="002F7857" w:rsidRDefault="00002F53" w:rsidP="00002F53">
      <w:pPr>
        <w:rPr>
          <w:sz w:val="16"/>
        </w:rPr>
      </w:pPr>
      <w:r w:rsidRPr="002F7857">
        <w:rPr>
          <w:sz w:val="16"/>
        </w:rPr>
        <w:t>You've heard the horror stories: Someone casting multiple ballots, people voting in the name of dead relatives, mail-in ballots being intercepted.</w:t>
      </w:r>
    </w:p>
    <w:p w14:paraId="35170D32" w14:textId="77777777" w:rsidR="00002F53" w:rsidRPr="002F7857" w:rsidRDefault="00002F53" w:rsidP="00002F53">
      <w:pPr>
        <w:rPr>
          <w:sz w:val="16"/>
        </w:rPr>
      </w:pPr>
      <w:r w:rsidRPr="002F7857">
        <w:rPr>
          <w:sz w:val="16"/>
        </w:rPr>
        <w:t>Voter fraud does happen occasionally. When it does, we tend to hear a lot about it. It also gets caught and prosecuted.</w:t>
      </w:r>
    </w:p>
    <w:p w14:paraId="5061F760" w14:textId="77777777" w:rsidR="00002F53" w:rsidRDefault="00002F53" w:rsidP="00002F53">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595C1143" w14:textId="77777777" w:rsidR="00002F53" w:rsidRDefault="00002F53" w:rsidP="00002F53">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3C0F2D0E" w14:textId="77777777" w:rsidR="00002F53" w:rsidRDefault="00002F53" w:rsidP="00002F53">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2D403346" w14:textId="77777777" w:rsidR="00002F53" w:rsidRDefault="00002F53" w:rsidP="00002F53">
      <w:r>
        <w:t xml:space="preserve"> </w:t>
      </w:r>
    </w:p>
    <w:p w14:paraId="12FBDF52" w14:textId="77777777" w:rsidR="00002F53" w:rsidRPr="002F7857" w:rsidRDefault="00002F53" w:rsidP="00002F53"/>
    <w:p w14:paraId="63B30CED" w14:textId="77777777" w:rsidR="00002F53" w:rsidRPr="00A443E4" w:rsidRDefault="00002F53" w:rsidP="00002F53"/>
    <w:p w14:paraId="6245593B" w14:textId="77777777" w:rsidR="00002F53" w:rsidRDefault="00002F53" w:rsidP="00A85E33">
      <w:pPr>
        <w:rPr>
          <w:rFonts w:asciiTheme="minorHAnsi" w:hAnsiTheme="minorHAnsi" w:cstheme="minorBidi"/>
        </w:rPr>
      </w:pPr>
    </w:p>
    <w:sectPr w:rsidR="00002F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18AB" w14:textId="77777777" w:rsidR="0048600A" w:rsidRDefault="0048600A" w:rsidP="00066D2C">
      <w:pPr>
        <w:spacing w:after="0" w:line="240" w:lineRule="auto"/>
      </w:pPr>
      <w:r>
        <w:separator/>
      </w:r>
    </w:p>
  </w:endnote>
  <w:endnote w:type="continuationSeparator" w:id="0">
    <w:p w14:paraId="5F0408EA" w14:textId="77777777" w:rsidR="0048600A" w:rsidRDefault="004860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5F2E5" w14:textId="77777777" w:rsidR="0048600A" w:rsidRDefault="0048600A" w:rsidP="00066D2C">
      <w:pPr>
        <w:spacing w:after="0" w:line="240" w:lineRule="auto"/>
      </w:pPr>
      <w:r>
        <w:separator/>
      </w:r>
    </w:p>
  </w:footnote>
  <w:footnote w:type="continuationSeparator" w:id="0">
    <w:p w14:paraId="7CAB2D56" w14:textId="77777777" w:rsidR="0048600A" w:rsidRDefault="004860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3914CB"/>
    <w:multiLevelType w:val="hybridMultilevel"/>
    <w:tmpl w:val="6442CCC0"/>
    <w:lvl w:ilvl="0" w:tplc="8D1CD05C">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845B4"/>
    <w:multiLevelType w:val="hybridMultilevel"/>
    <w:tmpl w:val="E1DEA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32EA7"/>
    <w:multiLevelType w:val="hybridMultilevel"/>
    <w:tmpl w:val="7690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C43E88"/>
    <w:multiLevelType w:val="hybridMultilevel"/>
    <w:tmpl w:val="86E8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F466B"/>
    <w:multiLevelType w:val="hybridMultilevel"/>
    <w:tmpl w:val="3FEEFD78"/>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D2111"/>
    <w:multiLevelType w:val="hybridMultilevel"/>
    <w:tmpl w:val="14544690"/>
    <w:lvl w:ilvl="0" w:tplc="3676BA78">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A86474"/>
    <w:multiLevelType w:val="hybridMultilevel"/>
    <w:tmpl w:val="E8AA7D30"/>
    <w:lvl w:ilvl="0" w:tplc="9ED82B5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811902604">
    <w:abstractNumId w:val="13"/>
  </w:num>
  <w:num w:numId="46" w16cid:durableId="1037118336">
    <w:abstractNumId w:val="23"/>
  </w:num>
  <w:num w:numId="47" w16cid:durableId="1063410372">
    <w:abstractNumId w:val="24"/>
  </w:num>
  <w:num w:numId="48" w16cid:durableId="1496190484">
    <w:abstractNumId w:val="20"/>
  </w:num>
  <w:num w:numId="49" w16cid:durableId="2046322055">
    <w:abstractNumId w:val="19"/>
  </w:num>
  <w:num w:numId="50" w16cid:durableId="722601378">
    <w:abstractNumId w:val="21"/>
  </w:num>
  <w:num w:numId="51" w16cid:durableId="80371420">
    <w:abstractNumId w:val="14"/>
  </w:num>
  <w:num w:numId="52" w16cid:durableId="1502820004">
    <w:abstractNumId w:val="10"/>
  </w:num>
  <w:num w:numId="53" w16cid:durableId="1690837960">
    <w:abstractNumId w:val="22"/>
  </w:num>
  <w:num w:numId="54" w16cid:durableId="499394754">
    <w:abstractNumId w:val="18"/>
  </w:num>
  <w:num w:numId="55" w16cid:durableId="2199501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A250DD"/>
    <w:rsid w:val="00001C7E"/>
    <w:rsid w:val="00002F53"/>
    <w:rsid w:val="0000487C"/>
    <w:rsid w:val="00011FEF"/>
    <w:rsid w:val="00013C8B"/>
    <w:rsid w:val="00023AEF"/>
    <w:rsid w:val="000250CA"/>
    <w:rsid w:val="00032119"/>
    <w:rsid w:val="0003251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D7F"/>
    <w:rsid w:val="001327C1"/>
    <w:rsid w:val="001329A3"/>
    <w:rsid w:val="00134120"/>
    <w:rsid w:val="001356C8"/>
    <w:rsid w:val="001378C8"/>
    <w:rsid w:val="00140A6B"/>
    <w:rsid w:val="00143526"/>
    <w:rsid w:val="00144AD4"/>
    <w:rsid w:val="00146731"/>
    <w:rsid w:val="00146F2E"/>
    <w:rsid w:val="00150A2E"/>
    <w:rsid w:val="00151B05"/>
    <w:rsid w:val="00152BF7"/>
    <w:rsid w:val="00153A6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EA0"/>
    <w:rsid w:val="0031761F"/>
    <w:rsid w:val="0032052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5CC2"/>
    <w:rsid w:val="004076DB"/>
    <w:rsid w:val="004127EF"/>
    <w:rsid w:val="00414EB4"/>
    <w:rsid w:val="004208C6"/>
    <w:rsid w:val="004221E7"/>
    <w:rsid w:val="0042380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00A"/>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9B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6F4A"/>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172"/>
    <w:rsid w:val="009D66BC"/>
    <w:rsid w:val="009E3F31"/>
    <w:rsid w:val="009E53AF"/>
    <w:rsid w:val="009E6D4B"/>
    <w:rsid w:val="009E6DF5"/>
    <w:rsid w:val="009F02C5"/>
    <w:rsid w:val="009F076C"/>
    <w:rsid w:val="009F34CC"/>
    <w:rsid w:val="009F3C4D"/>
    <w:rsid w:val="009F479E"/>
    <w:rsid w:val="009F66D9"/>
    <w:rsid w:val="00A035A3"/>
    <w:rsid w:val="00A1128F"/>
    <w:rsid w:val="00A152FA"/>
    <w:rsid w:val="00A16440"/>
    <w:rsid w:val="00A169AC"/>
    <w:rsid w:val="00A2231D"/>
    <w:rsid w:val="00A2334F"/>
    <w:rsid w:val="00A250AA"/>
    <w:rsid w:val="00A250DD"/>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E33"/>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5341"/>
    <w:rsid w:val="00B2727D"/>
    <w:rsid w:val="00B301A2"/>
    <w:rsid w:val="00B31350"/>
    <w:rsid w:val="00B315A8"/>
    <w:rsid w:val="00B32C3E"/>
    <w:rsid w:val="00B3345A"/>
    <w:rsid w:val="00B366E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C0D"/>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074"/>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8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4A064"/>
  <w15:chartTrackingRefBased/>
  <w15:docId w15:val="{B073CFE1-3205-43B0-8264-B51113B2C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251C"/>
    <w:rPr>
      <w:rFonts w:ascii="Calibri" w:hAnsi="Calibri" w:cs="Calibri"/>
    </w:rPr>
  </w:style>
  <w:style w:type="paragraph" w:styleId="Heading1">
    <w:name w:val="heading 1"/>
    <w:aliases w:val="Pocket"/>
    <w:basedOn w:val="Normal"/>
    <w:next w:val="Normal"/>
    <w:link w:val="Heading1Char"/>
    <w:qFormat/>
    <w:rsid w:val="00032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2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032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qFormat/>
    <w:rsid w:val="000325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25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2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51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03251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251C"/>
    <w:rPr>
      <w:color w:val="auto"/>
      <w:u w:val="none"/>
    </w:rPr>
  </w:style>
  <w:style w:type="character" w:customStyle="1" w:styleId="Heading1Char">
    <w:name w:val="Heading 1 Char"/>
    <w:aliases w:val="Pocket Char"/>
    <w:basedOn w:val="DefaultParagraphFont"/>
    <w:link w:val="Heading1"/>
    <w:rsid w:val="00032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251C"/>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0325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03251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251C"/>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8."/>
    <w:basedOn w:val="DefaultParagraphFont"/>
    <w:uiPriority w:val="7"/>
    <w:qFormat/>
    <w:rsid w:val="0003251C"/>
    <w:rPr>
      <w:b w:val="0"/>
      <w:sz w:val="22"/>
      <w:u w:val="single"/>
    </w:rPr>
  </w:style>
  <w:style w:type="character" w:styleId="Strong">
    <w:name w:val="Strong"/>
    <w:basedOn w:val="DefaultParagraphFont"/>
    <w:uiPriority w:val="22"/>
    <w:qFormat/>
    <w:rsid w:val="0003251C"/>
    <w:rPr>
      <w:b/>
      <w:bCs/>
    </w:rPr>
  </w:style>
  <w:style w:type="character" w:styleId="BookTitle">
    <w:name w:val="Book Title"/>
    <w:basedOn w:val="DefaultParagraphFont"/>
    <w:uiPriority w:val="33"/>
    <w:qFormat/>
    <w:rsid w:val="0003251C"/>
    <w:rPr>
      <w:b/>
      <w:bCs/>
      <w:i/>
      <w:iCs/>
      <w:spacing w:val="5"/>
    </w:rPr>
  </w:style>
  <w:style w:type="character" w:customStyle="1" w:styleId="Heading5Char">
    <w:name w:val="Heading 5 Char"/>
    <w:basedOn w:val="DefaultParagraphFont"/>
    <w:link w:val="Heading5"/>
    <w:uiPriority w:val="9"/>
    <w:semiHidden/>
    <w:rsid w:val="000325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251C"/>
  </w:style>
  <w:style w:type="paragraph" w:styleId="Header">
    <w:name w:val="header"/>
    <w:basedOn w:val="Normal"/>
    <w:link w:val="HeaderChar"/>
    <w:uiPriority w:val="99"/>
    <w:semiHidden/>
    <w:rsid w:val="000325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251C"/>
    <w:rPr>
      <w:rFonts w:ascii="Calibri" w:hAnsi="Calibri" w:cs="Calibri"/>
    </w:rPr>
  </w:style>
  <w:style w:type="paragraph" w:styleId="Footer">
    <w:name w:val="footer"/>
    <w:basedOn w:val="Normal"/>
    <w:link w:val="FooterChar"/>
    <w:uiPriority w:val="99"/>
    <w:semiHidden/>
    <w:rsid w:val="000325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251C"/>
    <w:rPr>
      <w:rFonts w:ascii="Calibri" w:hAnsi="Calibri" w:cs="Calibri"/>
    </w:rPr>
  </w:style>
  <w:style w:type="paragraph" w:styleId="BodyText">
    <w:name w:val="Body Text"/>
    <w:basedOn w:val="Normal"/>
    <w:link w:val="BodyTextChar"/>
    <w:uiPriority w:val="99"/>
    <w:semiHidden/>
    <w:unhideWhenUsed/>
    <w:rsid w:val="0003251C"/>
    <w:pPr>
      <w:spacing w:after="120"/>
    </w:pPr>
  </w:style>
  <w:style w:type="character" w:customStyle="1" w:styleId="BodyTextChar">
    <w:name w:val="Body Text Char"/>
    <w:basedOn w:val="DefaultParagraphFont"/>
    <w:link w:val="BodyText"/>
    <w:uiPriority w:val="99"/>
    <w:semiHidden/>
    <w:rsid w:val="0003251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03251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03251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03251C"/>
    <w:rPr>
      <w:color w:val="0563C1" w:themeColor="hyperlink"/>
      <w:u w:val="single"/>
    </w:rPr>
  </w:style>
  <w:style w:type="character" w:styleId="UnresolvedMention">
    <w:name w:val="Unresolved Mention"/>
    <w:basedOn w:val="DefaultParagraphFont"/>
    <w:uiPriority w:val="99"/>
    <w:semiHidden/>
    <w:unhideWhenUsed/>
    <w:rsid w:val="0003251C"/>
    <w:rPr>
      <w:color w:val="605E5C"/>
      <w:shd w:val="clear" w:color="auto" w:fill="E1DFDD"/>
    </w:rPr>
  </w:style>
  <w:style w:type="paragraph" w:customStyle="1" w:styleId="textbold">
    <w:name w:val="text bold"/>
    <w:basedOn w:val="Normal"/>
    <w:link w:val="Emphasis"/>
    <w:uiPriority w:val="8"/>
    <w:qFormat/>
    <w:rsid w:val="00A250D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85E3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2380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03251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03251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3251C"/>
    <w:rPr>
      <w:b w:val="0"/>
      <w:sz w:val="22"/>
      <w:u w:val="single"/>
    </w:rPr>
  </w:style>
  <w:style w:type="paragraph" w:styleId="ListParagraph">
    <w:name w:val="List Paragraph"/>
    <w:aliases w:val="6 font,List Paragraph1,List Paragraph2,Colorful List - Accent 11"/>
    <w:basedOn w:val="Normal"/>
    <w:uiPriority w:val="34"/>
    <w:unhideWhenUsed/>
    <w:qFormat/>
    <w:rsid w:val="000325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ookings.edu/blog/techtank/2019/08/08/the-ftc-can-rise-to-the-privacy-challenge-but-not-without-help-from-cong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172320</Words>
  <Characters>172321</Characters>
  <Application>Microsoft Office Word</Application>
  <DocSecurity>0</DocSecurity>
  <Lines>172321</Lines>
  <Paragraphs>172320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Rupp, Serena</cp:lastModifiedBy>
  <cp:revision>13</cp:revision>
  <dcterms:created xsi:type="dcterms:W3CDTF">2026-01-03T19:48:00Z</dcterms:created>
  <dcterms:modified xsi:type="dcterms:W3CDTF">2026-01-03T22:29:00Z</dcterms:modified>
</cp:coreProperties>
</file>