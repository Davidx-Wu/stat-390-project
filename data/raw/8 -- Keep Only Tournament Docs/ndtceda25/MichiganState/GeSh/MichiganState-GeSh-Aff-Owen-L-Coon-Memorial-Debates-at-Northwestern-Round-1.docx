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D71FF" w14:textId="77777777" w:rsidR="004C52ED" w:rsidRDefault="004C52ED" w:rsidP="004C52ED">
      <w:pPr>
        <w:pStyle w:val="Heading1"/>
      </w:pPr>
      <w:r>
        <w:t xml:space="preserve">Esther </w:t>
      </w:r>
      <w:r>
        <w:lastRenderedPageBreak/>
        <w:t>Brown</w:t>
      </w:r>
    </w:p>
    <w:p w14:paraId="00BAEBE1" w14:textId="77777777" w:rsidR="004C52ED" w:rsidRDefault="004C52ED" w:rsidP="004C52ED">
      <w:pPr>
        <w:pStyle w:val="Heading2"/>
      </w:pPr>
      <w:r>
        <w:t>1AC – Esther Brown</w:t>
      </w:r>
    </w:p>
    <w:p w14:paraId="1DF7B89C" w14:textId="77777777" w:rsidR="004C52ED" w:rsidRPr="003D3BF0" w:rsidRDefault="004C52ED" w:rsidP="004C52ED">
      <w:pPr>
        <w:pStyle w:val="Heading4"/>
        <w:rPr>
          <w:i/>
          <w:iCs w:val="0"/>
        </w:rPr>
      </w:pPr>
      <w:r w:rsidRPr="003D3BF0">
        <w:rPr>
          <w:i/>
          <w:iCs w:val="0"/>
        </w:rPr>
        <w:t>I've got the children to tend</w:t>
      </w:r>
      <w:r w:rsidRPr="003D3BF0">
        <w:rPr>
          <w:i/>
          <w:iCs w:val="0"/>
        </w:rPr>
        <w:br/>
        <w:t>The clothes to mend</w:t>
      </w:r>
      <w:r w:rsidRPr="003D3BF0">
        <w:rPr>
          <w:i/>
          <w:iCs w:val="0"/>
        </w:rPr>
        <w:br/>
        <w:t>The floor to mop</w:t>
      </w:r>
      <w:r w:rsidRPr="003D3BF0">
        <w:rPr>
          <w:i/>
          <w:iCs w:val="0"/>
        </w:rPr>
        <w:br/>
        <w:t>The food to shop</w:t>
      </w:r>
      <w:r w:rsidRPr="003D3BF0">
        <w:rPr>
          <w:i/>
          <w:iCs w:val="0"/>
        </w:rPr>
        <w:br/>
        <w:t>Then the chicken to fry</w:t>
      </w:r>
      <w:r w:rsidRPr="003D3BF0">
        <w:rPr>
          <w:i/>
          <w:iCs w:val="0"/>
        </w:rPr>
        <w:br/>
        <w:t>The baby to dry</w:t>
      </w:r>
      <w:r w:rsidRPr="003D3BF0">
        <w:rPr>
          <w:i/>
          <w:iCs w:val="0"/>
        </w:rPr>
        <w:br/>
        <w:t>I got company to feed</w:t>
      </w:r>
      <w:r w:rsidRPr="003D3BF0">
        <w:rPr>
          <w:i/>
          <w:iCs w:val="0"/>
        </w:rPr>
        <w:br/>
        <w:t>The garden to weed</w:t>
      </w:r>
      <w:r w:rsidRPr="003D3BF0">
        <w:rPr>
          <w:i/>
          <w:iCs w:val="0"/>
        </w:rPr>
        <w:br/>
        <w:t>I've got shirts to press</w:t>
      </w:r>
      <w:r w:rsidRPr="003D3BF0">
        <w:rPr>
          <w:i/>
          <w:iCs w:val="0"/>
        </w:rPr>
        <w:br/>
        <w:t>The tots to dress</w:t>
      </w:r>
      <w:r w:rsidRPr="003D3BF0">
        <w:rPr>
          <w:i/>
          <w:iCs w:val="0"/>
        </w:rPr>
        <w:br/>
        <w:t>The cane to be cut</w:t>
      </w:r>
    </w:p>
    <w:p w14:paraId="4371F00C" w14:textId="77777777" w:rsidR="004C52ED" w:rsidRDefault="004C52ED" w:rsidP="004C52ED">
      <w:r>
        <w:t>[Woman Work by Maya Angelou]</w:t>
      </w:r>
    </w:p>
    <w:p w14:paraId="0512C442" w14:textId="77777777" w:rsidR="004C52ED" w:rsidRPr="003D3BF0" w:rsidRDefault="004C52ED" w:rsidP="004C52ED"/>
    <w:p w14:paraId="3BFFC323" w14:textId="77777777" w:rsidR="004C52ED" w:rsidRDefault="004C52ED" w:rsidP="004C52ED">
      <w:pPr>
        <w:pStyle w:val="Heading4"/>
        <w:rPr>
          <w:rStyle w:val="Style13ptBold"/>
          <w:rFonts w:cs="Calibri"/>
          <w:b/>
          <w:bCs w:val="0"/>
        </w:rPr>
      </w:pPr>
      <w:r>
        <w:rPr>
          <w:rStyle w:val="Style13ptBold"/>
          <w:rFonts w:cs="Calibri"/>
        </w:rPr>
        <w:t xml:space="preserve">The slave ship is a </w:t>
      </w:r>
      <w:r w:rsidRPr="00707F38">
        <w:rPr>
          <w:rStyle w:val="Style13ptBold"/>
          <w:rFonts w:cs="Calibri"/>
          <w:u w:val="single"/>
        </w:rPr>
        <w:t>womb.</w:t>
      </w:r>
      <w:r>
        <w:rPr>
          <w:rStyle w:val="Style13ptBold"/>
          <w:rFonts w:cs="Calibri"/>
        </w:rPr>
        <w:t xml:space="preserve"> The middle passage was a </w:t>
      </w:r>
      <w:r w:rsidRPr="00707F38">
        <w:rPr>
          <w:rStyle w:val="Style13ptBold"/>
          <w:rFonts w:cs="Calibri"/>
          <w:u w:val="single"/>
        </w:rPr>
        <w:t>birth canal</w:t>
      </w:r>
      <w:r>
        <w:rPr>
          <w:rStyle w:val="Style13ptBold"/>
          <w:rFonts w:cs="Calibri"/>
        </w:rPr>
        <w:t xml:space="preserve"> that un-made Black Women as gendered subjects. This </w:t>
      </w:r>
      <w:r w:rsidRPr="00707F38">
        <w:rPr>
          <w:rStyle w:val="Style13ptBold"/>
          <w:rFonts w:cs="Calibri"/>
          <w:u w:val="single"/>
        </w:rPr>
        <w:t>conscription</w:t>
      </w:r>
      <w:r>
        <w:rPr>
          <w:rStyle w:val="Style13ptBold"/>
          <w:rFonts w:cs="Calibri"/>
        </w:rPr>
        <w:t xml:space="preserve"> of Black Women’s reproductive capacities represents a </w:t>
      </w:r>
      <w:r w:rsidRPr="00707F38">
        <w:rPr>
          <w:rStyle w:val="Style13ptBold"/>
          <w:rFonts w:cs="Calibri"/>
          <w:u w:val="single"/>
        </w:rPr>
        <w:t>foundational rupture</w:t>
      </w:r>
      <w:r>
        <w:rPr>
          <w:rStyle w:val="Style13ptBold"/>
          <w:rFonts w:cs="Calibri"/>
        </w:rPr>
        <w:t xml:space="preserve"> that defines the afterlife of slavery and modern capital. </w:t>
      </w:r>
      <w:r w:rsidRPr="00903078">
        <w:rPr>
          <w:rStyle w:val="Style13ptBold"/>
          <w:rFonts w:cs="Calibri"/>
          <w:u w:val="single"/>
        </w:rPr>
        <w:t>Value creation</w:t>
      </w:r>
      <w:r>
        <w:rPr>
          <w:rStyle w:val="Style13ptBold"/>
          <w:rFonts w:cs="Calibri"/>
        </w:rPr>
        <w:t xml:space="preserve"> cannot be separated from property and reproduction – both of which rely on the </w:t>
      </w:r>
      <w:r w:rsidRPr="00903078">
        <w:rPr>
          <w:rStyle w:val="Style13ptBold"/>
          <w:rFonts w:cs="Calibri"/>
          <w:u w:val="single"/>
        </w:rPr>
        <w:t>nonconsensual labor</w:t>
      </w:r>
      <w:r>
        <w:rPr>
          <w:rStyle w:val="Style13ptBold"/>
          <w:rFonts w:cs="Calibri"/>
        </w:rPr>
        <w:t xml:space="preserve"> of Black Women. </w:t>
      </w:r>
      <w:r w:rsidRPr="0099421F">
        <w:rPr>
          <w:rStyle w:val="Style13ptBold"/>
          <w:rFonts w:cs="Calibri"/>
        </w:rPr>
        <w:t xml:space="preserve">The reproduction of </w:t>
      </w:r>
      <w:r>
        <w:rPr>
          <w:rStyle w:val="Style13ptBold"/>
          <w:rFonts w:cs="Calibri"/>
        </w:rPr>
        <w:t xml:space="preserve">enslaved </w:t>
      </w:r>
      <w:r w:rsidRPr="0099421F">
        <w:rPr>
          <w:rStyle w:val="Style13ptBold"/>
          <w:rFonts w:cs="Calibri"/>
        </w:rPr>
        <w:t>human property and the social relations of slavery were built upon the belly.</w:t>
      </w:r>
      <w:r>
        <w:rPr>
          <w:rStyle w:val="Style13ptBold"/>
          <w:rFonts w:cs="Calibri"/>
        </w:rPr>
        <w:t xml:space="preserve"> </w:t>
      </w:r>
    </w:p>
    <w:p w14:paraId="5DEDE12B" w14:textId="77777777" w:rsidR="004C52ED" w:rsidRPr="00BC48FA" w:rsidRDefault="004C52ED" w:rsidP="004C52ED">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09E40518" w14:textId="77777777" w:rsidR="004C52ED" w:rsidRPr="003B3727" w:rsidRDefault="004C52ED" w:rsidP="004C52ED">
      <w:pPr>
        <w:rPr>
          <w:rStyle w:val="StyleUnderline"/>
        </w:rPr>
      </w:pPr>
      <w:r w:rsidRPr="00305590">
        <w:rPr>
          <w:rStyle w:val="Emphasis"/>
          <w:highlight w:val="green"/>
        </w:rPr>
        <w:t>The slave ship is a womb/abyss.</w:t>
      </w:r>
      <w:r w:rsidRPr="003B3727">
        <w:rPr>
          <w:rStyle w:val="StyleUnderline"/>
          <w:szCs w:val="26"/>
          <w:highlight w:val="green"/>
        </w:rPr>
        <w:t xml:space="preserve"> The plantation is the belly of the world</w:t>
      </w:r>
      <w:r w:rsidRPr="003B3727">
        <w:rPr>
          <w:rStyle w:val="StyleUnderline"/>
          <w:sz w:val="18"/>
          <w:szCs w:val="18"/>
        </w:rPr>
        <w:t xml:space="preserve">. Partussequitur ventrem—the child follows the belly. The master dreams of future increase. </w:t>
      </w:r>
      <w:r w:rsidRPr="00254724">
        <w:rPr>
          <w:rStyle w:val="StyleUnderline"/>
          <w:szCs w:val="26"/>
        </w:rPr>
        <w:t>The modern world follows the belly</w:t>
      </w:r>
      <w:r w:rsidRPr="003B3727">
        <w:rPr>
          <w:rStyle w:val="StyleUnderline"/>
          <w:szCs w:val="26"/>
        </w:rPr>
        <w:t>.</w:t>
      </w:r>
      <w:r w:rsidRPr="003B3727">
        <w:rPr>
          <w:rStyle w:val="StyleUnderline"/>
          <w:sz w:val="18"/>
          <w:szCs w:val="18"/>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rPr>
        <w:t xml:space="preserve"> To be a slave</w:t>
      </w:r>
      <w:r w:rsidRPr="003B3727">
        <w:rPr>
          <w:rStyle w:val="StyleUnderline"/>
          <w:sz w:val="18"/>
          <w:szCs w:val="18"/>
        </w:rPr>
        <w:t xml:space="preserve"> is to be “excluded from the prerogatives of birth.” The mother’s only claim—to transfer her dispossession to the child.</w:t>
      </w:r>
      <w:r w:rsidRPr="003B3727">
        <w:rPr>
          <w:rStyle w:val="StyleUnderline"/>
        </w:rPr>
        <w:t xml:space="preserve"> The material relations of </w:t>
      </w:r>
      <w:r w:rsidRPr="003B3727">
        <w:rPr>
          <w:rStyle w:val="StyleUnderline"/>
          <w:highlight w:val="green"/>
        </w:rPr>
        <w:t>sexuality and reproduction defined blackwomen’s</w:t>
      </w:r>
      <w:r w:rsidRPr="003B3727">
        <w:rPr>
          <w:rStyle w:val="StyleUnderline"/>
        </w:rPr>
        <w:t xml:space="preserve"> historical </w:t>
      </w:r>
      <w:r w:rsidRPr="003B3727">
        <w:rPr>
          <w:rStyle w:val="StyleUnderline"/>
          <w:highlight w:val="green"/>
        </w:rPr>
        <w:t>experiences as laborers and 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black women’s 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0BA40E5D" w14:textId="77777777" w:rsidR="004C52ED" w:rsidRPr="00410A64" w:rsidRDefault="004C52ED" w:rsidP="004C52ED">
      <w:pPr>
        <w:rPr>
          <w:b/>
          <w:bCs/>
          <w:sz w:val="28"/>
          <w:szCs w:val="28"/>
        </w:rPr>
      </w:pPr>
      <w:r w:rsidRPr="003B3727">
        <w:rPr>
          <w:rStyle w:val="StyleUnderline"/>
          <w:sz w:val="18"/>
          <w:szCs w:val="18"/>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rPr>
        <w:t xml:space="preserve"> 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2FC7B272" w14:textId="77777777" w:rsidR="004C52ED" w:rsidRPr="003B3727" w:rsidRDefault="004C52ED" w:rsidP="004C52ED">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1B157CC8" w14:textId="77777777" w:rsidR="004C52ED" w:rsidRPr="003B3727" w:rsidRDefault="004C52ED" w:rsidP="004C52ED">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2260D56E" w14:textId="77777777" w:rsidR="004C52ED" w:rsidRPr="003B3727" w:rsidRDefault="004C52ED" w:rsidP="004C52ED">
      <w:pPr>
        <w:rPr>
          <w:rStyle w:val="StyleUnderline"/>
        </w:rPr>
      </w:pPr>
      <w:r w:rsidRPr="00410A64">
        <w:rPr>
          <w:rStyle w:val="Emphasis"/>
          <w:highlight w:val="green"/>
        </w:rPr>
        <w:t>Reproductive labor</w:t>
      </w:r>
      <w:r w:rsidRPr="003B3727">
        <w:rPr>
          <w:rStyle w:val="StyleUnderline"/>
          <w:sz w:val="18"/>
          <w:szCs w:val="18"/>
        </w:rPr>
        <w:t xml:space="preserve">, as the scholars Hortense Spillers, Jennifer Morgan, Dorothy Roberts, Alyss Weinbaum, and Neferti Tadiar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rPr>
        <w:t xml:space="preserve">  Yet attending to the status of black women’s labors has confounded our conceptual categories and thrown our critical lexicon into crisis. On the slave ship,</w:t>
      </w:r>
      <w:r w:rsidRPr="003B3727">
        <w:rPr>
          <w:rStyle w:val="StyleUnderline"/>
        </w:rPr>
        <w:t xml:space="preserve"> captive women were accounted for as quantities of greater and lesser mass, and the language of units and complete cargo eclipsed that of the subject, the person or individual. </w:t>
      </w:r>
      <w:r w:rsidRPr="003B3727">
        <w:rPr>
          <w:rStyle w:val="StyleUnderline"/>
          <w:sz w:val="14"/>
          <w:szCs w:val="14"/>
        </w:rPr>
        <w:t>The “</w:t>
      </w:r>
      <w:r w:rsidRPr="003B3727">
        <w:rPr>
          <w:rStyle w:val="Emphasis"/>
        </w:rPr>
        <w:t>anomalous intimacy of cargo</w:t>
      </w:r>
      <w:r w:rsidRPr="003B3727">
        <w:rPr>
          <w:rStyle w:val="StyleUnderline"/>
        </w:rPr>
        <w:t xml:space="preserve">,” </w:t>
      </w:r>
      <w:r w:rsidRPr="003B3727">
        <w:rPr>
          <w:rStyle w:val="StyleUnderline"/>
          <w:sz w:val="18"/>
          <w:szCs w:val="18"/>
        </w:rPr>
        <w:t>according to Stephanie Smallwood, represented a new social formation. Those African persons in Middle Passage,</w:t>
      </w:r>
      <w:r w:rsidRPr="003B3727">
        <w:rPr>
          <w:rStyle w:val="StyleUnderline"/>
        </w:rPr>
        <w:t xml:space="preserve"> writes Spillers, were “literally suspended in the oceanic.” They were “culturally unmade.” “Under these conditions one is neither female, nor male, as both subjects are taken into account as quantities.” </w:t>
      </w:r>
      <w:r w:rsidRPr="003B3727">
        <w:rPr>
          <w:rStyle w:val="StyleUnderline"/>
          <w:sz w:val="18"/>
          <w:szCs w:val="18"/>
        </w:rPr>
        <w:t>For Spillers, the categories of flesh and body are deployed to describe the mutilation, Comments from the Field 167dismemberment, and exile of captivity and enslavement.</w:t>
      </w:r>
      <w:r w:rsidRPr="003B3727">
        <w:rPr>
          <w:rStyle w:val="StyleUnderline"/>
        </w:rPr>
        <w:t xml:space="preserve"> Flesh provides the primary narrative rather than gendered subject positions. The flesh is produced by the violence of racial slavery and yet it brings into view a new mode of relation.</w:t>
      </w:r>
    </w:p>
    <w:p w14:paraId="77E8AF74" w14:textId="77777777" w:rsidR="004C52ED" w:rsidRPr="00E93CFC" w:rsidRDefault="004C52ED" w:rsidP="004C52ED">
      <w:pPr>
        <w:rPr>
          <w:rStyle w:val="StyleUnderli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rPr>
        <w:t>,”</w:t>
      </w:r>
      <w:r w:rsidRPr="003B3727">
        <w:rPr>
          <w:rStyle w:val="StyleUnderline"/>
          <w:sz w:val="18"/>
          <w:szCs w:val="18"/>
        </w:rPr>
        <w:t xml:space="preserve"> according to Spillers, by which she means that</w:t>
      </w:r>
      <w:r w:rsidRPr="003B3727">
        <w:rPr>
          <w:rStyle w:val="StyleUnderline"/>
        </w:rPr>
        <w:t xml:space="preserve"> “female and male adhere to no symbolic </w:t>
      </w:r>
      <w:r w:rsidRPr="00410A64">
        <w:rPr>
          <w:rStyle w:val="StyleUnderline"/>
        </w:rPr>
        <w:t xml:space="preserve">integrity.” </w:t>
      </w:r>
      <w:r w:rsidRPr="00410A64">
        <w:rPr>
          <w:rStyle w:val="StyleUnderline"/>
          <w:sz w:val="18"/>
          <w:szCs w:val="18"/>
        </w:rPr>
        <w:t>Partus sequitur ventrem negated kinship and denied it any “legal or social efficacy.”</w:t>
      </w:r>
      <w:r w:rsidRPr="00410A64">
        <w:rPr>
          <w:rStyle w:val="StyleUnderline"/>
        </w:rPr>
        <w:t xml:space="preserve"> The condition of the mother marked her offspring and was “forever entailed on her remotest posterity.” We carry the mother’s mark</w:t>
      </w:r>
      <w:r w:rsidRPr="003B3727">
        <w:rPr>
          <w:rStyle w:val="StyleUnderline"/>
        </w:rPr>
        <w:t xml:space="preserve"> and it continues to define our </w:t>
      </w:r>
      <w:r w:rsidRPr="00E93CFC">
        <w:rPr>
          <w:rStyle w:val="StyleUnderline"/>
        </w:rPr>
        <w:t>condition and our present.</w:t>
      </w:r>
    </w:p>
    <w:p w14:paraId="349FF4D2" w14:textId="77777777" w:rsidR="004C52ED" w:rsidRPr="003B3727" w:rsidRDefault="004C52ED" w:rsidP="004C52ED">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rPr>
        <w:t xml:space="preserve"> Depending on the angle of vision or critical </w:t>
      </w:r>
      <w:r w:rsidRPr="00410A64">
        <w:rPr>
          <w:rStyle w:val="StyleUnderline"/>
          <w:sz w:val="18"/>
          <w:szCs w:val="18"/>
        </w:rPr>
        <w:t>lexicon</w:t>
      </w:r>
      <w:r w:rsidRPr="00410A64">
        <w:rPr>
          <w:rStyle w:val="StyleUnderline"/>
        </w:rPr>
        <w:t>, the harnessing of the 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rPr>
        <w:t>. At the same time, the lines of division between the market and the household which distinguished the public and the domestic and divided productive and</w:t>
      </w:r>
      <w:r w:rsidRPr="003B3727">
        <w:rPr>
          <w:rStyle w:val="StyleUnderline"/>
          <w:sz w:val="14"/>
          <w:szCs w:val="14"/>
        </w:rPr>
        <w:t xml:space="preserve"> reproductive labor for propertied whites does not hold when describing the enslaved and the carceral landscape of plan-</w:t>
      </w:r>
      <w:r w:rsidRPr="00254724">
        <w:rPr>
          <w:rStyle w:val="StyleUnderline"/>
          <w:sz w:val="14"/>
          <w:szCs w:val="14"/>
        </w:rPr>
        <w:t>tation</w:t>
      </w:r>
      <w:r w:rsidRPr="00254724">
        <w:rPr>
          <w:rStyle w:val="StyleUnderli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rPr>
        <w:t xml:space="preserve">. </w:t>
      </w:r>
      <w:r w:rsidRPr="00254724">
        <w:rPr>
          <w:rStyle w:val="StyleUnderline"/>
          <w:sz w:val="14"/>
          <w:szCs w:val="14"/>
        </w:rPr>
        <w:t>For the enslaved,</w:t>
      </w:r>
      <w:r w:rsidRPr="00254724">
        <w:rPr>
          <w:rStyle w:val="StyleUnderline"/>
        </w:rPr>
        <w:t xml:space="preserve"> reproduction does not ensure any future other than that of dispossession nor guarantee anything other than the replication of racialized and disposable persons or “human increase” </w:t>
      </w:r>
      <w:r w:rsidRPr="00254724">
        <w:rPr>
          <w:rStyle w:val="StyleUnderline"/>
          <w:sz w:val="18"/>
          <w:szCs w:val="18"/>
        </w:rPr>
        <w:t>(expanded property-holdings) for t</w:t>
      </w:r>
      <w:r w:rsidRPr="003B3727">
        <w:rPr>
          <w:rStyle w:val="StyleUnderline"/>
          <w:sz w:val="18"/>
          <w:szCs w:val="18"/>
        </w:rPr>
        <w:t>he master</w:t>
      </w:r>
      <w:r w:rsidRPr="003B3727">
        <w:rPr>
          <w:rStyle w:val="StyleUnderline"/>
        </w:rPr>
        <w:t xml:space="preserve">. </w:t>
      </w:r>
      <w:r w:rsidRPr="003B3727">
        <w:rPr>
          <w:rStyle w:val="StyleUnderline"/>
          <w:highlight w:val="green"/>
        </w:rPr>
        <w:t xml:space="preserve">The future of the enslaved was a form of </w:t>
      </w:r>
      <w:r w:rsidRPr="00410A64">
        <w:rPr>
          <w:rStyle w:val="Emphasis"/>
          <w:highlight w:val="green"/>
        </w:rPr>
        <w:t>speculative value</w:t>
      </w:r>
      <w:r w:rsidRPr="003B3727">
        <w:rPr>
          <w:rStyle w:val="StyleUnderline"/>
          <w:highlight w:val="green"/>
        </w:rPr>
        <w:t xml:space="preserve"> for slaveholders</w:t>
      </w:r>
      <w:r w:rsidRPr="003B3727">
        <w:rPr>
          <w:rStyle w:val="StyleUnderline"/>
        </w:rPr>
        <w:t>. Even the unborn were conscripted and condemned to slavery.</w:t>
      </w:r>
    </w:p>
    <w:p w14:paraId="777FE38B" w14:textId="77777777" w:rsidR="004C52ED" w:rsidRPr="003B3727" w:rsidRDefault="004C52ED" w:rsidP="004C52ED">
      <w:pPr>
        <w:rPr>
          <w:rStyle w:val="StyleUnderline"/>
        </w:rPr>
      </w:pPr>
      <w:r w:rsidRPr="003B3727">
        <w:rPr>
          <w:rStyle w:val="StyleUnderline"/>
          <w:sz w:val="18"/>
          <w:szCs w:val="18"/>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B3727">
        <w:rPr>
          <w:rStyle w:val="StyleUnderline"/>
        </w:rPr>
        <w:t xml:space="preserve"> “</w:t>
      </w:r>
      <w:r w:rsidRPr="003B3727">
        <w:rPr>
          <w:rStyle w:val="StyleUnderline"/>
          <w:highlight w:val="green"/>
        </w:rPr>
        <w:t>Women’s bodies became</w:t>
      </w:r>
      <w:r w:rsidRPr="003B3727">
        <w:rPr>
          <w:rStyle w:val="StyleUnderline"/>
        </w:rPr>
        <w:t xml:space="preserve"> the definitional </w:t>
      </w:r>
      <w:r w:rsidRPr="003B3727">
        <w:rPr>
          <w:rStyle w:val="StyleUnderline"/>
          <w:highlight w:val="green"/>
        </w:rPr>
        <w:t>sites of racial slavery</w:t>
      </w:r>
      <w:r w:rsidRPr="003B3727">
        <w:rPr>
          <w:rStyle w:val="StyleUnderline"/>
        </w:rPr>
        <w:t>.”</w:t>
      </w:r>
      <w:r w:rsidRPr="003B3727">
        <w:rPr>
          <w:rStyle w:val="StyleUnderline"/>
          <w:sz w:val="18"/>
          <w:szCs w:val="18"/>
        </w:rPr>
        <w:t xml:space="preserve"> In North America, </w:t>
      </w:r>
      <w:r w:rsidRPr="00254724">
        <w:rPr>
          <w:rStyle w:val="StyleUnderline"/>
        </w:rPr>
        <w:t>the future of slavery depended upon black women’s re</w:t>
      </w:r>
      <w:r w:rsidRPr="003B3727">
        <w:rPr>
          <w:rStyle w:val="StyleUnderline"/>
        </w:rPr>
        <w:t>productive capacity as it did on the slave market. The reproduction of human pr</w:t>
      </w:r>
      <w:r w:rsidRPr="00254724">
        <w:rPr>
          <w:rStyle w:val="StyleUnderline"/>
        </w:rPr>
        <w:t>operty and the social relations of racial slavery were predicated upon the belly</w:t>
      </w:r>
      <w:r w:rsidRPr="00254724">
        <w:rPr>
          <w:rStyle w:val="StyleUnderline"/>
          <w:sz w:val="18"/>
          <w:szCs w:val="18"/>
        </w:rPr>
        <w:t>. Plainly pu</w:t>
      </w:r>
      <w:r w:rsidRPr="003B3727">
        <w:rPr>
          <w:rStyle w:val="StyleUnderline"/>
          <w:sz w:val="18"/>
          <w:szCs w:val="18"/>
        </w:rPr>
        <w:t xml:space="preserve">t, </w:t>
      </w:r>
      <w:r w:rsidRPr="003B3727">
        <w:rPr>
          <w:rStyle w:val="Emphasis"/>
          <w:highlight w:val="green"/>
        </w:rPr>
        <w:t>subjection was anchored in black women’s reproductive capacities</w:t>
      </w:r>
      <w:r w:rsidRPr="003B3727">
        <w:rPr>
          <w:rStyle w:val="StyleUnderline"/>
        </w:rPr>
        <w:t>.</w:t>
      </w:r>
      <w:r w:rsidRPr="003B3727">
        <w:rPr>
          <w:rStyle w:val="StyleUnderline"/>
          <w:sz w:val="18"/>
          <w:szCs w:val="18"/>
        </w:rPr>
        <w:t xml:space="preserve"> The captive female body, according to Spillers, “locates precisely a moment of converging political and social vectors that</w:t>
      </w:r>
      <w:r w:rsidRPr="003B3727">
        <w:rPr>
          <w:rStyle w:val="StyleUnderline"/>
        </w:rPr>
        <w:t xml:space="preserve"> mark the fleshes a prime commodity of exchange.” </w:t>
      </w:r>
    </w:p>
    <w:p w14:paraId="004941BD" w14:textId="77777777" w:rsidR="004C52ED" w:rsidRPr="003B3727" w:rsidRDefault="004C52ED" w:rsidP="004C52ED">
      <w:pPr>
        <w:rPr>
          <w:rStyle w:val="StyleUnderline"/>
        </w:rPr>
      </w:pPr>
      <w:r w:rsidRPr="003B3727">
        <w:rPr>
          <w:rStyle w:val="StyleUnderline"/>
          <w:sz w:val="18"/>
          <w:szCs w:val="18"/>
        </w:rPr>
        <w:t>Forced to labor for the “satisfaction of the immediate needs” of their owners and overseers, however, those needs were defined</w:t>
      </w:r>
      <w:r w:rsidRPr="00254724">
        <w:rPr>
          <w:rStyle w:val="StyleUnderline"/>
          <w:sz w:val="18"/>
          <w:szCs w:val="18"/>
        </w:rPr>
        <w:t>,</w:t>
      </w:r>
      <w:r w:rsidRPr="00254724">
        <w:rPr>
          <w:rStyle w:val="StyleUnderline"/>
        </w:rPr>
        <w:t xml:space="preserve"> the </w:t>
      </w:r>
      <w:r w:rsidRPr="003B3727">
        <w:rPr>
          <w:rStyle w:val="StyleUnderline"/>
          <w:highlight w:val="green"/>
        </w:rPr>
        <w:t>captive female</w:t>
      </w:r>
      <w:r w:rsidRPr="003B3727">
        <w:rPr>
          <w:rStyle w:val="StyleUnderline"/>
        </w:rPr>
        <w:t xml:space="preserve"> body was subjected to innumerable uses</w:t>
      </w:r>
      <w:r w:rsidRPr="00254724">
        <w:rPr>
          <w:rStyle w:val="StyleUnderline"/>
        </w:rPr>
        <w:t>. It could be converted into cash,</w:t>
      </w:r>
      <w:r w:rsidRPr="003B3727">
        <w:rPr>
          <w:rStyle w:val="StyleUnderline"/>
        </w:rPr>
        <w:t xml:space="preserve"> speculated and traded as com-modity, </w:t>
      </w:r>
      <w:r w:rsidRPr="003B3727">
        <w:rPr>
          <w:rStyle w:val="StyleUnderline"/>
          <w:highlight w:val="green"/>
        </w:rPr>
        <w:t>worked to death, taken, tortured, seeded, and propagated</w:t>
      </w:r>
      <w:r w:rsidRPr="003B3727">
        <w:rPr>
          <w:rStyle w:val="StyleUnderline"/>
        </w:rPr>
        <w:t xml:space="preserve"> like any other crop, or </w:t>
      </w:r>
      <w:r w:rsidRPr="00254724">
        <w:rPr>
          <w:rStyle w:val="StyleUnderline"/>
        </w:rPr>
        <w:t xml:space="preserve">murdered. </w:t>
      </w:r>
      <w:r w:rsidRPr="00254724">
        <w:rPr>
          <w:rStyle w:val="StyleUnderline"/>
          <w:szCs w:val="26"/>
        </w:rPr>
        <w:t>The value produced by and extracted from enslaved women</w:t>
      </w:r>
      <w:r w:rsidRPr="00254724">
        <w:rPr>
          <w:rStyle w:val="StyleUnderline"/>
          <w:sz w:val="14"/>
          <w:szCs w:val="14"/>
        </w:rPr>
        <w:t xml:space="preserve"> </w:t>
      </w:r>
      <w:r w:rsidRPr="00254724">
        <w:rPr>
          <w:rStyle w:val="StyleUnderline"/>
        </w:rPr>
        <w:t>included productive labor—their labors as farm workers, cotton pickers, tobacco hands, and rice cultivators—and their reproductive capacities</w:t>
      </w:r>
      <w:r w:rsidRPr="003B3727">
        <w:rPr>
          <w:rStyle w:val="StyleUnderline"/>
        </w:rPr>
        <w:t xml:space="preserve"> created “future increase” for farms and plantations and human commodities for markets, yoking the prospect of racial slavery to their bodies. </w:t>
      </w:r>
      <w:r w:rsidRPr="003B3727">
        <w:rPr>
          <w:rStyle w:val="StyleUnderline"/>
          <w:sz w:val="18"/>
          <w:szCs w:val="18"/>
        </w:rPr>
        <w:t xml:space="preserve">Even the unborn figured into the reproductive calculus of the institution. </w:t>
      </w:r>
      <w:r w:rsidRPr="003B3727">
        <w:rPr>
          <w:rStyle w:val="StyleUnderline"/>
        </w:rPr>
        <w:t xml:space="preserve">The work of sex and procreation was the chief motor for reproducing the material, social, and symbolic relations of slavery. </w:t>
      </w:r>
      <w:r w:rsidRPr="003B3727">
        <w:rPr>
          <w:rStyle w:val="StyleUnderline"/>
          <w:sz w:val="18"/>
          <w:szCs w:val="18"/>
        </w:rPr>
        <w:t>The value accrued through reproductive labor was brutally apparent to the enslaved who protested bitterly against being bred like cattle and oxen. This</w:t>
      </w:r>
      <w:r w:rsidRPr="003B3727">
        <w:rPr>
          <w:rStyle w:val="StyleUnderline"/>
        </w:rPr>
        <w:t xml:space="preserve"> </w:t>
      </w:r>
      <w:r w:rsidRPr="003B3727">
        <w:rPr>
          <w:rStyle w:val="StyleUnderline"/>
          <w:highlight w:val="green"/>
        </w:rPr>
        <w:t xml:space="preserve">reproductive labor </w:t>
      </w:r>
      <w:r w:rsidRPr="00254724">
        <w:rPr>
          <w:rStyle w:val="StyleUnderline"/>
        </w:rPr>
        <w:t xml:space="preserve">not only </w:t>
      </w:r>
      <w:r w:rsidRPr="003B3727">
        <w:rPr>
          <w:rStyle w:val="StyleUnderline"/>
          <w:highlight w:val="green"/>
        </w:rPr>
        <w:t>guaranteed slavery</w:t>
      </w:r>
      <w:r w:rsidRPr="003B3727">
        <w:rPr>
          <w:rStyle w:val="StyleUnderline"/>
        </w:rPr>
        <w:t xml:space="preserve"> </w:t>
      </w:r>
      <w:r w:rsidRPr="003B3727">
        <w:rPr>
          <w:rStyle w:val="StyleUnderline"/>
          <w:sz w:val="18"/>
          <w:szCs w:val="18"/>
        </w:rPr>
        <w:t xml:space="preserve">as an institutional process and secured the status of the enslaved, </w:t>
      </w:r>
      <w:r w:rsidRPr="00254724">
        <w:rPr>
          <w:rStyle w:val="StyleUnderline"/>
          <w:sz w:val="18"/>
          <w:szCs w:val="18"/>
        </w:rPr>
        <w:t>but</w:t>
      </w:r>
      <w:r w:rsidRPr="00254724">
        <w:rPr>
          <w:rStyle w:val="StyleUnderline"/>
        </w:rPr>
        <w:t xml:space="preserve">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156B950D" w14:textId="77777777" w:rsidR="004C52ED" w:rsidRDefault="004C52ED" w:rsidP="004C52ED">
      <w:pPr>
        <w:rPr>
          <w:rStyle w:val="StyleUnderline"/>
        </w:rPr>
      </w:pPr>
      <w:r w:rsidRPr="003B3727">
        <w:rPr>
          <w:rStyle w:val="StyleUnderline"/>
          <w:sz w:val="18"/>
          <w:szCs w:val="18"/>
        </w:rPr>
        <w:t>The sexuality and reproductive capacities of enslaved women were central to understanding the expanding legal conception of slavery and its inheritability.</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3B3727">
        <w:rPr>
          <w:rStyle w:val="StyleUnderline"/>
          <w:sz w:val="18"/>
          <w:szCs w:val="18"/>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3B3727">
        <w:rPr>
          <w:rStyle w:val="StyleUnderline"/>
          <w:highlight w:val="green"/>
        </w:rPr>
        <w:t xml:space="preserve">the birth canal into another </w:t>
      </w:r>
      <w:r w:rsidRPr="00410A64">
        <w:rPr>
          <w:rStyle w:val="Emphasis"/>
          <w:highlight w:val="green"/>
        </w:rPr>
        <w:t>domestic middle passage</w:t>
      </w:r>
      <w:r w:rsidRPr="003B3727">
        <w:rPr>
          <w:rStyle w:val="StyleUnderline"/>
        </w:rPr>
        <w:t xml:space="preserve">.” </w:t>
      </w:r>
      <w:r w:rsidRPr="003B3727">
        <w:rPr>
          <w:rStyle w:val="StyleUnderline"/>
          <w:sz w:val="18"/>
          <w:szCs w:val="18"/>
        </w:rPr>
        <w:t>Partus sequitur ventrem—replicates the fate of the slave across generations. The belly is made a factory of production incommensurate with notions of the maternal, the conjugal or the domestic. In short,</w:t>
      </w:r>
      <w:r w:rsidRPr="003B3727">
        <w:rPr>
          <w:rStyle w:val="StyleUnderline"/>
        </w:rPr>
        <w:t xml:space="preserve"> the slave exists out of the world and outside the house.</w:t>
      </w:r>
    </w:p>
    <w:p w14:paraId="5B41DFB3" w14:textId="77777777" w:rsidR="004C52ED" w:rsidRPr="003B3727" w:rsidRDefault="004C52ED" w:rsidP="004C52ED">
      <w:pPr>
        <w:rPr>
          <w:rStyle w:val="StyleUnderline"/>
        </w:rPr>
      </w:pPr>
    </w:p>
    <w:p w14:paraId="092FC548" w14:textId="77777777" w:rsidR="004C52ED" w:rsidRPr="00D800E6" w:rsidRDefault="004C52ED" w:rsidP="004C52ED">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These labors are affective, </w:t>
      </w:r>
      <w:r w:rsidRPr="00FE144E">
        <w:rPr>
          <w:u w:val="single"/>
        </w:rPr>
        <w:t>communicative</w:t>
      </w:r>
      <w:r>
        <w:t xml:space="preserve">, and physical – they sustained the white household while forcing her own community to go without, making her the </w:t>
      </w:r>
      <w:r w:rsidRPr="00FE144E">
        <w:rPr>
          <w:u w:val="single"/>
        </w:rPr>
        <w:t>best</w:t>
      </w:r>
      <w:r w:rsidRPr="00D800E6">
        <w:t xml:space="preserve"> nanny and </w:t>
      </w:r>
      <w:r w:rsidRPr="00FE144E">
        <w:rPr>
          <w:u w:val="single"/>
        </w:rPr>
        <w:t>worst</w:t>
      </w:r>
      <w:r>
        <w:t xml:space="preserve"> </w:t>
      </w:r>
      <w:r w:rsidRPr="00D800E6">
        <w:t xml:space="preserve">mother. </w:t>
      </w:r>
      <w:r>
        <w:t xml:space="preserve">Mere survival is an achievement in a context so brutal. </w:t>
      </w:r>
    </w:p>
    <w:p w14:paraId="08B00C63" w14:textId="77777777" w:rsidR="004C52ED" w:rsidRPr="007E0CD1" w:rsidRDefault="004C52ED" w:rsidP="004C52ED">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64D7F267" w14:textId="77777777" w:rsidR="004C52ED" w:rsidRPr="003B3727" w:rsidRDefault="004C52ED" w:rsidP="004C52ED">
      <w:pPr>
        <w:rPr>
          <w:rStyle w:val="StyleUnderline"/>
          <w:sz w:val="18"/>
          <w:szCs w:val="18"/>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 </w:t>
      </w:r>
      <w:r w:rsidRPr="003B3727">
        <w:rPr>
          <w:rStyle w:val="StyleUnderline"/>
          <w:sz w:val="18"/>
          <w:szCs w:val="18"/>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rPr>
        <w:t xml:space="preserve"> 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xml:space="preserve">. The white household, </w:t>
      </w:r>
      <w:r w:rsidRPr="003B3727">
        <w:rPr>
          <w:rStyle w:val="StyleUnderline"/>
          <w:sz w:val="18"/>
          <w:szCs w:val="18"/>
        </w:rPr>
        <w:t>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 xml:space="preserve">ticular vulnerabilities of the captive body; </w:t>
      </w:r>
      <w:r w:rsidRPr="003B3727">
        <w:rPr>
          <w:rStyle w:val="StyleUnderline"/>
          <w:sz w:val="18"/>
          <w:szCs w:val="18"/>
        </w:rPr>
        <w:t>and it continued to define the very narrow horizon and limited opportunities available to black women in the first decades of the 20th century.</w:t>
      </w:r>
    </w:p>
    <w:p w14:paraId="4B7B3B59" w14:textId="77777777" w:rsidR="004C52ED" w:rsidRPr="003B3727" w:rsidRDefault="004C52ED" w:rsidP="004C52ED">
      <w:pPr>
        <w:rPr>
          <w:rStyle w:val="StyleUnderline"/>
        </w:rPr>
      </w:pPr>
      <w:r w:rsidRPr="003B3727">
        <w:rPr>
          <w:rStyle w:val="StyleUnderline"/>
          <w:sz w:val="18"/>
          <w:szCs w:val="18"/>
        </w:rPr>
        <w:t>Black women regularly complained about being forced to labor as domestics</w:t>
      </w:r>
      <w:r w:rsidRPr="00254724">
        <w:rPr>
          <w:rStyle w:val="StyleUnderline"/>
          <w:sz w:val="18"/>
          <w:szCs w:val="18"/>
        </w:rPr>
        <w:t>.</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 xml:space="preserve">. </w:t>
      </w:r>
      <w:r w:rsidRPr="003B3727">
        <w:rPr>
          <w:rStyle w:val="StyleUnderline"/>
          <w:sz w:val="18"/>
          <w:szCs w:val="18"/>
        </w:rPr>
        <w:t>As free workers in the North and South</w:t>
      </w:r>
      <w:r w:rsidRPr="00254724">
        <w:rPr>
          <w:rStyle w:val="StyleUnderline"/>
          <w:sz w:val="18"/>
          <w:szCs w:val="18"/>
        </w:rPr>
        <w:t>,</w:t>
      </w:r>
      <w:r w:rsidRPr="00254724">
        <w:rPr>
          <w:rStyle w:val="StyleUnderline"/>
        </w:rPr>
        <w:t xml:space="preserve"> 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51A0AEAE" w14:textId="77777777" w:rsidR="004C52ED" w:rsidRPr="003B3727" w:rsidRDefault="004C52ED" w:rsidP="004C52ED">
      <w:pPr>
        <w:rPr>
          <w:rStyle w:val="StyleUnderline"/>
        </w:rPr>
      </w:pPr>
      <w:r w:rsidRPr="003B3727">
        <w:rPr>
          <w:rStyle w:val="StyleUnderline"/>
          <w:sz w:val="18"/>
          <w:szCs w:val="18"/>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While social reformers </w:t>
      </w:r>
      <w:r w:rsidRPr="00254724">
        <w:rPr>
          <w:rStyle w:val="StyleUnderline"/>
          <w:sz w:val="18"/>
          <w:szCs w:val="18"/>
        </w:rPr>
        <w:t>and</w:t>
      </w:r>
      <w:r w:rsidRPr="00254724">
        <w:rPr>
          <w:rStyle w:val="StyleUnderline"/>
        </w:rPr>
        <w:t xml:space="preserve"> 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rPr>
        <w:t xml:space="preserve">. </w:t>
      </w:r>
      <w:r w:rsidRPr="003B3727">
        <w:rPr>
          <w:rStyle w:val="StyleUnderline"/>
          <w:sz w:val="18"/>
          <w:szCs w:val="18"/>
        </w:rPr>
        <w:t>Domestic work subjected them to forms of intimate violence as well as exploitation as low-wage workers.</w:t>
      </w:r>
    </w:p>
    <w:p w14:paraId="1C5A31E3" w14:textId="77777777" w:rsidR="004C52ED" w:rsidRPr="00254724" w:rsidRDefault="004C52ED" w:rsidP="004C52ED">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rPr>
        <w:t>,</w:t>
      </w:r>
      <w:r w:rsidRPr="003B3727">
        <w:rPr>
          <w:rStyle w:val="StyleUnderline"/>
          <w:sz w:val="18"/>
          <w:szCs w:val="18"/>
        </w:rPr>
        <w:t xml:space="preserve"> a condition William Patterson described as </w:t>
      </w:r>
      <w:r w:rsidRPr="003B3727">
        <w:rPr>
          <w:rStyle w:val="Emphasis"/>
          <w:highlight w:val="green"/>
        </w:rPr>
        <w:t>economic genocide</w:t>
      </w:r>
      <w:r w:rsidRPr="003B3727">
        <w:rPr>
          <w:rStyle w:val="StyleUnderline"/>
          <w:sz w:val="18"/>
          <w:szCs w:val="18"/>
        </w:rPr>
        <w:t>. Race riots, the enclosure of the ghetto, the vertical order of human life, and the forms of value and debt promulgated through emergent forms of racism, what Sarah Haley terms</w:t>
      </w:r>
      <w:r w:rsidRPr="003B3727">
        <w:rPr>
          <w:rStyle w:val="StyleUnderline"/>
        </w:rPr>
        <w:t xml:space="preserve"> “Jim Crow modernity,” made it impossible for black women to escape the white househol</w:t>
      </w:r>
      <w:r w:rsidRPr="00254724">
        <w:rPr>
          <w:rStyle w:val="StyleUnderline"/>
        </w:rPr>
        <w:t>d.</w:t>
      </w:r>
    </w:p>
    <w:p w14:paraId="4B38A1CA" w14:textId="77777777" w:rsidR="004C52ED" w:rsidRPr="003B3727" w:rsidRDefault="004C52ED" w:rsidP="004C52ED">
      <w:pPr>
        <w:rPr>
          <w:rStyle w:val="StyleUnderline"/>
        </w:rPr>
      </w:pPr>
      <w:r w:rsidRPr="00254724">
        <w:rPr>
          <w:rStyle w:val="StyleUnderline"/>
        </w:rPr>
        <w:t>As domestic workers, black women</w:t>
      </w:r>
      <w:r w:rsidRPr="00254724">
        <w:rPr>
          <w:rStyle w:val="StyleUnderline"/>
          <w:sz w:val="18"/>
          <w:szCs w:val="18"/>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for the sustenance of 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In this labor of service to the white household, the domestic worker struggled to enable the survival of her own.</w:t>
      </w:r>
    </w:p>
    <w:p w14:paraId="56A3916E" w14:textId="77777777" w:rsidR="004C52ED" w:rsidRPr="003B3727" w:rsidRDefault="004C52ED" w:rsidP="004C52ED">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As a </w:t>
      </w:r>
      <w:r w:rsidRPr="00254724">
        <w:rPr>
          <w:rStyle w:val="StyleUnderline"/>
          <w:sz w:val="18"/>
          <w:szCs w:val="18"/>
        </w:rPr>
        <w:t>consequence,</w:t>
      </w:r>
      <w:r w:rsidRPr="00254724">
        <w:rPr>
          <w:rStyle w:val="StyleUnderline"/>
        </w:rPr>
        <w:t xml:space="preserve"> 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5C0F1B00" w14:textId="77777777" w:rsidR="004C52ED" w:rsidRPr="003B3727" w:rsidRDefault="004C52ED" w:rsidP="004C52ED">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 xml:space="preserve">? Or is she, as Spillers observes, a subject still awaiting her </w:t>
      </w:r>
      <w:r w:rsidRPr="00254724">
        <w:rPr>
          <w:rStyle w:val="StyleUnderline"/>
          <w:sz w:val="18"/>
          <w:szCs w:val="18"/>
        </w:rPr>
        <w:t>verb?</w:t>
      </w:r>
      <w:r w:rsidRPr="00254724">
        <w:rPr>
          <w:rStyle w:val="StyleUnderline"/>
        </w:rPr>
        <w:t xml:space="preserve"> Strategies of endurance and subsistence do not yield easily to the grand narrative of revolution, nor has a space been cleared for the sexworker, welfare mother, and domestic laborer in the annals of the</w:t>
      </w:r>
      <w:r w:rsidRPr="003B3727">
        <w:rPr>
          <w:rStyle w:val="StyleUnderline"/>
        </w:rPr>
        <w:t xml:space="preserve"> black radical tradition. </w:t>
      </w:r>
      <w:r w:rsidRPr="003B3727">
        <w:rPr>
          <w:rStyle w:val="StyleUnderline"/>
          <w:sz w:val="18"/>
          <w:szCs w:val="18"/>
        </w:rPr>
        <w:t>Perhaps understandable, even if unacceptable, when the costs of enduring are so great.</w:t>
      </w:r>
      <w:r w:rsidRPr="003B3727">
        <w:rPr>
          <w:rStyle w:val="StyleUnderline"/>
        </w:rPr>
        <w:t xml:space="preserve">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t>
      </w:r>
      <w:r w:rsidRPr="00254724">
        <w:rPr>
          <w:rStyle w:val="StyleUnderline"/>
        </w:rPr>
        <w:t xml:space="preserve">we must </w:t>
      </w:r>
      <w:r w:rsidRPr="003B3727">
        <w:rPr>
          <w:rStyle w:val="StyleUnderline"/>
          <w:highlight w:val="green"/>
        </w:rPr>
        <w:t xml:space="preserve">never lose sight of </w:t>
      </w:r>
      <w:r w:rsidRPr="00E93CFC">
        <w:rPr>
          <w:rStyle w:val="StyleUnderline"/>
        </w:rPr>
        <w:t xml:space="preserve">the material conditions of </w:t>
      </w:r>
      <w:r w:rsidRPr="003B3727">
        <w:rPr>
          <w:rStyle w:val="StyleUnderline"/>
          <w:highlight w:val="green"/>
        </w:rPr>
        <w:t>her existence or how much</w:t>
      </w:r>
      <w:r w:rsidRPr="00E93CFC">
        <w:rPr>
          <w:rStyle w:val="Emphasis"/>
          <w:highlight w:val="green"/>
        </w:rPr>
        <w:t xml:space="preserve"> she has been required to give</w:t>
      </w:r>
      <w:r w:rsidRPr="003B3727">
        <w:rPr>
          <w:rStyle w:val="StyleUnderline"/>
          <w:highlight w:val="green"/>
        </w:rPr>
        <w:t xml:space="preserve"> for our survival.</w:t>
      </w:r>
    </w:p>
    <w:p w14:paraId="4A8BBA5F" w14:textId="77777777" w:rsidR="004C52ED" w:rsidRDefault="004C52ED" w:rsidP="004C52ED">
      <w:pPr>
        <w:rPr>
          <w:rStyle w:val="StyleUnderline"/>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 All we have is what she holds in her outstretched hands. There is no getting around this.</w:t>
      </w:r>
      <w:r w:rsidRPr="003B3727">
        <w:rPr>
          <w:rStyle w:val="StyleUnderline"/>
        </w:rPr>
        <w:t xml:space="preserve"> Yet, her freedom struggle remains opaque, untranslatable into the lexicon of the political. </w:t>
      </w:r>
      <w:r w:rsidRPr="00254724">
        <w:rPr>
          <w:rStyle w:val="StyleUnderline"/>
        </w:rPr>
        <w:t xml:space="preserve">She provides so much, yet rarely does she thrive. </w:t>
      </w:r>
      <w:r w:rsidRPr="00254724">
        <w:rPr>
          <w:rStyle w:val="StyleUnderline"/>
          <w:sz w:val="18"/>
          <w:szCs w:val="18"/>
        </w:rPr>
        <w:t>It seems that her role has been fixed and that</w:t>
      </w:r>
      <w:r w:rsidRPr="00254724">
        <w:rPr>
          <w:rStyle w:val="StyleUnderline"/>
        </w:rPr>
        <w:t xml:space="preserve">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w:t>
      </w:r>
      <w:r w:rsidRPr="00254724">
        <w:rPr>
          <w:rStyle w:val="StyleUnderline"/>
          <w:sz w:val="18"/>
          <w:szCs w:val="18"/>
        </w:rPr>
        <w:t>The forms of care, intimacy, and sustenance exploited by racial capitalism, most importantly, are not reducible to or exhausted by it.</w:t>
      </w:r>
      <w:r w:rsidRPr="00254724">
        <w:rPr>
          <w:rStyle w:val="StyleUnderline"/>
        </w:rPr>
        <w:t xml:space="preserve"> These labors cannot be assimilated to the</w:t>
      </w:r>
      <w:r w:rsidRPr="003B3727">
        <w:rPr>
          <w:rStyle w:val="StyleUnderline"/>
        </w:rPr>
        <w:t xml:space="preserve"> template or grid of the black worker but instead nourish the latent text of the fugitive. They enable those “who were never meant to survive” to sometimes do just that. </w:t>
      </w:r>
      <w:r w:rsidRPr="003B3727">
        <w:rPr>
          <w:rStyle w:val="StyleUnderline"/>
          <w:sz w:val="18"/>
          <w:szCs w:val="18"/>
        </w:rPr>
        <w:t>This care, which is coerced and freely given, is the black heart of our social poesis, of making and relation.</w:t>
      </w:r>
      <w:r w:rsidRPr="003B3727">
        <w:rPr>
          <w:rStyle w:val="StyleUnderline"/>
        </w:rPr>
        <w:t xml:space="preserve"> </w:t>
      </w:r>
    </w:p>
    <w:p w14:paraId="6D79B383" w14:textId="77777777" w:rsidR="004C52ED" w:rsidRDefault="004C52ED" w:rsidP="004C52ED">
      <w:pPr>
        <w:rPr>
          <w:b/>
          <w:bCs/>
          <w:color w:val="141823"/>
          <w:szCs w:val="26"/>
        </w:rPr>
      </w:pPr>
    </w:p>
    <w:p w14:paraId="70E8A318" w14:textId="77777777" w:rsidR="004C52ED" w:rsidRDefault="004C52ED" w:rsidP="004C52ED">
      <w:pPr>
        <w:rPr>
          <w:b/>
          <w:bCs/>
          <w:color w:val="141823"/>
          <w:szCs w:val="26"/>
        </w:rPr>
      </w:pPr>
      <w:r>
        <w:rPr>
          <w:b/>
          <w:bCs/>
          <w:color w:val="141823"/>
          <w:szCs w:val="26"/>
        </w:rPr>
        <w:t>[Poem]</w:t>
      </w:r>
    </w:p>
    <w:p w14:paraId="27C5CF53" w14:textId="77777777" w:rsidR="004C52ED" w:rsidRPr="00B47200" w:rsidRDefault="004C52ED" w:rsidP="004C52ED">
      <w:pPr>
        <w:pStyle w:val="Heading4"/>
        <w:rPr>
          <w:i/>
          <w:iCs w:val="0"/>
        </w:rPr>
      </w:pPr>
      <w:r w:rsidRPr="004032A8">
        <w:rPr>
          <w:i/>
          <w:iCs w:val="0"/>
        </w:rPr>
        <w:t>Shine on me, sunshine</w:t>
      </w:r>
      <w:r w:rsidRPr="004032A8">
        <w:rPr>
          <w:i/>
          <w:iCs w:val="0"/>
        </w:rPr>
        <w:br/>
        <w:t>Rain on me, rain</w:t>
      </w:r>
      <w:r w:rsidRPr="004032A8">
        <w:rPr>
          <w:i/>
          <w:iCs w:val="0"/>
        </w:rPr>
        <w:br/>
        <w:t>Fall softly, dewdrops</w:t>
      </w:r>
      <w:r w:rsidRPr="004032A8">
        <w:rPr>
          <w:i/>
          <w:iCs w:val="0"/>
        </w:rPr>
        <w:br/>
        <w:t>And cool my brow again.</w:t>
      </w:r>
    </w:p>
    <w:p w14:paraId="6AAF6383" w14:textId="77777777" w:rsidR="004C52ED" w:rsidRPr="00841FE7" w:rsidRDefault="004C52ED" w:rsidP="004C52ED">
      <w:pPr>
        <w:pStyle w:val="Heading4"/>
        <w:rPr>
          <w:i/>
          <w:iCs w:val="0"/>
        </w:rPr>
      </w:pPr>
      <w:r w:rsidRPr="00841FE7">
        <w:rPr>
          <w:i/>
          <w:iCs w:val="0"/>
        </w:rPr>
        <w:t>Storm, blow me from here</w:t>
      </w:r>
      <w:r w:rsidRPr="00841FE7">
        <w:rPr>
          <w:i/>
          <w:iCs w:val="0"/>
        </w:rPr>
        <w:br/>
        <w:t>With your fiercest wind</w:t>
      </w:r>
      <w:r w:rsidRPr="00841FE7">
        <w:rPr>
          <w:i/>
          <w:iCs w:val="0"/>
        </w:rPr>
        <w:br/>
        <w:t>Let me float across the sky</w:t>
      </w:r>
      <w:r w:rsidRPr="00841FE7">
        <w:rPr>
          <w:i/>
          <w:iCs w:val="0"/>
        </w:rPr>
        <w:br/>
        <w:t>'Til I can rest again.</w:t>
      </w:r>
    </w:p>
    <w:p w14:paraId="658999EA" w14:textId="77777777" w:rsidR="004C52ED" w:rsidRDefault="004C52ED" w:rsidP="004C52ED"/>
    <w:p w14:paraId="6AE2937A" w14:textId="77777777" w:rsidR="004C52ED" w:rsidRDefault="004C52ED" w:rsidP="004C52ED">
      <w:pPr>
        <w:pStyle w:val="Heading4"/>
        <w:rPr>
          <w:rFonts w:cs="Calibri"/>
        </w:rPr>
      </w:pPr>
      <w:r>
        <w:rPr>
          <w:rFonts w:cs="Calibri"/>
        </w:rPr>
        <w:t xml:space="preserve">The resolution asks us to </w:t>
      </w:r>
      <w:r w:rsidRPr="009507B7">
        <w:rPr>
          <w:rFonts w:cs="Calibri"/>
          <w:u w:val="single"/>
        </w:rPr>
        <w:t>collectively bargain</w:t>
      </w:r>
      <w:r>
        <w:rPr>
          <w:rFonts w:cs="Calibri"/>
        </w:rPr>
        <w:t xml:space="preserve"> with Black suffering. Collective bargaining cannot be understood outside the afterlife of slavery because </w:t>
      </w:r>
      <w:r w:rsidRPr="00442FD6">
        <w:rPr>
          <w:rFonts w:cs="Calibri"/>
          <w:u w:val="single"/>
        </w:rPr>
        <w:t>everything</w:t>
      </w:r>
      <w:r>
        <w:rPr>
          <w:rFonts w:cs="Calibri"/>
        </w:rPr>
        <w:t xml:space="preserve"> is dependent on Black Women’s labor. Slavery required her to be </w:t>
      </w:r>
      <w:r w:rsidRPr="006B0534">
        <w:rPr>
          <w:rFonts w:cs="Calibri"/>
          <w:u w:val="single"/>
        </w:rPr>
        <w:t>annulled</w:t>
      </w:r>
      <w:r>
        <w:rPr>
          <w:rFonts w:cs="Calibri"/>
        </w:rPr>
        <w:t xml:space="preserve"> as woman to extract the most surplus labor through sexual violence. </w:t>
      </w:r>
    </w:p>
    <w:p w14:paraId="114097A0" w14:textId="77777777" w:rsidR="004C52ED" w:rsidRPr="00E93CFC" w:rsidRDefault="004C52ED" w:rsidP="004C52ED"/>
    <w:p w14:paraId="7605829A" w14:textId="77777777" w:rsidR="004C52ED" w:rsidRPr="00B55851" w:rsidRDefault="004C52ED" w:rsidP="004C52ED">
      <w:pPr>
        <w:pStyle w:val="Heading4"/>
      </w:pPr>
      <w:r w:rsidRPr="00B55851">
        <w:t xml:space="preserve">The inclusion of Black laborers in labor unions is a Ruse of Recognition. Inclusion by White laborers is </w:t>
      </w:r>
      <w:r w:rsidRPr="00F6017E">
        <w:rPr>
          <w:u w:val="single"/>
        </w:rPr>
        <w:t xml:space="preserve">self-serving </w:t>
      </w:r>
      <w:r w:rsidRPr="00B55851">
        <w:t xml:space="preserve">and meant dimmish the “threat” of Black labor while </w:t>
      </w:r>
      <w:r w:rsidRPr="00F6017E">
        <w:rPr>
          <w:u w:val="single"/>
        </w:rPr>
        <w:t>homogenizing</w:t>
      </w:r>
      <w:r w:rsidRPr="00B55851">
        <w:t xml:space="preserve"> the experience of White laborers to emancipation. The </w:t>
      </w:r>
      <w:r w:rsidRPr="00F6017E">
        <w:rPr>
          <w:u w:val="single"/>
        </w:rPr>
        <w:t>expectation</w:t>
      </w:r>
      <w:r w:rsidRPr="00B55851">
        <w:t xml:space="preserve"> of </w:t>
      </w:r>
      <w:r w:rsidRPr="00F6017E">
        <w:rPr>
          <w:u w:val="single"/>
        </w:rPr>
        <w:t>Black solidarity</w:t>
      </w:r>
      <w:r w:rsidRPr="00B55851">
        <w:t xml:space="preserve"> to the white cause sustains anti-Blackness, disavows the suffering and disposability of Black life in enslavement, and circumvent</w:t>
      </w:r>
      <w:r>
        <w:t>s</w:t>
      </w:r>
      <w:r w:rsidRPr="00B55851">
        <w:t xml:space="preserve"> radical labor transformation.</w:t>
      </w:r>
    </w:p>
    <w:p w14:paraId="4C7057F6" w14:textId="77777777" w:rsidR="004C52ED" w:rsidRPr="00FA6410" w:rsidRDefault="004C52ED" w:rsidP="004C52ED">
      <w:r w:rsidRPr="00FA6410">
        <w:rPr>
          <w:rStyle w:val="Style13ptBold"/>
        </w:rPr>
        <w:t>Green 24</w:t>
      </w:r>
      <w:r w:rsidRPr="00FA6410">
        <w:t xml:space="preserve"> [Venus Green, Department of Sociology, University of Massachusetts Amherst and Cedric de Leon University of Massachusetts Amherst. The Ruse of Recognition: Black Labor in the Afterlife of Slavery April 27, 2024, https://doi.org/10.1177/23326492241247786] **edited for Hina Readability</w:t>
      </w:r>
    </w:p>
    <w:p w14:paraId="0CEB68B0" w14:textId="77777777" w:rsidR="004C52ED" w:rsidRPr="00DE6154" w:rsidRDefault="004C52ED" w:rsidP="004C52ED">
      <w:pPr>
        <w:spacing w:after="240"/>
        <w:rPr>
          <w:sz w:val="14"/>
          <w:szCs w:val="14"/>
        </w:rPr>
      </w:pPr>
      <w:r w:rsidRPr="00DE6154">
        <w:rPr>
          <w:sz w:val="14"/>
          <w:szCs w:val="14"/>
        </w:rPr>
        <w:t>The Ruse of Recognition: The Antiblack Logics of White Organized Labor</w:t>
      </w:r>
    </w:p>
    <w:p w14:paraId="3E1BE621" w14:textId="77777777" w:rsidR="004C52ED" w:rsidRPr="00254724" w:rsidRDefault="004C52ED" w:rsidP="004C52ED">
      <w:pPr>
        <w:spacing w:after="240"/>
      </w:pPr>
      <w:r w:rsidRPr="00220FF8">
        <w:rPr>
          <w:rStyle w:val="Emphasis"/>
          <w:highlight w:val="green"/>
        </w:rPr>
        <w:t>The ruse of recognition</w:t>
      </w:r>
      <w:r w:rsidRPr="00DE6154">
        <w:rPr>
          <w:u w:val="single"/>
        </w:rPr>
        <w:t xml:space="preserve">, which </w:t>
      </w:r>
      <w:r w:rsidRPr="00220FF8">
        <w:rPr>
          <w:highlight w:val="green"/>
          <w:u w:val="single"/>
        </w:rPr>
        <w:t>sustains anti-Blackness</w:t>
      </w:r>
      <w:r w:rsidRPr="00DE6154">
        <w:rPr>
          <w:u w:val="single"/>
        </w:rPr>
        <w:t xml:space="preserve"> through the trade unionist politics of Black inclusion, has three primary themes. Together </w:t>
      </w:r>
      <w:r w:rsidRPr="00220FF8">
        <w:rPr>
          <w:highlight w:val="green"/>
          <w:u w:val="single"/>
        </w:rPr>
        <w:t>they circumvent a</w:t>
      </w:r>
      <w:r w:rsidRPr="00DE6154">
        <w:rPr>
          <w:u w:val="single"/>
        </w:rPr>
        <w:t xml:space="preserve"> more </w:t>
      </w:r>
      <w:r w:rsidRPr="00220FF8">
        <w:rPr>
          <w:highlight w:val="green"/>
          <w:u w:val="single"/>
        </w:rPr>
        <w:t>radical labor formation, curtail Black emancipation, reproduce Whiteness, and disavow Black suffering</w:t>
      </w:r>
      <w:r w:rsidRPr="003B3727">
        <w:t>.</w:t>
      </w:r>
      <w:r w:rsidRPr="00DE6154">
        <w:rPr>
          <w:sz w:val="14"/>
          <w:szCs w:val="14"/>
        </w:rPr>
        <w:t xml:space="preserve"> The first is a rhetorical tool we call </w:t>
      </w:r>
      <w:r w:rsidRPr="003B3727">
        <w:t>“</w:t>
      </w:r>
      <w:r w:rsidRPr="00220FF8">
        <w:rPr>
          <w:highlight w:val="green"/>
          <w:u w:val="single"/>
        </w:rPr>
        <w:t>homogenization</w:t>
      </w:r>
      <w:r w:rsidRPr="00DE6154">
        <w:rPr>
          <w:u w:val="single"/>
        </w:rPr>
        <w:t xml:space="preserve">,” which </w:t>
      </w:r>
      <w:r w:rsidRPr="00220FF8">
        <w:rPr>
          <w:highlight w:val="green"/>
          <w:u w:val="single"/>
        </w:rPr>
        <w:t>frames both White and Black workers as experiencing the same</w:t>
      </w:r>
      <w:r w:rsidRPr="00DE6154">
        <w:rPr>
          <w:u w:val="single"/>
        </w:rPr>
        <w:t xml:space="preserve"> forms of </w:t>
      </w:r>
      <w:r w:rsidRPr="00220FF8">
        <w:rPr>
          <w:highlight w:val="green"/>
          <w:u w:val="single"/>
        </w:rPr>
        <w:t>suffering</w:t>
      </w:r>
      <w:r w:rsidRPr="00DE6154">
        <w:rPr>
          <w:u w:val="single"/>
        </w:rPr>
        <w:t xml:space="preserve"> under </w:t>
      </w:r>
      <w:r w:rsidRPr="00254724">
        <w:rPr>
          <w:u w:val="single"/>
        </w:rPr>
        <w:t>waged work post-Emancipation. White</w:t>
      </w:r>
      <w:r w:rsidRPr="00DE6154">
        <w:rPr>
          <w:u w:val="single"/>
        </w:rPr>
        <w:t xml:space="preserve"> trade union leaders’ utilization of </w:t>
      </w:r>
      <w:r w:rsidRPr="00254724">
        <w:rPr>
          <w:u w:val="single"/>
        </w:rPr>
        <w:t>homogenization analogized White workers’ exploitation to the i</w:t>
      </w:r>
      <w:r w:rsidRPr="00DE6154">
        <w:rPr>
          <w:u w:val="single"/>
        </w:rPr>
        <w:t xml:space="preserve">ncomparable anti-Black violence experienced by Black labor under conditions of </w:t>
      </w:r>
      <w:r w:rsidRPr="00220FF8">
        <w:rPr>
          <w:highlight w:val="green"/>
          <w:u w:val="single"/>
        </w:rPr>
        <w:t>enslavement</w:t>
      </w:r>
      <w:r w:rsidRPr="003B3727">
        <w:t>.</w:t>
      </w:r>
      <w:r w:rsidRPr="00220873">
        <w:rPr>
          <w:u w:val="single"/>
        </w:rPr>
        <w:t xml:space="preserve"> </w:t>
      </w:r>
      <w:r w:rsidRPr="00254724">
        <w:rPr>
          <w:u w:val="single"/>
        </w:rPr>
        <w:t>The second theme</w:t>
      </w:r>
      <w:r w:rsidRPr="00220873">
        <w:rPr>
          <w:u w:val="single"/>
        </w:rPr>
        <w:t xml:space="preserve"> </w:t>
      </w:r>
      <w:r w:rsidRPr="00220FF8">
        <w:rPr>
          <w:highlight w:val="green"/>
          <w:u w:val="single"/>
        </w:rPr>
        <w:t>is White labor’s desire to “possess” Black labor power</w:t>
      </w:r>
      <w:r w:rsidRPr="00220873">
        <w:rPr>
          <w:u w:val="single"/>
        </w:rPr>
        <w:t xml:space="preserve">. White labor’s historical antagonism toward Black labor manifested in pragmatically organizing Black workers to neutralize them as competitors in the labor market. The </w:t>
      </w:r>
      <w:r w:rsidRPr="00254724">
        <w:rPr>
          <w:u w:val="single"/>
        </w:rPr>
        <w:t>third theme is</w:t>
      </w:r>
      <w:r w:rsidRPr="00220873">
        <w:rPr>
          <w:u w:val="single"/>
        </w:rPr>
        <w:t xml:space="preserve"> White labor’s deployment of a “successor discourse.” A revisionist historiographical </w:t>
      </w:r>
      <w:r w:rsidRPr="00254724">
        <w:rPr>
          <w:u w:val="single"/>
        </w:rPr>
        <w:t>move, White trade unionists framed the formal emancipation of Black people as a past event to place the class antagonism of “wage slavery” into sharper focus.</w:t>
      </w:r>
    </w:p>
    <w:p w14:paraId="4F5850AF" w14:textId="77777777" w:rsidR="004C52ED" w:rsidRPr="00220873" w:rsidRDefault="004C52ED" w:rsidP="004C52ED">
      <w:pPr>
        <w:rPr>
          <w:sz w:val="14"/>
          <w:szCs w:val="14"/>
        </w:rPr>
      </w:pPr>
      <w:r w:rsidRPr="00254724">
        <w:rPr>
          <w:sz w:val="14"/>
          <w:szCs w:val="14"/>
        </w:rPr>
        <w:t>Homogenization</w:t>
      </w:r>
    </w:p>
    <w:p w14:paraId="0A1C3B78" w14:textId="77777777" w:rsidR="004C52ED" w:rsidRPr="003B3727" w:rsidRDefault="004C52ED" w:rsidP="004C52ED">
      <w:r w:rsidRPr="00220873">
        <w:rPr>
          <w:sz w:val="14"/>
          <w:szCs w:val="14"/>
        </w:rPr>
        <w:t>The first theme of the ruse of recognition is homogenization, which appears, on the surface, to be solidaristic but, in fact, erases the structural inequalities between White and Black labor. Homogenization follows a common discursive move in the construction and maintenance of Whiteness, in which White people either deny or obscure their material and psychological privileges in relation to Black people (</w:t>
      </w:r>
      <w:hyperlink r:id="rId5" w:anchor="bibr13-23326492241247786" w:history="1">
        <w:r w:rsidRPr="00220873">
          <w:rPr>
            <w:sz w:val="14"/>
            <w:szCs w:val="14"/>
            <w:u w:val="single"/>
          </w:rPr>
          <w:t>Du Bois 2014</w:t>
        </w:r>
      </w:hyperlink>
      <w:r w:rsidRPr="00220873">
        <w:rPr>
          <w:sz w:val="14"/>
          <w:szCs w:val="14"/>
        </w:rPr>
        <w:t>; </w:t>
      </w:r>
      <w:hyperlink r:id="rId6" w:anchor="bibr32-23326492241247786" w:history="1">
        <w:r w:rsidRPr="00220873">
          <w:rPr>
            <w:sz w:val="14"/>
            <w:szCs w:val="14"/>
            <w:u w:val="single"/>
          </w:rPr>
          <w:t>Itzigsohn and Brown 2020</w:t>
        </w:r>
      </w:hyperlink>
      <w:r w:rsidRPr="00220873">
        <w:rPr>
          <w:sz w:val="14"/>
          <w:szCs w:val="14"/>
        </w:rPr>
        <w:t>: 46–50; </w:t>
      </w:r>
      <w:hyperlink r:id="rId7" w:anchor="bibr53-23326492241247786" w:history="1">
        <w:r w:rsidRPr="00220873">
          <w:rPr>
            <w:sz w:val="14"/>
            <w:szCs w:val="14"/>
            <w:u w:val="single"/>
          </w:rPr>
          <w:t>Yancy 2012</w:t>
        </w:r>
      </w:hyperlink>
      <w:r w:rsidRPr="00220873">
        <w:rPr>
          <w:sz w:val="14"/>
          <w:szCs w:val="14"/>
        </w:rPr>
        <w:t xml:space="preserve">). </w:t>
      </w:r>
      <w:r w:rsidRPr="00220873">
        <w:rPr>
          <w:u w:val="single"/>
        </w:rPr>
        <w:t xml:space="preserve">Instead of confronting anti-Blackness and racial segregation within the trades and the labor market, </w:t>
      </w:r>
      <w:r w:rsidRPr="00220FF8">
        <w:rPr>
          <w:highlight w:val="green"/>
          <w:u w:val="single"/>
        </w:rPr>
        <w:t>White</w:t>
      </w:r>
      <w:r w:rsidRPr="00220873">
        <w:rPr>
          <w:u w:val="single"/>
        </w:rPr>
        <w:t xml:space="preserve"> trade </w:t>
      </w:r>
      <w:r w:rsidRPr="00220FF8">
        <w:rPr>
          <w:highlight w:val="green"/>
          <w:u w:val="single"/>
        </w:rPr>
        <w:t>unionists’</w:t>
      </w:r>
      <w:r w:rsidRPr="00220873">
        <w:rPr>
          <w:u w:val="single"/>
        </w:rPr>
        <w:t xml:space="preserve"> approach to pragmatic </w:t>
      </w:r>
      <w:r w:rsidRPr="00254724">
        <w:rPr>
          <w:u w:val="single"/>
        </w:rPr>
        <w:t xml:space="preserve">inclusion </w:t>
      </w:r>
      <w:r w:rsidRPr="00220FF8">
        <w:rPr>
          <w:highlight w:val="green"/>
          <w:u w:val="single"/>
        </w:rPr>
        <w:t>called for solidarity but eschewed responsibility by claiming a shared experience of enslavement.</w:t>
      </w:r>
      <w:r w:rsidRPr="003B3727">
        <w:t xml:space="preserve"> </w:t>
      </w:r>
      <w:r w:rsidRPr="00BB7536">
        <w:rPr>
          <w:sz w:val="18"/>
          <w:szCs w:val="18"/>
        </w:rPr>
        <w:t>For example, William H. Sylvis, president of the postbellum NLU, the first U.S. labor federation, wrote,</w:t>
      </w:r>
    </w:p>
    <w:p w14:paraId="782221AA" w14:textId="77777777" w:rsidR="004C52ED" w:rsidRPr="00BB7536" w:rsidRDefault="004C52ED" w:rsidP="004C52ED">
      <w:pPr>
        <w:rPr>
          <w:sz w:val="10"/>
          <w:szCs w:val="10"/>
        </w:rPr>
      </w:pPr>
      <w:r w:rsidRPr="00BB7536">
        <w:rPr>
          <w:sz w:val="10"/>
          <w:szCs w:val="10"/>
        </w:rPr>
        <w:t>No man in America rejoiced more than I at the downfall of Negro slavery. But when the shackles fell from the limbs of those four million blacks it did not make them free men . . . We are all one family of slaves together (</w:t>
      </w:r>
      <w:hyperlink r:id="rId8" w:anchor="bibr47-23326492241247786" w:history="1">
        <w:r w:rsidRPr="00BB7536">
          <w:rPr>
            <w:sz w:val="10"/>
            <w:szCs w:val="10"/>
          </w:rPr>
          <w:t>Todes 1942</w:t>
        </w:r>
      </w:hyperlink>
      <w:r w:rsidRPr="00BB7536">
        <w:rPr>
          <w:sz w:val="10"/>
          <w:szCs w:val="10"/>
        </w:rPr>
        <w:t>:76).</w:t>
      </w:r>
    </w:p>
    <w:p w14:paraId="50726401" w14:textId="77777777" w:rsidR="004C52ED" w:rsidRPr="00BB7536" w:rsidRDefault="004C52ED" w:rsidP="004C52ED">
      <w:pPr>
        <w:rPr>
          <w:sz w:val="10"/>
          <w:szCs w:val="10"/>
        </w:rPr>
      </w:pPr>
      <w:r w:rsidRPr="00220FF8">
        <w:rPr>
          <w:highlight w:val="green"/>
          <w:u w:val="single"/>
        </w:rPr>
        <w:t>Sylvis</w:t>
      </w:r>
      <w:r w:rsidRPr="003B3727">
        <w:t xml:space="preserve">, </w:t>
      </w:r>
      <w:r w:rsidRPr="00BB7536">
        <w:rPr>
          <w:sz w:val="14"/>
          <w:szCs w:val="14"/>
        </w:rPr>
        <w:t>who was one of the most racially progressive White trade unionists of his generation,</w:t>
      </w:r>
      <w:r w:rsidRPr="003B3727">
        <w:t xml:space="preserve"> </w:t>
      </w:r>
      <w:r w:rsidRPr="00220FF8">
        <w:rPr>
          <w:highlight w:val="green"/>
          <w:u w:val="single"/>
        </w:rPr>
        <w:t>analogized White</w:t>
      </w:r>
      <w:r w:rsidRPr="00BB7536">
        <w:rPr>
          <w:u w:val="single"/>
        </w:rPr>
        <w:t xml:space="preserve"> workers’ </w:t>
      </w:r>
      <w:r w:rsidRPr="00220FF8">
        <w:rPr>
          <w:highlight w:val="green"/>
          <w:u w:val="single"/>
        </w:rPr>
        <w:t>exploitation to</w:t>
      </w:r>
      <w:r w:rsidRPr="00BB7536">
        <w:rPr>
          <w:u w:val="single"/>
        </w:rPr>
        <w:t xml:space="preserve"> that of </w:t>
      </w:r>
      <w:r w:rsidRPr="00220FF8">
        <w:rPr>
          <w:highlight w:val="green"/>
          <w:u w:val="single"/>
        </w:rPr>
        <w:t>Black enslavement</w:t>
      </w:r>
      <w:r w:rsidRPr="003B3727">
        <w:t xml:space="preserve">. </w:t>
      </w:r>
      <w:r w:rsidRPr="00BB7536">
        <w:rPr>
          <w:sz w:val="14"/>
          <w:szCs w:val="14"/>
        </w:rPr>
        <w:t>In doing so,</w:t>
      </w:r>
      <w:r w:rsidRPr="003B3727">
        <w:t xml:space="preserve"> </w:t>
      </w:r>
      <w:r w:rsidRPr="00254724">
        <w:rPr>
          <w:u w:val="single"/>
        </w:rPr>
        <w:t>h</w:t>
      </w:r>
      <w:r w:rsidRPr="00BB7536">
        <w:rPr>
          <w:u w:val="single"/>
        </w:rPr>
        <w:t xml:space="preserve">e </w:t>
      </w:r>
      <w:r w:rsidRPr="00220FF8">
        <w:rPr>
          <w:highlight w:val="green"/>
          <w:u w:val="single"/>
        </w:rPr>
        <w:t>refused to acknowledge</w:t>
      </w:r>
      <w:r w:rsidRPr="00BB7536">
        <w:rPr>
          <w:u w:val="single"/>
        </w:rPr>
        <w:t xml:space="preserve"> persistent </w:t>
      </w:r>
      <w:r w:rsidRPr="00220FF8">
        <w:rPr>
          <w:highlight w:val="green"/>
          <w:u w:val="single"/>
        </w:rPr>
        <w:t>Black suffering and</w:t>
      </w:r>
      <w:r w:rsidRPr="00BB7536">
        <w:rPr>
          <w:u w:val="single"/>
        </w:rPr>
        <w:t xml:space="preserve"> the </w:t>
      </w:r>
      <w:r w:rsidRPr="00220FF8">
        <w:rPr>
          <w:highlight w:val="green"/>
          <w:u w:val="single"/>
        </w:rPr>
        <w:t>exclusion</w:t>
      </w:r>
      <w:r w:rsidRPr="00BB7536">
        <w:rPr>
          <w:u w:val="single"/>
        </w:rPr>
        <w:t xml:space="preserve"> of Black labor from trade unions</w:t>
      </w:r>
      <w:r w:rsidRPr="003B3727">
        <w:t xml:space="preserve">. Ironically, Sylvis </w:t>
      </w:r>
      <w:r w:rsidRPr="00BB7536">
        <w:rPr>
          <w:u w:val="single"/>
        </w:rPr>
        <w:t xml:space="preserve">gestures toward the specific conditions of enslavement that Black people faced but </w:t>
      </w:r>
      <w:r w:rsidRPr="00156557">
        <w:rPr>
          <w:u w:val="single"/>
        </w:rPr>
        <w:t>then erases these conditions by suggesting that Black and White workers were both enslaved.</w:t>
      </w:r>
      <w:r w:rsidRPr="00156557">
        <w:t xml:space="preserve"> </w:t>
      </w:r>
      <w:r w:rsidRPr="00156557">
        <w:rPr>
          <w:sz w:val="10"/>
          <w:szCs w:val="10"/>
        </w:rPr>
        <w:t>The implication, moreover, that he rejoiced just</w:t>
      </w:r>
      <w:r w:rsidRPr="00BB7536">
        <w:rPr>
          <w:sz w:val="10"/>
          <w:szCs w:val="10"/>
        </w:rPr>
        <w:t xml:space="preserve"> as much as Black people at the downfall of slavery pushes the effort at homogenization to its breaking point.</w:t>
      </w:r>
    </w:p>
    <w:p w14:paraId="4F734DE8" w14:textId="77777777" w:rsidR="004C52ED" w:rsidRPr="00BB7536" w:rsidRDefault="004C52ED" w:rsidP="004C52ED">
      <w:pPr>
        <w:rPr>
          <w:sz w:val="10"/>
          <w:szCs w:val="10"/>
        </w:rPr>
      </w:pPr>
      <w:r w:rsidRPr="00BB7536">
        <w:rPr>
          <w:sz w:val="10"/>
          <w:szCs w:val="10"/>
        </w:rPr>
        <w:t>The Knights of Labor, the NLU’s successor federation, made a similar rhetorical move, though they, too, have a reputation within the sociology and historiography of labor as advocates of interracial solidarity. In the August 29, 1889 issue of the Knights’ national organ, the </w:t>
      </w:r>
      <w:r w:rsidRPr="00BB7536">
        <w:rPr>
          <w:i/>
          <w:iCs/>
          <w:sz w:val="10"/>
          <w:szCs w:val="10"/>
        </w:rPr>
        <w:t>Journal of United Labor</w:t>
      </w:r>
      <w:r w:rsidRPr="00BB7536">
        <w:rPr>
          <w:sz w:val="10"/>
          <w:szCs w:val="10"/>
        </w:rPr>
        <w:t>, the editor writes,</w:t>
      </w:r>
    </w:p>
    <w:p w14:paraId="1580AB6E" w14:textId="77777777" w:rsidR="004C52ED" w:rsidRPr="00BB7536" w:rsidRDefault="004C52ED" w:rsidP="004C52ED">
      <w:pPr>
        <w:rPr>
          <w:szCs w:val="26"/>
          <w:u w:val="single"/>
        </w:rPr>
      </w:pPr>
      <w:r w:rsidRPr="00220FF8">
        <w:rPr>
          <w:szCs w:val="26"/>
          <w:highlight w:val="green"/>
          <w:u w:val="single"/>
        </w:rPr>
        <w:t xml:space="preserve">America is cursed by a worse system of slavery </w:t>
      </w:r>
      <w:r w:rsidRPr="00254724">
        <w:rPr>
          <w:szCs w:val="26"/>
          <w:u w:val="single"/>
        </w:rPr>
        <w:t>today than the Southern States were thirty years ago. Then the slave had a life policy that insured him food, clothing, shelter, and medical aid</w:t>
      </w:r>
      <w:r w:rsidRPr="00254724">
        <w:rPr>
          <w:sz w:val="10"/>
          <w:szCs w:val="10"/>
        </w:rPr>
        <w:t xml:space="preserve"> as long as he lived; but, </w:t>
      </w:r>
      <w:r w:rsidRPr="00254724">
        <w:rPr>
          <w:szCs w:val="26"/>
          <w:u w:val="single"/>
        </w:rPr>
        <w:t>to-day, what has the wage slave to depend upon when sickness overtakes him? What has he to depend upon when his head is silvered by age, after a life of toil? The alms-house and a pauper’s</w:t>
      </w:r>
      <w:r w:rsidRPr="00BB7536">
        <w:rPr>
          <w:szCs w:val="26"/>
          <w:u w:val="single"/>
        </w:rPr>
        <w:t xml:space="preserve"> grave.</w:t>
      </w:r>
    </w:p>
    <w:p w14:paraId="043D4EE4" w14:textId="77777777" w:rsidR="004C52ED" w:rsidRPr="00BB7536" w:rsidRDefault="004C52ED" w:rsidP="004C52ED">
      <w:pPr>
        <w:rPr>
          <w:u w:val="single"/>
        </w:rPr>
      </w:pPr>
      <w:r w:rsidRPr="00254724">
        <w:rPr>
          <w:u w:val="single"/>
        </w:rPr>
        <w:t xml:space="preserve">This pastoral scene of Black subjection in the Old South, </w:t>
      </w:r>
      <w:r w:rsidRPr="00254724">
        <w:rPr>
          <w:sz w:val="14"/>
          <w:szCs w:val="14"/>
        </w:rPr>
        <w:t>like Sylvis’s invocation of the metaphor of workers being a “family of slaves together,”</w:t>
      </w:r>
      <w:r w:rsidRPr="00254724">
        <w:t xml:space="preserve"> </w:t>
      </w:r>
      <w:r w:rsidRPr="00254724">
        <w:rPr>
          <w:u w:val="single"/>
        </w:rPr>
        <w:t xml:space="preserve">minimizes the </w:t>
      </w:r>
      <w:r w:rsidRPr="00220FF8">
        <w:rPr>
          <w:highlight w:val="green"/>
          <w:u w:val="single"/>
        </w:rPr>
        <w:t>disposability of Black life</w:t>
      </w:r>
      <w:r w:rsidRPr="00BB7536">
        <w:rPr>
          <w:u w:val="single"/>
        </w:rPr>
        <w:t xml:space="preserve"> under chattel slavery </w:t>
      </w:r>
      <w:r w:rsidRPr="00254724">
        <w:rPr>
          <w:u w:val="single"/>
        </w:rPr>
        <w:t>and diminishes the challenges that Black workers faced post-Emancipation. This political fantasy maintains that since Whites now bear the inscription of slaveness, the final frontier of the labor movement is to emancipate</w:t>
      </w:r>
      <w:r w:rsidRPr="00BB7536">
        <w:rPr>
          <w:u w:val="single"/>
        </w:rPr>
        <w:t xml:space="preserve"> Whites from a “worse system of slavery today than the Southern States</w:t>
      </w:r>
      <w:r w:rsidRPr="00E93CFC">
        <w:rPr>
          <w:u w:val="single"/>
        </w:rPr>
        <w:t>.” Framing White exploitation as a form of</w:t>
      </w:r>
      <w:r w:rsidRPr="00BB7536">
        <w:rPr>
          <w:u w:val="single"/>
        </w:rPr>
        <w:t xml:space="preserve"> </w:t>
      </w:r>
      <w:r w:rsidRPr="0020583B">
        <w:rPr>
          <w:highlight w:val="green"/>
          <w:u w:val="single"/>
        </w:rPr>
        <w:t>enslavement</w:t>
      </w:r>
      <w:r w:rsidRPr="00BB7536">
        <w:rPr>
          <w:u w:val="single"/>
        </w:rPr>
        <w:t xml:space="preserve"> under capitalism </w:t>
      </w:r>
      <w:r w:rsidRPr="0020583B">
        <w:rPr>
          <w:highlight w:val="green"/>
          <w:u w:val="single"/>
        </w:rPr>
        <w:t xml:space="preserve">obscures the </w:t>
      </w:r>
      <w:r w:rsidRPr="00E93CFC">
        <w:rPr>
          <w:rStyle w:val="Emphasis"/>
          <w:highlight w:val="green"/>
        </w:rPr>
        <w:t>natal alienation</w:t>
      </w:r>
      <w:r w:rsidRPr="0020583B">
        <w:rPr>
          <w:highlight w:val="green"/>
          <w:u w:val="single"/>
        </w:rPr>
        <w:t xml:space="preserve">, </w:t>
      </w:r>
      <w:r w:rsidRPr="00E93CFC">
        <w:rPr>
          <w:rStyle w:val="Emphasis"/>
          <w:highlight w:val="green"/>
        </w:rPr>
        <w:t>general dishonor</w:t>
      </w:r>
      <w:r w:rsidRPr="0020583B">
        <w:rPr>
          <w:highlight w:val="green"/>
          <w:u w:val="single"/>
        </w:rPr>
        <w:t xml:space="preserve">, and </w:t>
      </w:r>
      <w:r w:rsidRPr="00E93CFC">
        <w:rPr>
          <w:rStyle w:val="Emphasis"/>
          <w:highlight w:val="green"/>
        </w:rPr>
        <w:t>gratuitous violence</w:t>
      </w:r>
      <w:r w:rsidRPr="0020583B">
        <w:rPr>
          <w:highlight w:val="green"/>
          <w:u w:val="single"/>
        </w:rPr>
        <w:t xml:space="preserve"> </w:t>
      </w:r>
      <w:r w:rsidRPr="00E93CFC">
        <w:rPr>
          <w:u w:val="single"/>
        </w:rPr>
        <w:t xml:space="preserve">of social death </w:t>
      </w:r>
      <w:r w:rsidRPr="0020583B">
        <w:rPr>
          <w:highlight w:val="green"/>
          <w:u w:val="single"/>
        </w:rPr>
        <w:t>that Black people were subjected to</w:t>
      </w:r>
      <w:r w:rsidRPr="00BB7536">
        <w:rPr>
          <w:u w:val="single"/>
        </w:rPr>
        <w:t xml:space="preserve"> by White trade unionists and capitalists alike.</w:t>
      </w:r>
    </w:p>
    <w:p w14:paraId="3F082F95" w14:textId="77777777" w:rsidR="004C52ED" w:rsidRPr="004830FA" w:rsidRDefault="004C52ED" w:rsidP="004C52ED">
      <w:pPr>
        <w:rPr>
          <w:u w:val="single"/>
        </w:rPr>
      </w:pPr>
      <w:r w:rsidRPr="00156557">
        <w:rPr>
          <w:u w:val="single"/>
        </w:rPr>
        <w:t>White labor’s inability to identify racialized suffering under</w:t>
      </w:r>
      <w:r w:rsidRPr="004830FA">
        <w:rPr>
          <w:u w:val="single"/>
        </w:rPr>
        <w:t xml:space="preserve"> capitalism brings into sharp focus both the discourse of homogenization and White labor’s antagonism toward Black labor</w:t>
      </w:r>
      <w:r w:rsidRPr="003B3727">
        <w:t xml:space="preserve">. </w:t>
      </w:r>
      <w:r w:rsidRPr="004830FA">
        <w:rPr>
          <w:sz w:val="14"/>
          <w:szCs w:val="14"/>
        </w:rPr>
        <w:t>For example, in an 1873 issue of the </w:t>
      </w:r>
      <w:r w:rsidRPr="004830FA">
        <w:rPr>
          <w:i/>
          <w:iCs/>
          <w:sz w:val="14"/>
          <w:szCs w:val="14"/>
        </w:rPr>
        <w:t>Workingman’s Advocate</w:t>
      </w:r>
      <w:r w:rsidRPr="004830FA">
        <w:rPr>
          <w:sz w:val="14"/>
          <w:szCs w:val="14"/>
        </w:rPr>
        <w:t xml:space="preserve">, socialist thinker and </w:t>
      </w:r>
      <w:r w:rsidRPr="00254724">
        <w:rPr>
          <w:sz w:val="14"/>
          <w:szCs w:val="14"/>
        </w:rPr>
        <w:t>labor organizer J.F. Bray wrote, “</w:t>
      </w:r>
      <w:r w:rsidRPr="00254724">
        <w:rPr>
          <w:u w:val="single"/>
        </w:rPr>
        <w:t>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The routine invocation of White enslavement situated</w:t>
      </w:r>
      <w:r w:rsidRPr="004830FA">
        <w:rPr>
          <w:u w:val="single"/>
        </w:rPr>
        <w:t xml:space="preserve"> White working-class suffering as the gravitational center of the political struggle over the labor question.</w:t>
      </w:r>
    </w:p>
    <w:p w14:paraId="38164E28" w14:textId="77777777" w:rsidR="004C52ED" w:rsidRPr="004830FA" w:rsidRDefault="004C52ED" w:rsidP="004C52ED">
      <w:pPr>
        <w:rPr>
          <w:sz w:val="14"/>
          <w:szCs w:val="14"/>
        </w:rPr>
      </w:pPr>
      <w:r w:rsidRPr="004830FA">
        <w:rPr>
          <w:sz w:val="14"/>
          <w:szCs w:val="14"/>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4AC12501" w14:textId="77777777" w:rsidR="004C52ED" w:rsidRPr="004830FA" w:rsidRDefault="004C52ED" w:rsidP="004C52ED">
      <w:pPr>
        <w:rPr>
          <w:sz w:val="14"/>
          <w:szCs w:val="14"/>
        </w:rPr>
      </w:pPr>
      <w:r w:rsidRPr="004830FA">
        <w:rPr>
          <w:sz w:val="14"/>
          <w:szCs w:val="14"/>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t>
      </w:r>
      <w:hyperlink r:id="rId9" w:anchor="bibr52-23326492241247786" w:history="1">
        <w:r w:rsidRPr="004830FA">
          <w:rPr>
            <w:sz w:val="14"/>
            <w:szCs w:val="14"/>
            <w:u w:val="single"/>
          </w:rPr>
          <w:t>Wolfe 1912</w:t>
        </w:r>
      </w:hyperlink>
      <w:r w:rsidRPr="004830FA">
        <w:rPr>
          <w:sz w:val="14"/>
          <w:szCs w:val="14"/>
        </w:rPr>
        <w:t>:115n2).</w:t>
      </w:r>
    </w:p>
    <w:p w14:paraId="6EB57459" w14:textId="77777777" w:rsidR="004C52ED" w:rsidRPr="004830FA" w:rsidRDefault="004C52ED" w:rsidP="004C52ED">
      <w:pPr>
        <w:rPr>
          <w:sz w:val="14"/>
          <w:szCs w:val="14"/>
        </w:rPr>
      </w:pPr>
      <w:r w:rsidRPr="004830FA">
        <w:rPr>
          <w:sz w:val="14"/>
          <w:szCs w:val="14"/>
        </w:rPr>
        <w:t>Possession</w:t>
      </w:r>
    </w:p>
    <w:p w14:paraId="423D6422" w14:textId="77777777" w:rsidR="004C52ED" w:rsidRPr="00254724" w:rsidRDefault="004C52ED" w:rsidP="004C52ED">
      <w:r w:rsidRPr="004830FA">
        <w:rPr>
          <w:u w:val="single"/>
        </w:rPr>
        <w:t xml:space="preserve">The ruse of recognition is further demonstrated by </w:t>
      </w:r>
      <w:r w:rsidRPr="0020583B">
        <w:rPr>
          <w:highlight w:val="green"/>
          <w:u w:val="single"/>
        </w:rPr>
        <w:t>White labor leaders’</w:t>
      </w:r>
      <w:r w:rsidRPr="004830FA">
        <w:rPr>
          <w:u w:val="single"/>
        </w:rPr>
        <w:t xml:space="preserve"> pragmatic political </w:t>
      </w:r>
      <w:r w:rsidRPr="0020583B">
        <w:rPr>
          <w:highlight w:val="green"/>
          <w:u w:val="single"/>
        </w:rPr>
        <w:t>aims of including Black people in unions as a means to prevent them from becoming potential threats to White labor</w:t>
      </w:r>
      <w:r w:rsidRPr="004830FA">
        <w:rPr>
          <w:u w:val="single"/>
        </w:rPr>
        <w:t>.</w:t>
      </w:r>
      <w:r w:rsidRPr="003B3727">
        <w:t xml:space="preserve"> </w:t>
      </w:r>
      <w:r w:rsidRPr="004830FA">
        <w:rPr>
          <w:sz w:val="18"/>
          <w:szCs w:val="18"/>
        </w:rPr>
        <w:t xml:space="preserve">For example, according to the minutes of the 1867 NLU </w:t>
      </w:r>
      <w:r w:rsidRPr="00254724">
        <w:rPr>
          <w:sz w:val="18"/>
          <w:szCs w:val="18"/>
        </w:rPr>
        <w:t>Congress,</w:t>
      </w:r>
      <w:r w:rsidRPr="00254724">
        <w:t xml:space="preserve"> </w:t>
      </w:r>
      <w:r w:rsidRPr="00254724">
        <w:rPr>
          <w:u w:val="single"/>
        </w:rPr>
        <w:t>a White delegate proclaimed,</w:t>
      </w:r>
    </w:p>
    <w:p w14:paraId="4837321C" w14:textId="77777777" w:rsidR="004C52ED" w:rsidRPr="004830FA" w:rsidRDefault="004C52ED" w:rsidP="004C52ED">
      <w:pPr>
        <w:rPr>
          <w:szCs w:val="26"/>
        </w:rPr>
      </w:pPr>
      <w:r w:rsidRPr="00254724">
        <w:rPr>
          <w:szCs w:val="26"/>
          <w:u w:val="single"/>
        </w:rPr>
        <w:t>The emancipation of the slaves has placed us in a new position</w:t>
      </w:r>
      <w:r w:rsidRPr="00254724">
        <w:rPr>
          <w:szCs w:val="26"/>
        </w:rPr>
        <w:t xml:space="preserve">, </w:t>
      </w:r>
      <w:r w:rsidRPr="00254724">
        <w:rPr>
          <w:sz w:val="18"/>
          <w:szCs w:val="18"/>
        </w:rPr>
        <w:t xml:space="preserve">and the question now arises, </w:t>
      </w:r>
      <w:r w:rsidRPr="00254724">
        <w:rPr>
          <w:szCs w:val="26"/>
          <w:u w:val="single"/>
        </w:rPr>
        <w:t>What labor position shall they occupy? They will begin to learn and think for themselves, and they will soon resort to mechanical pursuits and thus come into contact with white labor. It is necessary that they should not undermine it, theref</w:t>
      </w:r>
      <w:r w:rsidRPr="004830FA">
        <w:rPr>
          <w:szCs w:val="26"/>
          <w:u w:val="single"/>
        </w:rPr>
        <w:t xml:space="preserve">ore </w:t>
      </w:r>
      <w:r w:rsidRPr="0020583B">
        <w:rPr>
          <w:szCs w:val="26"/>
          <w:highlight w:val="green"/>
          <w:u w:val="single"/>
        </w:rPr>
        <w:t>the best thing that they can do is to form trade unions and thus work in harmony with the whites</w:t>
      </w:r>
      <w:r w:rsidRPr="004830FA">
        <w:rPr>
          <w:szCs w:val="26"/>
        </w:rPr>
        <w:t xml:space="preserve"> </w:t>
      </w:r>
      <w:r w:rsidRPr="004830FA">
        <w:rPr>
          <w:sz w:val="18"/>
          <w:szCs w:val="18"/>
        </w:rPr>
        <w:t>(Commons and Andrews 1958:3).</w:t>
      </w:r>
    </w:p>
    <w:p w14:paraId="088A3A23" w14:textId="77777777" w:rsidR="004C52ED" w:rsidRPr="004830FA" w:rsidRDefault="004C52ED" w:rsidP="004C52ED">
      <w:pPr>
        <w:rPr>
          <w:u w:val="single"/>
        </w:rPr>
      </w:pPr>
      <w:r w:rsidRPr="004830FA">
        <w:rPr>
          <w:u w:val="single"/>
        </w:rPr>
        <w:t xml:space="preserve">The delegate here does not frame </w:t>
      </w:r>
      <w:r w:rsidRPr="0020583B">
        <w:rPr>
          <w:highlight w:val="green"/>
          <w:u w:val="single"/>
        </w:rPr>
        <w:t>emancipation</w:t>
      </w:r>
      <w:r w:rsidRPr="004830FA">
        <w:rPr>
          <w:u w:val="single"/>
        </w:rPr>
        <w:t xml:space="preserve"> as the correction of injustice, but rather </w:t>
      </w:r>
      <w:r w:rsidRPr="0020583B">
        <w:rPr>
          <w:highlight w:val="green"/>
          <w:u w:val="single"/>
        </w:rPr>
        <w:t>as the unleashing of a force that might undermine</w:t>
      </w:r>
      <w:r w:rsidRPr="004830FA">
        <w:rPr>
          <w:u w:val="single"/>
        </w:rPr>
        <w:t xml:space="preserve"> the labor movement as Black people “come into contact with </w:t>
      </w:r>
      <w:r w:rsidRPr="0020583B">
        <w:rPr>
          <w:highlight w:val="green"/>
          <w:u w:val="single"/>
        </w:rPr>
        <w:t>white labor</w:t>
      </w:r>
      <w:r w:rsidRPr="004830FA">
        <w:rPr>
          <w:u w:val="single"/>
        </w:rPr>
        <w:t xml:space="preserve">.” Rather than adopting a radical antiracist position, the delegate argues for preventing </w:t>
      </w:r>
      <w:r w:rsidRPr="00254724">
        <w:rPr>
          <w:u w:val="single"/>
        </w:rPr>
        <w:t>the f</w:t>
      </w:r>
      <w:r w:rsidRPr="004830FA">
        <w:rPr>
          <w:u w:val="single"/>
        </w:rPr>
        <w:t>ormerly enslaved from “undermining” White labor.</w:t>
      </w:r>
    </w:p>
    <w:p w14:paraId="39E4FBA6" w14:textId="77777777" w:rsidR="004C52ED" w:rsidRPr="004830FA" w:rsidRDefault="004C52ED" w:rsidP="004C52ED">
      <w:pPr>
        <w:rPr>
          <w:u w:val="single"/>
        </w:rPr>
      </w:pPr>
      <w:r w:rsidRPr="004830FA">
        <w:rPr>
          <w:sz w:val="14"/>
          <w:szCs w:val="14"/>
        </w:rPr>
        <w:t>NLU president William</w:t>
      </w:r>
      <w:r w:rsidRPr="003B3727">
        <w:t xml:space="preserve"> </w:t>
      </w:r>
      <w:r w:rsidRPr="004830FA">
        <w:rPr>
          <w:u w:val="single"/>
        </w:rPr>
        <w:t>Sylvis echoed these remarks</w:t>
      </w:r>
      <w:r w:rsidRPr="003B3727">
        <w:t xml:space="preserve"> </w:t>
      </w:r>
      <w:r w:rsidRPr="004830FA">
        <w:rPr>
          <w:sz w:val="14"/>
          <w:szCs w:val="14"/>
        </w:rPr>
        <w:t xml:space="preserve">at the same convention by </w:t>
      </w:r>
      <w:r w:rsidRPr="004830FA">
        <w:rPr>
          <w:u w:val="single"/>
        </w:rPr>
        <w:t>framing the question of “Negro Labor” in terms of the survival and success of White unions:</w:t>
      </w:r>
    </w:p>
    <w:p w14:paraId="2096EC38" w14:textId="77777777" w:rsidR="004C52ED" w:rsidRPr="004830FA" w:rsidRDefault="004C52ED" w:rsidP="004C52ED">
      <w:pPr>
        <w:rPr>
          <w:szCs w:val="26"/>
        </w:rPr>
      </w:pPr>
      <w:r w:rsidRPr="004830FA">
        <w:rPr>
          <w:szCs w:val="26"/>
          <w:u w:val="single"/>
        </w:rPr>
        <w:t>[</w:t>
      </w:r>
      <w:r w:rsidRPr="0020583B">
        <w:rPr>
          <w:szCs w:val="26"/>
          <w:highlight w:val="green"/>
          <w:u w:val="single"/>
        </w:rPr>
        <w:t>the]</w:t>
      </w:r>
      <w:r w:rsidRPr="00AC7843">
        <w:rPr>
          <w:strike/>
          <w:szCs w:val="26"/>
          <w:highlight w:val="green"/>
          <w:u w:val="single"/>
        </w:rPr>
        <w:t xml:space="preserve"> </w:t>
      </w:r>
      <w:r w:rsidRPr="00AC7843">
        <w:rPr>
          <w:strike/>
          <w:szCs w:val="26"/>
          <w:u w:val="single"/>
        </w:rPr>
        <w:t>negro</w:t>
      </w:r>
      <w:r w:rsidRPr="00AC7843">
        <w:rPr>
          <w:szCs w:val="26"/>
          <w:u w:val="single"/>
        </w:rPr>
        <w:t xml:space="preserve"> </w:t>
      </w:r>
      <w:r>
        <w:rPr>
          <w:szCs w:val="26"/>
          <w:highlight w:val="green"/>
          <w:u w:val="single"/>
        </w:rPr>
        <w:t>[Black person]</w:t>
      </w:r>
      <w:r w:rsidRPr="0020583B">
        <w:rPr>
          <w:szCs w:val="26"/>
          <w:highlight w:val="green"/>
          <w:u w:val="single"/>
        </w:rPr>
        <w:t xml:space="preserve">will take possession of the shops if we have not taken possession of the </w:t>
      </w:r>
      <w:r w:rsidRPr="00AC7843">
        <w:rPr>
          <w:strike/>
          <w:szCs w:val="26"/>
          <w:u w:val="single"/>
        </w:rPr>
        <w:t>negro [</w:t>
      </w:r>
      <w:r>
        <w:rPr>
          <w:szCs w:val="26"/>
          <w:highlight w:val="green"/>
          <w:u w:val="single"/>
        </w:rPr>
        <w:t>Black person]</w:t>
      </w:r>
      <w:r w:rsidRPr="0020583B">
        <w:rPr>
          <w:szCs w:val="26"/>
          <w:highlight w:val="green"/>
          <w:u w:val="single"/>
        </w:rPr>
        <w:t>.</w:t>
      </w:r>
      <w:r w:rsidRPr="004830FA">
        <w:rPr>
          <w:szCs w:val="26"/>
          <w:u w:val="single"/>
        </w:rPr>
        <w:t xml:space="preserve"> If the workingmen of the white race do not conciliate the blacks, the black vote will be cast against them</w:t>
      </w:r>
      <w:r w:rsidRPr="004830FA">
        <w:rPr>
          <w:szCs w:val="26"/>
        </w:rPr>
        <w:t xml:space="preserve"> </w:t>
      </w:r>
      <w:r w:rsidRPr="004830FA">
        <w:rPr>
          <w:sz w:val="14"/>
          <w:szCs w:val="14"/>
        </w:rPr>
        <w:t>(</w:t>
      </w:r>
      <w:hyperlink r:id="rId10" w:anchor="bibr7-23326492241247786" w:history="1">
        <w:r w:rsidRPr="004830FA">
          <w:rPr>
            <w:sz w:val="14"/>
            <w:szCs w:val="14"/>
          </w:rPr>
          <w:t>Commons and Andrews 1958</w:t>
        </w:r>
      </w:hyperlink>
      <w:r w:rsidRPr="004830FA">
        <w:rPr>
          <w:sz w:val="14"/>
          <w:szCs w:val="14"/>
        </w:rPr>
        <w:t>:187).</w:t>
      </w:r>
    </w:p>
    <w:p w14:paraId="58F0DCCF" w14:textId="77777777" w:rsidR="004C52ED" w:rsidRPr="00DD14E9" w:rsidRDefault="004C52ED" w:rsidP="004C52ED">
      <w:pPr>
        <w:rPr>
          <w:u w:val="single"/>
        </w:rPr>
      </w:pPr>
      <w:r w:rsidRPr="0020583B">
        <w:rPr>
          <w:highlight w:val="green"/>
          <w:u w:val="single"/>
        </w:rPr>
        <w:t>Instead of promoting solidarity</w:t>
      </w:r>
      <w:r w:rsidRPr="00DD14E9">
        <w:rPr>
          <w:u w:val="single"/>
        </w:rPr>
        <w:t xml:space="preserve"> to combat White supremacy or build antiracist trade unions against the White capitalist class, </w:t>
      </w:r>
      <w:r w:rsidRPr="0020583B">
        <w:rPr>
          <w:highlight w:val="green"/>
          <w:u w:val="single"/>
        </w:rPr>
        <w:t>Sylvis</w:t>
      </w:r>
      <w:r w:rsidRPr="00DD14E9">
        <w:rPr>
          <w:u w:val="single"/>
        </w:rPr>
        <w:t xml:space="preserve"> and his fellow NLU delegate </w:t>
      </w:r>
      <w:r w:rsidRPr="0020583B">
        <w:rPr>
          <w:highlight w:val="green"/>
          <w:u w:val="single"/>
        </w:rPr>
        <w:t>directed</w:t>
      </w:r>
      <w:r w:rsidRPr="00DD14E9">
        <w:rPr>
          <w:u w:val="single"/>
        </w:rPr>
        <w:t xml:space="preserve"> their </w:t>
      </w:r>
      <w:r w:rsidRPr="0020583B">
        <w:rPr>
          <w:highlight w:val="green"/>
          <w:u w:val="single"/>
        </w:rPr>
        <w:t xml:space="preserve">antagonism toward Black workers, describing them </w:t>
      </w:r>
      <w:r w:rsidRPr="0020583B">
        <w:rPr>
          <w:rStyle w:val="Emphasis"/>
          <w:highlight w:val="green"/>
        </w:rPr>
        <w:t>as threats to be managed</w:t>
      </w:r>
      <w:r w:rsidRPr="00DD14E9">
        <w:rPr>
          <w:u w:val="single"/>
        </w:rPr>
        <w:t xml:space="preserve"> for the salvation of trade unions.</w:t>
      </w:r>
    </w:p>
    <w:p w14:paraId="2B53E172" w14:textId="77777777" w:rsidR="004C52ED" w:rsidRPr="00DD14E9" w:rsidRDefault="004C52ED" w:rsidP="004C52ED">
      <w:pPr>
        <w:rPr>
          <w:u w:val="single"/>
        </w:rPr>
      </w:pPr>
      <w:r w:rsidRPr="00DD14E9">
        <w:rPr>
          <w:sz w:val="14"/>
          <w:szCs w:val="14"/>
        </w:rPr>
        <w:t>Following Angie Beeman’s (2022:9) conceptualization of </w:t>
      </w:r>
      <w:r w:rsidRPr="00DD14E9">
        <w:rPr>
          <w:i/>
          <w:iCs/>
          <w:sz w:val="14"/>
          <w:szCs w:val="14"/>
        </w:rPr>
        <w:t>liberal White supremacy</w:t>
      </w:r>
      <w:r w:rsidRPr="00DD14E9">
        <w:rPr>
          <w:sz w:val="14"/>
          <w:szCs w:val="14"/>
        </w:rPr>
        <w:t>, here, progressive</w:t>
      </w:r>
      <w:r w:rsidRPr="003B3727">
        <w:t xml:space="preserve"> </w:t>
      </w:r>
      <w:r w:rsidRPr="00DD14E9">
        <w:rPr>
          <w:u w:val="single"/>
        </w:rPr>
        <w:t>White trade unionists deployed discursive tactics that “assert moral superiority” while maintaining control over definitions of injustice, seeking to dictate the terms by which Black labor could be included.</w:t>
      </w:r>
    </w:p>
    <w:p w14:paraId="4BFC89A3" w14:textId="77777777" w:rsidR="004C52ED" w:rsidRPr="00DD14E9" w:rsidRDefault="004C52ED" w:rsidP="004C52ED">
      <w:pPr>
        <w:rPr>
          <w:u w:val="single"/>
        </w:rPr>
      </w:pPr>
      <w:r w:rsidRPr="00DD14E9">
        <w:rPr>
          <w:sz w:val="14"/>
          <w:szCs w:val="14"/>
        </w:rPr>
        <w:t>Anti-Blackness thus saturated the political imaginaries of postbellum White labor organizers. From these examples,</w:t>
      </w:r>
      <w:r w:rsidRPr="003B3727">
        <w:t xml:space="preserve"> </w:t>
      </w:r>
      <w:r w:rsidRPr="00DD14E9">
        <w:rPr>
          <w:u w:val="single"/>
        </w:rPr>
        <w:t xml:space="preserve">we can see that </w:t>
      </w:r>
      <w:r w:rsidRPr="0020583B">
        <w:rPr>
          <w:highlight w:val="green"/>
          <w:u w:val="single"/>
        </w:rPr>
        <w:t>Black labor functions</w:t>
      </w:r>
      <w:r w:rsidRPr="00DD14E9">
        <w:rPr>
          <w:u w:val="single"/>
        </w:rPr>
        <w:t xml:space="preserve"> not only as a surplus labor force but also, following Frank B. Wilderson (2010), </w:t>
      </w:r>
      <w:r w:rsidRPr="0020583B">
        <w:rPr>
          <w:highlight w:val="green"/>
          <w:u w:val="single"/>
        </w:rPr>
        <w:t>as a fungible commodity for Whites’ possession in the afterlife of slavery</w:t>
      </w:r>
      <w:r w:rsidRPr="003B3727">
        <w:t xml:space="preserve">. </w:t>
      </w:r>
      <w:r w:rsidRPr="00DD14E9">
        <w:rPr>
          <w:sz w:val="14"/>
          <w:szCs w:val="14"/>
        </w:rPr>
        <w:t>Or, to draw on Cheryl I. Harris’s (1993) theorization on Whiteness as a form of property to defend: “</w:t>
      </w:r>
      <w:r w:rsidRPr="0020583B">
        <w:rPr>
          <w:highlight w:val="green"/>
          <w:u w:val="single"/>
        </w:rPr>
        <w:t>Possession</w:t>
      </w:r>
      <w:r w:rsidRPr="00DD14E9">
        <w:rPr>
          <w:u w:val="single"/>
        </w:rPr>
        <w:t xml:space="preserve">, the act necessary to lay the basis for rights in </w:t>
      </w:r>
      <w:r w:rsidRPr="00156557">
        <w:rPr>
          <w:u w:val="single"/>
        </w:rPr>
        <w:t>property, was defined to include only the cultural practices of whites</w:t>
      </w:r>
      <w:r w:rsidRPr="00156557">
        <w:t xml:space="preserve">” </w:t>
      </w:r>
      <w:r w:rsidRPr="00156557">
        <w:rPr>
          <w:sz w:val="14"/>
          <w:szCs w:val="14"/>
        </w:rPr>
        <w:t>(p. 1721).</w:t>
      </w:r>
      <w:r w:rsidRPr="00156557">
        <w:t xml:space="preserve"> </w:t>
      </w:r>
      <w:r w:rsidRPr="00156557">
        <w:rPr>
          <w:u w:val="single"/>
        </w:rPr>
        <w:t>This property relation illuminates White labor’s politics of inclusion that in essence centered on managing Black labor for the maintenance of trade unions as White institutions, in effect, reproducing Black bodies as possessions</w:t>
      </w:r>
      <w:r w:rsidRPr="00DD14E9">
        <w:rPr>
          <w:u w:val="single"/>
        </w:rPr>
        <w:t>.</w:t>
      </w:r>
    </w:p>
    <w:p w14:paraId="32390709" w14:textId="77777777" w:rsidR="004C52ED" w:rsidRPr="003B3727" w:rsidRDefault="004C52ED" w:rsidP="004C52ED">
      <w:r w:rsidRPr="008A1E2E">
        <w:rPr>
          <w:sz w:val="14"/>
          <w:szCs w:val="14"/>
        </w:rPr>
        <w:t>This is not to say that all White trade unionists were alike in their hostility to Black labor, but neither does it mean that pragmatic self-interest led them inexorably to a position of interracial solidarity. In some cases, the opposite occurred. That is</w:t>
      </w:r>
      <w:r w:rsidRPr="003B3727">
        <w:t xml:space="preserve">, </w:t>
      </w:r>
      <w:r w:rsidRPr="008A1E2E">
        <w:rPr>
          <w:u w:val="single"/>
        </w:rPr>
        <w:t xml:space="preserve">a few prominent White progressives championed biracial unionism but were forced to renege on their promises to Black labor because of the racism of the rank-and-file and </w:t>
      </w:r>
      <w:r w:rsidRPr="00254724">
        <w:rPr>
          <w:u w:val="single"/>
        </w:rPr>
        <w:t>local affiliates</w:t>
      </w:r>
      <w:r w:rsidRPr="00254724">
        <w:t>.</w:t>
      </w:r>
      <w:r w:rsidRPr="00254724">
        <w:rPr>
          <w:sz w:val="14"/>
          <w:szCs w:val="14"/>
        </w:rPr>
        <w:t xml:space="preserve"> A case in point is Terence Powderly, the leader of the Knights of Labor, who like the NLU, represents a case of failed interracial solidarity due in part to the leadership’s clash with the membership. In 1887, </w:t>
      </w:r>
      <w:r w:rsidRPr="00254724">
        <w:rPr>
          <w:u w:val="single"/>
        </w:rPr>
        <w:t>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w:t>
      </w:r>
      <w:r w:rsidRPr="00254724">
        <w:t xml:space="preserve"> </w:t>
      </w:r>
      <w:r w:rsidRPr="00254724">
        <w:rPr>
          <w:sz w:val="14"/>
          <w:szCs w:val="14"/>
        </w:rPr>
        <w:t xml:space="preserve">(Powderly to J.M. Bannon, July 8, 1887). While Powderly implied a wish to dismantle the color line, </w:t>
      </w:r>
      <w:r w:rsidRPr="00254724">
        <w:rPr>
          <w:u w:val="single"/>
        </w:rPr>
        <w:t xml:space="preserve">his response was not a retreat to the middle ground of self-interested solidarity, but to </w:t>
      </w:r>
      <w:r w:rsidRPr="00254724">
        <w:rPr>
          <w:rStyle w:val="Emphasis"/>
        </w:rPr>
        <w:t>segregation</w:t>
      </w:r>
      <w:r w:rsidRPr="00254724">
        <w:t>.</w:t>
      </w:r>
    </w:p>
    <w:p w14:paraId="50CFAF6C" w14:textId="77777777" w:rsidR="004C52ED" w:rsidRPr="00254724" w:rsidRDefault="004C52ED" w:rsidP="004C52ED">
      <w:pPr>
        <w:rPr>
          <w:sz w:val="18"/>
          <w:szCs w:val="18"/>
        </w:rPr>
      </w:pPr>
      <w:r w:rsidRPr="008A1E2E">
        <w:rPr>
          <w:u w:val="single"/>
        </w:rPr>
        <w:t>Powderly would publicly attempt to articulate this new</w:t>
      </w:r>
      <w:r w:rsidRPr="003B3727">
        <w:t xml:space="preserve"> </w:t>
      </w:r>
      <w:r w:rsidRPr="008A1E2E">
        <w:rPr>
          <w:sz w:val="18"/>
          <w:szCs w:val="18"/>
        </w:rPr>
        <w:t xml:space="preserve">position in 1889 at the St. Louis </w:t>
      </w:r>
      <w:r w:rsidRPr="00254724">
        <w:rPr>
          <w:sz w:val="18"/>
          <w:szCs w:val="18"/>
        </w:rPr>
        <w:t>Farmers’ Convention:</w:t>
      </w:r>
    </w:p>
    <w:p w14:paraId="4A89A331" w14:textId="77777777" w:rsidR="004C52ED" w:rsidRPr="008A1E2E" w:rsidRDefault="004C52ED" w:rsidP="004C52ED">
      <w:pPr>
        <w:rPr>
          <w:szCs w:val="26"/>
        </w:rPr>
      </w:pPr>
      <w:r w:rsidRPr="00254724">
        <w:rPr>
          <w:szCs w:val="26"/>
          <w:u w:val="single"/>
        </w:rPr>
        <w:t xml:space="preserve">We </w:t>
      </w:r>
      <w:r w:rsidRPr="0020583B">
        <w:rPr>
          <w:szCs w:val="26"/>
          <w:highlight w:val="green"/>
          <w:u w:val="single"/>
        </w:rPr>
        <w:t>believe</w:t>
      </w:r>
      <w:r w:rsidRPr="008A1E2E">
        <w:rPr>
          <w:szCs w:val="26"/>
          <w:u w:val="single"/>
        </w:rPr>
        <w:t xml:space="preserve"> the </w:t>
      </w:r>
      <w:r w:rsidRPr="0020583B">
        <w:rPr>
          <w:szCs w:val="26"/>
          <w:highlight w:val="green"/>
          <w:u w:val="single"/>
        </w:rPr>
        <w:t xml:space="preserve">Southern people are capable of managing the </w:t>
      </w:r>
      <w:r w:rsidRPr="00AC7843">
        <w:rPr>
          <w:strike/>
          <w:szCs w:val="26"/>
          <w:u w:val="single"/>
        </w:rPr>
        <w:t>negro</w:t>
      </w:r>
      <w:r>
        <w:rPr>
          <w:szCs w:val="26"/>
          <w:u w:val="single"/>
        </w:rPr>
        <w:t xml:space="preserve"> </w:t>
      </w:r>
      <w:r w:rsidRPr="00AC7843">
        <w:rPr>
          <w:szCs w:val="26"/>
          <w:highlight w:val="green"/>
          <w:u w:val="single"/>
        </w:rPr>
        <w:t>[Black person]</w:t>
      </w:r>
      <w:r w:rsidRPr="00AC7843">
        <w:rPr>
          <w:sz w:val="18"/>
          <w:szCs w:val="18"/>
          <w:highlight w:val="green"/>
        </w:rPr>
        <w:t>.</w:t>
      </w:r>
      <w:r w:rsidRPr="005318CD">
        <w:rPr>
          <w:sz w:val="18"/>
          <w:szCs w:val="18"/>
        </w:rPr>
        <w:t xml:space="preserve"> [Applause] The social relations of the races is not the question. We have nothing to do with that. We do not ask that you take these people to your bosom, but</w:t>
      </w:r>
      <w:r w:rsidRPr="008A1E2E">
        <w:rPr>
          <w:szCs w:val="26"/>
        </w:rPr>
        <w:t xml:space="preserve"> </w:t>
      </w:r>
      <w:r w:rsidRPr="005318CD">
        <w:rPr>
          <w:szCs w:val="26"/>
          <w:u w:val="single"/>
        </w:rPr>
        <w:t xml:space="preserve">we do ask that where the black man becomes a lever with which to oppress the white man . . . he shall be protected </w:t>
      </w:r>
      <w:r w:rsidRPr="005318CD">
        <w:rPr>
          <w:sz w:val="18"/>
          <w:szCs w:val="18"/>
        </w:rPr>
        <w:t>. . . [Cheers.] So far and no further. When it comes to my home that is my concern, and none have the right to say with whom I shall associate there. No man can do otherwise (</w:t>
      </w:r>
      <w:r w:rsidRPr="005318CD">
        <w:rPr>
          <w:i/>
          <w:iCs/>
          <w:sz w:val="18"/>
          <w:szCs w:val="18"/>
        </w:rPr>
        <w:t>Journal of the Knights of Labor</w:t>
      </w:r>
      <w:r w:rsidRPr="005318CD">
        <w:rPr>
          <w:sz w:val="18"/>
          <w:szCs w:val="18"/>
        </w:rPr>
        <w:t>, January 16, 1890).</w:t>
      </w:r>
    </w:p>
    <w:p w14:paraId="1D466A4A" w14:textId="77777777" w:rsidR="004C52ED" w:rsidRPr="005318CD" w:rsidRDefault="004C52ED" w:rsidP="004C52ED">
      <w:pPr>
        <w:rPr>
          <w:u w:val="single"/>
        </w:rPr>
      </w:pPr>
      <w:r w:rsidRPr="005318CD">
        <w:rPr>
          <w:u w:val="single"/>
        </w:rPr>
        <w:t>Powderly concedes that the federation cannot and should not compel members to oppose segregation socially</w:t>
      </w:r>
      <w:r w:rsidRPr="003B3727">
        <w:t xml:space="preserve">. </w:t>
      </w:r>
      <w:r w:rsidRPr="005318CD">
        <w:rPr>
          <w:sz w:val="18"/>
          <w:szCs w:val="18"/>
        </w:rPr>
        <w:t>Indeed,</w:t>
      </w:r>
      <w:r w:rsidRPr="003B3727">
        <w:t xml:space="preserve"> </w:t>
      </w:r>
      <w:r w:rsidRPr="005318CD">
        <w:rPr>
          <w:u w:val="single"/>
        </w:rPr>
        <w:t>he seems to imply for the crowd’s benefit that he would never welcome a Black man into his home. Consistent with the logic of possession, Powderly appeals to his audience to protect the Black man only when he “becomes a lever with which to oppress the white man</w:t>
      </w:r>
      <w:r w:rsidRPr="003B3727">
        <w:t xml:space="preserve">.” </w:t>
      </w:r>
      <w:r w:rsidRPr="005318CD">
        <w:rPr>
          <w:sz w:val="18"/>
          <w:szCs w:val="18"/>
        </w:rPr>
        <w:t>The message is clear:</w:t>
      </w:r>
      <w:r w:rsidRPr="003B3727">
        <w:t xml:space="preserve"> </w:t>
      </w:r>
      <w:r w:rsidRPr="005318CD">
        <w:rPr>
          <w:u w:val="single"/>
        </w:rPr>
        <w:t>If White labor does not possess and manage Black labor, then Black labor will be wielded by capitalists to weaken White labor power.</w:t>
      </w:r>
    </w:p>
    <w:p w14:paraId="31686A68" w14:textId="77777777" w:rsidR="004C52ED" w:rsidRPr="005318CD" w:rsidRDefault="004C52ED" w:rsidP="004C52ED">
      <w:pPr>
        <w:rPr>
          <w:sz w:val="18"/>
          <w:szCs w:val="18"/>
        </w:rPr>
      </w:pPr>
      <w:r w:rsidRPr="005318CD">
        <w:rPr>
          <w:sz w:val="18"/>
          <w:szCs w:val="18"/>
        </w:rPr>
        <w:t>Succession</w:t>
      </w:r>
    </w:p>
    <w:p w14:paraId="0DC6E33D" w14:textId="77777777" w:rsidR="004C52ED" w:rsidRPr="003B3727" w:rsidRDefault="004C52ED" w:rsidP="004C52ED">
      <w:r w:rsidRPr="00254724">
        <w:rPr>
          <w:sz w:val="18"/>
          <w:szCs w:val="18"/>
        </w:rPr>
        <w:t>Alongside the frames of homogenization and possession was the frame of</w:t>
      </w:r>
      <w:r w:rsidRPr="00254724">
        <w:t xml:space="preserve"> </w:t>
      </w:r>
      <w:r w:rsidRPr="00254724">
        <w:rPr>
          <w:rStyle w:val="Emphasis"/>
        </w:rPr>
        <w:t>succession</w:t>
      </w:r>
      <w:r w:rsidRPr="00254724">
        <w:rPr>
          <w:u w:val="single"/>
        </w:rPr>
        <w:t>, the notion that since the Black labor question had been settled, the Black working class must now address the White labor question of industrial servitude</w:t>
      </w:r>
      <w:r w:rsidRPr="00254724">
        <w:t xml:space="preserve">. </w:t>
      </w:r>
      <w:r w:rsidRPr="00254724">
        <w:rPr>
          <w:sz w:val="14"/>
          <w:szCs w:val="14"/>
        </w:rPr>
        <w:t>For example,</w:t>
      </w:r>
      <w:r w:rsidRPr="00254724">
        <w:t xml:space="preserve"> </w:t>
      </w:r>
      <w:r w:rsidRPr="00254724">
        <w:rPr>
          <w:u w:val="single"/>
        </w:rPr>
        <w:t>Ira Steward</w:t>
      </w:r>
      <w:r w:rsidRPr="00254724">
        <w:t xml:space="preserve">, </w:t>
      </w:r>
      <w:r w:rsidRPr="00254724">
        <w:rPr>
          <w:sz w:val="14"/>
          <w:szCs w:val="14"/>
        </w:rPr>
        <w:t>the leader of the movement for the eight-hour day,</w:t>
      </w:r>
      <w:r w:rsidRPr="00254724">
        <w:t xml:space="preserve"> </w:t>
      </w:r>
      <w:r w:rsidRPr="00254724">
        <w:rPr>
          <w:u w:val="single"/>
        </w:rPr>
        <w:t>spoke</w:t>
      </w:r>
      <w:r w:rsidRPr="00254724">
        <w:rPr>
          <w:sz w:val="14"/>
          <w:szCs w:val="14"/>
        </w:rPr>
        <w:t xml:space="preserve"> to workers at Faneuil Hall in Boston on November 2, 1865</w:t>
      </w:r>
      <w:r w:rsidRPr="00254724">
        <w:t xml:space="preserve">, </w:t>
      </w:r>
      <w:r w:rsidRPr="00254724">
        <w:rPr>
          <w:u w:val="single"/>
        </w:rPr>
        <w:t>juxtaposing slave emancipation and the labor question</w:t>
      </w:r>
      <w:r w:rsidRPr="003B3727">
        <w:t>:</w:t>
      </w:r>
    </w:p>
    <w:p w14:paraId="22084B44" w14:textId="77777777" w:rsidR="004C52ED" w:rsidRPr="00E6345A" w:rsidRDefault="004C52ED" w:rsidP="004C52ED">
      <w:pPr>
        <w:rPr>
          <w:sz w:val="14"/>
          <w:szCs w:val="14"/>
        </w:rPr>
      </w:pPr>
      <w:r w:rsidRPr="00E6345A">
        <w:rPr>
          <w:sz w:val="14"/>
          <w:szCs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333C3AB5" w14:textId="77777777" w:rsidR="004C52ED" w:rsidRPr="00E6345A" w:rsidRDefault="004C52ED" w:rsidP="004C52ED">
      <w:pPr>
        <w:rPr>
          <w:sz w:val="18"/>
          <w:szCs w:val="18"/>
        </w:rPr>
      </w:pPr>
      <w:r w:rsidRPr="00E6345A">
        <w:rPr>
          <w:u w:val="single"/>
        </w:rPr>
        <w:t>While Steward begins by announcing that the southern planters have been “crushed,” and all men of every color are “free</w:t>
      </w:r>
      <w:r w:rsidRPr="0020583B">
        <w:rPr>
          <w:u w:val="single"/>
        </w:rPr>
        <w:t>,”</w:t>
      </w:r>
      <w:r w:rsidRPr="00E6345A">
        <w:rPr>
          <w:u w:val="single"/>
        </w:rPr>
        <w:t xml:space="preserve"> </w:t>
      </w:r>
      <w:r w:rsidRPr="0020583B">
        <w:rPr>
          <w:highlight w:val="green"/>
          <w:u w:val="single"/>
        </w:rPr>
        <w:t>there is no mention of</w:t>
      </w:r>
      <w:r w:rsidRPr="00E6345A">
        <w:rPr>
          <w:u w:val="single"/>
        </w:rPr>
        <w:t xml:space="preserve"> the fight for </w:t>
      </w:r>
      <w:r w:rsidRPr="0020583B">
        <w:rPr>
          <w:highlight w:val="green"/>
          <w:u w:val="single"/>
        </w:rPr>
        <w:t>Black</w:t>
      </w:r>
      <w:r w:rsidRPr="00E6345A">
        <w:rPr>
          <w:u w:val="single"/>
        </w:rPr>
        <w:t xml:space="preserve"> </w:t>
      </w:r>
      <w:r w:rsidRPr="0020583B">
        <w:rPr>
          <w:highlight w:val="green"/>
          <w:u w:val="single"/>
        </w:rPr>
        <w:t>suffrage, land, or education</w:t>
      </w:r>
      <w:r w:rsidRPr="00E6345A">
        <w:rPr>
          <w:u w:val="single"/>
        </w:rPr>
        <w:t xml:space="preserve"> that preoccupied public discourse in this period. It was not Black emancipation that remained stalled</w:t>
      </w:r>
      <w:r w:rsidRPr="003B3727">
        <w:t xml:space="preserve"> </w:t>
      </w:r>
      <w:r w:rsidRPr="00E6345A">
        <w:rPr>
          <w:sz w:val="18"/>
          <w:szCs w:val="18"/>
        </w:rPr>
        <w:t>in Steward’s view</w:t>
      </w:r>
      <w:r w:rsidRPr="0020583B">
        <w:rPr>
          <w:sz w:val="18"/>
          <w:szCs w:val="18"/>
          <w:highlight w:val="green"/>
        </w:rPr>
        <w:t>,</w:t>
      </w:r>
      <w:r w:rsidRPr="0020583B">
        <w:rPr>
          <w:highlight w:val="green"/>
        </w:rPr>
        <w:t xml:space="preserve"> </w:t>
      </w:r>
      <w:r w:rsidRPr="0020583B">
        <w:rPr>
          <w:highlight w:val="green"/>
          <w:u w:val="single"/>
        </w:rPr>
        <w:t>but rather</w:t>
      </w:r>
      <w:r w:rsidRPr="00E6345A">
        <w:rPr>
          <w:u w:val="single"/>
        </w:rPr>
        <w:t xml:space="preserve"> the </w:t>
      </w:r>
      <w:r w:rsidRPr="0020583B">
        <w:rPr>
          <w:highlight w:val="green"/>
          <w:u w:val="single"/>
        </w:rPr>
        <w:t>payment of the “public debt” due to “the workingmen</w:t>
      </w:r>
      <w:r w:rsidRPr="00E6345A">
        <w:rPr>
          <w:u w:val="single"/>
        </w:rPr>
        <w:t xml:space="preserve"> of America,”</w:t>
      </w:r>
      <w:r w:rsidRPr="003B3727">
        <w:t xml:space="preserve"> </w:t>
      </w:r>
      <w:r w:rsidRPr="00E6345A">
        <w:rPr>
          <w:sz w:val="18"/>
          <w:szCs w:val="18"/>
        </w:rPr>
        <w:t>who defeated the planters ostensibly on behalf of the enslaved.</w:t>
      </w:r>
    </w:p>
    <w:p w14:paraId="28A504C7" w14:textId="77777777" w:rsidR="004C52ED" w:rsidRPr="00E6345A" w:rsidRDefault="004C52ED" w:rsidP="004C52ED">
      <w:pPr>
        <w:rPr>
          <w:u w:val="single"/>
        </w:rPr>
      </w:pPr>
      <w:r w:rsidRPr="00E6345A">
        <w:rPr>
          <w:sz w:val="14"/>
          <w:szCs w:val="14"/>
        </w:rPr>
        <w:t>Indeed, the rhetoric of the incipient labor movement was replete with the successor discourse.</w:t>
      </w:r>
      <w:r w:rsidRPr="003B3727">
        <w:t xml:space="preserve"> </w:t>
      </w:r>
      <w:r w:rsidRPr="00E6345A">
        <w:rPr>
          <w:u w:val="single"/>
        </w:rPr>
        <w:t>Eduard Schlaeger</w:t>
      </w:r>
      <w:r w:rsidRPr="003B3727">
        <w:t xml:space="preserve">, </w:t>
      </w:r>
      <w:r w:rsidRPr="00E6345A">
        <w:rPr>
          <w:sz w:val="18"/>
          <w:szCs w:val="18"/>
        </w:rPr>
        <w:t>the German language editor of the </w:t>
      </w:r>
      <w:r w:rsidRPr="00E6345A">
        <w:rPr>
          <w:i/>
          <w:iCs/>
          <w:sz w:val="18"/>
          <w:szCs w:val="18"/>
        </w:rPr>
        <w:t>Workingman’s Advocate</w:t>
      </w:r>
      <w:r w:rsidRPr="00E6345A">
        <w:rPr>
          <w:sz w:val="18"/>
          <w:szCs w:val="18"/>
        </w:rPr>
        <w:t xml:space="preserve">, </w:t>
      </w:r>
      <w:r w:rsidRPr="00E6345A">
        <w:rPr>
          <w:u w:val="single"/>
        </w:rPr>
        <w:t>would write that White workers “had settled the black labor question, and now . . . would settle the white labor question”</w:t>
      </w:r>
      <w:r w:rsidRPr="003B3727">
        <w:t xml:space="preserve"> </w:t>
      </w:r>
      <w:r w:rsidRPr="00E6345A">
        <w:rPr>
          <w:sz w:val="18"/>
          <w:szCs w:val="18"/>
        </w:rPr>
        <w:t>(</w:t>
      </w:r>
      <w:r w:rsidRPr="00E6345A">
        <w:rPr>
          <w:i/>
          <w:iCs/>
          <w:sz w:val="18"/>
          <w:szCs w:val="18"/>
        </w:rPr>
        <w:t>Chicago Times</w:t>
      </w:r>
      <w:r w:rsidRPr="00E6345A">
        <w:rPr>
          <w:sz w:val="18"/>
          <w:szCs w:val="18"/>
        </w:rPr>
        <w:t>, May 10, 1867: 5). In the same year, William H.</w:t>
      </w:r>
      <w:r w:rsidRPr="003B3727">
        <w:t xml:space="preserve"> </w:t>
      </w:r>
      <w:r w:rsidRPr="00E6345A">
        <w:rPr>
          <w:u w:val="single"/>
        </w:rPr>
        <w:t>Sylvis said that “</w:t>
      </w:r>
      <w:r w:rsidRPr="0020583B">
        <w:rPr>
          <w:highlight w:val="green"/>
          <w:u w:val="single"/>
        </w:rPr>
        <w:t>the labor reform movement is a second Emancipation Proclamation”</w:t>
      </w:r>
      <w:r w:rsidRPr="003B3727">
        <w:t xml:space="preserve"> </w:t>
      </w:r>
      <w:r w:rsidRPr="00E6345A">
        <w:rPr>
          <w:sz w:val="18"/>
          <w:szCs w:val="18"/>
        </w:rPr>
        <w:t xml:space="preserve">(Todes 1942:76). And in 1869, Richard F. Trevellick, a leader of the NLU and </w:t>
      </w:r>
      <w:r w:rsidRPr="00E6345A">
        <w:rPr>
          <w:u w:val="single"/>
        </w:rPr>
        <w:t>future leader of the Knights of Labor, said,</w:t>
      </w:r>
    </w:p>
    <w:p w14:paraId="5DB503A8" w14:textId="77777777" w:rsidR="004C52ED" w:rsidRPr="0020583B" w:rsidRDefault="004C52ED" w:rsidP="004C52ED">
      <w:pPr>
        <w:rPr>
          <w:szCs w:val="26"/>
        </w:rPr>
      </w:pPr>
      <w:r w:rsidRPr="0020583B">
        <w:rPr>
          <w:szCs w:val="26"/>
          <w:highlight w:val="green"/>
          <w:u w:val="single"/>
        </w:rPr>
        <w:t>The shackles had been knocked from</w:t>
      </w:r>
      <w:r w:rsidRPr="00E6345A">
        <w:rPr>
          <w:szCs w:val="26"/>
          <w:u w:val="single"/>
        </w:rPr>
        <w:t xml:space="preserve"> the </w:t>
      </w:r>
      <w:r w:rsidRPr="0020583B">
        <w:rPr>
          <w:szCs w:val="26"/>
          <w:highlight w:val="green"/>
          <w:u w:val="single"/>
        </w:rPr>
        <w:t>hands of the</w:t>
      </w:r>
      <w:r w:rsidRPr="00AC7843">
        <w:rPr>
          <w:strike/>
          <w:szCs w:val="26"/>
          <w:u w:val="single"/>
        </w:rPr>
        <w:t xml:space="preserve"> negro</w:t>
      </w:r>
      <w:r w:rsidRPr="00AC7843">
        <w:rPr>
          <w:szCs w:val="26"/>
          <w:u w:val="single"/>
        </w:rPr>
        <w:t xml:space="preserve"> </w:t>
      </w:r>
      <w:r>
        <w:rPr>
          <w:szCs w:val="26"/>
          <w:highlight w:val="green"/>
          <w:u w:val="single"/>
        </w:rPr>
        <w:t xml:space="preserve">[Black person] </w:t>
      </w:r>
      <w:r w:rsidRPr="0020583B">
        <w:rPr>
          <w:szCs w:val="26"/>
          <w:highlight w:val="green"/>
          <w:u w:val="single"/>
        </w:rPr>
        <w:t xml:space="preserve"> The next thing to be done was to strike them from the hands of the white man</w:t>
      </w:r>
      <w:r w:rsidRPr="00E6345A">
        <w:rPr>
          <w:szCs w:val="26"/>
          <w:u w:val="single"/>
        </w:rPr>
        <w:t>, and free him from his master,</w:t>
      </w:r>
      <w:r w:rsidRPr="00E6345A">
        <w:rPr>
          <w:szCs w:val="26"/>
        </w:rPr>
        <w:t xml:space="preserve"> </w:t>
      </w:r>
      <w:r w:rsidRPr="0020583B">
        <w:rPr>
          <w:sz w:val="18"/>
          <w:szCs w:val="18"/>
        </w:rPr>
        <w:t>the bond-holding interest and moneyed power of the nation (Workingman’s Advocate 1869).</w:t>
      </w:r>
    </w:p>
    <w:p w14:paraId="045A3B2C" w14:textId="77777777" w:rsidR="004C52ED" w:rsidRPr="0020583B" w:rsidRDefault="004C52ED" w:rsidP="004C52ED">
      <w:pPr>
        <w:rPr>
          <w:sz w:val="14"/>
          <w:szCs w:val="14"/>
        </w:rPr>
      </w:pPr>
      <w:r w:rsidRPr="0020583B">
        <w:rPr>
          <w:sz w:val="14"/>
          <w:szCs w:val="14"/>
        </w:rPr>
        <w:t>Instead of linking the ongoing project of Black emancipation to labor’s emancipation from capitalism, Trevellick and Schlaeger articulated sympathies for the White worker while framing the Black labor question as resolved. For them, the struggle ahead was not the settlement of Black labor’s ongoing deprivation, but rather, as Trevelick insists, to strike the shackles “from the hands of the white man.”</w:t>
      </w:r>
    </w:p>
    <w:p w14:paraId="149CB31F" w14:textId="77777777" w:rsidR="004C52ED" w:rsidRPr="0020583B" w:rsidRDefault="004C52ED" w:rsidP="004C52ED">
      <w:pPr>
        <w:rPr>
          <w:sz w:val="14"/>
          <w:szCs w:val="14"/>
        </w:rPr>
      </w:pPr>
      <w:r w:rsidRPr="0020583B">
        <w:rPr>
          <w:sz w:val="14"/>
          <w:szCs w:val="14"/>
        </w:rPr>
        <w:t>Given White labor’s strategies of ignoring Black labor’s conditions, chief among them labor market and union exclusion, Black trade unionists grew increasingly impatient. By 1869, after repeated attempts to secure a biracial admission policy to the NLU, Black laborers met in their own NLU meeting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workshops of this country . . . If American citizenship means anything at all, it means the freedom of labor” (Todes 1942:78). Accordingly, the assembly passed a resolution, saying,</w:t>
      </w:r>
    </w:p>
    <w:p w14:paraId="5A905F36" w14:textId="77777777" w:rsidR="004C52ED" w:rsidRPr="0020583B" w:rsidRDefault="004C52ED" w:rsidP="004C52ED">
      <w:pPr>
        <w:rPr>
          <w:sz w:val="14"/>
          <w:szCs w:val="14"/>
        </w:rPr>
      </w:pPr>
      <w:r w:rsidRPr="0020583B">
        <w:rPr>
          <w:sz w:val="14"/>
          <w:szCs w:val="14"/>
        </w:rPr>
        <w:t>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w:t>
      </w:r>
    </w:p>
    <w:p w14:paraId="6FA1883C" w14:textId="77777777" w:rsidR="004C52ED" w:rsidRPr="0020583B" w:rsidRDefault="004C52ED" w:rsidP="004C52ED">
      <w:pPr>
        <w:rPr>
          <w:sz w:val="14"/>
          <w:szCs w:val="14"/>
        </w:rPr>
      </w:pPr>
      <w:r w:rsidRPr="0020583B">
        <w:rPr>
          <w:sz w:val="14"/>
          <w:szCs w:val="14"/>
        </w:rPr>
        <w:t>Having failed to force the labor movement’s integration internally, Black NLU activists turned their organization into a vehicle for desegregating the trades through the ballot. As the </w:t>
      </w:r>
      <w:r w:rsidRPr="0020583B">
        <w:rPr>
          <w:i/>
          <w:iCs/>
          <w:sz w:val="14"/>
          <w:szCs w:val="14"/>
        </w:rPr>
        <w:t>New Era</w:t>
      </w:r>
      <w:r w:rsidRPr="0020583B">
        <w:rPr>
          <w:sz w:val="14"/>
          <w:szCs w:val="14"/>
        </w:rPr>
        <w:t>, newspaper of the fledgling Black labor movement, editorialized, the franchise would “lubricate the corroded hinges upon which swing wide the portals of the temple of industry, closed against the Northern Colored Man’s right to labor” (</w:t>
      </w:r>
      <w:hyperlink r:id="rId11" w:anchor="bibr50-23326492241247786" w:history="1">
        <w:r w:rsidRPr="0020583B">
          <w:rPr>
            <w:sz w:val="14"/>
            <w:szCs w:val="14"/>
          </w:rPr>
          <w:t>Wesley [1927] 1967</w:t>
        </w:r>
      </w:hyperlink>
      <w:r w:rsidRPr="0020583B">
        <w:rPr>
          <w:sz w:val="14"/>
          <w:szCs w:val="14"/>
        </w:rPr>
        <w:t>:172). Because of the White NLU’s ineffectual leadership and hostile membership, Black workers shifted to an institutional political strategy and petitioned Congress for a statutory end to employment discrimination (</w:t>
      </w:r>
      <w:hyperlink r:id="rId12" w:anchor="bibr8-23326492241247786" w:history="1">
        <w:r w:rsidRPr="0020583B">
          <w:rPr>
            <w:sz w:val="14"/>
            <w:szCs w:val="14"/>
          </w:rPr>
          <w:t>de Leon 2016</w:t>
        </w:r>
      </w:hyperlink>
      <w:r w:rsidRPr="0020583B">
        <w:rPr>
          <w:sz w:val="14"/>
          <w:szCs w:val="14"/>
        </w:rPr>
        <w:t>; </w:t>
      </w:r>
      <w:hyperlink r:id="rId13" w:anchor="bibr47-23326492241247786" w:history="1">
        <w:r w:rsidRPr="0020583B">
          <w:rPr>
            <w:sz w:val="14"/>
            <w:szCs w:val="14"/>
          </w:rPr>
          <w:t>Todes 1942</w:t>
        </w:r>
      </w:hyperlink>
      <w:r w:rsidRPr="0020583B">
        <w:rPr>
          <w:sz w:val="14"/>
          <w:szCs w:val="14"/>
        </w:rPr>
        <w:t>:79). Just as Black labor had to fight anti-Black exclusion at the national level, they were also forced to contend with various anti-Black exclusionary tactics at the local level in cities like Chicago.</w:t>
      </w:r>
    </w:p>
    <w:p w14:paraId="22F45C09" w14:textId="77777777" w:rsidR="004C52ED" w:rsidRPr="00D317B8" w:rsidRDefault="004C52ED" w:rsidP="004C52ED"/>
    <w:p w14:paraId="137B9106" w14:textId="77777777" w:rsidR="004C52ED" w:rsidRDefault="004C52ED" w:rsidP="004C52ED">
      <w:pPr>
        <w:pStyle w:val="Heading4"/>
        <w:rPr>
          <w:rFonts w:cs="Calibri"/>
        </w:rPr>
      </w:pPr>
      <w:r>
        <w:rPr>
          <w:rFonts w:cs="Calibri"/>
        </w:rPr>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w:t>
      </w:r>
      <w:r>
        <w:rPr>
          <w:rFonts w:cs="Calibri"/>
        </w:rPr>
        <w:t xml:space="preserve">which </w:t>
      </w:r>
      <w:r w:rsidRPr="003B3727">
        <w:rPr>
          <w:rFonts w:cs="Calibri"/>
        </w:rPr>
        <w:t>embraces the insurgent practices of</w:t>
      </w:r>
      <w:r>
        <w:rPr>
          <w:rFonts w:cs="Calibri"/>
        </w:rPr>
        <w:t xml:space="preserve"> riotous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are the grounds for fugitive care and your ‘workers’ revolution. </w:t>
      </w:r>
    </w:p>
    <w:p w14:paraId="06775F29" w14:textId="77777777" w:rsidR="004C52ED" w:rsidRPr="00E33572" w:rsidRDefault="004C52ED" w:rsidP="004C52ED">
      <w:pPr>
        <w:pStyle w:val="Heading4"/>
      </w:pPr>
      <w:r>
        <w:t xml:space="preserve">We affirm Esther Brown’s </w:t>
      </w:r>
      <w:r w:rsidRPr="009901B8">
        <w:rPr>
          <w:u w:val="single"/>
        </w:rPr>
        <w:t>refusal to labor.</w:t>
      </w:r>
      <w:r>
        <w:t xml:space="preserve"> </w:t>
      </w:r>
    </w:p>
    <w:p w14:paraId="2C8A626A" w14:textId="77777777" w:rsidR="004C52ED" w:rsidRPr="00897B37" w:rsidRDefault="004C52ED" w:rsidP="004C52ED">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fugitive care, riot, and radical idleness to resist the </w:t>
      </w:r>
      <w:r>
        <w:rPr>
          <w:rFonts w:cs="Calibri"/>
        </w:rPr>
        <w:t>S</w:t>
      </w:r>
      <w:r w:rsidRPr="003B3727">
        <w:rPr>
          <w:rFonts w:cs="Calibri"/>
        </w:rPr>
        <w:t>tate’s punishment of</w:t>
      </w:r>
      <w:r>
        <w:rPr>
          <w:rFonts w:cs="Calibri"/>
        </w:rPr>
        <w:t xml:space="preserve"> Black Women’s </w:t>
      </w:r>
      <w:r w:rsidRPr="003B3727">
        <w:rPr>
          <w:rFonts w:cs="Calibri"/>
        </w:rPr>
        <w:t xml:space="preserve">freedom. </w:t>
      </w:r>
    </w:p>
    <w:p w14:paraId="53EE5107" w14:textId="77777777" w:rsidR="004C52ED" w:rsidRPr="002B49EC" w:rsidRDefault="004C52ED" w:rsidP="004C52ED">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78A74F2F" w14:textId="77777777" w:rsidR="004C52ED" w:rsidRPr="003B3727" w:rsidRDefault="004C52ED" w:rsidP="004C52ED">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but </w:t>
      </w:r>
      <w:r w:rsidRPr="003B3727">
        <w:rPr>
          <w:highlight w:val="green"/>
          <w:u w:val="single"/>
        </w:rPr>
        <w:t>she</w:t>
      </w:r>
      <w:r w:rsidRPr="003B3727">
        <w:rPr>
          <w:u w:val="single"/>
        </w:rPr>
        <w:t xml:space="preserve"> well </w:t>
      </w:r>
      <w:r w:rsidRPr="003B3727">
        <w:rPr>
          <w:highlight w:val="green"/>
          <w:u w:val="single"/>
        </w:rPr>
        <w:t>understood that 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To wander</w:t>
      </w:r>
      <w:r w:rsidRPr="003B3727">
        <w:rPr>
          <w:u w:val="single"/>
        </w:rPr>
        <w:t xml:space="preserve"> through the streets of Harlem, </w:t>
      </w:r>
      <w:r w:rsidRPr="003B3727">
        <w:rPr>
          <w:highlight w:val="green"/>
          <w:u w:val="single"/>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4595AF84" w14:textId="77777777" w:rsidR="004C52ED" w:rsidRPr="003B3727" w:rsidRDefault="004C52ED" w:rsidP="004C52ED">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labourers — </w:t>
      </w:r>
      <w:r w:rsidRPr="003B3727">
        <w:rPr>
          <w:highlight w:val="green"/>
          <w:u w:val="single"/>
        </w:rPr>
        <w:t>she nodded in</w:t>
      </w:r>
      <w:r w:rsidRPr="003B3727">
        <w:rPr>
          <w:u w:val="single"/>
        </w:rPr>
        <w:t xml:space="preserve"> enthusiastic </w:t>
      </w:r>
      <w:r w:rsidRPr="003B3727">
        <w:rPr>
          <w:highlight w:val="green"/>
          <w:u w:val="single"/>
        </w:rPr>
        <w:t>agreement at all the wrong places</w:t>
      </w:r>
      <w:r w:rsidRPr="003B3727">
        <w:rPr>
          <w:u w:val="single"/>
        </w:rPr>
        <w:t xml:space="preserve"> — </w:t>
      </w:r>
      <w:r w:rsidRPr="003B3727">
        <w:rPr>
          <w:b/>
          <w:bCs/>
          <w:highlight w:val="green"/>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3B3727">
        <w:rPr>
          <w:b/>
          <w:bCs/>
          <w:highlight w:val="green"/>
          <w:u w:val="single"/>
        </w:rPr>
        <w:t>emphasized the limits of black feminist politics</w:t>
      </w:r>
      <w:r w:rsidRPr="003B3727">
        <w:rPr>
          <w:u w:val="single"/>
        </w:rPr>
        <w:t>.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 colored 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1A7B3518" w14:textId="77777777" w:rsidR="004C52ED" w:rsidRPr="003B3727" w:rsidRDefault="004C52ED" w:rsidP="004C52ED">
      <w:pPr>
        <w:rPr>
          <w:sz w:val="14"/>
          <w:szCs w:val="14"/>
        </w:rPr>
      </w:pPr>
      <w:r w:rsidRPr="003B3727">
        <w:rPr>
          <w:highlight w:val="green"/>
          <w:u w:val="single"/>
        </w:rPr>
        <w:t>It is not surprising that a</w:t>
      </w:r>
      <w:r w:rsidRPr="00994F26">
        <w:rPr>
          <w:u w:val="single"/>
        </w:rPr>
        <w:t xml:space="preserve"> </w:t>
      </w:r>
      <w:r w:rsidRPr="00994F26">
        <w:rPr>
          <w:strike/>
          <w:u w:val="single"/>
        </w:rPr>
        <w:t>negress</w:t>
      </w:r>
      <w:r w:rsidRPr="00994F26">
        <w:rPr>
          <w:u w:val="single"/>
        </w:rPr>
        <w:t xml:space="preserve"> </w:t>
      </w:r>
      <w:r>
        <w:rPr>
          <w:highlight w:val="green"/>
          <w:u w:val="single"/>
        </w:rPr>
        <w:t xml:space="preserve">[black girl] </w:t>
      </w:r>
      <w:r w:rsidRPr="00994F26">
        <w:rPr>
          <w:highlight w:val="green"/>
          <w:u w:val="single"/>
        </w:rPr>
        <w:t>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friends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03B0A0E8" w14:textId="77777777" w:rsidR="004C52ED" w:rsidRPr="003B3727" w:rsidRDefault="004C52ED" w:rsidP="004C52ED">
      <w:pPr>
        <w:rPr>
          <w:sz w:val="14"/>
          <w:szCs w:val="14"/>
        </w:rPr>
      </w:pPr>
      <w:r w:rsidRPr="003B3727">
        <w:rPr>
          <w:sz w:val="14"/>
          <w:szCs w:val="14"/>
        </w:rPr>
        <w:t xml:space="preserve">Wayward Experiments </w:t>
      </w:r>
    </w:p>
    <w:p w14:paraId="2A1986D3" w14:textId="77777777" w:rsidR="004C52ED" w:rsidRPr="003B3727" w:rsidRDefault="004C52ED" w:rsidP="004C52ED">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grandmother and they helped her raise her son. She had several lovers to whom she was bound by need and want, not by the law. </w:t>
      </w:r>
    </w:p>
    <w:p w14:paraId="30561C61" w14:textId="77777777" w:rsidR="004C52ED" w:rsidRPr="003B3727" w:rsidRDefault="004C52ED" w:rsidP="004C52ED">
      <w:r w:rsidRPr="003B3727">
        <w:rPr>
          <w:highlight w:val="green"/>
          <w:u w:val="single"/>
        </w:rPr>
        <w:t>Esther’s only luxury was idleness</w:t>
      </w:r>
      <w:r w:rsidRPr="003B3727">
        <w:rPr>
          <w:u w:val="single"/>
        </w:rPr>
        <w:t xml:space="preserve"> and she was fond of saying to her friends, “If you get up in the morning and feel tired, go back to sleep and then go to the theatre at night.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She picked up day 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728B72E7" w14:textId="77777777" w:rsidR="004C52ED" w:rsidRPr="003B3727" w:rsidRDefault="004C52ED" w:rsidP="004C52ED">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3B3727">
        <w:rPr>
          <w:highlight w:val="green"/>
          <w:u w:val="single"/>
        </w:rPr>
        <w:t>She preferred strolling</w:t>
      </w:r>
      <w:r w:rsidRPr="003B3727">
        <w:rPr>
          <w:u w:val="single"/>
        </w:rPr>
        <w:t xml:space="preserve"> along Harlem’s wide avenues </w:t>
      </w:r>
      <w:r w:rsidRPr="003B3727">
        <w:rPr>
          <w:highlight w:val="green"/>
          <w:u w:val="single"/>
        </w:rPr>
        <w:t>and losing herself in cabarets and 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6AC3F490" w14:textId="77777777" w:rsidR="004C52ED" w:rsidRPr="003B3727" w:rsidRDefault="004C52ED" w:rsidP="004C52ED">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7A8A20D6" w14:textId="77777777" w:rsidR="004C52ED" w:rsidRPr="003B3727" w:rsidRDefault="004C52ED" w:rsidP="004C52ED">
      <w:r w:rsidRPr="003B3727">
        <w:rPr>
          <w:highlight w:val="green"/>
          <w:u w:val="single"/>
        </w:rPr>
        <w:t>Esther Brown was 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3B3727">
        <w:rPr>
          <w:highlight w:val="green"/>
          <w:u w:val="single"/>
        </w:rPr>
        <w:t>the aim was to make</w:t>
      </w:r>
      <w:r w:rsidRPr="003B3727">
        <w:rPr>
          <w:u w:val="single"/>
        </w:rPr>
        <w:t xml:space="preserve"> an art of subsistence, </w:t>
      </w:r>
      <w:r w:rsidRPr="003B3727">
        <w:rPr>
          <w:highlight w:val="green"/>
          <w:u w:val="single"/>
        </w:rPr>
        <w:t>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She would celebrate that everyday something had tried to kill her and failed. She would make a beautiful life.</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a young woman who flitted from job to job and lover to lover was considered 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201A9A7F" w14:textId="77777777" w:rsidR="004C52ED" w:rsidRPr="00254724" w:rsidRDefault="004C52ED" w:rsidP="004C52ED">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3B3727">
        <w:rPr>
          <w:highlight w:val="green"/>
          <w:u w:val="single"/>
        </w:rPr>
        <w:t xml:space="preserve">wild thoughts, reckless dreams, interminable protests, spontaneous strikes, nonparticipation, willfulness, and bold-faced refusal </w:t>
      </w:r>
      <w:r w:rsidRPr="00254724">
        <w:rPr>
          <w:u w:val="single"/>
        </w:rPr>
        <w:t>redistributed the balance of need and want and sought a line of escape from debt and duty in the attempt to create a path elsewhere.</w:t>
      </w:r>
    </w:p>
    <w:p w14:paraId="37A5AB37" w14:textId="77777777" w:rsidR="004C52ED" w:rsidRPr="00994F26" w:rsidRDefault="004C52ED" w:rsidP="004C52ED">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994F26">
        <w:rPr>
          <w:rStyle w:val="Emphasis"/>
          <w:highlight w:val="green"/>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69A635D8" w14:textId="77777777" w:rsidR="004C52ED" w:rsidRPr="003B3727" w:rsidRDefault="004C52ED" w:rsidP="004C52ED">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994F26">
        <w:rPr>
          <w:rStyle w:val="Emphasis"/>
          <w:highlight w:val="green"/>
        </w:rPr>
        <w:t>The method is critica</w:t>
      </w:r>
      <w:r w:rsidRPr="003B3727">
        <w:rPr>
          <w:rStyle w:val="Emphasis"/>
          <w:highlight w:val="green"/>
        </w:rPr>
        <w:t>l fabulation.</w:t>
      </w:r>
      <w:r w:rsidRPr="003B3727">
        <w:rPr>
          <w:highlight w:val="green"/>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lives; but desire and the want of something better decide the contours of the telling. The narrative emulates the errant path of the wayward and moves from one story to another by way of encounter, chance meeting, proximity, and the sociality created by enclosure. It strives to convey the aspiration and longing of the wayward</w:t>
      </w:r>
      <w:r w:rsidRPr="003B3727">
        <w:rPr>
          <w:u w:val="single"/>
        </w:rPr>
        <w:t xml:space="preserve"> and the tumult and upheaval incited by the chorus.</w:t>
      </w:r>
    </w:p>
    <w:p w14:paraId="286C89A5" w14:textId="77777777" w:rsidR="004C52ED" w:rsidRPr="003B3727" w:rsidRDefault="004C52ED" w:rsidP="004C52ED">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driven not by</w:t>
      </w:r>
      <w:r w:rsidRPr="003B3727">
        <w:rPr>
          <w:u w:val="single"/>
        </w:rPr>
        <w:t xml:space="preserve"> uplift or </w:t>
      </w:r>
      <w:r w:rsidRPr="00994F26">
        <w:rPr>
          <w:rStyle w:val="Emphasis"/>
          <w:highlight w:val="green"/>
        </w:rPr>
        <w:t>the struggle for recognition</w:t>
      </w:r>
      <w:r w:rsidRPr="003B3727">
        <w:rPr>
          <w:u w:val="single"/>
        </w:rPr>
        <w:t xml:space="preserve"> or citize</w:t>
      </w:r>
      <w:r w:rsidRPr="00156557">
        <w:rPr>
          <w:u w:val="single"/>
        </w:rPr>
        <w:t>nsh</w:t>
      </w:r>
      <w:r w:rsidRPr="003B3727">
        <w:rPr>
          <w:u w:val="single"/>
        </w:rPr>
        <w:t xml:space="preserve">ip, </w:t>
      </w:r>
      <w:r w:rsidRPr="00994F26">
        <w:rPr>
          <w:highlight w:val="green"/>
          <w:u w:val="single"/>
        </w:rPr>
        <w:t>but b</w:t>
      </w:r>
      <w:r w:rsidRPr="003B3727">
        <w:rPr>
          <w:highlight w:val="green"/>
          <w:u w:val="single"/>
        </w:rPr>
        <w:t>y the vision of a world that would guarantee</w:t>
      </w:r>
      <w:r w:rsidRPr="003B3727">
        <w:rPr>
          <w:u w:val="single"/>
        </w:rPr>
        <w:t xml:space="preserve"> to every human being free </w:t>
      </w:r>
      <w:r w:rsidRPr="003B3727">
        <w:rPr>
          <w:highlight w:val="green"/>
          <w:u w:val="single"/>
        </w:rPr>
        <w:t>access to earth and</w:t>
      </w:r>
      <w:r w:rsidRPr="003B3727">
        <w:rPr>
          <w:u w:val="single"/>
        </w:rPr>
        <w:t xml:space="preserve"> full </w:t>
      </w:r>
      <w:r w:rsidRPr="003B3727">
        <w:rPr>
          <w:highlight w:val="green"/>
          <w:u w:val="single"/>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3B3727">
        <w:rPr>
          <w:highlight w:val="green"/>
          <w:u w:val="single"/>
        </w:rPr>
        <w:t>free love and free motherhood would not be criminalized and punished.</w:t>
      </w:r>
      <w:r w:rsidRPr="003B3727">
        <w:rPr>
          <w:u w:val="single"/>
        </w:rPr>
        <w:t xml:space="preserve"> To appreciate the beautiful experiments of Esther Brown and her friends, </w:t>
      </w:r>
      <w:r w:rsidRPr="003B3727">
        <w:rPr>
          <w:highlight w:val="green"/>
          <w:u w:val="single"/>
        </w:rPr>
        <w:t>one needs first to conceive something as unimaginable</w:t>
      </w:r>
      <w:r w:rsidRPr="003B3727">
        <w:rPr>
          <w:u w:val="single"/>
        </w:rPr>
        <w:t xml:space="preserve"> and unprecedented </w:t>
      </w:r>
      <w:r w:rsidRPr="003B3727">
        <w:rPr>
          <w:b/>
          <w:bCs/>
          <w:highlight w:val="green"/>
          <w:u w:val="single"/>
        </w:rPr>
        <w:t>as too fast girls and surplus women and whores producing “</w:t>
      </w:r>
      <w:r w:rsidRPr="003B3727">
        <w:rPr>
          <w:rStyle w:val="Emphasis"/>
          <w:highlight w:val="green"/>
        </w:rPr>
        <w:t>thought of the outside</w:t>
      </w:r>
      <w:r w:rsidRPr="003B3727">
        <w:rPr>
          <w:u w:val="single"/>
        </w:rPr>
        <w:t xml:space="preserve">,” that is, thought directed toward the outer bound of what is possible. Such far-reaching notions of what could be were the fruit of centuries of mutual aid, which was organized in stealth and paraded in public view. </w:t>
      </w:r>
    </w:p>
    <w:p w14:paraId="66E9412D" w14:textId="77777777" w:rsidR="004C52ED" w:rsidRDefault="004C52ED" w:rsidP="004C52ED">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1D764B11" w14:textId="77777777" w:rsidR="004C52ED" w:rsidRDefault="004C52ED" w:rsidP="004C52ED">
      <w:pPr>
        <w:rPr>
          <w:u w:val="single"/>
        </w:rPr>
      </w:pPr>
    </w:p>
    <w:p w14:paraId="5E2A9E58" w14:textId="77777777" w:rsidR="004C52ED" w:rsidRPr="00276D25" w:rsidRDefault="004C52ED" w:rsidP="004C52ED">
      <w:pPr>
        <w:pStyle w:val="Heading4"/>
        <w:rPr>
          <w:i/>
          <w:iCs w:val="0"/>
        </w:rPr>
      </w:pPr>
      <w:r w:rsidRPr="00276D25">
        <w:rPr>
          <w:i/>
          <w:iCs w:val="0"/>
        </w:rPr>
        <w:t>Fall gently, snowflakes</w:t>
      </w:r>
      <w:r w:rsidRPr="00276D25">
        <w:rPr>
          <w:i/>
          <w:iCs w:val="0"/>
        </w:rPr>
        <w:br/>
        <w:t>Cover me with white</w:t>
      </w:r>
      <w:r w:rsidRPr="00276D25">
        <w:rPr>
          <w:i/>
          <w:iCs w:val="0"/>
        </w:rPr>
        <w:br/>
        <w:t>Cold icy kisses and</w:t>
      </w:r>
      <w:r w:rsidRPr="00276D25">
        <w:rPr>
          <w:i/>
          <w:iCs w:val="0"/>
        </w:rPr>
        <w:br/>
        <w:t>Let me rest tonight.</w:t>
      </w:r>
    </w:p>
    <w:p w14:paraId="240987A3" w14:textId="77777777" w:rsidR="004C52ED" w:rsidRPr="00C02C64" w:rsidRDefault="004C52ED" w:rsidP="004C52ED">
      <w:pPr>
        <w:rPr>
          <w:b/>
          <w:bCs/>
          <w:szCs w:val="26"/>
          <w:u w:val="single"/>
        </w:rPr>
      </w:pPr>
    </w:p>
    <w:p w14:paraId="1CA540BF" w14:textId="77777777" w:rsidR="004C52ED" w:rsidRDefault="004C52ED" w:rsidP="004C52ED">
      <w:pPr>
        <w:pStyle w:val="Heading4"/>
      </w:pPr>
      <w:r>
        <w:t xml:space="preserve">The State’s </w:t>
      </w:r>
      <w:r w:rsidRPr="005D2C1F">
        <w:rPr>
          <w:u w:val="single"/>
        </w:rPr>
        <w:t>criminalization</w:t>
      </w:r>
      <w:r>
        <w:t xml:space="preserve"> of Black leisure, joy, community,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the </w:t>
      </w:r>
      <w:r w:rsidRPr="001778B6">
        <w:rPr>
          <w:u w:val="single"/>
        </w:rPr>
        <w:t>right not to work</w:t>
      </w:r>
      <w:r>
        <w:t xml:space="preserve"> and to exist in freedom without penalty. </w:t>
      </w:r>
    </w:p>
    <w:p w14:paraId="0AB1B2A3" w14:textId="77777777" w:rsidR="004C52ED" w:rsidRPr="00276D25" w:rsidRDefault="004C52ED" w:rsidP="004C52ED">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5E1EC31F" w14:textId="77777777" w:rsidR="004C52ED" w:rsidRPr="00A43D61" w:rsidRDefault="004C52ED" w:rsidP="004C52ED">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Loitering. Riotous and Disorderly. Solicitation</w:t>
      </w:r>
      <w:r w:rsidRPr="00A43D61">
        <w:rPr>
          <w:u w:val="single"/>
        </w:rPr>
        <w:t xml:space="preserve">. Violation of the Tenement House Law. Who knew that </w:t>
      </w:r>
      <w:r w:rsidRPr="008D4638">
        <w:rPr>
          <w:highlight w:val="green"/>
          <w:u w:val="single"/>
        </w:rPr>
        <w:t>being too loud</w:t>
      </w:r>
      <w:r w:rsidRPr="00254724">
        <w:rPr>
          <w:u w:val="single"/>
        </w:rPr>
        <w:t>, or loitering in the hallway of your building or on the fro</w:t>
      </w:r>
      <w:r w:rsidRPr="00156557">
        <w:rPr>
          <w:u w:val="single"/>
        </w:rPr>
        <w:t>nt</w:t>
      </w:r>
      <w:r w:rsidRPr="00254724">
        <w:rPr>
          <w:u w:val="single"/>
        </w:rPr>
        <w:t xml:space="preserve"> stoop </w:t>
      </w:r>
      <w:r w:rsidRPr="008D4638">
        <w:rPr>
          <w:highlight w:val="green"/>
          <w:u w:val="single"/>
        </w:rPr>
        <w:t>was a violation of the law;</w:t>
      </w:r>
      <w:r w:rsidRPr="00A43D61">
        <w:rPr>
          <w:u w:val="single"/>
        </w:rPr>
        <w:t xml:space="preserve"> or </w:t>
      </w:r>
      <w:r w:rsidRPr="008D4638">
        <w:rPr>
          <w:highlight w:val="green"/>
          <w:u w:val="single"/>
        </w:rPr>
        <w:t>making a date with someone</w:t>
      </w:r>
      <w:r w:rsidRPr="00A43D61">
        <w:rPr>
          <w:u w:val="single"/>
        </w:rPr>
        <w:t xml:space="preserve"> you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5D306708" w14:textId="77777777" w:rsidR="004C52ED" w:rsidRPr="007F1B6F" w:rsidRDefault="004C52ED" w:rsidP="004C52ED">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willingness to have a good time with a stranger or the likelihood of </w:t>
      </w:r>
      <w:r w:rsidRPr="008D4638">
        <w:rPr>
          <w:highlight w:val="green"/>
          <w:u w:val="single"/>
        </w:rPr>
        <w:t>engaging in</w:t>
      </w:r>
      <w:r w:rsidRPr="007F1B6F">
        <w:rPr>
          <w:u w:val="single"/>
        </w:rPr>
        <w:t xml:space="preserve"> an immoral act — </w:t>
      </w:r>
      <w:r w:rsidRPr="008D4638">
        <w:rPr>
          <w:highlight w:val="green"/>
          <w:u w:val="single"/>
        </w:rPr>
        <w:t>sexual intimacy outside of marriage</w:t>
      </w:r>
      <w:r w:rsidRPr="007F1B6F">
        <w:rPr>
          <w:u w:val="single"/>
        </w:rPr>
        <w:t xml:space="preserve"> — </w:t>
      </w:r>
      <w:r w:rsidRPr="008D4638">
        <w:rPr>
          <w:highlight w:val="green"/>
          <w:u w:val="single"/>
        </w:rPr>
        <w:t>was sufficient evidence of wrongdoing</w:t>
      </w:r>
      <w:r w:rsidRPr="007F1B6F">
        <w:rPr>
          <w:u w:val="single"/>
        </w:rPr>
        <w:t xml:space="preserve">. To be willing or willful was the offense to be </w:t>
      </w:r>
      <w:r w:rsidRPr="00254724">
        <w:rPr>
          <w:u w:val="single"/>
        </w:rPr>
        <w:t>punished. The only way to</w:t>
      </w:r>
      <w:r w:rsidRPr="00254724">
        <w:rPr>
          <w:sz w:val="16"/>
        </w:rPr>
        <w:t xml:space="preserve"> counter the presumption of wrongdoing and </w:t>
      </w:r>
      <w:r w:rsidRPr="00254724">
        <w:rPr>
          <w:u w:val="single"/>
        </w:rPr>
        <w:t>establish innocence was to give a good account of onesel</w:t>
      </w:r>
      <w:r w:rsidRPr="007F1B6F">
        <w:rPr>
          <w:u w:val="single"/>
        </w:rPr>
        <w:t xml:space="preserve">f. </w:t>
      </w:r>
      <w:r w:rsidRPr="008D4638">
        <w:rPr>
          <w:highlight w:val="green"/>
          <w:u w:val="single"/>
        </w:rPr>
        <w:t>Esther failed to do this as did many young women</w:t>
      </w:r>
      <w:r w:rsidRPr="007F1B6F">
        <w:rPr>
          <w:u w:val="single"/>
        </w:rPr>
        <w:t xml:space="preserve"> who passed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8D4638">
        <w:rPr>
          <w:highlight w:val="green"/>
          <w:u w:val="single"/>
        </w:rPr>
        <w:t>She</w:t>
      </w:r>
      <w:r w:rsidRPr="007F1B6F">
        <w:rPr>
          <w:u w:val="single"/>
        </w:rPr>
        <w:t xml:space="preserve"> readily </w:t>
      </w:r>
      <w:r w:rsidRPr="008D4638">
        <w:rPr>
          <w:highlight w:val="green"/>
          <w:u w:val="single"/>
        </w:rPr>
        <w:t>admitted</w:t>
      </w:r>
      <w:r w:rsidRPr="007F1B6F">
        <w:rPr>
          <w:u w:val="single"/>
        </w:rPr>
        <w:t xml:space="preserve"> that </w:t>
      </w:r>
      <w:r w:rsidRPr="008D4638">
        <w:rPr>
          <w:highlight w:val="green"/>
          <w:u w:val="single"/>
        </w:rPr>
        <w:t>she hated to work</w:t>
      </w:r>
      <w:r w:rsidRPr="006D582F">
        <w:rPr>
          <w:highlight w:val="green"/>
          <w:u w:val="single"/>
        </w:rPr>
        <w:t xml:space="preserve">, </w:t>
      </w:r>
      <w:r w:rsidRPr="00254724">
        <w:rPr>
          <w:u w:val="single"/>
        </w:rPr>
        <w:t>not bothering to distinguish between the conditions of work available to her and some ideal of work that she and none she knew had ever experienced</w:t>
      </w:r>
      <w:r w:rsidRPr="006D582F">
        <w:rPr>
          <w:highlight w:val="green"/>
          <w:u w:val="single"/>
        </w:rPr>
        <w:t xml:space="preserve">. She </w:t>
      </w:r>
      <w:r w:rsidRPr="008D4638">
        <w:rPr>
          <w:highlight w:val="green"/>
          <w:u w:val="single"/>
        </w:rPr>
        <w:t>was convicted because she was unemployed</w:t>
      </w:r>
      <w:r w:rsidRPr="007F1B6F">
        <w:rPr>
          <w:u w:val="single"/>
        </w:rPr>
        <w:t xml:space="preserve"> and “leading the life of a prostitute</w:t>
      </w:r>
      <w:r w:rsidRPr="00254724">
        <w:rPr>
          <w:u w:val="single"/>
        </w:rPr>
        <w:t>.” One could lead the life of a prostitute without actually being one.</w:t>
      </w:r>
      <w:r w:rsidRPr="007F1B6F">
        <w:rPr>
          <w:u w:val="single"/>
        </w:rPr>
        <w:t xml:space="preserve"> </w:t>
      </w:r>
    </w:p>
    <w:p w14:paraId="24ED97E4" w14:textId="77777777" w:rsidR="004C52ED" w:rsidRPr="00276D25" w:rsidRDefault="004C52ED" w:rsidP="004C52ED">
      <w:pPr>
        <w:rPr>
          <w:sz w:val="16"/>
          <w:szCs w:val="14"/>
        </w:rPr>
      </w:pPr>
      <w:r w:rsidRPr="00276D25">
        <w:rPr>
          <w:sz w:val="16"/>
          <w:szCs w:val="18"/>
        </w:rPr>
        <w:t>With no proof of employment, Esther was indicted for vagrancy under the Tenement House Law.</w:t>
      </w:r>
      <w:r w:rsidRPr="00276D25">
        <w:rPr>
          <w:sz w:val="16"/>
        </w:rPr>
        <w:t xml:space="preserve"> </w:t>
      </w:r>
      <w:r w:rsidRPr="008D4638">
        <w:rPr>
          <w:highlight w:val="green"/>
          <w:u w:val="single"/>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were </w:t>
      </w:r>
      <w:r w:rsidRPr="008D4638">
        <w:rPr>
          <w:highlight w:val="green"/>
          <w:u w:val="single"/>
        </w:rPr>
        <w:t>used</w:t>
      </w:r>
      <w:r w:rsidRPr="007F1B6F">
        <w:rPr>
          <w:u w:val="single"/>
        </w:rPr>
        <w:t xml:space="preserve"> primarily </w:t>
      </w:r>
      <w:r w:rsidRPr="008D4638">
        <w:rPr>
          <w:highlight w:val="green"/>
          <w:u w:val="single"/>
        </w:rPr>
        <w:t>to target</w:t>
      </w:r>
      <w:r w:rsidRPr="007F1B6F">
        <w:rPr>
          <w:u w:val="single"/>
        </w:rPr>
        <w:t xml:space="preserve"> young </w:t>
      </w:r>
      <w:r w:rsidRPr="008D4638">
        <w:rPr>
          <w:highlight w:val="green"/>
          <w:u w:val="single"/>
        </w:rPr>
        <w:t>women for prostitution</w:t>
      </w:r>
      <w:r w:rsidRPr="007F1B6F">
        <w:rPr>
          <w:u w:val="single"/>
        </w:rPr>
        <w:t xml:space="preserve">. </w:t>
      </w:r>
      <w:r w:rsidRPr="00276D25">
        <w:rPr>
          <w:sz w:val="16"/>
          <w:szCs w:val="18"/>
        </w:rPr>
        <w:t>To be charged was to be sentenced since the Women’s Court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judge </w:t>
      </w:r>
      <w:r w:rsidRPr="008D4638">
        <w:rPr>
          <w:highlight w:val="green"/>
          <w:u w:val="single"/>
        </w:rPr>
        <w:t>were sentenced 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8D4638">
        <w:rPr>
          <w:highlight w:val="green"/>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8D4638">
        <w:rPr>
          <w:highlight w:val="green"/>
          <w:u w:val="single"/>
        </w:rPr>
        <w:t>consensual ones with no cash</w:t>
      </w:r>
      <w:r w:rsidRPr="007F1B6F">
        <w:rPr>
          <w:u w:val="single"/>
        </w:rPr>
        <w:t xml:space="preserve"> exchanging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49E8D494" w14:textId="77777777" w:rsidR="004C52ED" w:rsidRPr="00276D25" w:rsidRDefault="004C52ED" w:rsidP="004C52ED">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The vagrancy laws of England were adopted</w:t>
      </w:r>
      <w:r w:rsidRPr="00E27436">
        <w:rPr>
          <w:u w:val="single"/>
        </w:rPr>
        <w:t xml:space="preserve"> in the North American colonies and invigorated with a new force and scope </w:t>
      </w:r>
      <w:r w:rsidRPr="008D4638">
        <w:rPr>
          <w:highlight w:val="green"/>
          <w:u w:val="single"/>
        </w:rPr>
        <w:t>after Emancipation</w:t>
      </w:r>
      <w:r w:rsidRPr="00E27436">
        <w:rPr>
          <w:u w:val="single"/>
        </w:rPr>
        <w:t xml:space="preserve"> and the demise of Reconstruction. </w:t>
      </w:r>
      <w:r w:rsidRPr="008D4638">
        <w:rPr>
          <w:highlight w:val="green"/>
          <w:u w:val="single"/>
        </w:rPr>
        <w:t>They 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043007F0" w14:textId="77777777" w:rsidR="004C52ED" w:rsidRPr="00F3155D" w:rsidRDefault="004C52ED" w:rsidP="004C52ED">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and, more importantly</w:t>
      </w:r>
      <w:r w:rsidRPr="00276D25">
        <w:rPr>
          <w:sz w:val="16"/>
          <w:szCs w:val="18"/>
          <w:highlight w:val="green"/>
        </w:rPr>
        <w:t xml:space="preserve">, </w:t>
      </w:r>
      <w:r w:rsidRPr="008D4638">
        <w:rPr>
          <w:highlight w:val="green"/>
          <w:u w:val="single"/>
        </w:rPr>
        <w:t>to control the propertyless.</w:t>
      </w:r>
      <w:r w:rsidRPr="00E27436">
        <w:rPr>
          <w:u w:val="single"/>
        </w:rPr>
        <w:t xml:space="preserve"> Those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8D4638">
        <w:rPr>
          <w:highlight w:val="green"/>
          <w:u w:val="single"/>
        </w:rPr>
        <w:t>Is this man your husband?</w:t>
      </w:r>
      <w:r w:rsidRPr="00735989">
        <w:rPr>
          <w:u w:val="single"/>
        </w:rPr>
        <w:t xml:space="preserve"> </w:t>
      </w:r>
      <w:r w:rsidRPr="00F3155D">
        <w:rPr>
          <w:rStyle w:val="Emphasis"/>
        </w:rPr>
        <w:t xml:space="preserve">Those without proof of employment and refusing to labor were in all likelihood guilty of crime — vagrancy or prostitution. </w:t>
      </w:r>
    </w:p>
    <w:p w14:paraId="41AD3151" w14:textId="77777777" w:rsidR="004C52ED" w:rsidRPr="00276D25" w:rsidRDefault="004C52ED" w:rsidP="004C52ED">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the </w:t>
      </w:r>
      <w:r w:rsidRPr="00D12B0F">
        <w:rPr>
          <w:rStyle w:val="Emphasis"/>
          <w:highlight w:val="green"/>
        </w:rPr>
        <w:t>right 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2C49D3EF" w14:textId="77777777" w:rsidR="004C52ED" w:rsidRPr="00156557" w:rsidRDefault="004C52ED" w:rsidP="004C52ED">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275433B2" w14:textId="77777777" w:rsidR="004C52ED" w:rsidRPr="00912F72" w:rsidRDefault="004C52ED" w:rsidP="004C52ED">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assembled in a riotous manner. Gatherings that were too loud or too unruly or too 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mores</w:t>
      </w:r>
      <w:r w:rsidRPr="00276D25">
        <w:rPr>
          <w:sz w:val="16"/>
        </w:rPr>
        <w:t xml:space="preserve">. </w:t>
      </w:r>
      <w:r w:rsidRPr="00677075">
        <w:rPr>
          <w:highlight w:val="green"/>
          <w:u w:val="single"/>
        </w:rPr>
        <w:t>The lives of the wayward were riotous, queer, disposed to extravagance and wanton living.</w:t>
      </w:r>
      <w:r w:rsidRPr="00912F72">
        <w:rPr>
          <w:u w:val="single"/>
        </w:rPr>
        <w:t xml:space="preserve"> </w:t>
      </w:r>
      <w:r w:rsidRPr="00254724">
        <w:rPr>
          <w:u w:val="single"/>
        </w:rPr>
        <w:t xml:space="preserve">This </w:t>
      </w:r>
      <w:r w:rsidRPr="00254724">
        <w:rPr>
          <w:rStyle w:val="Emphasis"/>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644FEC28" w14:textId="77777777" w:rsidR="004C52ED" w:rsidRPr="00912F72" w:rsidRDefault="004C52ED" w:rsidP="004C52ED">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6923B915" w14:textId="77777777" w:rsidR="004C52ED" w:rsidRPr="00254724" w:rsidRDefault="004C52ED" w:rsidP="004C52ED">
      <w:pPr>
        <w:rPr>
          <w:u w:val="single"/>
        </w:rPr>
      </w:pPr>
      <w:r w:rsidRPr="00276D25">
        <w:rPr>
          <w:rStyle w:val="Emphasis"/>
        </w:rPr>
        <w:t xml:space="preserve">Esther Brown was </w:t>
      </w:r>
      <w:r w:rsidRPr="00254724">
        <w:rPr>
          <w:rStyle w:val="Emphasis"/>
        </w:rPr>
        <w:t>confronted with a choice that was no choice at all: volunteer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they were </w:t>
      </w:r>
      <w:r w:rsidRPr="00677075">
        <w:rPr>
          <w:highlight w:val="green"/>
          <w:u w:val="single"/>
        </w:rPr>
        <w:t>marked by the taint of promiscuity</w:t>
      </w:r>
      <w:r w:rsidRPr="00912F72">
        <w:rPr>
          <w:u w:val="single"/>
        </w:rPr>
        <w:t xml:space="preserve">, pathology, and </w:t>
      </w:r>
      <w:r w:rsidRPr="00677075">
        <w:rPr>
          <w:highlight w:val="green"/>
          <w:u w:val="single"/>
        </w:rPr>
        <w:t>illegality</w:t>
      </w:r>
      <w:r w:rsidRPr="00912F72">
        <w:rPr>
          <w:u w:val="single"/>
        </w:rPr>
        <w:t xml:space="preserve">, </w:t>
      </w:r>
      <w:r w:rsidRPr="00677075">
        <w:rPr>
          <w:highlight w:val="green"/>
          <w:u w:val="single"/>
        </w:rPr>
        <w:t>sheltering nameless children</w:t>
      </w:r>
      <w:r w:rsidRPr="00912F72">
        <w:rPr>
          <w:u w:val="single"/>
        </w:rPr>
        <w:t xml:space="preserve"> and strangers, </w:t>
      </w:r>
      <w:r w:rsidRPr="00677075">
        <w:rPr>
          <w:highlight w:val="green"/>
          <w:u w:val="single"/>
        </w:rPr>
        <w:t>nurturing 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1A8052D1" w14:textId="77777777" w:rsidR="004C52ED" w:rsidRPr="00912F72" w:rsidRDefault="004C52ED" w:rsidP="004C52ED">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plantation was not abolished but 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47F5DCE3" w14:textId="77777777" w:rsidR="004C52ED" w:rsidRDefault="004C52ED" w:rsidP="004C52ED">
      <w:pPr>
        <w:rPr>
          <w:u w:val="single"/>
        </w:rPr>
      </w:pPr>
      <w:r w:rsidRPr="00CB419D">
        <w:rPr>
          <w:highlight w:val="green"/>
          <w:u w:val="single"/>
        </w:rPr>
        <w:t>State violence</w:t>
      </w:r>
      <w:r w:rsidRPr="00912F72">
        <w:rPr>
          <w:u w:val="single"/>
        </w:rPr>
        <w:t xml:space="preserve">, incarceration, </w:t>
      </w:r>
      <w:r w:rsidRPr="00254724">
        <w:rPr>
          <w:u w:val="single"/>
        </w:rPr>
        <w:t xml:space="preserve">and </w:t>
      </w:r>
      <w:r w:rsidRPr="00CB419D">
        <w:rPr>
          <w:highlight w:val="green"/>
          <w:u w:val="single"/>
        </w:rPr>
        <w:t>contro</w:t>
      </w:r>
      <w:r w:rsidRPr="00912F72">
        <w:rPr>
          <w:u w:val="single"/>
        </w:rPr>
        <w:t xml:space="preserve">lled depletion </w:t>
      </w:r>
      <w:r w:rsidRPr="00CB419D">
        <w:rPr>
          <w:highlight w:val="green"/>
          <w:u w:val="single"/>
        </w:rPr>
        <w:t>defined the world that Esther Brown wanted to destroy</w:t>
      </w:r>
      <w:r w:rsidRPr="00912F72">
        <w:rPr>
          <w:u w:val="single"/>
        </w:rPr>
        <w:t>. It made her the sort of girl who would not hesitate to smash things up.</w:t>
      </w:r>
    </w:p>
    <w:p w14:paraId="3E27DCD0" w14:textId="77777777" w:rsidR="004C52ED" w:rsidRDefault="004C52ED" w:rsidP="004C52ED">
      <w:pPr>
        <w:rPr>
          <w:u w:val="single"/>
        </w:rPr>
      </w:pPr>
    </w:p>
    <w:p w14:paraId="1A4EE411" w14:textId="77777777" w:rsidR="004C52ED" w:rsidRPr="00D41E17" w:rsidRDefault="004C52ED" w:rsidP="004C52ED">
      <w:pPr>
        <w:pStyle w:val="Heading4"/>
        <w:rPr>
          <w:rStyle w:val="Style13ptBold"/>
          <w:b/>
          <w:bCs w:val="0"/>
        </w:rPr>
      </w:pPr>
      <w:r>
        <w:rPr>
          <w:rStyle w:val="Style13ptBold"/>
        </w:rPr>
        <w:t xml:space="preserve">The </w:t>
      </w:r>
      <w:r w:rsidRPr="00E848DC">
        <w:rPr>
          <w:rStyle w:val="Style13ptBold"/>
          <w:u w:val="single"/>
        </w:rPr>
        <w:t>refusal to labor</w:t>
      </w:r>
      <w:r>
        <w:rPr>
          <w:rStyle w:val="Style13ptBold"/>
        </w:rPr>
        <w:t xml:space="preserve"> is necessary to resist debate’s </w:t>
      </w:r>
      <w:r w:rsidRPr="00E848DC">
        <w:rPr>
          <w:rStyle w:val="Style13ptBold"/>
          <w:u w:val="single"/>
        </w:rPr>
        <w:t>enclosure</w:t>
      </w:r>
      <w:r>
        <w:rPr>
          <w:rStyle w:val="Style13ptBold"/>
        </w:rPr>
        <w:t xml:space="preserve">. Norms and rules are never neutral and require a constant renewal that is </w:t>
      </w:r>
      <w:r w:rsidRPr="00E848DC">
        <w:rPr>
          <w:rStyle w:val="Style13ptBold"/>
          <w:u w:val="single"/>
        </w:rPr>
        <w:t>debilitating</w:t>
      </w:r>
      <w:r>
        <w:rPr>
          <w:rStyle w:val="Style13ptBold"/>
        </w:rPr>
        <w:t xml:space="preserve"> for Black students. The 1AC creates an </w:t>
      </w:r>
      <w:r w:rsidRPr="00E848DC">
        <w:rPr>
          <w:rStyle w:val="Style13ptBold"/>
          <w:u w:val="single"/>
        </w:rPr>
        <w:t>outside</w:t>
      </w:r>
      <w:r>
        <w:rPr>
          <w:rStyle w:val="Style13ptBold"/>
        </w:rPr>
        <w:t xml:space="preserve"> within the </w:t>
      </w:r>
      <w:r w:rsidRPr="00E848DC">
        <w:rPr>
          <w:rStyle w:val="Style13ptBold"/>
          <w:u w:val="single"/>
        </w:rPr>
        <w:t>inside</w:t>
      </w:r>
      <w:r>
        <w:rPr>
          <w:rStyle w:val="Style13ptBold"/>
        </w:rPr>
        <w:t xml:space="preserve"> – fugitivity requires resisting the </w:t>
      </w:r>
      <w:r w:rsidRPr="00A34FBD">
        <w:rPr>
          <w:rStyle w:val="Style13ptBold"/>
          <w:u w:val="single"/>
        </w:rPr>
        <w:t>structural container</w:t>
      </w:r>
      <w:r>
        <w:rPr>
          <w:rStyle w:val="Style13ptBold"/>
        </w:rPr>
        <w:t xml:space="preserve"> of traditional models. </w:t>
      </w:r>
    </w:p>
    <w:p w14:paraId="5F90251C" w14:textId="77777777" w:rsidR="004C52ED" w:rsidRPr="007B0293" w:rsidRDefault="004C52ED" w:rsidP="004C52ED">
      <w:r w:rsidRPr="007B0293">
        <w:rPr>
          <w:rStyle w:val="Style13ptBold"/>
        </w:rPr>
        <w:t>Hartman &amp; Moten 18</w:t>
      </w:r>
      <w:r w:rsidRPr="007B0293">
        <w:t xml:space="preserve"> [Saidiya Hartman received a BA from Wesleyan University and a PhD from Yale University. She is a professor of English and Comparative Literature at Columbia University. She has been a McArthur Fellow, Guggenheim fellow, Cullman fellow, and Fulbright Scholar. Fred Moten holds a BA from Harvard University and a PhD from UC Berkeley. He currently works as a professor in the Departments of Performance Studies and Comparative Literature at NYU. “To Refuse That Which Has Been Refused to You” **edited transcript from “Black Outdoors: Humanities Futures After Property and Possession 2018 https://chimurengachronic.co.za/to-refuse-that-which-has-been-refused-to-you-2/] </w:t>
      </w:r>
    </w:p>
    <w:p w14:paraId="37EC8135" w14:textId="77777777" w:rsidR="004C52ED" w:rsidRPr="005E3A12" w:rsidRDefault="004C52ED" w:rsidP="004C52ED">
      <w:pPr>
        <w:pStyle w:val="NormalWeb"/>
        <w:shd w:val="clear" w:color="auto" w:fill="FFFFFF"/>
        <w:jc w:val="both"/>
        <w:rPr>
          <w:rFonts w:ascii="Calibri" w:hAnsi="Calibri" w:cs="Calibri"/>
          <w:color w:val="111111"/>
          <w:sz w:val="16"/>
          <w:szCs w:val="22"/>
        </w:rPr>
      </w:pPr>
      <w:r w:rsidRPr="005E3A12">
        <w:rPr>
          <w:rStyle w:val="Strong"/>
          <w:rFonts w:ascii="Calibri" w:eastAsiaTheme="majorEastAsia" w:hAnsi="Calibri" w:cs="Calibri"/>
          <w:color w:val="111111"/>
          <w:sz w:val="16"/>
          <w:szCs w:val="22"/>
        </w:rPr>
        <w:t>Saidiya Hartman:</w:t>
      </w:r>
      <w:r w:rsidRPr="005E3A12">
        <w:rPr>
          <w:rFonts w:ascii="Calibri" w:hAnsi="Calibri" w:cs="Calibri"/>
          <w:color w:val="111111"/>
          <w:sz w:val="16"/>
          <w:szCs w:val="22"/>
        </w:rPr>
        <w:t xml:space="preserve"> One of the places I think about the outside is in this constitutive paradox. Frederick Douglass talks about the thought in deed or the thought in song and a philosophy of abolition that’s made inside the circle of slavery. He says, “one is only able to give an account of it from the outside.” One way of thinking about this idea is in temporal relations, which I think is wrong because then the outside comes after the inside. Rather, </w:t>
      </w:r>
      <w:r w:rsidRPr="005E3A12">
        <w:rPr>
          <w:rFonts w:ascii="Calibri" w:hAnsi="Calibri" w:cs="Calibri"/>
          <w:color w:val="111111"/>
          <w:sz w:val="22"/>
          <w:szCs w:val="22"/>
          <w:u w:val="single"/>
        </w:rPr>
        <w:t xml:space="preserve">I think the tradition is to </w:t>
      </w:r>
      <w:r w:rsidRPr="005E3A12">
        <w:rPr>
          <w:rFonts w:ascii="Calibri" w:hAnsi="Calibri" w:cs="Calibri"/>
          <w:b/>
          <w:bCs/>
          <w:color w:val="111111"/>
          <w:sz w:val="22"/>
          <w:szCs w:val="22"/>
          <w:highlight w:val="green"/>
          <w:u w:val="single"/>
        </w:rPr>
        <w:t>produce a thought of the outside while in the inside</w:t>
      </w:r>
      <w:r w:rsidRPr="005E3A12">
        <w:rPr>
          <w:rFonts w:ascii="Calibri" w:hAnsi="Calibri" w:cs="Calibri"/>
          <w:color w:val="111111"/>
          <w:sz w:val="22"/>
          <w:szCs w:val="22"/>
          <w:u w:val="single"/>
        </w:rPr>
        <w:t xml:space="preserve">. Yes, </w:t>
      </w:r>
      <w:r w:rsidRPr="005E3A12">
        <w:rPr>
          <w:rFonts w:ascii="Calibri" w:hAnsi="Calibri" w:cs="Calibri"/>
          <w:b/>
          <w:bCs/>
          <w:color w:val="111111"/>
          <w:sz w:val="22"/>
          <w:szCs w:val="22"/>
          <w:highlight w:val="green"/>
          <w:u w:val="single"/>
        </w:rPr>
        <w:t>the enclosure is brutal</w:t>
      </w:r>
      <w:r w:rsidRPr="005E3A12">
        <w:rPr>
          <w:rFonts w:ascii="Calibri" w:hAnsi="Calibri" w:cs="Calibri"/>
          <w:color w:val="111111"/>
          <w:sz w:val="22"/>
          <w:szCs w:val="22"/>
          <w:u w:val="single"/>
        </w:rPr>
        <w:t xml:space="preserve">… but </w:t>
      </w:r>
      <w:r w:rsidRPr="005E3A12">
        <w:rPr>
          <w:rFonts w:ascii="Calibri" w:hAnsi="Calibri" w:cs="Calibri"/>
          <w:b/>
          <w:bCs/>
          <w:color w:val="111111"/>
          <w:sz w:val="22"/>
          <w:szCs w:val="22"/>
          <w:highlight w:val="green"/>
          <w:u w:val="single"/>
        </w:rPr>
        <w:t>the practice is</w:t>
      </w:r>
      <w:r w:rsidRPr="005E3A12">
        <w:rPr>
          <w:rFonts w:ascii="Calibri" w:hAnsi="Calibri" w:cs="Calibri"/>
          <w:color w:val="111111"/>
          <w:sz w:val="22"/>
          <w:szCs w:val="22"/>
          <w:u w:val="single"/>
        </w:rPr>
        <w:t xml:space="preserve"> always about </w:t>
      </w:r>
      <w:r w:rsidRPr="005E3A12">
        <w:rPr>
          <w:rFonts w:ascii="Calibri" w:hAnsi="Calibri" w:cs="Calibri"/>
          <w:b/>
          <w:bCs/>
          <w:color w:val="111111"/>
          <w:sz w:val="22"/>
          <w:szCs w:val="22"/>
          <w:highlight w:val="green"/>
          <w:u w:val="single"/>
        </w:rPr>
        <w:t xml:space="preserve">finding a way to produce an outside within </w:t>
      </w:r>
      <w:r w:rsidRPr="005E3A12">
        <w:rPr>
          <w:rFonts w:ascii="Calibri" w:hAnsi="Calibri" w:cs="Calibri"/>
          <w:b/>
          <w:bCs/>
          <w:color w:val="111111"/>
          <w:sz w:val="22"/>
          <w:szCs w:val="22"/>
          <w:u w:val="single"/>
        </w:rPr>
        <w:t>that space</w:t>
      </w:r>
      <w:r w:rsidRPr="005E3A12">
        <w:rPr>
          <w:rFonts w:ascii="Calibri" w:hAnsi="Calibri" w:cs="Calibri"/>
          <w:color w:val="111111"/>
          <w:sz w:val="16"/>
          <w:szCs w:val="22"/>
        </w:rPr>
        <w:t xml:space="preserve">. It seems to me that a history of black thought (one that’s not the thought of canonical thinkers) </w:t>
      </w:r>
      <w:r w:rsidRPr="005E3A12">
        <w:rPr>
          <w:rFonts w:ascii="Calibri" w:hAnsi="Calibri" w:cs="Calibri"/>
          <w:color w:val="111111"/>
          <w:sz w:val="22"/>
          <w:szCs w:val="22"/>
          <w:highlight w:val="green"/>
          <w:u w:val="single"/>
        </w:rPr>
        <w:t>the thought</w:t>
      </w:r>
      <w:r w:rsidRPr="005E3A12">
        <w:rPr>
          <w:rFonts w:ascii="Calibri" w:hAnsi="Calibri" w:cs="Calibri"/>
          <w:color w:val="111111"/>
          <w:sz w:val="22"/>
          <w:szCs w:val="22"/>
          <w:u w:val="single"/>
        </w:rPr>
        <w:t xml:space="preserve"> of most folks </w:t>
      </w:r>
      <w:r w:rsidRPr="005E3A12">
        <w:rPr>
          <w:rFonts w:ascii="Calibri" w:hAnsi="Calibri" w:cs="Calibri"/>
          <w:color w:val="111111"/>
          <w:sz w:val="22"/>
          <w:szCs w:val="22"/>
          <w:highlight w:val="green"/>
          <w:u w:val="single"/>
        </w:rPr>
        <w:t>is really devoted to</w:t>
      </w:r>
      <w:r w:rsidRPr="005E3A12">
        <w:rPr>
          <w:rFonts w:ascii="Calibri" w:hAnsi="Calibri" w:cs="Calibri"/>
          <w:color w:val="111111"/>
          <w:sz w:val="22"/>
          <w:szCs w:val="22"/>
          <w:u w:val="single"/>
        </w:rPr>
        <w:t xml:space="preserve"> this </w:t>
      </w:r>
      <w:r w:rsidRPr="005E3A12">
        <w:rPr>
          <w:rStyle w:val="Emphasis"/>
          <w:rFonts w:eastAsiaTheme="majorEastAsia"/>
          <w:szCs w:val="22"/>
          <w:highlight w:val="green"/>
        </w:rPr>
        <w:t>labour</w:t>
      </w:r>
      <w:r w:rsidRPr="005E3A12">
        <w:rPr>
          <w:rFonts w:ascii="Calibri" w:hAnsi="Calibri" w:cs="Calibri"/>
          <w:color w:val="111111"/>
          <w:sz w:val="22"/>
          <w:szCs w:val="22"/>
          <w:highlight w:val="green"/>
          <w:u w:val="single"/>
        </w:rPr>
        <w:t xml:space="preserve"> of</w:t>
      </w:r>
      <w:r w:rsidRPr="005E3A12">
        <w:rPr>
          <w:rFonts w:ascii="Calibri" w:hAnsi="Calibri" w:cs="Calibri"/>
          <w:color w:val="111111"/>
          <w:sz w:val="22"/>
          <w:szCs w:val="22"/>
          <w:u w:val="single"/>
        </w:rPr>
        <w:t xml:space="preserve"> trying to produce an outside, trying to create an opening, which is often only discernible belatedly and it’s discernible as it </w:t>
      </w:r>
      <w:r w:rsidRPr="005E3A12">
        <w:rPr>
          <w:rFonts w:ascii="Calibri" w:hAnsi="Calibri" w:cs="Calibri"/>
          <w:b/>
          <w:bCs/>
          <w:color w:val="111111"/>
          <w:sz w:val="22"/>
          <w:szCs w:val="22"/>
          <w:u w:val="single"/>
        </w:rPr>
        <w:t xml:space="preserve">becomes marked as crime </w:t>
      </w:r>
      <w:r w:rsidRPr="005E3A12">
        <w:rPr>
          <w:rFonts w:ascii="Calibri" w:hAnsi="Calibri" w:cs="Calibri"/>
          <w:color w:val="111111"/>
          <w:sz w:val="22"/>
          <w:szCs w:val="22"/>
          <w:u w:val="single"/>
        </w:rPr>
        <w:t>or as it’s subject to a new form of enclosure that is the response to a certain kind of making/happening</w:t>
      </w:r>
      <w:r w:rsidRPr="005E3A12">
        <w:rPr>
          <w:rFonts w:ascii="Calibri" w:hAnsi="Calibri" w:cs="Calibri"/>
          <w:color w:val="111111"/>
          <w:sz w:val="16"/>
          <w:szCs w:val="22"/>
        </w:rPr>
        <w:t>. Given the kind of unceasing onslaught of militarised violence directed against a civilian population, I’ve been thin</w:t>
      </w:r>
      <w:r w:rsidRPr="005E3A12">
        <w:rPr>
          <w:rFonts w:ascii="Calibri" w:hAnsi="Calibri" w:cs="Calibri"/>
          <w:color w:val="111111"/>
          <w:sz w:val="16"/>
          <w:szCs w:val="22"/>
        </w:rPr>
        <w:lastRenderedPageBreak/>
        <w:t xml:space="preserve">king a lot about the space of the hold and what happens there. For me, part of the paradox is that the ordinary is constituted by stuff that is so terrible and impossible to bear and yet in that context, people make things happen, they continue to act/ produce. I want to keep those two things in tension; both the terror and the opening. </w:t>
      </w:r>
    </w:p>
    <w:p w14:paraId="0725A686" w14:textId="77777777" w:rsidR="004C52ED" w:rsidRPr="005E3A12" w:rsidRDefault="004C52ED" w:rsidP="004C52ED">
      <w:pPr>
        <w:pStyle w:val="NormalWeb"/>
        <w:shd w:val="clear" w:color="auto" w:fill="FFFFFF"/>
        <w:jc w:val="both"/>
        <w:rPr>
          <w:rFonts w:ascii="Calibri" w:hAnsi="Calibri" w:cs="Calibri"/>
          <w:color w:val="111111"/>
          <w:sz w:val="10"/>
          <w:szCs w:val="10"/>
        </w:rPr>
      </w:pPr>
      <w:r w:rsidRPr="005E3A12">
        <w:rPr>
          <w:rStyle w:val="Strong"/>
          <w:rFonts w:ascii="Calibri" w:eastAsiaTheme="majorEastAsia" w:hAnsi="Calibri" w:cs="Calibri"/>
          <w:color w:val="111111"/>
          <w:sz w:val="16"/>
          <w:szCs w:val="22"/>
        </w:rPr>
        <w:t>Fred Moten:</w:t>
      </w:r>
      <w:r w:rsidRPr="005E3A12">
        <w:rPr>
          <w:rFonts w:ascii="Calibri" w:hAnsi="Calibri" w:cs="Calibri"/>
          <w:color w:val="111111"/>
          <w:sz w:val="16"/>
          <w:szCs w:val="22"/>
        </w:rPr>
        <w:t xml:space="preserve"> It reminds me of an essay by Foucault on Maurice Blanchot called The Thought of the Outside. One way to think about it is the reason why we feel it necessary to constantly, I don’t want to say go back to the hold, but the reason we feel it necessary to renew our consciousness of being in the hold, so to speak, is because </w:t>
      </w:r>
      <w:r w:rsidRPr="005E3A12">
        <w:rPr>
          <w:rFonts w:ascii="Calibri" w:hAnsi="Calibri" w:cs="Calibri"/>
          <w:color w:val="111111"/>
          <w:sz w:val="22"/>
          <w:szCs w:val="22"/>
          <w:highlight w:val="green"/>
          <w:u w:val="single"/>
        </w:rPr>
        <w:t>maybe</w:t>
      </w:r>
      <w:r w:rsidRPr="005E3A12">
        <w:rPr>
          <w:rFonts w:ascii="Calibri" w:hAnsi="Calibri" w:cs="Calibri"/>
          <w:color w:val="111111"/>
          <w:sz w:val="22"/>
          <w:szCs w:val="22"/>
          <w:u w:val="single"/>
        </w:rPr>
        <w:t xml:space="preserve"> there’s a way in which </w:t>
      </w:r>
      <w:r w:rsidRPr="005E3A12">
        <w:rPr>
          <w:rFonts w:ascii="Calibri" w:hAnsi="Calibri" w:cs="Calibri"/>
          <w:color w:val="111111"/>
          <w:sz w:val="22"/>
          <w:szCs w:val="22"/>
          <w:highlight w:val="green"/>
          <w:u w:val="single"/>
        </w:rPr>
        <w:t>the thought of the outside can only occur from</w:t>
      </w:r>
      <w:r w:rsidRPr="005E3A12">
        <w:rPr>
          <w:rFonts w:ascii="Calibri" w:hAnsi="Calibri" w:cs="Calibri"/>
          <w:color w:val="111111"/>
          <w:sz w:val="22"/>
          <w:szCs w:val="22"/>
          <w:u w:val="single"/>
        </w:rPr>
        <w:t xml:space="preserve"> the </w:t>
      </w:r>
      <w:r w:rsidRPr="005E3A12">
        <w:rPr>
          <w:rFonts w:ascii="Calibri" w:hAnsi="Calibri" w:cs="Calibri"/>
          <w:color w:val="111111"/>
          <w:sz w:val="22"/>
          <w:szCs w:val="22"/>
          <w:highlight w:val="green"/>
          <w:u w:val="single"/>
        </w:rPr>
        <w:t>inside</w:t>
      </w:r>
      <w:r w:rsidRPr="005E3A12">
        <w:rPr>
          <w:rFonts w:ascii="Calibri" w:hAnsi="Calibri" w:cs="Calibri"/>
          <w:color w:val="111111"/>
          <w:sz w:val="22"/>
          <w:szCs w:val="22"/>
          <w:u w:val="single"/>
        </w:rPr>
        <w:t>.</w:t>
      </w:r>
      <w:r w:rsidRPr="005E3A12">
        <w:rPr>
          <w:rFonts w:ascii="Calibri" w:hAnsi="Calibri" w:cs="Calibri"/>
          <w:color w:val="111111"/>
          <w:sz w:val="16"/>
          <w:szCs w:val="22"/>
        </w:rPr>
        <w:t xml:space="preserve"> On one hand we speak in reverence of a tradition of the thought of the outside or the tradition of those able to be in two places at one time. I always thought that was the real importance and beauty of Harriet Ann Jacobs’ Incidents in the Life of a Slave, which is about constantly trying to figure out how to be in two places at the same time, under absolute duress, often in both places. </w:t>
      </w:r>
      <w:r w:rsidRPr="005E3A12">
        <w:rPr>
          <w:rFonts w:ascii="Calibri" w:hAnsi="Calibri" w:cs="Calibri"/>
          <w:color w:val="111111"/>
          <w:sz w:val="22"/>
          <w:szCs w:val="22"/>
          <w:u w:val="single"/>
        </w:rPr>
        <w:t xml:space="preserve">But there is a sense in which </w:t>
      </w:r>
      <w:r w:rsidRPr="005E3A12">
        <w:rPr>
          <w:rFonts w:ascii="Calibri" w:hAnsi="Calibri" w:cs="Calibri"/>
          <w:color w:val="111111"/>
          <w:sz w:val="22"/>
          <w:szCs w:val="22"/>
          <w:highlight w:val="green"/>
          <w:u w:val="single"/>
        </w:rPr>
        <w:t>the</w:t>
      </w:r>
      <w:r w:rsidRPr="005E3A12">
        <w:rPr>
          <w:rFonts w:ascii="Calibri" w:hAnsi="Calibri" w:cs="Calibri"/>
          <w:color w:val="111111"/>
          <w:sz w:val="22"/>
          <w:szCs w:val="22"/>
          <w:u w:val="single"/>
        </w:rPr>
        <w:t xml:space="preserve"> </w:t>
      </w:r>
      <w:r w:rsidRPr="005E3A12">
        <w:rPr>
          <w:rStyle w:val="Emphasis"/>
          <w:rFonts w:eastAsiaTheme="majorEastAsia"/>
          <w:szCs w:val="22"/>
          <w:highlight w:val="green"/>
        </w:rPr>
        <w:t>constant renewal of the terms and conditions</w:t>
      </w:r>
      <w:r w:rsidRPr="005E3A12">
        <w:rPr>
          <w:rFonts w:ascii="Calibri" w:hAnsi="Calibri" w:cs="Calibri"/>
          <w:color w:val="111111"/>
          <w:sz w:val="22"/>
          <w:szCs w:val="22"/>
          <w:u w:val="single"/>
        </w:rPr>
        <w:t xml:space="preserve"> of that inside/outside opposition </w:t>
      </w:r>
      <w:r w:rsidRPr="005E3A12">
        <w:rPr>
          <w:rFonts w:ascii="Calibri" w:hAnsi="Calibri" w:cs="Calibri"/>
          <w:color w:val="111111"/>
          <w:sz w:val="22"/>
          <w:szCs w:val="22"/>
          <w:highlight w:val="green"/>
          <w:u w:val="single"/>
        </w:rPr>
        <w:t>becomes debilitating</w:t>
      </w:r>
      <w:r w:rsidRPr="005E3A12">
        <w:rPr>
          <w:rFonts w:ascii="Calibri" w:hAnsi="Calibri" w:cs="Calibri"/>
          <w:color w:val="111111"/>
          <w:sz w:val="22"/>
          <w:szCs w:val="22"/>
          <w:u w:val="single"/>
        </w:rPr>
        <w:t xml:space="preserve"> in many ways in and of themselves. </w:t>
      </w:r>
      <w:r w:rsidRPr="005E3A12">
        <w:rPr>
          <w:rFonts w:ascii="Calibri" w:hAnsi="Calibri" w:cs="Calibri"/>
          <w:color w:val="111111"/>
          <w:sz w:val="10"/>
          <w:szCs w:val="10"/>
        </w:rPr>
        <w:t xml:space="preserve">It reminds me, I’m from small town in Arkansas called Kingswood that only has 300 people. My aunts lived in another town that wasn’t really a town, called New Edinburg, which the people in Kingswood would call “the country”. Then there were people who lived so deep in the woods that we referred to them as “living out from” New Edinburg. So, I’ve been trying to think of living out from the outside, or out, so to speak, of that inside/outside opposition. It’s hard to not think of yourself in some kind of infinity loop or some kind of Yayoi Kusama infinity room, but when I think of the outdoors, the black outside, I think of it as this thing which is to be out from the outside. Or what are the conditions that would make such a thought possible, and also necessary, so a meta out; an ec ec; extra ecclesiastical. The thing that was in my mind for the last few weeks before coming back here, was that when I lived here before, as a kid, I could just always hear somebody running. I just felt like being in those instances of being out in the woods. That for me is where I was closest to the runaway. So, I can’t separate the outside from this constant necessity and activity of running away, of flight. This means that the outside is always bringing those constraints with it. And it’s impossible not to think about those things now. It’s always impossible to not think about those things, but for some reason it just seems like there are more people getting shot these days. It’s not actually true, but it just feels like it is… so… </w:t>
      </w:r>
    </w:p>
    <w:p w14:paraId="4A72151B" w14:textId="77777777" w:rsidR="004C52ED" w:rsidRPr="005E3A12" w:rsidRDefault="004C52ED" w:rsidP="004C52ED">
      <w:pPr>
        <w:pStyle w:val="NormalWeb"/>
        <w:shd w:val="clear" w:color="auto" w:fill="FFFFFF"/>
        <w:jc w:val="both"/>
        <w:rPr>
          <w:rFonts w:ascii="Calibri" w:hAnsi="Calibri" w:cs="Calibri"/>
          <w:color w:val="111111"/>
          <w:sz w:val="16"/>
          <w:szCs w:val="22"/>
        </w:rPr>
      </w:pPr>
      <w:r w:rsidRPr="005E3A12">
        <w:rPr>
          <w:rStyle w:val="Strong"/>
          <w:rFonts w:ascii="Calibri" w:eastAsiaTheme="majorEastAsia" w:hAnsi="Calibri" w:cs="Calibri"/>
          <w:color w:val="111111"/>
          <w:sz w:val="10"/>
          <w:szCs w:val="10"/>
        </w:rPr>
        <w:t>SH:</w:t>
      </w:r>
      <w:r w:rsidRPr="005E3A12">
        <w:rPr>
          <w:rFonts w:ascii="Calibri" w:hAnsi="Calibri" w:cs="Calibri"/>
          <w:color w:val="111111"/>
          <w:sz w:val="10"/>
          <w:szCs w:val="10"/>
        </w:rPr>
        <w:t xml:space="preserve"> One of things I thought was interesting from this “out-from”, even in this space what you’re already countering is that threat of enclosure/captivity. When you describe the “out-from”, there is a lovely book on marronage and it talks about petit marronage and marronage on the border, people who were close enough to the plantation to still be caught, who found a way to live in the trees but couldn’t leave any marks of human habitation. To me that’s a kind of an out-from. So, you escaped a certain kind of enclosure but that threat… it’s a certain dance… you’ve made this other mode of dwelling often inside the trunk of trees but you’re not in a relationship with the land via farming, the land isn’t displaying any signs of cultivation</w:t>
      </w:r>
      <w:r w:rsidRPr="005E3A12">
        <w:rPr>
          <w:rFonts w:ascii="Calibri" w:hAnsi="Calibri" w:cs="Calibri"/>
          <w:color w:val="111111"/>
          <w:sz w:val="16"/>
          <w:szCs w:val="22"/>
        </w:rPr>
        <w:t xml:space="preserve">. </w:t>
      </w:r>
      <w:r w:rsidRPr="005E3A12">
        <w:rPr>
          <w:rFonts w:ascii="Calibri" w:hAnsi="Calibri" w:cs="Calibri"/>
          <w:color w:val="111111"/>
          <w:sz w:val="22"/>
          <w:szCs w:val="22"/>
          <w:u w:val="single"/>
        </w:rPr>
        <w:t xml:space="preserve">What I wrestle with is the threat, the terror, </w:t>
      </w:r>
      <w:r w:rsidRPr="005E3A12">
        <w:rPr>
          <w:rFonts w:ascii="Calibri" w:hAnsi="Calibri" w:cs="Calibri"/>
          <w:b/>
          <w:bCs/>
          <w:color w:val="111111"/>
          <w:sz w:val="22"/>
          <w:szCs w:val="22"/>
          <w:u w:val="single"/>
        </w:rPr>
        <w:t>the violence of enclosure and the vulnerability</w:t>
      </w:r>
      <w:r w:rsidRPr="005E3A12">
        <w:rPr>
          <w:rFonts w:ascii="Calibri" w:hAnsi="Calibri" w:cs="Calibri"/>
          <w:color w:val="111111"/>
          <w:sz w:val="22"/>
          <w:szCs w:val="22"/>
          <w:u w:val="single"/>
        </w:rPr>
        <w:t xml:space="preserve">, the precarity of these makings. And </w:t>
      </w:r>
      <w:r w:rsidRPr="005E3A12">
        <w:rPr>
          <w:rFonts w:ascii="Calibri" w:hAnsi="Calibri" w:cs="Calibri"/>
          <w:color w:val="111111"/>
          <w:sz w:val="22"/>
          <w:szCs w:val="22"/>
          <w:highlight w:val="green"/>
          <w:u w:val="single"/>
        </w:rPr>
        <w:t>we continue to make and create</w:t>
      </w:r>
      <w:r w:rsidRPr="005E3A12">
        <w:rPr>
          <w:rFonts w:ascii="Calibri" w:hAnsi="Calibri" w:cs="Calibri"/>
          <w:color w:val="111111"/>
          <w:sz w:val="22"/>
          <w:szCs w:val="22"/>
          <w:u w:val="single"/>
        </w:rPr>
        <w:t xml:space="preserve"> because </w:t>
      </w:r>
      <w:r w:rsidRPr="005E3A12">
        <w:rPr>
          <w:rFonts w:ascii="Calibri" w:hAnsi="Calibri" w:cs="Calibri"/>
          <w:color w:val="111111"/>
          <w:sz w:val="22"/>
          <w:szCs w:val="22"/>
          <w:highlight w:val="green"/>
          <w:u w:val="single"/>
        </w:rPr>
        <w:t>that’s all we can do.</w:t>
      </w:r>
      <w:r w:rsidRPr="005E3A12">
        <w:rPr>
          <w:rFonts w:ascii="Calibri" w:hAnsi="Calibri" w:cs="Calibri"/>
          <w:color w:val="111111"/>
          <w:sz w:val="22"/>
          <w:szCs w:val="22"/>
          <w:u w:val="single"/>
        </w:rPr>
        <w:t xml:space="preserve"> There’s a kind of opening but there’s the structural container—the forces that are making living hard, impossible. </w:t>
      </w:r>
      <w:r w:rsidRPr="005E3A12">
        <w:rPr>
          <w:rFonts w:ascii="Calibri" w:hAnsi="Calibri" w:cs="Calibri"/>
          <w:color w:val="111111"/>
          <w:sz w:val="16"/>
          <w:szCs w:val="22"/>
        </w:rPr>
        <w:t>And that those define so many of the circumstances in which these experiments and living unfold.</w:t>
      </w:r>
    </w:p>
    <w:p w14:paraId="15A09004" w14:textId="77777777" w:rsidR="004C52ED" w:rsidRPr="005E3A12" w:rsidRDefault="004C52ED" w:rsidP="004C52ED">
      <w:pPr>
        <w:pStyle w:val="NormalWeb"/>
        <w:shd w:val="clear" w:color="auto" w:fill="FFFFFF"/>
        <w:jc w:val="both"/>
        <w:rPr>
          <w:rFonts w:ascii="Calibri" w:hAnsi="Calibri" w:cs="Calibri"/>
          <w:color w:val="111111"/>
          <w:sz w:val="10"/>
          <w:szCs w:val="10"/>
        </w:rPr>
      </w:pPr>
      <w:r w:rsidRPr="005E3A12">
        <w:rPr>
          <w:rFonts w:ascii="Calibri" w:hAnsi="Calibri" w:cs="Calibri"/>
          <w:color w:val="111111"/>
          <w:sz w:val="10"/>
          <w:szCs w:val="10"/>
        </w:rPr>
        <w:t xml:space="preserve"> </w:t>
      </w:r>
      <w:r w:rsidRPr="005E3A12">
        <w:rPr>
          <w:rStyle w:val="Strong"/>
          <w:rFonts w:ascii="Calibri" w:eastAsiaTheme="majorEastAsia" w:hAnsi="Calibri" w:cs="Calibri"/>
          <w:color w:val="111111"/>
          <w:sz w:val="10"/>
          <w:szCs w:val="10"/>
        </w:rPr>
        <w:t>FM:</w:t>
      </w:r>
      <w:r w:rsidRPr="005E3A12">
        <w:rPr>
          <w:rFonts w:ascii="Calibri" w:hAnsi="Calibri" w:cs="Calibri"/>
          <w:color w:val="111111"/>
          <w:sz w:val="10"/>
          <w:szCs w:val="10"/>
        </w:rPr>
        <w:t xml:space="preserve"> Somehow, I haven’t been able to make myself clear when it comes to certain things but I feel like it’s probably not my fault. I don’t know that it’s possible to be clear when it comes to these kinds of things, but let’s say… and I get scared about saying certain kinds of stuff because I feel like sometimes it could seem really callous and I don’t mean… I don’t want to seem that way because it’s not that I don’t feel, or that I don’t care. But let’s talk about it in terms of what it means to live in a way that would not reveal, not show, no signs of human habitation. Obviously there’s a field, a space, a constraint, a container, a bounded-space because every time you were saying unbounded, I was thinking, is that right? Noam Chomsky used to make this really interesting distinction –and I don’t think I really fully understood it – between that which is bounded but infinite, and that which is unbounded but finite. So, if it’s unbounded, it’s still finite and there’s a quite specific and often quite brutal finitude that structures whatever is going on within the general; if we can speak of what it is to be within the general framework of the unbounded… there’s never… I mean, the whole point about escape is that it’s an activity. It’s not an achievement. You don’t ever get escaped. Like, “I escaped!” No! And what that means is that what you’re escaping from is always after you. It’s always on you. What’s interesting to me – but its hard to think or talk about – is that we can recognize that absolute horror, the unspeakable incalculable terror and horror that accompanies the necessity of not leaving a trace of human inhabitation. And then there’s the whole question of, what would a life be that wasn’t interested in leaving a trace of human habitation? So fuck the human, human-inhabitation! I think of a phrase I often use – and I always think of it in relation to Fannie Lou Hamer, because it’s just me giving a theoretical spin on a formulation she made in practice: to refuse that which has been refused to you. And that’s what I’m interested in. And that doesn’t mean that what’s at stake is some kind of blind, happy, celebratory attitude toward all the beautiful stuff that we’ve made under constraint. I love all the beautiful stuff we’ve made under constraint but I’m pretty sure I would love all the beautiful stuff we’d make out from under constraint better. But there’s no way to get to that, except through this. We can’t go around this. We gotta fight through this. But, by the same token, anybody who thinks they can come even close to understanding how terrible the terror has been without understanding how beautiful the beauty has been against the grain of that terror, is wrong. There is no calculus of the terror that can make a proper calculation without reference to that which resists it. It’s just not possible. So this is the key thing to me. </w:t>
      </w:r>
    </w:p>
    <w:p w14:paraId="4BC1AFCF" w14:textId="77777777" w:rsidR="004C52ED" w:rsidRPr="005E3A12" w:rsidRDefault="004C52ED" w:rsidP="004C52ED">
      <w:pPr>
        <w:pStyle w:val="NormalWeb"/>
        <w:shd w:val="clear" w:color="auto" w:fill="FFFFFF"/>
        <w:jc w:val="both"/>
        <w:rPr>
          <w:rFonts w:ascii="Calibri" w:hAnsi="Calibri" w:cs="Calibri"/>
          <w:color w:val="111111"/>
          <w:sz w:val="22"/>
          <w:szCs w:val="22"/>
          <w:u w:val="single"/>
        </w:rPr>
      </w:pPr>
      <w:r w:rsidRPr="005E3A12">
        <w:rPr>
          <w:rStyle w:val="Strong"/>
          <w:rFonts w:ascii="Calibri" w:eastAsiaTheme="majorEastAsia" w:hAnsi="Calibri" w:cs="Calibri"/>
          <w:color w:val="111111"/>
          <w:sz w:val="16"/>
          <w:szCs w:val="22"/>
        </w:rPr>
        <w:t>SH:</w:t>
      </w:r>
      <w:r w:rsidRPr="005E3A12">
        <w:rPr>
          <w:rFonts w:ascii="Calibri" w:hAnsi="Calibri" w:cs="Calibri"/>
          <w:color w:val="111111"/>
          <w:sz w:val="16"/>
          <w:szCs w:val="22"/>
        </w:rPr>
        <w:t xml:space="preserve"> I agree. When I think about these forms of living like </w:t>
      </w:r>
      <w:r w:rsidRPr="005E3A12">
        <w:rPr>
          <w:rStyle w:val="Emphasis"/>
          <w:rFonts w:eastAsiaTheme="majorEastAsia"/>
          <w:szCs w:val="22"/>
          <w:highlight w:val="green"/>
        </w:rPr>
        <w:t>petit marronage</w:t>
      </w:r>
      <w:r w:rsidRPr="005E3A12">
        <w:rPr>
          <w:rFonts w:ascii="Calibri" w:hAnsi="Calibri" w:cs="Calibri"/>
          <w:color w:val="111111"/>
          <w:sz w:val="22"/>
          <w:szCs w:val="22"/>
          <w:u w:val="single"/>
        </w:rPr>
        <w:t xml:space="preserve"> and how they come to an end and not even an absolute end because new practices emerge and there have always been an endless number of beautiful models of living otherwise. But </w:t>
      </w:r>
      <w:r w:rsidRPr="005E3A12">
        <w:rPr>
          <w:rFonts w:ascii="Calibri" w:hAnsi="Calibri" w:cs="Calibri"/>
          <w:color w:val="111111"/>
          <w:sz w:val="22"/>
          <w:szCs w:val="22"/>
          <w:highlight w:val="green"/>
          <w:u w:val="single"/>
        </w:rPr>
        <w:t>that encounter: defeat and then we must reemerge again</w:t>
      </w:r>
      <w:r w:rsidRPr="005E3A12">
        <w:rPr>
          <w:rFonts w:ascii="Calibri" w:hAnsi="Calibri" w:cs="Calibri"/>
          <w:color w:val="111111"/>
          <w:sz w:val="22"/>
          <w:szCs w:val="22"/>
          <w:u w:val="single"/>
        </w:rPr>
        <w:t xml:space="preserve">. </w:t>
      </w:r>
      <w:r w:rsidRPr="005E3A12">
        <w:rPr>
          <w:rFonts w:ascii="Calibri" w:hAnsi="Calibri" w:cs="Calibri"/>
          <w:color w:val="111111"/>
          <w:sz w:val="16"/>
          <w:szCs w:val="22"/>
        </w:rPr>
        <w:t xml:space="preserve">So it’s not like you’re insufficiently accounting for the terror but I think that maybe we’re at this kind of shift. </w:t>
      </w:r>
      <w:r w:rsidRPr="005E3A12">
        <w:rPr>
          <w:rFonts w:ascii="Calibri" w:hAnsi="Calibri" w:cs="Calibri"/>
          <w:color w:val="111111"/>
          <w:sz w:val="22"/>
          <w:szCs w:val="22"/>
          <w:u w:val="single"/>
        </w:rPr>
        <w:t xml:space="preserve">Like my own thinking right now is that </w:t>
      </w:r>
      <w:r w:rsidRPr="005E3A12">
        <w:rPr>
          <w:rFonts w:ascii="Calibri" w:hAnsi="Calibri" w:cs="Calibri"/>
          <w:color w:val="111111"/>
          <w:sz w:val="22"/>
          <w:szCs w:val="22"/>
          <w:highlight w:val="green"/>
          <w:u w:val="single"/>
        </w:rPr>
        <w:t>we just have to be involved in that unceasing labour, producing</w:t>
      </w:r>
      <w:r w:rsidRPr="005E3A12">
        <w:rPr>
          <w:rFonts w:ascii="Calibri" w:hAnsi="Calibri" w:cs="Calibri"/>
          <w:color w:val="111111"/>
          <w:sz w:val="22"/>
          <w:szCs w:val="22"/>
          <w:u w:val="single"/>
        </w:rPr>
        <w:t xml:space="preserve"> these </w:t>
      </w:r>
      <w:r w:rsidRPr="005E3A12">
        <w:rPr>
          <w:rFonts w:ascii="Calibri" w:hAnsi="Calibri" w:cs="Calibri"/>
          <w:color w:val="111111"/>
          <w:sz w:val="22"/>
          <w:szCs w:val="22"/>
          <w:highlight w:val="green"/>
          <w:u w:val="single"/>
        </w:rPr>
        <w:t>new experiments in living even as defeat continues</w:t>
      </w:r>
      <w:r w:rsidRPr="005E3A12">
        <w:rPr>
          <w:rFonts w:ascii="Calibri" w:hAnsi="Calibri" w:cs="Calibri"/>
          <w:color w:val="111111"/>
          <w:sz w:val="22"/>
          <w:szCs w:val="22"/>
          <w:u w:val="single"/>
        </w:rPr>
        <w:t xml:space="preserve"> to be the outcome… but we’re not stopped by that defeat. To </w:t>
      </w:r>
      <w:r w:rsidRPr="005E3A12">
        <w:rPr>
          <w:rFonts w:ascii="Calibri" w:hAnsi="Calibri" w:cs="Calibri"/>
          <w:color w:val="111111"/>
          <w:sz w:val="22"/>
          <w:szCs w:val="22"/>
          <w:highlight w:val="green"/>
          <w:u w:val="single"/>
        </w:rPr>
        <w:t>escape isn’t finite</w:t>
      </w:r>
      <w:r w:rsidRPr="005E3A12">
        <w:rPr>
          <w:rFonts w:ascii="Calibri" w:hAnsi="Calibri" w:cs="Calibri"/>
          <w:color w:val="111111"/>
          <w:sz w:val="16"/>
          <w:szCs w:val="22"/>
        </w:rPr>
        <w:t xml:space="preserve">. And I understand my “now” always in relationship to all these other “nows”. And often what has met those kind of beautiful experiments is certain forms of defeat, by the state, by the police, by reforming agents. </w:t>
      </w:r>
      <w:r w:rsidRPr="005E3A12">
        <w:rPr>
          <w:rFonts w:ascii="Calibri" w:hAnsi="Calibri" w:cs="Calibri"/>
          <w:color w:val="111111"/>
          <w:sz w:val="22"/>
          <w:szCs w:val="22"/>
          <w:u w:val="single"/>
        </w:rPr>
        <w:t xml:space="preserve">It doesn’t mean that they kill or quash or can stop or snuff out that process but that’s also part of the field too. </w:t>
      </w:r>
    </w:p>
    <w:p w14:paraId="6082878A" w14:textId="77777777" w:rsidR="004C52ED" w:rsidRPr="005E3A12" w:rsidRDefault="004C52ED" w:rsidP="004C52ED">
      <w:pPr>
        <w:pStyle w:val="NormalWeb"/>
        <w:shd w:val="clear" w:color="auto" w:fill="FFFFFF"/>
        <w:jc w:val="both"/>
        <w:rPr>
          <w:rFonts w:ascii="Calibri" w:hAnsi="Calibri" w:cs="Calibri"/>
          <w:b/>
          <w:bCs/>
          <w:color w:val="111111"/>
          <w:sz w:val="22"/>
          <w:szCs w:val="22"/>
          <w:u w:val="single"/>
        </w:rPr>
      </w:pPr>
      <w:r w:rsidRPr="005E3A12">
        <w:rPr>
          <w:rStyle w:val="Strong"/>
          <w:rFonts w:ascii="Calibri" w:eastAsiaTheme="majorEastAsia" w:hAnsi="Calibri" w:cs="Calibri"/>
          <w:color w:val="111111"/>
          <w:sz w:val="16"/>
          <w:szCs w:val="22"/>
        </w:rPr>
        <w:t>FM:</w:t>
      </w:r>
      <w:r w:rsidRPr="005E3A12">
        <w:rPr>
          <w:rFonts w:ascii="Calibri" w:hAnsi="Calibri" w:cs="Calibri"/>
          <w:color w:val="111111"/>
          <w:sz w:val="16"/>
          <w:szCs w:val="22"/>
        </w:rPr>
        <w:t xml:space="preserve"> I remember when you and Frank B Wilderson had that interview on “The Position of the Unthought” and you were messing with Fredric Jameson. There’s a romanticism that goes with detachment around this notion of the narrative of defeat, which he thinks specifically in relation to the league of revolutionary black workers… and it’s an insufficient account, it’s problematic. Part of the problem is what if it turns out that the kinds of terror, the particular kind of history that we’re trying to work through – talking about you as historical figure and me as profoundly ahistorical figure. It’s like, it’s not even something you can really talk about within a calculus of victory and defeat. Defeat is a word that seems applicable in many ways. And then you know there’s a whole specific black Christian discourse on victory that one wants to appeal to every once in a while… </w:t>
      </w:r>
      <w:r w:rsidRPr="005E3A12">
        <w:rPr>
          <w:rFonts w:ascii="Calibri" w:hAnsi="Calibri" w:cs="Calibri"/>
          <w:color w:val="111111"/>
          <w:sz w:val="22"/>
          <w:szCs w:val="22"/>
          <w:u w:val="single"/>
        </w:rPr>
        <w:t xml:space="preserve">but it just might be that part of the problem is that the concepts we have been given in order to try and think and talk about this stuff we try and talk about, just don’t work. They’re </w:t>
      </w:r>
      <w:r w:rsidRPr="005E3A12">
        <w:rPr>
          <w:rStyle w:val="Emphasis"/>
          <w:rFonts w:eastAsiaTheme="majorEastAsia"/>
          <w:szCs w:val="22"/>
        </w:rPr>
        <w:t>inadequate, inoperative</w:t>
      </w:r>
      <w:r w:rsidRPr="005E3A12">
        <w:rPr>
          <w:rFonts w:ascii="Calibri" w:hAnsi="Calibri" w:cs="Calibri"/>
          <w:color w:val="111111"/>
          <w:sz w:val="22"/>
          <w:szCs w:val="22"/>
          <w:u w:val="single"/>
        </w:rPr>
        <w:t>. And it might even be the case that the concept itself is an inadequate mental construct or that conceptualism itself is an inadequate intellectual disposition</w:t>
      </w:r>
      <w:r w:rsidRPr="005E3A12">
        <w:rPr>
          <w:rFonts w:ascii="Calibri" w:hAnsi="Calibri" w:cs="Calibri"/>
          <w:color w:val="111111"/>
          <w:sz w:val="16"/>
          <w:szCs w:val="22"/>
        </w:rPr>
        <w:t xml:space="preserve">. It’s like we’re working on some other kind of stuff. I feel this reading your work all the time. You’re saying these things, using a given language but I know you’re talking about something else, in some other language. And so you have to work through that, it’s a difficult thing and I’m gonna just keep going. </w:t>
      </w:r>
      <w:r w:rsidRPr="005E3A12">
        <w:rPr>
          <w:rFonts w:ascii="Calibri" w:hAnsi="Calibri" w:cs="Calibri"/>
          <w:color w:val="111111"/>
          <w:sz w:val="22"/>
          <w:szCs w:val="22"/>
          <w:u w:val="single"/>
        </w:rPr>
        <w:t xml:space="preserve">And </w:t>
      </w:r>
      <w:r w:rsidRPr="005E3A12">
        <w:rPr>
          <w:rFonts w:ascii="Calibri" w:hAnsi="Calibri" w:cs="Calibri"/>
          <w:color w:val="111111"/>
          <w:sz w:val="22"/>
          <w:szCs w:val="22"/>
          <w:highlight w:val="green"/>
          <w:u w:val="single"/>
        </w:rPr>
        <w:t>I see black studies now as reaching a kind of crisis</w:t>
      </w:r>
      <w:r w:rsidRPr="005E3A12">
        <w:rPr>
          <w:rFonts w:ascii="Calibri" w:hAnsi="Calibri" w:cs="Calibri"/>
          <w:color w:val="111111"/>
          <w:sz w:val="22"/>
          <w:szCs w:val="22"/>
          <w:u w:val="single"/>
        </w:rPr>
        <w:t xml:space="preserve"> in a cer</w:t>
      </w:r>
      <w:r w:rsidRPr="00156557">
        <w:rPr>
          <w:rFonts w:ascii="Calibri" w:hAnsi="Calibri" w:cs="Calibri"/>
          <w:color w:val="111111"/>
          <w:sz w:val="22"/>
          <w:szCs w:val="22"/>
          <w:u w:val="single"/>
        </w:rPr>
        <w:t>tain way; w</w:t>
      </w:r>
      <w:r w:rsidRPr="005E3A12">
        <w:rPr>
          <w:rFonts w:ascii="Calibri" w:hAnsi="Calibri" w:cs="Calibri"/>
          <w:color w:val="111111"/>
          <w:sz w:val="22"/>
          <w:szCs w:val="22"/>
          <w:u w:val="single"/>
        </w:rPr>
        <w:t xml:space="preserve">e just can’t keep going on like this. </w:t>
      </w:r>
      <w:r w:rsidRPr="005E3A12">
        <w:rPr>
          <w:rFonts w:ascii="Calibri" w:hAnsi="Calibri" w:cs="Calibri"/>
          <w:color w:val="111111"/>
          <w:sz w:val="22"/>
          <w:szCs w:val="22"/>
          <w:highlight w:val="green"/>
          <w:u w:val="single"/>
        </w:rPr>
        <w:t>The</w:t>
      </w:r>
      <w:r w:rsidRPr="005E3A12">
        <w:rPr>
          <w:rFonts w:ascii="Calibri" w:hAnsi="Calibri" w:cs="Calibri"/>
          <w:color w:val="111111"/>
          <w:sz w:val="22"/>
          <w:szCs w:val="22"/>
          <w:u w:val="single"/>
        </w:rPr>
        <w:t xml:space="preserve"> conceptual </w:t>
      </w:r>
      <w:r w:rsidRPr="005E3A12">
        <w:rPr>
          <w:rFonts w:ascii="Calibri" w:hAnsi="Calibri" w:cs="Calibri"/>
          <w:b/>
          <w:bCs/>
          <w:color w:val="111111"/>
          <w:sz w:val="22"/>
          <w:szCs w:val="22"/>
          <w:highlight w:val="green"/>
          <w:u w:val="single"/>
        </w:rPr>
        <w:t>apparatuses at our disposal are inadequate</w:t>
      </w:r>
      <w:r w:rsidRPr="005E3A12">
        <w:rPr>
          <w:rFonts w:ascii="Calibri" w:hAnsi="Calibri" w:cs="Calibri"/>
          <w:color w:val="111111"/>
          <w:sz w:val="22"/>
          <w:szCs w:val="22"/>
          <w:u w:val="single"/>
        </w:rPr>
        <w:t xml:space="preserve">. </w:t>
      </w:r>
      <w:r w:rsidRPr="005E3A12">
        <w:rPr>
          <w:rFonts w:ascii="Calibri" w:hAnsi="Calibri" w:cs="Calibri"/>
          <w:color w:val="111111"/>
          <w:sz w:val="16"/>
          <w:szCs w:val="22"/>
        </w:rPr>
        <w:t xml:space="preserve">And we’re just kind of spinning our wheels in a lot of ways, pushing up against the same hard rock so to speak. </w:t>
      </w:r>
      <w:r w:rsidRPr="005E3A12">
        <w:rPr>
          <w:rFonts w:ascii="Calibri" w:hAnsi="Calibri" w:cs="Calibri"/>
          <w:color w:val="111111"/>
          <w:sz w:val="22"/>
          <w:szCs w:val="22"/>
          <w:u w:val="single"/>
        </w:rPr>
        <w:t xml:space="preserve">And it doesn’t mean </w:t>
      </w:r>
      <w:r w:rsidRPr="00156557">
        <w:rPr>
          <w:rFonts w:ascii="Calibri" w:hAnsi="Calibri" w:cs="Calibri"/>
          <w:color w:val="111111"/>
          <w:sz w:val="22"/>
          <w:szCs w:val="22"/>
          <w:u w:val="single"/>
        </w:rPr>
        <w:t>that what’s needed is a new kind of theoretical disposition. It’s really a new set of kind of moral and ethical dispositions about how we treat one another and how we talk to one another. And it goes against the grain</w:t>
      </w:r>
      <w:r w:rsidRPr="005E3A12">
        <w:rPr>
          <w:rFonts w:ascii="Calibri" w:hAnsi="Calibri" w:cs="Calibri"/>
          <w:color w:val="111111"/>
          <w:sz w:val="22"/>
          <w:szCs w:val="22"/>
          <w:u w:val="single"/>
        </w:rPr>
        <w:t xml:space="preserve"> of any kind of a sense of somebody being able to achieve an adequate theoretical perspective on things by themselves. </w:t>
      </w:r>
      <w:r w:rsidRPr="005E3A12">
        <w:rPr>
          <w:rFonts w:ascii="Calibri" w:hAnsi="Calibri" w:cs="Calibri"/>
          <w:b/>
          <w:bCs/>
          <w:color w:val="111111"/>
          <w:sz w:val="22"/>
          <w:szCs w:val="22"/>
          <w:u w:val="single"/>
        </w:rPr>
        <w:t xml:space="preserve">It’s a great relief to realise that </w:t>
      </w:r>
      <w:r w:rsidRPr="005E3A12">
        <w:rPr>
          <w:rFonts w:ascii="Calibri" w:hAnsi="Calibri" w:cs="Calibri"/>
          <w:b/>
          <w:bCs/>
          <w:color w:val="111111"/>
          <w:sz w:val="22"/>
          <w:szCs w:val="22"/>
          <w:highlight w:val="green"/>
          <w:u w:val="single"/>
        </w:rPr>
        <w:t>I don’t have to do it by myself</w:t>
      </w:r>
      <w:r w:rsidRPr="005E3A12">
        <w:rPr>
          <w:rFonts w:ascii="Calibri" w:hAnsi="Calibri" w:cs="Calibri"/>
          <w:b/>
          <w:bCs/>
          <w:color w:val="111111"/>
          <w:sz w:val="22"/>
          <w:szCs w:val="22"/>
          <w:u w:val="single"/>
        </w:rPr>
        <w:t xml:space="preserve"> anyway. </w:t>
      </w:r>
      <w:r w:rsidRPr="005E3A12">
        <w:rPr>
          <w:rFonts w:ascii="Calibri" w:hAnsi="Calibri" w:cs="Calibri"/>
          <w:color w:val="111111"/>
          <w:sz w:val="22"/>
          <w:szCs w:val="22"/>
          <w:u w:val="single"/>
        </w:rPr>
        <w:t xml:space="preserve">So whatever is inadequate about what I’m doing; luckily you’re doing something. </w:t>
      </w:r>
      <w:r w:rsidRPr="005E3A12">
        <w:rPr>
          <w:rFonts w:ascii="Calibri" w:hAnsi="Calibri" w:cs="Calibri"/>
          <w:b/>
          <w:bCs/>
          <w:color w:val="111111"/>
          <w:sz w:val="22"/>
          <w:szCs w:val="22"/>
          <w:highlight w:val="green"/>
          <w:u w:val="single"/>
        </w:rPr>
        <w:t>It’s just not a one-person job.</w:t>
      </w:r>
    </w:p>
    <w:p w14:paraId="0A96B631" w14:textId="77777777" w:rsidR="004C52ED" w:rsidRPr="005E3A12" w:rsidRDefault="004C52ED" w:rsidP="004C52ED">
      <w:pPr>
        <w:pStyle w:val="NormalWeb"/>
        <w:shd w:val="clear" w:color="auto" w:fill="FFFFFF"/>
        <w:jc w:val="both"/>
        <w:rPr>
          <w:rFonts w:ascii="Calibri" w:hAnsi="Calibri" w:cs="Calibri"/>
          <w:color w:val="111111"/>
          <w:sz w:val="10"/>
          <w:szCs w:val="10"/>
        </w:rPr>
      </w:pPr>
      <w:r w:rsidRPr="005E3A12">
        <w:rPr>
          <w:rFonts w:ascii="Calibri" w:hAnsi="Calibri" w:cs="Calibri"/>
          <w:color w:val="111111"/>
          <w:sz w:val="16"/>
          <w:szCs w:val="22"/>
        </w:rPr>
        <w:t xml:space="preserve"> </w:t>
      </w:r>
      <w:r w:rsidRPr="005E3A12">
        <w:rPr>
          <w:rStyle w:val="Strong"/>
          <w:rFonts w:ascii="Calibri" w:eastAsiaTheme="majorEastAsia" w:hAnsi="Calibri" w:cs="Calibri"/>
          <w:color w:val="111111"/>
          <w:sz w:val="16"/>
          <w:szCs w:val="22"/>
        </w:rPr>
        <w:t>SH:</w:t>
      </w:r>
      <w:r w:rsidRPr="005E3A12">
        <w:rPr>
          <w:rFonts w:ascii="Calibri" w:hAnsi="Calibri" w:cs="Calibri"/>
          <w:color w:val="111111"/>
          <w:sz w:val="16"/>
          <w:szCs w:val="22"/>
        </w:rPr>
        <w:t xml:space="preserve"> I agree with you, we could say that’s an inadequacy or incommensurability between an available critical vocab and that which we’re trying to describe. </w:t>
      </w:r>
      <w:r w:rsidRPr="005E3A12">
        <w:rPr>
          <w:rFonts w:ascii="Calibri" w:hAnsi="Calibri" w:cs="Calibri"/>
          <w:color w:val="111111"/>
          <w:sz w:val="22"/>
          <w:szCs w:val="22"/>
          <w:highlight w:val="green"/>
          <w:u w:val="single"/>
        </w:rPr>
        <w:t xml:space="preserve">You might think about </w:t>
      </w:r>
      <w:r w:rsidRPr="005E3A12">
        <w:rPr>
          <w:rFonts w:ascii="Calibri" w:hAnsi="Calibri" w:cs="Calibri"/>
          <w:color w:val="111111"/>
          <w:sz w:val="22"/>
          <w:szCs w:val="22"/>
          <w:u w:val="single"/>
        </w:rPr>
        <w:t xml:space="preserve">this with W. E. B. Du Bois and </w:t>
      </w:r>
      <w:r w:rsidRPr="005E3A12">
        <w:rPr>
          <w:rStyle w:val="Emphasis"/>
          <w:rFonts w:eastAsiaTheme="majorEastAsia"/>
          <w:szCs w:val="22"/>
          <w:highlight w:val="green"/>
        </w:rPr>
        <w:t>the general strike</w:t>
      </w:r>
      <w:r w:rsidRPr="005E3A12">
        <w:rPr>
          <w:rFonts w:ascii="Calibri" w:hAnsi="Calibri" w:cs="Calibri"/>
          <w:color w:val="111111"/>
          <w:sz w:val="22"/>
          <w:szCs w:val="22"/>
          <w:u w:val="single"/>
        </w:rPr>
        <w:t xml:space="preserve">. What he’s trying to describe is so vast and this is like okay, maybe if I call it this, it can bring some stuff into the view about how </w:t>
      </w:r>
      <w:r w:rsidRPr="005E3A12">
        <w:rPr>
          <w:rFonts w:ascii="Calibri" w:hAnsi="Calibri" w:cs="Calibri"/>
          <w:b/>
          <w:bCs/>
          <w:color w:val="111111"/>
          <w:sz w:val="22"/>
          <w:szCs w:val="22"/>
          <w:highlight w:val="green"/>
          <w:u w:val="single"/>
        </w:rPr>
        <w:t xml:space="preserve">this is a politics of refusal against </w:t>
      </w:r>
      <w:r w:rsidRPr="005E3A12">
        <w:rPr>
          <w:rFonts w:ascii="Calibri" w:hAnsi="Calibri" w:cs="Calibri"/>
          <w:b/>
          <w:bCs/>
          <w:color w:val="111111"/>
          <w:sz w:val="22"/>
          <w:szCs w:val="22"/>
          <w:u w:val="single"/>
        </w:rPr>
        <w:t xml:space="preserve">capitalism and the conditions of </w:t>
      </w:r>
      <w:r w:rsidRPr="005E3A12">
        <w:rPr>
          <w:rFonts w:ascii="Calibri" w:hAnsi="Calibri" w:cs="Calibri"/>
          <w:b/>
          <w:bCs/>
          <w:color w:val="111111"/>
          <w:sz w:val="22"/>
          <w:szCs w:val="22"/>
          <w:highlight w:val="green"/>
          <w:u w:val="single"/>
        </w:rPr>
        <w:t>work</w:t>
      </w:r>
      <w:r w:rsidRPr="005E3A12">
        <w:rPr>
          <w:rFonts w:ascii="Calibri" w:hAnsi="Calibri" w:cs="Calibri"/>
          <w:b/>
          <w:bCs/>
          <w:color w:val="111111"/>
          <w:sz w:val="22"/>
          <w:szCs w:val="22"/>
          <w:u w:val="single"/>
        </w:rPr>
        <w:t>, even as it is so much more than that</w:t>
      </w:r>
      <w:r w:rsidRPr="005E3A12">
        <w:rPr>
          <w:rFonts w:ascii="Calibri" w:hAnsi="Calibri" w:cs="Calibri"/>
          <w:color w:val="111111"/>
          <w:sz w:val="22"/>
          <w:szCs w:val="22"/>
          <w:u w:val="single"/>
        </w:rPr>
        <w:t>.</w:t>
      </w:r>
      <w:r w:rsidRPr="005E3A12">
        <w:rPr>
          <w:rFonts w:ascii="Calibri" w:hAnsi="Calibri" w:cs="Calibri"/>
          <w:color w:val="111111"/>
          <w:sz w:val="16"/>
          <w:szCs w:val="22"/>
        </w:rPr>
        <w:t xml:space="preserve"> </w:t>
      </w:r>
      <w:r w:rsidRPr="005E3A12">
        <w:rPr>
          <w:rFonts w:ascii="Calibri" w:hAnsi="Calibri" w:cs="Calibri"/>
          <w:color w:val="111111"/>
          <w:sz w:val="10"/>
          <w:szCs w:val="10"/>
        </w:rPr>
        <w:t xml:space="preserve">So, I agree with you about that inadequacy. I feel like I’m involved in a much more humble labour. I think I’m trying to describe belatedly, the things people have fought and have done and I’m just attending to them. So it’s this labour of regard, it is tripped up or struggling with how to illuminate that and it’s not that it isn’t a resource we work with and in some way know, but it’s an intimate labour in regard to what others have done and have thought, so, I’m a describer. But Fred, I don’t know if you want to talk about the poetry, your writing practice, which is so rich and varied and multiple… </w:t>
      </w:r>
    </w:p>
    <w:p w14:paraId="52D82F58" w14:textId="77777777" w:rsidR="004C52ED" w:rsidRPr="005E3A12" w:rsidRDefault="004C52ED" w:rsidP="004C52ED">
      <w:pPr>
        <w:pStyle w:val="NormalWeb"/>
        <w:shd w:val="clear" w:color="auto" w:fill="FFFFFF"/>
        <w:jc w:val="both"/>
        <w:rPr>
          <w:rFonts w:ascii="Calibri" w:hAnsi="Calibri" w:cs="Calibri"/>
          <w:color w:val="111111"/>
          <w:sz w:val="16"/>
          <w:szCs w:val="22"/>
        </w:rPr>
      </w:pPr>
      <w:r w:rsidRPr="005E3A12">
        <w:rPr>
          <w:rStyle w:val="Strong"/>
          <w:rFonts w:ascii="Calibri" w:eastAsiaTheme="majorEastAsia" w:hAnsi="Calibri" w:cs="Calibri"/>
          <w:color w:val="111111"/>
          <w:sz w:val="10"/>
          <w:szCs w:val="10"/>
        </w:rPr>
        <w:t>FM:</w:t>
      </w:r>
      <w:r w:rsidRPr="005E3A12">
        <w:rPr>
          <w:rFonts w:ascii="Calibri" w:hAnsi="Calibri" w:cs="Calibri"/>
          <w:color w:val="111111"/>
          <w:sz w:val="10"/>
          <w:szCs w:val="10"/>
        </w:rPr>
        <w:t xml:space="preserve"> I got to the point where, I mean, there’s so much overlap between the two things and I’ve never felt embarrassed about being interested in theory. I never was all that invested in being called a theoretician either. I was just somebody who was interested in theory and in that kind of general sense of people seeing, thinking about stuff and maybe certain movements of abstraction from what one sees and feels. I was always happy to be interested in doing that kind of stuff and I was also always happy to be interested in poetry and I never thought of these two things as being so utterly separate. The older I get, the more impossible it is to keep them separate but I do think, they both constitute, in the end, two different forms of description but it’s the same work. One way to think about it is people have different approaches to things, and a lot of it is just kind of temperament. The whole time I’m thinking of that classic old time song, “Keep on the Sunny Side”. I love that song and the way I do my work is I’m always looking at the sunny side. The peculiar nature of the sunny side in regard to black social lives is that it’s dark, but I’m still looking for the sunny side.</w:t>
      </w:r>
      <w:r w:rsidRPr="005E3A12">
        <w:rPr>
          <w:rFonts w:ascii="Calibri" w:hAnsi="Calibri" w:cs="Calibri"/>
          <w:color w:val="111111"/>
          <w:sz w:val="16"/>
          <w:szCs w:val="22"/>
        </w:rPr>
        <w:t xml:space="preserve"> </w:t>
      </w:r>
      <w:r w:rsidRPr="005E3A12">
        <w:rPr>
          <w:rFonts w:ascii="Calibri" w:hAnsi="Calibri" w:cs="Calibri"/>
          <w:color w:val="111111"/>
          <w:sz w:val="22"/>
          <w:szCs w:val="22"/>
          <w:u w:val="single"/>
        </w:rPr>
        <w:t xml:space="preserve">But I know there are other people who don’t need to look for the sunny side. They’re more like midnight folks or 3am folks. Like Bobby “Blue” Bland, where every blues song happens at three in the morning? My mom used to say her arthritis always hurts most at 3am. Luckily, </w:t>
      </w:r>
      <w:r w:rsidRPr="005E3A12">
        <w:rPr>
          <w:rFonts w:ascii="Calibri" w:hAnsi="Calibri" w:cs="Calibri"/>
          <w:b/>
          <w:bCs/>
          <w:color w:val="111111"/>
          <w:sz w:val="22"/>
          <w:szCs w:val="22"/>
          <w:u w:val="single"/>
        </w:rPr>
        <w:t>everybody doesn’t have to do the same thing</w:t>
      </w:r>
      <w:r w:rsidRPr="005E3A12">
        <w:rPr>
          <w:rFonts w:ascii="Calibri" w:hAnsi="Calibri" w:cs="Calibri"/>
          <w:color w:val="111111"/>
          <w:sz w:val="22"/>
          <w:szCs w:val="22"/>
          <w:u w:val="single"/>
        </w:rPr>
        <w:t xml:space="preserve">. And what sad ethical condition are we in when it seems like everybody has to do the same thing? Why, now, does everybody have to do the same thing? </w:t>
      </w:r>
      <w:r w:rsidRPr="005E3A12">
        <w:rPr>
          <w:rFonts w:ascii="Calibri" w:hAnsi="Calibri" w:cs="Calibri"/>
          <w:color w:val="111111"/>
          <w:sz w:val="16"/>
          <w:szCs w:val="22"/>
        </w:rPr>
        <w:t xml:space="preserve">All this writing, the state of this or that discipline, all carry an unspoken assumption that all are doing the same thing and everybody not doing the thing that I’m saying, is wrong. No! That’s just stupid, ridiculous. </w:t>
      </w:r>
      <w:r w:rsidRPr="005E3A12">
        <w:rPr>
          <w:rFonts w:ascii="Calibri" w:hAnsi="Calibri" w:cs="Calibri"/>
          <w:color w:val="111111"/>
          <w:sz w:val="22"/>
          <w:szCs w:val="22"/>
          <w:u w:val="single"/>
        </w:rPr>
        <w:t xml:space="preserve">So </w:t>
      </w:r>
      <w:r w:rsidRPr="005E3A12">
        <w:rPr>
          <w:rFonts w:ascii="Calibri" w:hAnsi="Calibri" w:cs="Calibri"/>
          <w:b/>
          <w:bCs/>
          <w:color w:val="111111"/>
          <w:sz w:val="22"/>
          <w:szCs w:val="22"/>
          <w:highlight w:val="green"/>
          <w:u w:val="single"/>
        </w:rPr>
        <w:t>there’s a bunch of different ways, attitudes, dispositions that are necessary</w:t>
      </w:r>
      <w:r w:rsidRPr="005E3A12">
        <w:rPr>
          <w:rFonts w:ascii="Calibri" w:hAnsi="Calibri" w:cs="Calibri"/>
          <w:color w:val="111111"/>
          <w:sz w:val="22"/>
          <w:szCs w:val="22"/>
          <w:u w:val="single"/>
        </w:rPr>
        <w:t xml:space="preserve"> to try to provide something that would approach an adequate description of who, what we are and who, what we might be.</w:t>
      </w:r>
      <w:r w:rsidRPr="005E3A12">
        <w:rPr>
          <w:rFonts w:ascii="Calibri" w:hAnsi="Calibri" w:cs="Calibri"/>
          <w:color w:val="111111"/>
          <w:sz w:val="16"/>
          <w:szCs w:val="22"/>
        </w:rPr>
        <w:t xml:space="preserve"> </w:t>
      </w:r>
    </w:p>
    <w:p w14:paraId="4A9D2FFD" w14:textId="77777777" w:rsidR="004C52ED" w:rsidRPr="005E3A12" w:rsidRDefault="004C52ED" w:rsidP="004C52ED">
      <w:pPr>
        <w:pStyle w:val="NormalWeb"/>
        <w:shd w:val="clear" w:color="auto" w:fill="FFFFFF"/>
        <w:jc w:val="both"/>
        <w:rPr>
          <w:rFonts w:ascii="Calibri" w:hAnsi="Calibri" w:cs="Calibri"/>
          <w:color w:val="111111"/>
          <w:sz w:val="10"/>
          <w:szCs w:val="10"/>
        </w:rPr>
      </w:pPr>
      <w:r w:rsidRPr="005E3A12">
        <w:rPr>
          <w:rStyle w:val="Strong"/>
          <w:rFonts w:ascii="Calibri" w:eastAsiaTheme="majorEastAsia" w:hAnsi="Calibri" w:cs="Calibri"/>
          <w:color w:val="111111"/>
          <w:sz w:val="16"/>
          <w:szCs w:val="22"/>
        </w:rPr>
        <w:t>SH:</w:t>
      </w:r>
      <w:r w:rsidRPr="005E3A12">
        <w:rPr>
          <w:rFonts w:ascii="Calibri" w:hAnsi="Calibri" w:cs="Calibri"/>
          <w:color w:val="111111"/>
          <w:sz w:val="16"/>
          <w:szCs w:val="22"/>
        </w:rPr>
        <w:t xml:space="preserve"> I’ll say two things, and it’s a kind of a gross simplification, but in certain liberal storeographies of slavery it ends with a great legal act of emancipation. And writing scenes and writing my dissertation, one was about the non-event of emancipation because of the way in which these emergent modalities of servitude took place within a discourse of freedom, rights, liberty. </w:t>
      </w:r>
      <w:r w:rsidRPr="005E3A12">
        <w:rPr>
          <w:rFonts w:ascii="Calibri" w:hAnsi="Calibri" w:cs="Calibri"/>
          <w:color w:val="111111"/>
          <w:sz w:val="22"/>
          <w:szCs w:val="22"/>
          <w:u w:val="single"/>
        </w:rPr>
        <w:t>I guess for me there was something more rotten at the core, which is about the imposition of a certain regime of the subject that was so fundamentally defined by property, and that being as good as it gets</w:t>
      </w:r>
      <w:r w:rsidRPr="005E3A12">
        <w:rPr>
          <w:rFonts w:ascii="Calibri" w:hAnsi="Calibri" w:cs="Calibri"/>
          <w:color w:val="111111"/>
          <w:sz w:val="16"/>
          <w:szCs w:val="22"/>
        </w:rPr>
        <w:t xml:space="preserve">. </w:t>
      </w:r>
      <w:r w:rsidRPr="005E3A12">
        <w:rPr>
          <w:rFonts w:ascii="Calibri" w:hAnsi="Calibri" w:cs="Calibri"/>
          <w:color w:val="111111"/>
          <w:sz w:val="10"/>
          <w:szCs w:val="10"/>
        </w:rPr>
        <w:t xml:space="preserve">So, I think it was both the impossibility of the achievement of those things that define a kind of liberal citizen subject in the West, the free being excluded from that. But then what are the kind of constituents of that subject to begin with and is that something that one wants to sign onto anyway? So many of the articulations of freedom, so much of the kind of practices of the ex-slave or the freed, articulated kind of another imagination of freedom altogether. So there’s the imposition of a certain regime of the subject and a certain conception of the domestic is crucial to the production of that subject. </w:t>
      </w:r>
    </w:p>
    <w:p w14:paraId="0B46E1C4" w14:textId="77777777" w:rsidR="004C52ED" w:rsidRPr="005E3A12" w:rsidRDefault="004C52ED" w:rsidP="004C52ED">
      <w:pPr>
        <w:pStyle w:val="NormalWeb"/>
        <w:shd w:val="clear" w:color="auto" w:fill="FFFFFF"/>
        <w:jc w:val="both"/>
        <w:rPr>
          <w:rFonts w:ascii="Calibri" w:hAnsi="Calibri" w:cs="Calibri"/>
          <w:color w:val="111111"/>
          <w:sz w:val="22"/>
          <w:szCs w:val="22"/>
          <w:u w:val="single"/>
        </w:rPr>
      </w:pPr>
      <w:r w:rsidRPr="005E3A12">
        <w:rPr>
          <w:rStyle w:val="Strong"/>
          <w:rFonts w:ascii="Calibri" w:eastAsiaTheme="majorEastAsia" w:hAnsi="Calibri" w:cs="Calibri"/>
          <w:color w:val="111111"/>
          <w:sz w:val="10"/>
          <w:szCs w:val="10"/>
        </w:rPr>
        <w:t>FM:</w:t>
      </w:r>
      <w:r w:rsidRPr="005E3A12">
        <w:rPr>
          <w:rFonts w:ascii="Calibri" w:hAnsi="Calibri" w:cs="Calibri"/>
          <w:color w:val="111111"/>
          <w:sz w:val="10"/>
          <w:szCs w:val="10"/>
        </w:rPr>
        <w:t xml:space="preserve"> I feel this general sense of having come to an impasse in a certain kind of way is interesting. It depends on how you think about it. So, let’s say that within a field that is bounded on the one hand by incompatible predications of the free, and on the other hand the burdened individuation (to use Saidiya’s terms). That within this structure that is bounded so to speak by those terms, there’s only so much you can do theoretically but that doesn’t mean that you stop trying to come up with things. Because the other notion of predication that has been in the back of my mind the last couple months is this predication that Nate Mackey had as he talks about predications “rickety spin”. I guess I’ve just begun to think what one might be able to do against the grain; of an incompatibility of a set of imposed predications that is continually spinning out, in however rickety, raggedy way, an endless series of predications.</w:t>
      </w:r>
      <w:r w:rsidRPr="005E3A12">
        <w:rPr>
          <w:rFonts w:ascii="Calibri" w:hAnsi="Calibri" w:cs="Calibri"/>
          <w:color w:val="111111"/>
          <w:sz w:val="16"/>
          <w:szCs w:val="22"/>
        </w:rPr>
        <w:t xml:space="preserve"> </w:t>
      </w:r>
      <w:r w:rsidRPr="005E3A12">
        <w:rPr>
          <w:rFonts w:ascii="Calibri" w:hAnsi="Calibri" w:cs="Calibri"/>
          <w:color w:val="111111"/>
          <w:sz w:val="22"/>
          <w:szCs w:val="22"/>
          <w:u w:val="single"/>
        </w:rPr>
        <w:t xml:space="preserve">There was a certain moment in which the critique of authenticity, let’s say in black studies or whatever, became so puritanical, that </w:t>
      </w:r>
      <w:r w:rsidRPr="005E3A12">
        <w:rPr>
          <w:rFonts w:ascii="Calibri" w:hAnsi="Calibri" w:cs="Calibri"/>
          <w:color w:val="111111"/>
          <w:sz w:val="22"/>
          <w:szCs w:val="22"/>
          <w:highlight w:val="green"/>
          <w:u w:val="single"/>
        </w:rPr>
        <w:t>any sentence of</w:t>
      </w:r>
      <w:r w:rsidRPr="005E3A12">
        <w:rPr>
          <w:rFonts w:ascii="Calibri" w:hAnsi="Calibri" w:cs="Calibri"/>
          <w:color w:val="111111"/>
          <w:sz w:val="22"/>
          <w:szCs w:val="22"/>
          <w:u w:val="single"/>
        </w:rPr>
        <w:t xml:space="preserve"> the type</w:t>
      </w:r>
      <w:r w:rsidRPr="005E3A12">
        <w:rPr>
          <w:rStyle w:val="Emphasis"/>
          <w:rFonts w:eastAsiaTheme="majorEastAsia"/>
          <w:szCs w:val="22"/>
          <w:highlight w:val="green"/>
        </w:rPr>
        <w:t>: “blackness is x”,</w:t>
      </w:r>
      <w:r w:rsidRPr="005E3A12">
        <w:rPr>
          <w:rFonts w:ascii="Calibri" w:hAnsi="Calibri" w:cs="Calibri"/>
          <w:color w:val="111111"/>
          <w:sz w:val="22"/>
          <w:szCs w:val="22"/>
          <w:highlight w:val="green"/>
          <w:u w:val="single"/>
        </w:rPr>
        <w:t xml:space="preserve"> was</w:t>
      </w:r>
      <w:r w:rsidRPr="005E3A12">
        <w:rPr>
          <w:rFonts w:ascii="Calibri" w:hAnsi="Calibri" w:cs="Calibri"/>
          <w:color w:val="111111"/>
          <w:sz w:val="22"/>
          <w:szCs w:val="22"/>
          <w:u w:val="single"/>
        </w:rPr>
        <w:t xml:space="preserve"> almost </w:t>
      </w:r>
      <w:r w:rsidRPr="005E3A12">
        <w:rPr>
          <w:rFonts w:ascii="Calibri" w:hAnsi="Calibri" w:cs="Calibri"/>
          <w:color w:val="111111"/>
          <w:sz w:val="22"/>
          <w:szCs w:val="22"/>
          <w:highlight w:val="green"/>
          <w:u w:val="single"/>
        </w:rPr>
        <w:t>against</w:t>
      </w:r>
      <w:r w:rsidRPr="005E3A12">
        <w:rPr>
          <w:rFonts w:ascii="Calibri" w:hAnsi="Calibri" w:cs="Calibri"/>
          <w:color w:val="111111"/>
          <w:sz w:val="22"/>
          <w:szCs w:val="22"/>
          <w:u w:val="single"/>
        </w:rPr>
        <w:t xml:space="preserve"> the law, against </w:t>
      </w:r>
      <w:r w:rsidRPr="005E3A12">
        <w:rPr>
          <w:rFonts w:ascii="Calibri" w:hAnsi="Calibri" w:cs="Calibri"/>
          <w:color w:val="111111"/>
          <w:sz w:val="22"/>
          <w:szCs w:val="22"/>
          <w:highlight w:val="green"/>
          <w:u w:val="single"/>
        </w:rPr>
        <w:t>the rules</w:t>
      </w:r>
      <w:r w:rsidRPr="005E3A12">
        <w:rPr>
          <w:rFonts w:ascii="Calibri" w:hAnsi="Calibri" w:cs="Calibri"/>
          <w:color w:val="111111"/>
          <w:sz w:val="22"/>
          <w:szCs w:val="22"/>
          <w:u w:val="single"/>
        </w:rPr>
        <w:t xml:space="preserve"> of the people and </w:t>
      </w:r>
      <w:r w:rsidRPr="005E3A12">
        <w:rPr>
          <w:rFonts w:ascii="Calibri" w:hAnsi="Calibri" w:cs="Calibri"/>
          <w:color w:val="111111"/>
          <w:sz w:val="22"/>
          <w:szCs w:val="22"/>
          <w:highlight w:val="green"/>
          <w:u w:val="single"/>
        </w:rPr>
        <w:t>somebody would come get you</w:t>
      </w:r>
      <w:r w:rsidRPr="005E3A12">
        <w:rPr>
          <w:rFonts w:ascii="Calibri" w:hAnsi="Calibri" w:cs="Calibri"/>
          <w:color w:val="111111"/>
          <w:sz w:val="22"/>
          <w:szCs w:val="22"/>
          <w:u w:val="single"/>
        </w:rPr>
        <w:t xml:space="preserve">… Touré or somebody. But, I’m interested in something like an endless proliferation of sentences of the type: </w:t>
      </w:r>
      <w:r w:rsidRPr="005E3A12">
        <w:rPr>
          <w:rStyle w:val="Emphasis"/>
          <w:rFonts w:eastAsiaTheme="majorEastAsia"/>
          <w:szCs w:val="22"/>
        </w:rPr>
        <w:t>blackness is x</w:t>
      </w:r>
      <w:r w:rsidRPr="005E3A12">
        <w:rPr>
          <w:rFonts w:ascii="Calibri" w:hAnsi="Calibri" w:cs="Calibri"/>
          <w:color w:val="111111"/>
          <w:sz w:val="22"/>
          <w:szCs w:val="22"/>
          <w:u w:val="single"/>
        </w:rPr>
        <w:t>.</w:t>
      </w:r>
      <w:r w:rsidRPr="005E3A12">
        <w:rPr>
          <w:rFonts w:ascii="Calibri" w:hAnsi="Calibri" w:cs="Calibri"/>
          <w:color w:val="111111"/>
          <w:sz w:val="16"/>
          <w:szCs w:val="22"/>
        </w:rPr>
        <w:t xml:space="preserve"> </w:t>
      </w:r>
      <w:r w:rsidRPr="005E3A12">
        <w:rPr>
          <w:rFonts w:ascii="Calibri" w:hAnsi="Calibri" w:cs="Calibri"/>
          <w:color w:val="111111"/>
          <w:sz w:val="22"/>
          <w:szCs w:val="22"/>
          <w:u w:val="single"/>
        </w:rPr>
        <w:t>Recognizing that those sentences might come from anywhere and might be animated by any number of possible motivations.</w:t>
      </w:r>
      <w:r w:rsidRPr="005E3A12">
        <w:rPr>
          <w:rFonts w:ascii="Calibri" w:hAnsi="Calibri" w:cs="Calibri"/>
          <w:color w:val="111111"/>
          <w:sz w:val="16"/>
          <w:szCs w:val="22"/>
        </w:rPr>
        <w:t xml:space="preserve"> </w:t>
      </w:r>
      <w:r w:rsidRPr="005E3A12">
        <w:rPr>
          <w:rFonts w:ascii="Calibri" w:hAnsi="Calibri" w:cs="Calibri"/>
          <w:color w:val="111111"/>
          <w:sz w:val="22"/>
          <w:szCs w:val="22"/>
          <w:u w:val="single"/>
        </w:rPr>
        <w:t>But that necessity of predication, which could even be said to take the form of a certain kind of a meditative, worshipful kind of form, that’s important.</w:t>
      </w:r>
      <w:r w:rsidRPr="005E3A12">
        <w:rPr>
          <w:rFonts w:ascii="Calibri" w:hAnsi="Calibri" w:cs="Calibri"/>
          <w:color w:val="111111"/>
          <w:sz w:val="16"/>
          <w:szCs w:val="22"/>
        </w:rPr>
        <w:t xml:space="preserve"> </w:t>
      </w:r>
      <w:r w:rsidRPr="005E3A12">
        <w:rPr>
          <w:rFonts w:ascii="Calibri" w:hAnsi="Calibri" w:cs="Calibri"/>
          <w:color w:val="111111"/>
          <w:sz w:val="22"/>
          <w:szCs w:val="22"/>
          <w:u w:val="single"/>
        </w:rPr>
        <w:t>And I think it’s one of those things in terms of describing what people have felt and what they’ve done. That’s one of the things that people have done</w:t>
      </w:r>
      <w:r w:rsidRPr="005E3A12">
        <w:rPr>
          <w:rFonts w:ascii="Calibri" w:hAnsi="Calibri" w:cs="Calibri"/>
          <w:color w:val="111111"/>
          <w:sz w:val="16"/>
          <w:szCs w:val="22"/>
        </w:rPr>
        <w:t xml:space="preserve">. By the same token, there is this other slightly parallel track to predication, which may be just naming or nominalisation of these things as kind of connected but not exactly the same thing. </w:t>
      </w:r>
      <w:r w:rsidRPr="005E3A12">
        <w:rPr>
          <w:rFonts w:ascii="Calibri" w:hAnsi="Calibri" w:cs="Calibri"/>
          <w:color w:val="111111"/>
          <w:sz w:val="22"/>
          <w:szCs w:val="22"/>
          <w:u w:val="single"/>
        </w:rPr>
        <w:t xml:space="preserve">And </w:t>
      </w:r>
      <w:r w:rsidRPr="005E3A12">
        <w:rPr>
          <w:rFonts w:ascii="Calibri" w:hAnsi="Calibri" w:cs="Calibri"/>
          <w:color w:val="111111"/>
          <w:sz w:val="22"/>
          <w:szCs w:val="22"/>
          <w:highlight w:val="green"/>
          <w:u w:val="single"/>
        </w:rPr>
        <w:t>these are important cultural</w:t>
      </w:r>
      <w:r w:rsidRPr="005E3A12">
        <w:rPr>
          <w:rFonts w:ascii="Calibri" w:hAnsi="Calibri" w:cs="Calibri"/>
          <w:color w:val="111111"/>
          <w:sz w:val="22"/>
          <w:szCs w:val="22"/>
          <w:u w:val="single"/>
        </w:rPr>
        <w:t xml:space="preserve">, aesthetic and intellectual activities that are crucial to anything; like what one might call a kind of… whatever you want to call it: </w:t>
      </w:r>
      <w:r w:rsidRPr="005E3A12">
        <w:rPr>
          <w:rStyle w:val="Emphasis"/>
          <w:rFonts w:eastAsiaTheme="majorEastAsia"/>
          <w:szCs w:val="22"/>
          <w:highlight w:val="green"/>
        </w:rPr>
        <w:t>A resistance. Fugitivity. War</w:t>
      </w:r>
      <w:r w:rsidRPr="005E3A12">
        <w:rPr>
          <w:rFonts w:ascii="Calibri" w:hAnsi="Calibri" w:cs="Calibri"/>
          <w:color w:val="111111"/>
          <w:sz w:val="22"/>
          <w:szCs w:val="22"/>
          <w:u w:val="single"/>
        </w:rPr>
        <w:t>. Whatever. These are important activities to be engaged in because then it gives us a chance to think and talk</w:t>
      </w:r>
      <w:r w:rsidRPr="005E3A12">
        <w:rPr>
          <w:rFonts w:ascii="Calibri" w:hAnsi="Calibri" w:cs="Calibri"/>
          <w:color w:val="111111"/>
          <w:sz w:val="16"/>
          <w:szCs w:val="22"/>
        </w:rPr>
        <w:t>. It gives us a chance to be together, as we meditate with one another on these questions. Hopefully with some friends, food, wine, kids running around. This is totally important. And from my perspective</w:t>
      </w:r>
      <w:r w:rsidRPr="005E3A12">
        <w:rPr>
          <w:rFonts w:ascii="Calibri" w:hAnsi="Calibri" w:cs="Calibri"/>
          <w:color w:val="111111"/>
          <w:sz w:val="16"/>
          <w:szCs w:val="22"/>
          <w:highlight w:val="green"/>
        </w:rPr>
        <w:t xml:space="preserve">, </w:t>
      </w:r>
      <w:r w:rsidRPr="005E3A12">
        <w:rPr>
          <w:rFonts w:ascii="Calibri" w:hAnsi="Calibri" w:cs="Calibri"/>
          <w:color w:val="111111"/>
          <w:sz w:val="22"/>
          <w:szCs w:val="22"/>
          <w:highlight w:val="green"/>
          <w:u w:val="single"/>
        </w:rPr>
        <w:t>these are activities that must be done</w:t>
      </w:r>
      <w:r w:rsidRPr="005E3A12">
        <w:rPr>
          <w:rFonts w:ascii="Calibri" w:hAnsi="Calibri" w:cs="Calibri"/>
          <w:color w:val="111111"/>
          <w:sz w:val="22"/>
          <w:szCs w:val="22"/>
          <w:u w:val="single"/>
        </w:rPr>
        <w:t>, to use the old Cornel West phrase, “</w:t>
      </w:r>
      <w:r w:rsidRPr="005E3A12">
        <w:rPr>
          <w:rFonts w:ascii="Calibri" w:hAnsi="Calibri" w:cs="Calibri"/>
          <w:color w:val="111111"/>
          <w:sz w:val="22"/>
          <w:szCs w:val="22"/>
          <w:highlight w:val="green"/>
          <w:u w:val="single"/>
        </w:rPr>
        <w:t>outside of the normative gaze of the white man</w:t>
      </w:r>
      <w:r w:rsidRPr="005E3A12">
        <w:rPr>
          <w:rFonts w:ascii="Calibri" w:hAnsi="Calibri" w:cs="Calibri"/>
          <w:color w:val="111111"/>
          <w:sz w:val="22"/>
          <w:szCs w:val="22"/>
          <w:u w:val="single"/>
        </w:rPr>
        <w:t xml:space="preserve">”. It’s just that at a certain </w:t>
      </w:r>
      <w:r w:rsidRPr="00156557">
        <w:rPr>
          <w:rFonts w:ascii="Calibri" w:hAnsi="Calibri" w:cs="Calibri"/>
          <w:color w:val="111111"/>
          <w:sz w:val="22"/>
          <w:szCs w:val="22"/>
          <w:u w:val="single"/>
        </w:rPr>
        <w:t>point, you can’t be worried all the time about what he says or thinks.</w:t>
      </w:r>
      <w:r w:rsidRPr="00156557">
        <w:rPr>
          <w:rFonts w:ascii="Calibri" w:hAnsi="Calibri" w:cs="Calibri"/>
          <w:color w:val="111111"/>
          <w:sz w:val="16"/>
          <w:szCs w:val="22"/>
        </w:rPr>
        <w:t xml:space="preserve"> For some reason I think this is particularly </w:t>
      </w:r>
      <w:r w:rsidRPr="00156557">
        <w:rPr>
          <w:rFonts w:ascii="Calibri" w:hAnsi="Calibri" w:cs="Calibri"/>
          <w:color w:val="111111"/>
          <w:sz w:val="22"/>
          <w:szCs w:val="22"/>
          <w:u w:val="single"/>
        </w:rPr>
        <w:t>difficult for academics because we are addicted to being graded and they do the grading, or let’s just say the degrading. What I’m trying to say is that sense of… well, is this the right term? That’s a debilitating question but is this a term that we can start</w:t>
      </w:r>
      <w:r w:rsidRPr="005E3A12">
        <w:rPr>
          <w:rFonts w:ascii="Calibri" w:hAnsi="Calibri" w:cs="Calibri"/>
          <w:color w:val="111111"/>
          <w:sz w:val="22"/>
          <w:szCs w:val="22"/>
          <w:u w:val="single"/>
        </w:rPr>
        <w:t xml:space="preserve">… that can get us talking about something? </w:t>
      </w:r>
      <w:r w:rsidRPr="005E3A12">
        <w:rPr>
          <w:rFonts w:ascii="Calibri" w:hAnsi="Calibri" w:cs="Calibri"/>
          <w:color w:val="111111"/>
          <w:sz w:val="22"/>
          <w:szCs w:val="22"/>
          <w:highlight w:val="green"/>
          <w:u w:val="single"/>
        </w:rPr>
        <w:t>Is this a term that can help structure a certain kind of fellowship amongst us?</w:t>
      </w:r>
      <w:r w:rsidRPr="005E3A12">
        <w:rPr>
          <w:rFonts w:ascii="Calibri" w:hAnsi="Calibri" w:cs="Calibri"/>
          <w:color w:val="111111"/>
          <w:sz w:val="22"/>
          <w:szCs w:val="22"/>
          <w:u w:val="single"/>
        </w:rPr>
        <w:t xml:space="preserve"> That’s a different kind of question.</w:t>
      </w:r>
    </w:p>
    <w:p w14:paraId="394FE269" w14:textId="77777777" w:rsidR="004C52ED" w:rsidRPr="00912F72" w:rsidRDefault="004C52ED" w:rsidP="004C52ED">
      <w:pPr>
        <w:rPr>
          <w:u w:val="single"/>
        </w:rPr>
      </w:pPr>
    </w:p>
    <w:p w14:paraId="48ADB78D" w14:textId="77777777" w:rsidR="004C52ED" w:rsidRPr="005D2C1F" w:rsidRDefault="004C52ED" w:rsidP="004C52ED">
      <w:pPr>
        <w:pStyle w:val="Heading4"/>
        <w:rPr>
          <w:rFonts w:eastAsia="Times New Roman"/>
          <w:i/>
          <w:iCs w:val="0"/>
        </w:rPr>
      </w:pPr>
      <w:r w:rsidRPr="005D2C1F">
        <w:rPr>
          <w:rFonts w:eastAsia="Times New Roman"/>
          <w:i/>
          <w:iCs w:val="0"/>
        </w:rPr>
        <w:t>Sun, rain, curving sky</w:t>
      </w:r>
      <w:r w:rsidRPr="005D2C1F">
        <w:rPr>
          <w:rFonts w:eastAsia="Times New Roman"/>
          <w:i/>
          <w:iCs w:val="0"/>
        </w:rPr>
        <w:br/>
        <w:t>Mountain, oceans, leaf and stone</w:t>
      </w:r>
      <w:r w:rsidRPr="005D2C1F">
        <w:rPr>
          <w:rFonts w:eastAsia="Times New Roman"/>
          <w:i/>
          <w:iCs w:val="0"/>
        </w:rPr>
        <w:br/>
        <w:t>Star shine, moon glow</w:t>
      </w:r>
      <w:r w:rsidRPr="005D2C1F">
        <w:rPr>
          <w:rFonts w:eastAsia="Times New Roman"/>
          <w:i/>
          <w:iCs w:val="0"/>
        </w:rPr>
        <w:br/>
        <w:t>You're all that I can call my own.</w:t>
      </w:r>
    </w:p>
    <w:p w14:paraId="4B677B28" w14:textId="77777777" w:rsidR="004C52ED" w:rsidRDefault="004C52ED" w:rsidP="004C52ED">
      <w:r>
        <w:t>[Woman Work by Maya Angelou]</w:t>
      </w:r>
    </w:p>
    <w:p w14:paraId="2EDA0D1A" w14:textId="11F5772E" w:rsidR="004C52ED" w:rsidRPr="003D3BF0" w:rsidRDefault="004C52ED" w:rsidP="004C52ED">
      <w:pPr>
        <w:pStyle w:val="Heading1"/>
      </w:pPr>
      <w:r>
        <w:t xml:space="preserve">2AC </w:t>
      </w:r>
    </w:p>
    <w:p w14:paraId="7849FD24" w14:textId="49813B53" w:rsidR="001155D5" w:rsidRPr="001155D5" w:rsidRDefault="001155D5" w:rsidP="001155D5">
      <w:pPr>
        <w:pStyle w:val="Heading2"/>
      </w:pPr>
      <w:r>
        <w:t>Case</w:t>
      </w:r>
    </w:p>
    <w:p w14:paraId="4122F761" w14:textId="23D5E420" w:rsidR="003D6AAE" w:rsidRDefault="003D6AAE" w:rsidP="003D6AAE">
      <w:pPr>
        <w:pStyle w:val="Heading4"/>
      </w:pPr>
      <w:r>
        <w:t xml:space="preserve">2. Unions aren’t just </w:t>
      </w:r>
      <w:r w:rsidRPr="00C21D3F">
        <w:rPr>
          <w:u w:val="single"/>
        </w:rPr>
        <w:t>historically</w:t>
      </w:r>
      <w:r>
        <w:t xml:space="preserve"> racist – they deploy anti-black strategies to maintain white power </w:t>
      </w:r>
      <w:r w:rsidRPr="00C21D3F">
        <w:rPr>
          <w:u w:val="single"/>
        </w:rPr>
        <w:t>to this day</w:t>
      </w:r>
      <w:r>
        <w:t xml:space="preserve">. </w:t>
      </w:r>
    </w:p>
    <w:p w14:paraId="757929FD" w14:textId="77777777" w:rsidR="003D6AAE" w:rsidRPr="00B73F71" w:rsidRDefault="003D6AAE" w:rsidP="003D6AAE">
      <w:pPr>
        <w:rPr>
          <w:b/>
          <w:bCs/>
        </w:rPr>
      </w:pPr>
      <w:r>
        <w:rPr>
          <w:rStyle w:val="Style13ptBold"/>
        </w:rPr>
        <w:t xml:space="preserve">Watson 21 </w:t>
      </w:r>
      <w:r w:rsidRPr="00EF68E3">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 Travis also is a board member of YouthBuild Boston and NEI General Contracting’s Workforce Opportunity Resource Center. 6-14-2021, "Union Construction’s Racial Equity and Inclusion Charade (SSIR)", Stanford Social Innovation Review,</w:t>
      </w:r>
      <w:r>
        <w:t xml:space="preserve"> </w:t>
      </w:r>
      <w:r w:rsidRPr="00EF68E3">
        <w:t>https://ssir.org/articles/entry/union_constructions_racial_equity_and_inclusion_charade, JKS]</w:t>
      </w:r>
    </w:p>
    <w:p w14:paraId="444CC260" w14:textId="77777777" w:rsidR="003D6AAE" w:rsidRPr="00B73F71" w:rsidRDefault="003D6AAE" w:rsidP="003D6AAE">
      <w:pPr>
        <w:rPr>
          <w:sz w:val="16"/>
        </w:rPr>
      </w:pPr>
      <w:r w:rsidRPr="00B73F71">
        <w:rPr>
          <w:sz w:val="16"/>
        </w:rPr>
        <w:t>Six Practices That Institutionalized Racism in Union Construction</w:t>
      </w:r>
    </w:p>
    <w:p w14:paraId="4FC9B344" w14:textId="77777777" w:rsidR="003D6AAE" w:rsidRPr="00B73F71" w:rsidRDefault="003D6AAE" w:rsidP="003D6AAE">
      <w:pPr>
        <w:rPr>
          <w:rStyle w:val="StyleUnderline"/>
        </w:rPr>
      </w:pPr>
      <w:r w:rsidRPr="003E3C4A">
        <w:rPr>
          <w:rStyle w:val="Emphasis"/>
        </w:rPr>
        <w:t>The Catch 22</w:t>
      </w:r>
      <w:r w:rsidRPr="00B73F71">
        <w:rPr>
          <w:sz w:val="16"/>
        </w:rPr>
        <w:t xml:space="preserve"> | </w:t>
      </w:r>
      <w:r w:rsidRPr="003E3C4A">
        <w:rPr>
          <w:rStyle w:val="StyleUnderline"/>
          <w:highlight w:val="green"/>
        </w:rPr>
        <w:t>White union construction workers</w:t>
      </w:r>
      <w:r w:rsidRPr="00B73F71">
        <w:rPr>
          <w:sz w:val="16"/>
        </w:rPr>
        <w:t xml:space="preserve"> often </w:t>
      </w:r>
      <w:r w:rsidRPr="003E3C4A">
        <w:rPr>
          <w:rStyle w:val="StyleUnderline"/>
          <w:highlight w:val="green"/>
        </w:rPr>
        <w:t>stymie</w:t>
      </w:r>
      <w:r w:rsidRPr="00B73F71">
        <w:rPr>
          <w:sz w:val="16"/>
        </w:rPr>
        <w:t xml:space="preserve"> prospective </w:t>
      </w:r>
      <w:r w:rsidRPr="003E3C4A">
        <w:rPr>
          <w:rStyle w:val="StyleUnderline"/>
          <w:highlight w:val="green"/>
        </w:rPr>
        <w:t>Black workers’ attempts to join a union</w:t>
      </w:r>
      <w:r w:rsidRPr="00B73F71">
        <w:rPr>
          <w:rStyle w:val="StyleUnderline"/>
        </w:rPr>
        <w:t xml:space="preserve"> by </w:t>
      </w:r>
      <w:r w:rsidRPr="003E3C4A">
        <w:rPr>
          <w:rStyle w:val="StyleUnderline"/>
          <w:highlight w:val="green"/>
        </w:rPr>
        <w:t>trapping them</w:t>
      </w:r>
      <w:r w:rsidRPr="00B73F71">
        <w:rPr>
          <w:rStyle w:val="StyleUnderline"/>
        </w:rPr>
        <w:t xml:space="preserve"> in a </w:t>
      </w:r>
      <w:r w:rsidRPr="003E3C4A">
        <w:rPr>
          <w:rStyle w:val="Emphasis"/>
          <w:highlight w:val="green"/>
        </w:rPr>
        <w:t>Catch-22</w:t>
      </w:r>
      <w:r w:rsidRPr="003E3C4A">
        <w:rPr>
          <w:rStyle w:val="StyleUnderline"/>
          <w:highlight w:val="green"/>
        </w:rPr>
        <w:t>: requiring the worker to have a job prior to being admitted</w:t>
      </w:r>
      <w:r w:rsidRPr="00B73F71">
        <w:rPr>
          <w:rStyle w:val="StyleUnderline"/>
        </w:rPr>
        <w:t xml:space="preserve"> into a union</w:t>
      </w:r>
      <w:r w:rsidRPr="003E3C4A">
        <w:rPr>
          <w:rStyle w:val="StyleUnderline"/>
          <w:highlight w:val="green"/>
        </w:rPr>
        <w:t>, but also requiring union membership before getting a</w:t>
      </w:r>
      <w:r w:rsidRPr="00B73F71">
        <w:rPr>
          <w:rStyle w:val="StyleUnderline"/>
        </w:rPr>
        <w:t xml:space="preserve"> construction </w:t>
      </w:r>
      <w:r w:rsidRPr="003E3C4A">
        <w:rPr>
          <w:rStyle w:val="StyleUnderline"/>
          <w:highlight w:val="green"/>
        </w:rPr>
        <w:t>job</w:t>
      </w:r>
      <w:r w:rsidRPr="00B73F71">
        <w:rPr>
          <w:rStyle w:val="StyleUnderline"/>
        </w:rPr>
        <w:t>.</w:t>
      </w:r>
    </w:p>
    <w:p w14:paraId="07EF221B" w14:textId="77777777" w:rsidR="003D6AAE" w:rsidRPr="00B73F71" w:rsidRDefault="003D6AAE" w:rsidP="003D6AAE">
      <w:pPr>
        <w:rPr>
          <w:sz w:val="16"/>
        </w:rPr>
      </w:pPr>
      <w:r w:rsidRPr="00B73F71">
        <w:rPr>
          <w:sz w:val="16"/>
        </w:rPr>
        <w:t>Former United Community Construction Workers activist Omar Cannon recalls Black workers being told by white union officers that they “had to be in the union to get a job.” However, the problem, Cannon explains, is that “you had to get a job to get in the union.” Former Army veteran and construction worker Gilbert Banks has told a similar story about treatment by foremen and unions:</w:t>
      </w:r>
    </w:p>
    <w:p w14:paraId="7BFC1695" w14:textId="77777777" w:rsidR="003D6AAE" w:rsidRPr="00B73F71" w:rsidRDefault="003D6AAE" w:rsidP="003D6AAE">
      <w:pPr>
        <w:rPr>
          <w:sz w:val="16"/>
        </w:rPr>
      </w:pPr>
      <w:r w:rsidRPr="00B73F71">
        <w:rPr>
          <w:sz w:val="16"/>
        </w:rPr>
        <w:t>“They’d say, ‘Have you got a (union membership) book?’ I’d say, ‘No.’ ‘Well,’ they said, ‘Go get a book and we’ll give you a job.’ And I’d go to the union and ask them for a book. They’d say, ‘Listen, if you get the job, we’ll give you a book.’ There was no way of fighting it.”</w:t>
      </w:r>
    </w:p>
    <w:p w14:paraId="10FB5BDA" w14:textId="77777777" w:rsidR="003D6AAE" w:rsidRPr="00B73F71" w:rsidRDefault="003D6AAE" w:rsidP="003D6AAE">
      <w:pPr>
        <w:rPr>
          <w:rStyle w:val="StyleUnderline"/>
        </w:rPr>
      </w:pPr>
      <w:r w:rsidRPr="00B73F71">
        <w:rPr>
          <w:sz w:val="16"/>
        </w:rPr>
        <w:t xml:space="preserve">This no-win situation is not a coincidence. </w:t>
      </w:r>
      <w:r w:rsidRPr="00B73F71">
        <w:rPr>
          <w:rStyle w:val="StyleUnderline"/>
        </w:rPr>
        <w:t xml:space="preserve">This Catch-22 is a form of </w:t>
      </w:r>
      <w:r w:rsidRPr="003E3C4A">
        <w:rPr>
          <w:rStyle w:val="Emphasis"/>
          <w:highlight w:val="green"/>
        </w:rPr>
        <w:t>structural racism</w:t>
      </w:r>
      <w:r w:rsidRPr="003E3C4A">
        <w:rPr>
          <w:rStyle w:val="StyleUnderline"/>
          <w:highlight w:val="green"/>
        </w:rPr>
        <w:t xml:space="preserve"> intended to exclude</w:t>
      </w:r>
      <w:r w:rsidRPr="00B73F71">
        <w:rPr>
          <w:rStyle w:val="StyleUnderline"/>
        </w:rPr>
        <w:t xml:space="preserve"> people not already on the inside.</w:t>
      </w:r>
    </w:p>
    <w:p w14:paraId="15FF6847" w14:textId="77777777" w:rsidR="003D6AAE" w:rsidRPr="00B73F71" w:rsidRDefault="003D6AAE" w:rsidP="003D6AAE">
      <w:pPr>
        <w:rPr>
          <w:sz w:val="16"/>
        </w:rPr>
      </w:pPr>
      <w:r w:rsidRPr="003E3C4A">
        <w:rPr>
          <w:rStyle w:val="Emphasis"/>
          <w:highlight w:val="green"/>
        </w:rPr>
        <w:t>Stonewalling</w:t>
      </w:r>
      <w:r w:rsidRPr="00B73F71">
        <w:rPr>
          <w:rStyle w:val="Emphasis"/>
        </w:rPr>
        <w:t xml:space="preserve"> </w:t>
      </w:r>
      <w:r w:rsidRPr="00B73F71">
        <w:rPr>
          <w:sz w:val="16"/>
        </w:rPr>
        <w:t xml:space="preserve">| Another strategy </w:t>
      </w:r>
      <w:r w:rsidRPr="00B73F71">
        <w:rPr>
          <w:rStyle w:val="StyleUnderline"/>
        </w:rPr>
        <w:t>white union members</w:t>
      </w:r>
      <w:r w:rsidRPr="00B73F71">
        <w:rPr>
          <w:sz w:val="16"/>
        </w:rPr>
        <w:t xml:space="preserve"> use to frustrate Black workers into giving up their effort to join a union is </w:t>
      </w:r>
      <w:r w:rsidRPr="00B73F71">
        <w:rPr>
          <w:rStyle w:val="StyleUnderline"/>
        </w:rPr>
        <w:t xml:space="preserve">intentionally </w:t>
      </w:r>
      <w:r w:rsidRPr="003E3C4A">
        <w:rPr>
          <w:rStyle w:val="StyleUnderline"/>
          <w:highlight w:val="green"/>
        </w:rPr>
        <w:t>refusing communication</w:t>
      </w:r>
      <w:r w:rsidRPr="00B73F71">
        <w:rPr>
          <w:rStyle w:val="StyleUnderline"/>
        </w:rPr>
        <w:t xml:space="preserve">, ignoring, and </w:t>
      </w:r>
      <w:r w:rsidRPr="003E3C4A">
        <w:rPr>
          <w:rStyle w:val="StyleUnderline"/>
          <w:highlight w:val="green"/>
        </w:rPr>
        <w:t>silencing</w:t>
      </w:r>
      <w:r w:rsidRPr="00B73F71">
        <w:rPr>
          <w:rStyle w:val="StyleUnderline"/>
        </w:rPr>
        <w:t xml:space="preserve"> them.</w:t>
      </w:r>
      <w:r w:rsidRPr="00B73F71">
        <w:rPr>
          <w:sz w:val="16"/>
        </w:rPr>
        <w:t xml:space="preserve"> </w:t>
      </w:r>
      <w:r w:rsidRPr="00B73F71">
        <w:rPr>
          <w:rStyle w:val="StyleUnderline"/>
        </w:rPr>
        <w:t>Stonewalling</w:t>
      </w:r>
      <w:r w:rsidRPr="00B73F71">
        <w:rPr>
          <w:sz w:val="16"/>
        </w:rPr>
        <w:t xml:space="preserve"> effectively </w:t>
      </w:r>
      <w:r w:rsidRPr="003E3C4A">
        <w:rPr>
          <w:rStyle w:val="StyleUnderline"/>
          <w:highlight w:val="green"/>
        </w:rPr>
        <w:t>blocks Black workers from jobs</w:t>
      </w:r>
      <w:r w:rsidRPr="00B73F71">
        <w:rPr>
          <w:rStyle w:val="StyleUnderline"/>
        </w:rPr>
        <w:t xml:space="preserve"> and from unions, even when those workers have superlative skills</w:t>
      </w:r>
      <w:r w:rsidRPr="00B73F71">
        <w:rPr>
          <w:sz w:val="16"/>
        </w:rPr>
        <w:t xml:space="preserve">, training, and experience. For example, former member of the Congress of Racial Equity (CORE) and construction activist </w:t>
      </w:r>
      <w:r w:rsidRPr="003E3C4A">
        <w:rPr>
          <w:rStyle w:val="Emphasis"/>
        </w:rPr>
        <w:t>Oliver Leeds</w:t>
      </w:r>
      <w:r w:rsidRPr="00B73F71">
        <w:rPr>
          <w:sz w:val="16"/>
        </w:rPr>
        <w:t xml:space="preserve"> recalls how </w:t>
      </w:r>
      <w:r w:rsidRPr="00B73F71">
        <w:rPr>
          <w:rStyle w:val="StyleUnderline"/>
        </w:rPr>
        <w:t>his work as an Army engineer wasn’t enough to even get considered for work and union acceptance</w:t>
      </w:r>
      <w:r w:rsidRPr="00B73F71">
        <w:rPr>
          <w:sz w:val="16"/>
        </w:rPr>
        <w:t>:</w:t>
      </w:r>
    </w:p>
    <w:p w14:paraId="02503A79" w14:textId="77777777" w:rsidR="003D6AAE" w:rsidRPr="00B73F71" w:rsidRDefault="003D6AAE" w:rsidP="003D6AAE">
      <w:pPr>
        <w:rPr>
          <w:sz w:val="16"/>
        </w:rPr>
      </w:pPr>
      <w:r w:rsidRPr="00B73F71">
        <w:rPr>
          <w:sz w:val="16"/>
        </w:rPr>
        <w:t>“I was in the Corps of Engineers. And you know what we do? We worked to win the war. We built anything that could be built: bridges, tunnels, houses, officers’ quarters, Myers quarter, roads, and airstrips. We loaded and unloaded ships. We did anything in the way that involved work, construction work. You know, when I got back to the United States, after the war, I couldn’t get a job in construction, that there was no union that would let me in? And there was damn little that I couldn’t do in the way of construction work. They’ll take you and turn you into construction workers in the army, in a segregated army, and then when you get back into civilian life, you can’t get a construction job.”</w:t>
      </w:r>
    </w:p>
    <w:p w14:paraId="5ADFDCCB" w14:textId="77777777" w:rsidR="003D6AAE" w:rsidRPr="00B73F71" w:rsidRDefault="003D6AAE" w:rsidP="003D6AAE">
      <w:pPr>
        <w:rPr>
          <w:rStyle w:val="StyleUnderline"/>
        </w:rPr>
      </w:pPr>
      <w:r w:rsidRPr="00B73F71">
        <w:rPr>
          <w:sz w:val="16"/>
        </w:rPr>
        <w:lastRenderedPageBreak/>
        <w:t xml:space="preserve">These first two strategies—the </w:t>
      </w:r>
      <w:r w:rsidRPr="003E3C4A">
        <w:rPr>
          <w:rStyle w:val="StyleUnderline"/>
          <w:highlight w:val="green"/>
        </w:rPr>
        <w:t>Catch 22</w:t>
      </w:r>
      <w:r w:rsidRPr="00B73F71">
        <w:rPr>
          <w:rStyle w:val="StyleUnderline"/>
        </w:rPr>
        <w:t xml:space="preserve"> and </w:t>
      </w:r>
      <w:r w:rsidRPr="003E3C4A">
        <w:rPr>
          <w:rStyle w:val="StyleUnderline"/>
          <w:highlight w:val="green"/>
        </w:rPr>
        <w:t>stonewalling</w:t>
      </w:r>
      <w:r w:rsidRPr="00B73F71">
        <w:rPr>
          <w:sz w:val="16"/>
        </w:rPr>
        <w:t>—</w:t>
      </w:r>
      <w:r w:rsidRPr="003E3C4A">
        <w:rPr>
          <w:rStyle w:val="StyleUnderline"/>
          <w:highlight w:val="green"/>
        </w:rPr>
        <w:t>cloak the structural racism</w:t>
      </w:r>
      <w:r w:rsidRPr="00B73F71">
        <w:rPr>
          <w:rStyle w:val="StyleUnderline"/>
        </w:rPr>
        <w:t xml:space="preserve"> operating within unions </w:t>
      </w:r>
      <w:r w:rsidRPr="003E3C4A">
        <w:rPr>
          <w:rStyle w:val="StyleUnderline"/>
          <w:highlight w:val="green"/>
        </w:rPr>
        <w:t>by displacing the consequence onto the Black person:</w:t>
      </w:r>
      <w:r w:rsidRPr="00B73F71">
        <w:rPr>
          <w:rStyle w:val="StyleUnderline"/>
        </w:rPr>
        <w:t xml:space="preserve"> that </w:t>
      </w:r>
      <w:r w:rsidRPr="003E3C4A">
        <w:rPr>
          <w:rStyle w:val="Emphasis"/>
          <w:highlight w:val="green"/>
        </w:rPr>
        <w:t>they gave up,</w:t>
      </w:r>
      <w:r w:rsidRPr="00B73F71">
        <w:rPr>
          <w:rStyle w:val="StyleUnderline"/>
        </w:rPr>
        <w:t xml:space="preserve"> or that they got frustrated, </w:t>
      </w:r>
      <w:r w:rsidRPr="003E3C4A">
        <w:rPr>
          <w:rStyle w:val="StyleUnderline"/>
          <w:highlight w:val="green"/>
        </w:rPr>
        <w:t xml:space="preserve">rather than seeing the </w:t>
      </w:r>
      <w:r w:rsidRPr="003E3C4A">
        <w:rPr>
          <w:rStyle w:val="Emphasis"/>
          <w:highlight w:val="green"/>
        </w:rPr>
        <w:t>mechanisms at work</w:t>
      </w:r>
      <w:r w:rsidRPr="00B73F71">
        <w:rPr>
          <w:rStyle w:val="StyleUnderline"/>
        </w:rPr>
        <w:t xml:space="preserve"> that produced this outcome.</w:t>
      </w:r>
    </w:p>
    <w:p w14:paraId="5926315D" w14:textId="77777777" w:rsidR="003D6AAE" w:rsidRPr="00B73F71" w:rsidRDefault="003D6AAE" w:rsidP="003D6AAE">
      <w:pPr>
        <w:rPr>
          <w:rStyle w:val="StyleUnderline"/>
        </w:rPr>
      </w:pPr>
      <w:r w:rsidRPr="00B73F71">
        <w:rPr>
          <w:rStyle w:val="Emphasis"/>
        </w:rPr>
        <w:t>Biased Gatekeepers</w:t>
      </w:r>
      <w:r w:rsidRPr="00B73F71">
        <w:rPr>
          <w:sz w:val="16"/>
        </w:rPr>
        <w:t xml:space="preserve"> | Many </w:t>
      </w:r>
      <w:r w:rsidRPr="00B73F71">
        <w:rPr>
          <w:rStyle w:val="StyleUnderline"/>
        </w:rPr>
        <w:t>construction unions place unemployed members “on the bench” while they wait to be sent to work by dispatchers, the union members who distribute the jobs.</w:t>
      </w:r>
      <w:r w:rsidRPr="00B73F71">
        <w:rPr>
          <w:sz w:val="16"/>
        </w:rPr>
        <w:t xml:space="preserve"> Dispatchers play a central role in access to jobs and, therefore, to union entry. However, </w:t>
      </w:r>
      <w:r w:rsidRPr="00B73F71">
        <w:rPr>
          <w:rStyle w:val="StyleUnderline"/>
        </w:rPr>
        <w:t>by intentionally refusing to send Black workers to jobs, racially biased dispatchers play a pivotal role in keeping unions white.</w:t>
      </w:r>
    </w:p>
    <w:p w14:paraId="2940908F" w14:textId="77777777" w:rsidR="003D6AAE" w:rsidRPr="00B73F71" w:rsidRDefault="003D6AAE" w:rsidP="003D6AAE">
      <w:pPr>
        <w:rPr>
          <w:sz w:val="16"/>
        </w:rPr>
      </w:pPr>
      <w:r w:rsidRPr="00B73F71">
        <w:rPr>
          <w:sz w:val="16"/>
        </w:rPr>
        <w:t>In Boston, former construction worker Earl Quick recalls receiving his union book but never being assigned work. “White guys would come in and go right into the business agent’s office and they’d get work and me and the rest of the Black guys would just sit there,” he explains. “I never did work in Boston.” According to the former Northwest American Friends Service Committee Director Arthur Dye, “Some [Black] workers appeared at the hiring hall day after day for several months and were never dispatched. If they began to ask questions why they were not dispatched they would be sent out to jobs … a hundred miles or so away, only to find out that when they arrived at their destination there wasn’t a job. Or they would be dispatched to a job where there was considerable possibility for physical intimidation.”</w:t>
      </w:r>
    </w:p>
    <w:p w14:paraId="2CF67446" w14:textId="77777777" w:rsidR="003D6AAE" w:rsidRPr="00B73F71" w:rsidRDefault="003D6AAE" w:rsidP="003D6AAE">
      <w:pPr>
        <w:rPr>
          <w:sz w:val="16"/>
        </w:rPr>
      </w:pPr>
      <w:r w:rsidRPr="00B73F71">
        <w:rPr>
          <w:sz w:val="16"/>
        </w:rPr>
        <w:t>Because this is a well-known practice, Black workers have often applied directly to employers, going around the union hiring halls. But in most cases, employers are required by union policy to hire only workers referred by union hiring hall dispatchers. And even when employers intentionally seek to diversify their employees and union contractors, dispatchers can thwart this effort. For example, when Robert Lucas, the president of the refrigeration contractor Lewis Refrigeration, who is a white man, called Local Union 32 and specifically asked for a Black plumber to be dispatched to his job, the dispatcher reportedly laughed and dismissed his request.</w:t>
      </w:r>
    </w:p>
    <w:p w14:paraId="05D76F5C" w14:textId="77777777" w:rsidR="003D6AAE" w:rsidRPr="00B73F71" w:rsidRDefault="003D6AAE" w:rsidP="003D6AAE">
      <w:pPr>
        <w:rPr>
          <w:sz w:val="16"/>
        </w:rPr>
      </w:pPr>
      <w:r w:rsidRPr="003E3C4A">
        <w:rPr>
          <w:rStyle w:val="Emphasis"/>
          <w:highlight w:val="green"/>
        </w:rPr>
        <w:t>Discriminatory Testing</w:t>
      </w:r>
      <w:r w:rsidRPr="00B73F71">
        <w:rPr>
          <w:sz w:val="16"/>
        </w:rPr>
        <w:t xml:space="preserve"> | </w:t>
      </w:r>
      <w:r w:rsidRPr="00B73F71">
        <w:rPr>
          <w:rStyle w:val="StyleUnderline"/>
        </w:rPr>
        <w:t>Some</w:t>
      </w:r>
      <w:r w:rsidRPr="00B73F71">
        <w:rPr>
          <w:sz w:val="16"/>
        </w:rPr>
        <w:t xml:space="preserve"> construction </w:t>
      </w:r>
      <w:r w:rsidRPr="003E3C4A">
        <w:rPr>
          <w:rStyle w:val="StyleUnderline"/>
          <w:highlight w:val="green"/>
        </w:rPr>
        <w:t>unions require that applicants pass a te</w:t>
      </w:r>
      <w:r w:rsidRPr="00B73F71">
        <w:rPr>
          <w:rStyle w:val="StyleUnderline"/>
        </w:rPr>
        <w:t xml:space="preserve">st for admittance. </w:t>
      </w:r>
      <w:r w:rsidRPr="003E3C4A">
        <w:rPr>
          <w:rStyle w:val="StyleUnderline"/>
          <w:highlight w:val="green"/>
        </w:rPr>
        <w:t>To keep</w:t>
      </w:r>
      <w:r w:rsidRPr="00B73F71">
        <w:rPr>
          <w:rStyle w:val="StyleUnderline"/>
        </w:rPr>
        <w:t xml:space="preserve"> their </w:t>
      </w:r>
      <w:r w:rsidRPr="003E3C4A">
        <w:rPr>
          <w:rStyle w:val="StyleUnderline"/>
          <w:highlight w:val="green"/>
        </w:rPr>
        <w:t>membership</w:t>
      </w:r>
      <w:r w:rsidRPr="00B73F71">
        <w:rPr>
          <w:rStyle w:val="StyleUnderline"/>
        </w:rPr>
        <w:t xml:space="preserve"> as </w:t>
      </w:r>
      <w:r w:rsidRPr="003E3C4A">
        <w:rPr>
          <w:rStyle w:val="StyleUnderline"/>
          <w:highlight w:val="green"/>
        </w:rPr>
        <w:t>white</w:t>
      </w:r>
      <w:r w:rsidRPr="00B73F71">
        <w:rPr>
          <w:rStyle w:val="StyleUnderline"/>
        </w:rPr>
        <w:t xml:space="preserve"> as possible, some local unions went so far as to pass white applicants regardless of how they scored, while </w:t>
      </w:r>
      <w:r w:rsidRPr="003E3C4A">
        <w:rPr>
          <w:rStyle w:val="Emphasis"/>
          <w:highlight w:val="green"/>
        </w:rPr>
        <w:t>failing nearly every Black applicant</w:t>
      </w:r>
      <w:r w:rsidRPr="00B73F71">
        <w:rPr>
          <w:rStyle w:val="Emphasis"/>
        </w:rPr>
        <w:t>.</w:t>
      </w:r>
      <w:r w:rsidRPr="00B73F71">
        <w:rPr>
          <w:sz w:val="16"/>
        </w:rPr>
        <w:t xml:space="preserve"> Journalist Gary McMillan reported in the Boston Globe, that “in 1980, a federal court in Boston found that the oral section of the exam given by the Ironworkers was so subjective and so open to abuse that it had almost no bearing on ability to do the job. For some reason, the court also found, whites almost always passed the test but Blacks almost always failed.”</w:t>
      </w:r>
    </w:p>
    <w:p w14:paraId="34D7CC4D" w14:textId="77777777" w:rsidR="003D6AAE" w:rsidRPr="00B73F71" w:rsidRDefault="003D6AAE" w:rsidP="003D6AAE">
      <w:pPr>
        <w:rPr>
          <w:sz w:val="16"/>
        </w:rPr>
      </w:pPr>
      <w:r w:rsidRPr="00B73F71">
        <w:rPr>
          <w:sz w:val="16"/>
        </w:rPr>
        <w:t>This blatant discriminatory testing enables the construction industry to remain an “old-boys club,” and barring entry to people of color keeps their ranks as white as possible going forward. Without equal access to unions, Black workers have been deprived of apprenticeship, mentorship, and other networking opportunities that are crucial to their professional advancement and success.</w:t>
      </w:r>
    </w:p>
    <w:p w14:paraId="55C5826F" w14:textId="77777777" w:rsidR="003D6AAE" w:rsidRPr="00B73F71" w:rsidRDefault="003D6AAE" w:rsidP="003D6AAE">
      <w:pPr>
        <w:rPr>
          <w:sz w:val="16"/>
        </w:rPr>
      </w:pPr>
      <w:r w:rsidRPr="00B73F71">
        <w:rPr>
          <w:rStyle w:val="Emphasis"/>
        </w:rPr>
        <w:t>Explicit Racism</w:t>
      </w:r>
      <w:r w:rsidRPr="00B73F71">
        <w:rPr>
          <w:sz w:val="16"/>
        </w:rPr>
        <w:t xml:space="preserve"> | Some white construction workers take a more overtly racist and aggressive approach to keeping Black membership as low as possible. This strategy has been tactically employed </w:t>
      </w:r>
      <w:r w:rsidRPr="00B73F71">
        <w:rPr>
          <w:rStyle w:val="StyleUnderline"/>
        </w:rPr>
        <w:t>through the use of racist language and putting Black workers in dangerous situations</w:t>
      </w:r>
      <w:r w:rsidRPr="00B73F71">
        <w:rPr>
          <w:sz w:val="16"/>
        </w:rPr>
        <w:t>. In Seattle, Donald Kelly, a white apprentice in Local 86 recalls hearing, “We have no Negro apprentices, and we will never have no Negro apprentices … No Black [expletives] will ever work out of this union as long as I am business agent.”</w:t>
      </w:r>
    </w:p>
    <w:p w14:paraId="1529BBB6" w14:textId="77777777" w:rsidR="003D6AAE" w:rsidRPr="00B73F71" w:rsidRDefault="003D6AAE" w:rsidP="003D6AAE">
      <w:pPr>
        <w:rPr>
          <w:rStyle w:val="StyleUnderline"/>
        </w:rPr>
      </w:pPr>
      <w:r w:rsidRPr="00B73F71">
        <w:rPr>
          <w:sz w:val="16"/>
        </w:rPr>
        <w:t xml:space="preserve">In Boston, </w:t>
      </w:r>
      <w:r w:rsidRPr="00B73F71">
        <w:rPr>
          <w:rStyle w:val="StyleUnderline"/>
        </w:rPr>
        <w:t>Earl Quick had union men drop bolts on him and call him the N-word</w:t>
      </w:r>
      <w:r w:rsidRPr="00B73F71">
        <w:rPr>
          <w:sz w:val="16"/>
        </w:rPr>
        <w:t>. As McMillan enumerated, “</w:t>
      </w:r>
      <w:r w:rsidRPr="003E3C4A">
        <w:rPr>
          <w:rStyle w:val="StyleUnderline"/>
          <w:highlight w:val="green"/>
        </w:rPr>
        <w:t>almost every Black construction worker</w:t>
      </w:r>
      <w:r w:rsidRPr="00B73F71">
        <w:rPr>
          <w:rStyle w:val="StyleUnderline"/>
        </w:rPr>
        <w:t xml:space="preserve"> interviewed by the Boston Globe in 1983 … has </w:t>
      </w:r>
      <w:r w:rsidRPr="003E3C4A">
        <w:rPr>
          <w:rStyle w:val="StyleUnderline"/>
          <w:highlight w:val="green"/>
        </w:rPr>
        <w:t>had ‘accidents’ on the job</w:t>
      </w:r>
      <w:r w:rsidRPr="00B73F71">
        <w:rPr>
          <w:rStyle w:val="StyleUnderline"/>
        </w:rPr>
        <w:t>: boards or bolts dropped from above, a steel beam swing very close to his head, live wires left at his feet as he walked by.”</w:t>
      </w:r>
    </w:p>
    <w:p w14:paraId="7D12F15B" w14:textId="77777777" w:rsidR="003D6AAE" w:rsidRPr="00B73F71" w:rsidRDefault="003D6AAE" w:rsidP="003D6AAE">
      <w:pPr>
        <w:rPr>
          <w:rStyle w:val="StyleUnderline"/>
        </w:rPr>
      </w:pPr>
      <w:r w:rsidRPr="00B73F71">
        <w:rPr>
          <w:sz w:val="16"/>
        </w:rPr>
        <w:t xml:space="preserve">But </w:t>
      </w:r>
      <w:r w:rsidRPr="00B73F71">
        <w:rPr>
          <w:rStyle w:val="Emphasis"/>
          <w:sz w:val="24"/>
          <w:szCs w:val="24"/>
        </w:rPr>
        <w:t>these incidents of overt racism and aggression aren’t just relics of the past</w:t>
      </w:r>
      <w:r w:rsidRPr="00B73F71">
        <w:rPr>
          <w:sz w:val="16"/>
        </w:rPr>
        <w:t xml:space="preserve">. </w:t>
      </w:r>
      <w:r w:rsidRPr="00B73F71">
        <w:rPr>
          <w:rStyle w:val="StyleUnderline"/>
        </w:rPr>
        <w:t xml:space="preserve">Last year, places like Toronto, Las Vegas, and Portland, Oregon, have had incidents of nooses </w:t>
      </w:r>
      <w:r w:rsidRPr="00B73F71">
        <w:rPr>
          <w:rStyle w:val="StyleUnderline"/>
        </w:rPr>
        <w:lastRenderedPageBreak/>
        <w:t>being left at construction sites.</w:t>
      </w:r>
      <w:r w:rsidRPr="00B73F71">
        <w:rPr>
          <w:sz w:val="16"/>
        </w:rPr>
        <w:t xml:space="preserve"> </w:t>
      </w:r>
      <w:r w:rsidRPr="00B73F71">
        <w:rPr>
          <w:rStyle w:val="StyleUnderline"/>
        </w:rPr>
        <w:t>And this year</w:t>
      </w:r>
      <w:r w:rsidRPr="00B73F71">
        <w:rPr>
          <w:sz w:val="16"/>
        </w:rPr>
        <w:t xml:space="preserve">, in Boston, </w:t>
      </w:r>
      <w:r w:rsidRPr="00B73F71">
        <w:rPr>
          <w:rStyle w:val="StyleUnderline"/>
        </w:rPr>
        <w:t xml:space="preserve">International Brotherhood of Electrical Workers International </w:t>
      </w:r>
      <w:r w:rsidRPr="00012548">
        <w:rPr>
          <w:rStyle w:val="StyleUnderline"/>
          <w:highlight w:val="green"/>
        </w:rPr>
        <w:t>Vice President</w:t>
      </w:r>
      <w:r w:rsidRPr="00B73F71">
        <w:rPr>
          <w:rStyle w:val="StyleUnderline"/>
        </w:rPr>
        <w:t xml:space="preserve"> Mike Monahan referred to Black people as “colored</w:t>
      </w:r>
      <w:r w:rsidRPr="00B73F71">
        <w:rPr>
          <w:sz w:val="16"/>
        </w:rPr>
        <w:t xml:space="preserve">.” And, </w:t>
      </w:r>
      <w:r w:rsidRPr="00B73F71">
        <w:rPr>
          <w:rStyle w:val="StyleUnderline"/>
        </w:rPr>
        <w:t xml:space="preserve">in response to my critique about the lack of diversity in union construction, he </w:t>
      </w:r>
      <w:r w:rsidRPr="00012548">
        <w:rPr>
          <w:rStyle w:val="StyleUnderline"/>
          <w:highlight w:val="green"/>
        </w:rPr>
        <w:t>emailed</w:t>
      </w:r>
      <w:r w:rsidRPr="00B73F71">
        <w:rPr>
          <w:rStyle w:val="StyleUnderline"/>
        </w:rPr>
        <w:t xml:space="preserve"> me </w:t>
      </w:r>
      <w:r w:rsidRPr="00012548">
        <w:rPr>
          <w:rStyle w:val="StyleUnderline"/>
          <w:highlight w:val="green"/>
        </w:rPr>
        <w:t>with</w:t>
      </w:r>
      <w:r w:rsidRPr="00B73F71">
        <w:rPr>
          <w:rStyle w:val="StyleUnderline"/>
        </w:rPr>
        <w:t xml:space="preserve"> the following </w:t>
      </w:r>
      <w:r w:rsidRPr="00012548">
        <w:rPr>
          <w:rStyle w:val="StyleUnderline"/>
          <w:highlight w:val="green"/>
        </w:rPr>
        <w:t>threatening message</w:t>
      </w:r>
      <w:r w:rsidRPr="00B73F71">
        <w:rPr>
          <w:rStyle w:val="StyleUnderline"/>
        </w:rPr>
        <w:t xml:space="preserve">, which included a pointed reference to “sun down towns”:  </w:t>
      </w:r>
    </w:p>
    <w:p w14:paraId="5AC231C2" w14:textId="77777777" w:rsidR="003D6AAE" w:rsidRPr="00B73F71" w:rsidRDefault="003D6AAE" w:rsidP="003D6AAE">
      <w:pPr>
        <w:rPr>
          <w:rStyle w:val="Emphasis"/>
        </w:rPr>
      </w:pPr>
      <w:r w:rsidRPr="00B73F71">
        <w:rPr>
          <w:rStyle w:val="StyleUnderline"/>
        </w:rPr>
        <w:t xml:space="preserve">“Goodnight — what time does the sun set and rise in Falmouth? </w:t>
      </w:r>
      <w:r w:rsidRPr="00012548">
        <w:rPr>
          <w:rStyle w:val="Emphasis"/>
          <w:highlight w:val="green"/>
        </w:rPr>
        <w:t>Make sure you lock the doors.”</w:t>
      </w:r>
    </w:p>
    <w:p w14:paraId="66FBC97F" w14:textId="77777777" w:rsidR="003D6AAE" w:rsidRPr="00B73F71" w:rsidRDefault="003D6AAE" w:rsidP="003D6AAE">
      <w:pPr>
        <w:rPr>
          <w:sz w:val="16"/>
        </w:rPr>
      </w:pPr>
      <w:r w:rsidRPr="00B73F71">
        <w:rPr>
          <w:rStyle w:val="Emphasis"/>
        </w:rPr>
        <w:t>Voter Suppression</w:t>
      </w:r>
      <w:r w:rsidRPr="00B73F71">
        <w:rPr>
          <w:sz w:val="16"/>
        </w:rPr>
        <w:t xml:space="preserve"> | And lastly, some </w:t>
      </w:r>
      <w:r w:rsidRPr="00B73F71">
        <w:rPr>
          <w:rStyle w:val="StyleUnderline"/>
        </w:rPr>
        <w:t>unions go to great lengths to exclude Black people from participating in their elections.</w:t>
      </w:r>
      <w:r w:rsidRPr="00B73F71">
        <w:rPr>
          <w:sz w:val="16"/>
        </w:rPr>
        <w:t xml:space="preserve"> In Boston, for example, union construction limits the number of Black members through voter suppression. Voter suppression is as American as the second amendment, a tool used to maintain white power and silence Black voices for decades. For most of us, voter suppression manifests itself through draconian policies—things like making it more difficult to vote by mail, voter ID laws, and restricting access to early voting. But while many of the elected officials behind such policies are Republican lawmakers, the Greater Boston building trades unions have been taking a page from their book; one of Boston’s most extensive and ingrained systems of voter suppression resides within their halls.</w:t>
      </w:r>
    </w:p>
    <w:p w14:paraId="646E0E29" w14:textId="77777777" w:rsidR="003D6AAE" w:rsidRPr="00B73F71" w:rsidRDefault="003D6AAE" w:rsidP="003D6AAE">
      <w:pPr>
        <w:rPr>
          <w:sz w:val="16"/>
        </w:rPr>
      </w:pPr>
      <w:r w:rsidRPr="00B73F71">
        <w:rPr>
          <w:sz w:val="16"/>
        </w:rPr>
        <w:t>First, let’s take a closer look at the Greater Boston building trades unions as a system:</w:t>
      </w:r>
    </w:p>
    <w:p w14:paraId="6D2232DA" w14:textId="77777777" w:rsidR="003D6AAE" w:rsidRPr="00B73F71" w:rsidRDefault="003D6AAE" w:rsidP="003D6AAE">
      <w:pPr>
        <w:rPr>
          <w:sz w:val="16"/>
        </w:rPr>
      </w:pPr>
      <w:r w:rsidRPr="00B73F71">
        <w:rPr>
          <w:rStyle w:val="StyleUnderline"/>
        </w:rPr>
        <w:t>The Greater Boston building trades union is a group of 20 construction unions</w:t>
      </w:r>
      <w:r w:rsidRPr="00B73F71">
        <w:rPr>
          <w:sz w:val="16"/>
        </w:rPr>
        <w:t xml:space="preserve"> operating in the Greater Boston area.</w:t>
      </w:r>
    </w:p>
    <w:p w14:paraId="5405CDFB" w14:textId="77777777" w:rsidR="003D6AAE" w:rsidRPr="00B73F71" w:rsidRDefault="003D6AAE" w:rsidP="003D6AAE">
      <w:pPr>
        <w:rPr>
          <w:sz w:val="16"/>
        </w:rPr>
      </w:pPr>
      <w:r w:rsidRPr="00B73F71">
        <w:rPr>
          <w:sz w:val="16"/>
        </w:rPr>
        <w:t xml:space="preserve">Each of the 20 construction unions is governed by their own elected officials/officers. </w:t>
      </w:r>
    </w:p>
    <w:p w14:paraId="7DBBE887" w14:textId="77777777" w:rsidR="003D6AAE" w:rsidRPr="00B73F71" w:rsidRDefault="003D6AAE" w:rsidP="003D6AAE">
      <w:pPr>
        <w:rPr>
          <w:rStyle w:val="StyleUnderline"/>
        </w:rPr>
      </w:pPr>
      <w:r w:rsidRPr="00B73F71">
        <w:rPr>
          <w:sz w:val="16"/>
        </w:rPr>
        <w:t xml:space="preserve">Of these elected officials/officers, </w:t>
      </w:r>
      <w:r w:rsidRPr="00B73F71">
        <w:rPr>
          <w:rStyle w:val="StyleUnderline"/>
        </w:rPr>
        <w:t>100 percent of the senior leadership is white men.</w:t>
      </w:r>
    </w:p>
    <w:p w14:paraId="2CD474C9" w14:textId="77777777" w:rsidR="003D6AAE" w:rsidRPr="00B73F71" w:rsidRDefault="003D6AAE" w:rsidP="003D6AAE">
      <w:pPr>
        <w:rPr>
          <w:sz w:val="16"/>
        </w:rPr>
      </w:pPr>
      <w:r w:rsidRPr="00B73F71">
        <w:rPr>
          <w:sz w:val="16"/>
        </w:rPr>
        <w:t>The overwhelming majority of members that are responsible for recruiting new members, administering entrance exams, and conducting interviews are white men.</w:t>
      </w:r>
    </w:p>
    <w:p w14:paraId="6D9112AA" w14:textId="77777777" w:rsidR="003D6AAE" w:rsidRPr="00B73F71" w:rsidRDefault="003D6AAE" w:rsidP="003D6AAE">
      <w:pPr>
        <w:rPr>
          <w:sz w:val="16"/>
        </w:rPr>
      </w:pPr>
      <w:r w:rsidRPr="00B73F71">
        <w:rPr>
          <w:rStyle w:val="StyleUnderline"/>
        </w:rPr>
        <w:t>Not a single union will disclose the number of Black members they have</w:t>
      </w:r>
      <w:r w:rsidRPr="00B73F71">
        <w:rPr>
          <w:sz w:val="16"/>
        </w:rPr>
        <w:t xml:space="preserve"> or the number of union-signatory companies owned by Black people.</w:t>
      </w:r>
    </w:p>
    <w:p w14:paraId="7186072E" w14:textId="77777777" w:rsidR="003D6AAE" w:rsidRPr="00B73F71" w:rsidRDefault="003D6AAE" w:rsidP="003D6AAE">
      <w:pPr>
        <w:rPr>
          <w:sz w:val="16"/>
        </w:rPr>
      </w:pPr>
      <w:r w:rsidRPr="00B73F71">
        <w:rPr>
          <w:sz w:val="16"/>
        </w:rPr>
        <w:t xml:space="preserve">What does this have to do with voter suppression? By keeping Black membership low through exclusionary practices, the Greater Boston building trades unions control the total number of Black voters participating in union elections. This ensures that Black representation in union votes will never be sufficient to correct exclusionary or racist union policies. This also suffocates any possibility for progressive Black leadership to be elected to senior leadership positions. </w:t>
      </w:r>
    </w:p>
    <w:p w14:paraId="3DCE60A1" w14:textId="77777777" w:rsidR="003D6AAE" w:rsidRPr="00B73F71" w:rsidRDefault="003D6AAE" w:rsidP="003D6AAE">
      <w:pPr>
        <w:rPr>
          <w:sz w:val="16"/>
        </w:rPr>
      </w:pPr>
      <w:r w:rsidRPr="00B73F71">
        <w:rPr>
          <w:sz w:val="16"/>
        </w:rPr>
        <w:t>White union members have gone to extreme lengths to maintain their power and dominance in the construction industry. They have designed the entire system to benefit themselves and other white men, often in direct opposition to Black membership. While many of these examples occurred in the past, their roots took hold and are still manifest in today’s union construction industry, which helps white men keep unions—and especially their leadership—white.</w:t>
      </w:r>
    </w:p>
    <w:p w14:paraId="315DD023" w14:textId="77777777" w:rsidR="003D6AAE" w:rsidRPr="00B73F71" w:rsidRDefault="003D6AAE" w:rsidP="003D6AAE">
      <w:pPr>
        <w:rPr>
          <w:sz w:val="16"/>
        </w:rPr>
      </w:pPr>
      <w:r w:rsidRPr="00B73F71">
        <w:rPr>
          <w:sz w:val="16"/>
        </w:rPr>
        <w:t>Boston’s White Way</w:t>
      </w:r>
    </w:p>
    <w:p w14:paraId="7706ABC6" w14:textId="77777777" w:rsidR="003D6AAE" w:rsidRPr="00B73F71" w:rsidRDefault="003D6AAE" w:rsidP="003D6AAE">
      <w:pPr>
        <w:rPr>
          <w:sz w:val="16"/>
        </w:rPr>
      </w:pPr>
      <w:r w:rsidRPr="00B73F71">
        <w:rPr>
          <w:sz w:val="16"/>
        </w:rPr>
        <w:t xml:space="preserve">Today, Boston’s construction </w:t>
      </w:r>
      <w:r w:rsidRPr="00012548">
        <w:rPr>
          <w:rStyle w:val="Emphasis"/>
          <w:highlight w:val="green"/>
        </w:rPr>
        <w:t>unions tolerate diversity</w:t>
      </w:r>
      <w:r w:rsidRPr="00B73F71">
        <w:rPr>
          <w:rStyle w:val="Emphasis"/>
        </w:rPr>
        <w:t>, but only as long as it’s done on their terms</w:t>
      </w:r>
      <w:r w:rsidRPr="00B73F71">
        <w:rPr>
          <w:sz w:val="16"/>
        </w:rPr>
        <w:t xml:space="preserve">. I refer to this insistence </w:t>
      </w:r>
      <w:r w:rsidRPr="00B73F71">
        <w:rPr>
          <w:rStyle w:val="StyleUnderline"/>
        </w:rPr>
        <w:t>as the white way: superficial diversity efforts, led by white people, that fail</w:t>
      </w:r>
      <w:r w:rsidRPr="00B73F71">
        <w:rPr>
          <w:sz w:val="16"/>
        </w:rPr>
        <w:t xml:space="preserve"> for a variety of reasons—largely because they aren’t intended to work.</w:t>
      </w:r>
    </w:p>
    <w:p w14:paraId="55F8BBB2" w14:textId="77777777" w:rsidR="003D6AAE" w:rsidRPr="00B73F71" w:rsidRDefault="003D6AAE" w:rsidP="003D6AAE">
      <w:pPr>
        <w:rPr>
          <w:sz w:val="16"/>
        </w:rPr>
      </w:pPr>
      <w:r w:rsidRPr="00B73F71">
        <w:rPr>
          <w:sz w:val="16"/>
        </w:rPr>
        <w:t>Some of Greater Boston’s construction unions, I’ve found through my research, are not even attempting to diversify their memberships. Those that do rely on in-house diversity initiatives like Building Pathways and Build a Life—both of which are led by white people. According to David Lopes, a longtime Black Boston construction worker, Building Pathways is “indoctrination, not training.” As he sees it, programs like these teach students that unions are the only pathway to family-sustaining wages and diversity in the construction industry. David’s point is that they present a skewed, one-sided version of the industry and fail to recognize that non-union construction, both historically and present-day, provides more opportunity for Black workers and Black businesses.</w:t>
      </w:r>
    </w:p>
    <w:p w14:paraId="424583BD" w14:textId="77777777" w:rsidR="003D6AAE" w:rsidRPr="00B73F71" w:rsidRDefault="003D6AAE" w:rsidP="003D6AAE">
      <w:pPr>
        <w:rPr>
          <w:sz w:val="16"/>
        </w:rPr>
      </w:pPr>
      <w:r w:rsidRPr="00B73F71">
        <w:rPr>
          <w:sz w:val="16"/>
        </w:rPr>
        <w:lastRenderedPageBreak/>
        <w:t>Building Pathways “learn and earn” model with its “long history of providing career ladders and pathways to the middle class” is geared towards and designed to provide that access to white people. Black people generally need not apply because the system is designed for them to fail. And while these programs have laudable missions, they lack strong relationships with Boston’s Black community and therefore fail to include the very people they claim to want to help.</w:t>
      </w:r>
    </w:p>
    <w:p w14:paraId="7FDBCEF6" w14:textId="77777777" w:rsidR="003D6AAE" w:rsidRPr="00B73F71" w:rsidRDefault="003D6AAE" w:rsidP="003D6AAE">
      <w:pPr>
        <w:rPr>
          <w:sz w:val="16"/>
        </w:rPr>
      </w:pPr>
      <w:r w:rsidRPr="00B73F71">
        <w:rPr>
          <w:sz w:val="16"/>
        </w:rPr>
        <w:t>The failure to include the Black community in a meaningful way, coupled with a lack of capacity, prevents these programs from diversifying unions in measurable ways. In other words, the few Black people that programs like these help each year isn’t nearly enough to create a union construction workforce reflective of Boston’s demographics.</w:t>
      </w:r>
    </w:p>
    <w:p w14:paraId="2E9FA363" w14:textId="77777777" w:rsidR="003D6AAE" w:rsidRPr="00B73F71" w:rsidRDefault="003D6AAE" w:rsidP="003D6AAE">
      <w:pPr>
        <w:rPr>
          <w:sz w:val="16"/>
        </w:rPr>
      </w:pPr>
      <w:r w:rsidRPr="00B73F71">
        <w:rPr>
          <w:sz w:val="16"/>
        </w:rPr>
        <w:t>The consequence of this so-called “diversity approach” is that zero Black people hold a senior leadership position within union construction in Boston, while unions claim ignorance—that they “don’t know” how many Black members they have—to avoid changing practices and policies to make unions more inclusive. When I have asked unions to start collecting demographic information in order to create inclusive policies, I have been told not only that they can’t but won’t collect this information.</w:t>
      </w:r>
    </w:p>
    <w:p w14:paraId="3D4BD5B9" w14:textId="77777777" w:rsidR="003D6AAE" w:rsidRPr="00B73F71" w:rsidRDefault="003D6AAE" w:rsidP="003D6AAE">
      <w:pPr>
        <w:rPr>
          <w:sz w:val="16"/>
        </w:rPr>
      </w:pPr>
      <w:r w:rsidRPr="00B73F71">
        <w:rPr>
          <w:sz w:val="16"/>
        </w:rPr>
        <w:t xml:space="preserve">This charade only hides Boston union construction’s failure to attract and retain Black members. </w:t>
      </w:r>
      <w:r w:rsidRPr="00B73F71">
        <w:rPr>
          <w:rStyle w:val="Emphasis"/>
        </w:rPr>
        <w:t xml:space="preserve">No wonder that roughly </w:t>
      </w:r>
      <w:r w:rsidRPr="00012548">
        <w:rPr>
          <w:rStyle w:val="Emphasis"/>
          <w:highlight w:val="green"/>
        </w:rPr>
        <w:t>95 percent of Black-owned construction companies</w:t>
      </w:r>
      <w:r w:rsidRPr="00B73F71">
        <w:rPr>
          <w:rStyle w:val="Emphasis"/>
        </w:rPr>
        <w:t xml:space="preserve"> in Boston are </w:t>
      </w:r>
      <w:r w:rsidRPr="00012548">
        <w:rPr>
          <w:rStyle w:val="Emphasis"/>
          <w:highlight w:val="green"/>
        </w:rPr>
        <w:t>not signed with a union</w:t>
      </w:r>
      <w:r w:rsidRPr="00B73F71">
        <w:rPr>
          <w:rStyle w:val="Emphasis"/>
        </w:rPr>
        <w:t xml:space="preserve">. </w:t>
      </w:r>
      <w:r w:rsidRPr="00B73F71">
        <w:rPr>
          <w:sz w:val="16"/>
        </w:rPr>
        <w:t>The city of Boston is around 25 percent Black but, based on what I’ve gathered speaking with construction workers and visiting construction sites, only about two to three percent of Boston’s union construction membership is Black. In Boston, the median net worth is $8 for Black people—in contrast to $248K for white people—and only 0.4 percent of available city-sponsored construction contracts were awarded to Black-owned businesses.</w:t>
      </w:r>
    </w:p>
    <w:p w14:paraId="2152DBFF" w14:textId="77777777" w:rsidR="003D6AAE" w:rsidRPr="00B73F71" w:rsidRDefault="003D6AAE" w:rsidP="003D6AAE">
      <w:pPr>
        <w:rPr>
          <w:sz w:val="16"/>
        </w:rPr>
      </w:pPr>
      <w:r w:rsidRPr="00B73F71">
        <w:rPr>
          <w:sz w:val="16"/>
        </w:rPr>
        <w:t>“If there’s a dysfunctional system and it keeps staying in place,” asserts former executive secretary-treasurer of the New England Regional Council of Carpenters Mark Erlich, “at some point it’s not dysfunctional because it’s functional for somebody. This current purgatory that we have has served many people extremely well.”</w:t>
      </w:r>
    </w:p>
    <w:p w14:paraId="02CE8B8D" w14:textId="77777777" w:rsidR="003D6AAE" w:rsidRPr="00B73F71" w:rsidRDefault="003D6AAE" w:rsidP="003D6AAE">
      <w:pPr>
        <w:rPr>
          <w:sz w:val="16"/>
        </w:rPr>
      </w:pPr>
      <w:r w:rsidRPr="00B73F71">
        <w:rPr>
          <w:sz w:val="16"/>
        </w:rPr>
        <w:t xml:space="preserve">It’s clear who are the “many” being served by the dysfunctional and racist system that is the Greater Boston building trades unions. What’s happening within Boston’s union construction industry is what Boston Globe reporter Kimberly Atkins refers to as a phenomenon that pits “the increasingly jealous guard of the fragile white male power structure against the women and people of color who threaten it.” And </w:t>
      </w:r>
      <w:r w:rsidRPr="00B73F71">
        <w:rPr>
          <w:rStyle w:val="StyleUnderline"/>
        </w:rPr>
        <w:t>while</w:t>
      </w:r>
      <w:r w:rsidRPr="00B73F71">
        <w:rPr>
          <w:sz w:val="16"/>
        </w:rPr>
        <w:t xml:space="preserve"> Greater Boston </w:t>
      </w:r>
      <w:r w:rsidRPr="00B73F71">
        <w:rPr>
          <w:rStyle w:val="StyleUnderline"/>
        </w:rPr>
        <w:t xml:space="preserve">union construction’s leadership portrays that they are committed to social and economic justice—and some of their members are—far too many </w:t>
      </w:r>
      <w:r w:rsidRPr="00B73F71">
        <w:rPr>
          <w:rStyle w:val="Emphasis"/>
        </w:rPr>
        <w:t>actively support an organizational structure designed to create and maintain white power</w:t>
      </w:r>
      <w:r w:rsidRPr="00B73F71">
        <w:rPr>
          <w:sz w:val="16"/>
        </w:rPr>
        <w:t>. While construction trade unions were building some of the nation’s most impressive buildings, they were simultaneously building one of the nation’s most powerful and deeply entrenched systems of racism.</w:t>
      </w:r>
    </w:p>
    <w:p w14:paraId="3FB7776C" w14:textId="20011538" w:rsidR="003D6AAE" w:rsidRDefault="001155D5" w:rsidP="001155D5">
      <w:pPr>
        <w:pStyle w:val="Heading2"/>
      </w:pPr>
      <w:r>
        <w:lastRenderedPageBreak/>
        <w:t xml:space="preserve">Topicality </w:t>
      </w:r>
    </w:p>
    <w:p w14:paraId="60241507" w14:textId="793F1C52" w:rsidR="001155D5" w:rsidRDefault="00196AD1" w:rsidP="001155D5">
      <w:pPr>
        <w:pStyle w:val="Heading4"/>
      </w:pPr>
      <w:r>
        <w:t xml:space="preserve">1. </w:t>
      </w:r>
      <w:r w:rsidR="001155D5">
        <w:t xml:space="preserve">Counter-interpretation: the resolution is a site for critical fabulation. The topic wording is a </w:t>
      </w:r>
      <w:r w:rsidR="001155D5" w:rsidRPr="00D3257B">
        <w:rPr>
          <w:u w:val="single"/>
        </w:rPr>
        <w:t>starting point,</w:t>
      </w:r>
      <w:r w:rsidR="001155D5">
        <w:t xml:space="preserve"> and debates should be centered on the topic – but affirmatives are not </w:t>
      </w:r>
      <w:r w:rsidR="001155D5" w:rsidRPr="00D3257B">
        <w:rPr>
          <w:u w:val="single"/>
        </w:rPr>
        <w:t>required</w:t>
      </w:r>
      <w:r w:rsidR="001155D5">
        <w:t xml:space="preserve"> to defend the resolutional mechanism of CBRs. </w:t>
      </w:r>
    </w:p>
    <w:p w14:paraId="6347AA26" w14:textId="77777777" w:rsidR="001155D5" w:rsidRPr="00D3257B" w:rsidRDefault="001155D5" w:rsidP="001155D5">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4F575044" w14:textId="77777777" w:rsidR="001155D5" w:rsidRPr="003B3727" w:rsidRDefault="001155D5" w:rsidP="001155D5">
      <w:pPr>
        <w:rPr>
          <w:u w:val="single"/>
        </w:rPr>
      </w:pPr>
      <w:r w:rsidRPr="003B3727">
        <w:rPr>
          <w:rStyle w:val="Emphasis"/>
        </w:rPr>
        <w:t xml:space="preserve">The method is </w:t>
      </w:r>
      <w:r w:rsidRPr="00306C1A">
        <w:rPr>
          <w:rStyle w:val="Emphasis"/>
          <w:highlight w:val="darkGray"/>
        </w:rPr>
        <w:t>critical fabulation.</w:t>
      </w:r>
      <w:r w:rsidRPr="00306C1A">
        <w:rPr>
          <w:highlight w:val="darkGray"/>
          <w:u w:val="single"/>
        </w:rPr>
        <w:t xml:space="preserve"> State violence, surveillance, and detention produce</w:t>
      </w:r>
      <w:r w:rsidRPr="00306C1A">
        <w:rPr>
          <w:u w:val="single"/>
        </w:rPr>
        <w:t xml:space="preserve"> </w:t>
      </w:r>
      <w:r w:rsidRPr="00306C1A">
        <w:rPr>
          <w:highlight w:val="darkGray"/>
          <w:u w:val="single"/>
        </w:rPr>
        <w:t>the archival traces</w:t>
      </w:r>
      <w:r w:rsidRPr="003B3727">
        <w:rPr>
          <w:u w:val="single"/>
        </w:rPr>
        <w:t xml:space="preserve"> and institutional records that inform the reconstruction of these lives; </w:t>
      </w:r>
      <w:r w:rsidRPr="00306C1A">
        <w:rPr>
          <w:highlight w:val="darkGray"/>
          <w:u w:val="single"/>
        </w:rPr>
        <w:t>but desire and the want of something better decide the contours of the telling.</w:t>
      </w:r>
      <w:r w:rsidRPr="003B3727">
        <w:rPr>
          <w:u w:val="single"/>
        </w:rPr>
        <w:t xml:space="preserve"> The narrative emulates the errant path of the wayward and moves from one story to another by way of encounter, chance meeting, proximity, and the sociality created by enclosure. It strives to convey the aspiration and longing of the wayward and the tumult and upheaval incited by the chorus.</w:t>
      </w:r>
    </w:p>
    <w:p w14:paraId="63AF2016" w14:textId="77777777" w:rsidR="001155D5" w:rsidRPr="003B3727" w:rsidRDefault="001155D5" w:rsidP="001155D5">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06C1A">
        <w:rPr>
          <w:b/>
          <w:bCs/>
          <w:highlight w:val="darkGray"/>
          <w:u w:val="single"/>
        </w:rPr>
        <w:t>no one could imagine young black women as social</w:t>
      </w:r>
      <w:r w:rsidRPr="00306C1A">
        <w:rPr>
          <w:b/>
          <w:bCs/>
          <w:u w:val="single"/>
        </w:rPr>
        <w:t xml:space="preserve"> </w:t>
      </w:r>
      <w:r w:rsidRPr="00306C1A">
        <w:rPr>
          <w:b/>
          <w:bCs/>
          <w:highlight w:val="darkGray"/>
          <w:u w:val="single"/>
        </w:rPr>
        <w:t>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06C1A">
        <w:rPr>
          <w:highlight w:val="darkGray"/>
          <w:u w:val="single"/>
        </w:rPr>
        <w:t>A revolution</w:t>
      </w:r>
      <w:r w:rsidRPr="003B3727">
        <w:rPr>
          <w:u w:val="single"/>
        </w:rPr>
        <w:t xml:space="preserve"> in a minor key </w:t>
      </w:r>
      <w:r w:rsidRPr="00306C1A">
        <w:rPr>
          <w:highlight w:val="darkGray"/>
          <w:u w:val="single"/>
        </w:rPr>
        <w:t>unfolded</w:t>
      </w:r>
      <w:r w:rsidRPr="003B3727">
        <w:rPr>
          <w:u w:val="single"/>
        </w:rPr>
        <w:t xml:space="preserve"> in the city </w:t>
      </w:r>
      <w:r w:rsidRPr="00306C1A">
        <w:rPr>
          <w:highlight w:val="darkGray"/>
          <w:u w:val="single"/>
        </w:rPr>
        <w:t>and young black</w:t>
      </w:r>
      <w:r w:rsidRPr="00306C1A">
        <w:rPr>
          <w:u w:val="single"/>
        </w:rPr>
        <w:t xml:space="preserve"> </w:t>
      </w:r>
      <w:r w:rsidRPr="00306C1A">
        <w:rPr>
          <w:highlight w:val="darkGray"/>
          <w:u w:val="single"/>
        </w:rPr>
        <w:t>women were its vehicle. It was driven</w:t>
      </w:r>
      <w:r w:rsidRPr="003B3727">
        <w:rPr>
          <w:u w:val="single"/>
        </w:rPr>
        <w:t xml:space="preserve"> not by uplift or the struggle for recognition or citizenship, but </w:t>
      </w:r>
      <w:r w:rsidRPr="00306C1A">
        <w:rPr>
          <w:highlight w:val="darkGray"/>
          <w:u w:val="single"/>
        </w:rPr>
        <w:t>by the vision of a world that would guarantee</w:t>
      </w:r>
      <w:r w:rsidRPr="003B3727">
        <w:rPr>
          <w:u w:val="single"/>
        </w:rPr>
        <w:t xml:space="preserve"> to every human being free </w:t>
      </w:r>
      <w:r w:rsidRPr="00306C1A">
        <w:rPr>
          <w:highlight w:val="darkGray"/>
          <w:u w:val="single"/>
        </w:rPr>
        <w:t>access to earth</w:t>
      </w:r>
      <w:r w:rsidRPr="00306C1A">
        <w:rPr>
          <w:u w:val="single"/>
        </w:rPr>
        <w:t xml:space="preserve"> and</w:t>
      </w:r>
      <w:r w:rsidRPr="003B3727">
        <w:rPr>
          <w:u w:val="single"/>
        </w:rPr>
        <w:t xml:space="preserve"> full </w:t>
      </w:r>
      <w:r w:rsidRPr="00306C1A">
        <w:rPr>
          <w:highlight w:val="darkGray"/>
          <w:u w:val="single"/>
        </w:rPr>
        <w:t>enjoyment</w:t>
      </w:r>
      <w:r w:rsidRPr="003B3727">
        <w:rPr>
          <w:u w:val="single"/>
        </w:rPr>
        <w:t xml:space="preserve"> of </w:t>
      </w:r>
      <w:r w:rsidRPr="00306C1A">
        <w:rPr>
          <w:highlight w:val="darkGray"/>
          <w:u w:val="single"/>
        </w:rPr>
        <w:t>the necessities of life</w:t>
      </w:r>
      <w:r w:rsidRPr="003B3727">
        <w:rPr>
          <w:u w:val="single"/>
        </w:rPr>
        <w:t xml:space="preserve">, according to individual desires, tastes, and inclinations. In this world, </w:t>
      </w:r>
      <w:r w:rsidRPr="00306C1A">
        <w:rPr>
          <w:highlight w:val="darkGray"/>
          <w:u w:val="single"/>
        </w:rPr>
        <w:t>free love and free motherhood would not be criminalized and punished.</w:t>
      </w:r>
      <w:r w:rsidRPr="003B3727">
        <w:rPr>
          <w:u w:val="single"/>
        </w:rPr>
        <w:t xml:space="preserve"> To appreciate the beautiful experiments of Esther Brown and her friends, </w:t>
      </w:r>
      <w:r w:rsidRPr="00306C1A">
        <w:rPr>
          <w:highlight w:val="darkGray"/>
          <w:u w:val="single"/>
        </w:rPr>
        <w:t>one needs first to conceive something as unimaginable</w:t>
      </w:r>
      <w:r w:rsidRPr="003B3727">
        <w:rPr>
          <w:u w:val="single"/>
        </w:rPr>
        <w:t xml:space="preserve"> and unprecedented </w:t>
      </w:r>
      <w:r w:rsidRPr="00306C1A">
        <w:rPr>
          <w:b/>
          <w:bCs/>
          <w:highlight w:val="darkGray"/>
          <w:u w:val="single"/>
        </w:rPr>
        <w:t>as too fast girls and surplus women and whores producing “</w:t>
      </w:r>
      <w:r w:rsidRPr="00306C1A">
        <w:rPr>
          <w:rStyle w:val="Emphasis"/>
          <w:highlight w:val="darkGray"/>
        </w:rPr>
        <w:t>thought of the outside</w:t>
      </w:r>
      <w:r w:rsidRPr="003B3727">
        <w:rPr>
          <w:u w:val="single"/>
        </w:rPr>
        <w:t xml:space="preserve">,” that is, thought directed toward the outer bound of what is possible. Such far-reaching notions of what could be were the fruit of centuries of mutual aid, which was organized in stealth and paraded in public view. </w:t>
      </w:r>
    </w:p>
    <w:p w14:paraId="506ECE99" w14:textId="77777777" w:rsidR="001155D5" w:rsidRPr="003B3727" w:rsidRDefault="001155D5" w:rsidP="001155D5">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 xml:space="preserve">The mutual </w:t>
      </w:r>
      <w:r w:rsidRPr="003B3727">
        <w:rPr>
          <w:u w:val="single"/>
        </w:rPr>
        <w:lastRenderedPageBreak/>
        <w:t>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45F89EEB" w14:textId="424A2B01" w:rsidR="001155D5" w:rsidRPr="006B4388" w:rsidRDefault="00196AD1" w:rsidP="001155D5">
      <w:pPr>
        <w:pStyle w:val="Heading4"/>
      </w:pPr>
      <w:r>
        <w:t xml:space="preserve">2. </w:t>
      </w:r>
      <w:r w:rsidR="001155D5">
        <w:t xml:space="preserve">Prefer Black improvisation – we can’t afford not to. </w:t>
      </w:r>
    </w:p>
    <w:p w14:paraId="6DF58751" w14:textId="77777777" w:rsidR="001155D5" w:rsidRPr="00453537" w:rsidRDefault="001155D5" w:rsidP="001155D5">
      <w:r>
        <w:rPr>
          <w:rStyle w:val="Style13ptBold"/>
        </w:rPr>
        <w:t xml:space="preserve">Gilmore 19 </w:t>
      </w:r>
      <w:r w:rsidRPr="00453537">
        <w:t>[AMIR ASIM GILMORE, THE JOYFUL SOUNDS OF BEING YOUR OWN BLACK SELF, A dissertation submitted in partial fulfillment of</w:t>
      </w:r>
      <w:r>
        <w:t xml:space="preserve"> </w:t>
      </w:r>
      <w:r w:rsidRPr="00453537">
        <w:t>the requirements for the degree of</w:t>
      </w:r>
      <w:r>
        <w:t xml:space="preserve"> </w:t>
      </w:r>
      <w:r w:rsidRPr="00453537">
        <w:t>DOCTOR OF PHILOSOPHY, WASHINGTON STATE UNIVERSITY, Department of Teaching &amp; Learning, MAY 2019, JKS]</w:t>
      </w:r>
    </w:p>
    <w:p w14:paraId="7F55287B" w14:textId="77777777" w:rsidR="001155D5" w:rsidRPr="00453537" w:rsidRDefault="001155D5" w:rsidP="001155D5">
      <w:pPr>
        <w:rPr>
          <w:sz w:val="16"/>
        </w:rPr>
      </w:pPr>
      <w:r w:rsidRPr="00453537">
        <w:rPr>
          <w:sz w:val="16"/>
        </w:rPr>
        <w:t>The Stakes Are High; We Cannot Afford Not To Improvise</w:t>
      </w:r>
    </w:p>
    <w:p w14:paraId="00FEF2D8" w14:textId="77777777" w:rsidR="001155D5" w:rsidRPr="00453537" w:rsidRDefault="001155D5" w:rsidP="001155D5">
      <w:pPr>
        <w:ind w:left="720"/>
        <w:rPr>
          <w:sz w:val="16"/>
        </w:rPr>
      </w:pPr>
      <w:r w:rsidRPr="00453537">
        <w:rPr>
          <w:sz w:val="16"/>
        </w:rPr>
        <w:t>“Go back to Miles, Max, Dizzy, Yardbird, Billie, Coltrane: who were not, as the striking—not to say quaint European phrase would have it, “improvising”: who can afford to improvise, at those prices?” (Baldwin, 2011, 149)</w:t>
      </w:r>
    </w:p>
    <w:p w14:paraId="4FB6FB32" w14:textId="77777777" w:rsidR="001155D5" w:rsidRPr="00453537" w:rsidRDefault="001155D5" w:rsidP="001155D5">
      <w:pPr>
        <w:ind w:firstLine="720"/>
        <w:rPr>
          <w:sz w:val="16"/>
        </w:rPr>
      </w:pPr>
      <w:r w:rsidRPr="00453537">
        <w:rPr>
          <w:sz w:val="16"/>
        </w:rPr>
        <w:t>When we talkin' 'bout the</w:t>
      </w:r>
    </w:p>
    <w:p w14:paraId="39CF85E2" w14:textId="77777777" w:rsidR="001155D5" w:rsidRPr="00453537" w:rsidRDefault="001155D5" w:rsidP="001155D5">
      <w:pPr>
        <w:ind w:firstLine="720"/>
        <w:rPr>
          <w:sz w:val="16"/>
        </w:rPr>
      </w:pPr>
      <w:r w:rsidRPr="00453537">
        <w:rPr>
          <w:sz w:val="16"/>
        </w:rPr>
        <w:t>(Vibes, vibrations)</w:t>
      </w:r>
    </w:p>
    <w:p w14:paraId="694FF070" w14:textId="77777777" w:rsidR="001155D5" w:rsidRPr="00453537" w:rsidRDefault="001155D5" w:rsidP="001155D5">
      <w:pPr>
        <w:ind w:firstLine="720"/>
        <w:rPr>
          <w:sz w:val="16"/>
        </w:rPr>
      </w:pPr>
      <w:r w:rsidRPr="00453537">
        <w:rPr>
          <w:sz w:val="16"/>
        </w:rPr>
        <w:t>Stakes is high, you know them stakes is high (De La Soul, 1996)</w:t>
      </w:r>
    </w:p>
    <w:p w14:paraId="3AC7E183" w14:textId="77777777" w:rsidR="001155D5" w:rsidRPr="00453537" w:rsidRDefault="001155D5" w:rsidP="001155D5">
      <w:pPr>
        <w:rPr>
          <w:sz w:val="16"/>
        </w:rPr>
      </w:pPr>
      <w:r w:rsidRPr="00453537">
        <w:rPr>
          <w:sz w:val="16"/>
        </w:rPr>
        <w:t>Black life in America is in a precarious position. Black life in America has always been in a precarious position.</w:t>
      </w:r>
      <w:r w:rsidRPr="00453537">
        <w:rPr>
          <w:rStyle w:val="StyleUnderline"/>
        </w:rPr>
        <w:t xml:space="preserve"> The stakes of Black life have always been high</w:t>
      </w:r>
      <w:r w:rsidRPr="00453537">
        <w:rPr>
          <w:sz w:val="16"/>
        </w:rPr>
        <w:t xml:space="preserve">. </w:t>
      </w:r>
      <w:r w:rsidRPr="00453537">
        <w:rPr>
          <w:rStyle w:val="StyleUnderline"/>
        </w:rPr>
        <w:t>Black life has weathered the storms of white supremacy through improvisation.</w:t>
      </w:r>
      <w:r w:rsidRPr="00453537">
        <w:rPr>
          <w:sz w:val="16"/>
        </w:rPr>
        <w:t xml:space="preserve"> </w:t>
      </w:r>
      <w:r w:rsidRPr="00DB065E">
        <w:rPr>
          <w:rStyle w:val="Emphasis"/>
          <w:highlight w:val="green"/>
        </w:rPr>
        <w:t>Black life is born out of this improvisation</w:t>
      </w:r>
      <w:r w:rsidRPr="00453537">
        <w:rPr>
          <w:rStyle w:val="StyleUnderline"/>
        </w:rPr>
        <w:t xml:space="preserve"> – living life to our beat – but never being on the beat with white supremacy. </w:t>
      </w:r>
      <w:r w:rsidRPr="00453537">
        <w:rPr>
          <w:sz w:val="16"/>
        </w:rPr>
        <w:t xml:space="preserve">In a sense, </w:t>
      </w:r>
      <w:r w:rsidRPr="00453537">
        <w:rPr>
          <w:rStyle w:val="StyleUnderline"/>
        </w:rPr>
        <w:t>improvisation is</w:t>
      </w:r>
      <w:r w:rsidRPr="00453537">
        <w:rPr>
          <w:sz w:val="16"/>
        </w:rPr>
        <w:t xml:space="preserve"> our “mojo,” but also our greatest survival project – </w:t>
      </w:r>
      <w:r w:rsidRPr="00453537">
        <w:rPr>
          <w:rStyle w:val="StyleUnderline"/>
        </w:rPr>
        <w:t>the ability to adapt,</w:t>
      </w:r>
      <w:r w:rsidRPr="00453537">
        <w:rPr>
          <w:sz w:val="16"/>
        </w:rPr>
        <w:t xml:space="preserve"> the ability </w:t>
      </w:r>
      <w:r w:rsidRPr="00453537">
        <w:rPr>
          <w:rStyle w:val="StyleUnderline"/>
        </w:rPr>
        <w:t>to change</w:t>
      </w:r>
      <w:r w:rsidRPr="00453537">
        <w:rPr>
          <w:sz w:val="16"/>
        </w:rPr>
        <w:t xml:space="preserve">, the ability to make lemonade out of lemons. </w:t>
      </w:r>
      <w:r w:rsidRPr="00453537">
        <w:rPr>
          <w:rStyle w:val="StyleUnderline"/>
        </w:rPr>
        <w:t>Black folks are strangers within the world because the institutions were never built for us. We were never meant to survive</w:t>
      </w:r>
      <w:r w:rsidRPr="00453537">
        <w:rPr>
          <w:sz w:val="16"/>
        </w:rPr>
        <w:t xml:space="preserve">. As Lorde (2007) always reminds me, “For to survive in the mouth of this dragon we call america, we have had to learn this first and most vital lesson — that we were never meant to survive” (p. 46). </w:t>
      </w:r>
      <w:r w:rsidRPr="00DB065E">
        <w:rPr>
          <w:rStyle w:val="Emphasis"/>
          <w:highlight w:val="green"/>
        </w:rPr>
        <w:t>We survived because we improvised</w:t>
      </w:r>
      <w:r w:rsidRPr="00453537">
        <w:rPr>
          <w:sz w:val="16"/>
        </w:rPr>
        <w:t xml:space="preserve">. </w:t>
      </w:r>
      <w:r w:rsidRPr="00453537">
        <w:rPr>
          <w:rStyle w:val="StyleUnderline"/>
        </w:rPr>
        <w:t xml:space="preserve">Our improvisation was the </w:t>
      </w:r>
      <w:r w:rsidRPr="00DB065E">
        <w:rPr>
          <w:rStyle w:val="StyleUnderline"/>
          <w:highlight w:val="green"/>
        </w:rPr>
        <w:t>refusal to accept and accommodate white supremacy in our everyday lives</w:t>
      </w:r>
      <w:r w:rsidRPr="00453537">
        <w:rPr>
          <w:rStyle w:val="StyleUnderline"/>
        </w:rPr>
        <w:t>. Our survival was feminist because we understood that we needed each other to survive, and Black folks collectively shared that refusal.</w:t>
      </w:r>
      <w:r w:rsidRPr="00453537">
        <w:rPr>
          <w:sz w:val="16"/>
        </w:rPr>
        <w:t xml:space="preserve"> It always gives me joy thinking through that notion. Within in our anguish – within our terribleness, there is this joy.</w:t>
      </w:r>
    </w:p>
    <w:p w14:paraId="21233CDA" w14:textId="77777777" w:rsidR="001155D5" w:rsidRPr="00453537" w:rsidRDefault="001155D5" w:rsidP="001155D5">
      <w:pPr>
        <w:rPr>
          <w:sz w:val="16"/>
        </w:rPr>
      </w:pPr>
      <w:r w:rsidRPr="00453537">
        <w:rPr>
          <w:sz w:val="16"/>
        </w:rPr>
        <w:t xml:space="preserve">When </w:t>
      </w:r>
      <w:r w:rsidRPr="00453537">
        <w:rPr>
          <w:rStyle w:val="StyleUnderline"/>
        </w:rPr>
        <w:t>Baldwin</w:t>
      </w:r>
      <w:r w:rsidRPr="00453537">
        <w:rPr>
          <w:sz w:val="16"/>
        </w:rPr>
        <w:t xml:space="preserve"> (2011) </w:t>
      </w:r>
      <w:r w:rsidRPr="00453537">
        <w:rPr>
          <w:rStyle w:val="StyleUnderline"/>
        </w:rPr>
        <w:t>asked</w:t>
      </w:r>
      <w:r w:rsidRPr="00453537">
        <w:rPr>
          <w:sz w:val="16"/>
        </w:rPr>
        <w:t xml:space="preserve">, </w:t>
      </w:r>
      <w:r w:rsidRPr="00453537">
        <w:rPr>
          <w:rStyle w:val="Emphasis"/>
        </w:rPr>
        <w:t>“</w:t>
      </w:r>
      <w:r w:rsidRPr="00DB065E">
        <w:rPr>
          <w:rStyle w:val="Emphasis"/>
          <w:highlight w:val="green"/>
        </w:rPr>
        <w:t>who can afford to improvise</w:t>
      </w:r>
      <w:r w:rsidRPr="00453537">
        <w:rPr>
          <w:rStyle w:val="Emphasis"/>
        </w:rPr>
        <w:t>?”</w:t>
      </w:r>
      <w:r w:rsidRPr="00453537">
        <w:rPr>
          <w:sz w:val="16"/>
        </w:rPr>
        <w:t xml:space="preserve"> I think it was a rhetorical question because the answer is within the music (p. 149). There is a fine line between the facts of life for white people and the facts of life for Black people. </w:t>
      </w:r>
      <w:r w:rsidRPr="00DB065E">
        <w:rPr>
          <w:rStyle w:val="StyleUnderline"/>
        </w:rPr>
        <w:t>White people can</w:t>
      </w:r>
      <w:r w:rsidRPr="00453537">
        <w:rPr>
          <w:rStyle w:val="StyleUnderline"/>
        </w:rPr>
        <w:t xml:space="preserve"> always afford to improvise because when it comes to the price of life, the stakes are never high. </w:t>
      </w:r>
      <w:r w:rsidRPr="00DB065E">
        <w:rPr>
          <w:rStyle w:val="StyleUnderline"/>
          <w:highlight w:val="green"/>
        </w:rPr>
        <w:t>White people</w:t>
      </w:r>
      <w:r w:rsidRPr="00453537">
        <w:rPr>
          <w:rStyle w:val="StyleUnderline"/>
        </w:rPr>
        <w:t xml:space="preserve"> are never made to be strangers in the world because institutions were created in their image. Those institutions create, bankroll and dividend white privilege.</w:t>
      </w:r>
      <w:r w:rsidRPr="00453537">
        <w:rPr>
          <w:sz w:val="16"/>
        </w:rPr>
        <w:t xml:space="preserve"> </w:t>
      </w:r>
      <w:r w:rsidRPr="00453537">
        <w:rPr>
          <w:rStyle w:val="Emphasis"/>
        </w:rPr>
        <w:t xml:space="preserve">They </w:t>
      </w:r>
      <w:r w:rsidRPr="00DB065E">
        <w:rPr>
          <w:rStyle w:val="Emphasis"/>
          <w:highlight w:val="green"/>
        </w:rPr>
        <w:t>can afford to fantasize about freedom</w:t>
      </w:r>
      <w:r w:rsidRPr="00453537">
        <w:rPr>
          <w:rStyle w:val="Emphasis"/>
        </w:rPr>
        <w:t xml:space="preserve"> dreams </w:t>
      </w:r>
      <w:r w:rsidRPr="00DB065E">
        <w:rPr>
          <w:rStyle w:val="Emphasis"/>
          <w:highlight w:val="green"/>
        </w:rPr>
        <w:t>because they are free from doing the work. White people do not improvise because they choose not to.</w:t>
      </w:r>
      <w:r w:rsidRPr="00DB065E">
        <w:rPr>
          <w:sz w:val="16"/>
          <w:highlight w:val="green"/>
        </w:rPr>
        <w:t xml:space="preserve"> </w:t>
      </w:r>
      <w:r w:rsidRPr="00DB065E">
        <w:rPr>
          <w:rStyle w:val="StyleUnderline"/>
          <w:highlight w:val="green"/>
        </w:rPr>
        <w:t>Whiteness is a script; it is about law and order.</w:t>
      </w:r>
      <w:r w:rsidRPr="00DB065E">
        <w:rPr>
          <w:sz w:val="16"/>
          <w:highlight w:val="green"/>
        </w:rPr>
        <w:t xml:space="preserve"> </w:t>
      </w:r>
      <w:r w:rsidRPr="00DB065E">
        <w:rPr>
          <w:rStyle w:val="StyleUnderline"/>
        </w:rPr>
        <w:t>T</w:t>
      </w:r>
      <w:r w:rsidRPr="00453537">
        <w:rPr>
          <w:rStyle w:val="StyleUnderline"/>
        </w:rPr>
        <w:t xml:space="preserve">o go off script from </w:t>
      </w:r>
      <w:r w:rsidRPr="00453537">
        <w:rPr>
          <w:rStyle w:val="StyleUnderline"/>
        </w:rPr>
        <w:lastRenderedPageBreak/>
        <w:t>whiteness, to improvise, would bankrupt their world, their illusion of reality, and their privilege</w:t>
      </w:r>
      <w:r w:rsidRPr="00453537">
        <w:rPr>
          <w:sz w:val="16"/>
        </w:rPr>
        <w:t>. To improvise, would mean to accommodate all that improvisation carries out, and white people cannot afford to do that.</w:t>
      </w:r>
    </w:p>
    <w:p w14:paraId="5FE23E00" w14:textId="77777777" w:rsidR="001155D5" w:rsidRDefault="001155D5" w:rsidP="001155D5">
      <w:pPr>
        <w:rPr>
          <w:rStyle w:val="StyleUnderline"/>
        </w:rPr>
      </w:pPr>
      <w:r w:rsidRPr="00DB065E">
        <w:rPr>
          <w:rStyle w:val="StyleUnderline"/>
          <w:highlight w:val="green"/>
        </w:rPr>
        <w:t>Black people cannot afford not to improvise</w:t>
      </w:r>
      <w:r w:rsidRPr="00453537">
        <w:rPr>
          <w:sz w:val="16"/>
        </w:rPr>
        <w:t xml:space="preserve">. Black improvisation is based on necessity </w:t>
      </w:r>
      <w:r w:rsidRPr="00453537">
        <w:rPr>
          <w:rStyle w:val="StyleUnderline"/>
        </w:rPr>
        <w:t xml:space="preserve">because </w:t>
      </w:r>
      <w:r w:rsidRPr="00DB065E">
        <w:rPr>
          <w:rStyle w:val="StyleUnderline"/>
          <w:highlight w:val="green"/>
        </w:rPr>
        <w:t>the cost of Black life is high</w:t>
      </w:r>
      <w:r w:rsidRPr="00DB065E">
        <w:rPr>
          <w:sz w:val="16"/>
          <w:highlight w:val="green"/>
        </w:rPr>
        <w:t>,</w:t>
      </w:r>
      <w:r w:rsidRPr="00453537">
        <w:rPr>
          <w:sz w:val="16"/>
        </w:rPr>
        <w:t xml:space="preserve"> so Black people must stay higher. Malcolm X asked a question about the precarity of Black life: “If you are a citizen, why do you have to fight for your civil rights? If you are fighting for your civil rights, then that means you are not a citizen” (Baldwin, 2010, p. 235). </w:t>
      </w:r>
      <w:r w:rsidRPr="00DB065E">
        <w:rPr>
          <w:rStyle w:val="Emphasis"/>
          <w:sz w:val="24"/>
          <w:szCs w:val="24"/>
          <w:highlight w:val="green"/>
        </w:rPr>
        <w:t>Our “rights”</w:t>
      </w:r>
      <w:r w:rsidRPr="006B4388">
        <w:rPr>
          <w:rStyle w:val="Emphasis"/>
          <w:sz w:val="24"/>
          <w:szCs w:val="24"/>
        </w:rPr>
        <w:t xml:space="preserve"> – civil or legal </w:t>
      </w:r>
      <w:r w:rsidRPr="00DB065E">
        <w:rPr>
          <w:rStyle w:val="Emphasis"/>
          <w:sz w:val="24"/>
          <w:szCs w:val="24"/>
          <w:highlight w:val="green"/>
        </w:rPr>
        <w:t xml:space="preserve">are always at the whim of the </w:t>
      </w:r>
      <w:r w:rsidRPr="00DB065E">
        <w:rPr>
          <w:rStyle w:val="Emphasis"/>
          <w:sz w:val="24"/>
          <w:szCs w:val="24"/>
        </w:rPr>
        <w:t>U.S</w:t>
      </w:r>
      <w:r w:rsidRPr="00DB065E">
        <w:rPr>
          <w:rStyle w:val="Emphasis"/>
          <w:sz w:val="24"/>
          <w:szCs w:val="24"/>
          <w:highlight w:val="green"/>
        </w:rPr>
        <w:t>. government</w:t>
      </w:r>
      <w:r w:rsidRPr="006B4388">
        <w:rPr>
          <w:sz w:val="18"/>
          <w:szCs w:val="24"/>
        </w:rPr>
        <w:t xml:space="preserve"> </w:t>
      </w:r>
      <w:r w:rsidRPr="00453537">
        <w:rPr>
          <w:sz w:val="16"/>
        </w:rPr>
        <w:t xml:space="preserve">(Cooper, 2018). </w:t>
      </w:r>
      <w:r w:rsidRPr="00DB065E">
        <w:rPr>
          <w:rStyle w:val="StyleUnderline"/>
          <w:highlight w:val="green"/>
        </w:rPr>
        <w:t>Black people are told “Be patient; we will do better tomorrow</w:t>
      </w:r>
      <w:r w:rsidRPr="00453537">
        <w:rPr>
          <w:rStyle w:val="StyleUnderline"/>
        </w:rPr>
        <w:t xml:space="preserve">,” but the question that lingers is, </w:t>
      </w:r>
      <w:r w:rsidRPr="00DB065E">
        <w:rPr>
          <w:rStyle w:val="StyleUnderline"/>
          <w:highlight w:val="green"/>
        </w:rPr>
        <w:t>“You will do what better tomorrow?”</w:t>
      </w:r>
      <w:r w:rsidRPr="00DB065E">
        <w:rPr>
          <w:sz w:val="16"/>
          <w:highlight w:val="green"/>
        </w:rPr>
        <w:t xml:space="preserve"> (</w:t>
      </w:r>
      <w:r w:rsidRPr="00453537">
        <w:rPr>
          <w:sz w:val="16"/>
        </w:rPr>
        <w:t xml:space="preserve">Baldwin, 2010, p. 153). </w:t>
      </w:r>
      <w:r w:rsidRPr="00453537">
        <w:rPr>
          <w:rStyle w:val="StyleUnderline"/>
        </w:rPr>
        <w:t>Black folks cannot wait for those freedoms because the alternative is being disenfranchised, being denied equal access and opportunities to institutions, and being profiled and hunted by the police.</w:t>
      </w:r>
      <w:r w:rsidRPr="00453537">
        <w:rPr>
          <w:sz w:val="16"/>
        </w:rPr>
        <w:t xml:space="preserve"> </w:t>
      </w:r>
      <w:r w:rsidRPr="00453537">
        <w:rPr>
          <w:rStyle w:val="StyleUnderline"/>
        </w:rPr>
        <w:t>When Black folks speak of freedom dreams, they cannot afford to have those visions.</w:t>
      </w:r>
      <w:r w:rsidRPr="00453537">
        <w:rPr>
          <w:sz w:val="16"/>
        </w:rPr>
        <w:t xml:space="preserve"> They must act, they must improvise or be “put to the knives” on the daily. Therefore, </w:t>
      </w:r>
      <w:r w:rsidRPr="00DB065E">
        <w:rPr>
          <w:rStyle w:val="Emphasis"/>
          <w:highlight w:val="green"/>
        </w:rPr>
        <w:t xml:space="preserve">Black people must improvise to gain the world, to define their realities and </w:t>
      </w:r>
      <w:r w:rsidRPr="00DB065E">
        <w:rPr>
          <w:rStyle w:val="Emphasis"/>
        </w:rPr>
        <w:t xml:space="preserve">to </w:t>
      </w:r>
      <w:r w:rsidRPr="00DB065E">
        <w:rPr>
          <w:rStyle w:val="Emphasis"/>
          <w:highlight w:val="green"/>
        </w:rPr>
        <w:t>have rights</w:t>
      </w:r>
      <w:r w:rsidRPr="00453537">
        <w:rPr>
          <w:rStyle w:val="Emphasis"/>
        </w:rPr>
        <w:t>.</w:t>
      </w:r>
      <w:r w:rsidRPr="00453537">
        <w:rPr>
          <w:sz w:val="16"/>
        </w:rPr>
        <w:t xml:space="preserve"> </w:t>
      </w:r>
      <w:r w:rsidRPr="00453537">
        <w:rPr>
          <w:rStyle w:val="StyleUnderline"/>
        </w:rPr>
        <w:t>Black folks have to be non-negotiable with Black freedom because white supremacy will not accommodate us</w:t>
      </w:r>
      <w:r w:rsidRPr="00453537">
        <w:rPr>
          <w:sz w:val="16"/>
        </w:rPr>
        <w:t xml:space="preserve">. </w:t>
      </w:r>
      <w:r w:rsidRPr="00DB065E">
        <w:rPr>
          <w:rStyle w:val="Emphasis"/>
          <w:highlight w:val="green"/>
        </w:rPr>
        <w:t xml:space="preserve">We cannot compromise our radical imaginations of Black freedom for a piece of civil society </w:t>
      </w:r>
      <w:r w:rsidRPr="00DB065E">
        <w:rPr>
          <w:sz w:val="16"/>
          <w:highlight w:val="green"/>
        </w:rPr>
        <w:t>(</w:t>
      </w:r>
      <w:r w:rsidRPr="00453537">
        <w:rPr>
          <w:sz w:val="16"/>
        </w:rPr>
        <w:t xml:space="preserve">Dumas, 2018). </w:t>
      </w:r>
      <w:r w:rsidRPr="00453537">
        <w:rPr>
          <w:rStyle w:val="StyleUnderline"/>
        </w:rPr>
        <w:t>Black folks must exercise our right to refuse the “deliberate speed” what has been done and what can be done. Our lives depend on it.</w:t>
      </w:r>
    </w:p>
    <w:p w14:paraId="00BA1A9D" w14:textId="1BBC81FA" w:rsidR="001155D5" w:rsidRPr="007A048F" w:rsidRDefault="00196AD1" w:rsidP="001155D5">
      <w:pPr>
        <w:pStyle w:val="Heading4"/>
      </w:pPr>
      <w:r>
        <w:rPr>
          <w:u w:val="single"/>
        </w:rPr>
        <w:t xml:space="preserve">4. </w:t>
      </w:r>
      <w:r w:rsidR="001155D5" w:rsidRPr="00A34215">
        <w:rPr>
          <w:u w:val="single"/>
        </w:rPr>
        <w:t>CROW JANE DA</w:t>
      </w:r>
      <w:r w:rsidR="001155D5">
        <w:t xml:space="preserve"> – both the TVA and switch-side force Black women to ventriloquize the State. Modest reforms prop up the Anti-Black state and mask genocide. Under the guise of progress Black life is made endangered and stripped of our agency. </w:t>
      </w:r>
    </w:p>
    <w:p w14:paraId="7E9BAD08" w14:textId="77777777" w:rsidR="001155D5" w:rsidRPr="00EE51B4" w:rsidRDefault="001155D5" w:rsidP="001155D5">
      <w:pPr>
        <w:rPr>
          <w:rStyle w:val="Style13ptBold"/>
        </w:rPr>
      </w:pPr>
      <w:r>
        <w:rPr>
          <w:rStyle w:val="Style13ptBold"/>
        </w:rPr>
        <w:t xml:space="preserve">Hartman 24 </w:t>
      </w:r>
      <w:r w:rsidRPr="00EE51B4">
        <w:t>[Saidiya Hartman, Fall 2024, Crow Jane Makes a Modest Proposal: A solution to the problem of race relations, n+1 Magazine, Issue 48: Inside Job, https://www.nplusonemag.com/issue-48/politics/crow-jane-makes-a-modest-proposal/, JKS]</w:t>
      </w:r>
    </w:p>
    <w:p w14:paraId="354A0E5C" w14:textId="77777777" w:rsidR="001155D5" w:rsidRPr="00EE51B4" w:rsidRDefault="001155D5" w:rsidP="001155D5">
      <w:pPr>
        <w:rPr>
          <w:sz w:val="16"/>
        </w:rPr>
      </w:pPr>
      <w:r w:rsidRPr="00EE51B4">
        <w:rPr>
          <w:rStyle w:val="StyleUnderline"/>
          <w:highlight w:val="green"/>
        </w:rPr>
        <w:t>Crow Jane</w:t>
      </w:r>
      <w:r w:rsidRPr="00EE51B4">
        <w:rPr>
          <w:sz w:val="16"/>
        </w:rPr>
        <w:t xml:space="preserve"> doesn’t say the sun’s gonna shine in her back door someday or lament motherless children or keen for those murdered in the streets, but she </w:t>
      </w:r>
      <w:r w:rsidRPr="00EE51B4">
        <w:rPr>
          <w:rStyle w:val="StyleUnderline"/>
        </w:rPr>
        <w:t>does assure us that a better day is coming</w:t>
      </w:r>
      <w:r w:rsidRPr="00EE51B4">
        <w:rPr>
          <w:sz w:val="16"/>
        </w:rPr>
        <w:t xml:space="preserve">, that the arc of empire bends toward justice. </w:t>
      </w:r>
      <w:r w:rsidRPr="00EE51B4">
        <w:rPr>
          <w:rStyle w:val="StyleUnderline"/>
        </w:rPr>
        <w:t>That progress, although sometimes painful, is inevitable.</w:t>
      </w:r>
      <w:r w:rsidRPr="00EE51B4">
        <w:rPr>
          <w:sz w:val="16"/>
        </w:rPr>
        <w:t xml:space="preserve"> As the crisis unfolds, </w:t>
      </w:r>
      <w:r w:rsidRPr="00EE51B4">
        <w:rPr>
          <w:rStyle w:val="Emphasis"/>
        </w:rPr>
        <w:t xml:space="preserve">she </w:t>
      </w:r>
      <w:r w:rsidRPr="00EE51B4">
        <w:rPr>
          <w:rStyle w:val="Emphasis"/>
          <w:highlight w:val="green"/>
        </w:rPr>
        <w:t>humbly proposes a plan</w:t>
      </w:r>
      <w:r w:rsidRPr="00EE51B4">
        <w:rPr>
          <w:sz w:val="16"/>
        </w:rPr>
        <w:t xml:space="preserve">, perhaps not worthy of the attention of our esteemed audience, because </w:t>
      </w:r>
      <w:r w:rsidRPr="00EE51B4">
        <w:rPr>
          <w:rStyle w:val="StyleUnderline"/>
        </w:rPr>
        <w:t>it consists only of modest suggestions,</w:t>
      </w:r>
      <w:r w:rsidRPr="00EE51B4">
        <w:rPr>
          <w:sz w:val="16"/>
        </w:rPr>
        <w:t xml:space="preserve"> a handful of her thoughts and ruminations for saving democracy, a task to which she is selflessly devoted even if it requires her to lick all the pots in sorrow’s kitchen. She proffers a remedy for what can’t be repaired, exhorts us to be patient. She goads us to believe what we cannot, eschewing everything we know and imploring us to forget. With brevity and poise, she insists we pin our hopes to the project. </w:t>
      </w:r>
      <w:r w:rsidRPr="00EE51B4">
        <w:rPr>
          <w:rStyle w:val="StyleUnderline"/>
        </w:rPr>
        <w:t>She remains confident that this remarkable journey we as Americans have embarked upon will be triumphant</w:t>
      </w:r>
      <w:r w:rsidRPr="00EE51B4">
        <w:rPr>
          <w:sz w:val="16"/>
        </w:rPr>
        <w:t xml:space="preserve">. Imperial dreams are as unstoppable as wars without end, as manifest destiny, as lebensraum, as the divine mission of the settler state. An eternal empire hearkens to the future. </w:t>
      </w:r>
      <w:r w:rsidRPr="00EE51B4">
        <w:rPr>
          <w:rStyle w:val="StyleUnderline"/>
        </w:rPr>
        <w:t>We are all on the same team, she coaxes</w:t>
      </w:r>
      <w:r w:rsidRPr="00EE51B4">
        <w:rPr>
          <w:sz w:val="16"/>
        </w:rPr>
        <w:t>, ignoring the fissures and chasms, the divisions between citizens and animals. We stand united until we are not, until the bloodbath, until democracy itself is on trial. She forgets it has always been on trial for some of us, while most of us have never experienced it. Crow Jane finds such rhetoric tedious, crude assertions of the intellectually lazy and the identity extremists, a poor substitute for rigorous thought and incontrovertible evidence.</w:t>
      </w:r>
    </w:p>
    <w:p w14:paraId="7515A793" w14:textId="77777777" w:rsidR="001155D5" w:rsidRPr="00EE51B4" w:rsidRDefault="001155D5" w:rsidP="001155D5">
      <w:pPr>
        <w:rPr>
          <w:rStyle w:val="StyleUnderline"/>
        </w:rPr>
      </w:pPr>
      <w:r w:rsidRPr="008834BD">
        <w:rPr>
          <w:rStyle w:val="Emphasis"/>
          <w:highlight w:val="green"/>
        </w:rPr>
        <w:lastRenderedPageBreak/>
        <w:t>Optimism is never cruel</w:t>
      </w:r>
      <w:r w:rsidRPr="00EE51B4">
        <w:rPr>
          <w:rStyle w:val="StyleUnderline"/>
        </w:rPr>
        <w:t>, she quips, but a requirement for living.</w:t>
      </w:r>
      <w:r w:rsidRPr="00EE51B4">
        <w:rPr>
          <w:sz w:val="16"/>
        </w:rPr>
        <w:t xml:space="preserve"> It is this good faith that makes our republic exceptional and has propelled us forward since 1619. Even a word as anemic as justice doesn’t figure in her solution to the problem of race relations, her plan for saving the empire. It is imperative to unify the divided nation (in a more old-fashioned parlance — the Negro or Native problem). </w:t>
      </w:r>
      <w:r w:rsidRPr="008834BD">
        <w:rPr>
          <w:rStyle w:val="StyleUnderline"/>
          <w:highlight w:val="green"/>
        </w:rPr>
        <w:t>She offers</w:t>
      </w:r>
      <w:r w:rsidRPr="00EE51B4">
        <w:rPr>
          <w:rStyle w:val="StyleUnderline"/>
        </w:rPr>
        <w:t xml:space="preserve"> threadbare </w:t>
      </w:r>
      <w:r w:rsidRPr="008834BD">
        <w:rPr>
          <w:rStyle w:val="StyleUnderline"/>
          <w:highlight w:val="green"/>
        </w:rPr>
        <w:t>homilies about</w:t>
      </w:r>
      <w:r w:rsidRPr="00EE51B4">
        <w:rPr>
          <w:rStyle w:val="StyleUnderline"/>
        </w:rPr>
        <w:t xml:space="preserve"> lesser evils, institutional neutrality, </w:t>
      </w:r>
      <w:r w:rsidRPr="008834BD">
        <w:rPr>
          <w:rStyle w:val="Emphasis"/>
          <w:highlight w:val="green"/>
        </w:rPr>
        <w:t>pragmatic actions, realist solutions</w:t>
      </w:r>
      <w:r w:rsidRPr="00EE51B4">
        <w:rPr>
          <w:rStyle w:val="Emphasis"/>
        </w:rPr>
        <w:t>,</w:t>
      </w:r>
      <w:r w:rsidRPr="00EE51B4">
        <w:rPr>
          <w:rStyle w:val="StyleUnderline"/>
        </w:rPr>
        <w:t xml:space="preserve"> rational discourse, the imminent dangers facing the West and menacing its borders. It goes without saying that she abhors the violence of the dispossessed</w:t>
      </w:r>
      <w:r w:rsidRPr="00EE51B4">
        <w:rPr>
          <w:sz w:val="16"/>
        </w:rPr>
        <w:t xml:space="preserve">. The goal, repeated ad nauseam, is to rekindle the American spirit, which has been tested in recent crises. </w:t>
      </w:r>
      <w:r w:rsidRPr="008834BD">
        <w:rPr>
          <w:rStyle w:val="Emphasis"/>
          <w:highlight w:val="green"/>
        </w:rPr>
        <w:t>Rights and reform</w:t>
      </w:r>
      <w:r w:rsidRPr="008834BD">
        <w:rPr>
          <w:rStyle w:val="StyleUnderline"/>
          <w:highlight w:val="green"/>
        </w:rPr>
        <w:t xml:space="preserve"> are words that portend a brighter future, unlike abolition or</w:t>
      </w:r>
      <w:r w:rsidRPr="00EE51B4">
        <w:rPr>
          <w:rStyle w:val="StyleUnderline"/>
        </w:rPr>
        <w:t xml:space="preserve"> </w:t>
      </w:r>
      <w:r w:rsidRPr="008834BD">
        <w:rPr>
          <w:rStyle w:val="StyleUnderline"/>
          <w:highlight w:val="green"/>
        </w:rPr>
        <w:t xml:space="preserve">reparation or </w:t>
      </w:r>
      <w:r w:rsidRPr="008834BD">
        <w:rPr>
          <w:rStyle w:val="Emphasis"/>
          <w:highlight w:val="green"/>
        </w:rPr>
        <w:t>sovereignty</w:t>
      </w:r>
      <w:r w:rsidRPr="008834BD">
        <w:rPr>
          <w:rStyle w:val="Emphasis"/>
        </w:rPr>
        <w:t xml:space="preserve"> </w:t>
      </w:r>
      <w:r w:rsidRPr="00EE51B4">
        <w:rPr>
          <w:rStyle w:val="StyleUnderline"/>
        </w:rPr>
        <w:t>or return, which stymie and derail the conversation every time</w:t>
      </w:r>
      <w:r w:rsidRPr="00EE51B4">
        <w:rPr>
          <w:sz w:val="16"/>
        </w:rPr>
        <w:t xml:space="preserve">. At hand is a trove of facile advice, DIY instructions for averting the disaster and surviving the predation, if only by disavowing it — even as we are knee-deep in it. Glock 43Xs, AR-15s, bunkers, citizen militias, settler confederations, red ribbons, nooses, swastikas, bones and scalps, cherished mammies, redface mascots, and Black lawn jockeys are part of the American spirit too, so we must learn to coexist peacefully with our differences and embrace neighbors who dream of our extermination. </w:t>
      </w:r>
      <w:r w:rsidRPr="008834BD">
        <w:rPr>
          <w:rStyle w:val="StyleUnderline"/>
          <w:highlight w:val="green"/>
        </w:rPr>
        <w:t>Her</w:t>
      </w:r>
      <w:r w:rsidRPr="00EE51B4">
        <w:rPr>
          <w:rStyle w:val="StyleUnderline"/>
        </w:rPr>
        <w:t xml:space="preserve"> untiring optimism and dogged </w:t>
      </w:r>
      <w:r w:rsidRPr="008834BD">
        <w:rPr>
          <w:rStyle w:val="StyleUnderline"/>
          <w:highlight w:val="green"/>
        </w:rPr>
        <w:t>innocence are performatives necessary to fortify the nation</w:t>
      </w:r>
      <w:r w:rsidRPr="00EE51B4">
        <w:rPr>
          <w:rStyle w:val="StyleUnderline"/>
        </w:rPr>
        <w:t>, our democracy.</w:t>
      </w:r>
    </w:p>
    <w:p w14:paraId="5ACAAF88" w14:textId="77777777" w:rsidR="001155D5" w:rsidRPr="00EE51B4" w:rsidRDefault="001155D5" w:rsidP="001155D5">
      <w:pPr>
        <w:rPr>
          <w:rStyle w:val="Emphasis"/>
        </w:rPr>
      </w:pPr>
      <w:r w:rsidRPr="00EE51B4">
        <w:rPr>
          <w:rStyle w:val="StyleUnderline"/>
        </w:rPr>
        <w:t>America is beautiful</w:t>
      </w:r>
      <w:r w:rsidRPr="00EE51B4">
        <w:rPr>
          <w:sz w:val="16"/>
        </w:rPr>
        <w:t xml:space="preserve">, incomparable, </w:t>
      </w:r>
      <w:r w:rsidRPr="00EE51B4">
        <w:rPr>
          <w:rStyle w:val="StyleUnderline"/>
        </w:rPr>
        <w:t>and Crow Jane believes she can rescue it.</w:t>
      </w:r>
      <w:r w:rsidRPr="00EE51B4">
        <w:rPr>
          <w:sz w:val="16"/>
        </w:rPr>
        <w:t xml:space="preserve"> </w:t>
      </w:r>
      <w:r w:rsidRPr="00EE51B4">
        <w:rPr>
          <w:rStyle w:val="StyleUnderline"/>
        </w:rPr>
        <w:t>At least 62 percent of white nationalists might still be converted to pluralism or convinced that human rights don’t threaten or depreciate the value of the Aryan</w:t>
      </w:r>
      <w:r w:rsidRPr="00EE51B4">
        <w:rPr>
          <w:sz w:val="16"/>
        </w:rPr>
        <w:t xml:space="preserve">. In the aftermath of the evil and wicked traffic and the way of death and the Trail of Tears, she remains steadfast: there is an antidote for the transubstantiation of the poor white into the planter oligarch and state executioner, a corrective for every white citizen who internalizes the power of the police, each day reinforcing the barrier between the governable and the disposable. As if the plot against America isn’t America, as if fungibility were a shared condition. As if the next time, the president-elect might induce the patriots and supremacists to change their minds and not storm the Capitol or fire on Fort Sumter, not embrace the boogaloo and the bloodbath, and allow us to live; and after the genocide, he might stand heroically against the murder of innocents and proclaim with the necessary gravity: it’s over the top. </w:t>
      </w:r>
      <w:r w:rsidRPr="008834BD">
        <w:rPr>
          <w:rStyle w:val="Emphasis"/>
          <w:highlight w:val="green"/>
        </w:rPr>
        <w:t>As if this is the most we could hope for, or all that we should want.</w:t>
      </w:r>
    </w:p>
    <w:p w14:paraId="2CBCDB6F" w14:textId="77777777" w:rsidR="001155D5" w:rsidRPr="00EE51B4" w:rsidRDefault="001155D5" w:rsidP="001155D5">
      <w:pPr>
        <w:rPr>
          <w:sz w:val="16"/>
        </w:rPr>
      </w:pPr>
      <w:r w:rsidRPr="00EE51B4">
        <w:rPr>
          <w:sz w:val="16"/>
        </w:rPr>
        <w:t xml:space="preserve">Crow Jane’s lecture is a composition deracinated from the field and choked with the language of the covenant. It is reasoned, measured, never strident, to ensure its reception by those who are not inclined to heed any truths dropped from sooty lips, who prefer to talk about the weather as we are dying, who espouse civility as the tanks roll into the city, who demand the exchange of ideas without antagonism or unrest, those for whom conquest is encounter and slavery a training school for Negroes, those who are accustomed to dictating the terms of address, those who possess the power to deaccession your ass in a minute. Yet, in her case, they prove willing to suspend, if only temporarily, the rules of engagement, the visceral disbelief in any worldview but their own, in any standpoint hostile to their determined chains of meaning, and cede to the native informant’s predictable babble. Fortunately, she has been educated at the most elite schools, so the master’s episteme is her own. Like the quiet storm, </w:t>
      </w:r>
      <w:r w:rsidRPr="008834BD">
        <w:rPr>
          <w:rStyle w:val="StyleUnderline"/>
          <w:highlight w:val="green"/>
        </w:rPr>
        <w:t>her</w:t>
      </w:r>
      <w:r w:rsidRPr="00EE51B4">
        <w:rPr>
          <w:rStyle w:val="StyleUnderline"/>
        </w:rPr>
        <w:t xml:space="preserve"> modest </w:t>
      </w:r>
      <w:r w:rsidRPr="008834BD">
        <w:rPr>
          <w:rStyle w:val="StyleUnderline"/>
          <w:highlight w:val="green"/>
        </w:rPr>
        <w:t>proposal is easy listening</w:t>
      </w:r>
      <w:r w:rsidRPr="00EE51B4">
        <w:rPr>
          <w:rStyle w:val="StyleUnderline"/>
        </w:rPr>
        <w:t xml:space="preserve">, nothing but legible speech </w:t>
      </w:r>
      <w:r w:rsidRPr="008834BD">
        <w:rPr>
          <w:rStyle w:val="StyleUnderline"/>
          <w:highlight w:val="green"/>
        </w:rPr>
        <w:t>without any discordant tones or ugly feelings; it is assimilable</w:t>
      </w:r>
      <w:r w:rsidRPr="00EE51B4">
        <w:rPr>
          <w:sz w:val="16"/>
        </w:rPr>
        <w:t xml:space="preserve">, digestible, delectable as good Negroes are wont to be. </w:t>
      </w:r>
      <w:r w:rsidRPr="00EE51B4">
        <w:rPr>
          <w:rStyle w:val="StyleUnderline"/>
        </w:rPr>
        <w:t>The so articulate delivery extends the reassuring comfort of the familiar, mammy fascism, statecraft in black- and brownface. No hue and cry. No fuck it, no burn it down, no program of complete disorder, no rebellion, no unrepentant destruction</w:t>
      </w:r>
      <w:r w:rsidRPr="00EE51B4">
        <w:rPr>
          <w:sz w:val="16"/>
        </w:rPr>
        <w:t>. Just this metaphorical aptitude, this figurative capacity or talent for becoming whatever is required, or nobody at all. Just the tender gift of reproductive labor in service of the order, the welcome of her beautiful humiliation, the betrayal of her volition, the dulcet tones of submission, the vow to wait, to keep waiting and waiting until oblivion. The propensity to endure until hardly any of us is left standing, just the appeal, father may I, master may I, man may I, which is so much better than any pledge of allegiance.</w:t>
      </w:r>
    </w:p>
    <w:p w14:paraId="643B01CC" w14:textId="77777777" w:rsidR="001155D5" w:rsidRPr="00EE51B4" w:rsidRDefault="001155D5" w:rsidP="001155D5">
      <w:pPr>
        <w:rPr>
          <w:sz w:val="16"/>
        </w:rPr>
      </w:pPr>
      <w:r w:rsidRPr="00EE51B4">
        <w:rPr>
          <w:rStyle w:val="Emphasis"/>
        </w:rPr>
        <w:t xml:space="preserve">Like other realists, </w:t>
      </w:r>
      <w:r w:rsidRPr="00EE51B4">
        <w:rPr>
          <w:rStyle w:val="Emphasis"/>
          <w:highlight w:val="green"/>
        </w:rPr>
        <w:t>Crow Jane wastes no time on imagining a state change</w:t>
      </w:r>
      <w:r w:rsidRPr="00EE51B4">
        <w:rPr>
          <w:sz w:val="16"/>
        </w:rPr>
        <w:t xml:space="preserve">, a new set of arrangements, </w:t>
      </w:r>
      <w:r w:rsidRPr="00EE51B4">
        <w:rPr>
          <w:rStyle w:val="StyleUnderline"/>
        </w:rPr>
        <w:t>but rather devotes herself to the likely, the probable, the parameters of the given.</w:t>
      </w:r>
      <w:r w:rsidRPr="00EE51B4">
        <w:rPr>
          <w:sz w:val="16"/>
        </w:rPr>
        <w:t xml:space="preserve"> An Ivy League degree and $100,000 in student debt have translated her forebears’ incisive critique — same shit, different day — into </w:t>
      </w:r>
      <w:r w:rsidRPr="00EE51B4">
        <w:rPr>
          <w:sz w:val="16"/>
        </w:rPr>
        <w:lastRenderedPageBreak/>
        <w:t xml:space="preserve">her own eloquent holding pattern, a dicty expression of servitude disavowed. Though loath to admit it, in her heart of hearts, she believes the order is eternal. The admission hurts, yet is not without a small consolation — why even try to create something different, why waste the effort? </w:t>
      </w:r>
      <w:r w:rsidRPr="00EE51B4">
        <w:rPr>
          <w:rStyle w:val="StyleUnderline"/>
        </w:rPr>
        <w:t xml:space="preserve">The gift of pragmatism is a profound tolerance of the unlivable. </w:t>
      </w:r>
      <w:r w:rsidRPr="00EE51B4">
        <w:rPr>
          <w:sz w:val="16"/>
        </w:rPr>
        <w:t xml:space="preserve">The paradox is that she makes her living as a changemaker, analyzing the problem and proposing solutions for transformation, albeit incremental. In crude terms, </w:t>
      </w:r>
      <w:r w:rsidRPr="008834BD">
        <w:rPr>
          <w:rStyle w:val="Emphasis"/>
          <w:highlight w:val="green"/>
        </w:rPr>
        <w:t>she nips and tucks the racial order</w:t>
      </w:r>
      <w:r w:rsidRPr="008834BD">
        <w:rPr>
          <w:sz w:val="16"/>
          <w:highlight w:val="green"/>
        </w:rPr>
        <w:t>.</w:t>
      </w:r>
      <w:r w:rsidRPr="00EE51B4">
        <w:rPr>
          <w:sz w:val="16"/>
        </w:rPr>
        <w:t xml:space="preserve"> 2020 was a watershed year. Her client list grew exponentially, as did her investment portfolio. She penned solidarity statements for the Fortune 500, drafted thousands of diversity-and-inclusion pledges, waxed poetic about the compassion of J.P. Morgan, Barclays, HSBC, and Lloyds, about the long history of their investments in the Black community. A feature on white fascists and their love of their Black children earned her a finalist spot for the Pulitzer.</w:t>
      </w:r>
    </w:p>
    <w:p w14:paraId="46C0CC18" w14:textId="77777777" w:rsidR="001155D5" w:rsidRPr="008834BD" w:rsidRDefault="001155D5" w:rsidP="001155D5">
      <w:pPr>
        <w:rPr>
          <w:sz w:val="12"/>
          <w:szCs w:val="12"/>
        </w:rPr>
      </w:pPr>
      <w:r w:rsidRPr="008834BD">
        <w:rPr>
          <w:sz w:val="12"/>
          <w:szCs w:val="12"/>
        </w:rPr>
        <w:t>For a robust six figures, she helps institutions navigate the turbulence produced by rabble-rousers and the ungrateful, anarchists and militants, and sometimes, surprisingly, even upstanding citizens. If pushed to the wall, even decent, hardworking folks might relish the sight of a police precinct engulfed in flames, or celebrate the vision of their oppressors quaking in fear. She doesn’t permit herself to consider whether her life might be better if she weren’t the Associate Director of Diversity and Inclusion or a Title IX officer, especially since most of those she takes to task for intolerance or hate speech are the university’s most recent arrivals. Why can’t the ethnic studies professors and the DACA students just shut their mouths and do their work? Why can’t they uphold the values of the university instead of attacking them? Sadly, their arrival on campus signals the death of liberal ideals.</w:t>
      </w:r>
    </w:p>
    <w:p w14:paraId="6D629E84" w14:textId="77777777" w:rsidR="001155D5" w:rsidRPr="008834BD" w:rsidRDefault="001155D5" w:rsidP="001155D5">
      <w:pPr>
        <w:rPr>
          <w:sz w:val="12"/>
          <w:szCs w:val="12"/>
        </w:rPr>
      </w:pPr>
      <w:r w:rsidRPr="008834BD">
        <w:rPr>
          <w:sz w:val="12"/>
          <w:szCs w:val="12"/>
        </w:rPr>
        <w:t>This line of work comes naturally to her. Her father had worked his way up from an FBI informer to a big muckety-muck at the Department of Housing and Urban Development; he made his reputation by eliminating more housing units in one year than had been created in the previous two decades. The demise of the Black Panther Party had enabled him to purchase a modest ranch-style home for his family in a less fashionable section of the Oakland Hills. It was a time before influencer mansions and media deals and multimillion-dollar anti-racism centers and BLM hedge funds. Unlike her father, Crow Jane was no Judas goat, at least not at first — she really did intend to make things better, if only by being a positive role model for her race, a star of the flock, the native most fluent in the language of Man.</w:t>
      </w:r>
    </w:p>
    <w:p w14:paraId="7B681A12" w14:textId="77777777" w:rsidR="001155D5" w:rsidRPr="00EE51B4" w:rsidRDefault="001155D5" w:rsidP="001155D5">
      <w:pPr>
        <w:rPr>
          <w:sz w:val="16"/>
        </w:rPr>
      </w:pPr>
      <w:r w:rsidRPr="00EE51B4">
        <w:rPr>
          <w:rStyle w:val="Emphasis"/>
          <w:highlight w:val="green"/>
        </w:rPr>
        <w:t xml:space="preserve">Crow Jane has mastered the art of </w:t>
      </w:r>
      <w:r w:rsidRPr="00EE51B4">
        <w:rPr>
          <w:rStyle w:val="Emphasis"/>
        </w:rPr>
        <w:t xml:space="preserve">appeal and </w:t>
      </w:r>
      <w:r w:rsidRPr="00EE51B4">
        <w:rPr>
          <w:rStyle w:val="Emphasis"/>
          <w:highlight w:val="green"/>
        </w:rPr>
        <w:t>persuasion</w:t>
      </w:r>
      <w:r w:rsidRPr="00EE51B4">
        <w:rPr>
          <w:sz w:val="16"/>
        </w:rPr>
        <w:t>, regaling audiences with tales of American opportunity, of how she resisted drugs and pregnancy and Afropessimism, advancing by her own merit. Or she enchants them with stories of her unworthiness: she was lazy and received opportunities she didn’t deserve, and this hurt her, but eventually she learned to work as hard as her white colleagues. Now (that she got hers), Crow Jane advocates for the end of affirmative action.</w:t>
      </w:r>
    </w:p>
    <w:p w14:paraId="63BD28EF" w14:textId="77777777" w:rsidR="001155D5" w:rsidRPr="008834BD" w:rsidRDefault="001155D5" w:rsidP="001155D5">
      <w:pPr>
        <w:rPr>
          <w:sz w:val="12"/>
          <w:szCs w:val="12"/>
        </w:rPr>
      </w:pPr>
      <w:r w:rsidRPr="008834BD">
        <w:rPr>
          <w:sz w:val="12"/>
          <w:szCs w:val="12"/>
        </w:rPr>
        <w:t>Her broad, warm smile opens doors. A bear hug can do the job just as well when her words fail, or the environment is too hostile for speech. She can recite verbatim the chronicle of the four hundred years of transformation from captive to citizen, from tool to worker to felon. She notes key dates when our recognition as human beings was injured if not negated entirely, while gracefully balancing the promise of the world’s oldest, greatest democracy against the peril of being permanently marked as commodity and slave. Yet in this terrible history she discerns the working of Providence.</w:t>
      </w:r>
    </w:p>
    <w:p w14:paraId="6AD85787" w14:textId="77777777" w:rsidR="001155D5" w:rsidRPr="008834BD" w:rsidRDefault="001155D5" w:rsidP="001155D5">
      <w:pPr>
        <w:rPr>
          <w:sz w:val="12"/>
          <w:szCs w:val="12"/>
        </w:rPr>
      </w:pPr>
      <w:r w:rsidRPr="008834BD">
        <w:rPr>
          <w:sz w:val="12"/>
          <w:szCs w:val="12"/>
        </w:rPr>
        <w:t>Lavish praise is heaped on the wealthy and powerful, thanked for their generosity and small mercies, the extracted wealth parsimoniously redistributed. She thanks the donors more than Jesus because they have opened the floodgates for her enrichment, allowing her to retire from the Manhattan Institute and create her own firm, Hemings Equity Partners™, guided by the dictum Nigra libertas, patronatus albus. Amen to that.</w:t>
      </w:r>
    </w:p>
    <w:p w14:paraId="08A2B5CE" w14:textId="77777777" w:rsidR="001155D5" w:rsidRPr="008834BD" w:rsidRDefault="001155D5" w:rsidP="001155D5">
      <w:pPr>
        <w:rPr>
          <w:sz w:val="12"/>
          <w:szCs w:val="12"/>
        </w:rPr>
      </w:pPr>
      <w:r w:rsidRPr="008834BD">
        <w:rPr>
          <w:sz w:val="12"/>
          <w:szCs w:val="12"/>
        </w:rPr>
        <w:t>She whets the appetites of the 1 percent, the great soaring predators, the towering figures, the rulers of men, the owners of Earth who still remember the stories whispered by fathers and grandfathers behind closed doors, tales of delectable flesh and rare copies of the collected works of de Sade bound in the hide of a Negress, or who fondly recall their first blue movie, Gone to the Quarters, in which Rhett and Mammy get down. Crow Jane, outfitted in her thigh-high patent leather boots, effortlessly conjuring Patsy as ur-Negress and dominatrix until they are frenzied with rage and lust and want to destroy anything with a vagina, or sack and impale a she-male. They beg to feel her stiletto against their throats.</w:t>
      </w:r>
    </w:p>
    <w:p w14:paraId="652558B4" w14:textId="77777777" w:rsidR="001155D5" w:rsidRPr="008834BD" w:rsidRDefault="001155D5" w:rsidP="001155D5">
      <w:pPr>
        <w:rPr>
          <w:szCs w:val="26"/>
          <w:u w:val="single"/>
        </w:rPr>
      </w:pPr>
      <w:r w:rsidRPr="00B45CEA">
        <w:rPr>
          <w:szCs w:val="26"/>
          <w:highlight w:val="green"/>
          <w:u w:val="single"/>
        </w:rPr>
        <w:t>Crow Jane plays the part, the</w:t>
      </w:r>
      <w:r w:rsidRPr="008834BD">
        <w:rPr>
          <w:szCs w:val="26"/>
          <w:u w:val="single"/>
        </w:rPr>
        <w:t xml:space="preserve"> vainglorious </w:t>
      </w:r>
      <w:r w:rsidRPr="00B45CEA">
        <w:rPr>
          <w:szCs w:val="26"/>
          <w:highlight w:val="green"/>
          <w:u w:val="single"/>
        </w:rPr>
        <w:t>servant</w:t>
      </w:r>
      <w:r w:rsidRPr="008834BD">
        <w:rPr>
          <w:szCs w:val="26"/>
          <w:u w:val="single"/>
        </w:rPr>
        <w:t xml:space="preserve"> in the house, shucking and jiving, </w:t>
      </w:r>
      <w:r w:rsidRPr="00B45CEA">
        <w:rPr>
          <w:szCs w:val="26"/>
          <w:highlight w:val="green"/>
          <w:u w:val="single"/>
        </w:rPr>
        <w:t>not putting on ole master, but dissembling before</w:t>
      </w:r>
      <w:r w:rsidRPr="008834BD">
        <w:rPr>
          <w:szCs w:val="26"/>
          <w:u w:val="single"/>
        </w:rPr>
        <w:t xml:space="preserve"> us, </w:t>
      </w:r>
      <w:r w:rsidRPr="00B45CEA">
        <w:rPr>
          <w:szCs w:val="26"/>
          <w:highlight w:val="green"/>
          <w:u w:val="single"/>
        </w:rPr>
        <w:t>trying to teach field Negroes the meaning of hegemony</w:t>
      </w:r>
      <w:r w:rsidRPr="008834BD">
        <w:rPr>
          <w:szCs w:val="26"/>
          <w:u w:val="single"/>
        </w:rPr>
        <w:t xml:space="preserve"> and its possibilities, instilling </w:t>
      </w:r>
      <w:r w:rsidRPr="00B45CEA">
        <w:rPr>
          <w:b/>
          <w:bCs/>
          <w:sz w:val="28"/>
          <w:szCs w:val="28"/>
          <w:highlight w:val="green"/>
          <w:u w:val="single"/>
        </w:rPr>
        <w:t>the idea that the plantation belongs to us too.</w:t>
      </w:r>
      <w:r w:rsidRPr="008834BD">
        <w:rPr>
          <w:szCs w:val="26"/>
        </w:rPr>
        <w:t xml:space="preserve"> </w:t>
      </w:r>
      <w:r w:rsidRPr="00B45CEA">
        <w:rPr>
          <w:sz w:val="16"/>
          <w:szCs w:val="16"/>
        </w:rPr>
        <w:t>How one day we might inherit it. How we have the power to make it more humane. Later that evening, she kicks it with the master, downing a glass of his best bourbon in one swallow, her diamond earrings and Gucci Horsebit Chains incongruous with the osnaburg dress and the indigo headscarf covering her plaits, looking every inch the part, a planter’s pinup, the bondage-and-domination imago, the role-play:</w:t>
      </w:r>
      <w:r w:rsidRPr="008834BD">
        <w:rPr>
          <w:szCs w:val="26"/>
        </w:rPr>
        <w:t xml:space="preserve"> </w:t>
      </w:r>
      <w:r w:rsidRPr="008834BD">
        <w:rPr>
          <w:szCs w:val="26"/>
          <w:u w:val="single"/>
        </w:rPr>
        <w:t>the frightened, humiliated captive trembling in front of the white master or the rebellious slave in need of correction. In the moonlight, it can’t be denied, how Dark &amp; Lovely, how radiant the exemplary slave.</w:t>
      </w:r>
    </w:p>
    <w:p w14:paraId="64C8EC6C" w14:textId="77777777" w:rsidR="001155D5" w:rsidRPr="00EE51B4" w:rsidRDefault="001155D5" w:rsidP="001155D5">
      <w:pPr>
        <w:rPr>
          <w:sz w:val="16"/>
        </w:rPr>
      </w:pPr>
      <w:r w:rsidRPr="00EE51B4">
        <w:rPr>
          <w:rStyle w:val="StyleUnderline"/>
        </w:rPr>
        <w:t>She narrates the once upon a time from 1619 to the Voting Rights Act</w:t>
      </w:r>
      <w:r w:rsidRPr="00EE51B4">
        <w:rPr>
          <w:sz w:val="16"/>
        </w:rPr>
        <w:t xml:space="preserve">, explicating the origin of racism. No, it wasn’t stamped from the beginning, </w:t>
      </w:r>
      <w:r w:rsidRPr="00B45CEA">
        <w:rPr>
          <w:rStyle w:val="Emphasis"/>
          <w:highlight w:val="green"/>
        </w:rPr>
        <w:t>progress is inevitable</w:t>
      </w:r>
      <w:r w:rsidRPr="00EE51B4">
        <w:rPr>
          <w:sz w:val="16"/>
        </w:rPr>
        <w:t xml:space="preserve">, merit is the best equalizer, how far we have come. </w:t>
      </w:r>
      <w:r w:rsidRPr="00EE51B4">
        <w:rPr>
          <w:rStyle w:val="StyleUnderline"/>
        </w:rPr>
        <w:t>Who could have anticipated the day when the name of a Black woman would be inscribed on an oil tanker?</w:t>
      </w:r>
      <w:r w:rsidRPr="00EE51B4">
        <w:rPr>
          <w:sz w:val="16"/>
        </w:rPr>
        <w:t xml:space="preserve"> Her proposal concludes on the upbeat: as it stands, depeopled, a great nation.</w:t>
      </w:r>
    </w:p>
    <w:p w14:paraId="0B22CED1" w14:textId="77777777" w:rsidR="001155D5" w:rsidRPr="00EE51B4" w:rsidRDefault="001155D5" w:rsidP="001155D5">
      <w:pPr>
        <w:rPr>
          <w:sz w:val="16"/>
        </w:rPr>
      </w:pPr>
      <w:r w:rsidRPr="00EE51B4">
        <w:rPr>
          <w:sz w:val="16"/>
        </w:rPr>
        <w:t xml:space="preserve">To earn her keep, she learns to spin the problem in new ways and generate new products, from how-to books to a line of apparel. Escrava Anastacia on the new Converse and Solomon Northup on T-shirts and a line of urban sportswear with the slogan refusal. Even the Fondazione Prada is doing Black Study, and the Ethnological Museum has incorporated native perspectives in the wall text to contextualize their loot and </w:t>
      </w:r>
      <w:r w:rsidRPr="00EE51B4">
        <w:rPr>
          <w:sz w:val="16"/>
        </w:rPr>
        <w:lastRenderedPageBreak/>
        <w:t>disarm those demanding the return of human remains. She drafts a statement of restitution, but in the small print the museum and the university assert their rights to the bones. A series of grand pronouncements to do better and try harder masks the new idioms of predation and the same ole routines of theft and destruction.</w:t>
      </w:r>
    </w:p>
    <w:p w14:paraId="5164EAC3" w14:textId="77777777" w:rsidR="001155D5" w:rsidRPr="00EE51B4" w:rsidRDefault="001155D5" w:rsidP="001155D5">
      <w:pPr>
        <w:rPr>
          <w:sz w:val="16"/>
        </w:rPr>
      </w:pPr>
      <w:r w:rsidRPr="00EE51B4">
        <w:rPr>
          <w:sz w:val="16"/>
        </w:rPr>
        <w:t>It feels good to be a role model, she reflects. Young people need examples they can emulate, otherwise they risk nihilism. Melancholy historicism, as has been documented by several big-data projects on the counterintuitive ratio between happiness and hunger in the Global South, is an obstacle to upward mobility and success. The morality tale about her crackhead sister, her cousin Pookie, and her death-dealing nephew Bar-b-que goes over well with the conservatives. On special occasions, at a Juneteenth celebration or a mass funeral, she might even hum a few bars from “To Be Young, Gifted and Black” or sing off-key “Lift Every Voice and Sing,” in homage to her community.</w:t>
      </w:r>
    </w:p>
    <w:p w14:paraId="278F1594" w14:textId="77777777" w:rsidR="001155D5" w:rsidRPr="00EE51B4" w:rsidRDefault="001155D5" w:rsidP="001155D5">
      <w:pPr>
        <w:rPr>
          <w:sz w:val="16"/>
        </w:rPr>
      </w:pPr>
      <w:r w:rsidRPr="00EE51B4">
        <w:rPr>
          <w:rStyle w:val="StyleUnderline"/>
        </w:rPr>
        <w:t>What is to be done? The audiences clamor. She indulges them, knowing they don’t want an answer. Just words of comfort, the given arrangement clad in a fresh guise, and vague earnest gestures pointing to a path forward</w:t>
      </w:r>
      <w:r w:rsidRPr="00EE51B4">
        <w:rPr>
          <w:sz w:val="16"/>
        </w:rPr>
        <w:t xml:space="preserve">. They leave sated. </w:t>
      </w:r>
      <w:r w:rsidRPr="00EE51B4">
        <w:rPr>
          <w:rStyle w:val="StyleUnderline"/>
        </w:rPr>
        <w:t xml:space="preserve">When called to appear before a congressional body assembled to address the most recent crisis, and after due consideration of the terrible events — the mass killings, the plagues, the immiseration, the war, the camps, the boats — with the obligatory gravity, she advises: The first task is to establish a commission to study the problem. </w:t>
      </w:r>
      <w:r w:rsidRPr="00EE51B4">
        <w:rPr>
          <w:sz w:val="16"/>
        </w:rPr>
        <w:t>The white paper, released with pomp and circumstance, offers a road map detailing the long course ahead, the slow steady road to change, what will be required of all of us as Americans and citizens. Reform is within reach, and it need not be uncomfortable or jeopardize our way of life.</w:t>
      </w:r>
    </w:p>
    <w:p w14:paraId="373BA755" w14:textId="77777777" w:rsidR="001155D5" w:rsidRPr="00EE51B4" w:rsidRDefault="001155D5" w:rsidP="001155D5">
      <w:pPr>
        <w:rPr>
          <w:rStyle w:val="StyleUnderline"/>
        </w:rPr>
      </w:pPr>
      <w:r w:rsidRPr="00EE51B4">
        <w:rPr>
          <w:sz w:val="16"/>
        </w:rPr>
        <w:t>Crow Jane has become an expert in speaking in a clipped, brisk cadence, in a sonorous tone, with a dusky, enchanting timbre. No slipped Rs or Gs, but a sleek technical presentation with PowerPoint, statistical tables, and re(tro)gression analysis, which rouses the audience, inducing satisfied grins and short-lived paradigm shifts. Roses are thrown onto the stage, and the stampede of applause lasts for several minutes. The mob loves her. But even if they booed and threw tomatoes, she would be fine. It’s all part of the job. Before each public appearance she rehearses the insults likely to be hurled at her, so now even the N-word doesn’t make her flinch. It would be a violation of her professional code to ever say that she was offended or respond heatedly to the most hostile question. The noise of rancor and hate is preferable to the cut of chilly silence and indifference</w:t>
      </w:r>
      <w:r w:rsidRPr="00EE51B4">
        <w:rPr>
          <w:rStyle w:val="StyleUnderline"/>
        </w:rPr>
        <w:t xml:space="preserve">. To her credit, she </w:t>
      </w:r>
      <w:r w:rsidRPr="00B45CEA">
        <w:rPr>
          <w:rStyle w:val="StyleUnderline"/>
          <w:highlight w:val="green"/>
        </w:rPr>
        <w:t>has never called anyone a racist</w:t>
      </w:r>
      <w:r w:rsidRPr="00EE51B4">
        <w:rPr>
          <w:rStyle w:val="StyleUnderline"/>
        </w:rPr>
        <w:t xml:space="preserve"> as an act of self-defense. </w:t>
      </w:r>
      <w:r w:rsidRPr="00B45CEA">
        <w:rPr>
          <w:rStyle w:val="StyleUnderline"/>
          <w:highlight w:val="green"/>
        </w:rPr>
        <w:t>She knows these are fighting words</w:t>
      </w:r>
      <w:r w:rsidRPr="00EE51B4">
        <w:rPr>
          <w:rStyle w:val="StyleUnderline"/>
        </w:rPr>
        <w:t>, and the meekest will go full commando at the merest hint of the charge, so she takes another approach. It is worth it if she can be of service.</w:t>
      </w:r>
    </w:p>
    <w:p w14:paraId="068F362F" w14:textId="77777777" w:rsidR="001155D5" w:rsidRPr="00EE51B4" w:rsidRDefault="001155D5" w:rsidP="001155D5">
      <w:pPr>
        <w:rPr>
          <w:sz w:val="16"/>
        </w:rPr>
      </w:pPr>
      <w:r w:rsidRPr="00EE51B4">
        <w:rPr>
          <w:rStyle w:val="StyleUnderline"/>
          <w:highlight w:val="green"/>
        </w:rPr>
        <w:t>The crowd lov</w:t>
      </w:r>
      <w:r w:rsidRPr="00B45CEA">
        <w:rPr>
          <w:rStyle w:val="StyleUnderline"/>
          <w:highlight w:val="green"/>
        </w:rPr>
        <w:t>es</w:t>
      </w:r>
      <w:r w:rsidRPr="00EE51B4">
        <w:rPr>
          <w:rStyle w:val="StyleUnderline"/>
        </w:rPr>
        <w:t xml:space="preserve"> this too — </w:t>
      </w:r>
      <w:r w:rsidRPr="00EE51B4">
        <w:rPr>
          <w:rStyle w:val="StyleUnderline"/>
          <w:highlight w:val="green"/>
        </w:rPr>
        <w:t>her ability to brave the slurs</w:t>
      </w:r>
      <w:r w:rsidRPr="00EE51B4">
        <w:rPr>
          <w:rStyle w:val="StyleUnderline"/>
        </w:rPr>
        <w:t xml:space="preserve"> and assaults, yet not fold under pressure.</w:t>
      </w:r>
      <w:r w:rsidRPr="00EE51B4">
        <w:rPr>
          <w:sz w:val="16"/>
        </w:rPr>
        <w:t xml:space="preserve"> On one or two occasions it backfires and stokes their cruelty, and she narrowly escapes when delight yields to wrath or the need to humiliate, when the hunger for violence overrides the safe word — democracy. Most of the time, </w:t>
      </w:r>
      <w:r w:rsidRPr="00EE51B4">
        <w:rPr>
          <w:rStyle w:val="StyleUnderline"/>
          <w:highlight w:val="green"/>
        </w:rPr>
        <w:t>they applaud her reasonableness</w:t>
      </w:r>
      <w:r w:rsidRPr="00EE51B4">
        <w:rPr>
          <w:rStyle w:val="StyleUnderline"/>
        </w:rPr>
        <w:t>, slap her on the back for being a good sport, co</w:t>
      </w:r>
      <w:r w:rsidRPr="00B45CEA">
        <w:rPr>
          <w:rStyle w:val="StyleUnderline"/>
          <w:highlight w:val="green"/>
        </w:rPr>
        <w:t>mmend her for not making a big deal</w:t>
      </w:r>
      <w:r w:rsidRPr="00EE51B4">
        <w:rPr>
          <w:rStyle w:val="StyleUnderline"/>
        </w:rPr>
        <w:t xml:space="preserve"> of an innocuous exchange, </w:t>
      </w:r>
      <w:r w:rsidRPr="00B45CEA">
        <w:rPr>
          <w:rStyle w:val="StyleUnderline"/>
          <w:highlight w:val="green"/>
        </w:rPr>
        <w:t>not getting bent out of shape</w:t>
      </w:r>
      <w:r w:rsidRPr="00EE51B4">
        <w:rPr>
          <w:rStyle w:val="StyleUnderline"/>
        </w:rPr>
        <w:t xml:space="preserve"> about a poor choice of words </w:t>
      </w:r>
      <w:r w:rsidRPr="00EE51B4">
        <w:rPr>
          <w:sz w:val="16"/>
        </w:rPr>
        <w:t>or hysterical about the misspelling of niggardly in an email from the chair, when clearly, he meant to indict the ungenerous administration, not direct a racial aspersion at junior colleagues and recently hired adjuncts. Lessons she learned from her private life prove useful in the political arena. She never makes anyone feel bad. Her language is neutral. She restricts herself to some of us and we, letting the audience decide the crude taxonomies of difference, the immutable badges and marks, the heritable indicators of privilege and disadvantage. For a moment, they pretend to almost forget that she isn’t one of them. The audience leaves brimming and placated.</w:t>
      </w:r>
    </w:p>
    <w:p w14:paraId="3F1E556F" w14:textId="77777777" w:rsidR="001155D5" w:rsidRPr="00EE51B4" w:rsidRDefault="001155D5" w:rsidP="001155D5">
      <w:pPr>
        <w:rPr>
          <w:rStyle w:val="Emphasis"/>
        </w:rPr>
      </w:pPr>
      <w:r w:rsidRPr="00B45CEA">
        <w:rPr>
          <w:rStyle w:val="Emphasis"/>
          <w:highlight w:val="green"/>
        </w:rPr>
        <w:t>Crow Jane delights in the invitation to the table</w:t>
      </w:r>
      <w:r w:rsidRPr="00EE51B4">
        <w:rPr>
          <w:rStyle w:val="Emphasis"/>
        </w:rPr>
        <w:t xml:space="preserve">. </w:t>
      </w:r>
      <w:r w:rsidRPr="00EE51B4">
        <w:rPr>
          <w:sz w:val="16"/>
        </w:rPr>
        <w:t xml:space="preserve">If you don’t have a seat at the table, she quips, then you’re the lunch. Her responsibilities have been clearly outlined. In her presence, people have the same conversation they have had for the last century, but now that she is at the table, it appears as if everything has changed. </w:t>
      </w:r>
      <w:r w:rsidRPr="00EE51B4">
        <w:rPr>
          <w:rStyle w:val="StyleUnderline"/>
        </w:rPr>
        <w:t>She bridges the gulf between those of us who are inviolable and sovereign and the some of us who are disposable, fixed on the losing side of the divide between life and not-life.</w:t>
      </w:r>
      <w:r w:rsidRPr="00EE51B4">
        <w:rPr>
          <w:sz w:val="16"/>
        </w:rPr>
        <w:t xml:space="preserve"> Addressing this assembly of the powerful, the donors, trustees, collectors, board of directors, she is sassy and revanchist, perfectly delivering what they like, getting them off so easily in conversation — service by the hour or the term. She appears devoted, like a martyr for America, like a Dixiecrat’s wet dream, like a woman </w:t>
      </w:r>
      <w:r w:rsidRPr="00EE51B4">
        <w:rPr>
          <w:sz w:val="16"/>
        </w:rPr>
        <w:lastRenderedPageBreak/>
        <w:t xml:space="preserve">eager to get paid, like she’s on the clock for the project, like declaration and allegiance are slave play, like we have all the time we need, like deliberate speed is sufficient, </w:t>
      </w:r>
      <w:r w:rsidRPr="00EE51B4">
        <w:rPr>
          <w:rStyle w:val="Emphasis"/>
          <w:highlight w:val="green"/>
        </w:rPr>
        <w:t>like she can change the world — one white mind at a time.</w:t>
      </w:r>
    </w:p>
    <w:p w14:paraId="09C04B2F" w14:textId="77777777" w:rsidR="001155D5" w:rsidRPr="00EE51B4" w:rsidRDefault="001155D5" w:rsidP="001155D5">
      <w:pPr>
        <w:rPr>
          <w:sz w:val="16"/>
        </w:rPr>
      </w:pPr>
      <w:r w:rsidRPr="00EE51B4">
        <w:rPr>
          <w:sz w:val="16"/>
        </w:rPr>
        <w:t>Crow Jane is no innocent. She is diplomat and trickster and has navigated treacherous waters. No one group has a monopoly on truth has rescued her from many difficult situations. After a year in her first job as the highest-ranking and most visible diversity officer in the history of the corporation (a real estate company with a university attached), she had an epiphany. A lengthy search process with McKinsey failed to yield one viable candidate despite the handsome fee. The truth struck her like a brick to the head. A solution to the problem was not desired. She was one of a skilled set of personnel required to quiet the volatility of campus life, avoid the embarrassing spectacle of students dragging mattresses across the stage at graduation or placards demanding divestment on alumni weekend. A brilliant young program officer who entered the race-and-racism industry with her had been fired after devising a plan for the return of all the value extracted from the corporation’s stolen land and labor. She couldn’t find another position; diversity and inclusion had canceled her. Rumors were rampant. Some said she was now a trader on Wall Street, others that she was a minister at a megachurch in Atlanta preaching prosperity consciousness to her struggling flock.</w:t>
      </w:r>
    </w:p>
    <w:p w14:paraId="311104F8" w14:textId="77777777" w:rsidR="001155D5" w:rsidRPr="00EE51B4" w:rsidRDefault="001155D5" w:rsidP="001155D5">
      <w:pPr>
        <w:rPr>
          <w:sz w:val="16"/>
        </w:rPr>
      </w:pPr>
      <w:r w:rsidRPr="00EE51B4">
        <w:rPr>
          <w:sz w:val="16"/>
        </w:rPr>
        <w:t>At the Aspen Institute, Crow Jane explains structural inequality to the millionaires. The billionaires opt out; they don’t do woke. At the cocktail hour, they seek her out. Sorry I missed your lecture, but if it isn’t an imposition, can you teach me to do the stanky leg? Outfitted in the string of pearls and Hermès scarf from her gift bag, she begins the step-by-step instructions: bend the leg and pop the knee. After her second or third glass of Château Lafite Rothschild (2019), she twerks, imitating a respected prison abolitionist. The white boys are hysterical with laughter. They beg for another impersonation. Do Topsy this time.</w:t>
      </w:r>
    </w:p>
    <w:p w14:paraId="74F86F17" w14:textId="77777777" w:rsidR="001155D5" w:rsidRPr="00EE51B4" w:rsidRDefault="001155D5" w:rsidP="001155D5">
      <w:pPr>
        <w:rPr>
          <w:sz w:val="16"/>
        </w:rPr>
      </w:pPr>
      <w:r w:rsidRPr="00EE51B4">
        <w:rPr>
          <w:rStyle w:val="StyleUnderline"/>
          <w:highlight w:val="green"/>
        </w:rPr>
        <w:t xml:space="preserve">The </w:t>
      </w:r>
      <w:r w:rsidRPr="00EE51B4">
        <w:rPr>
          <w:rStyle w:val="Emphasis"/>
          <w:highlight w:val="green"/>
        </w:rPr>
        <w:t>lecture circuit</w:t>
      </w:r>
      <w:r w:rsidRPr="00EE51B4">
        <w:rPr>
          <w:rStyle w:val="StyleUnderline"/>
          <w:highlight w:val="green"/>
        </w:rPr>
        <w:t xml:space="preserve"> is her bread and butter</w:t>
      </w:r>
      <w:r w:rsidRPr="00EE51B4">
        <w:rPr>
          <w:rStyle w:val="StyleUnderline"/>
        </w:rPr>
        <w:t>.</w:t>
      </w:r>
      <w:r w:rsidRPr="00EE51B4">
        <w:rPr>
          <w:sz w:val="16"/>
        </w:rPr>
        <w:t xml:space="preserve"> Crow Jane takes to the podium like a fish to water, like a devoted servant to the back stairs of the great house. She is no Red Peter compelled to account for his appearance before the Academy, offering a personal history of captivity and cruelty, negotiating the chasm between himself and Man. </w:t>
      </w:r>
      <w:r w:rsidRPr="00EE51B4">
        <w:rPr>
          <w:rStyle w:val="StyleUnderline"/>
        </w:rPr>
        <w:t>Her speech is devoted to policing the crisis and averting imminent dangers</w:t>
      </w:r>
      <w:r w:rsidRPr="00EE51B4">
        <w:rPr>
          <w:sz w:val="16"/>
        </w:rPr>
        <w:t>. Impaired citizenship and precarious life are no obstacle to faith in the Founding Fathers, a steadfast belief unshaken by the murder of her sister and the sentencing of her brother; true conviction is unwavering, unperturbed by circumstance. No apostate on her deathbed. No agree ’em to death and destruction for Crow Jane. She will continue to hold on for the last benediction.</w:t>
      </w:r>
    </w:p>
    <w:p w14:paraId="79CAACC1" w14:textId="77777777" w:rsidR="001155D5" w:rsidRPr="00EE51B4" w:rsidRDefault="001155D5" w:rsidP="001155D5">
      <w:pPr>
        <w:rPr>
          <w:rStyle w:val="StyleUnderline"/>
        </w:rPr>
      </w:pPr>
      <w:r w:rsidRPr="00EE51B4">
        <w:rPr>
          <w:rStyle w:val="StyleUnderline"/>
        </w:rPr>
        <w:t xml:space="preserve">She is a believer in the exceptional promise. The burning streets and mass shootings and state-sanctioned murders instill no doubt. </w:t>
      </w:r>
      <w:r w:rsidRPr="00B45CEA">
        <w:rPr>
          <w:rStyle w:val="StyleUnderline"/>
          <w:highlight w:val="green"/>
        </w:rPr>
        <w:t>She</w:t>
      </w:r>
      <w:r w:rsidRPr="00EE51B4">
        <w:rPr>
          <w:rStyle w:val="StyleUnderline"/>
        </w:rPr>
        <w:t xml:space="preserve"> never loses heart and </w:t>
      </w:r>
      <w:r w:rsidRPr="00B45CEA">
        <w:rPr>
          <w:rStyle w:val="StyleUnderline"/>
          <w:highlight w:val="green"/>
        </w:rPr>
        <w:t>assures us</w:t>
      </w:r>
      <w:r w:rsidRPr="00EE51B4">
        <w:rPr>
          <w:rStyle w:val="StyleUnderline"/>
        </w:rPr>
        <w:t> — </w:t>
      </w:r>
      <w:r w:rsidRPr="00B45CEA">
        <w:rPr>
          <w:rStyle w:val="StyleUnderline"/>
          <w:highlight w:val="green"/>
        </w:rPr>
        <w:t>the some of us slain in the streets and murdered in our homes</w:t>
      </w:r>
      <w:r w:rsidRPr="00EE51B4">
        <w:rPr>
          <w:rStyle w:val="StyleUnderline"/>
        </w:rPr>
        <w:t xml:space="preserve"> — that </w:t>
      </w:r>
      <w:r w:rsidRPr="00B45CEA">
        <w:rPr>
          <w:rStyle w:val="StyleUnderline"/>
          <w:highlight w:val="green"/>
        </w:rPr>
        <w:t>we won’t have to tarry forever</w:t>
      </w:r>
      <w:r w:rsidRPr="00EE51B4">
        <w:rPr>
          <w:rStyle w:val="StyleUnderline"/>
        </w:rPr>
        <w:t>.</w:t>
      </w:r>
      <w:r w:rsidRPr="00EE51B4">
        <w:rPr>
          <w:sz w:val="16"/>
        </w:rPr>
        <w:t xml:space="preserve"> We are the explicit audience of her address, </w:t>
      </w:r>
      <w:r w:rsidRPr="00EE51B4">
        <w:rPr>
          <w:rStyle w:val="StyleUnderline"/>
        </w:rPr>
        <w:t>but beneath the demand that we do better and try harder is the hidden polemic, the chastisement:</w:t>
      </w:r>
      <w:r w:rsidRPr="00EE51B4">
        <w:rPr>
          <w:sz w:val="16"/>
        </w:rPr>
        <w:t xml:space="preserve"> Avoid outside agitators and </w:t>
      </w:r>
      <w:r w:rsidRPr="00EE51B4">
        <w:rPr>
          <w:rStyle w:val="StyleUnderline"/>
        </w:rPr>
        <w:t>get your shit together because the powerful are indifferent to your complaints, your protests and slogans are unheeded</w:t>
      </w:r>
      <w:r w:rsidRPr="00EE51B4">
        <w:rPr>
          <w:sz w:val="16"/>
        </w:rPr>
        <w:t xml:space="preserve">. She might as well say cast down your buckets as she advises tolerance and fortitude, which are gold, which are better than money in the bank, which are essential to the task of creating a more perfect union. In the 21st century, there is no us and them. She utters the word responsibility eleven times and closes with an out-of-context quote from “Of the Faith of the Fathers.” </w:t>
      </w:r>
      <w:r w:rsidRPr="00B45CEA">
        <w:rPr>
          <w:rStyle w:val="Emphasis"/>
          <w:highlight w:val="green"/>
        </w:rPr>
        <w:t>Wait — just long enough</w:t>
      </w:r>
      <w:r w:rsidRPr="00B45CEA">
        <w:rPr>
          <w:rStyle w:val="StyleUnderline"/>
        </w:rPr>
        <w:t xml:space="preserve"> to</w:t>
      </w:r>
      <w:r w:rsidRPr="00EE51B4">
        <w:rPr>
          <w:rStyle w:val="StyleUnderline"/>
        </w:rPr>
        <w:t xml:space="preserve"> get this octogenarian into office; long enough to count the ballots; long enough </w:t>
      </w:r>
      <w:r w:rsidRPr="00B45CEA">
        <w:rPr>
          <w:rStyle w:val="StyleUnderline"/>
          <w:highlight w:val="green"/>
        </w:rPr>
        <w:t>to quell the riots</w:t>
      </w:r>
      <w:r w:rsidRPr="00EE51B4">
        <w:rPr>
          <w:rStyle w:val="StyleUnderline"/>
        </w:rPr>
        <w:t>; long enough t</w:t>
      </w:r>
      <w:r w:rsidRPr="00B45CEA">
        <w:rPr>
          <w:rStyle w:val="StyleUnderline"/>
          <w:highlight w:val="green"/>
        </w:rPr>
        <w:t>o hide the video from the body cam</w:t>
      </w:r>
      <w:r w:rsidRPr="00EE51B4">
        <w:rPr>
          <w:rStyle w:val="StyleUnderline"/>
        </w:rPr>
        <w:t xml:space="preserve">era; long enough to extract more from the bottom; long enough to lure the nationalists and patriots, the moms for liberty and the Karens, the gun lovers and the swing voters; long enough to quiet the abolitionists and round up the Marxists; long enough to make peaceful protest a felony; long enough to win the center right; long enough </w:t>
      </w:r>
      <w:r w:rsidRPr="008474B4">
        <w:rPr>
          <w:rStyle w:val="StyleUnderline"/>
          <w:highlight w:val="green"/>
        </w:rPr>
        <w:t>to quash all talk of</w:t>
      </w:r>
      <w:r w:rsidRPr="00EE51B4">
        <w:rPr>
          <w:rStyle w:val="StyleUnderline"/>
        </w:rPr>
        <w:t xml:space="preserve"> antifascism, </w:t>
      </w:r>
      <w:r w:rsidRPr="008474B4">
        <w:rPr>
          <w:rStyle w:val="StyleUnderline"/>
          <w:highlight w:val="green"/>
        </w:rPr>
        <w:t>anti-Blackness</w:t>
      </w:r>
      <w:r w:rsidRPr="00EE51B4">
        <w:rPr>
          <w:rStyle w:val="StyleUnderline"/>
        </w:rPr>
        <w:t xml:space="preserve">, and Palestine; long enough to burn and ban books; long enough to subsidize the markets, engorge the rich, and canonize the venture capitalists; long enough for data points to cultivate desire, produce and direct thought; long enough for AI to make scholars and writers superfluous; long enough to exploit </w:t>
      </w:r>
      <w:r w:rsidRPr="00EE51B4">
        <w:rPr>
          <w:rStyle w:val="StyleUnderline"/>
        </w:rPr>
        <w:lastRenderedPageBreak/>
        <w:t>want, to exalt and intensify the illusory autonomy of the consumer’s I and mine; long enough to make our cities safer; long enough to reform the police and enlarge their budgets; long enough to maim and eradicate the wretched, to watch the spectacle of our death with an orgy of tears, with sentimental hard-ons.</w:t>
      </w:r>
      <w:r w:rsidRPr="00EE51B4">
        <w:rPr>
          <w:sz w:val="16"/>
        </w:rPr>
        <w:t xml:space="preserve"> Crow Jane condemns the looters and the rioters, the free issue, los sin papeles, the undocumented, the refugees, the arsonists burning the big-box retailers, the vandals defacing the proclamations and monuments, the revelers heaving Colston into Bristol Harbor. They clearly don’t love liberty. </w:t>
      </w:r>
      <w:r w:rsidRPr="00EE51B4">
        <w:rPr>
          <w:rStyle w:val="StyleUnderline"/>
        </w:rPr>
        <w:t>When they chant, Reject the manumission papers, dismantle the state, free the land, she advises the governor to call in the National Guard.</w:t>
      </w:r>
    </w:p>
    <w:p w14:paraId="6F525B6D" w14:textId="77777777" w:rsidR="001155D5" w:rsidRPr="00EE51B4" w:rsidRDefault="001155D5" w:rsidP="001155D5">
      <w:pPr>
        <w:rPr>
          <w:sz w:val="16"/>
        </w:rPr>
      </w:pPr>
      <w:r w:rsidRPr="008474B4">
        <w:rPr>
          <w:sz w:val="10"/>
          <w:szCs w:val="10"/>
        </w:rPr>
        <w:t>The intended audience cheers, the town hall rings with applause and shouts of approval, high fives and awkward fist bumps. The ones clapping and heaping on praise, the members of the assembled body, the convention, the faculty senate, the true objects of her address don’t ask what is it? when she is within earshot. They bite their lower lips so as not to laugh at the ungainly sight of her in the flesh-colored suit, the body bag so unkind to the darker races. They don’t look askance at her large rough hands, thick wrists, and broad shoulders, or joke that there is nothing petite or diminutive about her, no porcelain doll or alluring frailty, wouldn’t want to drown in that hole, they chuckle and wink behind her back, man-to-man they concede to wanting to do her brother too, discourse on the incitement of pendulous breasts. Steatopygia or no, blond wig or no, like Jefferson they disavow the want of the very thing loathed; orangutans prevaricate in Notes on the State of Virginia, making even the deceiver George W. seem less so; the rapturous dalliances are legend; the predator Presidents, great statesmen, Founding Fathers, rapists, despoilers, and rakes lie like hell in the State of the Union; the senators from the heart of the Confederacy deny the monstrous intimacies of Strom Thurmond, the threnodies for dead slave girls recited with friends at the planters’ club, swear on their mothers’ graves and the pedestal of Aryan womanhood to be loyal to the cause in the anti-miscegenation filibuster</w:t>
      </w:r>
      <w:r w:rsidRPr="00EE51B4">
        <w:rPr>
          <w:sz w:val="16"/>
        </w:rPr>
        <w:t>.</w:t>
      </w:r>
    </w:p>
    <w:p w14:paraId="458A536B" w14:textId="77777777" w:rsidR="001155D5" w:rsidRPr="00EE51B4" w:rsidRDefault="001155D5" w:rsidP="001155D5">
      <w:pPr>
        <w:rPr>
          <w:sz w:val="16"/>
        </w:rPr>
      </w:pPr>
      <w:r w:rsidRPr="00EE51B4">
        <w:rPr>
          <w:sz w:val="16"/>
        </w:rPr>
        <w:t xml:space="preserve">When they go low, she gets down, making even Uncle Tom’s apotheosis seem half-hearted, sluggish. Crow Jane smiles, despite the black eye, the swollen lips, the blood filling her mouth, as she endeavors to subdue her public; yes, boys will be boys. She gives it her best effort, trying to disarm her handlers, escape the battle royal with all her teeth and minimal bruises; exchange pleasantries with her colleagues, her allies, her neighbors; as if a bright smile or choked laughter might provide a solvent against hate, goad loathing into affection, turn negation into recognition, make analogy of antagonism. </w:t>
      </w:r>
      <w:r w:rsidRPr="00EE51B4">
        <w:rPr>
          <w:rStyle w:val="StyleUnderline"/>
        </w:rPr>
        <w:t>How might she rearrange their desire? Or change their mind about some of us and let just a few escape their heel?</w:t>
      </w:r>
      <w:r w:rsidRPr="00EE51B4">
        <w:rPr>
          <w:sz w:val="16"/>
        </w:rPr>
        <w:t xml:space="preserve"> Quell their doubts by touting our accomplishments and how little of it would have been possible without the little lady who started the war, the army of teachers, the philanthropists, and the Society to Protect and Care for the Darker Races? She rewrites the history of slavery as a story of interracial cooperation and friendship, insisting the slave has no heir, and Black radicalism no future.</w:t>
      </w:r>
    </w:p>
    <w:p w14:paraId="66AEFC39" w14:textId="77777777" w:rsidR="001155D5" w:rsidRPr="00EE51B4" w:rsidRDefault="001155D5" w:rsidP="001155D5">
      <w:pPr>
        <w:rPr>
          <w:sz w:val="16"/>
        </w:rPr>
      </w:pPr>
      <w:r w:rsidRPr="00EE51B4">
        <w:rPr>
          <w:rStyle w:val="StyleUnderline"/>
        </w:rPr>
        <w:t>This abject groveling doesn’t shield her from enmity or the blunt force of contempt and derision.</w:t>
      </w:r>
      <w:r w:rsidRPr="00EE51B4">
        <w:rPr>
          <w:sz w:val="16"/>
        </w:rPr>
        <w:t xml:space="preserve"> A pit of doubt opens in her solar plexus. </w:t>
      </w:r>
      <w:r w:rsidRPr="00EE51B4">
        <w:rPr>
          <w:rStyle w:val="StyleUnderline"/>
        </w:rPr>
        <w:t>Has she been wrong about everything? In a moment of panic before the sea of Anglo-Saxon faces, she wants to retract everything. A voice in her head pleads, get me out of this now. But how?</w:t>
      </w:r>
      <w:r w:rsidRPr="00EE51B4">
        <w:rPr>
          <w:sz w:val="16"/>
        </w:rPr>
        <w:t xml:space="preserve"> She could bolt from the podium, but there is nowhere to run and hide; she wouldn’t get far before her hosts blocked the path and asked, what the hell are you doing? They didn’t pay her for this nonsense. She counts to ten, catches her breath, composes herself, and proceeds. She is exhausted before she opens her mouth, humbled with gratitude, flushed with shame. </w:t>
      </w:r>
      <w:r w:rsidRPr="00EE51B4">
        <w:rPr>
          <w:rStyle w:val="Emphasis"/>
          <w:highlight w:val="green"/>
        </w:rPr>
        <w:t>Incorporated by the structure</w:t>
      </w:r>
      <w:r w:rsidRPr="00EE51B4">
        <w:rPr>
          <w:rStyle w:val="Emphasis"/>
        </w:rPr>
        <w:t xml:space="preserve">, puffed up </w:t>
      </w:r>
      <w:r w:rsidRPr="00EE51B4">
        <w:rPr>
          <w:rStyle w:val="Emphasis"/>
          <w:highlight w:val="green"/>
        </w:rPr>
        <w:t>with the little power they have</w:t>
      </w:r>
      <w:r w:rsidRPr="00EE51B4">
        <w:rPr>
          <w:rStyle w:val="Emphasis"/>
        </w:rPr>
        <w:t xml:space="preserve"> deigned </w:t>
      </w:r>
      <w:r w:rsidRPr="00EE51B4">
        <w:rPr>
          <w:rStyle w:val="Emphasis"/>
          <w:highlight w:val="green"/>
        </w:rPr>
        <w:t>to</w:t>
      </w:r>
      <w:r w:rsidRPr="00EE51B4">
        <w:rPr>
          <w:rStyle w:val="Emphasis"/>
        </w:rPr>
        <w:t xml:space="preserve"> give or </w:t>
      </w:r>
      <w:r w:rsidRPr="00EE51B4">
        <w:rPr>
          <w:rStyle w:val="Emphasis"/>
          <w:highlight w:val="green"/>
        </w:rPr>
        <w:t>concede, she laughs</w:t>
      </w:r>
      <w:r w:rsidRPr="00EE51B4">
        <w:rPr>
          <w:rStyle w:val="Emphasis"/>
        </w:rPr>
        <w:t xml:space="preserve"> at herself, </w:t>
      </w:r>
      <w:r w:rsidRPr="007A048F">
        <w:rPr>
          <w:rStyle w:val="Emphasis"/>
          <w:sz w:val="28"/>
          <w:szCs w:val="28"/>
          <w:highlight w:val="green"/>
        </w:rPr>
        <w:t>as she ventriloquizes the language of state and empire</w:t>
      </w:r>
      <w:r w:rsidRPr="00EE51B4">
        <w:rPr>
          <w:rStyle w:val="Emphasis"/>
        </w:rPr>
        <w:t xml:space="preserve">. </w:t>
      </w:r>
      <w:r w:rsidRPr="00EE51B4">
        <w:rPr>
          <w:sz w:val="16"/>
        </w:rPr>
        <w:t>She laughs exquisitely. She goes for the language of the mountaintop when they reach for the tiki torches. She reiterates the pledge: I am not trying to reconstruct anything.</w:t>
      </w:r>
    </w:p>
    <w:p w14:paraId="620EF411" w14:textId="77777777" w:rsidR="001155D5" w:rsidRPr="00EE51B4" w:rsidRDefault="001155D5" w:rsidP="001155D5">
      <w:pPr>
        <w:rPr>
          <w:sz w:val="16"/>
        </w:rPr>
      </w:pPr>
      <w:r w:rsidRPr="00EE51B4">
        <w:rPr>
          <w:rStyle w:val="StyleUnderline"/>
        </w:rPr>
        <w:t>When Crow Jane explains</w:t>
      </w:r>
      <w:r w:rsidRPr="00EE51B4">
        <w:rPr>
          <w:sz w:val="16"/>
        </w:rPr>
        <w:t xml:space="preserve"> the scheme, </w:t>
      </w:r>
      <w:r w:rsidRPr="00EE51B4">
        <w:rPr>
          <w:rStyle w:val="Emphasis"/>
        </w:rPr>
        <w:t>the plan for our obliteration sounds like a promise to do right by us,</w:t>
      </w:r>
      <w:r w:rsidRPr="00EE51B4">
        <w:rPr>
          <w:sz w:val="16"/>
        </w:rPr>
        <w:t xml:space="preserve"> like a proclamation of eventually, in due time, except as punishment for crime. She has been listening to them for so long that she thinks as they do, rationalizing death, evenly apportioning blame, imploring us to do better, berating the slags, the unhoused, and the impoverished for not carrying our weight, explaining away each tragedy until the last of us disappears. </w:t>
      </w:r>
      <w:r w:rsidRPr="007A048F">
        <w:rPr>
          <w:rStyle w:val="StyleUnderline"/>
          <w:highlight w:val="green"/>
        </w:rPr>
        <w:t>A quiet extinction</w:t>
      </w:r>
      <w:r w:rsidRPr="00EE51B4">
        <w:rPr>
          <w:rStyle w:val="StyleUnderline"/>
        </w:rPr>
        <w:t xml:space="preserve">, like bees and whales and insects and polar bears. </w:t>
      </w:r>
      <w:r w:rsidRPr="007A048F">
        <w:rPr>
          <w:rStyle w:val="StyleUnderline"/>
          <w:highlight w:val="green"/>
        </w:rPr>
        <w:t>A slow death</w:t>
      </w:r>
      <w:r w:rsidRPr="00EE51B4">
        <w:rPr>
          <w:rStyle w:val="StyleUnderline"/>
        </w:rPr>
        <w:t>. It is a tragedy, Crow Jane concedes, but we can’t save everyone.</w:t>
      </w:r>
      <w:r w:rsidRPr="00EE51B4">
        <w:rPr>
          <w:sz w:val="16"/>
        </w:rPr>
        <w:t xml:space="preserve"> We too are culpable. Aren’t we the agent and executioner? Why love a hood rat, why hook up with a drug dealer? We are at fault, she contends, because of whom we love and how we live. Guilty because the decent embrace the criminal. The parallel societies must be extirpated. </w:t>
      </w:r>
      <w:r w:rsidRPr="008474B4">
        <w:rPr>
          <w:rStyle w:val="StyleUnderline"/>
          <w:highlight w:val="green"/>
        </w:rPr>
        <w:t>Crow Jane cautions us to be reasonable</w:t>
      </w:r>
      <w:r w:rsidRPr="00EE51B4">
        <w:rPr>
          <w:rStyle w:val="StyleUnderline"/>
        </w:rPr>
        <w:t xml:space="preserve">, pleads with us not to rush out, not to burn, loot, and destroy, </w:t>
      </w:r>
      <w:r w:rsidRPr="008474B4">
        <w:rPr>
          <w:rStyle w:val="StyleUnderline"/>
          <w:highlight w:val="green"/>
        </w:rPr>
        <w:t>not to terrorize others</w:t>
      </w:r>
      <w:r w:rsidRPr="00EE51B4">
        <w:rPr>
          <w:rStyle w:val="StyleUnderline"/>
        </w:rPr>
        <w:t xml:space="preserve"> with our scarves and slogans. </w:t>
      </w:r>
      <w:r w:rsidRPr="00EE51B4">
        <w:rPr>
          <w:sz w:val="16"/>
        </w:rPr>
        <w:t xml:space="preserve">She cries on the jumbotron and asks us to weigh it carefully — the legal facts of the new regime versus our </w:t>
      </w:r>
      <w:r w:rsidRPr="00EE51B4">
        <w:rPr>
          <w:sz w:val="16"/>
        </w:rPr>
        <w:lastRenderedPageBreak/>
        <w:t>threadbare narrative. To make the choice — the state or our sister, civilization or barbarism? When Crow Jane concludes her chronicle, we are attentive but silent, unsure whether to laugh or hiss.</w:t>
      </w:r>
    </w:p>
    <w:p w14:paraId="1BC875B6" w14:textId="77777777" w:rsidR="004C52ED" w:rsidRDefault="004C52ED" w:rsidP="004C52ED">
      <w:pPr>
        <w:pStyle w:val="Heading4"/>
      </w:pPr>
      <w:r>
        <w:rPr>
          <w:u w:val="single"/>
        </w:rPr>
        <w:t>AFFIRM</w:t>
      </w:r>
      <w:r w:rsidRPr="00C87F46">
        <w:rPr>
          <w:u w:val="single"/>
        </w:rPr>
        <w:t xml:space="preserve"> UNKNOWABILITY</w:t>
      </w:r>
      <w:r>
        <w:t xml:space="preserve"> – Reject their neutral call for </w:t>
      </w:r>
      <w:r w:rsidRPr="00B93DB8">
        <w:rPr>
          <w:u w:val="single"/>
        </w:rPr>
        <w:t>predictability</w:t>
      </w:r>
      <w:r>
        <w:t xml:space="preserve"> and affirm </w:t>
      </w:r>
      <w:r w:rsidRPr="00ED1FAE">
        <w:rPr>
          <w:u w:val="single"/>
        </w:rPr>
        <w:t>unknowability.</w:t>
      </w:r>
      <w:r>
        <w:t xml:space="preserve"> Unknowability creates sites of unique knowledge production that center what’s been lost.</w:t>
      </w:r>
    </w:p>
    <w:p w14:paraId="74588801" w14:textId="77777777" w:rsidR="004C52ED" w:rsidRPr="00CD143D" w:rsidRDefault="004C52ED" w:rsidP="004C52ED">
      <w:pPr>
        <w:rPr>
          <w:rStyle w:val="Style13ptBold"/>
        </w:rPr>
      </w:pPr>
      <w:r>
        <w:rPr>
          <w:rStyle w:val="Style13ptBold"/>
        </w:rPr>
        <w:t xml:space="preserve">Mallory 24 </w:t>
      </w:r>
      <w:r w:rsidRPr="00CD143D">
        <w:t>[Aaron Mallory, PhD, is an Assistant Professor of African and African American Studies and Women and Gender Studies in the School of Social Transformation at Arizona State University (2024). No name in the street: Unknowability, Black women, and missing geographies. Environment and Planning D: Society and Space, 42(1), 114-128. https://doi.org/10.1177/02637758231206899, JKS]</w:t>
      </w:r>
    </w:p>
    <w:p w14:paraId="036673BF" w14:textId="77777777" w:rsidR="004C52ED" w:rsidRPr="002D3E67" w:rsidRDefault="004C52ED" w:rsidP="004C52ED">
      <w:pPr>
        <w:rPr>
          <w:sz w:val="16"/>
        </w:rPr>
      </w:pPr>
      <w:r w:rsidRPr="002D3E67">
        <w:rPr>
          <w:sz w:val="16"/>
        </w:rPr>
        <w:t>Unknowability as a spatial analytic</w:t>
      </w:r>
    </w:p>
    <w:p w14:paraId="0C7310BA" w14:textId="77777777" w:rsidR="004C52ED" w:rsidRPr="002D3E67" w:rsidRDefault="004C52ED" w:rsidP="004C52ED">
      <w:pPr>
        <w:rPr>
          <w:sz w:val="16"/>
        </w:rPr>
      </w:pPr>
      <w:r w:rsidRPr="00306C1A">
        <w:rPr>
          <w:rStyle w:val="StyleUnderline"/>
          <w:highlight w:val="green"/>
        </w:rPr>
        <w:t>Unknowability</w:t>
      </w:r>
      <w:r w:rsidRPr="00B67CAF">
        <w:rPr>
          <w:rStyle w:val="StyleUnderline"/>
        </w:rPr>
        <w:t xml:space="preserve"> illustrates the ways </w:t>
      </w:r>
      <w:r w:rsidRPr="00B67CAF">
        <w:rPr>
          <w:sz w:val="16"/>
        </w:rPr>
        <w:t xml:space="preserve">in </w:t>
      </w:r>
      <w:r w:rsidRPr="004C2648">
        <w:rPr>
          <w:sz w:val="16"/>
        </w:rPr>
        <w:t xml:space="preserve">which </w:t>
      </w:r>
      <w:r w:rsidRPr="004C2648">
        <w:rPr>
          <w:rStyle w:val="StyleUnderline"/>
        </w:rPr>
        <w:t>Black women are disappeared from geographies</w:t>
      </w:r>
      <w:r w:rsidRPr="004C2648">
        <w:rPr>
          <w:sz w:val="16"/>
        </w:rPr>
        <w:t xml:space="preserve">. While </w:t>
      </w:r>
      <w:r w:rsidRPr="004C2648">
        <w:rPr>
          <w:rStyle w:val="StyleUnderline"/>
        </w:rPr>
        <w:t>the material fact of disappearance</w:t>
      </w:r>
      <w:r w:rsidRPr="00E47BA2">
        <w:rPr>
          <w:rStyle w:val="StyleUnderline"/>
        </w:rPr>
        <w:t xml:space="preserve"> has been long documented</w:t>
      </w:r>
      <w:r w:rsidRPr="002D3E67">
        <w:rPr>
          <w:sz w:val="16"/>
        </w:rPr>
        <w:t xml:space="preserve"> by Black Feminist and Geographers</w:t>
      </w:r>
      <w:r w:rsidRPr="004C2648">
        <w:rPr>
          <w:sz w:val="16"/>
        </w:rPr>
        <w:t xml:space="preserve">, </w:t>
      </w:r>
      <w:r w:rsidRPr="004C2648">
        <w:rPr>
          <w:rStyle w:val="StyleUnderline"/>
        </w:rPr>
        <w:t xml:space="preserve">unknowability </w:t>
      </w:r>
      <w:r w:rsidRPr="00306C1A">
        <w:rPr>
          <w:rStyle w:val="StyleUnderline"/>
          <w:highlight w:val="green"/>
        </w:rPr>
        <w:t xml:space="preserve">highlights the ways </w:t>
      </w:r>
      <w:r w:rsidRPr="00306C1A">
        <w:rPr>
          <w:rStyle w:val="Emphasis"/>
          <w:highlight w:val="green"/>
        </w:rPr>
        <w:t>knowledge production is imbricated in antiblack violence</w:t>
      </w:r>
      <w:r w:rsidRPr="00E47BA2">
        <w:rPr>
          <w:rStyle w:val="StyleUnderline"/>
        </w:rPr>
        <w:t xml:space="preserve"> and how not knowing creates a deeper engagement with said violence.</w:t>
      </w:r>
      <w:r w:rsidRPr="002D3E67">
        <w:rPr>
          <w:sz w:val="16"/>
        </w:rPr>
        <w:t xml:space="preserve"> Unknowability allows us to understand the ways McBride’s experiences around invisibility were premised on the ways knowledge about her encounter was mobilized against her. Additionally, </w:t>
      </w:r>
      <w:r w:rsidRPr="00E47BA2">
        <w:rPr>
          <w:rStyle w:val="StyleUnderline"/>
        </w:rPr>
        <w:t xml:space="preserve">it was through not knowing the full details of McBride’s encounter that allowed McBride’s family to advocate on her behalf. </w:t>
      </w:r>
      <w:r w:rsidRPr="002D3E67">
        <w:rPr>
          <w:sz w:val="16"/>
        </w:rPr>
        <w:t>Through Dotson’s (2017) use of unknowability, I find three ways that unknowability can be expanded as a spatial epistemic analytic.</w:t>
      </w:r>
    </w:p>
    <w:p w14:paraId="355554BC" w14:textId="77777777" w:rsidR="004C52ED" w:rsidRPr="004C2648" w:rsidRDefault="004C52ED" w:rsidP="004C52ED">
      <w:pPr>
        <w:rPr>
          <w:rStyle w:val="StyleUnderline"/>
        </w:rPr>
      </w:pPr>
      <w:r w:rsidRPr="002D3E67">
        <w:rPr>
          <w:sz w:val="16"/>
        </w:rPr>
        <w:t xml:space="preserve">First, Dotson (2017) elaborates that </w:t>
      </w:r>
      <w:r w:rsidRPr="00306C1A">
        <w:rPr>
          <w:rStyle w:val="StyleUnderline"/>
          <w:highlight w:val="green"/>
        </w:rPr>
        <w:t xml:space="preserve">unknowability is not </w:t>
      </w:r>
      <w:r w:rsidRPr="004C2648">
        <w:rPr>
          <w:rStyle w:val="StyleUnderline"/>
        </w:rPr>
        <w:t>as simple as something</w:t>
      </w:r>
      <w:r w:rsidRPr="00E47BA2">
        <w:rPr>
          <w:rStyle w:val="StyleUnderline"/>
        </w:rPr>
        <w:t xml:space="preserve"> </w:t>
      </w:r>
      <w:r w:rsidRPr="004C2648">
        <w:rPr>
          <w:rStyle w:val="StyleUnderline"/>
          <w:highlight w:val="green"/>
        </w:rPr>
        <w:t>being m</w:t>
      </w:r>
      <w:r w:rsidRPr="00306C1A">
        <w:rPr>
          <w:rStyle w:val="StyleUnderline"/>
          <w:highlight w:val="green"/>
        </w:rPr>
        <w:t>ade invisible</w:t>
      </w:r>
      <w:r w:rsidRPr="00E47BA2">
        <w:rPr>
          <w:rStyle w:val="StyleUnderline"/>
        </w:rPr>
        <w:t xml:space="preserve"> or not known, </w:t>
      </w:r>
      <w:r w:rsidRPr="00306C1A">
        <w:rPr>
          <w:rStyle w:val="StyleUnderline"/>
          <w:highlight w:val="green"/>
        </w:rPr>
        <w:t>but</w:t>
      </w:r>
      <w:r w:rsidRPr="00E47BA2">
        <w:rPr>
          <w:rStyle w:val="StyleUnderline"/>
        </w:rPr>
        <w:t xml:space="preserve"> that it is “</w:t>
      </w:r>
      <w:r w:rsidRPr="00306C1A">
        <w:rPr>
          <w:rStyle w:val="Emphasis"/>
          <w:highlight w:val="green"/>
        </w:rPr>
        <w:t>a condition of</w:t>
      </w:r>
      <w:r w:rsidRPr="00E47BA2">
        <w:rPr>
          <w:rStyle w:val="Emphasis"/>
        </w:rPr>
        <w:t xml:space="preserve"> </w:t>
      </w:r>
      <w:r w:rsidRPr="002D3E67">
        <w:rPr>
          <w:sz w:val="16"/>
        </w:rPr>
        <w:t>both</w:t>
      </w:r>
      <w:r w:rsidRPr="00E47BA2">
        <w:rPr>
          <w:rStyle w:val="StyleUnderline"/>
        </w:rPr>
        <w:t xml:space="preserve"> </w:t>
      </w:r>
      <w:r w:rsidRPr="00306C1A">
        <w:rPr>
          <w:rStyle w:val="Emphasis"/>
          <w:highlight w:val="green"/>
        </w:rPr>
        <w:t>being targeted and disappeared</w:t>
      </w:r>
      <w:r w:rsidRPr="00E47BA2">
        <w:rPr>
          <w:rStyle w:val="StyleUnderline"/>
        </w:rPr>
        <w:t>”</w:t>
      </w:r>
      <w:r w:rsidRPr="002D3E67">
        <w:rPr>
          <w:sz w:val="16"/>
        </w:rPr>
        <w:t xml:space="preserve"> (422). </w:t>
      </w:r>
      <w:r w:rsidRPr="004C2648">
        <w:rPr>
          <w:rStyle w:val="Emphasis"/>
          <w:sz w:val="24"/>
          <w:szCs w:val="24"/>
        </w:rPr>
        <w:t>Unknowability targets Black women through the creation of “negative socio-epistemic spaces” where</w:t>
      </w:r>
      <w:r w:rsidRPr="00B67CAF">
        <w:rPr>
          <w:rStyle w:val="Emphasis"/>
          <w:sz w:val="24"/>
          <w:szCs w:val="24"/>
        </w:rPr>
        <w:t xml:space="preserve"> certain epistemic practices are promoted that diminish any understanding of Black women’s relationship to space that is not in favor of their subjugation</w:t>
      </w:r>
      <w:r w:rsidRPr="00B67CAF">
        <w:rPr>
          <w:sz w:val="16"/>
        </w:rPr>
        <w:t>.</w:t>
      </w:r>
      <w:r w:rsidRPr="002D3E67">
        <w:rPr>
          <w:sz w:val="16"/>
        </w:rPr>
        <w:t xml:space="preserve"> Black geographers have understood the implications of negative socio-epistemic space as promoting bio-geographic determinations where </w:t>
      </w:r>
      <w:r w:rsidRPr="00E47BA2">
        <w:rPr>
          <w:rStyle w:val="StyleUnderline"/>
        </w:rPr>
        <w:t xml:space="preserve">Black people’s articulations </w:t>
      </w:r>
      <w:r w:rsidRPr="002D3E67">
        <w:rPr>
          <w:sz w:val="16"/>
        </w:rPr>
        <w:t>and positions within geographies “</w:t>
      </w:r>
      <w:r w:rsidRPr="00E47BA2">
        <w:rPr>
          <w:rStyle w:val="StyleUnderline"/>
        </w:rPr>
        <w:t xml:space="preserve">disappear to the margins or to </w:t>
      </w:r>
      <w:r w:rsidRPr="007B2883">
        <w:rPr>
          <w:rStyle w:val="StyleUnderline"/>
          <w:highlight w:val="green"/>
        </w:rPr>
        <w:t>the realm of the unknowable</w:t>
      </w:r>
      <w:r w:rsidRPr="002D3E67">
        <w:rPr>
          <w:sz w:val="16"/>
        </w:rPr>
        <w:t xml:space="preserve">” (McKittrick and Woods, 2007: 7). Space is imbricated in negative socio-epistemic space in that the tools to understand spatial production view Black communities, in particular Black women, as static and fixed, occupying only the margins of spaces. As a result, </w:t>
      </w:r>
      <w:r w:rsidRPr="00E47BA2">
        <w:rPr>
          <w:rStyle w:val="StyleUnderline"/>
        </w:rPr>
        <w:t xml:space="preserve">Black Geographers have sought to articulate </w:t>
      </w:r>
      <w:r w:rsidRPr="00306C1A">
        <w:rPr>
          <w:rStyle w:val="Emphasis"/>
          <w:highlight w:val="green"/>
        </w:rPr>
        <w:t>alternative epistemic practice</w:t>
      </w:r>
      <w:r w:rsidRPr="00E47BA2">
        <w:rPr>
          <w:rStyle w:val="Emphasis"/>
        </w:rPr>
        <w:t>s</w:t>
      </w:r>
      <w:r w:rsidRPr="00E47BA2">
        <w:rPr>
          <w:rStyle w:val="StyleUnderline"/>
        </w:rPr>
        <w:t xml:space="preserve"> that evade or do not rely on </w:t>
      </w:r>
      <w:r w:rsidRPr="004C2648">
        <w:rPr>
          <w:rStyle w:val="StyleUnderline"/>
        </w:rPr>
        <w:t>dominant epistemic frameworks</w:t>
      </w:r>
      <w:r w:rsidRPr="004C2648">
        <w:rPr>
          <w:sz w:val="16"/>
        </w:rPr>
        <w:t xml:space="preserve">. </w:t>
      </w:r>
      <w:r w:rsidRPr="004C2648">
        <w:rPr>
          <w:rStyle w:val="StyleUnderline"/>
        </w:rPr>
        <w:t>Exemplifying this</w:t>
      </w:r>
      <w:r w:rsidRPr="004C2648">
        <w:rPr>
          <w:sz w:val="16"/>
        </w:rPr>
        <w:t xml:space="preserve"> intervention </w:t>
      </w:r>
      <w:r w:rsidRPr="004C2648">
        <w:rPr>
          <w:rStyle w:val="StyleUnderline"/>
        </w:rPr>
        <w:t xml:space="preserve">has been scholarship that envisions the </w:t>
      </w:r>
      <w:r w:rsidRPr="004C2648">
        <w:rPr>
          <w:rStyle w:val="Emphasis"/>
          <w:sz w:val="24"/>
          <w:szCs w:val="24"/>
        </w:rPr>
        <w:t>environment to be a co-conspirator in marooned Black communities</w:t>
      </w:r>
      <w:r w:rsidRPr="004C2648">
        <w:rPr>
          <w:rStyle w:val="StyleUnderline"/>
        </w:rPr>
        <w:t xml:space="preserve"> attempts at freedom </w:t>
      </w:r>
      <w:r w:rsidRPr="004C2648">
        <w:rPr>
          <w:sz w:val="16"/>
        </w:rPr>
        <w:t xml:space="preserve">(Winston, 2021; Wright, 2020). In recognition of negative socio-epistemic space, </w:t>
      </w:r>
      <w:r w:rsidRPr="004C2648">
        <w:rPr>
          <w:rStyle w:val="StyleUnderline"/>
        </w:rPr>
        <w:t>unknowability points to the ways that traditional geographic thought are imbricated in epistemic</w:t>
      </w:r>
      <w:r w:rsidRPr="00E47BA2">
        <w:rPr>
          <w:rStyle w:val="StyleUnderline"/>
        </w:rPr>
        <w:t xml:space="preserve"> practices </w:t>
      </w:r>
      <w:r w:rsidRPr="004C2648">
        <w:rPr>
          <w:rStyle w:val="StyleUnderline"/>
        </w:rPr>
        <w:t>that fundamentally cannot understand Black women’s contributions to geographies.</w:t>
      </w:r>
    </w:p>
    <w:p w14:paraId="25A08DBC" w14:textId="77777777" w:rsidR="004C52ED" w:rsidRPr="002D3E67" w:rsidRDefault="004C52ED" w:rsidP="004C52ED">
      <w:pPr>
        <w:rPr>
          <w:sz w:val="16"/>
        </w:rPr>
      </w:pPr>
      <w:r w:rsidRPr="004C2648">
        <w:rPr>
          <w:sz w:val="16"/>
        </w:rPr>
        <w:t xml:space="preserve">Second, unknowability establishes that Black women’s relationships to spaces are irrelevant. Dotson’s (2017) theory of unknowability suggests that </w:t>
      </w:r>
      <w:r w:rsidRPr="004C2648">
        <w:rPr>
          <w:rStyle w:val="StyleUnderline"/>
        </w:rPr>
        <w:t>the inability to know or understand Black women’s spatial relationships is a problem of “epistemic confidence,” where Black women are not “believed in” and their positionalities “are difficult to foreground”</w:t>
      </w:r>
      <w:r w:rsidRPr="004C2648">
        <w:rPr>
          <w:sz w:val="16"/>
        </w:rPr>
        <w:t xml:space="preserve"> (424). </w:t>
      </w:r>
      <w:r w:rsidRPr="004C2648">
        <w:rPr>
          <w:rStyle w:val="StyleUnderline"/>
        </w:rPr>
        <w:t>The material mapping of Black women to the back porches, backrooms, or kitchens has made it difficult</w:t>
      </w:r>
      <w:r w:rsidRPr="00E47BA2">
        <w:rPr>
          <w:rStyle w:val="StyleUnderline"/>
        </w:rPr>
        <w:t xml:space="preserve"> understanding their relationships outside of these spatial frameworks.</w:t>
      </w:r>
      <w:r w:rsidRPr="002D3E67">
        <w:rPr>
          <w:sz w:val="16"/>
        </w:rPr>
        <w:t xml:space="preserve"> Black feminists have worked to dismantle the gendered antiblack stereotypes and logics that Black women carry in unknown spaces where sexual, economic, and emotional labor proliferate. Yet, </w:t>
      </w:r>
      <w:r w:rsidRPr="00306C1A">
        <w:rPr>
          <w:rStyle w:val="StyleUnderline"/>
          <w:highlight w:val="green"/>
        </w:rPr>
        <w:t>Black women are not trusted as arbiters of their own experiences</w:t>
      </w:r>
      <w:r w:rsidRPr="002D3E67">
        <w:rPr>
          <w:sz w:val="16"/>
        </w:rPr>
        <w:t xml:space="preserve">. Patricia Hill Collins (2009), in understanding how doubt is materially built into Black women’s experiences, states that “restricting Black women’s literacy, then claiming that we (Black women) lack the facts for sound judgement, relegates African American to the inferior side the fact/opinion binary” (79). Thus, </w:t>
      </w:r>
      <w:r w:rsidRPr="00306C1A">
        <w:rPr>
          <w:rStyle w:val="Emphasis"/>
          <w:sz w:val="24"/>
          <w:szCs w:val="24"/>
          <w:highlight w:val="green"/>
        </w:rPr>
        <w:t>the grounds for critical engagement are not available</w:t>
      </w:r>
      <w:r w:rsidRPr="00FF1A18">
        <w:rPr>
          <w:rStyle w:val="Emphasis"/>
          <w:sz w:val="24"/>
          <w:szCs w:val="24"/>
        </w:rPr>
        <w:t xml:space="preserve"> to Black women given their inferior status</w:t>
      </w:r>
      <w:r w:rsidRPr="00E47BA2">
        <w:rPr>
          <w:rStyle w:val="Emphasis"/>
        </w:rPr>
        <w:t>.</w:t>
      </w:r>
      <w:r w:rsidRPr="002D3E67">
        <w:rPr>
          <w:sz w:val="16"/>
        </w:rPr>
        <w:t xml:space="preserve"> As a result, </w:t>
      </w:r>
      <w:r w:rsidRPr="00E47BA2">
        <w:rPr>
          <w:rStyle w:val="StyleUnderline"/>
        </w:rPr>
        <w:t>Black feminists have worked to create new epistemic fields of engagement that do not rely on traditional frames that can capture Black women’s contributions</w:t>
      </w:r>
      <w:r w:rsidRPr="002D3E67">
        <w:rPr>
          <w:sz w:val="16"/>
        </w:rPr>
        <w:t>. Hartman (2008) states that</w:t>
      </w:r>
    </w:p>
    <w:p w14:paraId="1B6A2C2E" w14:textId="77777777" w:rsidR="004C52ED" w:rsidRPr="002D3E67" w:rsidRDefault="004C52ED" w:rsidP="004C52ED">
      <w:pPr>
        <w:rPr>
          <w:sz w:val="16"/>
        </w:rPr>
      </w:pPr>
      <w:r w:rsidRPr="002D3E67">
        <w:rPr>
          <w:sz w:val="16"/>
        </w:rPr>
        <w:t>the intent […] is not to give voice to the slave (Black women), but rather to imagine what cannot be verified, a realm of experience which is situated between two zones of death – social and corporeal death – and to reckon with the precarious lives which are visible only in the moment of their disappearance. (12)</w:t>
      </w:r>
    </w:p>
    <w:p w14:paraId="532DB41B" w14:textId="77777777" w:rsidR="004C52ED" w:rsidRPr="002D3E67" w:rsidRDefault="004C52ED" w:rsidP="004C52ED">
      <w:pPr>
        <w:rPr>
          <w:sz w:val="16"/>
        </w:rPr>
      </w:pPr>
      <w:r w:rsidRPr="002D3E67">
        <w:rPr>
          <w:sz w:val="16"/>
        </w:rPr>
        <w:t xml:space="preserve">Hartman exposes limitations when one reckons with the unknowability of Black women. She articulates that </w:t>
      </w:r>
      <w:r w:rsidRPr="009E034D">
        <w:rPr>
          <w:rStyle w:val="StyleUnderline"/>
        </w:rPr>
        <w:t>the stakes for researching Black women, when epistemic confidence is lacking, necessitates creating new epistemic practices to understand Black women from the space of what we cannot know about them.</w:t>
      </w:r>
      <w:r w:rsidRPr="002D3E67">
        <w:rPr>
          <w:sz w:val="16"/>
        </w:rPr>
        <w:t xml:space="preserve"> Therefore, it is imperative to seek different knowledge production practices to understand the contours of Black women’s relationship to negative socio-epistemic space and the ways this creates a lack of understanding of Black women’s agency in geographies.</w:t>
      </w:r>
    </w:p>
    <w:p w14:paraId="1B635005" w14:textId="77777777" w:rsidR="004C52ED" w:rsidRPr="002D3E67" w:rsidRDefault="004C52ED" w:rsidP="004C52ED">
      <w:pPr>
        <w:rPr>
          <w:sz w:val="16"/>
        </w:rPr>
      </w:pPr>
      <w:r w:rsidRPr="002D3E67">
        <w:rPr>
          <w:sz w:val="16"/>
        </w:rPr>
        <w:t xml:space="preserve">Third, </w:t>
      </w:r>
      <w:r w:rsidRPr="00FF1A18">
        <w:rPr>
          <w:rStyle w:val="StyleUnderline"/>
        </w:rPr>
        <w:t>unknowability illuminates the ways</w:t>
      </w:r>
      <w:r w:rsidRPr="002D3E67">
        <w:rPr>
          <w:sz w:val="16"/>
        </w:rPr>
        <w:t xml:space="preserve"> </w:t>
      </w:r>
      <w:r w:rsidRPr="003844C9">
        <w:rPr>
          <w:sz w:val="16"/>
        </w:rPr>
        <w:t xml:space="preserve">that </w:t>
      </w:r>
      <w:r w:rsidRPr="00306C1A">
        <w:rPr>
          <w:rStyle w:val="Emphasis"/>
          <w:highlight w:val="green"/>
        </w:rPr>
        <w:t>Black women are systematically made invisible to support dominant subject formation</w:t>
      </w:r>
      <w:r w:rsidRPr="00306C1A">
        <w:rPr>
          <w:sz w:val="16"/>
          <w:highlight w:val="green"/>
        </w:rPr>
        <w:t>s</w:t>
      </w:r>
      <w:r w:rsidRPr="002D3E67">
        <w:rPr>
          <w:sz w:val="16"/>
        </w:rPr>
        <w:t>. Dotson (2011) refers to this as “</w:t>
      </w:r>
      <w:r w:rsidRPr="00B93DB8">
        <w:rPr>
          <w:rStyle w:val="Emphasis"/>
          <w:sz w:val="24"/>
          <w:szCs w:val="24"/>
        </w:rPr>
        <w:t>epistemic backgrounding</w:t>
      </w:r>
      <w:r w:rsidRPr="002D3E67">
        <w:rPr>
          <w:sz w:val="16"/>
        </w:rPr>
        <w:t xml:space="preserve">,” </w:t>
      </w:r>
      <w:r w:rsidRPr="007B2883">
        <w:rPr>
          <w:rStyle w:val="StyleUnderline"/>
        </w:rPr>
        <w:t xml:space="preserve">where Black women are </w:t>
      </w:r>
      <w:r w:rsidRPr="00306C1A">
        <w:rPr>
          <w:rStyle w:val="StyleUnderline"/>
          <w:highlight w:val="green"/>
        </w:rPr>
        <w:t>“regulated as a means</w:t>
      </w:r>
      <w:r w:rsidRPr="006D592B">
        <w:rPr>
          <w:rStyle w:val="StyleUnderline"/>
        </w:rPr>
        <w:t xml:space="preserve"> for framing some other domain </w:t>
      </w:r>
      <w:r w:rsidRPr="00306C1A">
        <w:rPr>
          <w:rStyle w:val="StyleUnderline"/>
          <w:highlight w:val="green"/>
        </w:rPr>
        <w:t>without ever becoming the point of inquiry</w:t>
      </w:r>
      <w:r w:rsidRPr="002D3E67">
        <w:rPr>
          <w:sz w:val="16"/>
        </w:rPr>
        <w:t xml:space="preserve">” (424). Central to this formulation are Black women’s use as “vestibules” to inform subject and identity formation for other groups within spaces (Spillers, 1980). For </w:t>
      </w:r>
      <w:r w:rsidRPr="00B64345">
        <w:rPr>
          <w:sz w:val="16"/>
        </w:rPr>
        <w:t xml:space="preserve">example, </w:t>
      </w:r>
      <w:r w:rsidRPr="00B64345">
        <w:rPr>
          <w:rStyle w:val="StyleUnderline"/>
        </w:rPr>
        <w:t xml:space="preserve">Black women are known to the world through </w:t>
      </w:r>
      <w:r w:rsidRPr="00B64345">
        <w:rPr>
          <w:rStyle w:val="Emphasis"/>
        </w:rPr>
        <w:t>grammars or stereotypes</w:t>
      </w:r>
      <w:r w:rsidRPr="00B64345">
        <w:rPr>
          <w:rStyle w:val="StyleUnderline"/>
        </w:rPr>
        <w:t xml:space="preserve"> that bin</w:t>
      </w:r>
      <w:r w:rsidRPr="006D592B">
        <w:rPr>
          <w:rStyle w:val="StyleUnderline"/>
        </w:rPr>
        <w:t>d them to normative relationships. Stereotypes, such as Mammie and Sapphire to Welfare Queen and Matriarch, carry not only a discursive grammar but also a geographic understanding that essentializes Black women to the back of spaces and make them invisible in service of others</w:t>
      </w:r>
      <w:r w:rsidRPr="002D3E67">
        <w:rPr>
          <w:sz w:val="16"/>
        </w:rPr>
        <w:t xml:space="preserve"> (Collins, 2009). Black geographers, in particular the work of McKittrick (2011), have sought to understand the contours of Black women’s subjugation as it serves dominant spatial orders. For example, within the logic of the afterlife of slavery, the plantation as a spatial order extends beyond the space and time of the antebellum period impacting Black women. Similarly, the same processes that rendered Black women to the back of houses on plantations can be found within our current moment, as Black women are made invisible within the margins of spaces to support whiteness, heteropatriarchy, and other dominant spatial practices.</w:t>
      </w:r>
    </w:p>
    <w:p w14:paraId="4C018BFC" w14:textId="77777777" w:rsidR="004C52ED" w:rsidRPr="002D3E67" w:rsidRDefault="004C52ED" w:rsidP="004C52ED">
      <w:pPr>
        <w:rPr>
          <w:rStyle w:val="StyleUnderline"/>
        </w:rPr>
      </w:pPr>
      <w:r w:rsidRPr="002D3E67">
        <w:rPr>
          <w:rStyle w:val="StyleUnderline"/>
        </w:rPr>
        <w:t xml:space="preserve">Unknowability posits that </w:t>
      </w:r>
      <w:r w:rsidRPr="00306C1A">
        <w:rPr>
          <w:rStyle w:val="Emphasis"/>
          <w:highlight w:val="green"/>
        </w:rPr>
        <w:t>what is not known are unique sites of knowledge production</w:t>
      </w:r>
      <w:r w:rsidRPr="002D3E67">
        <w:rPr>
          <w:rStyle w:val="StyleUnderline"/>
        </w:rPr>
        <w:t xml:space="preserve"> that begin from the failure of trying to recover what has been lost</w:t>
      </w:r>
      <w:r w:rsidRPr="002D3E67">
        <w:rPr>
          <w:sz w:val="16"/>
        </w:rPr>
        <w:t xml:space="preserve">. McKittrick and Woods (2007) take Black geographies as an intervention that illuminates that Black people’s spatial concerns are essentialized outside of normative space. </w:t>
      </w:r>
      <w:r w:rsidRPr="00B64345">
        <w:rPr>
          <w:rStyle w:val="Emphasis"/>
          <w:sz w:val="24"/>
          <w:szCs w:val="24"/>
        </w:rPr>
        <w:t xml:space="preserve">The </w:t>
      </w:r>
      <w:r w:rsidRPr="00306C1A">
        <w:rPr>
          <w:rStyle w:val="Emphasis"/>
          <w:sz w:val="24"/>
          <w:szCs w:val="24"/>
          <w:highlight w:val="green"/>
        </w:rPr>
        <w:t xml:space="preserve">outside of normative space is where knowledge </w:t>
      </w:r>
      <w:r w:rsidRPr="00B64345">
        <w:rPr>
          <w:rStyle w:val="Emphasis"/>
          <w:sz w:val="24"/>
          <w:szCs w:val="24"/>
        </w:rPr>
        <w:t xml:space="preserve">produced about Black people </w:t>
      </w:r>
      <w:r w:rsidRPr="00306C1A">
        <w:rPr>
          <w:rStyle w:val="Emphasis"/>
          <w:sz w:val="24"/>
          <w:szCs w:val="24"/>
          <w:highlight w:val="green"/>
        </w:rPr>
        <w:t>must begin</w:t>
      </w:r>
      <w:r w:rsidRPr="00306C1A">
        <w:rPr>
          <w:rStyle w:val="Emphasis"/>
          <w:highlight w:val="green"/>
        </w:rPr>
        <w:t>.</w:t>
      </w:r>
      <w:r w:rsidRPr="002D3E67">
        <w:rPr>
          <w:sz w:val="16"/>
        </w:rPr>
        <w:t xml:space="preserve"> However, the outside of normative space is largely imperceptible given that the methods used to understand space are unable to depict Black life outside of narrow antiblack frameworks. This tension between understanding Black worlds outside of violence and the lack of tools to do so prompts Woods (2002) to question whether scholars are even capable of understanding Black life. Woods states that “</w:t>
      </w:r>
      <w:r w:rsidRPr="002D3E67">
        <w:rPr>
          <w:rStyle w:val="StyleUnderline"/>
        </w:rPr>
        <w:t>the same tools that symbolize hope in the hands of the surgeon symbolize necrophilia in the hands of the coroner</w:t>
      </w:r>
      <w:r w:rsidRPr="002D3E67">
        <w:rPr>
          <w:sz w:val="16"/>
        </w:rPr>
        <w:t>” (63). What emerges through Woods is a consideration of whether the same methods used to understand Black subjection can be used to understand Black people beyond domination. I argue that unknowability allows scholars to consider Black subjugation in ways that domination is not the sole focus. Therefore, unknowability allows Black geographies to function as an intervention that calls into question the very basis of academic inquiry, which is, can Black lives be fully understood? Are Black lives knowable</w:t>
      </w:r>
      <w:r w:rsidRPr="00B64345">
        <w:rPr>
          <w:sz w:val="16"/>
        </w:rPr>
        <w:t xml:space="preserve">? </w:t>
      </w:r>
      <w:r w:rsidRPr="00B64345">
        <w:rPr>
          <w:rStyle w:val="StyleUnderline"/>
        </w:rPr>
        <w:t xml:space="preserve">Centering </w:t>
      </w:r>
      <w:r w:rsidRPr="00306C1A">
        <w:rPr>
          <w:rStyle w:val="Emphasis"/>
          <w:highlight w:val="green"/>
        </w:rPr>
        <w:t>what we do not know</w:t>
      </w:r>
      <w:r w:rsidRPr="00306C1A">
        <w:rPr>
          <w:rStyle w:val="StyleUnderline"/>
          <w:highlight w:val="green"/>
        </w:rPr>
        <w:t xml:space="preserve"> is fundamental to </w:t>
      </w:r>
      <w:r w:rsidRPr="004C2648">
        <w:rPr>
          <w:rStyle w:val="StyleUnderline"/>
        </w:rPr>
        <w:t>unknowability being</w:t>
      </w:r>
      <w:r w:rsidRPr="002D3E67">
        <w:rPr>
          <w:rStyle w:val="StyleUnderline"/>
        </w:rPr>
        <w:t xml:space="preserve"> a productive site of inquiry.</w:t>
      </w:r>
      <w:r w:rsidRPr="002D3E67">
        <w:rPr>
          <w:sz w:val="16"/>
        </w:rPr>
        <w:t xml:space="preserve"> As such, </w:t>
      </w:r>
      <w:r w:rsidRPr="002D3E67">
        <w:rPr>
          <w:rStyle w:val="StyleUnderline"/>
        </w:rPr>
        <w:t>how does what we do not know and cannot know about Black women create another set of questions and scholarly engagements?</w:t>
      </w:r>
    </w:p>
    <w:p w14:paraId="726416EA" w14:textId="77777777" w:rsidR="004C52ED" w:rsidRDefault="004C52ED" w:rsidP="004C52ED">
      <w:pPr>
        <w:rPr>
          <w:sz w:val="16"/>
        </w:rPr>
      </w:pPr>
      <w:r w:rsidRPr="004C2648">
        <w:rPr>
          <w:rStyle w:val="StyleUnderline"/>
        </w:rPr>
        <w:t xml:space="preserve">To materialize unknowability as </w:t>
      </w:r>
      <w:r w:rsidRPr="00306C1A">
        <w:rPr>
          <w:rStyle w:val="StyleUnderline"/>
          <w:highlight w:val="green"/>
        </w:rPr>
        <w:t xml:space="preserve">an </w:t>
      </w:r>
      <w:r w:rsidRPr="00306C1A">
        <w:rPr>
          <w:rStyle w:val="Emphasis"/>
          <w:highlight w:val="green"/>
        </w:rPr>
        <w:t>alternative framework</w:t>
      </w:r>
      <w:r w:rsidRPr="002D3E67">
        <w:rPr>
          <w:rStyle w:val="StyleUnderline"/>
        </w:rPr>
        <w:t xml:space="preserve"> based on not knowing, Black feminists use the dyadic framework of invisibility and visibility</w:t>
      </w:r>
      <w:r w:rsidRPr="002D3E67">
        <w:rPr>
          <w:sz w:val="16"/>
        </w:rPr>
        <w:t xml:space="preserve"> (Crenshaw, 1991; Dotson, 2017; Hartman, 2018; McKittrick, 2014; Spillers, 19870). </w:t>
      </w:r>
      <w:r w:rsidRPr="002D3E67">
        <w:rPr>
          <w:rStyle w:val="StyleUnderline"/>
        </w:rPr>
        <w:t>This framework underscores that scholarship must reckon with the conditions presented when Black women are brought from invisibility to visibility</w:t>
      </w:r>
      <w:r w:rsidRPr="002D3E67">
        <w:rPr>
          <w:sz w:val="16"/>
        </w:rPr>
        <w:t xml:space="preserve">. </w:t>
      </w:r>
    </w:p>
    <w:p w14:paraId="04CFFD15" w14:textId="77777777" w:rsidR="004C52ED" w:rsidRPr="0097022D" w:rsidRDefault="004C52ED" w:rsidP="004C52ED"/>
    <w:p w14:paraId="3A2CBBA9" w14:textId="77777777" w:rsidR="004C52ED" w:rsidRPr="00872C30" w:rsidRDefault="004C52ED" w:rsidP="004C52ED">
      <w:pPr>
        <w:pStyle w:val="Heading4"/>
      </w:pPr>
      <w:r>
        <w:t xml:space="preserve">4. </w:t>
      </w:r>
      <w:r w:rsidRPr="00872C30">
        <w:rPr>
          <w:u w:val="single"/>
        </w:rPr>
        <w:t>INNOCENT AMUSEMENT DA</w:t>
      </w:r>
      <w:r>
        <w:t xml:space="preserve"> – Their calls for fairness ask us to devote our labor to the education they deem as valuable. Their arguments about the TVA or switch side showcase how they MANAGE the presence of Black life. Saying “Endorse your identity on the Neg” and “You can BUT in this way” gives them the power to dictate what time and places are acceptable for Black sociality. </w:t>
      </w:r>
    </w:p>
    <w:p w14:paraId="6128229A" w14:textId="77777777" w:rsidR="004C52ED" w:rsidRPr="005F720F" w:rsidRDefault="004C52ED" w:rsidP="004C52ED">
      <w:pPr>
        <w:rPr>
          <w:rFonts w:asciiTheme="minorHAnsi" w:hAnsiTheme="minorHAnsi" w:cstheme="minorHAnsi"/>
          <w:sz w:val="16"/>
        </w:rPr>
      </w:pPr>
      <w:r w:rsidRPr="005F720F">
        <w:rPr>
          <w:rStyle w:val="Style13ptBold"/>
          <w:rFonts w:asciiTheme="minorHAnsi" w:hAnsiTheme="minorHAnsi" w:cstheme="minorHAnsi"/>
        </w:rPr>
        <w:t>Hartman 97</w:t>
      </w:r>
      <w:r>
        <w:rPr>
          <w:rStyle w:val="Style13ptBold"/>
          <w:rFonts w:asciiTheme="minorHAnsi" w:hAnsiTheme="minorHAnsi" w:cstheme="minorHAnsi"/>
        </w:rPr>
        <w:t xml:space="preserve"> [</w:t>
      </w:r>
      <w:r w:rsidRPr="005F720F">
        <w:rPr>
          <w:rFonts w:asciiTheme="minorHAnsi" w:hAnsiTheme="minorHAnsi" w:cstheme="minorHAnsi"/>
        </w:rPr>
        <w:t xml:space="preserve"> </w:t>
      </w:r>
      <w:r w:rsidRPr="00946CEB">
        <w:rPr>
          <w:rStyle w:val="Style13ptBold"/>
          <w:szCs w:val="26"/>
        </w:rPr>
        <w:t xml:space="preserve">Saidiya Hartman received a BA from Weslyan University and a PhD from Yale University. </w:t>
      </w:r>
      <w:r>
        <w:rPr>
          <w:rStyle w:val="Style13ptBold"/>
          <w:szCs w:val="26"/>
        </w:rPr>
        <w:t xml:space="preserve">She is a professor of English and Comparative Literature at Columbia University. She has been a McArthur Fellow, Guggenheim fellow, Cullman fellow, and Fulbright </w:t>
      </w:r>
      <w:r w:rsidRPr="00185F9C">
        <w:rPr>
          <w:rStyle w:val="Style13ptBold"/>
          <w:szCs w:val="26"/>
        </w:rPr>
        <w:t>Scholar</w:t>
      </w:r>
      <w:r>
        <w:rPr>
          <w:rStyle w:val="Style13ptBold"/>
          <w:szCs w:val="26"/>
        </w:rPr>
        <w:t xml:space="preserve">. </w:t>
      </w:r>
      <w:r w:rsidRPr="00185F9C">
        <w:rPr>
          <w:rFonts w:asciiTheme="minorHAnsi" w:hAnsiTheme="minorHAnsi" w:cstheme="minorHAnsi"/>
          <w:i/>
          <w:szCs w:val="26"/>
        </w:rPr>
        <w:t xml:space="preserve">Scenes of Subjection </w:t>
      </w:r>
      <w:r w:rsidRPr="00185F9C">
        <w:rPr>
          <w:rFonts w:asciiTheme="minorHAnsi" w:hAnsiTheme="minorHAnsi" w:cstheme="minorHAnsi"/>
          <w:szCs w:val="26"/>
        </w:rPr>
        <w:t>p. 42. Oxford University Press 199</w:t>
      </w:r>
      <w:r>
        <w:rPr>
          <w:rFonts w:asciiTheme="minorHAnsi" w:hAnsiTheme="minorHAnsi" w:cstheme="minorHAnsi"/>
          <w:szCs w:val="26"/>
        </w:rPr>
        <w:t>7]</w:t>
      </w:r>
    </w:p>
    <w:p w14:paraId="5BC4507A" w14:textId="77777777" w:rsidR="004C52ED" w:rsidRDefault="004C52ED" w:rsidP="004C52ED">
      <w:pPr>
        <w:rPr>
          <w:rFonts w:asciiTheme="minorHAnsi" w:hAnsiTheme="minorHAnsi" w:cstheme="minorHAnsi"/>
          <w:sz w:val="16"/>
        </w:rPr>
      </w:pPr>
      <w:r w:rsidRPr="00185F9C">
        <w:rPr>
          <w:rStyle w:val="StyleUnderline"/>
          <w:rFonts w:asciiTheme="minorHAnsi" w:hAnsiTheme="minorHAnsi" w:cstheme="minorHAnsi"/>
        </w:rPr>
        <w:t xml:space="preserve">Behind </w:t>
      </w:r>
      <w:r w:rsidRPr="00CC1EAF">
        <w:rPr>
          <w:rStyle w:val="StyleUnderline"/>
          <w:rFonts w:asciiTheme="minorHAnsi" w:hAnsiTheme="minorHAnsi" w:cstheme="minorHAnsi"/>
        </w:rPr>
        <w:t>the facade of innocent amusements lay the violence the master class assiduously denied</w:t>
      </w:r>
      <w:r w:rsidRPr="00CC1EAF">
        <w:rPr>
          <w:rFonts w:asciiTheme="minorHAnsi" w:hAnsiTheme="minorHAnsi" w:cstheme="minorHAnsi"/>
          <w:sz w:val="16"/>
        </w:rPr>
        <w:t>; but what</w:t>
      </w:r>
      <w:r w:rsidRPr="00185F9C">
        <w:rPr>
          <w:rFonts w:asciiTheme="minorHAnsi" w:hAnsiTheme="minorHAnsi" w:cstheme="minorHAnsi"/>
          <w:sz w:val="16"/>
        </w:rPr>
        <w:t xml:space="preserve"> else could jigs danced in command performances be but the gentle indices of domination? </w:t>
      </w:r>
      <w:r w:rsidRPr="00306C1A">
        <w:rPr>
          <w:rStyle w:val="StyleUnderline"/>
          <w:rFonts w:asciiTheme="minorHAnsi" w:hAnsiTheme="minorHAnsi" w:cstheme="minorHAnsi"/>
          <w:highlight w:val="green"/>
        </w:rPr>
        <w:t>It was</w:t>
      </w:r>
      <w:r w:rsidRPr="00185F9C">
        <w:rPr>
          <w:rStyle w:val="StyleUnderline"/>
          <w:rFonts w:asciiTheme="minorHAnsi" w:hAnsiTheme="minorHAnsi" w:cstheme="minorHAnsi"/>
        </w:rPr>
        <w:t xml:space="preserve"> as much the </w:t>
      </w:r>
      <w:r w:rsidRPr="00306C1A">
        <w:rPr>
          <w:rStyle w:val="StyleUnderline"/>
          <w:rFonts w:asciiTheme="minorHAnsi" w:hAnsiTheme="minorHAnsi" w:cstheme="minorHAnsi"/>
          <w:highlight w:val="green"/>
        </w:rPr>
        <w:t>duty of slaves "to devote themselves to the pleasure of their masters'</w:t>
      </w:r>
      <w:r w:rsidRPr="00185F9C">
        <w:rPr>
          <w:rFonts w:asciiTheme="minorHAnsi" w:hAnsiTheme="minorHAnsi" w:cstheme="minorHAnsi"/>
          <w:sz w:val="16"/>
        </w:rPr>
        <w:t xml:space="preserve"> ~ </w:t>
      </w:r>
      <w:r w:rsidRPr="00185F9C">
        <w:rPr>
          <w:rStyle w:val="StyleUnderline"/>
          <w:rFonts w:asciiTheme="minorHAnsi" w:hAnsiTheme="minorHAnsi" w:cstheme="minorHAnsi"/>
        </w:rPr>
        <w:t xml:space="preserve">as </w:t>
      </w:r>
      <w:r w:rsidRPr="00306C1A">
        <w:rPr>
          <w:rStyle w:val="StyleUnderline"/>
          <w:rFonts w:asciiTheme="minorHAnsi" w:hAnsiTheme="minorHAnsi" w:cstheme="minorHAnsi"/>
          <w:highlight w:val="green"/>
        </w:rPr>
        <w:t>to work for the master's benefit</w:t>
      </w:r>
      <w:r w:rsidRPr="00185F9C">
        <w:rPr>
          <w:rFonts w:asciiTheme="minorHAnsi" w:hAnsiTheme="minorHAnsi" w:cstheme="minorHAnsi"/>
          <w:sz w:val="16"/>
        </w:rPr>
        <w:t xml:space="preserve">, commented Jacob Stroyer.95 He noted rather cryptically that "no one can describe the intense emotion in the negro's soul on these occasions when they were trying to please their masters and mistresses.'~96 </w:t>
      </w:r>
      <w:r w:rsidRPr="00185F9C">
        <w:rPr>
          <w:rStyle w:val="StyleUnderline"/>
          <w:rFonts w:asciiTheme="minorHAnsi" w:hAnsiTheme="minorHAnsi" w:cstheme="minorHAnsi"/>
        </w:rPr>
        <w:t xml:space="preserve">Such </w:t>
      </w:r>
      <w:r w:rsidRPr="00306C1A">
        <w:rPr>
          <w:rStyle w:val="StyleUnderline"/>
          <w:rFonts w:asciiTheme="minorHAnsi" w:hAnsiTheme="minorHAnsi" w:cstheme="minorHAnsi"/>
          <w:highlight w:val="green"/>
        </w:rPr>
        <w:t xml:space="preserve">performances cast the slave as contented bondsman </w:t>
      </w:r>
      <w:r w:rsidRPr="00CC1EAF">
        <w:rPr>
          <w:rStyle w:val="StyleUnderline"/>
          <w:rFonts w:asciiTheme="minorHAnsi" w:hAnsiTheme="minorHAnsi" w:cstheme="minorHAnsi"/>
        </w:rPr>
        <w:t>and elide the difference between volition and violation</w:t>
      </w:r>
      <w:r w:rsidRPr="00CC1EAF">
        <w:rPr>
          <w:rFonts w:asciiTheme="minorHAnsi" w:hAnsiTheme="minorHAnsi" w:cstheme="minorHAnsi"/>
          <w:sz w:val="16"/>
        </w:rPr>
        <w:t>. However, as Northrup's narrative indicated, t</w:t>
      </w:r>
      <w:r w:rsidRPr="00185F9C">
        <w:rPr>
          <w:rFonts w:asciiTheme="minorHAnsi" w:hAnsiTheme="minorHAnsi" w:cstheme="minorHAnsi"/>
          <w:sz w:val="16"/>
        </w:rPr>
        <w:t xml:space="preserve">he contented slave appeared only after he had been whipped into subjection. In short, Sambo did not engender the stage craftof slavery, as apologists would have it, but was one of its effects. </w:t>
      </w:r>
      <w:r w:rsidRPr="00185F9C">
        <w:rPr>
          <w:rStyle w:val="StyleUnderline"/>
          <w:rFonts w:asciiTheme="minorHAnsi" w:hAnsiTheme="minorHAnsi" w:cstheme="minorHAnsi"/>
        </w:rPr>
        <w:t>In the effort to cultivate docile and dutiful slaves, slaveholders promoted the slaves' "</w:t>
      </w:r>
      <w:r w:rsidRPr="00185F9C">
        <w:rPr>
          <w:rStyle w:val="Emphasis"/>
          <w:rFonts w:asciiTheme="minorHAnsi" w:hAnsiTheme="minorHAnsi" w:cstheme="minorHAnsi"/>
        </w:rPr>
        <w:t>natural gaiety" by "all allowable means."</w:t>
      </w:r>
      <w:r w:rsidRPr="00185F9C">
        <w:rPr>
          <w:rFonts w:asciiTheme="minorHAnsi" w:hAnsiTheme="minorHAnsi" w:cstheme="minorHAnsi"/>
          <w:sz w:val="16"/>
        </w:rPr>
        <w:t xml:space="preserve"> </w:t>
      </w:r>
      <w:r w:rsidRPr="00306C1A">
        <w:rPr>
          <w:rStyle w:val="StyleUnderline"/>
          <w:rFonts w:asciiTheme="minorHAnsi" w:hAnsiTheme="minorHAnsi" w:cstheme="minorHAnsi"/>
          <w:highlight w:val="green"/>
        </w:rPr>
        <w:t>Innocent amusements were designed to</w:t>
      </w:r>
      <w:r w:rsidRPr="00185F9C">
        <w:rPr>
          <w:rStyle w:val="StyleUnderline"/>
          <w:rFonts w:asciiTheme="minorHAnsi" w:hAnsiTheme="minorHAnsi" w:cstheme="minorHAnsi"/>
        </w:rPr>
        <w:t xml:space="preserve"> promote gaiety by prudent means, </w:t>
      </w:r>
      <w:r w:rsidRPr="00306C1A">
        <w:rPr>
          <w:rStyle w:val="StyleUnderline"/>
          <w:rFonts w:asciiTheme="minorHAnsi" w:hAnsiTheme="minorHAnsi" w:cstheme="minorHAnsi"/>
          <w:highlight w:val="green"/>
        </w:rPr>
        <w:t>ameliorate the</w:t>
      </w:r>
      <w:r w:rsidRPr="00185F9C">
        <w:rPr>
          <w:rStyle w:val="StyleUnderline"/>
          <w:rFonts w:asciiTheme="minorHAnsi" w:hAnsiTheme="minorHAnsi" w:cstheme="minorHAnsi"/>
        </w:rPr>
        <w:t xml:space="preserve"> harsh </w:t>
      </w:r>
      <w:r w:rsidRPr="00306C1A">
        <w:rPr>
          <w:rStyle w:val="StyleUnderline"/>
          <w:rFonts w:asciiTheme="minorHAnsi" w:hAnsiTheme="minorHAnsi" w:cstheme="minorHAnsi"/>
          <w:highlight w:val="green"/>
        </w:rPr>
        <w:t>conditions of slavery, make the body more productive</w:t>
      </w:r>
      <w:r w:rsidRPr="00185F9C">
        <w:rPr>
          <w:rStyle w:val="StyleUnderline"/>
          <w:rFonts w:asciiTheme="minorHAnsi" w:hAnsiTheme="minorHAnsi" w:cstheme="minorHAnsi"/>
        </w:rPr>
        <w:t xml:space="preserve"> and tractable, and secure the submission of the enslaved by the successful harnessing of the body</w:t>
      </w:r>
      <w:r w:rsidRPr="00185F9C">
        <w:rPr>
          <w:rFonts w:asciiTheme="minorHAnsi" w:hAnsiTheme="minorHAnsi" w:cstheme="minorHAnsi"/>
          <w:sz w:val="16"/>
        </w:rPr>
        <w:t>. In effect</w:t>
      </w:r>
      <w:r w:rsidRPr="00306C1A">
        <w:rPr>
          <w:rFonts w:asciiTheme="minorHAnsi" w:hAnsiTheme="minorHAnsi" w:cstheme="minorHAnsi"/>
          <w:sz w:val="16"/>
          <w:highlight w:val="green"/>
        </w:rPr>
        <w:t xml:space="preserve">, </w:t>
      </w:r>
      <w:r w:rsidRPr="00306C1A">
        <w:rPr>
          <w:rStyle w:val="Emphasis"/>
          <w:rFonts w:asciiTheme="minorHAnsi" w:hAnsiTheme="minorHAnsi" w:cstheme="minorHAnsi"/>
          <w:highlight w:val="green"/>
        </w:rPr>
        <w:t>plantation ceremony endeavored to make discipline a pleasur</w:t>
      </w:r>
      <w:r w:rsidRPr="00185F9C">
        <w:rPr>
          <w:rStyle w:val="Emphasis"/>
          <w:rFonts w:asciiTheme="minorHAnsi" w:hAnsiTheme="minorHAnsi" w:cstheme="minorHAnsi"/>
        </w:rPr>
        <w:t>e</w:t>
      </w:r>
      <w:r w:rsidRPr="00185F9C">
        <w:rPr>
          <w:rFonts w:asciiTheme="minorHAnsi" w:hAnsiTheme="minorHAnsi" w:cstheme="minorHAnsi"/>
          <w:sz w:val="16"/>
        </w:rPr>
        <w:t xml:space="preserve">, and vice versa.?" Innocent amusements supplemented other methods of managing the slave body. According to Douglass, these ostensibly benevolent forms of management were designed to better secure "the ends of injustice and oppression. ··'98 In fact, </w:t>
      </w:r>
      <w:r w:rsidRPr="00185F9C">
        <w:rPr>
          <w:rStyle w:val="Emphasis"/>
          <w:rFonts w:asciiTheme="minorHAnsi" w:hAnsiTheme="minorHAnsi" w:cstheme="minorHAnsi"/>
        </w:rPr>
        <w:t xml:space="preserve">such </w:t>
      </w:r>
      <w:r w:rsidRPr="00306C1A">
        <w:rPr>
          <w:rStyle w:val="Emphasis"/>
          <w:rFonts w:asciiTheme="minorHAnsi" w:hAnsiTheme="minorHAnsi" w:cstheme="minorHAnsi"/>
          <w:highlight w:val="green"/>
        </w:rPr>
        <w:t>diversions were an important element of</w:t>
      </w:r>
      <w:r w:rsidRPr="00185F9C">
        <w:rPr>
          <w:rStyle w:val="Emphasis"/>
          <w:rFonts w:asciiTheme="minorHAnsi" w:hAnsiTheme="minorHAnsi" w:cstheme="minorHAnsi"/>
        </w:rPr>
        <w:t xml:space="preserve"> plantation </w:t>
      </w:r>
      <w:r w:rsidRPr="00306C1A">
        <w:rPr>
          <w:rStyle w:val="Emphasis"/>
          <w:rFonts w:asciiTheme="minorHAnsi" w:hAnsiTheme="minorHAnsi" w:cstheme="minorHAnsi"/>
          <w:highlight w:val="green"/>
        </w:rPr>
        <w:t>management</w:t>
      </w:r>
      <w:r w:rsidRPr="00185F9C">
        <w:rPr>
          <w:rFonts w:asciiTheme="minorHAnsi" w:hAnsiTheme="minorHAnsi" w:cstheme="minorHAnsi"/>
          <w:sz w:val="16"/>
        </w:rPr>
        <w:t xml:space="preserve">, </w:t>
      </w:r>
      <w:r w:rsidRPr="00185F9C">
        <w:rPr>
          <w:rStyle w:val="Emphasis"/>
          <w:rFonts w:asciiTheme="minorHAnsi" w:hAnsiTheme="minorHAnsi" w:cstheme="minorHAnsi"/>
        </w:rPr>
        <w:t xml:space="preserve">as </w:t>
      </w:r>
      <w:r w:rsidRPr="00306C1A">
        <w:rPr>
          <w:rStyle w:val="Emphasis"/>
          <w:rFonts w:asciiTheme="minorHAnsi" w:hAnsiTheme="minorHAnsi" w:cstheme="minorHAnsi"/>
          <w:highlight w:val="green"/>
        </w:rPr>
        <w:t>the internalization of discipline and reward was</w:t>
      </w:r>
      <w:r w:rsidRPr="00185F9C">
        <w:rPr>
          <w:rStyle w:val="Emphasis"/>
          <w:rFonts w:asciiTheme="minorHAnsi" w:hAnsiTheme="minorHAnsi" w:cstheme="minorHAnsi"/>
        </w:rPr>
        <w:t xml:space="preserve"> considered </w:t>
      </w:r>
      <w:r w:rsidRPr="00CC1EAF">
        <w:rPr>
          <w:rStyle w:val="Emphasis"/>
          <w:rFonts w:asciiTheme="minorHAnsi" w:hAnsiTheme="minorHAnsi" w:cstheme="minorHAnsi"/>
          <w:highlight w:val="green"/>
        </w:rPr>
        <w:t xml:space="preserve">essential to </w:t>
      </w:r>
      <w:r w:rsidRPr="00306C1A">
        <w:rPr>
          <w:rStyle w:val="Emphasis"/>
          <w:rFonts w:asciiTheme="minorHAnsi" w:hAnsiTheme="minorHAnsi" w:cstheme="minorHAnsi"/>
          <w:highlight w:val="green"/>
        </w:rPr>
        <w:t>the</w:t>
      </w:r>
      <w:r w:rsidRPr="00185F9C">
        <w:rPr>
          <w:rStyle w:val="Emphasis"/>
          <w:rFonts w:asciiTheme="minorHAnsi" w:hAnsiTheme="minorHAnsi" w:cstheme="minorHAnsi"/>
        </w:rPr>
        <w:t xml:space="preserve"> good order of the </w:t>
      </w:r>
      <w:r w:rsidRPr="00306C1A">
        <w:rPr>
          <w:rStyle w:val="Emphasis"/>
          <w:rFonts w:asciiTheme="minorHAnsi" w:hAnsiTheme="minorHAnsi" w:cstheme="minorHAnsi"/>
          <w:highlight w:val="green"/>
        </w:rPr>
        <w:t>plantation</w:t>
      </w:r>
      <w:r w:rsidRPr="00185F9C">
        <w:rPr>
          <w:rFonts w:asciiTheme="minorHAnsi" w:hAnsiTheme="minorHAnsi" w:cstheme="minorHAnsi"/>
          <w:sz w:val="16"/>
        </w:rPr>
        <w:t>, for the ideal model of plantation management stressed humanity and duty, Prizewinning essays on the ideals of management held that "Industry and good conduct should be encouraged [and] the taste for innocent amusements gratified. "99 These designs for mastery troubled distinctions between leisure and labor and employed an extensive notion of discipline that included everything from the task system to the modes of singing allowed in the field. As one planter commented, "</w:t>
      </w:r>
      <w:r w:rsidRPr="00185F9C">
        <w:rPr>
          <w:rStyle w:val="StyleUnderline"/>
          <w:rFonts w:asciiTheme="minorHAnsi" w:hAnsiTheme="minorHAnsi" w:cstheme="minorHAnsi"/>
        </w:rPr>
        <w:t>When at work, I have no objection to their whistling or singing some lively tune, but no drawling tunes are allowed in the field, for their motions are almost certain to keep time with the music</w:t>
      </w:r>
      <w:r w:rsidRPr="00185F9C">
        <w:rPr>
          <w:rFonts w:asciiTheme="minorHAnsi" w:hAnsiTheme="minorHAnsi" w:cstheme="minorHAnsi"/>
          <w:sz w:val="16"/>
        </w:rPr>
        <w:t>." 100 In light of these remarks</w:t>
      </w:r>
      <w:r w:rsidRPr="00185F9C">
        <w:rPr>
          <w:rStyle w:val="Emphasis"/>
          <w:rFonts w:asciiTheme="minorHAnsi" w:hAnsiTheme="minorHAnsi" w:cstheme="minorHAnsi"/>
        </w:rPr>
        <w:t>, it is clear that productive diversions were also a means of cultivating particular forms of conduct</w:t>
      </w:r>
      <w:r w:rsidRPr="00185F9C">
        <w:rPr>
          <w:rFonts w:asciiTheme="minorHAnsi" w:hAnsiTheme="minorHAnsi" w:cstheme="minorHAnsi"/>
          <w:sz w:val="16"/>
        </w:rPr>
        <w:t xml:space="preserve">. In this case, </w:t>
      </w:r>
      <w:r w:rsidRPr="00185F9C">
        <w:rPr>
          <w:rStyle w:val="StyleUnderline"/>
          <w:rFonts w:asciiTheme="minorHAnsi" w:hAnsiTheme="minorHAnsi" w:cstheme="minorHAnsi"/>
        </w:rPr>
        <w:t>power extended itself in the form of recreation. By encouraging entertainment</w:t>
      </w:r>
      <w:r w:rsidRPr="00185F9C">
        <w:rPr>
          <w:rFonts w:asciiTheme="minorHAnsi" w:hAnsiTheme="minorHAnsi" w:cstheme="minorHAnsi"/>
          <w:sz w:val="16"/>
        </w:rPr>
        <w:t xml:space="preserve">, </w:t>
      </w:r>
      <w:r w:rsidRPr="00306C1A">
        <w:rPr>
          <w:rStyle w:val="StyleUnderline"/>
          <w:rFonts w:asciiTheme="minorHAnsi" w:hAnsiTheme="minorHAnsi" w:cstheme="minorHAnsi"/>
          <w:highlight w:val="green"/>
        </w:rPr>
        <w:t>the master class sought to</w:t>
      </w:r>
      <w:r w:rsidRPr="00185F9C">
        <w:rPr>
          <w:rStyle w:val="StyleUnderline"/>
          <w:rFonts w:asciiTheme="minorHAnsi" w:hAnsiTheme="minorHAnsi" w:cstheme="minorHAnsi"/>
        </w:rPr>
        <w:t xml:space="preserve"> cultivate hegemony, harness pleasure as a productive force, and </w:t>
      </w:r>
      <w:r w:rsidRPr="00306C1A">
        <w:rPr>
          <w:rStyle w:val="Emphasis"/>
          <w:rFonts w:asciiTheme="minorHAnsi" w:hAnsiTheme="minorHAnsi" w:cstheme="minorHAnsi"/>
          <w:highlight w:val="green"/>
        </w:rPr>
        <w:t>regulate the modes of permitted expression</w:t>
      </w:r>
      <w:r w:rsidRPr="00306C1A">
        <w:rPr>
          <w:rFonts w:asciiTheme="minorHAnsi" w:hAnsiTheme="minorHAnsi" w:cstheme="minorHAnsi"/>
          <w:sz w:val="16"/>
          <w:highlight w:val="green"/>
        </w:rPr>
        <w:t xml:space="preserve">. </w:t>
      </w:r>
      <w:r w:rsidRPr="00306C1A">
        <w:rPr>
          <w:rStyle w:val="StyleUnderline"/>
          <w:rFonts w:asciiTheme="minorHAnsi" w:hAnsiTheme="minorHAnsi" w:cstheme="minorHAnsi"/>
          <w:highlight w:val="green"/>
        </w:rPr>
        <w:t>Slave owners managed amusements as they did labor</w:t>
      </w:r>
      <w:r w:rsidRPr="00185F9C">
        <w:rPr>
          <w:rStyle w:val="StyleUnderline"/>
          <w:rFonts w:asciiTheme="minorHAnsi" w:hAnsiTheme="minorHAnsi" w:cstheme="minorHAnsi"/>
        </w:rPr>
        <w:t>, with a keen eye toward discipline</w:t>
      </w:r>
      <w:r w:rsidRPr="00185F9C">
        <w:rPr>
          <w:rFonts w:asciiTheme="minorHAnsi" w:hAnsiTheme="minorHAnsi" w:cstheme="minorHAnsi"/>
          <w:sz w:val="16"/>
        </w:rPr>
        <w:t>. According to Guion Griffis Johnson, promoting fun and frolic could alleviate unrest: "One South Carolina planter who was having trouble disciplining his slaves supplied his people with fiddle and drums and ''promoted dancing.' To his gratification the ill temper of the slaves disappeared and the peace was once more established on the plantation." 101 Nonetheless, the diversions the planter considered as placating ill temper created conflicts no less unsettling. When slaves were required to perform before the master and even when they eagerly partook of entertainment, such pleasures were tempered by their fettered condition and the ever threatening exercise of the master's power.</w:t>
      </w:r>
    </w:p>
    <w:p w14:paraId="77645BD6" w14:textId="77777777" w:rsidR="001155D5" w:rsidRPr="001155D5" w:rsidRDefault="001155D5" w:rsidP="001155D5"/>
    <w:p w14:paraId="63B86CB6" w14:textId="26DE1C59" w:rsidR="001155D5" w:rsidRDefault="001155D5" w:rsidP="001155D5">
      <w:pPr>
        <w:pStyle w:val="Heading2"/>
      </w:pPr>
      <w:r>
        <w:lastRenderedPageBreak/>
        <w:t xml:space="preserve">Cap </w:t>
      </w:r>
      <w:r w:rsidR="00196AD1">
        <w:t>K</w:t>
      </w:r>
    </w:p>
    <w:p w14:paraId="224F6148" w14:textId="77777777" w:rsidR="00196AD1" w:rsidRPr="0035259F" w:rsidRDefault="00196AD1" w:rsidP="00196AD1">
      <w:pPr>
        <w:pStyle w:val="Heading4"/>
        <w:rPr>
          <w:rFonts w:asciiTheme="minorHAnsi" w:hAnsiTheme="minorHAnsi" w:cstheme="minorHAnsi"/>
          <w:color w:val="000000" w:themeColor="text1"/>
        </w:rPr>
      </w:pPr>
      <w:r>
        <w:rPr>
          <w:rFonts w:asciiTheme="minorHAnsi" w:hAnsiTheme="minorHAnsi" w:cstheme="minorHAnsi"/>
          <w:color w:val="000000" w:themeColor="text1"/>
        </w:rPr>
        <w:t xml:space="preserve">2. </w:t>
      </w:r>
      <w:r w:rsidRPr="0035259F">
        <w:rPr>
          <w:rFonts w:asciiTheme="minorHAnsi" w:hAnsiTheme="minorHAnsi" w:cstheme="minorHAnsi"/>
          <w:color w:val="000000" w:themeColor="text1"/>
        </w:rPr>
        <w:t xml:space="preserve">You should prefer an analytic of </w:t>
      </w:r>
      <w:r w:rsidRPr="0035259F">
        <w:rPr>
          <w:rFonts w:asciiTheme="minorHAnsi" w:hAnsiTheme="minorHAnsi" w:cstheme="minorHAnsi"/>
          <w:i/>
          <w:color w:val="000000" w:themeColor="text1"/>
          <w:u w:val="single"/>
        </w:rPr>
        <w:t>fungibility</w:t>
      </w:r>
      <w:r w:rsidRPr="0035259F">
        <w:rPr>
          <w:rFonts w:asciiTheme="minorHAnsi" w:hAnsiTheme="minorHAnsi" w:cstheme="minorHAnsi"/>
          <w:color w:val="000000" w:themeColor="text1"/>
        </w:rPr>
        <w:t xml:space="preserve"> to an analytic of </w:t>
      </w:r>
      <w:r w:rsidRPr="0035259F">
        <w:rPr>
          <w:rFonts w:asciiTheme="minorHAnsi" w:hAnsiTheme="minorHAnsi" w:cstheme="minorHAnsi"/>
          <w:i/>
          <w:color w:val="000000" w:themeColor="text1"/>
          <w:u w:val="single"/>
        </w:rPr>
        <w:t>labor</w:t>
      </w:r>
      <w:r w:rsidRPr="0035259F">
        <w:rPr>
          <w:rFonts w:asciiTheme="minorHAnsi" w:hAnsiTheme="minorHAnsi" w:cstheme="minorHAnsi"/>
          <w:color w:val="000000" w:themeColor="text1"/>
        </w:rPr>
        <w:t xml:space="preserve"> –– analyzing blackness through “labor” results in liberal discourses of “inclusion” into civil society </w:t>
      </w:r>
    </w:p>
    <w:p w14:paraId="5A53C7E5" w14:textId="77777777" w:rsidR="00196AD1" w:rsidRPr="00E17B8D" w:rsidRDefault="00196AD1" w:rsidP="00196AD1">
      <w:pPr>
        <w:rPr>
          <w:color w:val="000000" w:themeColor="text1"/>
        </w:rPr>
      </w:pPr>
      <w:r w:rsidRPr="00E17B8D">
        <w:rPr>
          <w:b/>
          <w:bCs/>
        </w:rPr>
        <w:t>King 14 [</w:t>
      </w:r>
      <w:r w:rsidRPr="00E17B8D">
        <w:rPr>
          <w:color w:val="000000" w:themeColor="text1"/>
          <w:shd w:val="clear" w:color="auto" w:fill="FFFFFF"/>
        </w:rPr>
        <w:t xml:space="preserve">Tiffany King, associate professor in the College and Graduate School of Arts &amp; Sciences’ Department of Women, Gender and Sexuality Studies. </w:t>
      </w:r>
      <w:r>
        <w:rPr>
          <w:color w:val="000000" w:themeColor="text1"/>
          <w:shd w:val="clear" w:color="auto" w:fill="FFFFFF"/>
        </w:rPr>
        <w:t>Labor’s Aphasia: Toward Antiblackness as Constitutive to Settler Colonialism from Decolonization: Indigeneity, Education and Society. June 10</w:t>
      </w:r>
      <w:r w:rsidRPr="00E17B8D">
        <w:rPr>
          <w:color w:val="000000" w:themeColor="text1"/>
          <w:shd w:val="clear" w:color="auto" w:fill="FFFFFF"/>
          <w:vertAlign w:val="superscript"/>
        </w:rPr>
        <w:t>th</w:t>
      </w:r>
      <w:r>
        <w:rPr>
          <w:color w:val="000000" w:themeColor="text1"/>
          <w:shd w:val="clear" w:color="auto" w:fill="FFFFFF"/>
        </w:rPr>
        <w:t xml:space="preserve">, 2014 </w:t>
      </w:r>
      <w:r w:rsidRPr="00E17B8D">
        <w:rPr>
          <w:color w:val="000000" w:themeColor="text1"/>
          <w:shd w:val="clear" w:color="auto" w:fill="FFFFFF"/>
        </w:rPr>
        <w:t>https://decolonization.wordpress.com/2014/06/10/labors-aphasia-toward-antiblackness-as-constitutive-to-settler-colonialism/</w:t>
      </w:r>
      <w:r>
        <w:rPr>
          <w:color w:val="000000" w:themeColor="text1"/>
          <w:shd w:val="clear" w:color="auto" w:fill="FFFFFF"/>
        </w:rPr>
        <w:t xml:space="preserve">] </w:t>
      </w:r>
    </w:p>
    <w:p w14:paraId="5B2873A2" w14:textId="77777777" w:rsidR="00196AD1" w:rsidRPr="00E17B8D" w:rsidRDefault="00196AD1" w:rsidP="00196AD1">
      <w:pPr>
        <w:rPr>
          <w:u w:val="single"/>
        </w:rPr>
      </w:pPr>
      <w:r w:rsidRPr="00E17B8D">
        <w:rPr>
          <w:sz w:val="14"/>
          <w:szCs w:val="14"/>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E17B8D">
        <w:t> </w:t>
      </w:r>
      <w:r w:rsidRPr="00E17B8D">
        <w:rPr>
          <w:u w:val="single"/>
        </w:rPr>
        <w:t>I would like to take a moment to focus on the conceptual limits of labor as an epistemic frame for thinking about Blackness</w:t>
      </w:r>
      <w:r w:rsidRPr="00E17B8D">
        <w:t xml:space="preserve"> </w:t>
      </w:r>
      <w:r w:rsidRPr="00E17B8D">
        <w:rPr>
          <w:sz w:val="14"/>
          <w:szCs w:val="14"/>
        </w:rPr>
        <w:t xml:space="preserve">(as bodies and discourse) </w:t>
      </w:r>
      <w:r w:rsidRPr="00E17B8D">
        <w:rPr>
          <w:u w:val="single"/>
        </w:rPr>
        <w:t xml:space="preserve">and its relationship to settler colonialism. </w:t>
      </w:r>
      <w:r w:rsidRPr="00306C1A">
        <w:rPr>
          <w:highlight w:val="green"/>
          <w:u w:val="single"/>
        </w:rPr>
        <w:t>I am</w:t>
      </w:r>
      <w:r w:rsidRPr="00E17B8D">
        <w:rPr>
          <w:u w:val="single"/>
        </w:rPr>
        <w:t xml:space="preserve"> particularly </w:t>
      </w:r>
      <w:r w:rsidRPr="00306C1A">
        <w:rPr>
          <w:highlight w:val="green"/>
          <w:u w:val="single"/>
        </w:rPr>
        <w:t>concerned about the ways that Black labor may crowd out Black fungibility</w:t>
      </w:r>
      <w:r w:rsidRPr="00E17B8D">
        <w:rPr>
          <w:u w:val="single"/>
        </w:rPr>
        <w:t xml:space="preserve"> as a conceptual frame for thinking about Blackness within settler colonial discourses.</w:t>
      </w:r>
    </w:p>
    <w:p w14:paraId="39E8E6B8" w14:textId="77777777" w:rsidR="00196AD1" w:rsidRPr="002E7730" w:rsidRDefault="00196AD1" w:rsidP="00196AD1">
      <w:pPr>
        <w:rPr>
          <w:sz w:val="14"/>
          <w:szCs w:val="14"/>
        </w:rPr>
      </w:pPr>
      <w:r w:rsidRPr="002E7730">
        <w:rPr>
          <w:sz w:val="14"/>
          <w:szCs w:val="14"/>
        </w:rPr>
        <w:t>While many scholars who understand themselves as humanists have long ago conceded that strict or heavy-handed Marxian (political economic) analyses are generally impoverished and wanting; labor as an analytic persists. Indeed,</w:t>
      </w:r>
      <w:r w:rsidRPr="00E17B8D">
        <w:t xml:space="preserve"> </w:t>
      </w:r>
      <w:r w:rsidRPr="002E7730">
        <w:rPr>
          <w:u w:val="single"/>
        </w:rPr>
        <w:t>labor as a discourse, or what Shona Jackson would call a “metaphysics” and “ontoepistemology”—a way of living and a way of articulating this mode of living— still haunts our critical theories</w:t>
      </w:r>
      <w:r w:rsidRPr="00E17B8D">
        <w:t xml:space="preserve"> </w:t>
      </w:r>
      <w:r w:rsidRPr="002E7730">
        <w:rPr>
          <w:sz w:val="14"/>
          <w:szCs w:val="14"/>
        </w:rPr>
        <w:t>(Jackson, 2012, p. 217).[2] This is particularly true as scholars undertake the difficult work of understanding and naming how racialized people are situated within White settler colonial states. Configuring People of Color into the calculus of settler colonial relations is onerous and in fact laborious. It is especially difficult when trying to conceptualize the unique location of Blackness. I commend scholars for taking on this task.</w:t>
      </w:r>
    </w:p>
    <w:p w14:paraId="36E7E4A8" w14:textId="77777777" w:rsidR="00196AD1" w:rsidRPr="00945B1B" w:rsidRDefault="00196AD1" w:rsidP="00196AD1">
      <w:pPr>
        <w:rPr>
          <w:u w:val="single"/>
        </w:rPr>
      </w:pPr>
      <w:r w:rsidRPr="00945B1B">
        <w:rPr>
          <w:sz w:val="14"/>
          <w:szCs w:val="14"/>
        </w:rPr>
        <w:t>In order to do this cumbersome work,</w:t>
      </w:r>
      <w:r w:rsidRPr="00E17B8D">
        <w:t xml:space="preserve"> </w:t>
      </w:r>
      <w:r w:rsidRPr="002E7730">
        <w:rPr>
          <w:u w:val="single"/>
        </w:rPr>
        <w:t>scholars tend to rely on the tried-and-true rubric of labor. Labor becomes the site and mode of incorporating non-Black and non-Indigenous people into settler colonial relations in White settler nation-states.</w:t>
      </w:r>
      <w:r w:rsidRPr="00E17B8D">
        <w:t xml:space="preserve"> </w:t>
      </w:r>
      <w:r w:rsidRPr="00945B1B">
        <w:rPr>
          <w:sz w:val="14"/>
          <w:szCs w:val="14"/>
        </w:rPr>
        <w:t>People of Color scholars often rehearse histories of arrival as populations of coerced labor as a way of explaining their presence, as well as distance or proximity to the category of the Settler.</w:t>
      </w:r>
      <w:r w:rsidRPr="00E17B8D">
        <w:t xml:space="preserve"> </w:t>
      </w:r>
      <w:r w:rsidRPr="002E7730">
        <w:rPr>
          <w:u w:val="single"/>
        </w:rPr>
        <w:t>Labor also becomes a liberal discourse that allows immigrants and migrants to narrate the terms of their belonging and citizenship within White settler colonial states.</w:t>
      </w:r>
      <w:r w:rsidRPr="00E17B8D">
        <w:t xml:space="preserve"> </w:t>
      </w:r>
      <w:r w:rsidRPr="00945B1B">
        <w:rPr>
          <w:sz w:val="14"/>
          <w:szCs w:val="14"/>
        </w:rPr>
        <w:t>In this way,</w:t>
      </w:r>
      <w:r w:rsidRPr="00E17B8D">
        <w:t xml:space="preserve"> </w:t>
      </w:r>
      <w:r w:rsidRPr="00306C1A">
        <w:rPr>
          <w:highlight w:val="green"/>
          <w:u w:val="single"/>
        </w:rPr>
        <w:t>labor</w:t>
      </w:r>
      <w:r w:rsidRPr="002E7730">
        <w:rPr>
          <w:u w:val="single"/>
        </w:rPr>
        <w:t xml:space="preserve"> functions as another discourse of inclusion</w:t>
      </w:r>
      <w:r w:rsidRPr="00E17B8D">
        <w:t xml:space="preserve">. </w:t>
      </w:r>
      <w:r w:rsidRPr="00945B1B">
        <w:rPr>
          <w:sz w:val="14"/>
          <w:szCs w:val="14"/>
        </w:rPr>
        <w:t>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w:t>
      </w:r>
      <w:r w:rsidRPr="00E17B8D">
        <w:t xml:space="preserve"> </w:t>
      </w:r>
      <w:r w:rsidRPr="00945B1B">
        <w:rPr>
          <w:u w:val="single"/>
        </w:rPr>
        <w:t xml:space="preserve">It </w:t>
      </w:r>
      <w:r w:rsidRPr="00306C1A">
        <w:rPr>
          <w:highlight w:val="green"/>
          <w:u w:val="single"/>
        </w:rPr>
        <w:t>holds out hope for Black inclusion</w:t>
      </w:r>
      <w:r w:rsidRPr="00945B1B">
        <w:rPr>
          <w:u w:val="single"/>
        </w:rPr>
        <w:t xml:space="preserve"> into a human family of laborers/workers. Yet, despite the claim of the Black laborer as “subject”, embedded within the metaphysics of labor, the bill H.R. 40 (otherwise known as the Reparations Bill) has not gained traction.</w:t>
      </w:r>
    </w:p>
    <w:p w14:paraId="793BC344" w14:textId="77777777" w:rsidR="00196AD1" w:rsidRPr="00E17B8D" w:rsidRDefault="00196AD1" w:rsidP="00196AD1">
      <w:r w:rsidRPr="008B3E5F">
        <w:rPr>
          <w:highlight w:val="green"/>
          <w:u w:val="single"/>
        </w:rPr>
        <w:lastRenderedPageBreak/>
        <w:t xml:space="preserve">H.R. </w:t>
      </w:r>
      <w:r w:rsidRPr="00306C1A">
        <w:rPr>
          <w:highlight w:val="green"/>
          <w:u w:val="single"/>
        </w:rPr>
        <w:t>40’s lack of success</w:t>
      </w:r>
      <w:r w:rsidRPr="00945B1B">
        <w:rPr>
          <w:u w:val="single"/>
        </w:rPr>
        <w:t xml:space="preserve"> partially speaks to the inability of Blackness to become fully legible through human categories like the laborer/worker</w:t>
      </w:r>
      <w:r w:rsidRPr="00E17B8D">
        <w:t xml:space="preserve">. </w:t>
      </w:r>
      <w:r w:rsidRPr="00945B1B">
        <w:rPr>
          <w:u w:val="single"/>
        </w:rPr>
        <w:t xml:space="preserve">Further, it </w:t>
      </w:r>
      <w:r w:rsidRPr="00306C1A">
        <w:rPr>
          <w:highlight w:val="green"/>
          <w:u w:val="single"/>
        </w:rPr>
        <w:t>evinces the ways that laborer and worker do not explain the ontological state of Blackness</w:t>
      </w:r>
      <w:r w:rsidRPr="00E17B8D">
        <w:t>. I</w:t>
      </w:r>
      <w:r w:rsidRPr="00945B1B">
        <w:rPr>
          <w:sz w:val="14"/>
          <w:szCs w:val="14"/>
        </w:rPr>
        <w:t>n Red, White and Black, Wilderson attends to the ways that Afropessimists “have gone considerable lengths to show that, point of fact,</w:t>
      </w:r>
      <w:r w:rsidRPr="00E17B8D">
        <w:t xml:space="preserve"> </w:t>
      </w:r>
      <w:r w:rsidRPr="00945B1B">
        <w:rPr>
          <w:u w:val="single"/>
        </w:rPr>
        <w:t>slavery is and connotes an ontological status for blackness; and that the constituent elements of slavery are not exploitation and alienation but accumulation and fungibility</w:t>
      </w:r>
      <w:r w:rsidRPr="00E17B8D">
        <w:t xml:space="preserve"> </w:t>
      </w:r>
      <w:r w:rsidRPr="00945B1B">
        <w:rPr>
          <w:sz w:val="14"/>
          <w:szCs w:val="14"/>
        </w:rPr>
        <w:t>(Wilderson 2010, 14).</w:t>
      </w:r>
      <w:r w:rsidRPr="00E17B8D">
        <w:t xml:space="preserve"> </w:t>
      </w:r>
      <w:r w:rsidRPr="00945B1B">
        <w:rPr>
          <w:u w:val="single"/>
        </w:rPr>
        <w:t>The “alienation” and “exploitation” that the human worker experiences through labor are contingent conditions resulting from human conflicts.</w:t>
      </w:r>
    </w:p>
    <w:p w14:paraId="04BEF76D" w14:textId="77777777" w:rsidR="00196AD1" w:rsidRPr="00945B1B" w:rsidRDefault="00196AD1" w:rsidP="00196AD1">
      <w:pPr>
        <w:rPr>
          <w:b/>
          <w:bCs/>
          <w:u w:val="single"/>
        </w:rPr>
      </w:pPr>
      <w:r w:rsidRPr="00945B1B">
        <w:rPr>
          <w:sz w:val="14"/>
          <w:szCs w:val="14"/>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w:t>
      </w:r>
      <w:r w:rsidRPr="00E17B8D">
        <w:t xml:space="preserve"> </w:t>
      </w:r>
      <w:r w:rsidRPr="00945B1B">
        <w:rPr>
          <w:u w:val="single"/>
        </w:rPr>
        <w:t>Black laboring bodies have even been used to build the settler nation. However,</w:t>
      </w:r>
      <w:r w:rsidRPr="00945B1B">
        <w:rPr>
          <w:b/>
          <w:bCs/>
          <w:u w:val="single"/>
        </w:rPr>
        <w:t xml:space="preserve"> </w:t>
      </w:r>
      <w:r w:rsidRPr="00306C1A">
        <w:rPr>
          <w:b/>
          <w:bCs/>
          <w:highlight w:val="green"/>
          <w:u w:val="single"/>
        </w:rPr>
        <w:t>Black labor is just one kind of use</w:t>
      </w:r>
      <w:r w:rsidRPr="00945B1B">
        <w:rPr>
          <w:b/>
          <w:bCs/>
          <w:u w:val="single"/>
        </w:rPr>
        <w:t xml:space="preserve"> </w:t>
      </w:r>
      <w:r w:rsidRPr="00945B1B">
        <w:rPr>
          <w:u w:val="single"/>
        </w:rPr>
        <w:t xml:space="preserve">within an open, violent and infinite repertoire </w:t>
      </w:r>
      <w:r w:rsidRPr="00306C1A">
        <w:rPr>
          <w:b/>
          <w:bCs/>
          <w:highlight w:val="green"/>
          <w:u w:val="single"/>
        </w:rPr>
        <w:t>of practices of making Black flesh fungible.</w:t>
      </w:r>
    </w:p>
    <w:p w14:paraId="2D26BD7B" w14:textId="77777777" w:rsidR="00196AD1" w:rsidRPr="00945B1B" w:rsidRDefault="00196AD1" w:rsidP="00196AD1">
      <w:pPr>
        <w:rPr>
          <w:sz w:val="10"/>
          <w:szCs w:val="10"/>
        </w:rPr>
      </w:pPr>
      <w:r w:rsidRPr="00945B1B">
        <w:rPr>
          <w:sz w:val="10"/>
          <w:szCs w:val="10"/>
        </w:rPr>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p>
    <w:p w14:paraId="423FE9F4" w14:textId="77777777" w:rsidR="00196AD1" w:rsidRPr="00945B1B" w:rsidRDefault="00196AD1" w:rsidP="00196AD1">
      <w:pPr>
        <w:rPr>
          <w:u w:val="single"/>
        </w:rPr>
      </w:pPr>
      <w:r w:rsidRPr="00945B1B">
        <w:rPr>
          <w:u w:val="single"/>
        </w:rPr>
        <w:t>The infinite possibilities for fungible Black flesh mark a fundamental distinction between fungible slave bodies and non-Black (exploited) laboring bodies. Further, Black bodies cannot effectively be incorporated into the human category of laborers. If Black laboring bodies were incorporated into the category; “laborer” would have no meaning as a human condition.  Blackness is constituted by a fungibility and accumulation that must exist outside the edge and boundary of the laborer-as-human. If there were no Black fungible and accumulable bodies there could be no “wage laborer” that cohered into a proletariat.</w:t>
      </w:r>
    </w:p>
    <w:p w14:paraId="28FF206A" w14:textId="77777777" w:rsidR="00196AD1" w:rsidRPr="00E17B8D" w:rsidRDefault="00196AD1" w:rsidP="00196AD1">
      <w:r w:rsidRPr="00945B1B">
        <w:rPr>
          <w:u w:val="single"/>
        </w:rPr>
        <w:t>While labor as a discourse may work for non-Black and non-Native people of color as a way of interpellating themselves within settler colonial relations, it does not explain Black presence, Black labor or Black use in White settler nation-states</w:t>
      </w:r>
      <w:r w:rsidRPr="00E17B8D">
        <w:t xml:space="preserve">. Theories that </w:t>
      </w:r>
      <w:r w:rsidRPr="00945B1B">
        <w:rPr>
          <w:u w:val="single"/>
        </w:rPr>
        <w:t>attempt to triangulate Blackness into the Settler/Native antagonism in White settler states do so by positing Blackness as the labor force that helps make the settler landscape possible.[3] It is true that Black labor literally tills, fences in and cultivates the settler’s land. However, this singular analysis both obscures the issue of Black fungibility and reduces Blackness to a mere tool of settlement rather than a constitutive element of settler colonialism’s conceptual order</w:t>
      </w:r>
      <w:r w:rsidRPr="00E17B8D">
        <w:t>.</w:t>
      </w:r>
    </w:p>
    <w:p w14:paraId="5E8B5620" w14:textId="77777777" w:rsidR="00196AD1" w:rsidRPr="00E17B8D" w:rsidRDefault="00196AD1" w:rsidP="00196AD1">
      <w:r w:rsidRPr="00306C1A">
        <w:rPr>
          <w:highlight w:val="green"/>
          <w:u w:val="single"/>
        </w:rPr>
        <w:t>Fungibility represents a key analytic for thinking about Blacknes</w:t>
      </w:r>
      <w:r w:rsidRPr="00945B1B">
        <w:rPr>
          <w:u w:val="single"/>
        </w:rPr>
        <w:t xml:space="preserve">s and settler colonialism in White settler nation-states. Black fungible bodies are the conceptual and discursive fodder through which the Settler-Master can even begin to imagine or “think” spatial expansion </w:t>
      </w:r>
      <w:r w:rsidRPr="00945B1B">
        <w:rPr>
          <w:sz w:val="18"/>
          <w:szCs w:val="18"/>
        </w:rPr>
        <w:t>(King, 2013).</w:t>
      </w:r>
      <w:r w:rsidRPr="00E17B8D">
        <w:t xml:space="preserve"> </w:t>
      </w:r>
      <w:r w:rsidRPr="00306C1A">
        <w:rPr>
          <w:highlight w:val="green"/>
          <w:u w:val="single"/>
        </w:rPr>
        <w:t>The</w:t>
      </w:r>
      <w:r w:rsidRPr="00945B1B">
        <w:rPr>
          <w:u w:val="single"/>
        </w:rPr>
        <w:t xml:space="preserve"> space making </w:t>
      </w:r>
      <w:r w:rsidRPr="00306C1A">
        <w:rPr>
          <w:highlight w:val="green"/>
          <w:u w:val="single"/>
        </w:rPr>
        <w:t>practices of settler colonialism require the production of Black flesh as a fungible form of property, not just as a form of labor</w:t>
      </w:r>
      <w:r w:rsidRPr="00E17B8D">
        <w:t xml:space="preserve">. </w:t>
      </w:r>
      <w:r w:rsidRPr="00945B1B">
        <w:rPr>
          <w:sz w:val="14"/>
          <w:szCs w:val="14"/>
        </w:rPr>
        <w:t xml:space="preserve">In Scenes </w:t>
      </w:r>
      <w:r w:rsidRPr="00945B1B">
        <w:rPr>
          <w:sz w:val="14"/>
          <w:szCs w:val="14"/>
        </w:rPr>
        <w:lastRenderedPageBreak/>
        <w:t>of Subjection, Saidiya Hartman argues that the enslaved embody the abstract “interchangeability and replaceability” that is endemic to the commodity (Hartman, 1997, p. 21).</w:t>
      </w:r>
      <w:r w:rsidRPr="00E17B8D">
        <w:t xml:space="preserve"> </w:t>
      </w:r>
      <w:r w:rsidRPr="00945B1B">
        <w:rPr>
          <w:u w:val="single"/>
        </w:rPr>
        <w:t>Beyond, the captive body’s use as labor, the Black body has a figurative and metaphorical value that extends into the realm of the discursive and symbolic</w:t>
      </w:r>
      <w:r w:rsidRPr="00E17B8D">
        <w:t>.</w:t>
      </w:r>
      <w:r w:rsidRPr="00945B1B">
        <w:rPr>
          <w:sz w:val="18"/>
          <w:szCs w:val="18"/>
        </w:rPr>
        <w:t xml:space="preserve"> What Hartman names as the “figurative capacities of blackness,” allows the Settler-Master to conceptualize Blackness as the ultimate sign for expansion and unending space within the symbolic economy of settlement (Hartman, 1997, p. 7; and King, forthcoming). </w:t>
      </w:r>
      <w:r w:rsidRPr="00306C1A">
        <w:rPr>
          <w:highlight w:val="green"/>
          <w:u w:val="single"/>
        </w:rPr>
        <w:t>Blackness is much more than</w:t>
      </w:r>
      <w:r w:rsidRPr="00945B1B">
        <w:rPr>
          <w:u w:val="single"/>
        </w:rPr>
        <w:t xml:space="preserve"> labor within both slavery’s and settler colonialism’s imaginaries.</w:t>
      </w:r>
    </w:p>
    <w:p w14:paraId="2273FEBD" w14:textId="77777777" w:rsidR="00196AD1" w:rsidRPr="00E17B8D" w:rsidRDefault="00196AD1" w:rsidP="00196AD1">
      <w:r w:rsidRPr="00945B1B">
        <w:rPr>
          <w:u w:val="single"/>
        </w:rPr>
        <w:t>Like Hartman, I argue that Blackness’ figurative capacity and interchangeability has a life—or afterlife—within the discursive and spatial projects of settler colonial expansion</w:t>
      </w:r>
      <w:r w:rsidRPr="00945B1B">
        <w:rPr>
          <w:sz w:val="14"/>
          <w:szCs w:val="14"/>
        </w:rPr>
        <w:t xml:space="preserve"> (King, forthcoming). </w:t>
      </w:r>
      <w:r w:rsidRPr="00306C1A">
        <w:rPr>
          <w:highlight w:val="green"/>
          <w:u w:val="single"/>
        </w:rPr>
        <w:t>Settler colonialism</w:t>
      </w:r>
      <w:r w:rsidRPr="00E17B8D">
        <w:t xml:space="preserve"> </w:t>
      </w:r>
      <w:r w:rsidRPr="00945B1B">
        <w:rPr>
          <w:sz w:val="14"/>
          <w:szCs w:val="14"/>
        </w:rPr>
        <w:t>requires a symbol of infinite flux in order to animate and imagine its spatial project (King, 2013). In my dissertation, In the Clearing, I argue that Jennifer Morgan’s book Laboring Women: Women and Reproduction in New World Slavery,</w:t>
      </w:r>
      <w:r w:rsidRPr="00E17B8D">
        <w:t xml:space="preserve"> </w:t>
      </w:r>
      <w:r w:rsidRPr="00306C1A">
        <w:rPr>
          <w:highlight w:val="green"/>
          <w:u w:val="single"/>
        </w:rPr>
        <w:t>configures Black women as spatial agents</w:t>
      </w:r>
      <w:r w:rsidRPr="00945B1B">
        <w:rPr>
          <w:u w:val="single"/>
        </w:rPr>
        <w:t xml:space="preserve"> who are [symbolically] essential to the settlement of land during the colonial period in the coastal regions of the South and the West Indies. In fact, the Black female body must be discursively constructed in order to make it possible to even conceive of planting settlements during the “first generations of settlement and slave ownership” in South Carolina and Barbado</w:t>
      </w:r>
      <w:r w:rsidRPr="00E17B8D">
        <w:t xml:space="preserve">s </w:t>
      </w:r>
      <w:r w:rsidRPr="00945B1B">
        <w:rPr>
          <w:sz w:val="14"/>
          <w:szCs w:val="14"/>
        </w:rPr>
        <w:t>(Morgan, 2004). Morgan argues that 18th century settlement required particular symbolic constructions and particular uses of the Black female body (Morgan, 2004, p. 26).[4]</w:t>
      </w:r>
    </w:p>
    <w:p w14:paraId="57006ED4" w14:textId="77777777" w:rsidR="00196AD1" w:rsidRPr="008B3E5F" w:rsidRDefault="00196AD1" w:rsidP="00196AD1">
      <w:pPr>
        <w:rPr>
          <w:sz w:val="14"/>
          <w:szCs w:val="14"/>
        </w:rPr>
      </w:pPr>
      <w:r w:rsidRPr="00CC4C98">
        <w:rPr>
          <w:u w:val="single"/>
        </w:rPr>
        <w:t xml:space="preserve">Black fungibility represents this space of discursive and conceptual possibility for settler colonial imaginaries. Black fungible bodies work beyond the metrics and “metaphysics of labor” in White settler colonial states </w:t>
      </w:r>
      <w:r w:rsidRPr="00CC4C98">
        <w:rPr>
          <w:sz w:val="14"/>
          <w:szCs w:val="14"/>
        </w:rPr>
        <w:t>(Jackson, 2012, p. 215).</w:t>
      </w:r>
      <w:r w:rsidRPr="00E17B8D">
        <w:t xml:space="preserve"> </w:t>
      </w:r>
      <w:r w:rsidRPr="00945B1B">
        <w:rPr>
          <w:u w:val="single"/>
        </w:rPr>
        <w:t>Labor becomes a limiting frame for conceptualizing Blackness on White settler colonial terrain</w:t>
      </w:r>
      <w:r w:rsidRPr="00E17B8D">
        <w:t xml:space="preserve">. </w:t>
      </w:r>
      <w:r w:rsidRPr="00CC4C98">
        <w:rPr>
          <w:sz w:val="14"/>
          <w:szCs w:val="14"/>
        </w:rPr>
        <w:t>Reimagining Blackness and theorizing anti-Black racism on unusual landscapes requires that we rethink the usefulness of convenient and orthodox epistemic frames.</w:t>
      </w:r>
      <w:r w:rsidRPr="00E17B8D">
        <w:t xml:space="preserve"> </w:t>
      </w:r>
      <w:r w:rsidRPr="00CC4C98">
        <w:rPr>
          <w:u w:val="single"/>
        </w:rPr>
        <w:t>We must venture beyond labor and its limits in order to think about settler colonialism’s anti-Black modalities</w:t>
      </w:r>
      <w:r w:rsidRPr="00E17B8D">
        <w:t xml:space="preserve">. </w:t>
      </w:r>
      <w:r w:rsidRPr="00CC4C98">
        <w:rPr>
          <w:sz w:val="14"/>
          <w:szCs w:val="14"/>
        </w:rPr>
        <w:t>Fungibility and other frames deserve our attention as we continue to think about anti-Black racism, Native genocide and the US settler-slave (e)state.</w:t>
      </w:r>
    </w:p>
    <w:p w14:paraId="67C6CB4C" w14:textId="77777777" w:rsidR="00114D1A" w:rsidRPr="00114D1A" w:rsidRDefault="00114D1A" w:rsidP="00114D1A"/>
    <w:sectPr w:rsidR="00114D1A" w:rsidRPr="00114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C0E26"/>
    <w:multiLevelType w:val="hybridMultilevel"/>
    <w:tmpl w:val="5C8CFD4E"/>
    <w:lvl w:ilvl="0" w:tplc="C284B5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A0291F"/>
    <w:multiLevelType w:val="hybridMultilevel"/>
    <w:tmpl w:val="74AC6552"/>
    <w:lvl w:ilvl="0" w:tplc="70FABD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102D0"/>
    <w:multiLevelType w:val="hybridMultilevel"/>
    <w:tmpl w:val="9F305D92"/>
    <w:lvl w:ilvl="0" w:tplc="E51C02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47103"/>
    <w:multiLevelType w:val="hybridMultilevel"/>
    <w:tmpl w:val="0D3284F4"/>
    <w:lvl w:ilvl="0" w:tplc="BB6A48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11877216">
    <w:abstractNumId w:val="17"/>
  </w:num>
  <w:num w:numId="16" w16cid:durableId="809637054">
    <w:abstractNumId w:val="16"/>
  </w:num>
  <w:num w:numId="17" w16cid:durableId="1733850782">
    <w:abstractNumId w:val="13"/>
  </w:num>
  <w:num w:numId="18" w16cid:durableId="9095785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AE"/>
    <w:rsid w:val="00037D9E"/>
    <w:rsid w:val="00074187"/>
    <w:rsid w:val="001009D7"/>
    <w:rsid w:val="00114D1A"/>
    <w:rsid w:val="001155D5"/>
    <w:rsid w:val="00196AD1"/>
    <w:rsid w:val="003D6AAE"/>
    <w:rsid w:val="00425960"/>
    <w:rsid w:val="0046560F"/>
    <w:rsid w:val="004C52ED"/>
    <w:rsid w:val="00532E7D"/>
    <w:rsid w:val="006108E6"/>
    <w:rsid w:val="00765D02"/>
    <w:rsid w:val="00801810"/>
    <w:rsid w:val="00905647"/>
    <w:rsid w:val="009A3BF7"/>
    <w:rsid w:val="00A13480"/>
    <w:rsid w:val="00B96AD7"/>
    <w:rsid w:val="00C71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CDD1"/>
  <w15:chartTrackingRefBased/>
  <w15:docId w15:val="{84BB9E31-5492-544C-86B0-DCE019D5B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52ED"/>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4C52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52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C52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4C52ED"/>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4C52E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D6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C52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52ED"/>
  </w:style>
  <w:style w:type="character" w:customStyle="1" w:styleId="Heading1Char">
    <w:name w:val="Heading 1 Char"/>
    <w:aliases w:val="Pocket Char"/>
    <w:basedOn w:val="DefaultParagraphFont"/>
    <w:link w:val="Heading1"/>
    <w:rsid w:val="004C52E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C52E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C52E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C52E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C52ED"/>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3D6A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A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A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AAE"/>
    <w:rPr>
      <w:rFonts w:eastAsiaTheme="majorEastAsia" w:cstheme="majorBidi"/>
      <w:color w:val="272727" w:themeColor="text1" w:themeTint="D8"/>
    </w:rPr>
  </w:style>
  <w:style w:type="paragraph" w:styleId="Title">
    <w:name w:val="Title"/>
    <w:basedOn w:val="Normal"/>
    <w:next w:val="Normal"/>
    <w:link w:val="TitleChar"/>
    <w:uiPriority w:val="10"/>
    <w:qFormat/>
    <w:rsid w:val="003D6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A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AAE"/>
    <w:pPr>
      <w:spacing w:before="160"/>
      <w:jc w:val="center"/>
    </w:pPr>
    <w:rPr>
      <w:i/>
      <w:iCs/>
      <w:color w:val="404040" w:themeColor="text1" w:themeTint="BF"/>
    </w:rPr>
  </w:style>
  <w:style w:type="character" w:customStyle="1" w:styleId="QuoteChar">
    <w:name w:val="Quote Char"/>
    <w:basedOn w:val="DefaultParagraphFont"/>
    <w:link w:val="Quote"/>
    <w:uiPriority w:val="29"/>
    <w:rsid w:val="003D6AAE"/>
    <w:rPr>
      <w:i/>
      <w:iCs/>
      <w:color w:val="404040" w:themeColor="text1" w:themeTint="BF"/>
    </w:rPr>
  </w:style>
  <w:style w:type="paragraph" w:styleId="ListParagraph">
    <w:name w:val="List Paragraph"/>
    <w:basedOn w:val="Normal"/>
    <w:uiPriority w:val="34"/>
    <w:qFormat/>
    <w:rsid w:val="003D6AAE"/>
    <w:pPr>
      <w:ind w:left="720"/>
      <w:contextualSpacing/>
    </w:pPr>
  </w:style>
  <w:style w:type="character" w:styleId="IntenseEmphasis">
    <w:name w:val="Intense Emphasis"/>
    <w:basedOn w:val="DefaultParagraphFont"/>
    <w:uiPriority w:val="21"/>
    <w:qFormat/>
    <w:rsid w:val="003D6AAE"/>
    <w:rPr>
      <w:i/>
      <w:iCs/>
      <w:color w:val="0F4761" w:themeColor="accent1" w:themeShade="BF"/>
    </w:rPr>
  </w:style>
  <w:style w:type="paragraph" w:styleId="IntenseQuote">
    <w:name w:val="Intense Quote"/>
    <w:basedOn w:val="Normal"/>
    <w:next w:val="Normal"/>
    <w:link w:val="IntenseQuoteChar"/>
    <w:uiPriority w:val="30"/>
    <w:qFormat/>
    <w:rsid w:val="003D6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AAE"/>
    <w:rPr>
      <w:i/>
      <w:iCs/>
      <w:color w:val="0F4761" w:themeColor="accent1" w:themeShade="BF"/>
    </w:rPr>
  </w:style>
  <w:style w:type="character" w:styleId="IntenseReference">
    <w:name w:val="Intense Reference"/>
    <w:basedOn w:val="DefaultParagraphFont"/>
    <w:uiPriority w:val="32"/>
    <w:qFormat/>
    <w:rsid w:val="003D6AAE"/>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4C52ED"/>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4C52E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C52E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C52ED"/>
    <w:rPr>
      <w:b w:val="0"/>
      <w:sz w:val="26"/>
      <w:u w:val="single"/>
    </w:rPr>
  </w:style>
  <w:style w:type="character" w:styleId="Strong">
    <w:name w:val="Strong"/>
    <w:basedOn w:val="DefaultParagraphFont"/>
    <w:uiPriority w:val="22"/>
    <w:qFormat/>
    <w:rsid w:val="004C52ED"/>
    <w:rPr>
      <w:b/>
      <w:bCs/>
    </w:rPr>
  </w:style>
  <w:style w:type="character" w:styleId="BookTitle">
    <w:name w:val="Book Title"/>
    <w:basedOn w:val="DefaultParagraphFont"/>
    <w:uiPriority w:val="33"/>
    <w:qFormat/>
    <w:rsid w:val="004C52ED"/>
    <w:rPr>
      <w:b/>
      <w:bCs/>
      <w:i/>
      <w:iCs/>
      <w:spacing w:val="5"/>
    </w:rPr>
  </w:style>
  <w:style w:type="numbering" w:styleId="111111">
    <w:name w:val="Outline List 2"/>
    <w:basedOn w:val="NoList"/>
    <w:uiPriority w:val="99"/>
    <w:semiHidden/>
    <w:unhideWhenUsed/>
    <w:rsid w:val="004C52ED"/>
  </w:style>
  <w:style w:type="paragraph" w:styleId="Header">
    <w:name w:val="header"/>
    <w:basedOn w:val="Normal"/>
    <w:link w:val="HeaderChar"/>
    <w:uiPriority w:val="99"/>
    <w:semiHidden/>
    <w:rsid w:val="004C52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52ED"/>
    <w:rPr>
      <w:rFonts w:ascii="Calibri" w:hAnsi="Calibri" w:cs="Calibri"/>
      <w:kern w:val="0"/>
      <w:sz w:val="26"/>
      <w:szCs w:val="22"/>
      <w14:ligatures w14:val="none"/>
    </w:rPr>
  </w:style>
  <w:style w:type="paragraph" w:styleId="Footer">
    <w:name w:val="footer"/>
    <w:basedOn w:val="Normal"/>
    <w:link w:val="FooterChar"/>
    <w:uiPriority w:val="99"/>
    <w:semiHidden/>
    <w:rsid w:val="004C52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52ED"/>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4C52ED"/>
    <w:pPr>
      <w:spacing w:after="120"/>
    </w:pPr>
  </w:style>
  <w:style w:type="character" w:customStyle="1" w:styleId="BodyTextChar">
    <w:name w:val="Body Text Char"/>
    <w:basedOn w:val="DefaultParagraphFont"/>
    <w:link w:val="BodyText"/>
    <w:uiPriority w:val="99"/>
    <w:semiHidden/>
    <w:rsid w:val="004C52ED"/>
    <w:rPr>
      <w:rFonts w:ascii="Calibri" w:hAnsi="Calibri" w:cs="Calibri"/>
      <w:kern w:val="0"/>
      <w:sz w:val="26"/>
      <w:szCs w:val="22"/>
      <w14:ligatures w14:val="none"/>
    </w:rPr>
  </w:style>
  <w:style w:type="paragraph" w:styleId="NoSpacing">
    <w:name w:val="No Spacing"/>
    <w:link w:val="NoSpacingChar"/>
    <w:uiPriority w:val="99"/>
    <w:unhideWhenUsed/>
    <w:qFormat/>
    <w:rsid w:val="004C52E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C52ED"/>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4C52ED"/>
    <w:rPr>
      <w:color w:val="467886" w:themeColor="hyperlink"/>
      <w:u w:val="single"/>
    </w:rPr>
  </w:style>
  <w:style w:type="character" w:styleId="UnresolvedMention">
    <w:name w:val="Unresolved Mention"/>
    <w:basedOn w:val="DefaultParagraphFont"/>
    <w:uiPriority w:val="99"/>
    <w:semiHidden/>
    <w:unhideWhenUsed/>
    <w:rsid w:val="004C52ED"/>
    <w:rPr>
      <w:color w:val="605E5C"/>
      <w:shd w:val="clear" w:color="auto" w:fill="E1DFDD"/>
    </w:rPr>
  </w:style>
  <w:style w:type="paragraph" w:customStyle="1" w:styleId="textbold">
    <w:name w:val="text bold"/>
    <w:basedOn w:val="Normal"/>
    <w:link w:val="Emphasis"/>
    <w:uiPriority w:val="8"/>
    <w:qFormat/>
    <w:rsid w:val="003D6AA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196AD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4C52ED"/>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4C52ED"/>
    <w:pPr>
      <w:spacing w:after="0" w:line="240" w:lineRule="auto"/>
    </w:pPr>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reader/content/196a725ceb4/10.1177/23326492241247786/format/epub/EPUB/xhtml/index.xhtml?hmac=1755731734-3M9SnNnexUfyjps5wGolZpEDrdv1n29JaPX1wIvbV2I%3D" TargetMode="External"/><Relationship Id="rId13" Type="http://schemas.openxmlformats.org/officeDocument/2006/relationships/hyperlink" Target="https://journals.sagepub.com/reader/content/196a725ceb4/10.1177/23326492241247786/format/epub/EPUB/xhtml/index.xhtml?hmac=1755731734-3M9SnNnexUfyjps5wGolZpEDrdv1n29JaPX1wIvbV2I%3D" TargetMode="External"/><Relationship Id="rId3" Type="http://schemas.openxmlformats.org/officeDocument/2006/relationships/settings" Target="settings.xml"/><Relationship Id="rId7" Type="http://schemas.openxmlformats.org/officeDocument/2006/relationships/hyperlink" Target="https://journals.sagepub.com/reader/content/196a725ceb4/10.1177/23326492241247786/format/epub/EPUB/xhtml/index.xhtml?hmac=1755731734-3M9SnNnexUfyjps5wGolZpEDrdv1n29JaPX1wIvbV2I%3D" TargetMode="External"/><Relationship Id="rId12" Type="http://schemas.openxmlformats.org/officeDocument/2006/relationships/hyperlink" Target="https://journals.sagepub.com/reader/content/196a725ceb4/10.1177/23326492241247786/format/epub/EPUB/xhtml/index.xhtml?hmac=1755731734-3M9SnNnexUfyjps5wGolZpEDrdv1n29JaPX1wIvbV2I%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sagepub.com/reader/content/196a725ceb4/10.1177/23326492241247786/format/epub/EPUB/xhtml/index.xhtml?hmac=1755731734-3M9SnNnexUfyjps5wGolZpEDrdv1n29JaPX1wIvbV2I%3D" TargetMode="External"/><Relationship Id="rId11" Type="http://schemas.openxmlformats.org/officeDocument/2006/relationships/hyperlink" Target="https://journals.sagepub.com/reader/content/196a725ceb4/10.1177/23326492241247786/format/epub/EPUB/xhtml/index.xhtml?hmac=1755731734-3M9SnNnexUfyjps5wGolZpEDrdv1n29JaPX1wIvbV2I%3D" TargetMode="External"/><Relationship Id="rId5" Type="http://schemas.openxmlformats.org/officeDocument/2006/relationships/hyperlink" Target="https://journals.sagepub.com/reader/content/196a725ceb4/10.1177/23326492241247786/format/epub/EPUB/xhtml/index.xhtml?hmac=1755731734-3M9SnNnexUfyjps5wGolZpEDrdv1n29JaPX1wIvbV2I%3D" TargetMode="External"/><Relationship Id="rId15" Type="http://schemas.openxmlformats.org/officeDocument/2006/relationships/theme" Target="theme/theme1.xml"/><Relationship Id="rId10" Type="http://schemas.openxmlformats.org/officeDocument/2006/relationships/hyperlink" Target="https://journals.sagepub.com/reader/content/196a725ceb4/10.1177/23326492241247786/format/epub/EPUB/xhtml/index.xhtml?hmac=1755731734-3M9SnNnexUfyjps5wGolZpEDrdv1n29JaPX1wIvbV2I%3D" TargetMode="External"/><Relationship Id="rId4" Type="http://schemas.openxmlformats.org/officeDocument/2006/relationships/webSettings" Target="webSettings.xml"/><Relationship Id="rId9" Type="http://schemas.openxmlformats.org/officeDocument/2006/relationships/hyperlink" Target="https://journals.sagepub.com/reader/content/196a725ceb4/10.1177/23326492241247786/format/epub/EPUB/xhtml/index.xhtml?hmac=1755731734-3M9SnNnexUfyjps5wGolZpEDrdv1n29JaPX1wIvbV2I%3D"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21</Pages>
  <Words>24562</Words>
  <Characters>140009</Characters>
  <Application>Microsoft Office Word</Application>
  <DocSecurity>0</DocSecurity>
  <Lines>1166</Lines>
  <Paragraphs>328</Paragraphs>
  <ScaleCrop>false</ScaleCrop>
  <Company/>
  <LinksUpToDate>false</LinksUpToDate>
  <CharactersWithSpaces>164243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11</cp:revision>
  <dcterms:created xsi:type="dcterms:W3CDTF">2025-09-06T13:13:00Z</dcterms:created>
  <dcterms:modified xsi:type="dcterms:W3CDTF">2025-09-06T15:36:00Z</dcterms:modified>
</cp:coreProperties>
</file>