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DF951" w14:textId="0948C9DA" w:rsidR="00C126A0" w:rsidRDefault="00C126A0" w:rsidP="00C126A0">
      <w:pPr>
        <w:pStyle w:val="Heading1"/>
      </w:pPr>
      <w:r>
        <w:t>1NC vs Michigan BL</w:t>
      </w:r>
    </w:p>
    <w:p w14:paraId="5AB1DD3C" w14:textId="52EB0306" w:rsidR="00C126A0" w:rsidRDefault="00C126A0" w:rsidP="00C126A0">
      <w:pPr>
        <w:pStyle w:val="Heading2"/>
      </w:pPr>
      <w:r>
        <w:lastRenderedPageBreak/>
        <w:t>1NC</w:t>
      </w:r>
    </w:p>
    <w:p w14:paraId="5370BF2B" w14:textId="312D0A85" w:rsidR="00C126A0" w:rsidRPr="00C126A0" w:rsidRDefault="00C126A0" w:rsidP="00C126A0">
      <w:pPr>
        <w:pStyle w:val="Heading3"/>
      </w:pPr>
      <w:r>
        <w:lastRenderedPageBreak/>
        <w:t>1NC---OFF</w:t>
      </w:r>
    </w:p>
    <w:p w14:paraId="74812667" w14:textId="77777777" w:rsidR="00C126A0" w:rsidRPr="001160A7" w:rsidRDefault="00C126A0" w:rsidP="00C126A0">
      <w:pPr>
        <w:pStyle w:val="Heading4"/>
      </w:pPr>
      <w:r w:rsidRPr="001160A7">
        <w:t>Anti-Blackness is the structuring condition of modernity, slavery instituted Black social death, not as an event but as an enduring structure that renders Black life permanently non-human. Blackness becomes the site of “absolute evil” a force that negates values and exposes the world’s moral and ontological order. This gratuitous violence is foundational, without Black social death, the very frameworks of institutions could not exist.</w:t>
      </w:r>
    </w:p>
    <w:p w14:paraId="19AB34EE" w14:textId="4AEEE2EF" w:rsidR="00C126A0" w:rsidRPr="005B1373" w:rsidRDefault="00C126A0" w:rsidP="00C126A0">
      <w:pPr>
        <w:rPr>
          <w:sz w:val="16"/>
        </w:rPr>
      </w:pPr>
      <w:r w:rsidRPr="005B1373">
        <w:rPr>
          <w:rFonts w:eastAsiaTheme="majorEastAsia" w:cstheme="majorBidi"/>
          <w:b/>
          <w:iCs/>
        </w:rPr>
        <w:t>Gray 25</w:t>
      </w:r>
      <w:r>
        <w:t xml:space="preserve"> [</w:t>
      </w:r>
      <w:r w:rsidRPr="005B1373">
        <w:t>Biko Mandela Gray</w:t>
      </w:r>
      <w:r>
        <w:t xml:space="preserve"> </w:t>
      </w:r>
      <w:r w:rsidRPr="005B1373">
        <w:t xml:space="preserve">Syracuse University, 5-28-2025, "On Black Accursedness: A Political Theodicy, or the Problem of Evil in Black", Taylor &amp; Francis, </w:t>
      </w:r>
      <w:hyperlink r:id="rId8" w:history="1">
        <w:r w:rsidRPr="005D1EE8">
          <w:rPr>
            <w:rStyle w:val="Hyperlink"/>
          </w:rPr>
          <w:t>https://www.tandfonline.com/doi/full/10.1080/1462317X.2025.2497618</w:t>
        </w:r>
      </w:hyperlink>
      <w:r w:rsidRPr="005B1373">
        <w:rPr>
          <w:sz w:val="16"/>
        </w:rPr>
        <w:t xml:space="preserve">] </w:t>
      </w:r>
    </w:p>
    <w:p w14:paraId="581A5D82" w14:textId="77777777" w:rsidR="00C126A0" w:rsidRPr="005B1373" w:rsidRDefault="00C126A0" w:rsidP="00C126A0">
      <w:pPr>
        <w:rPr>
          <w:sz w:val="16"/>
        </w:rPr>
      </w:pPr>
      <w:r w:rsidRPr="005B1373">
        <w:rPr>
          <w:sz w:val="16"/>
        </w:rPr>
        <w:t xml:space="preserve">It’s hard to hear Ruckus’s words and not hear those 17th- and eighteenth-century discourses about heathens and fetishes; it’s hard to hear Ruckus and not think about the nineteenth-century deployment of the Hamitic myth as a </w:t>
      </w:r>
      <w:r w:rsidRPr="005B1373">
        <w:rPr>
          <w:rStyle w:val="StyleUnderline"/>
          <w:highlight w:val="green"/>
        </w:rPr>
        <w:t>racialized justification for antiblackness</w:t>
      </w:r>
      <w:r w:rsidRPr="005B1373">
        <w:rPr>
          <w:sz w:val="16"/>
        </w:rPr>
        <w:t xml:space="preserve">. As </w:t>
      </w:r>
      <w:proofErr w:type="spellStart"/>
      <w:r w:rsidRPr="005B1373">
        <w:rPr>
          <w:sz w:val="16"/>
        </w:rPr>
        <w:t>Tapji</w:t>
      </w:r>
      <w:proofErr w:type="spellEnd"/>
      <w:r w:rsidRPr="005B1373">
        <w:rPr>
          <w:sz w:val="16"/>
        </w:rPr>
        <w:t xml:space="preserve"> Garba Sara-Maria Sorentino point out in this special issue, </w:t>
      </w:r>
      <w:r w:rsidRPr="005B1373">
        <w:rPr>
          <w:rStyle w:val="StyleUnderline"/>
        </w:rPr>
        <w:t>“in the ‘curse of Ham’ … materiality (</w:t>
      </w:r>
      <w:r w:rsidRPr="005B1373">
        <w:rPr>
          <w:rStyle w:val="StyleUnderline"/>
          <w:highlight w:val="green"/>
        </w:rPr>
        <w:t>black skin</w:t>
      </w:r>
      <w:r w:rsidRPr="005B1373">
        <w:rPr>
          <w:rStyle w:val="StyleUnderline"/>
        </w:rPr>
        <w:t xml:space="preserve">) signifies being accursed by </w:t>
      </w:r>
      <w:r w:rsidRPr="005B1373">
        <w:rPr>
          <w:rStyle w:val="StyleUnderline"/>
          <w:highlight w:val="green"/>
        </w:rPr>
        <w:t>supernatural</w:t>
      </w:r>
      <w:r w:rsidRPr="005B1373">
        <w:rPr>
          <w:rStyle w:val="StyleUnderline"/>
        </w:rPr>
        <w:t xml:space="preserve"> measure (my emphasis</w:t>
      </w:r>
      <w:r w:rsidRPr="005B1373">
        <w:rPr>
          <w:sz w:val="16"/>
        </w:rPr>
        <w:t>).”</w:t>
      </w:r>
      <w:hyperlink r:id="rId9" w:history="1">
        <w:r w:rsidRPr="005B1373">
          <w:rPr>
            <w:rStyle w:val="Hyperlink"/>
          </w:rPr>
          <w:t>Footnote</w:t>
        </w:r>
        <w:r w:rsidRPr="005B1373">
          <w:rPr>
            <w:rStyle w:val="Hyperlink"/>
            <w:vertAlign w:val="superscript"/>
          </w:rPr>
          <w:t>9</w:t>
        </w:r>
      </w:hyperlink>
      <w:r w:rsidRPr="005B1373">
        <w:rPr>
          <w:sz w:val="16"/>
        </w:rPr>
        <w:t> Through their reading of the Hamitic myth—or, for them, the Hamitic </w:t>
      </w:r>
      <w:r w:rsidRPr="005B1373">
        <w:rPr>
          <w:i/>
          <w:iCs/>
          <w:sz w:val="16"/>
        </w:rPr>
        <w:t>curse</w:t>
      </w:r>
      <w:r w:rsidRPr="005B1373">
        <w:rPr>
          <w:sz w:val="16"/>
        </w:rPr>
        <w:t>—Garba and Sorentino alert us to how political theology has turned embodied blackness into the </w:t>
      </w:r>
      <w:r w:rsidRPr="005B1373">
        <w:rPr>
          <w:i/>
          <w:iCs/>
          <w:sz w:val="16"/>
        </w:rPr>
        <w:t>embodied identity of metaphysical/theological accursedness</w:t>
      </w:r>
      <w:r w:rsidRPr="005B1373">
        <w:rPr>
          <w:sz w:val="16"/>
        </w:rPr>
        <w:t>.</w:t>
      </w:r>
    </w:p>
    <w:p w14:paraId="06823645" w14:textId="77777777" w:rsidR="00C126A0" w:rsidRPr="005B1373" w:rsidRDefault="00C126A0" w:rsidP="00C126A0">
      <w:pPr>
        <w:rPr>
          <w:rStyle w:val="StyleUnderline"/>
        </w:rPr>
      </w:pPr>
      <w:r w:rsidRPr="005B1373">
        <w:rPr>
          <w:rStyle w:val="StyleUnderline"/>
        </w:rPr>
        <w:t xml:space="preserve">It would be one thing if </w:t>
      </w:r>
      <w:r w:rsidRPr="005B1373">
        <w:rPr>
          <w:rStyle w:val="StyleUnderline"/>
          <w:highlight w:val="green"/>
        </w:rPr>
        <w:t>white supremacists</w:t>
      </w:r>
      <w:r w:rsidRPr="005B1373">
        <w:rPr>
          <w:rStyle w:val="StyleUnderline"/>
        </w:rPr>
        <w:t xml:space="preserve"> were the only ones who made use of this political-theological tradition of Black accursedness. They weren’t, though</w:t>
      </w:r>
      <w:r w:rsidRPr="005B1373">
        <w:rPr>
          <w:sz w:val="16"/>
        </w:rPr>
        <w:t>. “Hamitic rhetoric,” Sylvester Johnson claims, spoke to how Black people expressed “the idea of being people of God through the </w:t>
      </w:r>
      <w:r w:rsidRPr="005B1373">
        <w:rPr>
          <w:i/>
          <w:iCs/>
          <w:sz w:val="16"/>
        </w:rPr>
        <w:t>underside</w:t>
      </w:r>
      <w:r w:rsidRPr="005B1373">
        <w:rPr>
          <w:sz w:val="16"/>
        </w:rPr>
        <w:t xml:space="preserve"> of its signification.” </w:t>
      </w:r>
      <w:r w:rsidRPr="005B1373">
        <w:rPr>
          <w:rStyle w:val="StyleUnderline"/>
        </w:rPr>
        <w:t>Black Americans worked with the myth because they were “folk whose locus before the task of envisioning an American Christian identity [required] them to ‘explain’ their previous racialized, heathen identity and somehow to make departure from it.”</w:t>
      </w:r>
      <w:hyperlink r:id="rId10" w:history="1">
        <w:r w:rsidRPr="005B1373">
          <w:rPr>
            <w:rStyle w:val="Hyperlink"/>
          </w:rPr>
          <w:t>Footnote</w:t>
        </w:r>
        <w:r w:rsidRPr="005B1373">
          <w:rPr>
            <w:rStyle w:val="Hyperlink"/>
            <w:vertAlign w:val="superscript"/>
          </w:rPr>
          <w:t>10</w:t>
        </w:r>
      </w:hyperlink>
      <w:r w:rsidRPr="005B1373">
        <w:rPr>
          <w:sz w:val="16"/>
        </w:rPr>
        <w:t xml:space="preserve"> The myth of Ham therefore became a racialized theodicy, for it stood as biblical evidence of a racialized curse. The </w:t>
      </w:r>
      <w:r w:rsidRPr="005B1373">
        <w:rPr>
          <w:rStyle w:val="StyleUnderline"/>
        </w:rPr>
        <w:t xml:space="preserve">Christian bible confirmed what the existential context gestured toward: </w:t>
      </w:r>
      <w:r w:rsidRPr="005B1373">
        <w:rPr>
          <w:rStyle w:val="StyleUnderline"/>
          <w:highlight w:val="green"/>
        </w:rPr>
        <w:t>Black people are cursed.</w:t>
      </w:r>
      <w:r w:rsidRPr="005B1373">
        <w:rPr>
          <w:rStyle w:val="StyleUnderline"/>
        </w:rPr>
        <w:t xml:space="preserve"> To say otherwise seemed akin to claiming that the sun revolved around the earth.</w:t>
      </w:r>
    </w:p>
    <w:p w14:paraId="4C68BA13" w14:textId="77777777" w:rsidR="00C126A0" w:rsidRPr="005B1373" w:rsidRDefault="00C126A0" w:rsidP="00C126A0">
      <w:pPr>
        <w:rPr>
          <w:sz w:val="16"/>
        </w:rPr>
      </w:pPr>
      <w:r w:rsidRPr="005B1373">
        <w:rPr>
          <w:sz w:val="16"/>
        </w:rPr>
        <w:t>I told you Ruckus wasn’t alone.</w:t>
      </w:r>
    </w:p>
    <w:p w14:paraId="68B74FE7" w14:textId="77777777" w:rsidR="00C126A0" w:rsidRPr="005B1373" w:rsidRDefault="00C126A0" w:rsidP="00C126A0">
      <w:pPr>
        <w:rPr>
          <w:rStyle w:val="StyleUnderline"/>
        </w:rPr>
      </w:pPr>
      <w:r w:rsidRPr="005B1373">
        <w:rPr>
          <w:sz w:val="16"/>
        </w:rPr>
        <w:t xml:space="preserve">But also, I’m not sure he’s wrong. </w:t>
      </w:r>
      <w:r w:rsidRPr="00EC35C3">
        <w:rPr>
          <w:rStyle w:val="StyleUnderline"/>
        </w:rPr>
        <w:t>Perhaps we are cursed.</w:t>
      </w:r>
    </w:p>
    <w:p w14:paraId="5B814B6D" w14:textId="77777777" w:rsidR="00C126A0" w:rsidRPr="005B1373" w:rsidRDefault="00C126A0" w:rsidP="00C126A0">
      <w:pPr>
        <w:rPr>
          <w:sz w:val="16"/>
        </w:rPr>
      </w:pPr>
      <w:r w:rsidRPr="005B1373">
        <w:rPr>
          <w:sz w:val="16"/>
        </w:rPr>
        <w:t>And perhaps that isn’t as bad as we think it is.</w:t>
      </w:r>
    </w:p>
    <w:p w14:paraId="0A376DC4" w14:textId="77777777" w:rsidR="00C126A0" w:rsidRPr="005B1373" w:rsidRDefault="00C126A0" w:rsidP="00C126A0">
      <w:pPr>
        <w:rPr>
          <w:rStyle w:val="StyleUnderline"/>
        </w:rPr>
      </w:pPr>
      <w:r w:rsidRPr="005B1373">
        <w:rPr>
          <w:sz w:val="16"/>
        </w:rPr>
        <w:t xml:space="preserve">If you’ll allow it, I want to briefly return to Lewis Gordon and Frantz Fanon. Gordon’s reflections on Blackness and theodicy are widespread, but here, I want to focus our attention on one of his claims: </w:t>
      </w:r>
      <w:r w:rsidRPr="005B1373">
        <w:rPr>
          <w:rStyle w:val="StyleUnderline"/>
        </w:rPr>
        <w:t xml:space="preserve">“blackness is </w:t>
      </w:r>
      <w:r w:rsidRPr="00EC35C3">
        <w:rPr>
          <w:rStyle w:val="StyleUnderline"/>
        </w:rPr>
        <w:t xml:space="preserve">fundamental to the formation of </w:t>
      </w:r>
      <w:r w:rsidRPr="00EC35C3">
        <w:rPr>
          <w:rStyle w:val="Emphasis"/>
          <w:highlight w:val="green"/>
        </w:rPr>
        <w:t>European modernity</w:t>
      </w:r>
      <w:r w:rsidRPr="005B1373">
        <w:rPr>
          <w:rStyle w:val="StyleUnderline"/>
        </w:rPr>
        <w:t xml:space="preserve"> as it is one that imagines itself legitimate and pure through the expurgation of blackness. It is, in other words, the theodicy of European modernity.”</w:t>
      </w:r>
      <w:hyperlink r:id="rId11" w:history="1">
        <w:r w:rsidRPr="005B1373">
          <w:rPr>
            <w:rStyle w:val="Hyperlink"/>
          </w:rPr>
          <w:t>Footnote</w:t>
        </w:r>
        <w:r w:rsidRPr="005B1373">
          <w:rPr>
            <w:rStyle w:val="Hyperlink"/>
            <w:vertAlign w:val="superscript"/>
          </w:rPr>
          <w:t>11</w:t>
        </w:r>
      </w:hyperlink>
      <w:r w:rsidRPr="005B1373">
        <w:rPr>
          <w:sz w:val="16"/>
        </w:rPr>
        <w:t> </w:t>
      </w:r>
      <w:r w:rsidRPr="005B1373">
        <w:rPr>
          <w:rStyle w:val="StyleUnderline"/>
          <w:highlight w:val="green"/>
        </w:rPr>
        <w:t>To be Black, then, is to be the site of evil. It is to be damned. To be demonic.</w:t>
      </w:r>
      <w:r w:rsidRPr="005B1373">
        <w:rPr>
          <w:rStyle w:val="StyleUnderline"/>
        </w:rPr>
        <w:t xml:space="preserve"> To be legion.</w:t>
      </w:r>
    </w:p>
    <w:p w14:paraId="0B7AB187" w14:textId="77777777" w:rsidR="00C126A0" w:rsidRPr="005B1373" w:rsidRDefault="00C126A0" w:rsidP="00C126A0">
      <w:pPr>
        <w:rPr>
          <w:sz w:val="4"/>
          <w:szCs w:val="4"/>
        </w:rPr>
      </w:pPr>
      <w:r w:rsidRPr="005B1373">
        <w:rPr>
          <w:sz w:val="4"/>
          <w:szCs w:val="4"/>
        </w:rPr>
        <w:t>Gordon drew from a host of sources to make his claim, but Fanon clearly has the most influence on his work. And for good reason: in </w:t>
      </w:r>
      <w:r w:rsidRPr="005B1373">
        <w:rPr>
          <w:i/>
          <w:iCs/>
          <w:sz w:val="4"/>
          <w:szCs w:val="4"/>
        </w:rPr>
        <w:t>Wretched of the Earth,</w:t>
      </w:r>
      <w:r w:rsidRPr="005B1373">
        <w:rPr>
          <w:sz w:val="4"/>
          <w:szCs w:val="4"/>
        </w:rPr>
        <w:t> Fanon elaborates on European theodicean reasoning by describing the colonial world as a Manichaean one.</w:t>
      </w:r>
    </w:p>
    <w:p w14:paraId="7CF939CB" w14:textId="77777777" w:rsidR="00C126A0" w:rsidRPr="005B1373" w:rsidRDefault="00C126A0" w:rsidP="00C126A0">
      <w:pPr>
        <w:rPr>
          <w:sz w:val="4"/>
          <w:szCs w:val="4"/>
        </w:rPr>
      </w:pPr>
      <w:r w:rsidRPr="005B1373">
        <w:rPr>
          <w:sz w:val="4"/>
          <w:szCs w:val="4"/>
        </w:rPr>
        <w:t>As if to show the totalitarian character of colonial exploitation the settler paints the native as a sort of quintessence of evil. Native society is not simply described as a society lacking in values. It is not enough for the colonist to affirm that those values have disappeared from, or still better never existed in, the colonial world.</w:t>
      </w:r>
      <w:hyperlink r:id="rId12" w:history="1">
        <w:r w:rsidRPr="005B1373">
          <w:rPr>
            <w:rStyle w:val="Hyperlink"/>
            <w:sz w:val="4"/>
            <w:szCs w:val="4"/>
          </w:rPr>
          <w:t>Footnote</w:t>
        </w:r>
        <w:r w:rsidRPr="005B1373">
          <w:rPr>
            <w:rStyle w:val="Hyperlink"/>
            <w:sz w:val="4"/>
            <w:szCs w:val="4"/>
            <w:vertAlign w:val="superscript"/>
          </w:rPr>
          <w:t>12</w:t>
        </w:r>
      </w:hyperlink>
    </w:p>
    <w:p w14:paraId="002B11F8" w14:textId="77777777" w:rsidR="00C126A0" w:rsidRPr="005B1373" w:rsidRDefault="00C126A0" w:rsidP="00C126A0">
      <w:pPr>
        <w:rPr>
          <w:sz w:val="4"/>
          <w:szCs w:val="4"/>
        </w:rPr>
      </w:pPr>
      <w:r w:rsidRPr="005B1373">
        <w:rPr>
          <w:sz w:val="4"/>
          <w:szCs w:val="4"/>
        </w:rPr>
        <w:t>Ruckus claims we’re cursed; Fanon provides evidence for such a claim. (It should be noted that Fanon himself connects this reflection to </w:t>
      </w:r>
      <w:r w:rsidRPr="005B1373">
        <w:rPr>
          <w:i/>
          <w:iCs/>
          <w:sz w:val="4"/>
          <w:szCs w:val="4"/>
        </w:rPr>
        <w:t>Black Skin, White Masks</w:t>
      </w:r>
      <w:r w:rsidRPr="005B1373">
        <w:rPr>
          <w:sz w:val="4"/>
          <w:szCs w:val="4"/>
        </w:rPr>
        <w:t>—Fanon does not disentangle, at least in this case, colonialism and antiblackness.</w:t>
      </w:r>
      <w:hyperlink r:id="rId13" w:history="1">
        <w:r w:rsidRPr="005B1373">
          <w:rPr>
            <w:rStyle w:val="Hyperlink"/>
            <w:sz w:val="4"/>
            <w:szCs w:val="4"/>
          </w:rPr>
          <w:t>Footnote</w:t>
        </w:r>
        <w:r w:rsidRPr="005B1373">
          <w:rPr>
            <w:rStyle w:val="Hyperlink"/>
            <w:sz w:val="4"/>
            <w:szCs w:val="4"/>
            <w:vertAlign w:val="superscript"/>
          </w:rPr>
          <w:t>13</w:t>
        </w:r>
      </w:hyperlink>
      <w:r w:rsidRPr="005B1373">
        <w:rPr>
          <w:sz w:val="4"/>
          <w:szCs w:val="4"/>
        </w:rPr>
        <w:t>) The colonized are evil—which, in this case, is to say, </w:t>
      </w:r>
      <w:r w:rsidRPr="005B1373">
        <w:rPr>
          <w:i/>
          <w:iCs/>
          <w:sz w:val="4"/>
          <w:szCs w:val="4"/>
        </w:rPr>
        <w:t>Black</w:t>
      </w:r>
      <w:r w:rsidRPr="005B1373">
        <w:rPr>
          <w:sz w:val="4"/>
          <w:szCs w:val="4"/>
        </w:rPr>
        <w:t> people are evil. They are absent of values. Fanon goes further, though.</w:t>
      </w:r>
    </w:p>
    <w:p w14:paraId="0F5CF5E5" w14:textId="77777777" w:rsidR="00C126A0" w:rsidRPr="005B1373" w:rsidRDefault="00C126A0" w:rsidP="00C126A0">
      <w:pPr>
        <w:rPr>
          <w:sz w:val="4"/>
          <w:szCs w:val="4"/>
        </w:rPr>
      </w:pPr>
      <w:r w:rsidRPr="005B1373">
        <w:rPr>
          <w:sz w:val="4"/>
          <w:szCs w:val="4"/>
        </w:rPr>
        <w:lastRenderedPageBreak/>
        <w:t>The native is declared insensible to ethics; he represents not only the absence of values but </w:t>
      </w:r>
      <w:r w:rsidRPr="005B1373">
        <w:rPr>
          <w:i/>
          <w:iCs/>
          <w:sz w:val="4"/>
          <w:szCs w:val="4"/>
        </w:rPr>
        <w:t>the negation of values.</w:t>
      </w:r>
      <w:r w:rsidRPr="005B1373">
        <w:rPr>
          <w:sz w:val="4"/>
          <w:szCs w:val="4"/>
        </w:rPr>
        <w:t> He is, let us dare admit, the </w:t>
      </w:r>
      <w:r w:rsidRPr="005B1373">
        <w:rPr>
          <w:i/>
          <w:iCs/>
          <w:sz w:val="4"/>
          <w:szCs w:val="4"/>
        </w:rPr>
        <w:t>enemy of values,</w:t>
      </w:r>
      <w:r w:rsidRPr="005B1373">
        <w:rPr>
          <w:sz w:val="4"/>
          <w:szCs w:val="4"/>
        </w:rPr>
        <w:t> and in this sense, he is the </w:t>
      </w:r>
      <w:r w:rsidRPr="005B1373">
        <w:rPr>
          <w:i/>
          <w:iCs/>
          <w:sz w:val="4"/>
          <w:szCs w:val="4"/>
        </w:rPr>
        <w:t>absolute evil.</w:t>
      </w:r>
      <w:r w:rsidRPr="005B1373">
        <w:rPr>
          <w:sz w:val="4"/>
          <w:szCs w:val="4"/>
        </w:rPr>
        <w:t> (My emphasis)</w:t>
      </w:r>
      <w:hyperlink r:id="rId14" w:history="1">
        <w:r w:rsidRPr="005B1373">
          <w:rPr>
            <w:rStyle w:val="Hyperlink"/>
            <w:sz w:val="4"/>
            <w:szCs w:val="4"/>
          </w:rPr>
          <w:t>Footnote</w:t>
        </w:r>
        <w:r w:rsidRPr="005B1373">
          <w:rPr>
            <w:rStyle w:val="Hyperlink"/>
            <w:sz w:val="4"/>
            <w:szCs w:val="4"/>
            <w:vertAlign w:val="superscript"/>
          </w:rPr>
          <w:t>14</w:t>
        </w:r>
      </w:hyperlink>
    </w:p>
    <w:p w14:paraId="7C51F867" w14:textId="77777777" w:rsidR="00C126A0" w:rsidRPr="005B1373" w:rsidRDefault="00C126A0" w:rsidP="00C126A0">
      <w:pPr>
        <w:rPr>
          <w:rStyle w:val="StyleUnderline"/>
          <w:b/>
          <w:bCs/>
        </w:rPr>
      </w:pPr>
      <w:r w:rsidRPr="005B1373">
        <w:rPr>
          <w:sz w:val="16"/>
        </w:rPr>
        <w:t xml:space="preserve">Fanon agrees with Ruckus that </w:t>
      </w:r>
      <w:r w:rsidRPr="005B1373">
        <w:rPr>
          <w:rStyle w:val="StyleUnderline"/>
          <w:b/>
          <w:bCs/>
        </w:rPr>
        <w:t xml:space="preserve">we are cursed. We are the </w:t>
      </w:r>
      <w:r w:rsidRPr="005B1373">
        <w:rPr>
          <w:rStyle w:val="StyleUnderline"/>
          <w:b/>
          <w:bCs/>
          <w:highlight w:val="green"/>
        </w:rPr>
        <w:t>absolute evil.</w:t>
      </w:r>
      <w:r w:rsidRPr="005B1373">
        <w:rPr>
          <w:rStyle w:val="StyleUnderline"/>
          <w:b/>
          <w:bCs/>
        </w:rPr>
        <w:t xml:space="preserve"> But—and here’s my point—the absoluteness of this evil, the depths of our accursedness, does not come from moral malfeasance. It is </w:t>
      </w:r>
      <w:r w:rsidRPr="005B1373">
        <w:rPr>
          <w:rStyle w:val="StyleUnderline"/>
          <w:b/>
          <w:bCs/>
          <w:highlight w:val="green"/>
        </w:rPr>
        <w:t>not because we are killer</w:t>
      </w:r>
      <w:r w:rsidRPr="005B1373">
        <w:rPr>
          <w:rStyle w:val="StyleUnderline"/>
          <w:b/>
          <w:bCs/>
        </w:rPr>
        <w:t xml:space="preserve">s or </w:t>
      </w:r>
      <w:r w:rsidRPr="005B1373">
        <w:rPr>
          <w:rStyle w:val="StyleUnderline"/>
          <w:b/>
          <w:bCs/>
          <w:highlight w:val="green"/>
        </w:rPr>
        <w:t>murderers</w:t>
      </w:r>
      <w:r w:rsidRPr="005B1373">
        <w:rPr>
          <w:rStyle w:val="StyleUnderline"/>
          <w:b/>
          <w:bCs/>
        </w:rPr>
        <w:t xml:space="preserve"> or cannibals or </w:t>
      </w:r>
      <w:r w:rsidRPr="005B1373">
        <w:rPr>
          <w:rStyle w:val="StyleUnderline"/>
          <w:b/>
          <w:bCs/>
          <w:highlight w:val="green"/>
        </w:rPr>
        <w:t>criminals</w:t>
      </w:r>
      <w:r w:rsidRPr="005B1373">
        <w:rPr>
          <w:rStyle w:val="StyleUnderline"/>
          <w:b/>
          <w:bCs/>
        </w:rPr>
        <w:t xml:space="preserve">; it is </w:t>
      </w:r>
      <w:r w:rsidRPr="005B1373">
        <w:rPr>
          <w:rStyle w:val="StyleUnderline"/>
          <w:b/>
          <w:bCs/>
          <w:highlight w:val="green"/>
        </w:rPr>
        <w:t>not our actions</w:t>
      </w:r>
      <w:r w:rsidRPr="005B1373">
        <w:rPr>
          <w:rStyle w:val="StyleUnderline"/>
          <w:b/>
          <w:bCs/>
        </w:rPr>
        <w:t xml:space="preserve"> that give us our accursed share. Instead, </w:t>
      </w:r>
      <w:r w:rsidRPr="005B1373">
        <w:rPr>
          <w:rStyle w:val="StyleUnderline"/>
          <w:b/>
          <w:bCs/>
          <w:highlight w:val="green"/>
        </w:rPr>
        <w:t>it is that we negate values</w:t>
      </w:r>
      <w:r w:rsidRPr="005B1373">
        <w:rPr>
          <w:rStyle w:val="StyleUnderline"/>
          <w:b/>
          <w:bCs/>
        </w:rPr>
        <w:t xml:space="preserve">, that we are the enemies of values. Or, to use Nietzschean language, it is because </w:t>
      </w:r>
      <w:r w:rsidRPr="005B1373">
        <w:rPr>
          <w:rStyle w:val="StyleUnderline"/>
          <w:b/>
          <w:bCs/>
          <w:highlight w:val="green"/>
        </w:rPr>
        <w:t>we are beyond good and evil</w:t>
      </w:r>
      <w:r w:rsidRPr="005B1373">
        <w:rPr>
          <w:rStyle w:val="StyleUnderline"/>
          <w:b/>
          <w:bCs/>
        </w:rPr>
        <w:t xml:space="preserve"> that we become the absolute evil; we can’t be contained. We are a malevolent force because we are </w:t>
      </w:r>
      <w:proofErr w:type="gramStart"/>
      <w:r w:rsidRPr="005B1373">
        <w:rPr>
          <w:rStyle w:val="StyleUnderline"/>
          <w:b/>
          <w:bCs/>
        </w:rPr>
        <w:t>unruly;</w:t>
      </w:r>
      <w:proofErr w:type="gramEnd"/>
      <w:r w:rsidRPr="005B1373">
        <w:rPr>
          <w:rStyle w:val="StyleUnderline"/>
          <w:b/>
          <w:bCs/>
        </w:rPr>
        <w:t xml:space="preserve"> our perdition </w:t>
      </w:r>
      <w:r w:rsidRPr="005B1373">
        <w:rPr>
          <w:rStyle w:val="StyleUnderline"/>
          <w:b/>
          <w:bCs/>
          <w:highlight w:val="green"/>
        </w:rPr>
        <w:t>stems from our existence outside the frame.</w:t>
      </w:r>
    </w:p>
    <w:p w14:paraId="6FB3880C" w14:textId="77777777" w:rsidR="00C126A0" w:rsidRPr="005B1373" w:rsidRDefault="00C126A0" w:rsidP="00C126A0">
      <w:pPr>
        <w:rPr>
          <w:sz w:val="16"/>
        </w:rPr>
      </w:pPr>
      <w:r w:rsidRPr="005B1373">
        <w:rPr>
          <w:sz w:val="16"/>
        </w:rPr>
        <w:t xml:space="preserve">We are cursed, therefore, because we are a challenge to the world order, because our existence frustrates the grammar of the world, because, as Sharareh </w:t>
      </w:r>
      <w:proofErr w:type="spellStart"/>
      <w:r w:rsidRPr="005B1373">
        <w:rPr>
          <w:sz w:val="16"/>
        </w:rPr>
        <w:t>Frouzesh</w:t>
      </w:r>
      <w:proofErr w:type="spellEnd"/>
      <w:r w:rsidRPr="005B1373">
        <w:rPr>
          <w:sz w:val="16"/>
        </w:rPr>
        <w:t xml:space="preserve">, channeling Jared Sexton, writes in this issue, we “ruin plans.” </w:t>
      </w:r>
      <w:proofErr w:type="spellStart"/>
      <w:r w:rsidRPr="005B1373">
        <w:rPr>
          <w:sz w:val="16"/>
        </w:rPr>
        <w:t>Frouzesh</w:t>
      </w:r>
      <w:proofErr w:type="spellEnd"/>
      <w:r w:rsidRPr="005B1373">
        <w:rPr>
          <w:sz w:val="16"/>
        </w:rPr>
        <w:t xml:space="preserve"> continues:</w:t>
      </w:r>
    </w:p>
    <w:p w14:paraId="557737B5" w14:textId="77777777" w:rsidR="00C126A0" w:rsidRPr="005B1373" w:rsidRDefault="00C126A0" w:rsidP="00C126A0">
      <w:pPr>
        <w:rPr>
          <w:sz w:val="16"/>
        </w:rPr>
      </w:pPr>
      <w:r w:rsidRPr="005B1373">
        <w:rPr>
          <w:sz w:val="16"/>
        </w:rPr>
        <w:t xml:space="preserve">Sexton defines </w:t>
      </w:r>
      <w:r w:rsidRPr="005B1373">
        <w:rPr>
          <w:b/>
          <w:bCs/>
          <w:u w:val="single"/>
        </w:rPr>
        <w:t xml:space="preserve">afro-pessimism as the intensification of negativity, a </w:t>
      </w:r>
      <w:r w:rsidRPr="005B1373">
        <w:rPr>
          <w:b/>
          <w:bCs/>
          <w:highlight w:val="green"/>
          <w:u w:val="single"/>
        </w:rPr>
        <w:t>black negativity</w:t>
      </w:r>
      <w:r w:rsidRPr="005B1373">
        <w:rPr>
          <w:b/>
          <w:bCs/>
          <w:u w:val="single"/>
        </w:rPr>
        <w:t xml:space="preserve"> as tension, the “procedure that complicates thinking,” “</w:t>
      </w:r>
      <w:r w:rsidRPr="005B1373">
        <w:rPr>
          <w:b/>
          <w:bCs/>
          <w:highlight w:val="green"/>
          <w:u w:val="single"/>
        </w:rPr>
        <w:t>throws things off balance</w:t>
      </w:r>
      <w:r w:rsidRPr="005B1373">
        <w:rPr>
          <w:b/>
          <w:bCs/>
          <w:u w:val="single"/>
        </w:rPr>
        <w:t xml:space="preserve">.” </w:t>
      </w:r>
      <w:r w:rsidRPr="005B1373">
        <w:rPr>
          <w:b/>
          <w:bCs/>
          <w:highlight w:val="green"/>
          <w:u w:val="single"/>
        </w:rPr>
        <w:t>This is </w:t>
      </w:r>
      <w:r w:rsidRPr="005B1373">
        <w:rPr>
          <w:b/>
          <w:bCs/>
          <w:i/>
          <w:iCs/>
          <w:highlight w:val="green"/>
          <w:u w:val="single"/>
        </w:rPr>
        <w:t>pessimism</w:t>
      </w:r>
      <w:r w:rsidRPr="005B1373">
        <w:rPr>
          <w:b/>
          <w:bCs/>
          <w:i/>
          <w:iCs/>
          <w:u w:val="single"/>
        </w:rPr>
        <w:t>,</w:t>
      </w:r>
      <w:r w:rsidRPr="005B1373">
        <w:rPr>
          <w:b/>
          <w:bCs/>
          <w:u w:val="single"/>
        </w:rPr>
        <w:t xml:space="preserve"> indeed. But perhaps we misunderstand about what one must </w:t>
      </w:r>
      <w:r w:rsidRPr="005B1373">
        <w:rPr>
          <w:b/>
          <w:bCs/>
          <w:highlight w:val="green"/>
          <w:u w:val="single"/>
        </w:rPr>
        <w:t>remain pessimistic</w:t>
      </w:r>
      <w:r w:rsidRPr="005B1373">
        <w:rPr>
          <w:b/>
          <w:bCs/>
          <w:u w:val="single"/>
        </w:rPr>
        <w:t xml:space="preserve">. It is a radical pessimism about the </w:t>
      </w:r>
      <w:r w:rsidRPr="005B1373">
        <w:rPr>
          <w:b/>
          <w:bCs/>
          <w:highlight w:val="green"/>
          <w:u w:val="single"/>
        </w:rPr>
        <w:t>white historic arc of history</w:t>
      </w:r>
      <w:r w:rsidRPr="005B1373">
        <w:rPr>
          <w:b/>
          <w:bCs/>
          <w:u w:val="single"/>
        </w:rPr>
        <w:t xml:space="preserve">, about the possibility of </w:t>
      </w:r>
      <w:r w:rsidRPr="005B1373">
        <w:rPr>
          <w:b/>
          <w:bCs/>
          <w:highlight w:val="green"/>
          <w:u w:val="single"/>
        </w:rPr>
        <w:t>symbolic renunciation</w:t>
      </w:r>
      <w:r w:rsidRPr="005B1373">
        <w:rPr>
          <w:b/>
          <w:bCs/>
          <w:u w:val="single"/>
        </w:rPr>
        <w:t xml:space="preserve"> and </w:t>
      </w:r>
      <w:r w:rsidRPr="005B1373">
        <w:rPr>
          <w:b/>
          <w:bCs/>
          <w:highlight w:val="green"/>
          <w:u w:val="single"/>
        </w:rPr>
        <w:t>overcoming</w:t>
      </w:r>
      <w:r w:rsidRPr="005B1373">
        <w:rPr>
          <w:b/>
          <w:bCs/>
          <w:u w:val="single"/>
        </w:rPr>
        <w:t>, a pessimism about the paradigmatic semiotics and promises of power, investiture, filiation, and its institutional sanctions and justifications.</w:t>
      </w:r>
      <w:hyperlink r:id="rId15" w:history="1">
        <w:r w:rsidRPr="005B1373">
          <w:rPr>
            <w:rStyle w:val="Hyperlink"/>
          </w:rPr>
          <w:t>Footnote</w:t>
        </w:r>
        <w:r w:rsidRPr="005B1373">
          <w:rPr>
            <w:rStyle w:val="Hyperlink"/>
            <w:vertAlign w:val="superscript"/>
          </w:rPr>
          <w:t>15</w:t>
        </w:r>
      </w:hyperlink>
    </w:p>
    <w:p w14:paraId="59A104A0" w14:textId="77777777" w:rsidR="00C126A0" w:rsidRPr="005B1373" w:rsidRDefault="00C126A0" w:rsidP="00C126A0">
      <w:pPr>
        <w:rPr>
          <w:b/>
          <w:bCs/>
          <w:u w:val="single"/>
        </w:rPr>
      </w:pPr>
      <w:r w:rsidRPr="005B1373">
        <w:rPr>
          <w:sz w:val="16"/>
        </w:rPr>
        <w:t xml:space="preserve">While Ruckus might find our </w:t>
      </w:r>
      <w:r w:rsidRPr="005B1373">
        <w:rPr>
          <w:b/>
          <w:bCs/>
          <w:highlight w:val="green"/>
          <w:u w:val="single"/>
        </w:rPr>
        <w:t>suffering</w:t>
      </w:r>
      <w:r w:rsidRPr="005B1373">
        <w:rPr>
          <w:b/>
          <w:bCs/>
          <w:u w:val="single"/>
        </w:rPr>
        <w:t xml:space="preserve"> to be evidence of our accursed share, and while other thinkers might rightly understand our suffering </w:t>
      </w:r>
      <w:r w:rsidRPr="005B1373">
        <w:rPr>
          <w:b/>
          <w:bCs/>
          <w:highlight w:val="green"/>
          <w:u w:val="single"/>
        </w:rPr>
        <w:t>to be part of the</w:t>
      </w:r>
      <w:r w:rsidRPr="005B1373">
        <w:rPr>
          <w:b/>
          <w:bCs/>
          <w:u w:val="single"/>
        </w:rPr>
        <w:t xml:space="preserve"> justification of the </w:t>
      </w:r>
      <w:r w:rsidRPr="005B1373">
        <w:rPr>
          <w:b/>
          <w:bCs/>
          <w:highlight w:val="green"/>
          <w:u w:val="single"/>
        </w:rPr>
        <w:t>world</w:t>
      </w:r>
      <w:r w:rsidRPr="005B1373">
        <w:rPr>
          <w:b/>
          <w:bCs/>
          <w:u w:val="single"/>
        </w:rPr>
        <w:t xml:space="preserve"> itself, I think there are other things at play—other </w:t>
      </w:r>
      <w:r w:rsidRPr="005B1373">
        <w:rPr>
          <w:b/>
          <w:bCs/>
          <w:i/>
          <w:iCs/>
          <w:u w:val="single"/>
        </w:rPr>
        <w:t>possibilities</w:t>
      </w:r>
      <w:r w:rsidRPr="005B1373">
        <w:rPr>
          <w:b/>
          <w:bCs/>
          <w:u w:val="single"/>
        </w:rPr>
        <w:t> at play. What if we </w:t>
      </w:r>
      <w:r w:rsidRPr="005B1373">
        <w:rPr>
          <w:b/>
          <w:bCs/>
          <w:i/>
          <w:iCs/>
          <w:highlight w:val="green"/>
          <w:u w:val="single"/>
        </w:rPr>
        <w:t>leaned into</w:t>
      </w:r>
      <w:r w:rsidRPr="005B1373">
        <w:rPr>
          <w:b/>
          <w:bCs/>
          <w:highlight w:val="green"/>
          <w:u w:val="single"/>
        </w:rPr>
        <w:t> the negation</w:t>
      </w:r>
      <w:r w:rsidRPr="005B1373">
        <w:rPr>
          <w:b/>
          <w:bCs/>
          <w:u w:val="single"/>
        </w:rPr>
        <w:t xml:space="preserve"> that we are? What if we accepted the terms of our accursedness, and in so doing, we clarified not </w:t>
      </w:r>
      <w:r w:rsidRPr="005B1373">
        <w:rPr>
          <w:b/>
          <w:bCs/>
          <w:i/>
          <w:iCs/>
          <w:u w:val="single"/>
        </w:rPr>
        <w:t>our</w:t>
      </w:r>
      <w:r w:rsidRPr="005B1373">
        <w:rPr>
          <w:b/>
          <w:bCs/>
          <w:u w:val="single"/>
        </w:rPr>
        <w:t xml:space="preserve"> existence—for who knows what that is—but the cheap and </w:t>
      </w:r>
      <w:r w:rsidRPr="005B1373">
        <w:rPr>
          <w:b/>
          <w:bCs/>
          <w:highlight w:val="green"/>
          <w:u w:val="single"/>
        </w:rPr>
        <w:t>disgusting existence of the world itself</w:t>
      </w:r>
      <w:r w:rsidRPr="005B1373">
        <w:rPr>
          <w:b/>
          <w:bCs/>
          <w:u w:val="single"/>
        </w:rPr>
        <w:t xml:space="preserve">? What if in our existence as the </w:t>
      </w:r>
      <w:r w:rsidRPr="005B1373">
        <w:rPr>
          <w:b/>
          <w:bCs/>
          <w:highlight w:val="green"/>
          <w:u w:val="single"/>
        </w:rPr>
        <w:t>afterlives of slavery o</w:t>
      </w:r>
      <w:r w:rsidRPr="005B1373">
        <w:rPr>
          <w:b/>
          <w:bCs/>
          <w:u w:val="single"/>
        </w:rPr>
        <w:t xml:space="preserve">r as hieroglyphically fleshy beings </w:t>
      </w:r>
      <w:r w:rsidRPr="005B1373">
        <w:rPr>
          <w:b/>
          <w:bCs/>
          <w:highlight w:val="green"/>
          <w:u w:val="single"/>
        </w:rPr>
        <w:t>we found not only our</w:t>
      </w:r>
      <w:r w:rsidRPr="005B1373">
        <w:rPr>
          <w:b/>
          <w:bCs/>
          <w:u w:val="single"/>
        </w:rPr>
        <w:t xml:space="preserve"> </w:t>
      </w:r>
      <w:r w:rsidRPr="005B1373">
        <w:rPr>
          <w:b/>
          <w:bCs/>
          <w:highlight w:val="green"/>
          <w:u w:val="single"/>
        </w:rPr>
        <w:t>suffering but resources for destroying the world order</w:t>
      </w:r>
      <w:r w:rsidRPr="005B1373">
        <w:rPr>
          <w:b/>
          <w:bCs/>
          <w:u w:val="single"/>
        </w:rPr>
        <w:t>?</w:t>
      </w:r>
    </w:p>
    <w:p w14:paraId="113B6138" w14:textId="77777777" w:rsidR="00C126A0" w:rsidRPr="005B1373" w:rsidRDefault="00C126A0" w:rsidP="00C126A0">
      <w:pPr>
        <w:rPr>
          <w:sz w:val="4"/>
          <w:szCs w:val="4"/>
        </w:rPr>
      </w:pPr>
      <w:r w:rsidRPr="005B1373">
        <w:rPr>
          <w:sz w:val="4"/>
          <w:szCs w:val="4"/>
        </w:rPr>
        <w:t>I don’t mean this in a metaphorical way, either. If we are the absolute evil, if we negate values, then we must, as Fanon describes, be “ready for violence at all times.” Fanon continues: “this narrow world, strewn with prohibitions, can only be called into question by absolute violence.”</w:t>
      </w:r>
      <w:hyperlink r:id="rId16" w:history="1">
        <w:r w:rsidRPr="005B1373">
          <w:rPr>
            <w:rStyle w:val="Hyperlink"/>
            <w:sz w:val="4"/>
            <w:szCs w:val="4"/>
          </w:rPr>
          <w:t>Footnote</w:t>
        </w:r>
        <w:r w:rsidRPr="005B1373">
          <w:rPr>
            <w:rStyle w:val="Hyperlink"/>
            <w:sz w:val="4"/>
            <w:szCs w:val="4"/>
            <w:vertAlign w:val="superscript"/>
          </w:rPr>
          <w:t>16</w:t>
        </w:r>
      </w:hyperlink>
    </w:p>
    <w:p w14:paraId="2E0D54D2" w14:textId="77777777" w:rsidR="00C126A0" w:rsidRPr="005B1373" w:rsidRDefault="00C126A0" w:rsidP="00C126A0">
      <w:pPr>
        <w:rPr>
          <w:sz w:val="4"/>
          <w:szCs w:val="4"/>
        </w:rPr>
      </w:pPr>
      <w:r w:rsidRPr="005B1373">
        <w:rPr>
          <w:sz w:val="4"/>
          <w:szCs w:val="4"/>
        </w:rPr>
        <w:t>In reading these lines I think of Nat Turner’s rapturous vision in which God told him that “the time was fast approaching when the first should be last and the last should be first,”</w:t>
      </w:r>
      <w:hyperlink r:id="rId17" w:history="1">
        <w:r w:rsidRPr="005B1373">
          <w:rPr>
            <w:rStyle w:val="Hyperlink"/>
            <w:sz w:val="4"/>
            <w:szCs w:val="4"/>
          </w:rPr>
          <w:t>Footnote</w:t>
        </w:r>
        <w:r w:rsidRPr="005B1373">
          <w:rPr>
            <w:rStyle w:val="Hyperlink"/>
            <w:sz w:val="4"/>
            <w:szCs w:val="4"/>
            <w:vertAlign w:val="superscript"/>
          </w:rPr>
          <w:t>17</w:t>
        </w:r>
      </w:hyperlink>
      <w:r w:rsidRPr="005B1373">
        <w:rPr>
          <w:sz w:val="4"/>
          <w:szCs w:val="4"/>
        </w:rPr>
        <w:t> and I am reminded of Fanon’s claim that decolonization could be boiled down to this same phrase.</w:t>
      </w:r>
    </w:p>
    <w:p w14:paraId="507BCDF6" w14:textId="77777777" w:rsidR="00C126A0" w:rsidRPr="005B1373" w:rsidRDefault="00C126A0" w:rsidP="00C126A0">
      <w:pPr>
        <w:rPr>
          <w:sz w:val="16"/>
        </w:rPr>
      </w:pPr>
      <w:r w:rsidRPr="005B1373">
        <w:rPr>
          <w:sz w:val="4"/>
          <w:szCs w:val="4"/>
        </w:rPr>
        <w:t>I am reminded of Korryn Gaines’s provocation</w:t>
      </w:r>
      <w:r w:rsidRPr="005B1373">
        <w:rPr>
          <w:sz w:val="16"/>
        </w:rPr>
        <w:t xml:space="preserve"> </w:t>
      </w:r>
      <w:r w:rsidRPr="005B1373">
        <w:rPr>
          <w:u w:val="single"/>
        </w:rPr>
        <w:t xml:space="preserve">that </w:t>
      </w:r>
      <w:r w:rsidRPr="00EC35C3">
        <w:rPr>
          <w:u w:val="single"/>
        </w:rPr>
        <w:t>the cops were “going to have to kill [her] today.”</w:t>
      </w:r>
      <w:hyperlink r:id="rId18" w:history="1">
        <w:r w:rsidRPr="00EC35C3">
          <w:rPr>
            <w:rStyle w:val="Hyperlink"/>
          </w:rPr>
          <w:t>Footnote</w:t>
        </w:r>
        <w:r w:rsidRPr="00EC35C3">
          <w:rPr>
            <w:rStyle w:val="Hyperlink"/>
            <w:vertAlign w:val="superscript"/>
          </w:rPr>
          <w:t>18</w:t>
        </w:r>
      </w:hyperlink>
      <w:r w:rsidRPr="00EC35C3">
        <w:rPr>
          <w:sz w:val="16"/>
        </w:rPr>
        <w:t xml:space="preserve"> I am reminded of her sitting there, gun in one hand, child in another. I mourn her. I grieve for her. </w:t>
      </w:r>
      <w:r w:rsidRPr="00EC35C3">
        <w:rPr>
          <w:u w:val="single"/>
        </w:rPr>
        <w:t>But I also acknowledge—and admire—her wisdom, her perceptiveness; I am inspired by her prophetic honesty. For she knew she couldn’t be anything other than evil in the eyes of the state. She was already cursed;</w:t>
      </w:r>
      <w:r w:rsidRPr="005B1373">
        <w:rPr>
          <w:u w:val="single"/>
        </w:rPr>
        <w:t xml:space="preserve"> they’d already labeled her mentally ill. Theodicy wasn’t going to save her; she wasn’t to be redeemed. And I don’t mean that as a disparagement.</w:t>
      </w:r>
    </w:p>
    <w:p w14:paraId="38992FC2" w14:textId="77777777" w:rsidR="00C126A0" w:rsidRPr="005B1373" w:rsidRDefault="00C126A0" w:rsidP="00C126A0">
      <w:pPr>
        <w:rPr>
          <w:sz w:val="4"/>
          <w:szCs w:val="4"/>
        </w:rPr>
      </w:pPr>
      <w:r w:rsidRPr="005B1373">
        <w:rPr>
          <w:sz w:val="4"/>
          <w:szCs w:val="4"/>
        </w:rPr>
        <w:t xml:space="preserve">Many theorists have tried to show that Fanon wasn’t prescribing violence. An </w:t>
      </w:r>
      <w:proofErr w:type="spellStart"/>
      <w:r w:rsidRPr="005B1373">
        <w:rPr>
          <w:sz w:val="4"/>
          <w:szCs w:val="4"/>
        </w:rPr>
        <w:t>Yountae</w:t>
      </w:r>
      <w:proofErr w:type="spellEnd"/>
      <w:r w:rsidRPr="005B1373">
        <w:rPr>
          <w:sz w:val="4"/>
          <w:szCs w:val="4"/>
        </w:rPr>
        <w:t>, for example, claims that Fanon’s theodicean reflections are “the denouncement of various forms of violence inseparable from the everyday reality of the wretched of the earth.”</w:t>
      </w:r>
      <w:hyperlink r:id="rId19" w:history="1">
        <w:r w:rsidRPr="005B1373">
          <w:rPr>
            <w:rStyle w:val="Hyperlink"/>
            <w:sz w:val="4"/>
            <w:szCs w:val="4"/>
          </w:rPr>
          <w:t>Footnote</w:t>
        </w:r>
        <w:r w:rsidRPr="005B1373">
          <w:rPr>
            <w:rStyle w:val="Hyperlink"/>
            <w:sz w:val="4"/>
            <w:szCs w:val="4"/>
            <w:vertAlign w:val="superscript"/>
          </w:rPr>
          <w:t>19</w:t>
        </w:r>
      </w:hyperlink>
      <w:r w:rsidRPr="005B1373">
        <w:rPr>
          <w:sz w:val="4"/>
          <w:szCs w:val="4"/>
        </w:rPr>
        <w:t xml:space="preserve"> And listen: I’m all for such sophisticated theorization; I agree that Fanon wasn’t after </w:t>
      </w:r>
      <w:proofErr w:type="spellStart"/>
      <w:r w:rsidRPr="005B1373">
        <w:rPr>
          <w:sz w:val="4"/>
          <w:szCs w:val="4"/>
        </w:rPr>
        <w:t>intstrumental</w:t>
      </w:r>
      <w:proofErr w:type="spellEnd"/>
      <w:r w:rsidRPr="005B1373">
        <w:rPr>
          <w:sz w:val="4"/>
          <w:szCs w:val="4"/>
        </w:rPr>
        <w:t xml:space="preserve"> violence—he wasn’t after violence as a means to an end. I’m not either. But I’m also tired of us attempting to circumvent the violence we already are. I struggle with the fact that we seek to sidestep our accursedness for a redemption that will never come. Amaryah Armstrong alerts us to the fact that redemption—salvation—is not ours to have; as such, we might lean into “losing salvation” </w:t>
      </w:r>
      <w:r w:rsidRPr="005B1373">
        <w:rPr>
          <w:i/>
          <w:iCs/>
          <w:sz w:val="4"/>
          <w:szCs w:val="4"/>
        </w:rPr>
        <w:t>as a way of “</w:t>
      </w:r>
      <w:r w:rsidRPr="005B1373">
        <w:rPr>
          <w:sz w:val="4"/>
          <w:szCs w:val="4"/>
        </w:rPr>
        <w:t>bringing redemption history to account.”</w:t>
      </w:r>
      <w:hyperlink r:id="rId20" w:history="1">
        <w:r w:rsidRPr="005B1373">
          <w:rPr>
            <w:rStyle w:val="Hyperlink"/>
            <w:sz w:val="4"/>
            <w:szCs w:val="4"/>
          </w:rPr>
          <w:t>Footnote</w:t>
        </w:r>
        <w:r w:rsidRPr="005B1373">
          <w:rPr>
            <w:rStyle w:val="Hyperlink"/>
            <w:sz w:val="4"/>
            <w:szCs w:val="4"/>
            <w:vertAlign w:val="superscript"/>
          </w:rPr>
          <w:t>20</w:t>
        </w:r>
      </w:hyperlink>
    </w:p>
    <w:p w14:paraId="67C9F3B3" w14:textId="77777777" w:rsidR="00C126A0" w:rsidRPr="005B1373" w:rsidRDefault="00C126A0" w:rsidP="00C126A0">
      <w:pPr>
        <w:rPr>
          <w:b/>
          <w:bCs/>
          <w:u w:val="single"/>
        </w:rPr>
      </w:pPr>
      <w:r w:rsidRPr="005B1373">
        <w:rPr>
          <w:b/>
          <w:bCs/>
          <w:u w:val="single"/>
        </w:rPr>
        <w:t xml:space="preserve">Riffing off Armstrong, I might say that Turner’s rebellious act and Gaines’s prophetic proclamation might be read as a refusal of salvation, a </w:t>
      </w:r>
      <w:r w:rsidRPr="005B1373">
        <w:rPr>
          <w:b/>
          <w:bCs/>
          <w:highlight w:val="green"/>
          <w:u w:val="single"/>
        </w:rPr>
        <w:t>leaning into</w:t>
      </w:r>
      <w:r w:rsidRPr="005B1373">
        <w:rPr>
          <w:b/>
          <w:bCs/>
          <w:u w:val="single"/>
        </w:rPr>
        <w:t xml:space="preserve"> </w:t>
      </w:r>
      <w:proofErr w:type="spellStart"/>
      <w:r w:rsidRPr="005B1373">
        <w:rPr>
          <w:b/>
          <w:bCs/>
          <w:u w:val="single"/>
        </w:rPr>
        <w:t>acc</w:t>
      </w:r>
      <w:r>
        <w:rPr>
          <w:b/>
          <w:bCs/>
          <w:u w:val="single"/>
        </w:rPr>
        <w:t>gr</w:t>
      </w:r>
      <w:r w:rsidRPr="005B1373">
        <w:rPr>
          <w:b/>
          <w:bCs/>
          <w:u w:val="single"/>
        </w:rPr>
        <w:t>ursedness</w:t>
      </w:r>
      <w:proofErr w:type="spellEnd"/>
      <w:r w:rsidRPr="005B1373">
        <w:rPr>
          <w:b/>
          <w:bCs/>
          <w:u w:val="single"/>
        </w:rPr>
        <w:t> </w:t>
      </w:r>
      <w:r w:rsidRPr="005B1373">
        <w:rPr>
          <w:b/>
          <w:bCs/>
          <w:i/>
          <w:iCs/>
          <w:highlight w:val="green"/>
          <w:u w:val="single"/>
        </w:rPr>
        <w:t xml:space="preserve">as </w:t>
      </w:r>
      <w:r w:rsidRPr="005B1373">
        <w:rPr>
          <w:b/>
          <w:bCs/>
          <w:i/>
          <w:iCs/>
          <w:highlight w:val="green"/>
          <w:u w:val="single"/>
        </w:rPr>
        <w:lastRenderedPageBreak/>
        <w:t>a method for exposing and</w:t>
      </w:r>
      <w:r w:rsidRPr="005B1373">
        <w:rPr>
          <w:b/>
          <w:bCs/>
          <w:i/>
          <w:iCs/>
          <w:u w:val="single"/>
        </w:rPr>
        <w:t xml:space="preserve"> then </w:t>
      </w:r>
      <w:r w:rsidRPr="005B1373">
        <w:rPr>
          <w:b/>
          <w:bCs/>
          <w:i/>
          <w:iCs/>
          <w:highlight w:val="green"/>
          <w:u w:val="single"/>
        </w:rPr>
        <w:t>ending this world</w:t>
      </w:r>
      <w:r w:rsidRPr="005B1373">
        <w:rPr>
          <w:b/>
          <w:bCs/>
          <w:i/>
          <w:iCs/>
          <w:u w:val="single"/>
        </w:rPr>
        <w:t>.</w:t>
      </w:r>
      <w:r w:rsidRPr="005B1373">
        <w:rPr>
          <w:b/>
          <w:bCs/>
          <w:u w:val="single"/>
        </w:rPr>
        <w:t> I</w:t>
      </w:r>
      <w:r w:rsidRPr="005B1373">
        <w:rPr>
          <w:sz w:val="16"/>
        </w:rPr>
        <w:t>n a world where Black people’s suffering-unto-death is both normal </w:t>
      </w:r>
      <w:r w:rsidRPr="005B1373">
        <w:rPr>
          <w:i/>
          <w:iCs/>
          <w:sz w:val="16"/>
        </w:rPr>
        <w:t>and</w:t>
      </w:r>
      <w:r w:rsidRPr="005B1373">
        <w:rPr>
          <w:sz w:val="16"/>
        </w:rPr>
        <w:t xml:space="preserve"> normative, it seems to me that straying away from our accursed share is itself a diminution of our power. </w:t>
      </w:r>
      <w:r w:rsidRPr="005B1373">
        <w:rPr>
          <w:b/>
          <w:bCs/>
          <w:highlight w:val="green"/>
          <w:u w:val="single"/>
        </w:rPr>
        <w:t>If the world is already violent</w:t>
      </w:r>
      <w:r w:rsidRPr="005B1373">
        <w:rPr>
          <w:b/>
          <w:bCs/>
          <w:u w:val="single"/>
        </w:rPr>
        <w:t xml:space="preserve">, and we are already absolute evil, then Fanon is right: our </w:t>
      </w:r>
      <w:r w:rsidRPr="005B1373">
        <w:rPr>
          <w:b/>
          <w:bCs/>
          <w:highlight w:val="green"/>
          <w:u w:val="single"/>
        </w:rPr>
        <w:t>position</w:t>
      </w:r>
      <w:r w:rsidRPr="005B1373">
        <w:rPr>
          <w:b/>
          <w:bCs/>
          <w:u w:val="single"/>
        </w:rPr>
        <w:t xml:space="preserve"> is not </w:t>
      </w:r>
      <w:r w:rsidRPr="005B1373">
        <w:rPr>
          <w:b/>
          <w:bCs/>
          <w:highlight w:val="green"/>
          <w:u w:val="single"/>
        </w:rPr>
        <w:t>one o</w:t>
      </w:r>
      <w:r w:rsidRPr="005B1373">
        <w:rPr>
          <w:b/>
          <w:bCs/>
          <w:u w:val="single"/>
        </w:rPr>
        <w:t>f instrumental but </w:t>
      </w:r>
      <w:r w:rsidRPr="005B1373">
        <w:rPr>
          <w:b/>
          <w:bCs/>
          <w:i/>
          <w:iCs/>
          <w:highlight w:val="green"/>
          <w:u w:val="single"/>
        </w:rPr>
        <w:t>absolute</w:t>
      </w:r>
      <w:r w:rsidRPr="005B1373">
        <w:rPr>
          <w:b/>
          <w:bCs/>
          <w:highlight w:val="green"/>
          <w:u w:val="single"/>
        </w:rPr>
        <w:t> violence</w:t>
      </w:r>
      <w:r w:rsidRPr="005B1373">
        <w:rPr>
          <w:b/>
          <w:bCs/>
          <w:u w:val="single"/>
        </w:rPr>
        <w:t xml:space="preserve">—a </w:t>
      </w:r>
      <w:r w:rsidRPr="005B1373">
        <w:rPr>
          <w:b/>
          <w:bCs/>
          <w:highlight w:val="green"/>
          <w:u w:val="single"/>
        </w:rPr>
        <w:t>violence that exposes the world in order to end it.</w:t>
      </w:r>
      <w:r w:rsidRPr="005B1373">
        <w:rPr>
          <w:b/>
          <w:bCs/>
          <w:u w:val="single"/>
        </w:rPr>
        <w:t xml:space="preserve"> Gaines knew she would die. Turner did, too. They weren’t after redemption or salvation. But they are our ancestors. We should revere them. We should think with them. For there, in that accursed place, we might find paths for something else.</w:t>
      </w:r>
    </w:p>
    <w:p w14:paraId="49970C25" w14:textId="77777777" w:rsidR="00C126A0" w:rsidRPr="005B1373" w:rsidRDefault="00C126A0" w:rsidP="00C126A0">
      <w:pPr>
        <w:rPr>
          <w:sz w:val="4"/>
          <w:szCs w:val="4"/>
        </w:rPr>
      </w:pPr>
      <w:r w:rsidRPr="005B1373">
        <w:rPr>
          <w:sz w:val="4"/>
          <w:szCs w:val="4"/>
        </w:rPr>
        <w:t> </w:t>
      </w:r>
      <w:r w:rsidRPr="005B1373">
        <w:rPr>
          <w:sz w:val="4"/>
          <w:szCs w:val="4"/>
        </w:rPr>
        <w:t>*</w:t>
      </w:r>
      <w:r w:rsidRPr="005B1373">
        <w:rPr>
          <w:sz w:val="4"/>
          <w:szCs w:val="4"/>
        </w:rPr>
        <w:t> </w:t>
      </w:r>
      <w:r w:rsidRPr="005B1373">
        <w:rPr>
          <w:sz w:val="4"/>
          <w:szCs w:val="4"/>
        </w:rPr>
        <w:t>*</w:t>
      </w:r>
      <w:r w:rsidRPr="005B1373">
        <w:rPr>
          <w:sz w:val="4"/>
          <w:szCs w:val="4"/>
        </w:rPr>
        <w:t> </w:t>
      </w:r>
      <w:r w:rsidRPr="005B1373">
        <w:rPr>
          <w:sz w:val="4"/>
          <w:szCs w:val="4"/>
        </w:rPr>
        <w:t>*</w:t>
      </w:r>
    </w:p>
    <w:p w14:paraId="42B9B36B" w14:textId="77777777" w:rsidR="00C126A0" w:rsidRPr="005B1373" w:rsidRDefault="00C126A0" w:rsidP="00C126A0">
      <w:pPr>
        <w:rPr>
          <w:sz w:val="4"/>
          <w:szCs w:val="4"/>
        </w:rPr>
      </w:pPr>
      <w:r w:rsidRPr="005B1373">
        <w:rPr>
          <w:sz w:val="4"/>
          <w:szCs w:val="4"/>
        </w:rPr>
        <w:t xml:space="preserve">You might be wondering what any of this has to do with the essays contained in this volume. Why that long preamble about Black accursedness, about Black theodicy? As I read them, the essays contained here invoke and respond to the question of the meaning of black suffering in different and disparate ways. To be clear, most of the essays do not explicitly answer this question. In fact, save Linette Park’s brilliant exploration of unhomeliness, Sharareh </w:t>
      </w:r>
      <w:proofErr w:type="spellStart"/>
      <w:r w:rsidRPr="005B1373">
        <w:rPr>
          <w:sz w:val="4"/>
          <w:szCs w:val="4"/>
        </w:rPr>
        <w:t>Frouzesh’s</w:t>
      </w:r>
      <w:proofErr w:type="spellEnd"/>
      <w:r w:rsidRPr="005B1373">
        <w:rPr>
          <w:sz w:val="4"/>
          <w:szCs w:val="4"/>
        </w:rPr>
        <w:t xml:space="preserve"> moving claim to converse with Echidna’s brood (and yes, my essay about, well, theodicy), these essays do not take up the question of Black suffering in a direct fashion. But each of them do provide context for interpreting the meaning of black suffering; some of them, like Barbara Pimenta da Silva Cruz, underscore how Afro-diasporic religions have been relegated to the margins, where the refusal of Afro-diasporic religions is itself part of a racialization process. And yet, Cruz underscores “Blacklight” as a method for staying with these traditions—and therefore drawing from them as a mode of liberation. Leaning into what many might call the “heathenistic” nature of these orientations offers a different kind of time and therefore a different mode of engagement.</w:t>
      </w:r>
    </w:p>
    <w:p w14:paraId="6924F0C0" w14:textId="77777777" w:rsidR="00C126A0" w:rsidRPr="005B1373" w:rsidRDefault="00C126A0" w:rsidP="00C126A0">
      <w:pPr>
        <w:rPr>
          <w:sz w:val="4"/>
          <w:szCs w:val="4"/>
        </w:rPr>
      </w:pPr>
      <w:r w:rsidRPr="005B1373">
        <w:rPr>
          <w:sz w:val="4"/>
          <w:szCs w:val="4"/>
        </w:rPr>
        <w:t>I’ve already discussed Garba and Sorentino’s work a bit, but in their brilliantly forensic analysis of Sylvia Wynter’s work, they attune us to Blackness as a modality that is both “before” race even as it is situated within race’s confines. They read Wynter’s work as introducing a “heretical blackness” that “becomes a derangement of causality and the classificatory order it supports.” Blackness disrupts the world, they tell us; and counsel that such a disruption makes “reinterpretation and reinvention” possible.</w:t>
      </w:r>
    </w:p>
    <w:p w14:paraId="4934F0A2" w14:textId="77777777" w:rsidR="00C126A0" w:rsidRPr="005B1373" w:rsidRDefault="00C126A0" w:rsidP="00C126A0">
      <w:pPr>
        <w:rPr>
          <w:sz w:val="4"/>
          <w:szCs w:val="4"/>
        </w:rPr>
      </w:pPr>
      <w:r w:rsidRPr="005B1373">
        <w:rPr>
          <w:sz w:val="4"/>
          <w:szCs w:val="4"/>
        </w:rPr>
        <w:t>I’ve also already mentioned Sharareh Frouzesh’s work above. Here, I simply want to underscore that her reading of the monomyth tradition—in which Oedipus (and the tradition of white antiblack patriarchy to which he mythically contributes) emerges as a hero </w:t>
      </w:r>
      <w:r w:rsidRPr="005B1373">
        <w:rPr>
          <w:i/>
          <w:iCs/>
          <w:sz w:val="4"/>
          <w:szCs w:val="4"/>
        </w:rPr>
        <w:t>by way of</w:t>
      </w:r>
      <w:r w:rsidRPr="005B1373">
        <w:rPr>
          <w:sz w:val="4"/>
          <w:szCs w:val="4"/>
        </w:rPr>
        <w:t xml:space="preserve"> the death of the monster who asks him a riddle. </w:t>
      </w:r>
      <w:proofErr w:type="spellStart"/>
      <w:r w:rsidRPr="005B1373">
        <w:rPr>
          <w:sz w:val="4"/>
          <w:szCs w:val="4"/>
        </w:rPr>
        <w:t>Frouzesh’s</w:t>
      </w:r>
      <w:proofErr w:type="spellEnd"/>
      <w:r w:rsidRPr="005B1373">
        <w:rPr>
          <w:sz w:val="4"/>
          <w:szCs w:val="4"/>
        </w:rPr>
        <w:t xml:space="preserve"> complex psychoanalytic reading of this monomyth tradition calls us to contend with the fact that Oedipus’s kneejerk response to the Sphinx’s riddle is not an embrace of the monster themselves, but instead a masculinist overcoming that exposes the imbrication of race </w:t>
      </w:r>
      <w:r w:rsidRPr="005B1373">
        <w:rPr>
          <w:i/>
          <w:iCs/>
          <w:sz w:val="4"/>
          <w:szCs w:val="4"/>
        </w:rPr>
        <w:t>and</w:t>
      </w:r>
      <w:r w:rsidRPr="005B1373">
        <w:rPr>
          <w:sz w:val="4"/>
          <w:szCs w:val="4"/>
        </w:rPr>
        <w:t> gender even within sources from antiquity. Her brilliant reading of this monomyth tradition comes with a call, though: instead of trying to outwit the Sphinx—which is to say, the (feminized) monster</w:t>
      </w:r>
      <w:proofErr w:type="gramStart"/>
      <w:r w:rsidRPr="005B1373">
        <w:rPr>
          <w:sz w:val="4"/>
          <w:szCs w:val="4"/>
        </w:rPr>
        <w:t>—“</w:t>
      </w:r>
      <w:proofErr w:type="gramEnd"/>
      <w:r w:rsidRPr="005B1373">
        <w:rPr>
          <w:sz w:val="4"/>
          <w:szCs w:val="4"/>
        </w:rPr>
        <w:t>what if Oedipus had engaged the Sphinx and asked of her/their presence on that threshold?” Such a question raises a final question, one that echoes (in a way) my reflections above: “Perhaps [the Sphinx’s] truths evade those who evade the mystery for the semblance of order?” This question exposes the failure and violence of “order,” and in so doing, violently disrupts it.</w:t>
      </w:r>
    </w:p>
    <w:p w14:paraId="0F004C7F" w14:textId="77777777" w:rsidR="00C126A0" w:rsidRPr="005B1373" w:rsidRDefault="00C126A0" w:rsidP="00C126A0">
      <w:pPr>
        <w:rPr>
          <w:sz w:val="16"/>
        </w:rPr>
      </w:pPr>
      <w:r w:rsidRPr="005B1373">
        <w:rPr>
          <w:sz w:val="16"/>
        </w:rPr>
        <w:t xml:space="preserve">Mukasa </w:t>
      </w:r>
      <w:proofErr w:type="spellStart"/>
      <w:r w:rsidRPr="005B1373">
        <w:rPr>
          <w:sz w:val="16"/>
        </w:rPr>
        <w:t>Mubirimusoke’s</w:t>
      </w:r>
      <w:proofErr w:type="spellEnd"/>
      <w:r w:rsidRPr="005B1373">
        <w:rPr>
          <w:sz w:val="16"/>
        </w:rPr>
        <w:t xml:space="preserve"> essay, </w:t>
      </w:r>
      <w:r w:rsidRPr="005B1373">
        <w:rPr>
          <w:b/>
          <w:bCs/>
          <w:u w:val="single"/>
        </w:rPr>
        <w:t xml:space="preserve">“The Death of God and the Faith of Antiblackness,” forces us to grapple with the </w:t>
      </w:r>
      <w:r w:rsidRPr="005B1373">
        <w:rPr>
          <w:b/>
          <w:bCs/>
          <w:highlight w:val="green"/>
          <w:u w:val="single"/>
        </w:rPr>
        <w:t>antiblack foundations of Death</w:t>
      </w:r>
      <w:r w:rsidRPr="005B1373">
        <w:rPr>
          <w:b/>
          <w:bCs/>
          <w:u w:val="single"/>
        </w:rPr>
        <w:t xml:space="preserve"> of God discourse, as this discourse “[obscures] the reification of black abjection in modernity.” If the death of God </w:t>
      </w:r>
      <w:r w:rsidRPr="005B1373">
        <w:rPr>
          <w:b/>
          <w:bCs/>
          <w:highlight w:val="green"/>
          <w:u w:val="single"/>
        </w:rPr>
        <w:t>signals an ontological/grammatical void</w:t>
      </w:r>
      <w:r w:rsidRPr="005B1373">
        <w:rPr>
          <w:b/>
          <w:bCs/>
          <w:u w:val="single"/>
        </w:rPr>
        <w:t xml:space="preserve"> in modernist theoretical discourse, then we must understand that </w:t>
      </w:r>
      <w:r w:rsidRPr="005B1373">
        <w:rPr>
          <w:b/>
          <w:bCs/>
          <w:highlight w:val="green"/>
          <w:u w:val="single"/>
        </w:rPr>
        <w:t>void as tied to “the gratuitous violence that</w:t>
      </w:r>
      <w:r w:rsidRPr="005B1373">
        <w:rPr>
          <w:b/>
          <w:bCs/>
          <w:u w:val="single"/>
        </w:rPr>
        <w:t xml:space="preserve"> </w:t>
      </w:r>
      <w:r w:rsidRPr="005B1373">
        <w:rPr>
          <w:b/>
          <w:bCs/>
          <w:highlight w:val="green"/>
          <w:u w:val="single"/>
        </w:rPr>
        <w:t>founds the … suffering for the non-human,</w:t>
      </w:r>
      <w:r w:rsidRPr="005B1373">
        <w:rPr>
          <w:b/>
          <w:bCs/>
          <w:u w:val="single"/>
        </w:rPr>
        <w:t xml:space="preserve"> i.e., </w:t>
      </w:r>
      <w:r w:rsidRPr="005B1373">
        <w:rPr>
          <w:b/>
          <w:bCs/>
          <w:highlight w:val="green"/>
          <w:u w:val="single"/>
        </w:rPr>
        <w:t>black non-being</w:t>
      </w:r>
      <w:r w:rsidRPr="005B1373">
        <w:rPr>
          <w:b/>
          <w:bCs/>
          <w:u w:val="single"/>
        </w:rPr>
        <w:t>.”</w:t>
      </w:r>
      <w:r w:rsidRPr="005B1373">
        <w:rPr>
          <w:sz w:val="16"/>
        </w:rPr>
        <w:t xml:space="preserve"> </w:t>
      </w:r>
      <w:proofErr w:type="spellStart"/>
      <w:r w:rsidRPr="005B1373">
        <w:rPr>
          <w:sz w:val="16"/>
        </w:rPr>
        <w:t>Mubirimusoke’s</w:t>
      </w:r>
      <w:proofErr w:type="spellEnd"/>
      <w:r w:rsidRPr="005B1373">
        <w:rPr>
          <w:sz w:val="16"/>
        </w:rPr>
        <w:t xml:space="preserve"> point here is that we cannot think modernity (or postmodernity, for that matter) without attending to the normal and normative suffering of antiblackness.</w:t>
      </w:r>
    </w:p>
    <w:p w14:paraId="19836F38" w14:textId="77777777" w:rsidR="00C126A0" w:rsidRPr="005B1373" w:rsidRDefault="00C126A0" w:rsidP="00C126A0">
      <w:pPr>
        <w:rPr>
          <w:u w:val="single"/>
        </w:rPr>
      </w:pPr>
      <w:r w:rsidRPr="005B1373">
        <w:rPr>
          <w:u w:val="single"/>
        </w:rPr>
        <w:t xml:space="preserve">Reading Agamben with Wilderson, David Marriott, and others, Kaplan invites non-black people to do </w:t>
      </w:r>
      <w:r w:rsidRPr="005B1373">
        <w:rPr>
          <w:highlight w:val="green"/>
          <w:u w:val="single"/>
        </w:rPr>
        <w:t>the dance of social death</w:t>
      </w:r>
      <w:r w:rsidRPr="005B1373">
        <w:rPr>
          <w:u w:val="single"/>
        </w:rPr>
        <w:t>, to underscore the “</w:t>
      </w:r>
      <w:r w:rsidRPr="005B1373">
        <w:rPr>
          <w:highlight w:val="green"/>
          <w:u w:val="single"/>
        </w:rPr>
        <w:t>original sin of anti-Blackness</w:t>
      </w:r>
      <w:r w:rsidRPr="005B1373">
        <w:rPr>
          <w:u w:val="single"/>
        </w:rPr>
        <w:t xml:space="preserve">” and in so doing, </w:t>
      </w:r>
      <w:r w:rsidRPr="005B1373">
        <w:rPr>
          <w:highlight w:val="green"/>
          <w:u w:val="single"/>
        </w:rPr>
        <w:t>engage in a</w:t>
      </w:r>
      <w:r w:rsidRPr="005B1373">
        <w:rPr>
          <w:u w:val="single"/>
        </w:rPr>
        <w:t xml:space="preserve"> “</w:t>
      </w:r>
      <w:r w:rsidRPr="005B1373">
        <w:rPr>
          <w:highlight w:val="green"/>
          <w:u w:val="single"/>
        </w:rPr>
        <w:t>form-of-life-toward-social death.”</w:t>
      </w:r>
      <w:r w:rsidRPr="005B1373">
        <w:rPr>
          <w:u w:val="single"/>
        </w:rPr>
        <w:t xml:space="preserve"> Kaplan’s complex theorizations take us to a powerful claim: namely, that, if non-Black people are to grapple with the reality of antiblackness, they </w:t>
      </w:r>
      <w:r w:rsidRPr="005B1373">
        <w:rPr>
          <w:highlight w:val="green"/>
          <w:u w:val="single"/>
        </w:rPr>
        <w:t>must lean into the very</w:t>
      </w:r>
      <w:r w:rsidRPr="005B1373">
        <w:rPr>
          <w:u w:val="single"/>
        </w:rPr>
        <w:t xml:space="preserve"> </w:t>
      </w:r>
      <w:r w:rsidRPr="005B1373">
        <w:rPr>
          <w:highlight w:val="green"/>
          <w:u w:val="single"/>
        </w:rPr>
        <w:t>accursedness that has been attributed to Black life forms</w:t>
      </w:r>
      <w:r w:rsidRPr="005B1373">
        <w:rPr>
          <w:u w:val="single"/>
        </w:rPr>
        <w:t>.</w:t>
      </w:r>
    </w:p>
    <w:p w14:paraId="624E6AF8" w14:textId="77777777" w:rsidR="00C126A0" w:rsidRPr="005B1373" w:rsidRDefault="00C126A0" w:rsidP="00C126A0">
      <w:pPr>
        <w:rPr>
          <w:sz w:val="4"/>
          <w:szCs w:val="4"/>
        </w:rPr>
      </w:pPr>
      <w:r w:rsidRPr="005B1373">
        <w:rPr>
          <w:sz w:val="4"/>
          <w:szCs w:val="4"/>
        </w:rPr>
        <w:t xml:space="preserve">Linette Park’s powerful essay “Unhomeliness—Afterlife and Testimony,” thinks with the Botham Jean case, wherein Jean was murdered in the apartment he was renting. I hesitate to say “his” apartment because, as Park demonstrates, Blackness is </w:t>
      </w:r>
      <w:proofErr w:type="spellStart"/>
      <w:r w:rsidRPr="005B1373">
        <w:rPr>
          <w:sz w:val="4"/>
          <w:szCs w:val="4"/>
        </w:rPr>
        <w:t>unhomed</w:t>
      </w:r>
      <w:proofErr w:type="spellEnd"/>
      <w:r w:rsidRPr="005B1373">
        <w:rPr>
          <w:sz w:val="4"/>
          <w:szCs w:val="4"/>
        </w:rPr>
        <w:t>; Amber Guyger—the cop who killed Jean—drew from the Castle doctrine to substantiate her mistaking Jean’s sleeping presence as a presence in </w:t>
      </w:r>
      <w:r w:rsidRPr="005B1373">
        <w:rPr>
          <w:i/>
          <w:iCs/>
          <w:sz w:val="4"/>
          <w:szCs w:val="4"/>
        </w:rPr>
        <w:t>her</w:t>
      </w:r>
      <w:r w:rsidRPr="005B1373">
        <w:rPr>
          <w:sz w:val="4"/>
          <w:szCs w:val="4"/>
        </w:rPr>
        <w:t> apartment. Though Joshua Brown testified against Guyger, his death ten days later—possibly at the hands of the police—exposes the limitations of Black testimony in the face of antiblack courts of law. Brown could “only be ‘recognized as a reasoning subject … solely in the context of criminal liability,’” Park concludes. As such, even Black testimony cannot overcome “the ways that judgment cannot be counted or traced as justice—as an end is never the beginning nor is origin myth really the wellspring of desire and liberation.” Park discloses the profundity of antiblackness within putative spaces of justice, and in so doing, exposes the absoluteness of antiblack violence.</w:t>
      </w:r>
    </w:p>
    <w:p w14:paraId="756A8BB3" w14:textId="77777777" w:rsidR="00C126A0" w:rsidRPr="005B1373" w:rsidRDefault="00C126A0" w:rsidP="00C126A0">
      <w:pPr>
        <w:rPr>
          <w:sz w:val="4"/>
          <w:szCs w:val="4"/>
        </w:rPr>
      </w:pPr>
      <w:r w:rsidRPr="005B1373">
        <w:rPr>
          <w:sz w:val="4"/>
          <w:szCs w:val="4"/>
        </w:rPr>
        <w:t xml:space="preserve">These essays do not cohere. They do not explicitly speak to each other. And yet, each of them </w:t>
      </w:r>
      <w:proofErr w:type="gramStart"/>
      <w:r w:rsidRPr="005B1373">
        <w:rPr>
          <w:sz w:val="4"/>
          <w:szCs w:val="4"/>
        </w:rPr>
        <w:t>offer</w:t>
      </w:r>
      <w:proofErr w:type="gramEnd"/>
      <w:r w:rsidRPr="005B1373">
        <w:rPr>
          <w:sz w:val="4"/>
          <w:szCs w:val="4"/>
        </w:rPr>
        <w:t xml:space="preserve"> either a diagnosis or an invitation, or both. They call non-black people to dance in perdition; they prompt us to cavort with monsters; they call upon the ancestors; they invite us to heretical theorizations; they expose the antiblackness of even God’s death—which is never a total death; and they expose the viciousness of antiblack laws—which is to say, the justice that is antiblackness. In different ways, I read each of these essays as reckoning and wrestling with Black suffering—and therefore Black accursedness.</w:t>
      </w:r>
    </w:p>
    <w:p w14:paraId="137E498B" w14:textId="77777777" w:rsidR="00C126A0" w:rsidRPr="005B1373" w:rsidRDefault="00C126A0" w:rsidP="00C126A0">
      <w:pPr>
        <w:rPr>
          <w:sz w:val="4"/>
          <w:szCs w:val="4"/>
        </w:rPr>
      </w:pPr>
      <w:r w:rsidRPr="005B1373">
        <w:rPr>
          <w:sz w:val="4"/>
          <w:szCs w:val="4"/>
        </w:rPr>
        <w:t>But they do not agree with Ruckus. They do not bristle at such a state. Instead, they examine this accursedness; they call us to think with it; they sometimes invite us to revel in it.</w:t>
      </w:r>
    </w:p>
    <w:p w14:paraId="6ED8022E" w14:textId="77777777" w:rsidR="00C126A0" w:rsidRPr="005B1373" w:rsidRDefault="00C126A0" w:rsidP="00C126A0">
      <w:pPr>
        <w:rPr>
          <w:sz w:val="4"/>
          <w:szCs w:val="4"/>
        </w:rPr>
      </w:pPr>
      <w:r w:rsidRPr="005B1373">
        <w:rPr>
          <w:sz w:val="4"/>
          <w:szCs w:val="4"/>
        </w:rPr>
        <w:t>These essays do not cohere. They do not explicitly speak to each other.</w:t>
      </w:r>
    </w:p>
    <w:p w14:paraId="6FD890C0" w14:textId="77777777" w:rsidR="00C126A0" w:rsidRPr="005B1373" w:rsidRDefault="00C126A0" w:rsidP="00C126A0">
      <w:pPr>
        <w:rPr>
          <w:sz w:val="4"/>
          <w:szCs w:val="4"/>
        </w:rPr>
      </w:pPr>
      <w:r w:rsidRPr="005B1373">
        <w:rPr>
          <w:sz w:val="4"/>
          <w:szCs w:val="4"/>
        </w:rPr>
        <w:t>And they shouldn’t.</w:t>
      </w:r>
    </w:p>
    <w:p w14:paraId="6236011F" w14:textId="77777777" w:rsidR="00C126A0" w:rsidRPr="005B1373" w:rsidRDefault="00C126A0" w:rsidP="00C126A0">
      <w:pPr>
        <w:rPr>
          <w:sz w:val="4"/>
          <w:szCs w:val="4"/>
        </w:rPr>
      </w:pPr>
      <w:r w:rsidRPr="005B1373">
        <w:rPr>
          <w:sz w:val="4"/>
          <w:szCs w:val="4"/>
        </w:rPr>
        <w:t>For they—</w:t>
      </w:r>
      <w:r w:rsidRPr="005B1373">
        <w:rPr>
          <w:i/>
          <w:iCs/>
          <w:sz w:val="4"/>
          <w:szCs w:val="4"/>
        </w:rPr>
        <w:t>we</w:t>
      </w:r>
      <w:r w:rsidRPr="005B1373">
        <w:rPr>
          <w:sz w:val="4"/>
          <w:szCs w:val="4"/>
        </w:rPr>
        <w:t>—are legion.</w:t>
      </w:r>
    </w:p>
    <w:p w14:paraId="4CD5E757" w14:textId="77777777" w:rsidR="00C126A0" w:rsidRPr="005B1373" w:rsidRDefault="00C126A0" w:rsidP="00C126A0">
      <w:pPr>
        <w:rPr>
          <w:sz w:val="4"/>
          <w:szCs w:val="4"/>
        </w:rPr>
      </w:pPr>
      <w:r w:rsidRPr="005B1373">
        <w:rPr>
          <w:sz w:val="4"/>
          <w:szCs w:val="4"/>
        </w:rPr>
        <w:t>And we will not be exorcized.</w:t>
      </w:r>
    </w:p>
    <w:p w14:paraId="4518CFB8" w14:textId="23F44122" w:rsidR="00C126A0" w:rsidRPr="008B23A9" w:rsidRDefault="00C126A0" w:rsidP="00C126A0">
      <w:pPr>
        <w:pStyle w:val="Heading4"/>
      </w:pPr>
      <w:r w:rsidRPr="008B23A9">
        <w:t xml:space="preserve">Collective bargaining </w:t>
      </w:r>
      <w:r w:rsidRPr="008B23A9">
        <w:rPr>
          <w:u w:val="single"/>
        </w:rPr>
        <w:t>cannot</w:t>
      </w:r>
      <w:r w:rsidRPr="008B23A9">
        <w:t xml:space="preserve"> be understood </w:t>
      </w:r>
      <w:r w:rsidRPr="008B23A9">
        <w:rPr>
          <w:u w:val="single"/>
        </w:rPr>
        <w:t xml:space="preserve">outside </w:t>
      </w:r>
      <w:r>
        <w:rPr>
          <w:u w:val="single"/>
        </w:rPr>
        <w:t xml:space="preserve">of </w:t>
      </w:r>
      <w:proofErr w:type="gramStart"/>
      <w:r w:rsidRPr="008B23A9">
        <w:rPr>
          <w:u w:val="single"/>
        </w:rPr>
        <w:t>slavery</w:t>
      </w:r>
      <w:r w:rsidRPr="008B23A9">
        <w:t>,</w:t>
      </w:r>
      <w:proofErr w:type="gramEnd"/>
      <w:r w:rsidRPr="008B23A9">
        <w:t xml:space="preserve"> it exist</w:t>
      </w:r>
      <w:r w:rsidR="00EC35C3">
        <w:t>s</w:t>
      </w:r>
      <w:r w:rsidRPr="008B23A9">
        <w:t xml:space="preserve"> only through the organized </w:t>
      </w:r>
      <w:r w:rsidRPr="008B23A9">
        <w:rPr>
          <w:u w:val="single"/>
        </w:rPr>
        <w:t>disposal</w:t>
      </w:r>
      <w:r w:rsidRPr="008B23A9">
        <w:t xml:space="preserve"> of Black life and the antiblack </w:t>
      </w:r>
      <w:r w:rsidRPr="008B23A9">
        <w:rPr>
          <w:u w:val="single"/>
        </w:rPr>
        <w:t>ruse</w:t>
      </w:r>
      <w:r w:rsidRPr="008B23A9">
        <w:t xml:space="preserve"> that welds the wage form to Black </w:t>
      </w:r>
      <w:r w:rsidRPr="008B23A9">
        <w:rPr>
          <w:u w:val="single"/>
        </w:rPr>
        <w:t>captivity</w:t>
      </w:r>
      <w:r w:rsidRPr="008B23A9">
        <w:t xml:space="preserve"> in order to stage white freedom. The labor movement coheres by monumentalizing slavery as </w:t>
      </w:r>
      <w:r w:rsidRPr="008B23A9">
        <w:rPr>
          <w:u w:val="single"/>
        </w:rPr>
        <w:t>metaphor</w:t>
      </w:r>
      <w:r w:rsidRPr="008B23A9">
        <w:t xml:space="preserve"> while </w:t>
      </w:r>
      <w:r w:rsidRPr="008B23A9">
        <w:rPr>
          <w:u w:val="single"/>
        </w:rPr>
        <w:t>erasing</w:t>
      </w:r>
      <w:r w:rsidRPr="008B23A9">
        <w:t xml:space="preserve"> it as Black </w:t>
      </w:r>
      <w:r w:rsidRPr="008B23A9">
        <w:rPr>
          <w:u w:val="single"/>
        </w:rPr>
        <w:t>lived</w:t>
      </w:r>
      <w:r w:rsidRPr="008B23A9">
        <w:t xml:space="preserve"> reality. The 1AC affirms a world that requires </w:t>
      </w:r>
      <w:r w:rsidRPr="008B23A9">
        <w:rPr>
          <w:u w:val="single"/>
        </w:rPr>
        <w:t>Black death</w:t>
      </w:r>
      <w:r w:rsidRPr="008B23A9">
        <w:t xml:space="preserve"> as the condition of its </w:t>
      </w:r>
      <w:r w:rsidRPr="008B23A9">
        <w:rPr>
          <w:u w:val="single"/>
        </w:rPr>
        <w:t>justice</w:t>
      </w:r>
      <w:r w:rsidRPr="008B23A9">
        <w:t>.</w:t>
      </w:r>
    </w:p>
    <w:p w14:paraId="63E59AE3" w14:textId="03AD9420" w:rsidR="00C126A0" w:rsidRPr="00BF771D" w:rsidRDefault="00C126A0" w:rsidP="00C126A0">
      <w:proofErr w:type="spellStart"/>
      <w:r w:rsidRPr="00BF771D">
        <w:rPr>
          <w:rFonts w:eastAsiaTheme="majorEastAsia" w:cstheme="majorBidi"/>
          <w:b/>
          <w:iCs/>
        </w:rPr>
        <w:t>Barchiesi</w:t>
      </w:r>
      <w:proofErr w:type="spellEnd"/>
      <w:r w:rsidRPr="00BF771D">
        <w:rPr>
          <w:rFonts w:eastAsiaTheme="majorEastAsia" w:cstheme="majorBidi"/>
          <w:b/>
          <w:iCs/>
        </w:rPr>
        <w:t xml:space="preserve"> 25</w:t>
      </w:r>
      <w:r>
        <w:t xml:space="preserve"> [</w:t>
      </w:r>
      <w:proofErr w:type="spellStart"/>
      <w:r w:rsidRPr="00BF771D">
        <w:t>Barchiesi</w:t>
      </w:r>
      <w:proofErr w:type="spellEnd"/>
      <w:r w:rsidRPr="00BF771D">
        <w:t>, Franco</w:t>
      </w:r>
      <w:r>
        <w:t xml:space="preserve"> </w:t>
      </w:r>
      <w:r w:rsidRPr="00BF771D">
        <w:t xml:space="preserve">is Assistant Professor in the Department of </w:t>
      </w:r>
      <w:proofErr w:type="gramStart"/>
      <w:r w:rsidRPr="00BF771D">
        <w:t>African-American</w:t>
      </w:r>
      <w:proofErr w:type="gramEnd"/>
      <w:r w:rsidRPr="00BF771D">
        <w:t xml:space="preserve"> and African Studies at the Ohio State University. "Antiblackness and the </w:t>
      </w:r>
      <w:r w:rsidRPr="00BF771D">
        <w:lastRenderedPageBreak/>
        <w:t xml:space="preserve">Humanization of </w:t>
      </w:r>
      <w:proofErr w:type="spellStart"/>
      <w:r w:rsidRPr="00BF771D">
        <w:t>Labour</w:t>
      </w:r>
      <w:proofErr w:type="spellEnd"/>
      <w:r w:rsidRPr="00BF771D">
        <w:t xml:space="preserve">." </w:t>
      </w:r>
      <w:r w:rsidRPr="00BF771D">
        <w:rPr>
          <w:i/>
          <w:iCs/>
        </w:rPr>
        <w:t xml:space="preserve">The Oxford Handbook of </w:t>
      </w:r>
      <w:proofErr w:type="spellStart"/>
      <w:r w:rsidRPr="00BF771D">
        <w:rPr>
          <w:i/>
          <w:iCs/>
        </w:rPr>
        <w:t>Labour</w:t>
      </w:r>
      <w:proofErr w:type="spellEnd"/>
      <w:r w:rsidRPr="00BF771D">
        <w:rPr>
          <w:i/>
          <w:iCs/>
        </w:rPr>
        <w:t xml:space="preserve"> and the Global Economy</w:t>
      </w:r>
      <w:r w:rsidRPr="00BF771D">
        <w:t xml:space="preserve">, Oxford University Press, 2025. </w:t>
      </w:r>
      <w:hyperlink r:id="rId21" w:tgtFrame="_new" w:history="1">
        <w:r w:rsidRPr="00BF771D">
          <w:rPr>
            <w:rStyle w:val="Hyperlink"/>
          </w:rPr>
          <w:t>https://doi.org/10.1093/9780198945246.003.0078</w:t>
        </w:r>
      </w:hyperlink>
      <w:r>
        <w:t xml:space="preserve">] </w:t>
      </w:r>
    </w:p>
    <w:p w14:paraId="7A73D685" w14:textId="77777777" w:rsidR="00C126A0" w:rsidRPr="00D178AA" w:rsidRDefault="00C126A0" w:rsidP="00C126A0">
      <w:pPr>
        <w:rPr>
          <w:sz w:val="16"/>
        </w:rPr>
      </w:pPr>
      <w:r w:rsidRPr="00DC08A6">
        <w:rPr>
          <w:sz w:val="16"/>
        </w:rPr>
        <w:t xml:space="preserve">Social Death and Racial Capitalism Despite its inscription by liberalism in a </w:t>
      </w:r>
      <w:r w:rsidRPr="00BF771D">
        <w:rPr>
          <w:rStyle w:val="StyleUnderline"/>
        </w:rPr>
        <w:t xml:space="preserve">universalist </w:t>
      </w:r>
      <w:r w:rsidRPr="00B47359">
        <w:rPr>
          <w:rStyle w:val="StyleUnderline"/>
          <w:highlight w:val="green"/>
        </w:rPr>
        <w:t>work-</w:t>
      </w:r>
      <w:proofErr w:type="spellStart"/>
      <w:r w:rsidRPr="00B47359">
        <w:rPr>
          <w:rStyle w:val="StyleUnderline"/>
          <w:highlight w:val="green"/>
        </w:rPr>
        <w:t>centred</w:t>
      </w:r>
      <w:proofErr w:type="spellEnd"/>
      <w:r w:rsidRPr="00BF771D">
        <w:rPr>
          <w:rStyle w:val="StyleUnderline"/>
        </w:rPr>
        <w:t xml:space="preserve"> </w:t>
      </w:r>
      <w:r w:rsidRPr="00B47359">
        <w:rPr>
          <w:rStyle w:val="StyleUnderline"/>
          <w:highlight w:val="green"/>
        </w:rPr>
        <w:t>ethics</w:t>
      </w:r>
      <w:r w:rsidRPr="00BF771D">
        <w:rPr>
          <w:rStyle w:val="StyleUnderline"/>
        </w:rPr>
        <w:t>—especially applicable to the ‘</w:t>
      </w:r>
      <w:proofErr w:type="spellStart"/>
      <w:r w:rsidRPr="00BF771D">
        <w:rPr>
          <w:rStyle w:val="StyleUnderline"/>
        </w:rPr>
        <w:t>ablebodied</w:t>
      </w:r>
      <w:proofErr w:type="spellEnd"/>
      <w:r w:rsidRPr="00BF771D">
        <w:rPr>
          <w:rStyle w:val="StyleUnderline"/>
        </w:rPr>
        <w:t xml:space="preserve">’ </w:t>
      </w:r>
      <w:r w:rsidRPr="00B47359">
        <w:rPr>
          <w:rStyle w:val="StyleUnderline"/>
          <w:highlight w:val="green"/>
        </w:rPr>
        <w:t>tempted to refuse work and expect ‘handouts’</w:t>
      </w:r>
      <w:r w:rsidRPr="00BF771D">
        <w:rPr>
          <w:rStyle w:val="StyleUnderline"/>
        </w:rPr>
        <w:t xml:space="preserve">—wage </w:t>
      </w:r>
      <w:proofErr w:type="spellStart"/>
      <w:r w:rsidRPr="00BF771D">
        <w:rPr>
          <w:rStyle w:val="StyleUnderline"/>
        </w:rPr>
        <w:t>labour</w:t>
      </w:r>
      <w:proofErr w:type="spellEnd"/>
      <w:r w:rsidRPr="00BF771D">
        <w:rPr>
          <w:rStyle w:val="StyleUnderline"/>
        </w:rPr>
        <w:t xml:space="preserve"> with rights has been, in practice, a racialized exception, as scholars of the ‘coloniality of power’</w:t>
      </w:r>
      <w:r w:rsidRPr="00DC08A6">
        <w:rPr>
          <w:sz w:val="16"/>
        </w:rPr>
        <w:t xml:space="preserve"> (Quijano, 2000) have shown. </w:t>
      </w:r>
      <w:r w:rsidRPr="00B47359">
        <w:rPr>
          <w:rStyle w:val="StyleUnderline"/>
          <w:highlight w:val="green"/>
        </w:rPr>
        <w:t>Demands for legal equality</w:t>
      </w:r>
      <w:r w:rsidRPr="00BF771D">
        <w:rPr>
          <w:rStyle w:val="StyleUnderline"/>
        </w:rPr>
        <w:t xml:space="preserve"> or citizenship </w:t>
      </w:r>
      <w:r w:rsidRPr="00B47359">
        <w:rPr>
          <w:rStyle w:val="StyleUnderline"/>
          <w:highlight w:val="green"/>
        </w:rPr>
        <w:t>at the culmination of lives spent working for wages were</w:t>
      </w:r>
      <w:r w:rsidRPr="00BF771D">
        <w:rPr>
          <w:rStyle w:val="StyleUnderline"/>
        </w:rPr>
        <w:t xml:space="preserve">, when not </w:t>
      </w:r>
      <w:r w:rsidRPr="00B47359">
        <w:rPr>
          <w:rStyle w:val="StyleUnderline"/>
          <w:highlight w:val="green"/>
        </w:rPr>
        <w:t>altogether ignored,</w:t>
      </w:r>
      <w:r w:rsidRPr="00BF771D">
        <w:rPr>
          <w:rStyle w:val="StyleUnderline"/>
        </w:rPr>
        <w:t xml:space="preserve"> curtailed, </w:t>
      </w:r>
      <w:r w:rsidRPr="00B47359">
        <w:rPr>
          <w:rStyle w:val="StyleUnderline"/>
          <w:highlight w:val="green"/>
        </w:rPr>
        <w:t>delayed</w:t>
      </w:r>
      <w:r w:rsidRPr="00BF771D">
        <w:rPr>
          <w:rStyle w:val="StyleUnderline"/>
        </w:rPr>
        <w:t xml:space="preserve">, or </w:t>
      </w:r>
      <w:r w:rsidRPr="00B47359">
        <w:rPr>
          <w:rStyle w:val="StyleUnderline"/>
          <w:highlight w:val="green"/>
        </w:rPr>
        <w:t>selectively applied</w:t>
      </w:r>
      <w:r w:rsidRPr="00BF771D">
        <w:rPr>
          <w:rStyle w:val="StyleUnderline"/>
        </w:rPr>
        <w:t xml:space="preserve"> to those cast by colonial systems as racial subordinates (</w:t>
      </w:r>
      <w:r w:rsidRPr="00DC08A6">
        <w:rPr>
          <w:sz w:val="16"/>
        </w:rPr>
        <w:t xml:space="preserve">Cooper, 1996). Throughout the </w:t>
      </w:r>
      <w:proofErr w:type="spellStart"/>
      <w:r w:rsidRPr="00DC08A6">
        <w:rPr>
          <w:sz w:val="16"/>
        </w:rPr>
        <w:t>rst</w:t>
      </w:r>
      <w:proofErr w:type="spellEnd"/>
      <w:r w:rsidRPr="00DC08A6">
        <w:rPr>
          <w:sz w:val="16"/>
        </w:rPr>
        <w:t xml:space="preserve"> half of the twentieth century, </w:t>
      </w:r>
      <w:r w:rsidRPr="00B47359">
        <w:rPr>
          <w:rStyle w:val="StyleUnderline"/>
          <w:highlight w:val="green"/>
        </w:rPr>
        <w:t xml:space="preserve">wage </w:t>
      </w:r>
      <w:proofErr w:type="spellStart"/>
      <w:r w:rsidRPr="00B47359">
        <w:rPr>
          <w:rStyle w:val="StyleUnderline"/>
          <w:highlight w:val="green"/>
        </w:rPr>
        <w:t>labour</w:t>
      </w:r>
      <w:proofErr w:type="spellEnd"/>
      <w:r w:rsidRPr="00B47359">
        <w:rPr>
          <w:rStyle w:val="StyleUnderline"/>
          <w:highlight w:val="green"/>
        </w:rPr>
        <w:t xml:space="preserve"> coexisted with</w:t>
      </w:r>
      <w:r w:rsidRPr="00BF771D">
        <w:rPr>
          <w:rStyle w:val="StyleUnderline"/>
        </w:rPr>
        <w:t xml:space="preserve"> and blurred into multiple forms of </w:t>
      </w:r>
      <w:r w:rsidRPr="00B47359">
        <w:rPr>
          <w:rStyle w:val="StyleUnderline"/>
          <w:highlight w:val="green"/>
        </w:rPr>
        <w:t>forced and enslaved production</w:t>
      </w:r>
      <w:r w:rsidRPr="00DC08A6">
        <w:rPr>
          <w:sz w:val="16"/>
        </w:rPr>
        <w:t xml:space="preserve"> deemed expedient to governing assumed non-European cultural </w:t>
      </w:r>
      <w:proofErr w:type="spellStart"/>
      <w:r w:rsidRPr="00DC08A6">
        <w:rPr>
          <w:sz w:val="16"/>
        </w:rPr>
        <w:t>specicity</w:t>
      </w:r>
      <w:proofErr w:type="spellEnd"/>
      <w:r w:rsidRPr="00DC08A6">
        <w:rPr>
          <w:sz w:val="16"/>
        </w:rPr>
        <w:t xml:space="preserve"> by </w:t>
      </w:r>
      <w:r w:rsidRPr="00BF771D">
        <w:rPr>
          <w:rStyle w:val="StyleUnderline"/>
        </w:rPr>
        <w:t>European powers avowedly committed to abolition</w:t>
      </w:r>
      <w:r w:rsidRPr="00DC08A6">
        <w:rPr>
          <w:sz w:val="16"/>
        </w:rPr>
        <w:t xml:space="preserve"> (van der Linden &amp; Rodríguez García, 2016). </w:t>
      </w:r>
      <w:r w:rsidRPr="00B47359">
        <w:rPr>
          <w:rStyle w:val="StyleUnderline"/>
          <w:highlight w:val="green"/>
        </w:rPr>
        <w:t xml:space="preserve">Race was </w:t>
      </w:r>
      <w:r w:rsidRPr="00B47359">
        <w:rPr>
          <w:rStyle w:val="StyleUnderline"/>
        </w:rPr>
        <w:t xml:space="preserve">also </w:t>
      </w:r>
      <w:r w:rsidRPr="00B47359">
        <w:rPr>
          <w:rStyle w:val="StyleUnderline"/>
          <w:highlight w:val="green"/>
        </w:rPr>
        <w:t>a device for mapping the</w:t>
      </w:r>
      <w:r w:rsidRPr="00BF771D">
        <w:rPr>
          <w:rStyle w:val="StyleUnderline"/>
        </w:rPr>
        <w:t xml:space="preserve"> </w:t>
      </w:r>
      <w:r w:rsidRPr="00B47359">
        <w:rPr>
          <w:rStyle w:val="StyleUnderline"/>
          <w:highlight w:val="green"/>
        </w:rPr>
        <w:t xml:space="preserve">world </w:t>
      </w:r>
      <w:r w:rsidRPr="003203A1">
        <w:rPr>
          <w:rStyle w:val="StyleUnderline"/>
        </w:rPr>
        <w:t xml:space="preserve">and organizing migratory </w:t>
      </w:r>
      <w:proofErr w:type="spellStart"/>
      <w:r w:rsidRPr="003203A1">
        <w:rPr>
          <w:rStyle w:val="StyleUnderline"/>
        </w:rPr>
        <w:t>ows</w:t>
      </w:r>
      <w:proofErr w:type="spellEnd"/>
      <w:r w:rsidRPr="003203A1">
        <w:rPr>
          <w:rStyle w:val="StyleUnderline"/>
        </w:rPr>
        <w:t xml:space="preserve"> according to assumptions on non-white populations’ dispositions to </w:t>
      </w:r>
      <w:r w:rsidRPr="003203A1">
        <w:rPr>
          <w:rStyle w:val="Emphasis"/>
        </w:rPr>
        <w:t>exhaustion, pain</w:t>
      </w:r>
      <w:r w:rsidRPr="003203A1">
        <w:rPr>
          <w:rStyle w:val="StyleUnderline"/>
        </w:rPr>
        <w:t>,</w:t>
      </w:r>
      <w:r w:rsidRPr="00BF771D">
        <w:rPr>
          <w:rStyle w:val="StyleUnderline"/>
        </w:rPr>
        <w:t xml:space="preserve"> and mental </w:t>
      </w:r>
      <w:r w:rsidRPr="003203A1">
        <w:rPr>
          <w:rStyle w:val="Emphasis"/>
        </w:rPr>
        <w:t>stress</w:t>
      </w:r>
      <w:r w:rsidRPr="00DC08A6">
        <w:rPr>
          <w:sz w:val="16"/>
        </w:rPr>
        <w:t xml:space="preserve"> (Roediger &amp; Esch, 2012). Its op</w:t>
      </w:r>
      <w:r w:rsidRPr="00BF771D">
        <w:rPr>
          <w:rStyle w:val="StyleUnderline"/>
        </w:rPr>
        <w:t xml:space="preserve">pressive racialization notwithstanding, </w:t>
      </w:r>
      <w:proofErr w:type="spellStart"/>
      <w:r w:rsidRPr="00BF771D">
        <w:rPr>
          <w:rStyle w:val="StyleUnderline"/>
        </w:rPr>
        <w:t>labour</w:t>
      </w:r>
      <w:proofErr w:type="spellEnd"/>
      <w:r w:rsidRPr="00BF771D">
        <w:rPr>
          <w:rStyle w:val="StyleUnderline"/>
        </w:rPr>
        <w:t xml:space="preserve"> under contract was presented to formerly enslaved and newly colonized Blacks across the Atlantic and beyond as the unsurpassable horizon of freedom itself</w:t>
      </w:r>
      <w:r w:rsidRPr="00DC08A6">
        <w:rPr>
          <w:sz w:val="16"/>
        </w:rPr>
        <w:t xml:space="preserve"> (Eudell, 2002). </w:t>
      </w:r>
      <w:r w:rsidRPr="00BF771D">
        <w:rPr>
          <w:rStyle w:val="StyleUnderline"/>
        </w:rPr>
        <w:t xml:space="preserve">The </w:t>
      </w:r>
      <w:r w:rsidRPr="00D50B8B">
        <w:rPr>
          <w:rStyle w:val="StyleUnderline"/>
          <w:highlight w:val="green"/>
        </w:rPr>
        <w:t>condemnation of blackness</w:t>
      </w:r>
      <w:r w:rsidRPr="00BF771D">
        <w:rPr>
          <w:rStyle w:val="StyleUnderline"/>
        </w:rPr>
        <w:t xml:space="preserve"> clouded expectations of </w:t>
      </w:r>
      <w:r w:rsidRPr="00D50B8B">
        <w:rPr>
          <w:rStyle w:val="StyleUnderline"/>
          <w:highlight w:val="green"/>
        </w:rPr>
        <w:t>respect and citizenship linked to the wage form</w:t>
      </w:r>
      <w:r w:rsidRPr="00BF771D">
        <w:rPr>
          <w:rStyle w:val="StyleUnderline"/>
        </w:rPr>
        <w:t>, making the very elusiveness of workers’ equality a constant inducement to effort and self-improvement.</w:t>
      </w:r>
      <w:r w:rsidRPr="00DC08A6">
        <w:rPr>
          <w:sz w:val="16"/>
        </w:rPr>
        <w:t xml:space="preserve"> Elsewhere (</w:t>
      </w:r>
      <w:proofErr w:type="spellStart"/>
      <w:r w:rsidRPr="00DC08A6">
        <w:rPr>
          <w:sz w:val="16"/>
        </w:rPr>
        <w:t>Barchiesi</w:t>
      </w:r>
      <w:proofErr w:type="spellEnd"/>
      <w:r w:rsidRPr="00DC08A6">
        <w:rPr>
          <w:sz w:val="16"/>
        </w:rPr>
        <w:t xml:space="preserve">, 2011) I </w:t>
      </w:r>
      <w:proofErr w:type="spellStart"/>
      <w:r w:rsidRPr="00DC08A6">
        <w:rPr>
          <w:sz w:val="16"/>
        </w:rPr>
        <w:t>reected</w:t>
      </w:r>
      <w:proofErr w:type="spellEnd"/>
      <w:r w:rsidRPr="00DC08A6">
        <w:rPr>
          <w:sz w:val="16"/>
        </w:rPr>
        <w:t xml:space="preserve"> on how </w:t>
      </w:r>
      <w:r w:rsidRPr="00D50B8B">
        <w:rPr>
          <w:rStyle w:val="StyleUnderline"/>
          <w:highlight w:val="green"/>
        </w:rPr>
        <w:t>precarity at work</w:t>
      </w:r>
      <w:r w:rsidRPr="00BF771D">
        <w:rPr>
          <w:rStyle w:val="StyleUnderline"/>
        </w:rPr>
        <w:t xml:space="preserve"> cannot be merely </w:t>
      </w:r>
      <w:r w:rsidRPr="00D50B8B">
        <w:rPr>
          <w:rStyle w:val="StyleUnderline"/>
          <w:highlight w:val="green"/>
        </w:rPr>
        <w:t>characterized as a consequence of changing employment relations</w:t>
      </w:r>
      <w:r w:rsidRPr="00BF771D">
        <w:rPr>
          <w:rStyle w:val="StyleUnderline"/>
        </w:rPr>
        <w:t xml:space="preserve"> or </w:t>
      </w:r>
      <w:proofErr w:type="spellStart"/>
      <w:r w:rsidRPr="00BF771D">
        <w:rPr>
          <w:rStyle w:val="StyleUnderline"/>
        </w:rPr>
        <w:t>specic</w:t>
      </w:r>
      <w:proofErr w:type="spellEnd"/>
      <w:r w:rsidRPr="00BF771D">
        <w:rPr>
          <w:rStyle w:val="StyleUnderline"/>
        </w:rPr>
        <w:t xml:space="preserve"> </w:t>
      </w:r>
      <w:proofErr w:type="spellStart"/>
      <w:r w:rsidRPr="00BF771D">
        <w:rPr>
          <w:rStyle w:val="StyleUnderline"/>
        </w:rPr>
        <w:t>labour</w:t>
      </w:r>
      <w:proofErr w:type="spellEnd"/>
      <w:r w:rsidRPr="00BF771D">
        <w:rPr>
          <w:rStyle w:val="StyleUnderline"/>
        </w:rPr>
        <w:t xml:space="preserve"> market </w:t>
      </w:r>
      <w:proofErr w:type="gramStart"/>
      <w:r w:rsidRPr="00BF771D">
        <w:rPr>
          <w:rStyle w:val="StyleUnderline"/>
        </w:rPr>
        <w:t>vulnerabilities, but</w:t>
      </w:r>
      <w:proofErr w:type="gramEnd"/>
      <w:r w:rsidRPr="00BF771D">
        <w:rPr>
          <w:rStyle w:val="StyleUnderline"/>
        </w:rPr>
        <w:t xml:space="preserve"> rather speaks the chasm between what work </w:t>
      </w:r>
      <w:r w:rsidRPr="00D50B8B">
        <w:rPr>
          <w:rStyle w:val="StyleUnderline"/>
        </w:rPr>
        <w:t>under capitalism promises</w:t>
      </w:r>
      <w:r w:rsidRPr="00DC08A6">
        <w:rPr>
          <w:sz w:val="16"/>
        </w:rPr>
        <w:t xml:space="preserve"> (dignity, purpose, self-</w:t>
      </w:r>
      <w:proofErr w:type="spellStart"/>
      <w:r w:rsidRPr="00DC08A6">
        <w:rPr>
          <w:sz w:val="16"/>
        </w:rPr>
        <w:t>fullment</w:t>
      </w:r>
      <w:proofErr w:type="spellEnd"/>
      <w:r w:rsidRPr="00DC08A6">
        <w:rPr>
          <w:sz w:val="16"/>
        </w:rPr>
        <w:t xml:space="preserve">) and what it delivers (anxiety, insecurity, the </w:t>
      </w:r>
      <w:proofErr w:type="spellStart"/>
      <w:r w:rsidRPr="00DC08A6">
        <w:rPr>
          <w:sz w:val="16"/>
        </w:rPr>
        <w:t>commodication</w:t>
      </w:r>
      <w:proofErr w:type="spellEnd"/>
      <w:r w:rsidRPr="00DC08A6">
        <w:rPr>
          <w:sz w:val="16"/>
        </w:rPr>
        <w:t xml:space="preserve"> of existence). I have also argued (</w:t>
      </w:r>
      <w:proofErr w:type="spellStart"/>
      <w:r w:rsidRPr="00DC08A6">
        <w:rPr>
          <w:sz w:val="16"/>
        </w:rPr>
        <w:t>Barchiesi</w:t>
      </w:r>
      <w:proofErr w:type="spellEnd"/>
      <w:r w:rsidRPr="00DC08A6">
        <w:rPr>
          <w:sz w:val="16"/>
        </w:rPr>
        <w:t xml:space="preserve">, 2015) that acknowledging </w:t>
      </w:r>
      <w:r w:rsidRPr="00BF771D">
        <w:rPr>
          <w:rStyle w:val="StyleUnderline"/>
        </w:rPr>
        <w:t xml:space="preserve">precarity as inherent to capitalism leads not merely to despair but also new social subjectivities and anti-capitalist politics, to the extent precarity </w:t>
      </w:r>
      <w:r w:rsidRPr="00D50B8B">
        <w:rPr>
          <w:rStyle w:val="StyleUnderline"/>
          <w:highlight w:val="green"/>
        </w:rPr>
        <w:t>is kept separate from slavery</w:t>
      </w:r>
      <w:r w:rsidRPr="00BF771D">
        <w:rPr>
          <w:rStyle w:val="StyleUnderline"/>
        </w:rPr>
        <w:t>, no matter how rhetorically useful the latter is in highlighting the former’s injuries.</w:t>
      </w:r>
      <w:r w:rsidRPr="00DC08A6">
        <w:rPr>
          <w:sz w:val="16"/>
        </w:rPr>
        <w:t xml:space="preserve"> The practical disjunction and </w:t>
      </w:r>
      <w:r w:rsidRPr="00BF771D">
        <w:rPr>
          <w:rStyle w:val="StyleUnderline"/>
        </w:rPr>
        <w:t xml:space="preserve">symbolic coupling of precarity and slavery goes back to the very origins of organized </w:t>
      </w:r>
      <w:proofErr w:type="spellStart"/>
      <w:r w:rsidRPr="00BF771D">
        <w:rPr>
          <w:rStyle w:val="StyleUnderline"/>
        </w:rPr>
        <w:t>labour’s</w:t>
      </w:r>
      <w:proofErr w:type="spellEnd"/>
      <w:r w:rsidRPr="00BF771D">
        <w:rPr>
          <w:rStyle w:val="StyleUnderline"/>
        </w:rPr>
        <w:t xml:space="preserve"> realization of the implications of commodifying ‘free’ (i.e., </w:t>
      </w:r>
      <w:r w:rsidRPr="00D50B8B">
        <w:rPr>
          <w:rStyle w:val="StyleUnderline"/>
          <w:highlight w:val="green"/>
        </w:rPr>
        <w:t>white</w:t>
      </w:r>
      <w:r w:rsidRPr="00BF771D">
        <w:rPr>
          <w:rStyle w:val="StyleUnderline"/>
        </w:rPr>
        <w:t xml:space="preserve">) economic </w:t>
      </w:r>
      <w:r w:rsidRPr="00D50B8B">
        <w:rPr>
          <w:rStyle w:val="StyleUnderline"/>
          <w:highlight w:val="green"/>
        </w:rPr>
        <w:t>activity</w:t>
      </w:r>
      <w:r w:rsidRPr="00DC08A6">
        <w:rPr>
          <w:sz w:val="16"/>
        </w:rPr>
        <w:t xml:space="preserve"> (</w:t>
      </w:r>
      <w:proofErr w:type="spellStart"/>
      <w:r w:rsidRPr="00DC08A6">
        <w:rPr>
          <w:sz w:val="16"/>
        </w:rPr>
        <w:t>Gourevitch</w:t>
      </w:r>
      <w:proofErr w:type="spellEnd"/>
      <w:r w:rsidRPr="00DC08A6">
        <w:rPr>
          <w:sz w:val="16"/>
        </w:rPr>
        <w:t xml:space="preserve">, 2015; Steinfeld, 1991). </w:t>
      </w:r>
      <w:r w:rsidRPr="00D50B8B">
        <w:rPr>
          <w:rStyle w:val="StyleUnderline"/>
          <w:highlight w:val="green"/>
        </w:rPr>
        <w:t>Presented as the threat of enslavement for civilized m</w:t>
      </w:r>
      <w:r w:rsidRPr="00BF771D">
        <w:rPr>
          <w:rStyle w:val="StyleUnderline"/>
        </w:rPr>
        <w:t xml:space="preserve">en, that prospect remained nevertheless only a frightful possibility as long as actual slavery and the subtler forms of captivity that followed its abolition remained </w:t>
      </w:r>
      <w:proofErr w:type="spellStart"/>
      <w:r w:rsidRPr="00BF771D">
        <w:rPr>
          <w:rStyle w:val="StyleUnderline"/>
        </w:rPr>
        <w:t>specically</w:t>
      </w:r>
      <w:proofErr w:type="spellEnd"/>
      <w:r w:rsidRPr="00BF771D">
        <w:rPr>
          <w:rStyle w:val="StyleUnderline"/>
        </w:rPr>
        <w:t xml:space="preserve"> </w:t>
      </w:r>
      <w:proofErr w:type="spellStart"/>
      <w:r w:rsidRPr="00BF771D">
        <w:rPr>
          <w:rStyle w:val="StyleUnderline"/>
        </w:rPr>
        <w:t>identied</w:t>
      </w:r>
      <w:proofErr w:type="spellEnd"/>
      <w:r w:rsidRPr="00BF771D">
        <w:rPr>
          <w:rStyle w:val="StyleUnderline"/>
        </w:rPr>
        <w:t xml:space="preserve"> with racial blackness. The </w:t>
      </w:r>
      <w:r w:rsidRPr="00D50B8B">
        <w:rPr>
          <w:rStyle w:val="StyleUnderline"/>
          <w:highlight w:val="green"/>
        </w:rPr>
        <w:t>social death of blackness</w:t>
      </w:r>
      <w:r w:rsidRPr="00BF771D">
        <w:rPr>
          <w:rStyle w:val="StyleUnderline"/>
        </w:rPr>
        <w:t xml:space="preserve"> (</w:t>
      </w:r>
      <w:r w:rsidRPr="00DC08A6">
        <w:rPr>
          <w:sz w:val="16"/>
        </w:rPr>
        <w:t xml:space="preserve">Patterson, 1982; Wilderson, 2010) </w:t>
      </w:r>
      <w:r w:rsidRPr="00BF771D">
        <w:rPr>
          <w:rStyle w:val="StyleUnderline"/>
        </w:rPr>
        <w:t xml:space="preserve">secured, in other words, the </w:t>
      </w:r>
      <w:r w:rsidRPr="00D50B8B">
        <w:rPr>
          <w:rStyle w:val="StyleUnderline"/>
          <w:highlight w:val="green"/>
        </w:rPr>
        <w:t>placing</w:t>
      </w:r>
      <w:r w:rsidRPr="00BF771D">
        <w:rPr>
          <w:rStyle w:val="StyleUnderline"/>
        </w:rPr>
        <w:t xml:space="preserve"> of even the most </w:t>
      </w:r>
      <w:r w:rsidRPr="00D50B8B">
        <w:rPr>
          <w:rStyle w:val="StyleUnderline"/>
          <w:highlight w:val="green"/>
        </w:rPr>
        <w:t>extreme white workers’</w:t>
      </w:r>
      <w:r w:rsidRPr="00BF771D">
        <w:rPr>
          <w:rStyle w:val="StyleUnderline"/>
        </w:rPr>
        <w:t xml:space="preserve"> suffering </w:t>
      </w:r>
      <w:r w:rsidRPr="00D50B8B">
        <w:rPr>
          <w:rStyle w:val="StyleUnderline"/>
          <w:highlight w:val="green"/>
        </w:rPr>
        <w:t>in the realm of the human</w:t>
      </w:r>
      <w:r w:rsidRPr="00BF771D">
        <w:rPr>
          <w:rStyle w:val="StyleUnderline"/>
        </w:rPr>
        <w:t>, and as such open to symbolic elaboration and political resolution. Reassessments of the concept of ‘social death’ have informed Black studies’ confrontation with antiblackness.</w:t>
      </w:r>
      <w:r w:rsidRPr="00DC08A6">
        <w:rPr>
          <w:sz w:val="16"/>
        </w:rPr>
        <w:t xml:space="preserve"> The term originated from liberation movements aiming to transcend the juridical and institutional limitations of ‘civil rights’—a major concern for critical race theory—</w:t>
      </w:r>
      <w:r w:rsidRPr="00DC08A6">
        <w:rPr>
          <w:sz w:val="16"/>
        </w:rPr>
        <w:lastRenderedPageBreak/>
        <w:t xml:space="preserve">and give a radical and revolutionary response to Black subjugation in the Western hemisphere. </w:t>
      </w:r>
      <w:r w:rsidRPr="00B47359">
        <w:rPr>
          <w:rStyle w:val="StyleUnderline"/>
        </w:rPr>
        <w:t xml:space="preserve">Antiblackness speaks to dilemmas that uniquely pertain to Black </w:t>
      </w:r>
      <w:r w:rsidRPr="00D50B8B">
        <w:rPr>
          <w:rStyle w:val="StyleUnderline"/>
          <w:highlight w:val="green"/>
        </w:rPr>
        <w:t>enslavement</w:t>
      </w:r>
      <w:r w:rsidRPr="00B47359">
        <w:rPr>
          <w:rStyle w:val="StyleUnderline"/>
        </w:rPr>
        <w:t xml:space="preserve">, especially whether it actually ended as a historical event, or </w:t>
      </w:r>
      <w:r w:rsidRPr="00D50B8B">
        <w:rPr>
          <w:rStyle w:val="StyleUnderline"/>
          <w:highlight w:val="green"/>
        </w:rPr>
        <w:t>continues as an ‘event horizon’</w:t>
      </w:r>
      <w:r w:rsidRPr="00B47359">
        <w:rPr>
          <w:rStyle w:val="StyleUnderline"/>
        </w:rPr>
        <w:t xml:space="preserve"> </w:t>
      </w:r>
      <w:r w:rsidRPr="00DC08A6">
        <w:rPr>
          <w:sz w:val="16"/>
        </w:rPr>
        <w:t xml:space="preserve">(Williams, 2018), </w:t>
      </w:r>
      <w:r w:rsidRPr="00B47359">
        <w:rPr>
          <w:rStyle w:val="StyleUnderline"/>
        </w:rPr>
        <w:t xml:space="preserve">with </w:t>
      </w:r>
      <w:r w:rsidRPr="00D50B8B">
        <w:rPr>
          <w:rStyle w:val="StyleUnderline"/>
          <w:highlight w:val="green"/>
        </w:rPr>
        <w:t>a beginning</w:t>
      </w:r>
      <w:r w:rsidRPr="00B47359">
        <w:rPr>
          <w:rStyle w:val="StyleUnderline"/>
        </w:rPr>
        <w:t xml:space="preserve"> but </w:t>
      </w:r>
      <w:r w:rsidRPr="00D50B8B">
        <w:rPr>
          <w:rStyle w:val="StyleUnderline"/>
          <w:highlight w:val="green"/>
        </w:rPr>
        <w:t xml:space="preserve">no </w:t>
      </w:r>
      <w:r w:rsidRPr="00D50B8B">
        <w:rPr>
          <w:rStyle w:val="StyleUnderline"/>
        </w:rPr>
        <w:t xml:space="preserve">discernible </w:t>
      </w:r>
      <w:r w:rsidRPr="00D50B8B">
        <w:rPr>
          <w:rStyle w:val="StyleUnderline"/>
          <w:highlight w:val="green"/>
        </w:rPr>
        <w:t>end due to</w:t>
      </w:r>
      <w:r w:rsidRPr="00B47359">
        <w:rPr>
          <w:rStyle w:val="StyleUnderline"/>
        </w:rPr>
        <w:t xml:space="preserve"> the persistence of the constituent elements of Black social death: </w:t>
      </w:r>
      <w:r w:rsidRPr="00D50B8B">
        <w:rPr>
          <w:rStyle w:val="StyleUnderline"/>
          <w:highlight w:val="green"/>
        </w:rPr>
        <w:t xml:space="preserve">gratuitous violence, natal alienation, and general </w:t>
      </w:r>
      <w:proofErr w:type="spellStart"/>
      <w:r w:rsidRPr="00D50B8B">
        <w:rPr>
          <w:rStyle w:val="StyleUnderline"/>
          <w:highlight w:val="green"/>
        </w:rPr>
        <w:t>dishonour</w:t>
      </w:r>
      <w:proofErr w:type="spellEnd"/>
      <w:r w:rsidRPr="00B47359">
        <w:rPr>
          <w:rStyle w:val="StyleUnderline"/>
        </w:rPr>
        <w:t xml:space="preserve">. Antiblackness also questions key modern political </w:t>
      </w:r>
      <w:proofErr w:type="spellStart"/>
      <w:r w:rsidRPr="00B47359">
        <w:rPr>
          <w:rStyle w:val="StyleUnderline"/>
        </w:rPr>
        <w:t>signiers</w:t>
      </w:r>
      <w:proofErr w:type="spellEnd"/>
      <w:r w:rsidRPr="00B47359">
        <w:rPr>
          <w:rStyle w:val="StyleUnderline"/>
        </w:rPr>
        <w:t xml:space="preserve"> like ‘community’ or ‘nation’ as possible grounds of redemption. The violent suppression of </w:t>
      </w:r>
      <w:r w:rsidRPr="00951FC5">
        <w:rPr>
          <w:rStyle w:val="StyleUnderline"/>
          <w:highlight w:val="green"/>
        </w:rPr>
        <w:t>Black power movements</w:t>
      </w:r>
      <w:r w:rsidRPr="00B47359">
        <w:rPr>
          <w:rStyle w:val="StyleUnderline"/>
        </w:rPr>
        <w:t xml:space="preserve"> in the 1970s United States and the post-colonial Caribbean </w:t>
      </w:r>
      <w:proofErr w:type="spellStart"/>
      <w:r w:rsidRPr="00951FC5">
        <w:rPr>
          <w:rStyle w:val="StyleUnderline"/>
          <w:highlight w:val="green"/>
        </w:rPr>
        <w:t>signalled</w:t>
      </w:r>
      <w:proofErr w:type="spellEnd"/>
      <w:r w:rsidRPr="00951FC5">
        <w:rPr>
          <w:rStyle w:val="StyleUnderline"/>
          <w:highlight w:val="green"/>
        </w:rPr>
        <w:t xml:space="preserve"> that Black</w:t>
      </w:r>
      <w:r w:rsidRPr="00B47359">
        <w:rPr>
          <w:rStyle w:val="StyleUnderline"/>
        </w:rPr>
        <w:t xml:space="preserve"> </w:t>
      </w:r>
      <w:r w:rsidRPr="00951FC5">
        <w:rPr>
          <w:rStyle w:val="StyleUnderline"/>
          <w:highlight w:val="green"/>
        </w:rPr>
        <w:t>demands for self-determination implied a threat</w:t>
      </w:r>
      <w:r w:rsidRPr="00B47359">
        <w:rPr>
          <w:rStyle w:val="StyleUnderline"/>
        </w:rPr>
        <w:t xml:space="preserve"> that—in contrast with similar claims from workers’, </w:t>
      </w:r>
      <w:proofErr w:type="gramStart"/>
      <w:r w:rsidRPr="00B47359">
        <w:rPr>
          <w:rStyle w:val="StyleUnderline"/>
        </w:rPr>
        <w:t>women’s</w:t>
      </w:r>
      <w:proofErr w:type="gramEnd"/>
      <w:r w:rsidRPr="00B47359">
        <w:rPr>
          <w:rStyle w:val="StyleUnderline"/>
        </w:rPr>
        <w:t>, or national liberation movements—</w:t>
      </w:r>
      <w:r w:rsidRPr="00DC08A6">
        <w:rPr>
          <w:rStyle w:val="StyleUnderline"/>
          <w:highlight w:val="green"/>
        </w:rPr>
        <w:t xml:space="preserve">was </w:t>
      </w:r>
      <w:r w:rsidRPr="00951FC5">
        <w:rPr>
          <w:rStyle w:val="StyleUnderline"/>
          <w:highlight w:val="green"/>
        </w:rPr>
        <w:t>not attenuated by legalism, moderation, or compromise</w:t>
      </w:r>
      <w:r w:rsidRPr="00B47359">
        <w:rPr>
          <w:rStyle w:val="StyleUnderline"/>
        </w:rPr>
        <w:t xml:space="preserve"> </w:t>
      </w:r>
      <w:r w:rsidRPr="00DC08A6">
        <w:rPr>
          <w:sz w:val="16"/>
        </w:rPr>
        <w:t xml:space="preserve">(Wilderson, 2015). </w:t>
      </w:r>
      <w:r w:rsidRPr="00B47359">
        <w:rPr>
          <w:rStyle w:val="StyleUnderline"/>
        </w:rPr>
        <w:t>At the turn of the twenty-</w:t>
      </w:r>
      <w:proofErr w:type="spellStart"/>
      <w:r w:rsidRPr="00B47359">
        <w:rPr>
          <w:rStyle w:val="StyleUnderline"/>
        </w:rPr>
        <w:t>rst</w:t>
      </w:r>
      <w:proofErr w:type="spellEnd"/>
      <w:r w:rsidRPr="00B47359">
        <w:rPr>
          <w:rStyle w:val="StyleUnderline"/>
        </w:rPr>
        <w:t xml:space="preserve"> century, antiblackness gained popularity in American academic debates interested in rigorously elucidating the articulation but also the conceptual separation between blackness and ‘race</w:t>
      </w:r>
      <w:r w:rsidRPr="00DC08A6">
        <w:rPr>
          <w:sz w:val="16"/>
        </w:rPr>
        <w:t xml:space="preserve">’ (Spillers, 1987; Wynter, 2003). Da Silva (2007) argues that, </w:t>
      </w:r>
      <w:r w:rsidRPr="00B47359">
        <w:rPr>
          <w:rStyle w:val="StyleUnderline"/>
        </w:rPr>
        <w:t xml:space="preserve">to assume </w:t>
      </w:r>
      <w:proofErr w:type="spellStart"/>
      <w:r w:rsidRPr="00B47359">
        <w:rPr>
          <w:rStyle w:val="StyleUnderline"/>
        </w:rPr>
        <w:t>scientic</w:t>
      </w:r>
      <w:proofErr w:type="spellEnd"/>
      <w:r w:rsidRPr="00B47359">
        <w:rPr>
          <w:rStyle w:val="StyleUnderline"/>
        </w:rPr>
        <w:t xml:space="preserve"> objectivity as biological or cultural principles, the racial must operate as a self-conscious, power-laden project aimed at producing the very hierarchical differences it claims to ‘know’. Black </w:t>
      </w:r>
      <w:r w:rsidRPr="00951FC5">
        <w:rPr>
          <w:rStyle w:val="StyleUnderline"/>
          <w:highlight w:val="green"/>
        </w:rPr>
        <w:t>enslavement</w:t>
      </w:r>
      <w:r w:rsidRPr="00B47359">
        <w:rPr>
          <w:rStyle w:val="StyleUnderline"/>
        </w:rPr>
        <w:t xml:space="preserve">, a </w:t>
      </w:r>
      <w:r w:rsidRPr="00951FC5">
        <w:rPr>
          <w:rStyle w:val="StyleUnderline"/>
          <w:highlight w:val="green"/>
        </w:rPr>
        <w:t>position structurally determined by racial</w:t>
      </w:r>
      <w:r w:rsidRPr="00B47359">
        <w:rPr>
          <w:rStyle w:val="StyleUnderline"/>
        </w:rPr>
        <w:t xml:space="preserve"> power yet barred by </w:t>
      </w:r>
      <w:proofErr w:type="spellStart"/>
      <w:r w:rsidRPr="00B47359">
        <w:rPr>
          <w:rStyle w:val="StyleUnderline"/>
        </w:rPr>
        <w:t>denition</w:t>
      </w:r>
      <w:proofErr w:type="spellEnd"/>
      <w:r w:rsidRPr="00B47359">
        <w:rPr>
          <w:rStyle w:val="StyleUnderline"/>
        </w:rPr>
        <w:t xml:space="preserve"> from contesting its terms, thus provides that power’s ultimate validation on a global scale</w:t>
      </w:r>
      <w:r w:rsidRPr="00DC08A6">
        <w:rPr>
          <w:sz w:val="16"/>
        </w:rPr>
        <w:t xml:space="preserve">. Beyond its economic functions, </w:t>
      </w:r>
      <w:r w:rsidRPr="00B47359">
        <w:rPr>
          <w:rStyle w:val="StyleUnderline"/>
        </w:rPr>
        <w:t xml:space="preserve">enslaved blackness is </w:t>
      </w:r>
      <w:r w:rsidRPr="00951FC5">
        <w:rPr>
          <w:rStyle w:val="StyleUnderline"/>
          <w:highlight w:val="green"/>
        </w:rPr>
        <w:t>made concrete by non-negotiable violence rather than the institutionalized discriminations,</w:t>
      </w:r>
      <w:r w:rsidRPr="00B47359">
        <w:rPr>
          <w:rStyle w:val="StyleUnderline"/>
        </w:rPr>
        <w:t xml:space="preserve"> subjective privilege, or personal prejudice that dene racism. Critiques of antiblackness also target the use of ‘Black’ as a socially constructed cultural identity, even when deriving its strength—as in the case of ‘racial formation’ theories</w:t>
      </w:r>
      <w:r w:rsidRPr="00DC08A6">
        <w:rPr>
          <w:sz w:val="16"/>
        </w:rPr>
        <w:t xml:space="preserve"> (Omi &amp; Winant, 1994)—</w:t>
      </w:r>
      <w:r w:rsidRPr="00B47359">
        <w:rPr>
          <w:rStyle w:val="StyleUnderline"/>
        </w:rPr>
        <w:t xml:space="preserve">not only from fallacious ideas but from material effects shaping lived experience. </w:t>
      </w:r>
      <w:r w:rsidRPr="00951FC5">
        <w:rPr>
          <w:rStyle w:val="StyleUnderline"/>
        </w:rPr>
        <w:t>Unveiling</w:t>
      </w:r>
      <w:r w:rsidRPr="00B47359">
        <w:rPr>
          <w:rStyle w:val="StyleUnderline"/>
        </w:rPr>
        <w:t xml:space="preserve"> the </w:t>
      </w:r>
      <w:r w:rsidRPr="00951FC5">
        <w:rPr>
          <w:rStyle w:val="StyleUnderline"/>
        </w:rPr>
        <w:t>mendacity of ‘race’ and its ulterior motives</w:t>
      </w:r>
      <w:r w:rsidRPr="00B47359">
        <w:rPr>
          <w:rStyle w:val="StyleUnderline"/>
        </w:rPr>
        <w:t xml:space="preserve"> (e.g., to divide the working class or disarticulate intersectional coalitions</w:t>
      </w:r>
      <w:r w:rsidRPr="00951FC5">
        <w:rPr>
          <w:rStyle w:val="StyleUnderline"/>
        </w:rPr>
        <w:t>)</w:t>
      </w:r>
      <w:r w:rsidRPr="00B47359">
        <w:rPr>
          <w:rStyle w:val="StyleUnderline"/>
        </w:rPr>
        <w:t xml:space="preserve"> is thus inessential to confronting antiblackness </w:t>
      </w:r>
      <w:r w:rsidRPr="00DC08A6">
        <w:rPr>
          <w:sz w:val="16"/>
        </w:rPr>
        <w:t xml:space="preserve">(Saucier &amp; Woods, 2016), which Sexton (2008, p. 149) denes as </w:t>
      </w:r>
      <w:r w:rsidRPr="00A96727">
        <w:rPr>
          <w:rStyle w:val="StyleUnderline"/>
          <w:highlight w:val="green"/>
        </w:rPr>
        <w:t>Black</w:t>
      </w:r>
      <w:r w:rsidRPr="00B47359">
        <w:rPr>
          <w:rStyle w:val="StyleUnderline"/>
        </w:rPr>
        <w:t xml:space="preserve"> </w:t>
      </w:r>
      <w:r w:rsidRPr="00A96727">
        <w:rPr>
          <w:rStyle w:val="StyleUnderline"/>
          <w:highlight w:val="green"/>
        </w:rPr>
        <w:t>existence’s ‘perpetual and involuntary openness’ to non-Black human capacity for practical and imaginative violence</w:t>
      </w:r>
      <w:r w:rsidRPr="00B47359">
        <w:rPr>
          <w:rStyle w:val="StyleUnderline"/>
        </w:rPr>
        <w:t>.</w:t>
      </w:r>
      <w:r w:rsidRPr="00DC08A6">
        <w:rPr>
          <w:sz w:val="16"/>
        </w:rPr>
        <w:t xml:space="preserve"> The distinction between structural and cultural analysis helped the diffusion of theories of antiblackness beyond the United States, starting, perhaps unsurprisingly, with Black scholars indicting deep antiblack continuities in </w:t>
      </w:r>
      <w:proofErr w:type="spellStart"/>
      <w:r w:rsidRPr="00DC08A6">
        <w:rPr>
          <w:sz w:val="16"/>
        </w:rPr>
        <w:t>post apartheid</w:t>
      </w:r>
      <w:proofErr w:type="spellEnd"/>
      <w:r w:rsidRPr="00DC08A6">
        <w:rPr>
          <w:sz w:val="16"/>
        </w:rPr>
        <w:t xml:space="preserve"> South Africa (</w:t>
      </w:r>
      <w:proofErr w:type="spellStart"/>
      <w:r w:rsidRPr="00DC08A6">
        <w:rPr>
          <w:sz w:val="16"/>
        </w:rPr>
        <w:t>Nkopo</w:t>
      </w:r>
      <w:proofErr w:type="spellEnd"/>
      <w:r w:rsidRPr="00DC08A6">
        <w:rPr>
          <w:sz w:val="16"/>
        </w:rPr>
        <w:t xml:space="preserve">, 2023; Zondi, 2023). New perspectives were provided on how the deprecation of blackness is internalized in African contexts without a history of </w:t>
      </w:r>
      <w:proofErr w:type="spellStart"/>
      <w:r w:rsidRPr="00DC08A6">
        <w:rPr>
          <w:sz w:val="16"/>
        </w:rPr>
        <w:t>signicant</w:t>
      </w:r>
      <w:proofErr w:type="spellEnd"/>
      <w:r w:rsidRPr="00DC08A6">
        <w:rPr>
          <w:sz w:val="16"/>
        </w:rPr>
        <w:t xml:space="preserve"> white settlement, or even with a deep symbolic investment in restoring cultural Africanness (Pierre, 2012). Black disposability and antiblack lethality are lenses for </w:t>
      </w:r>
      <w:proofErr w:type="spellStart"/>
      <w:r w:rsidRPr="00DC08A6">
        <w:rPr>
          <w:sz w:val="16"/>
        </w:rPr>
        <w:t>analysing</w:t>
      </w:r>
      <w:proofErr w:type="spellEnd"/>
      <w:r w:rsidRPr="00DC08A6">
        <w:rPr>
          <w:sz w:val="16"/>
        </w:rPr>
        <w:t xml:space="preserve"> and documenting violence against sub-Saharan migrants moving through North Africa (</w:t>
      </w:r>
      <w:proofErr w:type="spellStart"/>
      <w:r w:rsidRPr="00DC08A6">
        <w:rPr>
          <w:sz w:val="16"/>
        </w:rPr>
        <w:t>Lti</w:t>
      </w:r>
      <w:proofErr w:type="spellEnd"/>
      <w:r w:rsidRPr="00DC08A6">
        <w:rPr>
          <w:sz w:val="16"/>
        </w:rPr>
        <w:t xml:space="preserve">, 2021). </w:t>
      </w:r>
      <w:r w:rsidRPr="00B47359">
        <w:rPr>
          <w:rStyle w:val="StyleUnderline"/>
        </w:rPr>
        <w:t xml:space="preserve">Addressing </w:t>
      </w:r>
      <w:r w:rsidRPr="00951FC5">
        <w:rPr>
          <w:rStyle w:val="StyleUnderline"/>
        </w:rPr>
        <w:t>antiblackness</w:t>
      </w:r>
      <w:r w:rsidRPr="00B47359">
        <w:rPr>
          <w:rStyle w:val="StyleUnderline"/>
        </w:rPr>
        <w:t xml:space="preserve"> has highlighted otherwise ignored histories of non-Atlantic Black communities, for example along the Indian Ocean, where </w:t>
      </w:r>
      <w:r w:rsidRPr="00951FC5">
        <w:rPr>
          <w:rStyle w:val="StyleUnderline"/>
        </w:rPr>
        <w:t xml:space="preserve">Black enslavement mirrored coercive practices </w:t>
      </w:r>
      <w:proofErr w:type="spellStart"/>
      <w:r w:rsidRPr="00951FC5">
        <w:rPr>
          <w:rStyle w:val="StyleUnderline"/>
        </w:rPr>
        <w:t>dening</w:t>
      </w:r>
      <w:proofErr w:type="spellEnd"/>
      <w:r w:rsidRPr="00951FC5">
        <w:rPr>
          <w:rStyle w:val="StyleUnderline"/>
        </w:rPr>
        <w:t xml:space="preserve"> caste in racial terms under European rule</w:t>
      </w:r>
      <w:r w:rsidRPr="00B47359">
        <w:rPr>
          <w:rStyle w:val="StyleUnderline"/>
        </w:rPr>
        <w:t xml:space="preserve"> </w:t>
      </w:r>
      <w:r w:rsidRPr="00DC08A6">
        <w:rPr>
          <w:sz w:val="16"/>
        </w:rPr>
        <w:t xml:space="preserve">(Chhabria, 2019) </w:t>
      </w:r>
      <w:r w:rsidRPr="00B47359">
        <w:rPr>
          <w:rStyle w:val="StyleUnderline"/>
        </w:rPr>
        <w:t>but without a comparable anchoring in cultural rituals and proscriptions, an absence that has contributed to the invisibility of antiblackness in anti-caste politics</w:t>
      </w:r>
      <w:r w:rsidRPr="00DC08A6">
        <w:rPr>
          <w:sz w:val="16"/>
        </w:rPr>
        <w:t xml:space="preserve"> (Vaziri, 2023). On the </w:t>
      </w:r>
      <w:r w:rsidRPr="00B47359">
        <w:rPr>
          <w:rStyle w:val="StyleUnderline"/>
        </w:rPr>
        <w:t xml:space="preserve">Western shore of the Atlantic at large, post-slavery antiblack terror has marked for death </w:t>
      </w:r>
      <w:proofErr w:type="spellStart"/>
      <w:r w:rsidRPr="00B47359">
        <w:rPr>
          <w:rStyle w:val="StyleUnderline"/>
        </w:rPr>
        <w:t>specic</w:t>
      </w:r>
      <w:proofErr w:type="spellEnd"/>
      <w:r w:rsidRPr="00B47359">
        <w:rPr>
          <w:rStyle w:val="StyleUnderline"/>
        </w:rPr>
        <w:t xml:space="preserve"> spaces, for example Brazilian </w:t>
      </w:r>
      <w:r w:rsidRPr="00B47359">
        <w:rPr>
          <w:rStyle w:val="StyleUnderline"/>
        </w:rPr>
        <w:lastRenderedPageBreak/>
        <w:t>favelas, because of their imaginative association with blackness regardless to their sociological or cultural diversity</w:t>
      </w:r>
      <w:r w:rsidRPr="00DC08A6">
        <w:rPr>
          <w:sz w:val="16"/>
        </w:rPr>
        <w:t xml:space="preserve"> (Alves, 2018). Finally, and most importantly for this article’s topic, a </w:t>
      </w:r>
      <w:r w:rsidRPr="00B47359">
        <w:rPr>
          <w:rStyle w:val="StyleUnderline"/>
        </w:rPr>
        <w:t xml:space="preserve">structural critique of </w:t>
      </w:r>
      <w:r w:rsidRPr="00DC08A6">
        <w:rPr>
          <w:rStyle w:val="StyleUnderline"/>
          <w:highlight w:val="green"/>
        </w:rPr>
        <w:t xml:space="preserve">antiblackness demands that </w:t>
      </w:r>
      <w:proofErr w:type="spellStart"/>
      <w:r w:rsidRPr="00264071">
        <w:rPr>
          <w:rStyle w:val="StyleUnderline"/>
          <w:highlight w:val="green"/>
        </w:rPr>
        <w:t>labour</w:t>
      </w:r>
      <w:proofErr w:type="spellEnd"/>
      <w:r w:rsidRPr="00264071">
        <w:rPr>
          <w:rStyle w:val="StyleUnderline"/>
          <w:highlight w:val="green"/>
        </w:rPr>
        <w:t xml:space="preserve"> studies</w:t>
      </w:r>
      <w:r w:rsidRPr="00B47359">
        <w:rPr>
          <w:rStyle w:val="StyleUnderline"/>
        </w:rPr>
        <w:t xml:space="preserve"> </w:t>
      </w:r>
      <w:r w:rsidRPr="00DC08A6">
        <w:rPr>
          <w:rStyle w:val="StyleUnderline"/>
          <w:highlight w:val="green"/>
        </w:rPr>
        <w:t>consider Black captivity</w:t>
      </w:r>
      <w:r w:rsidRPr="00B47359">
        <w:rPr>
          <w:rStyle w:val="StyleUnderline"/>
        </w:rPr>
        <w:t xml:space="preserve">, despite its importance </w:t>
      </w:r>
      <w:r w:rsidRPr="00264071">
        <w:rPr>
          <w:rStyle w:val="StyleUnderline"/>
        </w:rPr>
        <w:t xml:space="preserve">for various modes of production, not as a </w:t>
      </w:r>
      <w:proofErr w:type="spellStart"/>
      <w:r w:rsidRPr="00264071">
        <w:rPr>
          <w:rStyle w:val="StyleUnderline"/>
        </w:rPr>
        <w:t>labour</w:t>
      </w:r>
      <w:proofErr w:type="spellEnd"/>
      <w:r w:rsidRPr="00264071">
        <w:rPr>
          <w:rStyle w:val="StyleUnderline"/>
        </w:rPr>
        <w:t xml:space="preserve"> regime but </w:t>
      </w:r>
      <w:r w:rsidRPr="00DC08A6">
        <w:rPr>
          <w:rStyle w:val="StyleUnderline"/>
          <w:highlight w:val="green"/>
        </w:rPr>
        <w:t>as the ‘ahistorical ground’</w:t>
      </w:r>
      <w:r w:rsidRPr="00DC08A6">
        <w:rPr>
          <w:sz w:val="16"/>
        </w:rPr>
        <w:t xml:space="preserve"> (Sorentino, 2024, p. 55) </w:t>
      </w:r>
      <w:r w:rsidRPr="00B47359">
        <w:rPr>
          <w:rStyle w:val="StyleUnderline"/>
        </w:rPr>
        <w:t xml:space="preserve">historically </w:t>
      </w:r>
      <w:r w:rsidRPr="00264071">
        <w:rPr>
          <w:rStyle w:val="StyleUnderline"/>
        </w:rPr>
        <w:t xml:space="preserve">enabling the play of freedom and unfreedom in </w:t>
      </w:r>
      <w:proofErr w:type="spellStart"/>
      <w:r w:rsidRPr="00264071">
        <w:rPr>
          <w:rStyle w:val="StyleUnderline"/>
        </w:rPr>
        <w:t>labour</w:t>
      </w:r>
      <w:proofErr w:type="spellEnd"/>
      <w:r w:rsidRPr="00264071">
        <w:rPr>
          <w:sz w:val="16"/>
        </w:rPr>
        <w:t>—</w:t>
      </w:r>
      <w:r w:rsidRPr="00DC08A6">
        <w:rPr>
          <w:sz w:val="16"/>
        </w:rPr>
        <w:t xml:space="preserve">capital relations. Debates on racial capitalism </w:t>
      </w:r>
      <w:proofErr w:type="spellStart"/>
      <w:r w:rsidRPr="00DC08A6">
        <w:rPr>
          <w:sz w:val="16"/>
        </w:rPr>
        <w:t>centred</w:t>
      </w:r>
      <w:proofErr w:type="spellEnd"/>
      <w:r w:rsidRPr="00DC08A6">
        <w:rPr>
          <w:sz w:val="16"/>
        </w:rPr>
        <w:t xml:space="preserve"> the question of whether ‘racialization’ is driven by capital’s imperatives of exploiting human </w:t>
      </w:r>
      <w:proofErr w:type="spellStart"/>
      <w:r w:rsidRPr="00DC08A6">
        <w:rPr>
          <w:sz w:val="16"/>
        </w:rPr>
        <w:t>labour</w:t>
      </w:r>
      <w:proofErr w:type="spellEnd"/>
      <w:r w:rsidRPr="00DC08A6">
        <w:rPr>
          <w:sz w:val="16"/>
        </w:rPr>
        <w:t xml:space="preserve"> or is rather a prior differentiation, which, while useful to economic domination, has independent ideal and practical origins. Robinson’s (1984) </w:t>
      </w:r>
      <w:proofErr w:type="spellStart"/>
      <w:r w:rsidRPr="00DC08A6">
        <w:rPr>
          <w:sz w:val="16"/>
        </w:rPr>
        <w:t>inuential</w:t>
      </w:r>
      <w:proofErr w:type="spellEnd"/>
      <w:r w:rsidRPr="00DC08A6">
        <w:rPr>
          <w:sz w:val="16"/>
        </w:rPr>
        <w:t xml:space="preserve"> treatment of the problem endorsed the latter position, critically expanding Marxian critique, which Robinson faulted for neglecting the structural </w:t>
      </w:r>
      <w:proofErr w:type="spellStart"/>
      <w:r w:rsidRPr="00DC08A6">
        <w:rPr>
          <w:sz w:val="16"/>
        </w:rPr>
        <w:t>signicance</w:t>
      </w:r>
      <w:proofErr w:type="spellEnd"/>
      <w:r w:rsidRPr="00DC08A6">
        <w:rPr>
          <w:sz w:val="16"/>
        </w:rPr>
        <w:t xml:space="preserve"> of racial power in accounting for capitalist development and prevalence. Capital’s command through the establishment of cultural and ethno-linguistic differences rested, in that view, on the tendency by the Europeans powers that fostered accumulation on a global scale to incorporate and renew extra-economic and personal forms of coercion from earlier modes of production. </w:t>
      </w:r>
      <w:r w:rsidRPr="00B47359">
        <w:rPr>
          <w:rStyle w:val="StyleUnderline"/>
        </w:rPr>
        <w:t xml:space="preserve">Enslavement, relatively marginal under European feudalism, became then central for capitalism, which racialized as Black slave status across hemispheres. </w:t>
      </w:r>
      <w:r w:rsidRPr="00DC08A6">
        <w:rPr>
          <w:rStyle w:val="StyleUnderline"/>
          <w:highlight w:val="green"/>
        </w:rPr>
        <w:t>Blackness as racial slavery shaped capital accumulation</w:t>
      </w:r>
      <w:r w:rsidRPr="00B47359">
        <w:rPr>
          <w:rStyle w:val="StyleUnderline"/>
        </w:rPr>
        <w:t xml:space="preserve">, for Robinson, </w:t>
      </w:r>
      <w:r w:rsidRPr="00DC08A6">
        <w:rPr>
          <w:rStyle w:val="StyleUnderline"/>
          <w:highlight w:val="green"/>
        </w:rPr>
        <w:t>not only in economic terms but also symbolically</w:t>
      </w:r>
      <w:r w:rsidRPr="00B47359">
        <w:rPr>
          <w:rStyle w:val="StyleUnderline"/>
        </w:rPr>
        <w:t xml:space="preserve">, thus </w:t>
      </w:r>
      <w:r w:rsidRPr="00DC08A6">
        <w:rPr>
          <w:rStyle w:val="StyleUnderline"/>
          <w:highlight w:val="green"/>
        </w:rPr>
        <w:t>enabling</w:t>
      </w:r>
      <w:r w:rsidRPr="00B47359">
        <w:rPr>
          <w:rStyle w:val="StyleUnderline"/>
        </w:rPr>
        <w:t xml:space="preserve"> the </w:t>
      </w:r>
      <w:r w:rsidRPr="00DC08A6">
        <w:rPr>
          <w:rStyle w:val="StyleUnderline"/>
          <w:highlight w:val="green"/>
        </w:rPr>
        <w:t>incorporation of white and non-Black working</w:t>
      </w:r>
      <w:r w:rsidRPr="00B47359">
        <w:rPr>
          <w:rStyle w:val="StyleUnderline"/>
        </w:rPr>
        <w:t xml:space="preserve"> classes </w:t>
      </w:r>
      <w:r w:rsidRPr="00DC08A6">
        <w:rPr>
          <w:rStyle w:val="StyleUnderline"/>
          <w:highlight w:val="green"/>
        </w:rPr>
        <w:t>through hegemonic machinations</w:t>
      </w:r>
      <w:r w:rsidRPr="00B47359">
        <w:rPr>
          <w:rStyle w:val="StyleUnderline"/>
        </w:rPr>
        <w:t xml:space="preserve"> and social policies grounding citizenship in not being enslaved, therefore not being Black.</w:t>
      </w:r>
      <w:r w:rsidRPr="00DC08A6">
        <w:rPr>
          <w:sz w:val="16"/>
        </w:rPr>
        <w:t xml:space="preserve"> Rodney (1981, p. 209</w:t>
      </w:r>
      <w:r w:rsidRPr="00B47359">
        <w:rPr>
          <w:rStyle w:val="StyleUnderline"/>
        </w:rPr>
        <w:t xml:space="preserve">) similarly thought that, by being ‘oppressed, exploited, and disregarded’ on account of their blackness, African workers were used to draw a colonial and post-colonial divide across the global proletariat, allowing the support for European capitalism by </w:t>
      </w:r>
      <w:r w:rsidRPr="00264071">
        <w:rPr>
          <w:rStyle w:val="StyleUnderline"/>
        </w:rPr>
        <w:t>white workers enjoying social provisions denied to Africans</w:t>
      </w:r>
      <w:r w:rsidRPr="00B47359">
        <w:rPr>
          <w:rStyle w:val="StyleUnderline"/>
        </w:rPr>
        <w:t xml:space="preserve">. </w:t>
      </w:r>
      <w:r w:rsidRPr="00DC08A6">
        <w:rPr>
          <w:rStyle w:val="StyleUnderline"/>
          <w:highlight w:val="green"/>
        </w:rPr>
        <w:t xml:space="preserve">Wage </w:t>
      </w:r>
      <w:proofErr w:type="spellStart"/>
      <w:r w:rsidRPr="00DC08A6">
        <w:rPr>
          <w:rStyle w:val="StyleUnderline"/>
          <w:highlight w:val="green"/>
        </w:rPr>
        <w:t>labour</w:t>
      </w:r>
      <w:proofErr w:type="spellEnd"/>
      <w:r w:rsidRPr="00DC08A6">
        <w:rPr>
          <w:rStyle w:val="StyleUnderline"/>
          <w:highlight w:val="green"/>
        </w:rPr>
        <w:t xml:space="preserve"> and</w:t>
      </w:r>
      <w:r w:rsidRPr="00B47359">
        <w:rPr>
          <w:rStyle w:val="StyleUnderline"/>
        </w:rPr>
        <w:t xml:space="preserve"> colonial </w:t>
      </w:r>
      <w:r w:rsidRPr="00DC08A6">
        <w:rPr>
          <w:rStyle w:val="StyleUnderline"/>
          <w:highlight w:val="green"/>
        </w:rPr>
        <w:t>antiblackness stand</w:t>
      </w:r>
      <w:r w:rsidRPr="00B47359">
        <w:rPr>
          <w:rStyle w:val="StyleUnderline"/>
        </w:rPr>
        <w:t xml:space="preserve"> therefore </w:t>
      </w:r>
      <w:r w:rsidRPr="00DC08A6">
        <w:rPr>
          <w:rStyle w:val="StyleUnderline"/>
          <w:highlight w:val="green"/>
        </w:rPr>
        <w:t>as structurally incompatible modes of domination</w:t>
      </w:r>
      <w:r w:rsidRPr="00B47359">
        <w:rPr>
          <w:rStyle w:val="StyleUnderline"/>
        </w:rPr>
        <w:t>, despite racialized rule’s functionality to capital accumulation</w:t>
      </w:r>
      <w:r w:rsidRPr="00DC08A6">
        <w:rPr>
          <w:sz w:val="16"/>
        </w:rPr>
        <w:t xml:space="preserve">. Rodney comes here close to Fanon, not so much in the latter’s </w:t>
      </w:r>
      <w:r w:rsidRPr="00B47359">
        <w:rPr>
          <w:rStyle w:val="StyleUnderline"/>
        </w:rPr>
        <w:t>dismissal of the waged proletariat as the harbinger of the African revolution but in being suspicious of coalitions and solidarities that castigated demands for Black liberation as incomplete and immature identity-obsessed corruptions of proper class dialectics</w:t>
      </w:r>
      <w:r w:rsidRPr="00DC08A6">
        <w:rPr>
          <w:sz w:val="16"/>
        </w:rPr>
        <w:t xml:space="preserve"> (Fanon, 1968, pp. 101–102). </w:t>
      </w:r>
    </w:p>
    <w:p w14:paraId="48F9A746" w14:textId="77777777" w:rsidR="00C126A0" w:rsidRPr="00045F86" w:rsidRDefault="00C126A0" w:rsidP="00C126A0">
      <w:pPr>
        <w:pStyle w:val="Heading4"/>
      </w:pPr>
      <w:r w:rsidRPr="00045F86">
        <w:t xml:space="preserve">The </w:t>
      </w:r>
      <w:r w:rsidRPr="00045F86">
        <w:rPr>
          <w:u w:val="single"/>
        </w:rPr>
        <w:t>only</w:t>
      </w:r>
      <w:r w:rsidRPr="00045F86">
        <w:t xml:space="preserve"> reason we even recognize “</w:t>
      </w:r>
      <w:r w:rsidRPr="00045F86">
        <w:rPr>
          <w:u w:val="single"/>
        </w:rPr>
        <w:t>bad labor conditions</w:t>
      </w:r>
      <w:r w:rsidRPr="00045F86">
        <w:t xml:space="preserve">” is because workers historically compared themselves to </w:t>
      </w:r>
      <w:r w:rsidRPr="00045F86">
        <w:rPr>
          <w:u w:val="single"/>
        </w:rPr>
        <w:t>slaves</w:t>
      </w:r>
      <w:r w:rsidRPr="00045F86">
        <w:t xml:space="preserve">. Blackness is not a subject of labor but its </w:t>
      </w:r>
      <w:r w:rsidRPr="00045F86">
        <w:rPr>
          <w:u w:val="single"/>
        </w:rPr>
        <w:t>metaphor</w:t>
      </w:r>
      <w:r>
        <w:t xml:space="preserve">, </w:t>
      </w:r>
      <w:r w:rsidRPr="00045F86">
        <w:t xml:space="preserve">the slave must remain </w:t>
      </w:r>
      <w:r w:rsidRPr="00045F86">
        <w:rPr>
          <w:u w:val="single"/>
        </w:rPr>
        <w:t>outside of recognition</w:t>
      </w:r>
      <w:r w:rsidRPr="00045F86">
        <w:t xml:space="preserve">. Every labor rights claim relies on disposing of Black life to define what </w:t>
      </w:r>
      <w:r w:rsidRPr="00045F86">
        <w:rPr>
          <w:u w:val="single"/>
        </w:rPr>
        <w:t>counts</w:t>
      </w:r>
      <w:r w:rsidRPr="00045F86">
        <w:t xml:space="preserve"> as human work. The 1AC’s labor framework reproduces this </w:t>
      </w:r>
      <w:r w:rsidRPr="00045F86">
        <w:rPr>
          <w:u w:val="single"/>
        </w:rPr>
        <w:t>erasure</w:t>
      </w:r>
      <w:r w:rsidRPr="00045F86">
        <w:t>.</w:t>
      </w:r>
    </w:p>
    <w:p w14:paraId="2C93051E" w14:textId="7FD5C279" w:rsidR="00C126A0" w:rsidRPr="00BF771D" w:rsidRDefault="00C126A0" w:rsidP="00C126A0">
      <w:proofErr w:type="spellStart"/>
      <w:r w:rsidRPr="00BF771D">
        <w:rPr>
          <w:rFonts w:eastAsiaTheme="majorEastAsia" w:cstheme="majorBidi"/>
          <w:b/>
          <w:iCs/>
        </w:rPr>
        <w:t>Barchiesi</w:t>
      </w:r>
      <w:proofErr w:type="spellEnd"/>
      <w:r w:rsidRPr="00BF771D">
        <w:rPr>
          <w:rFonts w:eastAsiaTheme="majorEastAsia" w:cstheme="majorBidi"/>
          <w:b/>
          <w:iCs/>
        </w:rPr>
        <w:t xml:space="preserve"> 25</w:t>
      </w:r>
      <w:r>
        <w:t xml:space="preserve"> [</w:t>
      </w:r>
      <w:proofErr w:type="spellStart"/>
      <w:r w:rsidRPr="00BF771D">
        <w:t>Barchiesi</w:t>
      </w:r>
      <w:proofErr w:type="spellEnd"/>
      <w:r w:rsidRPr="00BF771D">
        <w:t>, Franco</w:t>
      </w:r>
      <w:r>
        <w:t xml:space="preserve"> </w:t>
      </w:r>
      <w:r w:rsidRPr="00BF771D">
        <w:t xml:space="preserve">is Assistant Professor in the Department of </w:t>
      </w:r>
      <w:proofErr w:type="gramStart"/>
      <w:r w:rsidRPr="00BF771D">
        <w:t>African-American</w:t>
      </w:r>
      <w:proofErr w:type="gramEnd"/>
      <w:r w:rsidRPr="00BF771D">
        <w:t xml:space="preserve"> and African Studies at the Ohio State University. "Antiblackness and the Humanization of </w:t>
      </w:r>
      <w:proofErr w:type="spellStart"/>
      <w:r w:rsidRPr="00BF771D">
        <w:t>Labour</w:t>
      </w:r>
      <w:proofErr w:type="spellEnd"/>
      <w:r w:rsidRPr="00BF771D">
        <w:t xml:space="preserve">." </w:t>
      </w:r>
      <w:r w:rsidRPr="00BF771D">
        <w:rPr>
          <w:i/>
          <w:iCs/>
        </w:rPr>
        <w:t xml:space="preserve">The Oxford Handbook of </w:t>
      </w:r>
      <w:proofErr w:type="spellStart"/>
      <w:r w:rsidRPr="00BF771D">
        <w:rPr>
          <w:i/>
          <w:iCs/>
        </w:rPr>
        <w:t>Labour</w:t>
      </w:r>
      <w:proofErr w:type="spellEnd"/>
      <w:r w:rsidRPr="00BF771D">
        <w:rPr>
          <w:i/>
          <w:iCs/>
        </w:rPr>
        <w:t xml:space="preserve"> and the Global Economy</w:t>
      </w:r>
      <w:r w:rsidRPr="00BF771D">
        <w:t xml:space="preserve">, Oxford University Press, 2025. </w:t>
      </w:r>
      <w:hyperlink r:id="rId22" w:tgtFrame="_new" w:history="1">
        <w:r w:rsidRPr="00BF771D">
          <w:rPr>
            <w:rStyle w:val="Hyperlink"/>
          </w:rPr>
          <w:t>https://doi.org/10.1093/9780198945246.003.0078</w:t>
        </w:r>
      </w:hyperlink>
      <w:r>
        <w:t xml:space="preserve">] </w:t>
      </w:r>
    </w:p>
    <w:p w14:paraId="1F381DD4" w14:textId="77777777" w:rsidR="00C126A0" w:rsidRPr="00045F86" w:rsidRDefault="00C126A0" w:rsidP="00C126A0">
      <w:pPr>
        <w:rPr>
          <w:sz w:val="14"/>
        </w:rPr>
      </w:pPr>
      <w:r w:rsidRPr="00500F4F">
        <w:rPr>
          <w:sz w:val="14"/>
        </w:rPr>
        <w:t xml:space="preserve">Coloniality, Race, and </w:t>
      </w:r>
      <w:proofErr w:type="spellStart"/>
      <w:r w:rsidRPr="00500F4F">
        <w:rPr>
          <w:sz w:val="14"/>
        </w:rPr>
        <w:t>Labour</w:t>
      </w:r>
      <w:proofErr w:type="spellEnd"/>
      <w:r w:rsidRPr="00500F4F">
        <w:rPr>
          <w:sz w:val="14"/>
        </w:rPr>
        <w:t xml:space="preserve">: </w:t>
      </w:r>
      <w:r w:rsidRPr="00FF4C29">
        <w:rPr>
          <w:rStyle w:val="StyleUnderline"/>
        </w:rPr>
        <w:t>The Ruse of Culture</w:t>
      </w:r>
      <w:r w:rsidRPr="00500F4F">
        <w:rPr>
          <w:sz w:val="14"/>
        </w:rPr>
        <w:t xml:space="preserve"> The </w:t>
      </w:r>
      <w:proofErr w:type="spellStart"/>
      <w:r w:rsidRPr="00500F4F">
        <w:rPr>
          <w:sz w:val="14"/>
        </w:rPr>
        <w:t>signicance</w:t>
      </w:r>
      <w:proofErr w:type="spellEnd"/>
      <w:r w:rsidRPr="00500F4F">
        <w:rPr>
          <w:sz w:val="14"/>
        </w:rPr>
        <w:t xml:space="preserve"> of c</w:t>
      </w:r>
      <w:r w:rsidRPr="00FF4C29">
        <w:rPr>
          <w:rStyle w:val="StyleUnderline"/>
        </w:rPr>
        <w:t>ulture in shaping workers’ imagination of capital’s abstract</w:t>
      </w:r>
      <w:r w:rsidRPr="00500F4F">
        <w:rPr>
          <w:sz w:val="14"/>
        </w:rPr>
        <w:t xml:space="preserve"> processes and attendant notions of domination and justice has been </w:t>
      </w:r>
      <w:r w:rsidRPr="00FF4C29">
        <w:rPr>
          <w:rStyle w:val="StyleUnderline"/>
        </w:rPr>
        <w:t>central to the ‘</w:t>
      </w:r>
      <w:r w:rsidRPr="008B23A9">
        <w:rPr>
          <w:rStyle w:val="StyleUnderline"/>
          <w:highlight w:val="green"/>
        </w:rPr>
        <w:t>cultural turn’</w:t>
      </w:r>
      <w:r w:rsidRPr="00500F4F">
        <w:rPr>
          <w:sz w:val="14"/>
        </w:rPr>
        <w:t xml:space="preserve"> in </w:t>
      </w:r>
      <w:proofErr w:type="spellStart"/>
      <w:r w:rsidRPr="00500F4F">
        <w:rPr>
          <w:sz w:val="14"/>
        </w:rPr>
        <w:t>labour</w:t>
      </w:r>
      <w:proofErr w:type="spellEnd"/>
      <w:r w:rsidRPr="00500F4F">
        <w:rPr>
          <w:sz w:val="14"/>
        </w:rPr>
        <w:t xml:space="preserve"> </w:t>
      </w:r>
      <w:r w:rsidRPr="00500F4F">
        <w:rPr>
          <w:sz w:val="14"/>
        </w:rPr>
        <w:lastRenderedPageBreak/>
        <w:t>studies. Biernacki’s (1995) p</w:t>
      </w:r>
      <w:r w:rsidRPr="00FF4C29">
        <w:rPr>
          <w:rStyle w:val="StyleUnderline"/>
        </w:rPr>
        <w:t xml:space="preserve">ath-breaking work has </w:t>
      </w:r>
      <w:r w:rsidRPr="008B23A9">
        <w:rPr>
          <w:rStyle w:val="StyleUnderline"/>
          <w:highlight w:val="green"/>
        </w:rPr>
        <w:t>focused o</w:t>
      </w:r>
      <w:r w:rsidRPr="00FF4C29">
        <w:rPr>
          <w:rStyle w:val="StyleUnderline"/>
        </w:rPr>
        <w:t xml:space="preserve">n the point of production itself as the </w:t>
      </w:r>
      <w:r w:rsidRPr="008B23A9">
        <w:rPr>
          <w:rStyle w:val="StyleUnderline"/>
          <w:highlight w:val="green"/>
        </w:rPr>
        <w:t>site where</w:t>
      </w:r>
      <w:r w:rsidRPr="00FF4C29">
        <w:rPr>
          <w:rStyle w:val="StyleUnderline"/>
        </w:rPr>
        <w:t xml:space="preserve"> not only are </w:t>
      </w:r>
      <w:r w:rsidRPr="008B23A9">
        <w:rPr>
          <w:rStyle w:val="StyleUnderline"/>
          <w:highlight w:val="green"/>
        </w:rPr>
        <w:t xml:space="preserve">workers’ experiences of </w:t>
      </w:r>
      <w:proofErr w:type="spellStart"/>
      <w:r w:rsidRPr="008B23A9">
        <w:rPr>
          <w:rStyle w:val="StyleUnderline"/>
          <w:highlight w:val="green"/>
        </w:rPr>
        <w:t>labour</w:t>
      </w:r>
      <w:proofErr w:type="spellEnd"/>
      <w:r w:rsidRPr="008B23A9">
        <w:rPr>
          <w:rStyle w:val="StyleUnderline"/>
          <w:highlight w:val="green"/>
        </w:rPr>
        <w:t xml:space="preserve"> as a commodity</w:t>
      </w:r>
      <w:r w:rsidRPr="00FF4C29">
        <w:rPr>
          <w:rStyle w:val="StyleUnderline"/>
        </w:rPr>
        <w:t xml:space="preserve"> given meaning but also </w:t>
      </w:r>
      <w:proofErr w:type="spellStart"/>
      <w:r w:rsidRPr="00FF4C29">
        <w:rPr>
          <w:rStyle w:val="StyleUnderline"/>
        </w:rPr>
        <w:t>inuence</w:t>
      </w:r>
      <w:proofErr w:type="spellEnd"/>
      <w:r w:rsidRPr="00FF4C29">
        <w:rPr>
          <w:rStyle w:val="StyleUnderline"/>
        </w:rPr>
        <w:t xml:space="preserve"> intellectual or political critiques of capitalism.</w:t>
      </w:r>
      <w:r w:rsidRPr="00500F4F">
        <w:rPr>
          <w:sz w:val="14"/>
        </w:rPr>
        <w:t xml:space="preserve"> Biernacki’s </w:t>
      </w:r>
      <w:r w:rsidRPr="008B23A9">
        <w:rPr>
          <w:rStyle w:val="StyleUnderline"/>
          <w:highlight w:val="green"/>
        </w:rPr>
        <w:t>interchangeable use of ‘culture’ and ‘symbols’</w:t>
      </w:r>
      <w:r w:rsidRPr="0003165F">
        <w:rPr>
          <w:rStyle w:val="StyleUnderline"/>
        </w:rPr>
        <w:t xml:space="preserve"> is open to the objection </w:t>
      </w:r>
      <w:r w:rsidRPr="00264071">
        <w:rPr>
          <w:rStyle w:val="StyleUnderline"/>
        </w:rPr>
        <w:t>that slaves racialized as Blacks do not enter</w:t>
      </w:r>
      <w:r w:rsidRPr="0003165F">
        <w:rPr>
          <w:rStyle w:val="StyleUnderline"/>
        </w:rPr>
        <w:t xml:space="preserve"> capitalist production or civil society through the symbolic order. British or German </w:t>
      </w:r>
      <w:r w:rsidRPr="00264071">
        <w:rPr>
          <w:rStyle w:val="StyleUnderline"/>
        </w:rPr>
        <w:t xml:space="preserve">textile workers could ponder the encroachment of the commodity form on culturally </w:t>
      </w:r>
      <w:proofErr w:type="spellStart"/>
      <w:r w:rsidRPr="00264071">
        <w:rPr>
          <w:rStyle w:val="StyleUnderline"/>
        </w:rPr>
        <w:t>dened</w:t>
      </w:r>
      <w:proofErr w:type="spellEnd"/>
      <w:r w:rsidRPr="00264071">
        <w:rPr>
          <w:rStyle w:val="StyleUnderline"/>
        </w:rPr>
        <w:t xml:space="preserve"> values of their work as the expenditure, respectively, of effort or time</w:t>
      </w:r>
      <w:r w:rsidRPr="0003165F">
        <w:rPr>
          <w:rStyle w:val="StyleUnderline"/>
        </w:rPr>
        <w:t xml:space="preserve">. </w:t>
      </w:r>
      <w:r w:rsidRPr="00264071">
        <w:rPr>
          <w:rStyle w:val="StyleUnderline"/>
          <w:highlight w:val="green"/>
        </w:rPr>
        <w:t>The slave</w:t>
      </w:r>
      <w:r w:rsidRPr="0003165F">
        <w:rPr>
          <w:rStyle w:val="StyleUnderline"/>
        </w:rPr>
        <w:t xml:space="preserve">, on the contrary, </w:t>
      </w:r>
      <w:r w:rsidRPr="00500F4F">
        <w:rPr>
          <w:rStyle w:val="StyleUnderline"/>
          <w:highlight w:val="green"/>
        </w:rPr>
        <w:t>cannot appeal to prior notions of value to negotiate</w:t>
      </w:r>
      <w:r w:rsidRPr="0003165F">
        <w:rPr>
          <w:rStyle w:val="StyleUnderline"/>
        </w:rPr>
        <w:t xml:space="preserve"> the abstractness of capitalism because </w:t>
      </w:r>
      <w:r w:rsidRPr="00500F4F">
        <w:rPr>
          <w:rStyle w:val="StyleUnderline"/>
          <w:highlight w:val="green"/>
        </w:rPr>
        <w:t>enslavement</w:t>
      </w:r>
      <w:r w:rsidRPr="0003165F">
        <w:rPr>
          <w:rStyle w:val="StyleUnderline"/>
        </w:rPr>
        <w:t xml:space="preserve"> as a relation of </w:t>
      </w:r>
      <w:r w:rsidRPr="00500F4F">
        <w:rPr>
          <w:rStyle w:val="StyleUnderline"/>
          <w:highlight w:val="green"/>
        </w:rPr>
        <w:t>production is denied by the non-relationality</w:t>
      </w:r>
      <w:r w:rsidRPr="0003165F">
        <w:rPr>
          <w:rStyle w:val="StyleUnderline"/>
        </w:rPr>
        <w:t xml:space="preserve"> of </w:t>
      </w:r>
      <w:r w:rsidRPr="00500F4F">
        <w:rPr>
          <w:rStyle w:val="StyleUnderline"/>
          <w:highlight w:val="green"/>
        </w:rPr>
        <w:t>violence</w:t>
      </w:r>
      <w:r w:rsidRPr="0003165F">
        <w:rPr>
          <w:rStyle w:val="StyleUnderline"/>
        </w:rPr>
        <w:t>.</w:t>
      </w:r>
      <w:r w:rsidRPr="00500F4F">
        <w:rPr>
          <w:sz w:val="14"/>
        </w:rPr>
        <w:t xml:space="preserve"> If anything, at the height of abolitionist </w:t>
      </w:r>
      <w:proofErr w:type="spellStart"/>
      <w:r w:rsidRPr="00500F4F">
        <w:rPr>
          <w:sz w:val="14"/>
        </w:rPr>
        <w:t>fervour</w:t>
      </w:r>
      <w:proofErr w:type="spellEnd"/>
      <w:r w:rsidRPr="00500F4F">
        <w:rPr>
          <w:sz w:val="14"/>
        </w:rPr>
        <w:t>, some of Biernacki’s (1995, p. 192</w:t>
      </w:r>
      <w:r w:rsidRPr="0003165F">
        <w:rPr>
          <w:rStyle w:val="StyleUnderline"/>
        </w:rPr>
        <w:t xml:space="preserve">) </w:t>
      </w:r>
      <w:r w:rsidRPr="00264071">
        <w:rPr>
          <w:rStyle w:val="StyleUnderline"/>
        </w:rPr>
        <w:t>British workers caricatured as ‘slave drivers’ their authoritarian and unfair overlookers, presented with the symbolic offering of a whip.</w:t>
      </w:r>
      <w:r w:rsidRPr="00264071">
        <w:rPr>
          <w:sz w:val="14"/>
        </w:rPr>
        <w:t xml:space="preserve"> </w:t>
      </w:r>
      <w:r w:rsidRPr="00264071">
        <w:rPr>
          <w:rStyle w:val="StyleUnderline"/>
        </w:rPr>
        <w:t xml:space="preserve">Black slavery was for those </w:t>
      </w:r>
      <w:r w:rsidRPr="00500F4F">
        <w:rPr>
          <w:rStyle w:val="StyleUnderline"/>
          <w:highlight w:val="green"/>
        </w:rPr>
        <w:t>white workers the metaphor</w:t>
      </w:r>
      <w:r w:rsidRPr="0003165F">
        <w:rPr>
          <w:rStyle w:val="StyleUnderline"/>
        </w:rPr>
        <w:t xml:space="preserve"> for capital’s injustice as something done to humans, which therefore, no matter how odious, can still be culturally mediated and </w:t>
      </w:r>
      <w:proofErr w:type="spellStart"/>
      <w:r w:rsidRPr="0003165F">
        <w:rPr>
          <w:rStyle w:val="StyleUnderline"/>
        </w:rPr>
        <w:t>xed</w:t>
      </w:r>
      <w:proofErr w:type="spellEnd"/>
      <w:r w:rsidRPr="0003165F">
        <w:rPr>
          <w:rStyle w:val="StyleUnderline"/>
        </w:rPr>
        <w:t xml:space="preserve">. Outside those limits, </w:t>
      </w:r>
      <w:r w:rsidRPr="00500F4F">
        <w:rPr>
          <w:rStyle w:val="StyleUnderline"/>
          <w:highlight w:val="green"/>
        </w:rPr>
        <w:t>the slave</w:t>
      </w:r>
      <w:r w:rsidRPr="0003165F">
        <w:rPr>
          <w:rStyle w:val="StyleUnderline"/>
        </w:rPr>
        <w:t xml:space="preserve"> must </w:t>
      </w:r>
      <w:r w:rsidRPr="00500F4F">
        <w:rPr>
          <w:rStyle w:val="StyleUnderline"/>
          <w:highlight w:val="green"/>
        </w:rPr>
        <w:t>remain an unredressed position which ‘exist[s] in exchange without being a part to exchange</w:t>
      </w:r>
      <w:r w:rsidRPr="0003165F">
        <w:rPr>
          <w:rStyle w:val="StyleUnderline"/>
        </w:rPr>
        <w:t>’</w:t>
      </w:r>
      <w:r w:rsidRPr="00500F4F">
        <w:rPr>
          <w:sz w:val="14"/>
        </w:rPr>
        <w:t xml:space="preserve"> (Wagner, 2009, p. 1). Post-colonial studies have also probed </w:t>
      </w:r>
      <w:r w:rsidRPr="0003165F">
        <w:rPr>
          <w:rStyle w:val="StyleUnderline"/>
        </w:rPr>
        <w:t>potentials for workers’ agency in the tension between capital’s universalizing abstractions—including citizen-workers modelled alongside Western industrialization—and the play of cultural particularity on the subaltern’s part</w:t>
      </w:r>
      <w:r w:rsidRPr="00500F4F">
        <w:rPr>
          <w:sz w:val="14"/>
        </w:rPr>
        <w:t xml:space="preserve"> (Chakrabarty, 1989). </w:t>
      </w:r>
      <w:r w:rsidRPr="00500F4F">
        <w:rPr>
          <w:rStyle w:val="StyleUnderline"/>
          <w:highlight w:val="green"/>
        </w:rPr>
        <w:t>Race is</w:t>
      </w:r>
      <w:r w:rsidRPr="0003165F">
        <w:rPr>
          <w:rStyle w:val="StyleUnderline"/>
        </w:rPr>
        <w:t xml:space="preserve"> here </w:t>
      </w:r>
      <w:proofErr w:type="spellStart"/>
      <w:r w:rsidRPr="00500F4F">
        <w:rPr>
          <w:rStyle w:val="StyleUnderline"/>
          <w:highlight w:val="green"/>
        </w:rPr>
        <w:t>analysed</w:t>
      </w:r>
      <w:proofErr w:type="spellEnd"/>
      <w:r w:rsidRPr="00500F4F">
        <w:rPr>
          <w:rStyle w:val="StyleUnderline"/>
          <w:highlight w:val="green"/>
        </w:rPr>
        <w:t xml:space="preserve"> i</w:t>
      </w:r>
      <w:r w:rsidRPr="0003165F">
        <w:rPr>
          <w:rStyle w:val="StyleUnderline"/>
        </w:rPr>
        <w:t xml:space="preserve">n terms of representation, </w:t>
      </w:r>
      <w:r w:rsidRPr="00500F4F">
        <w:rPr>
          <w:rStyle w:val="StyleUnderline"/>
          <w:highlight w:val="green"/>
        </w:rPr>
        <w:t>fetish</w:t>
      </w:r>
      <w:r w:rsidRPr="0003165F">
        <w:rPr>
          <w:rStyle w:val="StyleUnderline"/>
        </w:rPr>
        <w:t xml:space="preserve">, and </w:t>
      </w:r>
      <w:r w:rsidRPr="00500F4F">
        <w:rPr>
          <w:rStyle w:val="StyleUnderline"/>
          <w:highlight w:val="green"/>
        </w:rPr>
        <w:t>stereotype</w:t>
      </w:r>
      <w:r w:rsidRPr="0003165F">
        <w:rPr>
          <w:rStyle w:val="StyleUnderline"/>
        </w:rPr>
        <w:t xml:space="preserve">, rather </w:t>
      </w:r>
      <w:r w:rsidRPr="00500F4F">
        <w:rPr>
          <w:rStyle w:val="StyleUnderline"/>
          <w:highlight w:val="green"/>
        </w:rPr>
        <w:t>than</w:t>
      </w:r>
      <w:r w:rsidRPr="0003165F">
        <w:rPr>
          <w:rStyle w:val="StyleUnderline"/>
        </w:rPr>
        <w:t xml:space="preserve"> effect and mode of operation of </w:t>
      </w:r>
      <w:r w:rsidRPr="00500F4F">
        <w:rPr>
          <w:rStyle w:val="StyleUnderline"/>
          <w:highlight w:val="green"/>
        </w:rPr>
        <w:t>structural power</w:t>
      </w:r>
      <w:r w:rsidRPr="00500F4F">
        <w:rPr>
          <w:sz w:val="14"/>
        </w:rPr>
        <w:t xml:space="preserve"> (Bhabha, 1994, p. 112). There is, therefore, nothing </w:t>
      </w:r>
      <w:proofErr w:type="spellStart"/>
      <w:r w:rsidRPr="00500F4F">
        <w:rPr>
          <w:sz w:val="14"/>
        </w:rPr>
        <w:t>specic</w:t>
      </w:r>
      <w:proofErr w:type="spellEnd"/>
      <w:r w:rsidRPr="00500F4F">
        <w:rPr>
          <w:sz w:val="14"/>
        </w:rPr>
        <w:t xml:space="preserve"> in antiblackness in those perspectives, or, more precisely, blackness is fully subsumed by analogic imagination. The insistence with which Bhabha refers to Fanon’s recollections of being racially </w:t>
      </w:r>
      <w:proofErr w:type="spellStart"/>
      <w:r w:rsidRPr="00500F4F">
        <w:rPr>
          <w:sz w:val="14"/>
        </w:rPr>
        <w:t>objectied</w:t>
      </w:r>
      <w:proofErr w:type="spellEnd"/>
      <w:r w:rsidRPr="00500F4F">
        <w:rPr>
          <w:sz w:val="14"/>
        </w:rPr>
        <w:t xml:space="preserve"> does indicate that something extreme and unique is at work, but he stops far short of confronting Fanon’s feeling of having human ontology forcefully ripped apart from his Black </w:t>
      </w:r>
      <w:proofErr w:type="spellStart"/>
      <w:r w:rsidRPr="00500F4F">
        <w:rPr>
          <w:sz w:val="14"/>
        </w:rPr>
        <w:t>esh</w:t>
      </w:r>
      <w:proofErr w:type="spellEnd"/>
      <w:r w:rsidRPr="00500F4F">
        <w:rPr>
          <w:sz w:val="14"/>
        </w:rPr>
        <w:t xml:space="preserve">. Suffering in Fanon’s account is instead used by Bhabha as a rhetorical device to highlight the </w:t>
      </w:r>
      <w:r w:rsidRPr="0003165F">
        <w:rPr>
          <w:rStyle w:val="StyleUnderline"/>
        </w:rPr>
        <w:t xml:space="preserve">trauma of a </w:t>
      </w:r>
      <w:r w:rsidRPr="00500F4F">
        <w:rPr>
          <w:rStyle w:val="StyleUnderline"/>
          <w:highlight w:val="green"/>
        </w:rPr>
        <w:t>range of subject positions</w:t>
      </w:r>
      <w:r w:rsidRPr="0003165F">
        <w:rPr>
          <w:rStyle w:val="StyleUnderline"/>
        </w:rPr>
        <w:t xml:space="preserve">, which, being primarily </w:t>
      </w:r>
      <w:proofErr w:type="spellStart"/>
      <w:r w:rsidRPr="00500F4F">
        <w:rPr>
          <w:rStyle w:val="StyleUnderline"/>
          <w:highlight w:val="green"/>
        </w:rPr>
        <w:t>dened</w:t>
      </w:r>
      <w:proofErr w:type="spellEnd"/>
      <w:r w:rsidRPr="00500F4F">
        <w:rPr>
          <w:rStyle w:val="StyleUnderline"/>
          <w:highlight w:val="green"/>
        </w:rPr>
        <w:t xml:space="preserve"> by social and cultural alienation</w:t>
      </w:r>
      <w:r w:rsidRPr="0003165F">
        <w:rPr>
          <w:rStyle w:val="StyleUnderline"/>
        </w:rPr>
        <w:t xml:space="preserve">, rather than objectifying violence, have </w:t>
      </w:r>
      <w:r w:rsidRPr="00500F4F">
        <w:rPr>
          <w:rStyle w:val="StyleUnderline"/>
          <w:highlight w:val="green"/>
        </w:rPr>
        <w:t>no place for blackness, unless it operates as a metaphor,</w:t>
      </w:r>
      <w:r w:rsidRPr="0003165F">
        <w:rPr>
          <w:rStyle w:val="StyleUnderline"/>
        </w:rPr>
        <w:t xml:space="preserve"> for example of the experience of Turkish workers in Germany</w:t>
      </w:r>
      <w:r w:rsidRPr="00500F4F">
        <w:rPr>
          <w:sz w:val="14"/>
        </w:rPr>
        <w:t xml:space="preserve"> (Bhabha, 1994, p. 238). Scholars studying, often in close conversation with post-colonial theory, </w:t>
      </w:r>
      <w:r w:rsidRPr="0003165F">
        <w:rPr>
          <w:rStyle w:val="StyleUnderline"/>
        </w:rPr>
        <w:t xml:space="preserve">the implications of liberalism in </w:t>
      </w:r>
      <w:r w:rsidRPr="00500F4F">
        <w:rPr>
          <w:rStyle w:val="StyleUnderline"/>
          <w:highlight w:val="green"/>
        </w:rPr>
        <w:t>imperial rule</w:t>
      </w:r>
      <w:r w:rsidRPr="0003165F">
        <w:rPr>
          <w:rStyle w:val="StyleUnderline"/>
        </w:rPr>
        <w:t xml:space="preserve"> have also focused on culturally inscribed contentions </w:t>
      </w:r>
      <w:r w:rsidRPr="00500F4F">
        <w:rPr>
          <w:rStyle w:val="StyleUnderline"/>
          <w:highlight w:val="green"/>
        </w:rPr>
        <w:t>between colonized and colonizers</w:t>
      </w:r>
      <w:r w:rsidRPr="0003165F">
        <w:rPr>
          <w:rStyle w:val="StyleUnderline"/>
        </w:rPr>
        <w:t xml:space="preserve"> to </w:t>
      </w:r>
      <w:r w:rsidRPr="00500F4F">
        <w:rPr>
          <w:rStyle w:val="StyleUnderline"/>
          <w:highlight w:val="green"/>
        </w:rPr>
        <w:t xml:space="preserve">downplay the </w:t>
      </w:r>
      <w:proofErr w:type="spellStart"/>
      <w:r w:rsidRPr="00500F4F">
        <w:rPr>
          <w:rStyle w:val="StyleUnderline"/>
          <w:highlight w:val="green"/>
        </w:rPr>
        <w:t>signicance</w:t>
      </w:r>
      <w:proofErr w:type="spellEnd"/>
      <w:r w:rsidRPr="00500F4F">
        <w:rPr>
          <w:rStyle w:val="StyleUnderline"/>
          <w:highlight w:val="green"/>
        </w:rPr>
        <w:t xml:space="preserve"> of racial slavery and its continuities in post-abolition antiblackness</w:t>
      </w:r>
      <w:r w:rsidRPr="0003165F">
        <w:rPr>
          <w:rStyle w:val="StyleUnderline"/>
        </w:rPr>
        <w:t>.</w:t>
      </w:r>
      <w:r w:rsidRPr="00500F4F">
        <w:rPr>
          <w:sz w:val="14"/>
        </w:rPr>
        <w:t xml:space="preserve"> Blackness appears to haunt many of these studies, where it is often alluded to as a term of comparisons that are more intuitively suggestive than clearly theorized. Critics of imperial liberalism (Mehta, 1999; Pitts, 2006) have turned to Edmund Burke as the tutelary </w:t>
      </w:r>
      <w:proofErr w:type="spellStart"/>
      <w:r w:rsidRPr="00500F4F">
        <w:rPr>
          <w:sz w:val="14"/>
        </w:rPr>
        <w:t>gure</w:t>
      </w:r>
      <w:proofErr w:type="spellEnd"/>
      <w:r w:rsidRPr="00500F4F">
        <w:rPr>
          <w:sz w:val="14"/>
        </w:rPr>
        <w:t xml:space="preserve"> of an alleged road not taken, one in which the universalizing arbitrariness of liberal abstractions could be reined in by a prudent recognition of the other’s reasons and values, which Burke displayed in the trial against Warren Hastings’ abuses in India. That the possession of a cultural tradition remained the necessary condition for being visible and relatable as human beings is not problematized in those analyses, which have little to say on Burke’s key reproach to Hastings for having called Indians ‘slaves’, or people with ‘no laws, no rights, no usage, no distinctions of rank, no sense of </w:t>
      </w:r>
      <w:proofErr w:type="spellStart"/>
      <w:r w:rsidRPr="00500F4F">
        <w:rPr>
          <w:sz w:val="14"/>
        </w:rPr>
        <w:t>honour</w:t>
      </w:r>
      <w:proofErr w:type="spellEnd"/>
      <w:r w:rsidRPr="00500F4F">
        <w:rPr>
          <w:sz w:val="14"/>
        </w:rPr>
        <w:t>, no property’ (cited in Mehta, 1999, pp. 185–186). Burke, like many abolitionists, associated those very characteristics with Africa’s blackness (Collins, 2019). Sartori’s (2014) critique of post-colonial approaches to cultural differences in India’s case emphasizes that local opposition to colonial capitalism—for example, refusal by Bengalese landowners (</w:t>
      </w:r>
      <w:proofErr w:type="spellStart"/>
      <w:r w:rsidRPr="00500F4F">
        <w:rPr>
          <w:sz w:val="14"/>
        </w:rPr>
        <w:t>rayiats</w:t>
      </w:r>
      <w:proofErr w:type="spellEnd"/>
      <w:r w:rsidRPr="00500F4F">
        <w:rPr>
          <w:sz w:val="14"/>
        </w:rPr>
        <w:t>) to cultivate indigo under a system of industrial monopoly—</w:t>
      </w:r>
      <w:proofErr w:type="spellStart"/>
      <w:r w:rsidRPr="00500F4F">
        <w:rPr>
          <w:sz w:val="14"/>
        </w:rPr>
        <w:t>reected</w:t>
      </w:r>
      <w:proofErr w:type="spellEnd"/>
      <w:r w:rsidRPr="00500F4F">
        <w:rPr>
          <w:sz w:val="14"/>
        </w:rPr>
        <w:t xml:space="preserve"> an </w:t>
      </w:r>
      <w:proofErr w:type="spellStart"/>
      <w:r w:rsidRPr="00500F4F">
        <w:rPr>
          <w:sz w:val="14"/>
        </w:rPr>
        <w:t>afnity</w:t>
      </w:r>
      <w:proofErr w:type="spellEnd"/>
      <w:r w:rsidRPr="00500F4F">
        <w:rPr>
          <w:sz w:val="14"/>
        </w:rPr>
        <w:t xml:space="preserve"> with Lockean theories of property instituted by </w:t>
      </w:r>
      <w:proofErr w:type="spellStart"/>
      <w:r w:rsidRPr="00500F4F">
        <w:rPr>
          <w:sz w:val="14"/>
        </w:rPr>
        <w:t>labour</w:t>
      </w:r>
      <w:proofErr w:type="spellEnd"/>
      <w:r w:rsidRPr="00500F4F">
        <w:rPr>
          <w:sz w:val="14"/>
        </w:rPr>
        <w:t xml:space="preserve">, which in contrasting ways also informed political economy as an emergent mode of European domination. Yet, again, limits on the use of coercive force by the state were invoked ‘if one remembers that these ryots are not Carolina slaves, but the free yeomanry of this country’ (1861 Indigo Commission Report, cited in Sartori, 2014, p. 107). It is worth noticing that, following abolition in the American South and the West Indies, Black communities seeking access to land and entrepreneurial opportunities as proper economic actors of a Lockean or Malthusian kind found their efforts brutally and often lethally suppressed by white-ruled legislatures and civil societies (Eudell, 2002; Holt, 2000). </w:t>
      </w:r>
      <w:r w:rsidRPr="00500F4F">
        <w:rPr>
          <w:rStyle w:val="StyleUnderline"/>
          <w:highlight w:val="green"/>
        </w:rPr>
        <w:t>Cultural difference</w:t>
      </w:r>
      <w:r w:rsidRPr="0003165F">
        <w:rPr>
          <w:rStyle w:val="StyleUnderline"/>
        </w:rPr>
        <w:t xml:space="preserve"> and </w:t>
      </w:r>
      <w:r w:rsidRPr="00264071">
        <w:rPr>
          <w:rStyle w:val="StyleUnderline"/>
        </w:rPr>
        <w:t>related claims to recognition</w:t>
      </w:r>
      <w:r w:rsidRPr="0003165F">
        <w:rPr>
          <w:rStyle w:val="StyleUnderline"/>
        </w:rPr>
        <w:t xml:space="preserve"> or intellectual arguments for economic freedom </w:t>
      </w:r>
      <w:r w:rsidRPr="00500F4F">
        <w:rPr>
          <w:rStyle w:val="StyleUnderline"/>
          <w:highlight w:val="green"/>
        </w:rPr>
        <w:t xml:space="preserve">offered little protection </w:t>
      </w:r>
      <w:r w:rsidRPr="00500F4F">
        <w:rPr>
          <w:rStyle w:val="StyleUnderline"/>
          <w:highlight w:val="green"/>
        </w:rPr>
        <w:lastRenderedPageBreak/>
        <w:t xml:space="preserve">against </w:t>
      </w:r>
      <w:r w:rsidRPr="00264071">
        <w:rPr>
          <w:rStyle w:val="StyleUnderline"/>
        </w:rPr>
        <w:t>generalized antiblack</w:t>
      </w:r>
      <w:r w:rsidRPr="0003165F">
        <w:rPr>
          <w:rStyle w:val="StyleUnderline"/>
        </w:rPr>
        <w:t xml:space="preserve"> </w:t>
      </w:r>
      <w:r w:rsidRPr="00500F4F">
        <w:rPr>
          <w:rStyle w:val="StyleUnderline"/>
          <w:highlight w:val="green"/>
        </w:rPr>
        <w:t>violence</w:t>
      </w:r>
      <w:r w:rsidRPr="0003165F">
        <w:rPr>
          <w:rStyle w:val="StyleUnderline"/>
        </w:rPr>
        <w:t>.</w:t>
      </w:r>
      <w:r w:rsidRPr="00500F4F">
        <w:rPr>
          <w:sz w:val="14"/>
        </w:rPr>
        <w:t xml:space="preserve"> In late-twentieth-century decolonization, working-class humanism provided newly independent socialist Black leaderships, for example in the English-speaking Caribbean, with arguments to establish their legacy as heirs of antislavery struggles. Yet, as Jackson (2012) writes on Guyana, the result was to monumentalize enslavement under lights of heroism and resilience while repressing movements </w:t>
      </w:r>
      <w:proofErr w:type="spellStart"/>
      <w:r w:rsidRPr="00500F4F">
        <w:rPr>
          <w:sz w:val="14"/>
        </w:rPr>
        <w:t>ghting</w:t>
      </w:r>
      <w:proofErr w:type="spellEnd"/>
      <w:r w:rsidRPr="00500F4F">
        <w:rPr>
          <w:sz w:val="14"/>
        </w:rPr>
        <w:t xml:space="preserve"> </w:t>
      </w:r>
      <w:r w:rsidRPr="0003165F">
        <w:rPr>
          <w:rStyle w:val="StyleUnderline"/>
        </w:rPr>
        <w:t xml:space="preserve">the </w:t>
      </w:r>
      <w:r w:rsidRPr="00500F4F">
        <w:rPr>
          <w:rStyle w:val="StyleUnderline"/>
          <w:highlight w:val="green"/>
        </w:rPr>
        <w:t>devaluation of Black and Indigenous lives</w:t>
      </w:r>
      <w:r w:rsidRPr="0003165F">
        <w:rPr>
          <w:rStyle w:val="StyleUnderline"/>
        </w:rPr>
        <w:t xml:space="preserve"> in the age of neoliberal structural adjustment. </w:t>
      </w:r>
      <w:r w:rsidRPr="00500F4F">
        <w:rPr>
          <w:sz w:val="14"/>
        </w:rPr>
        <w:t>Persistent antiblackness, which Hartman (2007, p. 6) calls ‘</w:t>
      </w:r>
      <w:r w:rsidRPr="00500F4F">
        <w:rPr>
          <w:rStyle w:val="StyleUnderline"/>
          <w:highlight w:val="green"/>
        </w:rPr>
        <w:t>the afterlife of slavery’</w:t>
      </w:r>
      <w:r w:rsidRPr="0003165F">
        <w:rPr>
          <w:rStyle w:val="StyleUnderline"/>
        </w:rPr>
        <w:t xml:space="preserve"> </w:t>
      </w:r>
      <w:r w:rsidRPr="00500F4F">
        <w:rPr>
          <w:sz w:val="14"/>
        </w:rPr>
        <w:t xml:space="preserve">and Wilderson (2010, pp. 11– 25) analyses in the optic </w:t>
      </w:r>
      <w:r w:rsidRPr="0003165F">
        <w:rPr>
          <w:rStyle w:val="StyleUnderline"/>
        </w:rPr>
        <w:t>of ‘gratuitous violence’</w:t>
      </w:r>
      <w:r w:rsidRPr="00500F4F">
        <w:rPr>
          <w:sz w:val="14"/>
        </w:rPr>
        <w:t xml:space="preserve"> (or v</w:t>
      </w:r>
      <w:r w:rsidRPr="0003165F">
        <w:rPr>
          <w:rStyle w:val="StyleUnderline"/>
        </w:rPr>
        <w:t xml:space="preserve">iolence that is not necessarily occasioned by prior transgressions), </w:t>
      </w:r>
      <w:r w:rsidRPr="00264071">
        <w:rPr>
          <w:rStyle w:val="StyleUnderline"/>
        </w:rPr>
        <w:t>limits the scope of assumptions that possessing culture is a pathway to self-determined, admissible claims</w:t>
      </w:r>
      <w:r w:rsidRPr="0003165F">
        <w:rPr>
          <w:rStyle w:val="StyleUnderline"/>
        </w:rPr>
        <w:t xml:space="preserve"> to human status</w:t>
      </w:r>
      <w:r w:rsidRPr="00500F4F">
        <w:rPr>
          <w:sz w:val="14"/>
        </w:rPr>
        <w:t xml:space="preserve">. </w:t>
      </w:r>
    </w:p>
    <w:p w14:paraId="0942E40E" w14:textId="77777777" w:rsidR="00C126A0" w:rsidRDefault="00C126A0" w:rsidP="00C126A0">
      <w:pPr>
        <w:pStyle w:val="Heading4"/>
      </w:pPr>
      <w:r>
        <w:t xml:space="preserve">The alternative is the </w:t>
      </w:r>
      <w:r w:rsidRPr="006E5C05">
        <w:rPr>
          <w:u w:val="single"/>
        </w:rPr>
        <w:t>end of the world,</w:t>
      </w:r>
      <w:r w:rsidRPr="006E5C05">
        <w:t xml:space="preserve"> anti-Blackness is permanent</w:t>
      </w:r>
      <w:r>
        <w:t>, there is</w:t>
      </w:r>
      <w:r w:rsidRPr="006E5C05">
        <w:t xml:space="preserve"> no world where Blackness exists outside of </w:t>
      </w:r>
      <w:r w:rsidRPr="006E5C05">
        <w:rPr>
          <w:u w:val="single"/>
        </w:rPr>
        <w:t>social death</w:t>
      </w:r>
      <w:r w:rsidRPr="006E5C05">
        <w:t xml:space="preserve">. The 1AC’s optimism collapses into </w:t>
      </w:r>
      <w:r w:rsidRPr="006E5C05">
        <w:rPr>
          <w:u w:val="single"/>
        </w:rPr>
        <w:t>white nihilism</w:t>
      </w:r>
      <w:r w:rsidRPr="006E5C05">
        <w:t xml:space="preserve"> by holding out hope for inclusion into “</w:t>
      </w:r>
      <w:r w:rsidRPr="006E5C05">
        <w:rPr>
          <w:u w:val="single"/>
        </w:rPr>
        <w:t>the human</w:t>
      </w:r>
      <w:r w:rsidRPr="006E5C05">
        <w:t xml:space="preserve">.” </w:t>
      </w:r>
      <w:r>
        <w:t>Only an embracement of</w:t>
      </w:r>
      <w:r w:rsidRPr="006E5C05">
        <w:t xml:space="preserve"> Black nihilism</w:t>
      </w:r>
      <w:r>
        <w:t>,</w:t>
      </w:r>
      <w:r w:rsidRPr="006E5C05">
        <w:t xml:space="preserve"> but a coming rupture that dissolves the very </w:t>
      </w:r>
      <w:r w:rsidRPr="006E5C05">
        <w:rPr>
          <w:u w:val="single"/>
        </w:rPr>
        <w:t>grounds of existence</w:t>
      </w:r>
      <w:r w:rsidRPr="006E5C05">
        <w:t>.</w:t>
      </w:r>
    </w:p>
    <w:p w14:paraId="6633A954" w14:textId="03550D70" w:rsidR="00C126A0" w:rsidRPr="001E5283" w:rsidRDefault="00C126A0" w:rsidP="00C126A0">
      <w:r w:rsidRPr="001E5283">
        <w:rPr>
          <w:rFonts w:eastAsiaTheme="majorEastAsia" w:cstheme="majorBidi"/>
          <w:b/>
          <w:iCs/>
        </w:rPr>
        <w:t>Antavius 23</w:t>
      </w:r>
      <w:r>
        <w:t xml:space="preserve"> [</w:t>
      </w:r>
      <w:r w:rsidRPr="001E5283">
        <w:t>Franklin, Antavius</w:t>
      </w:r>
      <w:r>
        <w:t xml:space="preserve"> </w:t>
      </w:r>
      <w:r w:rsidRPr="001E5283">
        <w:rPr>
          <w:b/>
          <w:bCs/>
        </w:rPr>
        <w:t>is a Ph.D. Candidate in the Theology Department at Fordham University</w:t>
      </w:r>
      <w:r w:rsidRPr="001E5283">
        <w:t xml:space="preserve">. “Blackness at the End of the World: A Theological Ungrounding.” Black Theology Papers Project 9, no. 1 (2023). </w:t>
      </w:r>
      <w:hyperlink r:id="rId23" w:history="1">
        <w:r w:rsidRPr="005D1EE8">
          <w:rPr>
            <w:rStyle w:val="Hyperlink"/>
          </w:rPr>
          <w:t>https://doi.org/10.7916/a08t-4747</w:t>
        </w:r>
      </w:hyperlink>
      <w:r>
        <w:t xml:space="preserve">] </w:t>
      </w:r>
    </w:p>
    <w:p w14:paraId="66F3D6DA" w14:textId="77777777" w:rsidR="00C126A0" w:rsidRDefault="00C126A0" w:rsidP="00C126A0">
      <w:pPr>
        <w:rPr>
          <w:b/>
          <w:bCs/>
          <w:u w:val="single"/>
        </w:rPr>
      </w:pPr>
      <w:r w:rsidRPr="001E5283">
        <w:rPr>
          <w:sz w:val="16"/>
        </w:rPr>
        <w:t>INTRODUCTION Attending to the disentanglement of “</w:t>
      </w:r>
      <w:r w:rsidRPr="001E5283">
        <w:rPr>
          <w:u w:val="single"/>
        </w:rPr>
        <w:t xml:space="preserve">the </w:t>
      </w:r>
      <w:r w:rsidRPr="00716AB8">
        <w:rPr>
          <w:highlight w:val="green"/>
          <w:u w:val="single"/>
        </w:rPr>
        <w:t>good life” and black life</w:t>
      </w:r>
      <w:r w:rsidRPr="001E5283">
        <w:rPr>
          <w:sz w:val="16"/>
        </w:rPr>
        <w:t xml:space="preserve">, this paper explores the </w:t>
      </w:r>
      <w:r w:rsidRPr="00716AB8">
        <w:rPr>
          <w:highlight w:val="green"/>
          <w:u w:val="single"/>
        </w:rPr>
        <w:t>inability</w:t>
      </w:r>
      <w:r w:rsidRPr="001E5283">
        <w:rPr>
          <w:u w:val="single"/>
        </w:rPr>
        <w:t xml:space="preserve"> of theological and philosophical </w:t>
      </w:r>
      <w:r w:rsidRPr="00716AB8">
        <w:rPr>
          <w:highlight w:val="green"/>
          <w:u w:val="single"/>
        </w:rPr>
        <w:t>categories to define that which is "good" for black life</w:t>
      </w:r>
      <w:r w:rsidRPr="001E5283">
        <w:rPr>
          <w:u w:val="single"/>
        </w:rPr>
        <w:t>.</w:t>
      </w:r>
      <w:r w:rsidRPr="001E5283">
        <w:rPr>
          <w:sz w:val="16"/>
        </w:rPr>
        <w:t xml:space="preserve"> Following Calvin </w:t>
      </w:r>
      <w:r w:rsidRPr="001E5283">
        <w:rPr>
          <w:u w:val="single"/>
        </w:rPr>
        <w:t>Warren’s assertion that black life is negated, even in the utterance of its affirmation and further noting that black life is not secured on any metaphysical grounds</w:t>
      </w:r>
      <w:r w:rsidRPr="001E5283">
        <w:rPr>
          <w:sz w:val="16"/>
        </w:rPr>
        <w:t xml:space="preserve">, this essay argues alongside Warren’s </w:t>
      </w:r>
      <w:r w:rsidRPr="001E5283">
        <w:rPr>
          <w:u w:val="single"/>
        </w:rPr>
        <w:t xml:space="preserve">project of black nihilism that the crisis of the good life exists insofar as </w:t>
      </w:r>
      <w:r w:rsidRPr="00716AB8">
        <w:rPr>
          <w:highlight w:val="green"/>
          <w:u w:val="single"/>
        </w:rPr>
        <w:t>black life is always in crisis</w:t>
      </w:r>
      <w:r w:rsidRPr="001E5283">
        <w:rPr>
          <w:u w:val="single"/>
        </w:rPr>
        <w:t>, meaning that there exist no onto-theological grounds for black life</w:t>
      </w:r>
      <w:r w:rsidRPr="001E5283">
        <w:rPr>
          <w:sz w:val="16"/>
        </w:rPr>
        <w:t xml:space="preserve">.1 Thus, there is a </w:t>
      </w:r>
      <w:r w:rsidRPr="001E5283">
        <w:rPr>
          <w:u w:val="single"/>
        </w:rPr>
        <w:t>need to rethink what constitutes our theological renderings of the “good life.</w:t>
      </w:r>
      <w:r w:rsidRPr="001E5283">
        <w:rPr>
          <w:sz w:val="16"/>
        </w:rPr>
        <w:t xml:space="preserve">” By onto-theology or the onto-theological I simply mean as </w:t>
      </w:r>
      <w:r w:rsidRPr="001E5283">
        <w:rPr>
          <w:b/>
          <w:bCs/>
          <w:u w:val="single"/>
        </w:rPr>
        <w:t xml:space="preserve">Warren avers the science of being or put differently, the conceptual </w:t>
      </w:r>
      <w:r w:rsidRPr="00716AB8">
        <w:rPr>
          <w:b/>
          <w:bCs/>
          <w:highlight w:val="green"/>
          <w:u w:val="single"/>
        </w:rPr>
        <w:t>structures of the world</w:t>
      </w:r>
      <w:r w:rsidRPr="001E5283">
        <w:rPr>
          <w:b/>
          <w:bCs/>
          <w:u w:val="single"/>
        </w:rPr>
        <w:t xml:space="preserve"> that </w:t>
      </w:r>
      <w:r w:rsidRPr="00716AB8">
        <w:rPr>
          <w:b/>
          <w:bCs/>
          <w:highlight w:val="green"/>
          <w:u w:val="single"/>
        </w:rPr>
        <w:t>govern ontology</w:t>
      </w:r>
      <w:r w:rsidRPr="001E5283">
        <w:rPr>
          <w:b/>
          <w:bCs/>
          <w:u w:val="single"/>
        </w:rPr>
        <w:t xml:space="preserve"> and theology inasmuch as </w:t>
      </w:r>
      <w:r w:rsidRPr="00716AB8">
        <w:rPr>
          <w:b/>
          <w:bCs/>
          <w:highlight w:val="green"/>
          <w:u w:val="single"/>
        </w:rPr>
        <w:t>concepts like the human, freedom, citizenship</w:t>
      </w:r>
      <w:r w:rsidRPr="001E5283">
        <w:rPr>
          <w:b/>
          <w:bCs/>
          <w:u w:val="single"/>
        </w:rPr>
        <w:t xml:space="preserve">, and the likes are </w:t>
      </w:r>
      <w:r w:rsidRPr="00716AB8">
        <w:rPr>
          <w:b/>
          <w:bCs/>
          <w:highlight w:val="green"/>
          <w:u w:val="single"/>
        </w:rPr>
        <w:t>structured</w:t>
      </w:r>
      <w:r w:rsidRPr="001E5283">
        <w:rPr>
          <w:b/>
          <w:bCs/>
          <w:u w:val="single"/>
        </w:rPr>
        <w:t xml:space="preserve"> </w:t>
      </w:r>
      <w:r w:rsidRPr="00716AB8">
        <w:rPr>
          <w:b/>
          <w:bCs/>
          <w:highlight w:val="green"/>
          <w:u w:val="single"/>
        </w:rPr>
        <w:t>under</w:t>
      </w:r>
      <w:r w:rsidRPr="001E5283">
        <w:rPr>
          <w:b/>
          <w:bCs/>
          <w:u w:val="single"/>
        </w:rPr>
        <w:t xml:space="preserve"> Eurocentric </w:t>
      </w:r>
      <w:r w:rsidRPr="00716AB8">
        <w:rPr>
          <w:b/>
          <w:bCs/>
          <w:highlight w:val="green"/>
          <w:u w:val="single"/>
        </w:rPr>
        <w:t>concepts of whiteness and white supremacy.</w:t>
      </w:r>
      <w:r w:rsidRPr="001E5283">
        <w:rPr>
          <w:sz w:val="16"/>
        </w:rPr>
        <w:t xml:space="preserve">2 Stated another way, </w:t>
      </w:r>
      <w:r w:rsidRPr="001E5283">
        <w:rPr>
          <w:u w:val="single"/>
        </w:rPr>
        <w:t>the black is denied being under these structures,</w:t>
      </w:r>
      <w:r w:rsidRPr="001E5283">
        <w:rPr>
          <w:sz w:val="16"/>
        </w:rPr>
        <w:t xml:space="preserve"> what Warren notes as ontological terror. </w:t>
      </w:r>
      <w:r w:rsidRPr="001E5283">
        <w:rPr>
          <w:b/>
          <w:bCs/>
          <w:u w:val="single"/>
        </w:rPr>
        <w:t xml:space="preserve">As such, this paper’s central claim is that black religion and black theology must </w:t>
      </w:r>
      <w:r w:rsidRPr="00716AB8">
        <w:rPr>
          <w:b/>
          <w:bCs/>
          <w:highlight w:val="green"/>
          <w:u w:val="single"/>
        </w:rPr>
        <w:t>radically consider black life as ungrounded life</w:t>
      </w:r>
      <w:r w:rsidRPr="00716AB8">
        <w:rPr>
          <w:sz w:val="16"/>
          <w:highlight w:val="green"/>
        </w:rPr>
        <w:t>.</w:t>
      </w:r>
      <w:r w:rsidRPr="001E5283">
        <w:rPr>
          <w:sz w:val="16"/>
        </w:rPr>
        <w:t xml:space="preserve"> Therefore, </w:t>
      </w:r>
      <w:r w:rsidRPr="001E5283">
        <w:rPr>
          <w:b/>
          <w:bCs/>
          <w:u w:val="single"/>
        </w:rPr>
        <w:t>if we want to think of the possibilities of “</w:t>
      </w:r>
      <w:r w:rsidRPr="00716AB8">
        <w:rPr>
          <w:b/>
          <w:bCs/>
          <w:highlight w:val="green"/>
          <w:u w:val="single"/>
        </w:rPr>
        <w:t>the good life,”</w:t>
      </w:r>
      <w:r w:rsidRPr="001E5283">
        <w:rPr>
          <w:b/>
          <w:bCs/>
          <w:u w:val="single"/>
        </w:rPr>
        <w:t xml:space="preserve"> there </w:t>
      </w:r>
      <w:r w:rsidRPr="00716AB8">
        <w:rPr>
          <w:b/>
          <w:bCs/>
          <w:highlight w:val="green"/>
          <w:u w:val="single"/>
        </w:rPr>
        <w:t>must be a rupture and abandonment of the</w:t>
      </w:r>
      <w:r w:rsidRPr="001E5283">
        <w:rPr>
          <w:b/>
          <w:bCs/>
          <w:u w:val="single"/>
        </w:rPr>
        <w:t xml:space="preserve"> onto-theological </w:t>
      </w:r>
      <w:r w:rsidRPr="00716AB8">
        <w:rPr>
          <w:b/>
          <w:bCs/>
          <w:highlight w:val="green"/>
          <w:u w:val="single"/>
        </w:rPr>
        <w:t>categories w</w:t>
      </w:r>
      <w:r w:rsidRPr="001E5283">
        <w:rPr>
          <w:b/>
          <w:bCs/>
          <w:u w:val="single"/>
        </w:rPr>
        <w:t xml:space="preserve">hich engender </w:t>
      </w:r>
      <w:r w:rsidRPr="00716AB8">
        <w:rPr>
          <w:b/>
          <w:bCs/>
          <w:highlight w:val="green"/>
          <w:u w:val="single"/>
        </w:rPr>
        <w:t>new possibilities for black life beyond the world</w:t>
      </w:r>
      <w:r w:rsidRPr="001E5283">
        <w:rPr>
          <w:b/>
          <w:bCs/>
          <w:u w:val="single"/>
        </w:rPr>
        <w:t>.</w:t>
      </w:r>
      <w:r w:rsidRPr="001E5283">
        <w:rPr>
          <w:sz w:val="16"/>
        </w:rPr>
        <w:t xml:space="preserve"> Turning toward Afrofuturism and black feminist notions of futurity may offer generative </w:t>
      </w:r>
      <w:r w:rsidRPr="001E5283">
        <w:rPr>
          <w:b/>
          <w:bCs/>
          <w:u w:val="single"/>
        </w:rPr>
        <w:t>models of theological “ungrounding” to imagine black life beyond that which cannot sustain it</w:t>
      </w:r>
      <w:r w:rsidRPr="001E5283">
        <w:rPr>
          <w:sz w:val="16"/>
        </w:rPr>
        <w:t xml:space="preserve">. In addition to attending to Warren’s claims and challenges, I want to take seriously this notion of crisis using the discourse of the Anthropocene and its critiques by scholar of black critical theory Axelle Karera which names the Anthropocene as a problematic of crisis, in her essay, “Blackness and the Pitfalls of Anthropocene Ethics.”3 This is to note that the language of the Anthropocene discourse in </w:t>
      </w:r>
      <w:r w:rsidRPr="001E5283">
        <w:rPr>
          <w:u w:val="single"/>
        </w:rPr>
        <w:t xml:space="preserve">large points to ecological crises that gestures toward grammars that position itself as liberative analytic </w:t>
      </w:r>
      <w:r w:rsidRPr="001E5283">
        <w:rPr>
          <w:u w:val="single"/>
        </w:rPr>
        <w:lastRenderedPageBreak/>
        <w:t xml:space="preserve">of apocalypse and future world-making further </w:t>
      </w:r>
      <w:proofErr w:type="spellStart"/>
      <w:r w:rsidRPr="001E5283">
        <w:rPr>
          <w:u w:val="single"/>
        </w:rPr>
        <w:t>sedimenting</w:t>
      </w:r>
      <w:proofErr w:type="spellEnd"/>
      <w:r w:rsidRPr="001E5283">
        <w:rPr>
          <w:u w:val="single"/>
        </w:rPr>
        <w:t xml:space="preserve"> the colonial and racial histories upon which it builds itself, its world, and its construction of the human.</w:t>
      </w:r>
      <w:r w:rsidRPr="001E5283">
        <w:rPr>
          <w:sz w:val="16"/>
        </w:rPr>
        <w:t xml:space="preserve"> Using the Anthropocene </w:t>
      </w:r>
      <w:r w:rsidRPr="001E5283">
        <w:rPr>
          <w:b/>
          <w:bCs/>
          <w:u w:val="single"/>
        </w:rPr>
        <w:t xml:space="preserve">as a paradigm through which to think about blackness, particularly as it pertains to the notions of crisis, I would like to argue that </w:t>
      </w:r>
      <w:r w:rsidRPr="00716AB8">
        <w:rPr>
          <w:b/>
          <w:bCs/>
          <w:highlight w:val="green"/>
          <w:u w:val="single"/>
        </w:rPr>
        <w:t>the apocalypse has always been with</w:t>
      </w:r>
      <w:r w:rsidRPr="001E5283">
        <w:rPr>
          <w:b/>
          <w:bCs/>
          <w:u w:val="single"/>
        </w:rPr>
        <w:t xml:space="preserve"> us.</w:t>
      </w:r>
      <w:r w:rsidRPr="001E5283">
        <w:rPr>
          <w:sz w:val="16"/>
        </w:rPr>
        <w:t xml:space="preserve"> </w:t>
      </w:r>
      <w:r w:rsidRPr="001E5283">
        <w:rPr>
          <w:u w:val="single"/>
        </w:rPr>
        <w:t>Considering the historical nature of black suffering through the transatlantic slave trade to the present, onto-theological categories such as the good life or the human for example are unfit to account for the metaphysical damage inflicted on black life that ultimately make these concepts meaningless for black being and living</w:t>
      </w:r>
      <w:r w:rsidRPr="001E5283">
        <w:rPr>
          <w:sz w:val="16"/>
        </w:rPr>
        <w:t xml:space="preserve">. To gesture through the Anthropocene that the apocalypse, </w:t>
      </w:r>
      <w:r w:rsidRPr="00716AB8">
        <w:rPr>
          <w:b/>
          <w:bCs/>
          <w:highlight w:val="green"/>
          <w:u w:val="single"/>
        </w:rPr>
        <w:t>the end of the worl</w:t>
      </w:r>
      <w:r w:rsidRPr="001E5283">
        <w:rPr>
          <w:b/>
          <w:bCs/>
          <w:u w:val="single"/>
        </w:rPr>
        <w:t xml:space="preserve">d or crisis has recently </w:t>
      </w:r>
      <w:r w:rsidRPr="00716AB8">
        <w:rPr>
          <w:b/>
          <w:bCs/>
          <w:highlight w:val="green"/>
          <w:u w:val="single"/>
        </w:rPr>
        <w:t>come upon</w:t>
      </w:r>
      <w:r w:rsidRPr="001E5283">
        <w:rPr>
          <w:b/>
          <w:bCs/>
          <w:u w:val="single"/>
        </w:rPr>
        <w:t xml:space="preserve"> </w:t>
      </w:r>
      <w:r w:rsidRPr="00716AB8">
        <w:rPr>
          <w:b/>
          <w:bCs/>
          <w:highlight w:val="green"/>
          <w:u w:val="single"/>
        </w:rPr>
        <w:t>us</w:t>
      </w:r>
      <w:r w:rsidRPr="001E5283">
        <w:rPr>
          <w:b/>
          <w:bCs/>
          <w:u w:val="single"/>
        </w:rPr>
        <w:t xml:space="preserve">, is a </w:t>
      </w:r>
      <w:r w:rsidRPr="00716AB8">
        <w:rPr>
          <w:b/>
          <w:bCs/>
          <w:highlight w:val="green"/>
          <w:u w:val="single"/>
        </w:rPr>
        <w:t>privilege of white positionality</w:t>
      </w:r>
      <w:r w:rsidRPr="001E5283">
        <w:rPr>
          <w:b/>
          <w:bCs/>
          <w:u w:val="single"/>
        </w:rPr>
        <w:t xml:space="preserve">, politics and ethics that </w:t>
      </w:r>
      <w:r w:rsidRPr="00716AB8">
        <w:rPr>
          <w:b/>
          <w:bCs/>
          <w:highlight w:val="green"/>
          <w:u w:val="single"/>
        </w:rPr>
        <w:t>does not account for the nature of black</w:t>
      </w:r>
      <w:r w:rsidRPr="001E5283">
        <w:rPr>
          <w:b/>
          <w:bCs/>
          <w:u w:val="single"/>
        </w:rPr>
        <w:t xml:space="preserve"> </w:t>
      </w:r>
      <w:r w:rsidRPr="00716AB8">
        <w:rPr>
          <w:b/>
          <w:bCs/>
          <w:highlight w:val="green"/>
          <w:u w:val="single"/>
        </w:rPr>
        <w:t>suffering</w:t>
      </w:r>
      <w:r w:rsidRPr="001E5283">
        <w:rPr>
          <w:b/>
          <w:bCs/>
          <w:u w:val="single"/>
        </w:rPr>
        <w:t xml:space="preserve"> and violence.</w:t>
      </w:r>
      <w:r w:rsidRPr="001E5283">
        <w:rPr>
          <w:sz w:val="16"/>
        </w:rPr>
        <w:t xml:space="preserve"> In a way, I am attending to what Ashon Crawley refers to as </w:t>
      </w:r>
      <w:r w:rsidRPr="001E5283">
        <w:rPr>
          <w:u w:val="single"/>
        </w:rPr>
        <w:t xml:space="preserve">blackness as an </w:t>
      </w:r>
      <w:proofErr w:type="spellStart"/>
      <w:r w:rsidRPr="001E5283">
        <w:rPr>
          <w:u w:val="single"/>
        </w:rPr>
        <w:t>anethical</w:t>
      </w:r>
      <w:proofErr w:type="spellEnd"/>
      <w:r w:rsidRPr="001E5283">
        <w:rPr>
          <w:u w:val="single"/>
        </w:rPr>
        <w:t xml:space="preserve"> performance</w:t>
      </w:r>
      <w:r w:rsidRPr="001E5283">
        <w:rPr>
          <w:sz w:val="16"/>
        </w:rPr>
        <w:t xml:space="preserve">.4 Thus, through such a paradigm the goal is to exhibit the untenable nature of the ontotheological claims that ground theology, ethics, and ecological analysis as one that can properly account for black life in such a universal fashion. In essence, it is to say that through a reading of Warren’s Ontological Terror and </w:t>
      </w:r>
      <w:r w:rsidRPr="001E5283">
        <w:rPr>
          <w:u w:val="single"/>
        </w:rPr>
        <w:t>concept of “just faith” the solution is not found in the expansion of the liberal white subject and onto-theological categories that account for the good life, the human and where one locates themselves in space and time, particularly as it relates to the divine.</w:t>
      </w:r>
      <w:r w:rsidRPr="001E5283">
        <w:rPr>
          <w:sz w:val="16"/>
        </w:rPr>
        <w:t xml:space="preserve">5 Rather, it is to acknowledge that the assumed </w:t>
      </w:r>
      <w:r w:rsidRPr="001E5283">
        <w:rPr>
          <w:b/>
          <w:bCs/>
          <w:u w:val="single"/>
        </w:rPr>
        <w:t xml:space="preserve">subject of such discourse is not </w:t>
      </w:r>
      <w:r w:rsidRPr="00716AB8">
        <w:rPr>
          <w:b/>
          <w:bCs/>
          <w:highlight w:val="green"/>
          <w:u w:val="single"/>
        </w:rPr>
        <w:t xml:space="preserve">black and mark the </w:t>
      </w:r>
      <w:proofErr w:type="spellStart"/>
      <w:r w:rsidRPr="00716AB8">
        <w:rPr>
          <w:b/>
          <w:bCs/>
          <w:highlight w:val="green"/>
          <w:u w:val="single"/>
        </w:rPr>
        <w:t>nowhereness</w:t>
      </w:r>
      <w:proofErr w:type="spellEnd"/>
      <w:r w:rsidRPr="00716AB8">
        <w:rPr>
          <w:b/>
          <w:bCs/>
          <w:highlight w:val="green"/>
          <w:u w:val="single"/>
        </w:rPr>
        <w:t xml:space="preserve"> of blackness in space and time</w:t>
      </w:r>
      <w:r w:rsidRPr="00716AB8">
        <w:rPr>
          <w:b/>
          <w:bCs/>
          <w:sz w:val="6"/>
          <w:szCs w:val="6"/>
          <w:highlight w:val="green"/>
          <w:u w:val="single"/>
        </w:rPr>
        <w:t>.</w:t>
      </w:r>
      <w:r w:rsidRPr="001E5283">
        <w:rPr>
          <w:sz w:val="6"/>
          <w:szCs w:val="6"/>
        </w:rPr>
        <w:t xml:space="preserve"> This is precisely why Afrofuturism and black feminist notions of futurity offer a generative way of thinking about</w:t>
      </w:r>
      <w:r w:rsidRPr="001E5283">
        <w:rPr>
          <w:sz w:val="16"/>
        </w:rPr>
        <w:t xml:space="preserve"> </w:t>
      </w:r>
      <w:r w:rsidRPr="00716AB8">
        <w:rPr>
          <w:b/>
          <w:bCs/>
          <w:highlight w:val="green"/>
          <w:u w:val="single"/>
        </w:rPr>
        <w:t>blackness at the end of the world</w:t>
      </w:r>
      <w:r w:rsidRPr="001E5283">
        <w:rPr>
          <w:b/>
          <w:bCs/>
          <w:u w:val="single"/>
        </w:rPr>
        <w:t>,</w:t>
      </w:r>
      <w:r w:rsidRPr="001E5283">
        <w:rPr>
          <w:sz w:val="16"/>
        </w:rPr>
        <w:t xml:space="preserve"> </w:t>
      </w:r>
      <w:r w:rsidRPr="001E5283">
        <w:rPr>
          <w:sz w:val="6"/>
          <w:szCs w:val="6"/>
        </w:rPr>
        <w:t xml:space="preserve">or rather to put it in a way that approaches Warren’s challenge, ungrounded life.6 In a way, this paper is, in sorts a response to Calvin Warren’s black nihilism that wants to push black theology to think about what it means to cultivate a life lived ungrounded, what he refers to as a just life of faith. Warren asks, “what type of life is possible without metaphysical guarantees? And what type of living and existence is possible without such grounding?”7 Warren pushes us to think about how we might wrest black theology from being and more specifically the category of the human and everything that it gestures toward. THE NATURE OF APOCALYPTICISM: BLACKNESS IN CRISIS In “Blackness and the Pitfalls of Anthropocene Ethics,” Karera offers a critique of the apocalyptic language of the Anthropocene and the danger of Anthropocene ethics when it does not properly deal with black suffering.8 This does not deny the ecological impact that humans have had on the earth, rather it is to contend with the ways in which this impact obfuscates the impact of the ‘Anthropocene” and the ecological damage that befalls black living. The argument that Karera puts forth in large questions the tenability of the Anthropocene and “post-apocalyptic political after-life,”9 amid the state sanctioning of black death. What Karera points to, that Warren expresses in philosophical language and that I want to draw out is the impossibility not only of ethics to offer a point of redress for black living but a challenge to reconfigure our theological framings. Karera’s critique of Anthropocene ethics is a way in which to contend with and articulate the crisis in which black life finds itself. Following Axelle Karera's' critique of Anthropocene ethics, I want to consider that the Anthropocene like former instantiations of world-making is sedimented within a colonial history that is somewhat unprepared or "unequipped" to not only deal with the colonial realities of the current ecological crises but is also rather unwilling to deal with how the Anthropocene rather than becoming a liberative analytic of apocalypse and future world-making, it further sediments the colonial and racial histories upon which it builds itself, its world and its construction of the human. I want to consider how untenable the Anthropocene is in that it does not think of antiblackness as a constitutive element of its making. Thus, in this case, Blackness exists in the Anthropocene as far as its histories and its people are buried underneath the Anthropocene's neocolonial, capitalist structures that tell us that our houses are on fire. The fire did not become a problem until it began to burn the white world and materially scorch the body of the colonial man. It is, in fact, a reality that the house has always been on fire, and it is this very fire that has marked itself onto the bodies of the black. Thus, considering the logic of the Anthropocene as a paradigm reminds us that blackness is an </w:t>
      </w:r>
      <w:proofErr w:type="spellStart"/>
      <w:r w:rsidRPr="001E5283">
        <w:rPr>
          <w:sz w:val="6"/>
          <w:szCs w:val="6"/>
        </w:rPr>
        <w:t>anethical</w:t>
      </w:r>
      <w:proofErr w:type="spellEnd"/>
      <w:r w:rsidRPr="001E5283">
        <w:rPr>
          <w:sz w:val="6"/>
          <w:szCs w:val="6"/>
        </w:rPr>
        <w:t xml:space="preserve"> performance which exists “against the very constitution of ethical beings” and if black beings are through the logic of black nihilism in fact non-beings, then they are in effect a critique of ethics.10 Thus, what Karera notes is a critique of ethics and the way in which western thought structures the world. By this, I mean Blackness exists ontologically outside of the sovereign, beyond the political and beyond the human. It has no time, space, or place. It is, as Fred Moten argues, an act of fugitivity, a way of being that refuses the constructions of man within the modern, sovereign, non-propertied, self-actualized subject.11 Blackness has no space to call its own, no place that is known to itself. In a way, one could argue, as I want to briefly attempt here, that Blackness is a being without a world. What I want to say here sets the stage for understanding how Afrofuturism as a cultural and an esthetic practice is a gestural refusal that attends to the world outside while continuing to somewhat exist in the spaces formed around us.12 I am not arguing for an apocalyptic understanding of the Anthropocene that marks the world’s ending because of our ecological crises.</w:t>
      </w:r>
      <w:r w:rsidRPr="001E5283">
        <w:rPr>
          <w:sz w:val="16"/>
        </w:rPr>
        <w:t xml:space="preserve"> </w:t>
      </w:r>
      <w:r w:rsidRPr="001E5283">
        <w:rPr>
          <w:b/>
          <w:bCs/>
          <w:u w:val="single"/>
        </w:rPr>
        <w:t xml:space="preserve">In fact, </w:t>
      </w:r>
      <w:r w:rsidRPr="00716AB8">
        <w:rPr>
          <w:b/>
          <w:bCs/>
          <w:highlight w:val="green"/>
          <w:u w:val="single"/>
        </w:rPr>
        <w:t>that world has ended, but this</w:t>
      </w:r>
      <w:r w:rsidRPr="001E5283">
        <w:rPr>
          <w:b/>
          <w:bCs/>
          <w:u w:val="single"/>
        </w:rPr>
        <w:t xml:space="preserve"> </w:t>
      </w:r>
      <w:r w:rsidRPr="00716AB8">
        <w:rPr>
          <w:b/>
          <w:bCs/>
          <w:highlight w:val="green"/>
          <w:u w:val="single"/>
        </w:rPr>
        <w:t>is something that we have not recognized</w:t>
      </w:r>
      <w:r w:rsidRPr="001E5283">
        <w:rPr>
          <w:b/>
          <w:bCs/>
          <w:u w:val="single"/>
        </w:rPr>
        <w:t xml:space="preserve">. In being denied the world, time, and space, being and humanity, </w:t>
      </w:r>
      <w:r w:rsidRPr="00716AB8">
        <w:rPr>
          <w:b/>
          <w:bCs/>
          <w:highlight w:val="green"/>
          <w:u w:val="single"/>
        </w:rPr>
        <w:t>Blackness has had to be imagined outside</w:t>
      </w:r>
      <w:r w:rsidRPr="001E5283">
        <w:rPr>
          <w:b/>
          <w:bCs/>
          <w:u w:val="single"/>
        </w:rPr>
        <w:t xml:space="preserve">. Put differently, and in sitting with the theme of this panel, </w:t>
      </w:r>
      <w:r w:rsidRPr="00716AB8">
        <w:rPr>
          <w:b/>
          <w:bCs/>
          <w:highlight w:val="green"/>
          <w:u w:val="single"/>
        </w:rPr>
        <w:t>blackness exists outside of the spatiotemporal locations in which the human is constructed.</w:t>
      </w:r>
      <w:r w:rsidRPr="001E5283">
        <w:rPr>
          <w:b/>
          <w:bCs/>
          <w:u w:val="single"/>
        </w:rPr>
        <w:t xml:space="preserve"> </w:t>
      </w:r>
    </w:p>
    <w:p w14:paraId="33865325" w14:textId="77777777" w:rsidR="00C126A0" w:rsidRDefault="00C126A0" w:rsidP="00C126A0">
      <w:pPr>
        <w:pStyle w:val="Heading4"/>
      </w:pPr>
      <w:r>
        <w:t>The 1AC’s epistemology upholds the aspirations to want to be the human. Ending the world REJECTs those aspirations and tokenization of black agency for the workers agenda. A reorientation is the FIRST step in dismantling the social position of blackness.</w:t>
      </w:r>
    </w:p>
    <w:p w14:paraId="43308623" w14:textId="6DFF1B8C" w:rsidR="00C126A0" w:rsidRDefault="00C126A0" w:rsidP="00C126A0">
      <w:r w:rsidRPr="00BA378C">
        <w:rPr>
          <w:rFonts w:eastAsiaTheme="majorEastAsia" w:cstheme="majorBidi"/>
          <w:b/>
          <w:iCs/>
        </w:rPr>
        <w:t>Derilus 24</w:t>
      </w:r>
      <w:r>
        <w:t xml:space="preserve"> [</w:t>
      </w:r>
      <w:r w:rsidRPr="00BA378C">
        <w:t xml:space="preserve">Patrick Jonathan Derilus, 8-6-2024, "Don’t Despair Let’s End The World: A Word for Frank B. Wilderson III’s </w:t>
      </w:r>
      <w:proofErr w:type="spellStart"/>
      <w:r w:rsidRPr="00BA378C">
        <w:t>Afropessimism</w:t>
      </w:r>
      <w:proofErr w:type="spellEnd"/>
      <w:r w:rsidRPr="00BA378C">
        <w:t xml:space="preserve">", Medium, </w:t>
      </w:r>
      <w:hyperlink r:id="rId24" w:history="1">
        <w:r w:rsidRPr="00223847">
          <w:rPr>
            <w:rStyle w:val="Hyperlink"/>
          </w:rPr>
          <w:t>https://pjd1.medium.com/dont-despair-let-s-end-the-world-a-word-for-frank-b-wilderson-iii-s-afropessimism-a3c546db8be3</w:t>
        </w:r>
      </w:hyperlink>
      <w:r>
        <w:t xml:space="preserve">] </w:t>
      </w:r>
    </w:p>
    <w:p w14:paraId="3796C26F" w14:textId="77777777" w:rsidR="00C126A0" w:rsidRPr="00BA378C" w:rsidRDefault="00C126A0" w:rsidP="00C126A0">
      <w:pPr>
        <w:rPr>
          <w:rStyle w:val="StyleUnderline"/>
        </w:rPr>
      </w:pPr>
      <w:r w:rsidRPr="00BA378C">
        <w:rPr>
          <w:sz w:val="16"/>
        </w:rPr>
        <w:t>Having now finished — (by </w:t>
      </w:r>
      <w:r w:rsidRPr="00BA378C">
        <w:rPr>
          <w:b/>
          <w:bCs/>
          <w:i/>
          <w:iCs/>
          <w:sz w:val="16"/>
        </w:rPr>
        <w:t>finished</w:t>
      </w:r>
      <w:r w:rsidRPr="00BA378C">
        <w:rPr>
          <w:sz w:val="16"/>
        </w:rPr>
        <w:t> I say that skeptically as well as loosely) Frank B. Wilderson III’s poignant, poetic, and metatheoretical memoir </w:t>
      </w:r>
      <w:proofErr w:type="spellStart"/>
      <w:r w:rsidRPr="00BA378C">
        <w:rPr>
          <w:b/>
          <w:bCs/>
          <w:sz w:val="16"/>
        </w:rPr>
        <w:t>Afropessimism</w:t>
      </w:r>
      <w:proofErr w:type="spellEnd"/>
      <w:r w:rsidRPr="00BA378C">
        <w:rPr>
          <w:sz w:val="16"/>
        </w:rPr>
        <w:t xml:space="preserve">, I </w:t>
      </w:r>
      <w:r w:rsidRPr="00BA378C">
        <w:rPr>
          <w:rStyle w:val="StyleUnderline"/>
        </w:rPr>
        <w:t xml:space="preserve">have been reminded of </w:t>
      </w:r>
      <w:r w:rsidRPr="00BA378C">
        <w:rPr>
          <w:rStyle w:val="StyleUnderline"/>
          <w:highlight w:val="green"/>
        </w:rPr>
        <w:t>what has always</w:t>
      </w:r>
      <w:r w:rsidRPr="00BA378C">
        <w:rPr>
          <w:sz w:val="16"/>
        </w:rPr>
        <w:t xml:space="preserve"> (ontologically) </w:t>
      </w:r>
      <w:r w:rsidRPr="00BA378C">
        <w:rPr>
          <w:rStyle w:val="StyleUnderline"/>
          <w:highlight w:val="green"/>
        </w:rPr>
        <w:t>separated me —</w:t>
      </w:r>
      <w:r w:rsidRPr="00BA378C">
        <w:rPr>
          <w:rStyle w:val="StyleUnderline"/>
        </w:rPr>
        <w:t> </w:t>
      </w:r>
      <w:r w:rsidRPr="00BA378C">
        <w:rPr>
          <w:rStyle w:val="StyleUnderline"/>
          <w:highlight w:val="green"/>
        </w:rPr>
        <w:t>the Black — the sentient being — the Slave — from the Human</w:t>
      </w:r>
      <w:r w:rsidRPr="00BA378C">
        <w:rPr>
          <w:sz w:val="16"/>
        </w:rPr>
        <w:t xml:space="preserve">, (the white and </w:t>
      </w:r>
      <w:proofErr w:type="spellStart"/>
      <w:r w:rsidRPr="00BA378C">
        <w:rPr>
          <w:sz w:val="16"/>
        </w:rPr>
        <w:t>nonBlack</w:t>
      </w:r>
      <w:proofErr w:type="spellEnd"/>
      <w:r w:rsidRPr="00BA378C">
        <w:rPr>
          <w:sz w:val="16"/>
        </w:rPr>
        <w:t xml:space="preserve">) who, from </w:t>
      </w:r>
      <w:r w:rsidRPr="00BA378C">
        <w:rPr>
          <w:sz w:val="16"/>
        </w:rPr>
        <w:lastRenderedPageBreak/>
        <w:t>Wilderson’s numerous visceral accounts in Minneapolis, Berkeley, California, Berlin, and South Africa, describes the Black as “</w:t>
      </w:r>
      <w:r w:rsidRPr="00BA378C">
        <w:rPr>
          <w:rStyle w:val="StyleUnderline"/>
        </w:rPr>
        <w:t xml:space="preserve">structurally inert props, </w:t>
      </w:r>
      <w:r w:rsidRPr="00BA378C">
        <w:rPr>
          <w:rStyle w:val="StyleUnderline"/>
          <w:highlight w:val="green"/>
        </w:rPr>
        <w:t>implements for</w:t>
      </w:r>
      <w:r w:rsidRPr="00BA378C">
        <w:rPr>
          <w:rStyle w:val="StyleUnderline"/>
        </w:rPr>
        <w:t xml:space="preserve"> the execution of </w:t>
      </w:r>
      <w:r w:rsidRPr="00BA378C">
        <w:rPr>
          <w:rStyle w:val="StyleUnderline"/>
          <w:highlight w:val="green"/>
        </w:rPr>
        <w:t>White and non-Black fantasies</w:t>
      </w:r>
      <w:r w:rsidRPr="00BA378C">
        <w:rPr>
          <w:rStyle w:val="StyleUnderline"/>
        </w:rPr>
        <w:t xml:space="preserve"> and sadomasochistic pleasures.”</w:t>
      </w:r>
    </w:p>
    <w:p w14:paraId="2DADEE5F" w14:textId="77777777" w:rsidR="00C126A0" w:rsidRPr="00BA378C" w:rsidRDefault="00C126A0" w:rsidP="00C126A0">
      <w:pPr>
        <w:rPr>
          <w:rStyle w:val="StyleUnderline"/>
        </w:rPr>
      </w:pPr>
      <w:r w:rsidRPr="00BA378C">
        <w:rPr>
          <w:sz w:val="16"/>
        </w:rPr>
        <w:t xml:space="preserve">In the epilogue of his memoir, </w:t>
      </w:r>
      <w:r w:rsidRPr="00BA378C">
        <w:rPr>
          <w:rStyle w:val="StyleUnderline"/>
        </w:rPr>
        <w:t xml:space="preserve">Wilderson encounters his mother, whom she scrutinizes for his </w:t>
      </w:r>
      <w:r w:rsidRPr="00BA378C">
        <w:rPr>
          <w:rStyle w:val="StyleUnderline"/>
          <w:highlight w:val="green"/>
        </w:rPr>
        <w:t>teachings of</w:t>
      </w:r>
      <w:r w:rsidRPr="00BA378C">
        <w:rPr>
          <w:rStyle w:val="StyleUnderline"/>
        </w:rPr>
        <w:t xml:space="preserve"> the Afropessimist framework to his college students and why he could not come to see the supposed greatness of the </w:t>
      </w:r>
      <w:r w:rsidRPr="00BA378C">
        <w:rPr>
          <w:rStyle w:val="StyleUnderline"/>
          <w:highlight w:val="green"/>
        </w:rPr>
        <w:t>United States.</w:t>
      </w:r>
    </w:p>
    <w:p w14:paraId="049E8862" w14:textId="77777777" w:rsidR="00C126A0" w:rsidRPr="00BA378C" w:rsidRDefault="00C126A0" w:rsidP="00C126A0">
      <w:pPr>
        <w:rPr>
          <w:rStyle w:val="StyleUnderline"/>
        </w:rPr>
      </w:pPr>
      <w:r w:rsidRPr="00BA378C">
        <w:rPr>
          <w:sz w:val="16"/>
        </w:rPr>
        <w:t xml:space="preserve">In part of his rebuttal to her, he explained that part of the work of </w:t>
      </w:r>
      <w:r w:rsidRPr="00BA378C">
        <w:rPr>
          <w:rStyle w:val="StyleUnderline"/>
          <w:highlight w:val="green"/>
        </w:rPr>
        <w:t xml:space="preserve">ending </w:t>
      </w:r>
      <w:proofErr w:type="spellStart"/>
      <w:r w:rsidRPr="00BA378C">
        <w:rPr>
          <w:rStyle w:val="StyleUnderline"/>
          <w:highlight w:val="green"/>
        </w:rPr>
        <w:t>antiBlackness</w:t>
      </w:r>
      <w:proofErr w:type="spellEnd"/>
      <w:r w:rsidRPr="00BA378C">
        <w:rPr>
          <w:rStyle w:val="StyleUnderline"/>
          <w:highlight w:val="green"/>
        </w:rPr>
        <w:t xml:space="preserve"> was for all of us to acknowledge our</w:t>
      </w:r>
      <w:r w:rsidRPr="00BA378C">
        <w:rPr>
          <w:rStyle w:val="StyleUnderline"/>
        </w:rPr>
        <w:t xml:space="preserve"> </w:t>
      </w:r>
      <w:r w:rsidRPr="00BA378C">
        <w:rPr>
          <w:rStyle w:val="StyleUnderline"/>
          <w:highlight w:val="green"/>
        </w:rPr>
        <w:t>hand in the collective unconscious</w:t>
      </w:r>
      <w:r w:rsidRPr="00BA378C">
        <w:rPr>
          <w:sz w:val="16"/>
        </w:rPr>
        <w:t xml:space="preserve"> — </w:t>
      </w:r>
      <w:r w:rsidRPr="00BA378C">
        <w:rPr>
          <w:rStyle w:val="StyleUnderline"/>
        </w:rPr>
        <w:t xml:space="preserve">the reflexive </w:t>
      </w:r>
      <w:r w:rsidRPr="00BA378C">
        <w:rPr>
          <w:rStyle w:val="StyleUnderline"/>
          <w:highlight w:val="green"/>
        </w:rPr>
        <w:t>vitriol the world has against the Black</w:t>
      </w:r>
      <w:r w:rsidRPr="00BA378C">
        <w:rPr>
          <w:rStyle w:val="StyleUnderline"/>
        </w:rPr>
        <w:t xml:space="preserve"> — </w:t>
      </w:r>
      <w:r w:rsidRPr="00BA378C">
        <w:rPr>
          <w:rStyle w:val="StyleUnderline"/>
          <w:highlight w:val="green"/>
        </w:rPr>
        <w:t>that there should be no aspiration to want to be like the Human</w:t>
      </w:r>
      <w:r w:rsidRPr="00BA378C">
        <w:rPr>
          <w:rStyle w:val="StyleUnderline"/>
        </w:rPr>
        <w:t xml:space="preserve"> (the white or the </w:t>
      </w:r>
      <w:proofErr w:type="spellStart"/>
      <w:r w:rsidRPr="00BA378C">
        <w:rPr>
          <w:rStyle w:val="StyleUnderline"/>
        </w:rPr>
        <w:t>nonBlack</w:t>
      </w:r>
      <w:proofErr w:type="spellEnd"/>
      <w:r w:rsidRPr="00BA378C">
        <w:rPr>
          <w:rStyle w:val="StyleUnderline"/>
        </w:rPr>
        <w:t xml:space="preserve">) — </w:t>
      </w:r>
      <w:r w:rsidRPr="00BA378C">
        <w:rPr>
          <w:rStyle w:val="StyleUnderline"/>
          <w:highlight w:val="green"/>
        </w:rPr>
        <w:t>but to ‘end the</w:t>
      </w:r>
      <w:r w:rsidRPr="00BA378C">
        <w:rPr>
          <w:rStyle w:val="StyleUnderline"/>
        </w:rPr>
        <w:t xml:space="preserve"> world’ — the </w:t>
      </w:r>
      <w:r w:rsidRPr="00BA378C">
        <w:rPr>
          <w:rStyle w:val="StyleUnderline"/>
          <w:highlight w:val="green"/>
        </w:rPr>
        <w:t>colonial, epistemological apparatus that exists along with it.</w:t>
      </w:r>
    </w:p>
    <w:p w14:paraId="50E2D139" w14:textId="77777777" w:rsidR="00C126A0" w:rsidRPr="00BA378C" w:rsidRDefault="00C126A0" w:rsidP="00C126A0">
      <w:pPr>
        <w:rPr>
          <w:sz w:val="16"/>
        </w:rPr>
      </w:pPr>
      <w:r w:rsidRPr="00BA378C">
        <w:rPr>
          <w:sz w:val="16"/>
        </w:rPr>
        <w:t>When I was first introduced to that phrase — a few years ago when I first read Ta-Nehisi Coates’s </w:t>
      </w:r>
      <w:r w:rsidRPr="00BA378C">
        <w:rPr>
          <w:b/>
          <w:bCs/>
          <w:sz w:val="16"/>
        </w:rPr>
        <w:t>Between The World And Me</w:t>
      </w:r>
      <w:r w:rsidRPr="00BA378C">
        <w:rPr>
          <w:sz w:val="16"/>
        </w:rPr>
        <w:t xml:space="preserve">, I took that phrase at face value, and I was reluctant to identify with what I first thought to be </w:t>
      </w:r>
      <w:r w:rsidRPr="00BA378C">
        <w:rPr>
          <w:rStyle w:val="StyleUnderline"/>
        </w:rPr>
        <w:t>Black nihilism</w:t>
      </w:r>
      <w:r w:rsidRPr="00BA378C">
        <w:rPr>
          <w:sz w:val="16"/>
        </w:rPr>
        <w:t>.</w:t>
      </w:r>
    </w:p>
    <w:p w14:paraId="28814556" w14:textId="77777777" w:rsidR="00C126A0" w:rsidRPr="00BA378C" w:rsidRDefault="00C126A0" w:rsidP="00C126A0">
      <w:pPr>
        <w:rPr>
          <w:sz w:val="16"/>
        </w:rPr>
      </w:pPr>
      <w:r w:rsidRPr="00BA378C">
        <w:rPr>
          <w:sz w:val="16"/>
        </w:rPr>
        <w:t xml:space="preserve">A few years later had passed and now I believe that I understand all along what Wilderson, </w:t>
      </w:r>
      <w:proofErr w:type="spellStart"/>
      <w:r w:rsidRPr="00BA378C">
        <w:rPr>
          <w:sz w:val="16"/>
        </w:rPr>
        <w:t>Saidiya</w:t>
      </w:r>
      <w:proofErr w:type="spellEnd"/>
      <w:r w:rsidRPr="00BA378C">
        <w:rPr>
          <w:sz w:val="16"/>
        </w:rPr>
        <w:t xml:space="preserve"> Hartman, Fanon and other </w:t>
      </w:r>
      <w:hyperlink r:id="rId25" w:tgtFrame="_blank" w:history="1">
        <w:r w:rsidRPr="00BA378C">
          <w:rPr>
            <w:rStyle w:val="Hyperlink"/>
          </w:rPr>
          <w:t>Afropessimist thinkers</w:t>
        </w:r>
      </w:hyperlink>
      <w:r w:rsidRPr="00BA378C">
        <w:rPr>
          <w:sz w:val="16"/>
        </w:rPr>
        <w:t> have been saying needed to be done about this current colonial world. Among the many quotes I could find from this book to speak on, only one of few speaks to me:</w:t>
      </w:r>
    </w:p>
    <w:p w14:paraId="024DAE9E" w14:textId="77777777" w:rsidR="00C126A0" w:rsidRPr="00BA378C" w:rsidRDefault="00C126A0" w:rsidP="00C126A0">
      <w:pPr>
        <w:rPr>
          <w:rStyle w:val="StyleUnderline"/>
        </w:rPr>
      </w:pPr>
      <w:proofErr w:type="spellStart"/>
      <w:r w:rsidRPr="00BA378C">
        <w:rPr>
          <w:rStyle w:val="StyleUnderline"/>
        </w:rPr>
        <w:t>Afropessimism</w:t>
      </w:r>
      <w:proofErr w:type="spellEnd"/>
      <w:r w:rsidRPr="00BA378C">
        <w:rPr>
          <w:rStyle w:val="StyleUnderline"/>
        </w:rPr>
        <w:t xml:space="preserve"> is Black people at their best. “Mad at the world” is Black folks at their best. </w:t>
      </w:r>
      <w:proofErr w:type="spellStart"/>
      <w:r w:rsidRPr="00BA378C">
        <w:rPr>
          <w:rStyle w:val="StyleUnderline"/>
        </w:rPr>
        <w:t>Afropessimism</w:t>
      </w:r>
      <w:proofErr w:type="spellEnd"/>
      <w:r w:rsidRPr="00BA378C">
        <w:rPr>
          <w:rStyle w:val="StyleUnderline"/>
        </w:rPr>
        <w:t xml:space="preserve"> gives us the freedom to say out loud what we would otherwise whisper </w:t>
      </w:r>
      <w:r w:rsidRPr="00BA378C">
        <w:rPr>
          <w:rStyle w:val="StyleUnderline"/>
          <w:highlight w:val="green"/>
        </w:rPr>
        <w:t>or deny: that no Blacks are in the world, but, by the same token, there is no world without Blacks.</w:t>
      </w:r>
    </w:p>
    <w:p w14:paraId="7930839D" w14:textId="77777777" w:rsidR="00C126A0" w:rsidRPr="00BA378C" w:rsidRDefault="00C126A0" w:rsidP="00C126A0">
      <w:pPr>
        <w:rPr>
          <w:sz w:val="16"/>
        </w:rPr>
      </w:pPr>
      <w:r w:rsidRPr="00BA378C">
        <w:rPr>
          <w:sz w:val="16"/>
        </w:rPr>
        <w:t>I felt that as I was reading through what Wilderson described himself as at the outset of his work—</w:t>
      </w:r>
      <w:r w:rsidRPr="00BA378C">
        <w:rPr>
          <w:rStyle w:val="StyleUnderline"/>
        </w:rPr>
        <w:t>navigating the world as a nightmare, encapsulated the all of everything he was subjected to contend with—</w:t>
      </w:r>
      <w:r w:rsidRPr="00BA378C">
        <w:rPr>
          <w:sz w:val="16"/>
        </w:rPr>
        <w:t xml:space="preserve">or rather, concurrently, white civil society and its junior partners—the </w:t>
      </w:r>
      <w:proofErr w:type="spellStart"/>
      <w:r w:rsidRPr="00BA378C">
        <w:rPr>
          <w:sz w:val="16"/>
        </w:rPr>
        <w:t>nonBlack</w:t>
      </w:r>
      <w:proofErr w:type="spellEnd"/>
      <w:r w:rsidRPr="00BA378C">
        <w:rPr>
          <w:sz w:val="16"/>
        </w:rPr>
        <w:t>, were challenged to contend with—the ontology—the existence of Wilderson, as he is the “locus of abjection.”</w:t>
      </w:r>
    </w:p>
    <w:p w14:paraId="55362249" w14:textId="77777777" w:rsidR="00C126A0" w:rsidRPr="00BA378C" w:rsidRDefault="00C126A0" w:rsidP="00C126A0">
      <w:pPr>
        <w:rPr>
          <w:rStyle w:val="StyleUnderline"/>
        </w:rPr>
      </w:pPr>
      <w:r w:rsidRPr="00BA378C">
        <w:rPr>
          <w:sz w:val="16"/>
        </w:rPr>
        <w:t xml:space="preserve">In all spheres of life, I am able to confirm </w:t>
      </w:r>
      <w:r w:rsidRPr="00BA378C">
        <w:rPr>
          <w:rStyle w:val="StyleUnderline"/>
        </w:rPr>
        <w:t>without </w:t>
      </w:r>
      <w:proofErr w:type="spellStart"/>
      <w:r w:rsidRPr="00BA378C">
        <w:rPr>
          <w:rStyle w:val="StyleUnderline"/>
        </w:rPr>
        <w:t>overspeculating</w:t>
      </w:r>
      <w:proofErr w:type="spellEnd"/>
      <w:r w:rsidRPr="00BA378C">
        <w:rPr>
          <w:rStyle w:val="StyleUnderline"/>
        </w:rPr>
        <w:t> what other Black people and I have vented about in private—</w:t>
      </w:r>
      <w:r w:rsidRPr="00BA378C">
        <w:rPr>
          <w:rStyle w:val="StyleUnderline"/>
          <w:highlight w:val="green"/>
        </w:rPr>
        <w:t>away from the settlers</w:t>
      </w:r>
      <w:r w:rsidRPr="00BA378C">
        <w:rPr>
          <w:rStyle w:val="StyleUnderline"/>
        </w:rPr>
        <w:t>, settler-minded, and overseers that, “at one moment Blackness is a disfigured and disfiguring phobic phenomenon; at another moment” and conversely, “at another moment Blackness is a sentient implement to be joyously deployed for reasons and agendas that have little to do with Black liberation.”</w:t>
      </w:r>
    </w:p>
    <w:p w14:paraId="18CE2BDB" w14:textId="77777777" w:rsidR="00C126A0" w:rsidRPr="00BA378C" w:rsidRDefault="00C126A0" w:rsidP="00C126A0">
      <w:pPr>
        <w:rPr>
          <w:sz w:val="16"/>
        </w:rPr>
      </w:pPr>
      <w:r w:rsidRPr="00BA378C">
        <w:rPr>
          <w:sz w:val="16"/>
        </w:rPr>
        <w:t>Wilderson continues, “</w:t>
      </w:r>
      <w:r w:rsidRPr="00BA378C">
        <w:rPr>
          <w:rStyle w:val="StyleUnderline"/>
          <w:highlight w:val="green"/>
        </w:rPr>
        <w:t>Black people have been instrumentalized</w:t>
      </w:r>
      <w:r w:rsidRPr="00BA378C">
        <w:rPr>
          <w:rStyle w:val="StyleUnderline"/>
        </w:rPr>
        <w:t xml:space="preserve"> for postcolonial, immigrant, feminist, LGBTQ, transgender, </w:t>
      </w:r>
      <w:r w:rsidRPr="00BA378C">
        <w:rPr>
          <w:rStyle w:val="StyleUnderline"/>
          <w:highlight w:val="green"/>
        </w:rPr>
        <w:t>and workers’ agendas</w:t>
      </w:r>
      <w:r w:rsidRPr="00BA378C">
        <w:rPr>
          <w:rStyle w:val="StyleUnderline"/>
        </w:rPr>
        <w:t>” and without speculation, I unequivocally agree. </w:t>
      </w:r>
      <w:hyperlink r:id="rId26" w:history="1">
        <w:r w:rsidRPr="00BA378C">
          <w:rPr>
            <w:rStyle w:val="StyleUnderline"/>
          </w:rPr>
          <w:t>I felt as though there were an Afropessimist brewing in me, waiting to break through the fear of making them feel safe</w:t>
        </w:r>
      </w:hyperlink>
      <w:r w:rsidRPr="00BA378C">
        <w:rPr>
          <w:sz w:val="16"/>
        </w:rPr>
        <w:t>—my fat Black self being able to be—</w:t>
      </w:r>
      <w:r w:rsidRPr="00BA378C">
        <w:rPr>
          <w:i/>
          <w:iCs/>
          <w:sz w:val="16"/>
        </w:rPr>
        <w:t>there</w:t>
      </w:r>
      <w:r w:rsidRPr="00BA378C">
        <w:rPr>
          <w:sz w:val="16"/>
        </w:rPr>
        <w:t>—</w:t>
      </w:r>
      <w:r w:rsidRPr="00BA378C">
        <w:rPr>
          <w:i/>
          <w:iCs/>
          <w:sz w:val="16"/>
        </w:rPr>
        <w:t>here</w:t>
      </w:r>
      <w:r w:rsidRPr="00BA378C">
        <w:rPr>
          <w:sz w:val="16"/>
        </w:rPr>
        <w:t>—to </w:t>
      </w:r>
      <w:r w:rsidRPr="00BA378C">
        <w:rPr>
          <w:i/>
          <w:iCs/>
          <w:sz w:val="16"/>
        </w:rPr>
        <w:t>be mad</w:t>
      </w:r>
      <w:r w:rsidRPr="00BA378C">
        <w:rPr>
          <w:sz w:val="16"/>
        </w:rPr>
        <w:t>—</w:t>
      </w:r>
      <w:r w:rsidRPr="00BA378C">
        <w:rPr>
          <w:i/>
          <w:iCs/>
          <w:sz w:val="16"/>
        </w:rPr>
        <w:t>to speak and leave the amplification of my voice unfiltered</w:t>
      </w:r>
      <w:r w:rsidRPr="00BA378C">
        <w:rPr>
          <w:sz w:val="16"/>
        </w:rPr>
        <w:t>—to release these existential handcuffs from my abounding mind over my Black body holding it at an angle so as to not appear threatening because my madness does not matter in this world. He reflects on the difference between the Human and the Black, healing and the notion of sanity, saying,</w:t>
      </w:r>
    </w:p>
    <w:p w14:paraId="38752229" w14:textId="77777777" w:rsidR="00C126A0" w:rsidRPr="0043214F" w:rsidRDefault="00C126A0" w:rsidP="00C126A0">
      <w:pPr>
        <w:rPr>
          <w:u w:val="single"/>
        </w:rPr>
      </w:pPr>
      <w:r w:rsidRPr="00BA378C">
        <w:rPr>
          <w:i/>
          <w:iCs/>
          <w:sz w:val="16"/>
        </w:rPr>
        <w:lastRenderedPageBreak/>
        <w:t xml:space="preserve">The time of sanity is not a temporality </w:t>
      </w:r>
      <w:r w:rsidRPr="00BA378C">
        <w:rPr>
          <w:rStyle w:val="StyleUnderline"/>
        </w:rPr>
        <w:t xml:space="preserve">that the Slave has ever known. To a fleeting eye their madness looks like mine. They go crazy from the pressures of racism, sexism, homophobia, [fatphobia, ableism] and colonial rule. The external forces of aggression become too much for </w:t>
      </w:r>
      <w:proofErr w:type="gramStart"/>
      <w:r w:rsidRPr="00BA378C">
        <w:rPr>
          <w:rStyle w:val="StyleUnderline"/>
        </w:rPr>
        <w:t>them</w:t>
      </w:r>
      <w:proofErr w:type="gramEnd"/>
      <w:r w:rsidRPr="00BA378C">
        <w:rPr>
          <w:rStyle w:val="StyleUnderline"/>
        </w:rPr>
        <w:t xml:space="preserve"> and they too find themselves bundled in the question, How does it feel to have a problem? My tensions (and those of the Black therapists who tried to heal me) are bundled in the question, How does it feel to be a problem? </w:t>
      </w:r>
      <w:r w:rsidRPr="00BA378C">
        <w:rPr>
          <w:rStyle w:val="StyleUnderline"/>
          <w:highlight w:val="green"/>
        </w:rPr>
        <w:t>There’s no analogy between having and being.</w:t>
      </w:r>
    </w:p>
    <w:p w14:paraId="2BFB1D09" w14:textId="1110D27E" w:rsidR="005D388F" w:rsidRDefault="00C126A0" w:rsidP="00C126A0">
      <w:pPr>
        <w:pStyle w:val="Heading2"/>
      </w:pPr>
      <w:r>
        <w:lastRenderedPageBreak/>
        <w:t>Case</w:t>
      </w:r>
    </w:p>
    <w:p w14:paraId="12C2FBC8" w14:textId="77777777" w:rsidR="006E09FD" w:rsidRPr="003B6228" w:rsidRDefault="006E09FD" w:rsidP="006E09FD">
      <w:pPr>
        <w:pStyle w:val="Heading4"/>
      </w:pPr>
      <w:r>
        <w:t>Reject vague laundry list impact scenarios. The majority of Michigan’s impacts on both advantages lack internal links and real highlighted warrants that explain HOW their vague internals escalate to total extinction. And most of their evidence doesn’t assume Trump!!</w:t>
      </w:r>
    </w:p>
    <w:p w14:paraId="10727A1A" w14:textId="77777777" w:rsidR="006E09FD" w:rsidRPr="006E09FD" w:rsidRDefault="006E09FD" w:rsidP="006E09FD"/>
    <w:p w14:paraId="263CBCCB" w14:textId="1C2D38FE" w:rsidR="00C126A0" w:rsidRDefault="00C126A0" w:rsidP="00C126A0">
      <w:pPr>
        <w:pStyle w:val="Heading3"/>
      </w:pPr>
      <w:r>
        <w:lastRenderedPageBreak/>
        <w:t>1NC---AT: Leverage</w:t>
      </w:r>
    </w:p>
    <w:p w14:paraId="4677D1E0" w14:textId="7DBB4EEB" w:rsidR="003203A1" w:rsidRPr="00EC35C3" w:rsidRDefault="00EC35C3" w:rsidP="00EC35C3">
      <w:pPr>
        <w:rPr>
          <w:b/>
          <w:bCs/>
        </w:rPr>
      </w:pPr>
      <w:r w:rsidRPr="00EC35C3">
        <w:rPr>
          <w:b/>
          <w:bCs/>
        </w:rPr>
        <w:t xml:space="preserve">Framing Issue -- all </w:t>
      </w:r>
      <w:r w:rsidR="003203A1">
        <w:rPr>
          <w:b/>
          <w:bCs/>
        </w:rPr>
        <w:t>o</w:t>
      </w:r>
      <w:r w:rsidRPr="00EC35C3">
        <w:rPr>
          <w:b/>
          <w:bCs/>
        </w:rPr>
        <w:t xml:space="preserve">f their democracy cards on advantage 1 don’t assume a trump presidency, he thumps. The deportation of citizens, mass firings, his threatening comments toward representatives of color all prove his authoritarianism that none of their </w:t>
      </w:r>
      <w:proofErr w:type="spellStart"/>
      <w:r w:rsidRPr="00EC35C3">
        <w:rPr>
          <w:b/>
          <w:bCs/>
        </w:rPr>
        <w:t>ev</w:t>
      </w:r>
      <w:proofErr w:type="spellEnd"/>
      <w:r w:rsidRPr="00EC35C3">
        <w:rPr>
          <w:b/>
          <w:bCs/>
        </w:rPr>
        <w:t xml:space="preserve"> assumes.  </w:t>
      </w:r>
    </w:p>
    <w:p w14:paraId="68FDA08C" w14:textId="7CA86CBB" w:rsidR="00C126A0" w:rsidRPr="00096065" w:rsidRDefault="00C126A0" w:rsidP="006E09FD">
      <w:pPr>
        <w:pStyle w:val="Heading4"/>
      </w:pPr>
      <w:r>
        <w:t>T</w:t>
      </w:r>
      <w:r w:rsidRPr="00096065">
        <w:t>he worker demands that productivity be fair and democratic</w:t>
      </w:r>
      <w:r>
        <w:t>.</w:t>
      </w:r>
      <w:r w:rsidRPr="00096065">
        <w:t xml:space="preserve"> </w:t>
      </w:r>
      <w:r>
        <w:t>The</w:t>
      </w:r>
      <w:r w:rsidRPr="00096065">
        <w:t xml:space="preserve"> slave demands that production stop.</w:t>
      </w:r>
    </w:p>
    <w:p w14:paraId="6504FF1D" w14:textId="77777777" w:rsidR="00C126A0" w:rsidRDefault="00C126A0" w:rsidP="00C126A0">
      <w:proofErr w:type="spellStart"/>
      <w:r w:rsidRPr="00892D88">
        <w:rPr>
          <w:rFonts w:eastAsiaTheme="majorEastAsia" w:cstheme="majorBidi"/>
          <w:b/>
          <w:iCs/>
        </w:rPr>
        <w:t>Padilioni</w:t>
      </w:r>
      <w:proofErr w:type="spellEnd"/>
      <w:r w:rsidRPr="00892D88">
        <w:rPr>
          <w:rFonts w:eastAsiaTheme="majorEastAsia" w:cstheme="majorBidi"/>
          <w:b/>
          <w:iCs/>
        </w:rPr>
        <w:t xml:space="preserve"> 18</w:t>
      </w:r>
      <w:r>
        <w:t xml:space="preserve"> [</w:t>
      </w:r>
      <w:r w:rsidRPr="00E55D13">
        <w:t xml:space="preserve">James Padilioni Jr is a scholar of the diverse plantation </w:t>
      </w:r>
      <w:proofErr w:type="spellStart"/>
      <w:r w:rsidRPr="00E55D13">
        <w:t>lifeworlds</w:t>
      </w:r>
      <w:proofErr w:type="spellEnd"/>
      <w:r w:rsidRPr="00E55D13">
        <w:t xml:space="preserve"> created by enslaved Africans and their descendants across the Diaspora</w:t>
      </w:r>
      <w:r w:rsidRPr="00892D88">
        <w:t>, 10-15-2018, "Dignity, Work, and Race Capitalism", AAIHS, https://www.aaihs.org/dignity-work-and-race-capitalism</w:t>
      </w:r>
      <w:r>
        <w:t>]</w:t>
      </w:r>
    </w:p>
    <w:p w14:paraId="0BBBD6BA" w14:textId="77777777" w:rsidR="00C126A0" w:rsidRPr="00892D88" w:rsidRDefault="00C126A0" w:rsidP="00C126A0">
      <w:pPr>
        <w:rPr>
          <w:u w:val="single"/>
        </w:rPr>
      </w:pPr>
      <w:r w:rsidRPr="00892D88">
        <w:rPr>
          <w:sz w:val="16"/>
        </w:rPr>
        <w:t>Recently, a photo of The Cosby Show alum G</w:t>
      </w:r>
      <w:r w:rsidRPr="00892D88">
        <w:rPr>
          <w:rStyle w:val="StyleUnderline"/>
        </w:rPr>
        <w:t xml:space="preserve">eoffrey </w:t>
      </w:r>
      <w:r w:rsidRPr="00892D88">
        <w:rPr>
          <w:rStyle w:val="StyleUnderline"/>
          <w:highlight w:val="green"/>
        </w:rPr>
        <w:t>Owens</w:t>
      </w:r>
      <w:r w:rsidRPr="00892D88">
        <w:rPr>
          <w:rStyle w:val="StyleUnderline"/>
        </w:rPr>
        <w:t xml:space="preserve"> surfaced that showed the </w:t>
      </w:r>
      <w:r w:rsidRPr="00892D88">
        <w:rPr>
          <w:rStyle w:val="StyleUnderline"/>
          <w:highlight w:val="green"/>
        </w:rPr>
        <w:t>actor working as a cashier</w:t>
      </w:r>
      <w:r w:rsidRPr="00892D88">
        <w:rPr>
          <w:rStyle w:val="StyleUnderline"/>
        </w:rPr>
        <w:t xml:space="preserve"> at a grocery store.</w:t>
      </w:r>
      <w:r w:rsidRPr="00892D88">
        <w:rPr>
          <w:sz w:val="16"/>
        </w:rPr>
        <w:t xml:space="preserve"> Many commentators found the photo’s release a </w:t>
      </w:r>
      <w:r w:rsidRPr="00892D88">
        <w:rPr>
          <w:rStyle w:val="StyleUnderline"/>
        </w:rPr>
        <w:t xml:space="preserve">demeaning attempt to </w:t>
      </w:r>
      <w:r w:rsidRPr="00892D88">
        <w:rPr>
          <w:rStyle w:val="StyleUnderline"/>
          <w:highlight w:val="green"/>
        </w:rPr>
        <w:t>shame Owens</w:t>
      </w:r>
      <w:r w:rsidRPr="00892D88">
        <w:rPr>
          <w:rStyle w:val="StyleUnderline"/>
        </w:rPr>
        <w:t xml:space="preserve"> for his less-than-glamorous job.</w:t>
      </w:r>
      <w:r w:rsidRPr="00892D88">
        <w:rPr>
          <w:sz w:val="16"/>
        </w:rPr>
        <w:t xml:space="preserve"> In the well-intentioned surge of public support that followed, </w:t>
      </w:r>
      <w:r w:rsidRPr="00892D88">
        <w:rPr>
          <w:rStyle w:val="StyleUnderline"/>
          <w:b/>
          <w:bCs/>
        </w:rPr>
        <w:t>the maxim “</w:t>
      </w:r>
      <w:r w:rsidRPr="00892D88">
        <w:rPr>
          <w:rStyle w:val="StyleUnderline"/>
          <w:b/>
          <w:bCs/>
          <w:highlight w:val="green"/>
        </w:rPr>
        <w:t>all work has dignity</w:t>
      </w:r>
      <w:r w:rsidRPr="00892D88">
        <w:rPr>
          <w:rStyle w:val="StyleUnderline"/>
          <w:b/>
          <w:bCs/>
        </w:rPr>
        <w:t>” began to gain traction, including by right-wing free marketeers</w:t>
      </w:r>
      <w:r w:rsidRPr="00892D88">
        <w:rPr>
          <w:sz w:val="16"/>
        </w:rPr>
        <w:t xml:space="preserve">. While coming to </w:t>
      </w:r>
      <w:r w:rsidRPr="00892D88">
        <w:rPr>
          <w:u w:val="single"/>
        </w:rPr>
        <w:t>Owens’s defense is good ethical practice</w:t>
      </w:r>
      <w:r w:rsidRPr="00892D88">
        <w:rPr>
          <w:sz w:val="16"/>
        </w:rPr>
        <w:t xml:space="preserve">, we must make sure that we </w:t>
      </w:r>
      <w:r w:rsidRPr="00892D88">
        <w:rPr>
          <w:u w:val="single"/>
        </w:rPr>
        <w:t xml:space="preserve">avoid adopting the </w:t>
      </w:r>
      <w:proofErr w:type="gramStart"/>
      <w:r w:rsidRPr="00892D88">
        <w:rPr>
          <w:u w:val="single"/>
        </w:rPr>
        <w:t>common sense</w:t>
      </w:r>
      <w:proofErr w:type="gramEnd"/>
      <w:r w:rsidRPr="00892D88">
        <w:rPr>
          <w:u w:val="single"/>
        </w:rPr>
        <w:t xml:space="preserve"> formulations that inadvertently serve hegemonically to reinforce the same social, economic, and racial forces that seek to keep the little person down.</w:t>
      </w:r>
    </w:p>
    <w:p w14:paraId="40295338" w14:textId="77777777" w:rsidR="00C126A0" w:rsidRPr="00892D88" w:rsidRDefault="00C126A0" w:rsidP="00C126A0">
      <w:pPr>
        <w:rPr>
          <w:b/>
          <w:bCs/>
          <w:u w:val="single"/>
        </w:rPr>
      </w:pPr>
      <w:r w:rsidRPr="00892D88">
        <w:rPr>
          <w:sz w:val="16"/>
        </w:rPr>
        <w:t xml:space="preserve">One of the powerful aspects of the Black Studies toolkit is its </w:t>
      </w:r>
      <w:r w:rsidRPr="00892D88">
        <w:rPr>
          <w:highlight w:val="green"/>
          <w:u w:val="single"/>
        </w:rPr>
        <w:t>complete deconstruction of all Euro-American categories</w:t>
      </w:r>
      <w:r w:rsidRPr="00892D88">
        <w:rPr>
          <w:u w:val="single"/>
        </w:rPr>
        <w:t xml:space="preserve"> of analysis.</w:t>
      </w:r>
      <w:r w:rsidRPr="00892D88">
        <w:rPr>
          <w:sz w:val="16"/>
        </w:rPr>
        <w:t xml:space="preserve"> This reorientation of thought — thinking in Black — is necessitated by recognition of the singular and </w:t>
      </w:r>
      <w:r w:rsidRPr="00892D88">
        <w:rPr>
          <w:u w:val="single"/>
        </w:rPr>
        <w:t xml:space="preserve">historic nature </w:t>
      </w:r>
      <w:r w:rsidRPr="00892D88">
        <w:rPr>
          <w:highlight w:val="green"/>
          <w:u w:val="single"/>
        </w:rPr>
        <w:t>of Blackness</w:t>
      </w:r>
      <w:r w:rsidRPr="00892D88">
        <w:rPr>
          <w:u w:val="single"/>
        </w:rPr>
        <w:t xml:space="preserve"> as the categorical underbelly</w:t>
      </w:r>
      <w:r w:rsidRPr="00892D88">
        <w:rPr>
          <w:sz w:val="16"/>
        </w:rPr>
        <w:t xml:space="preserve"> of the Enlightenment and all of the Western-modern-colonial ways of thinking it inaugurated. This situates </w:t>
      </w:r>
      <w:r w:rsidRPr="00892D88">
        <w:rPr>
          <w:u w:val="single"/>
        </w:rPr>
        <w:t xml:space="preserve">Blackness as not only an historical, anthropological, or sociological object of study, </w:t>
      </w:r>
      <w:r w:rsidRPr="00892D88">
        <w:rPr>
          <w:sz w:val="16"/>
        </w:rPr>
        <w:t>but, as Jared Sexton declares, “</w:t>
      </w:r>
      <w:r w:rsidRPr="00892D88">
        <w:rPr>
          <w:b/>
          <w:bCs/>
          <w:highlight w:val="green"/>
          <w:u w:val="single"/>
        </w:rPr>
        <w:t>Blackness is theory itself</w:t>
      </w:r>
      <w:r w:rsidRPr="00892D88">
        <w:rPr>
          <w:b/>
          <w:bCs/>
          <w:u w:val="single"/>
        </w:rPr>
        <w:t>.</w:t>
      </w:r>
      <w:r w:rsidRPr="00892D88">
        <w:rPr>
          <w:sz w:val="16"/>
        </w:rPr>
        <w:t>” This means that B</w:t>
      </w:r>
      <w:r w:rsidRPr="00892D88">
        <w:rPr>
          <w:u w:val="single"/>
        </w:rPr>
        <w:t>lackness should be the lived reality through which we generate our categories and hermeneutics of understanding and from which we take our orientation towards liberation via a navigational politics of fugitivity.</w:t>
      </w:r>
      <w:r w:rsidRPr="00892D88">
        <w:rPr>
          <w:sz w:val="16"/>
        </w:rPr>
        <w:t xml:space="preserve">  </w:t>
      </w:r>
      <w:r w:rsidRPr="00892D88">
        <w:rPr>
          <w:b/>
          <w:bCs/>
          <w:highlight w:val="green"/>
          <w:u w:val="single"/>
        </w:rPr>
        <w:t>To think in Black about the categories of labor and worker reveals</w:t>
      </w:r>
      <w:r w:rsidRPr="00892D88">
        <w:rPr>
          <w:b/>
          <w:bCs/>
          <w:u w:val="single"/>
        </w:rPr>
        <w:t xml:space="preserve"> that maxims like “</w:t>
      </w:r>
      <w:r w:rsidRPr="00892D88">
        <w:rPr>
          <w:b/>
          <w:bCs/>
          <w:highlight w:val="green"/>
          <w:u w:val="single"/>
        </w:rPr>
        <w:t>all work has dignity</w:t>
      </w:r>
      <w:r w:rsidRPr="00892D88">
        <w:rPr>
          <w:b/>
          <w:bCs/>
          <w:u w:val="single"/>
        </w:rPr>
        <w:t xml:space="preserve">” rest </w:t>
      </w:r>
      <w:r w:rsidRPr="00892D88">
        <w:rPr>
          <w:b/>
          <w:bCs/>
          <w:highlight w:val="green"/>
          <w:u w:val="single"/>
        </w:rPr>
        <w:t>upon</w:t>
      </w:r>
      <w:r w:rsidRPr="00892D88">
        <w:rPr>
          <w:b/>
          <w:bCs/>
          <w:u w:val="single"/>
        </w:rPr>
        <w:t xml:space="preserve"> a </w:t>
      </w:r>
      <w:r w:rsidRPr="00892D88">
        <w:rPr>
          <w:b/>
          <w:bCs/>
          <w:highlight w:val="green"/>
          <w:u w:val="single"/>
        </w:rPr>
        <w:t>logics of race capitalism</w:t>
      </w:r>
      <w:r w:rsidRPr="00892D88">
        <w:rPr>
          <w:b/>
          <w:bCs/>
          <w:u w:val="single"/>
        </w:rPr>
        <w:t xml:space="preserve"> that </w:t>
      </w:r>
      <w:r w:rsidRPr="00892D88">
        <w:rPr>
          <w:b/>
          <w:bCs/>
          <w:highlight w:val="green"/>
          <w:u w:val="single"/>
        </w:rPr>
        <w:t>socializes people into</w:t>
      </w:r>
      <w:r w:rsidRPr="00892D88">
        <w:rPr>
          <w:b/>
          <w:bCs/>
          <w:u w:val="single"/>
        </w:rPr>
        <w:t xml:space="preserve"> </w:t>
      </w:r>
      <w:r w:rsidRPr="00892D88">
        <w:rPr>
          <w:b/>
          <w:bCs/>
          <w:highlight w:val="green"/>
          <w:u w:val="single"/>
        </w:rPr>
        <w:t>worker-subjects</w:t>
      </w:r>
      <w:r w:rsidRPr="00892D88">
        <w:rPr>
          <w:b/>
          <w:bCs/>
          <w:u w:val="single"/>
        </w:rPr>
        <w:t xml:space="preserve"> through mechanisms such as the cultural notion of</w:t>
      </w:r>
      <w:r w:rsidRPr="00892D88">
        <w:rPr>
          <w:sz w:val="16"/>
        </w:rPr>
        <w:t xml:space="preserve"> a (sometimes Protestant, at other times secularized) </w:t>
      </w:r>
      <w:r w:rsidRPr="00892D88">
        <w:rPr>
          <w:b/>
          <w:bCs/>
          <w:u w:val="single"/>
        </w:rPr>
        <w:t>work ethic that correlates one’s individual character with one’s eager commitment to work as an end and a moral good in itself.</w:t>
      </w:r>
    </w:p>
    <w:p w14:paraId="0C6A6749" w14:textId="77777777" w:rsidR="00C126A0" w:rsidRPr="00892D88" w:rsidRDefault="00C126A0" w:rsidP="00C126A0">
      <w:pPr>
        <w:rPr>
          <w:u w:val="single"/>
        </w:rPr>
      </w:pPr>
      <w:r w:rsidRPr="00892D88">
        <w:rPr>
          <w:sz w:val="16"/>
        </w:rPr>
        <w:t xml:space="preserve">In the article, “Gramsci’s Black Marx: </w:t>
      </w:r>
      <w:r w:rsidRPr="00892D88">
        <w:rPr>
          <w:b/>
          <w:bCs/>
          <w:u w:val="single"/>
        </w:rPr>
        <w:t xml:space="preserve">Whither </w:t>
      </w:r>
      <w:r w:rsidRPr="00892D88">
        <w:rPr>
          <w:b/>
          <w:bCs/>
          <w:highlight w:val="green"/>
          <w:u w:val="single"/>
        </w:rPr>
        <w:t>the Slave in Civil Society</w:t>
      </w:r>
      <w:r w:rsidRPr="00892D88">
        <w:rPr>
          <w:sz w:val="16"/>
        </w:rPr>
        <w:t xml:space="preserve">,” Frank B. Wilderson, III presents a simple formula for analyzing </w:t>
      </w:r>
      <w:r w:rsidRPr="00892D88">
        <w:rPr>
          <w:u w:val="single"/>
        </w:rPr>
        <w:t>any situation related to labor, work, and a cluster of related terms: exploitation, boss, manager, capitalist</w:t>
      </w:r>
      <w:r w:rsidRPr="00892D88">
        <w:rPr>
          <w:sz w:val="16"/>
        </w:rPr>
        <w:t xml:space="preserve">. In fact, </w:t>
      </w:r>
      <w:r w:rsidRPr="00892D88">
        <w:rPr>
          <w:u w:val="single"/>
        </w:rPr>
        <w:t xml:space="preserve">one might even frame this as a litmus-test for making sure one has not inadvertently adopted the rhetoric of the capitalist-boss-managerial classes </w:t>
      </w:r>
      <w:r w:rsidRPr="00892D88">
        <w:rPr>
          <w:u w:val="single"/>
        </w:rPr>
        <w:lastRenderedPageBreak/>
        <w:t>as a tool of liberal self-disciplining moral governance against the racialized working class:</w:t>
      </w:r>
    </w:p>
    <w:p w14:paraId="69090A1F" w14:textId="77777777" w:rsidR="00C126A0" w:rsidRPr="00892D88" w:rsidRDefault="00C126A0" w:rsidP="00C126A0">
      <w:pPr>
        <w:rPr>
          <w:b/>
          <w:bCs/>
          <w:u w:val="single"/>
        </w:rPr>
      </w:pPr>
      <w:r w:rsidRPr="00892D88">
        <w:rPr>
          <w:b/>
          <w:bCs/>
          <w:highlight w:val="green"/>
          <w:u w:val="single"/>
        </w:rPr>
        <w:t>The slave makes a demand</w:t>
      </w:r>
      <w:r w:rsidRPr="00892D88">
        <w:rPr>
          <w:b/>
          <w:bCs/>
          <w:u w:val="single"/>
        </w:rPr>
        <w:t>, which is in excess of the demand made by the worke</w:t>
      </w:r>
      <w:r w:rsidRPr="00892D88">
        <w:rPr>
          <w:sz w:val="16"/>
        </w:rPr>
        <w:t xml:space="preserve">r. </w:t>
      </w:r>
      <w:r w:rsidRPr="00892D88">
        <w:rPr>
          <w:b/>
          <w:bCs/>
          <w:u w:val="single"/>
        </w:rPr>
        <w:t>The worker demands that productivity be fair and democratic</w:t>
      </w:r>
      <w:proofErr w:type="gramStart"/>
      <w:r w:rsidRPr="00892D88">
        <w:rPr>
          <w:b/>
          <w:bCs/>
          <w:u w:val="single"/>
        </w:rPr>
        <w:t>….the</w:t>
      </w:r>
      <w:proofErr w:type="gramEnd"/>
      <w:r w:rsidRPr="00892D88">
        <w:rPr>
          <w:b/>
          <w:bCs/>
          <w:u w:val="single"/>
        </w:rPr>
        <w:t xml:space="preserve"> slave, on the other hand, </w:t>
      </w:r>
      <w:r w:rsidRPr="00892D88">
        <w:rPr>
          <w:b/>
          <w:bCs/>
          <w:highlight w:val="green"/>
          <w:u w:val="single"/>
        </w:rPr>
        <w:t>demands that production</w:t>
      </w:r>
      <w:r w:rsidRPr="00892D88">
        <w:rPr>
          <w:b/>
          <w:bCs/>
          <w:u w:val="single"/>
        </w:rPr>
        <w:t xml:space="preserve"> </w:t>
      </w:r>
      <w:r w:rsidRPr="00892D88">
        <w:rPr>
          <w:b/>
          <w:bCs/>
          <w:highlight w:val="green"/>
          <w:u w:val="single"/>
        </w:rPr>
        <w:t>stop; stop</w:t>
      </w:r>
      <w:r w:rsidRPr="00892D88">
        <w:rPr>
          <w:b/>
          <w:bCs/>
          <w:u w:val="single"/>
        </w:rPr>
        <w:t xml:space="preserve"> without recourse to its ultimate </w:t>
      </w:r>
      <w:proofErr w:type="spellStart"/>
      <w:r w:rsidRPr="00892D88">
        <w:rPr>
          <w:b/>
          <w:bCs/>
          <w:u w:val="single"/>
        </w:rPr>
        <w:t>democratisation</w:t>
      </w:r>
      <w:proofErr w:type="spellEnd"/>
      <w:r w:rsidRPr="00892D88">
        <w:rPr>
          <w:b/>
          <w:bCs/>
          <w:u w:val="single"/>
        </w:rPr>
        <w:t xml:space="preserve">. </w:t>
      </w:r>
      <w:r w:rsidRPr="00892D88">
        <w:rPr>
          <w:b/>
          <w:bCs/>
          <w:highlight w:val="green"/>
          <w:u w:val="single"/>
        </w:rPr>
        <w:t>Work is not an organic principle for the slave.</w:t>
      </w:r>
    </w:p>
    <w:p w14:paraId="1AD646B8" w14:textId="77777777" w:rsidR="00C126A0" w:rsidRPr="00892D88" w:rsidRDefault="00C126A0" w:rsidP="00C126A0">
      <w:pPr>
        <w:rPr>
          <w:b/>
          <w:bCs/>
          <w:u w:val="single"/>
        </w:rPr>
      </w:pPr>
      <w:r w:rsidRPr="00892D88">
        <w:rPr>
          <w:sz w:val="16"/>
        </w:rPr>
        <w:t xml:space="preserve">Originally tasked with distributing abandoned </w:t>
      </w:r>
      <w:r w:rsidRPr="00892D88">
        <w:rPr>
          <w:u w:val="single"/>
        </w:rPr>
        <w:t xml:space="preserve">Confederate </w:t>
      </w:r>
      <w:r w:rsidRPr="00892D88">
        <w:rPr>
          <w:highlight w:val="green"/>
          <w:u w:val="single"/>
        </w:rPr>
        <w:t>lands to emancipated Black</w:t>
      </w:r>
      <w:r w:rsidRPr="00892D88">
        <w:rPr>
          <w:u w:val="single"/>
        </w:rPr>
        <w:t xml:space="preserve"> people, the Freedmen’s Bureau grew to include a range of practical aid</w:t>
      </w:r>
      <w:r w:rsidRPr="00892D88">
        <w:rPr>
          <w:sz w:val="16"/>
        </w:rPr>
        <w:t xml:space="preserve"> (hospitals, education, etc.) </w:t>
      </w:r>
      <w:r w:rsidRPr="00892D88">
        <w:rPr>
          <w:u w:val="single"/>
        </w:rPr>
        <w:t xml:space="preserve">to the </w:t>
      </w:r>
      <w:proofErr w:type="gramStart"/>
      <w:r w:rsidRPr="00892D88">
        <w:rPr>
          <w:u w:val="single"/>
        </w:rPr>
        <w:t>recently-emancipated</w:t>
      </w:r>
      <w:proofErr w:type="gramEnd"/>
      <w:r w:rsidRPr="00892D88">
        <w:rPr>
          <w:u w:val="single"/>
        </w:rPr>
        <w:t xml:space="preserve"> “horde of starving vagabonds, homeless, helpless, and pitiable in their dark distress</w:t>
      </w:r>
      <w:r w:rsidRPr="00892D88">
        <w:rPr>
          <w:sz w:val="16"/>
        </w:rPr>
        <w:t xml:space="preserve">,” as Du Bois phrased the situation (9). </w:t>
      </w:r>
      <w:r w:rsidRPr="00892D88">
        <w:rPr>
          <w:b/>
          <w:bCs/>
          <w:u w:val="single"/>
        </w:rPr>
        <w:t xml:space="preserve">But </w:t>
      </w:r>
      <w:r w:rsidRPr="00892D88">
        <w:rPr>
          <w:b/>
          <w:bCs/>
          <w:highlight w:val="green"/>
          <w:u w:val="single"/>
        </w:rPr>
        <w:t>white backlash to Radical Republican</w:t>
      </w:r>
      <w:r w:rsidRPr="00892D88">
        <w:rPr>
          <w:b/>
          <w:bCs/>
          <w:u w:val="single"/>
        </w:rPr>
        <w:t xml:space="preserve"> plans for any attempt at public support and/or reparations for the </w:t>
      </w:r>
      <w:proofErr w:type="spellStart"/>
      <w:r w:rsidRPr="00892D88">
        <w:rPr>
          <w:b/>
          <w:bCs/>
          <w:u w:val="single"/>
        </w:rPr>
        <w:t>freedpeople</w:t>
      </w:r>
      <w:proofErr w:type="spellEnd"/>
      <w:r w:rsidRPr="00892D88">
        <w:rPr>
          <w:b/>
          <w:bCs/>
          <w:u w:val="single"/>
        </w:rPr>
        <w:t xml:space="preserve"> </w:t>
      </w:r>
      <w:r w:rsidRPr="00892D88">
        <w:rPr>
          <w:b/>
          <w:bCs/>
          <w:highlight w:val="green"/>
          <w:u w:val="single"/>
        </w:rPr>
        <w:t>came swiftly.</w:t>
      </w:r>
      <w:r w:rsidRPr="00892D88">
        <w:rPr>
          <w:sz w:val="16"/>
        </w:rPr>
        <w:t xml:space="preserve"> The rhetorical form of this argument charged the Freedmen’s Bureau with promoting idleness and sloth among the </w:t>
      </w:r>
      <w:proofErr w:type="gramStart"/>
      <w:r w:rsidRPr="00892D88">
        <w:rPr>
          <w:sz w:val="16"/>
        </w:rPr>
        <w:t>newly-emancipated</w:t>
      </w:r>
      <w:proofErr w:type="gramEnd"/>
      <w:r w:rsidRPr="00892D88">
        <w:rPr>
          <w:sz w:val="16"/>
        </w:rPr>
        <w:t xml:space="preserve"> Black community. A political cartoon from the 1866 Pennsylvania gubernatorial election vividly illustrates this. </w:t>
      </w:r>
      <w:r w:rsidRPr="00892D88">
        <w:rPr>
          <w:u w:val="single"/>
        </w:rPr>
        <w:t>The right foreground depicts a racist caricature of a Black man lying supine with a thought cloud above his head wondering, “</w:t>
      </w:r>
      <w:proofErr w:type="spellStart"/>
      <w:r w:rsidRPr="00892D88">
        <w:rPr>
          <w:u w:val="single"/>
        </w:rPr>
        <w:t>Whar</w:t>
      </w:r>
      <w:proofErr w:type="spellEnd"/>
      <w:r w:rsidRPr="00892D88">
        <w:rPr>
          <w:u w:val="single"/>
        </w:rPr>
        <w:t xml:space="preserve"> is de use for me to work as long as </w:t>
      </w:r>
      <w:proofErr w:type="spellStart"/>
      <w:r w:rsidRPr="00892D88">
        <w:rPr>
          <w:u w:val="single"/>
        </w:rPr>
        <w:t>dey</w:t>
      </w:r>
      <w:proofErr w:type="spellEnd"/>
      <w:r w:rsidRPr="00892D88">
        <w:rPr>
          <w:u w:val="single"/>
        </w:rPr>
        <w:t xml:space="preserve"> make dese appropriations</w:t>
      </w:r>
      <w:r w:rsidRPr="00892D88">
        <w:rPr>
          <w:sz w:val="16"/>
        </w:rPr>
        <w:t xml:space="preserve">.” On the left side of the cartoon, scenes of white farmers at work fill a pastoral landscape emblazoned by two labels, one quoting Genesis 3:19, “In the sweat of thy face shalt thou eat they bread,” and the other declaring, “The white man must work to keep his children and pay his taxes.” Resistance to the Freedmen’s Bureau </w:t>
      </w:r>
      <w:r w:rsidRPr="00892D88">
        <w:rPr>
          <w:b/>
          <w:bCs/>
          <w:highlight w:val="green"/>
          <w:u w:val="single"/>
        </w:rPr>
        <w:t>rested</w:t>
      </w:r>
      <w:r w:rsidRPr="00892D88">
        <w:rPr>
          <w:b/>
          <w:bCs/>
          <w:u w:val="single"/>
        </w:rPr>
        <w:t xml:space="preserve"> </w:t>
      </w:r>
      <w:r w:rsidRPr="00892D88">
        <w:rPr>
          <w:b/>
          <w:bCs/>
          <w:highlight w:val="green"/>
          <w:u w:val="single"/>
        </w:rPr>
        <w:t>upon</w:t>
      </w:r>
      <w:r w:rsidRPr="00892D88">
        <w:rPr>
          <w:b/>
          <w:bCs/>
          <w:u w:val="single"/>
        </w:rPr>
        <w:t xml:space="preserve"> the obviously false </w:t>
      </w:r>
      <w:r w:rsidRPr="00892D88">
        <w:rPr>
          <w:b/>
          <w:bCs/>
          <w:highlight w:val="green"/>
          <w:u w:val="single"/>
        </w:rPr>
        <w:t>charge that Black people</w:t>
      </w:r>
      <w:r w:rsidRPr="00892D88">
        <w:rPr>
          <w:b/>
          <w:bCs/>
          <w:u w:val="single"/>
        </w:rPr>
        <w:t xml:space="preserve"> — the nation’s recently-enslaved workforce — </w:t>
      </w:r>
      <w:r w:rsidRPr="00892D88">
        <w:rPr>
          <w:b/>
          <w:bCs/>
          <w:highlight w:val="green"/>
          <w:u w:val="single"/>
        </w:rPr>
        <w:t>were lazy</w:t>
      </w:r>
      <w:r w:rsidRPr="00892D88">
        <w:rPr>
          <w:b/>
          <w:bCs/>
          <w:u w:val="single"/>
        </w:rPr>
        <w:t xml:space="preserve"> by nature</w:t>
      </w:r>
      <w:r w:rsidRPr="00892D88">
        <w:rPr>
          <w:sz w:val="16"/>
        </w:rPr>
        <w:t xml:space="preserve">. The activities of the Freedmen’s Bureau itself, </w:t>
      </w:r>
      <w:r w:rsidRPr="00892D88">
        <w:rPr>
          <w:b/>
          <w:bCs/>
          <w:u w:val="single"/>
        </w:rPr>
        <w:t>through its oversight of enforcing Black workers to uphold their labor contracts with bosses, also helped reinforce the social perception of Blacks as slothful workers prone to reneging.</w:t>
      </w:r>
    </w:p>
    <w:p w14:paraId="2963B333" w14:textId="77777777" w:rsidR="00C126A0" w:rsidRPr="00892D88" w:rsidRDefault="00C126A0" w:rsidP="00C126A0">
      <w:pPr>
        <w:rPr>
          <w:b/>
          <w:bCs/>
          <w:u w:val="single"/>
        </w:rPr>
      </w:pPr>
      <w:r w:rsidRPr="00892D88">
        <w:rPr>
          <w:sz w:val="16"/>
        </w:rPr>
        <w:t xml:space="preserve">Instead of arguing against these tropes by countering that Blacks do indeed possess industry, I choose to center the freedom dreams of the ancestors who placed great spiritual value upon recreation, as expressed in the idiom of the sorrow songs that held onto utopian hope for the day that the Lord would tell the enslaved to “sit down, servant, and rest a little while.” Emancipation, in this schema, opened up a little bit of heaven on earth, giving Black folk the ability to demonstrate their freedom through intentional leisure. What could better signal slavery’s abolition than the complete absence of a compulsion to labor, and the full erasure of moral sanctions to prize industry as a mark of good character? </w:t>
      </w:r>
      <w:r w:rsidRPr="00892D88">
        <w:rPr>
          <w:highlight w:val="green"/>
          <w:u w:val="single"/>
        </w:rPr>
        <w:t>Work strikes</w:t>
      </w:r>
      <w:r w:rsidRPr="00892D88">
        <w:rPr>
          <w:u w:val="single"/>
        </w:rPr>
        <w:t xml:space="preserve"> in the United States</w:t>
      </w:r>
      <w:r w:rsidRPr="00892D88">
        <w:rPr>
          <w:sz w:val="16"/>
        </w:rPr>
        <w:t xml:space="preserve"> and across Cuba, the Francophone and Anglophone Caribbean, </w:t>
      </w:r>
      <w:r w:rsidRPr="00892D88">
        <w:rPr>
          <w:b/>
          <w:bCs/>
          <w:u w:val="single"/>
        </w:rPr>
        <w:t xml:space="preserve">as well as </w:t>
      </w:r>
      <w:r w:rsidRPr="00892D88">
        <w:rPr>
          <w:b/>
          <w:bCs/>
          <w:highlight w:val="green"/>
          <w:u w:val="single"/>
        </w:rPr>
        <w:t>Black codes</w:t>
      </w:r>
      <w:r w:rsidRPr="00892D88">
        <w:rPr>
          <w:b/>
          <w:bCs/>
          <w:u w:val="single"/>
        </w:rPr>
        <w:t xml:space="preserve"> in the South </w:t>
      </w:r>
      <w:r w:rsidRPr="00892D88">
        <w:rPr>
          <w:b/>
          <w:bCs/>
          <w:highlight w:val="green"/>
          <w:u w:val="single"/>
        </w:rPr>
        <w:t>targeting “vagrancy”</w:t>
      </w:r>
      <w:r w:rsidRPr="00892D88">
        <w:rPr>
          <w:b/>
          <w:bCs/>
          <w:u w:val="single"/>
        </w:rPr>
        <w:t xml:space="preserve"> </w:t>
      </w:r>
      <w:r w:rsidRPr="00892D88">
        <w:rPr>
          <w:b/>
          <w:bCs/>
          <w:highlight w:val="green"/>
          <w:u w:val="single"/>
        </w:rPr>
        <w:t>demonstrate that fully realized Black emancipation</w:t>
      </w:r>
      <w:r w:rsidRPr="00892D88">
        <w:rPr>
          <w:b/>
          <w:bCs/>
          <w:u w:val="single"/>
        </w:rPr>
        <w:t xml:space="preserve"> posed (and yet </w:t>
      </w:r>
      <w:r w:rsidRPr="00892D88">
        <w:rPr>
          <w:b/>
          <w:bCs/>
          <w:highlight w:val="green"/>
          <w:u w:val="single"/>
        </w:rPr>
        <w:t>poses) a crisis</w:t>
      </w:r>
      <w:r w:rsidRPr="00892D88">
        <w:rPr>
          <w:b/>
          <w:bCs/>
          <w:u w:val="single"/>
        </w:rPr>
        <w:t xml:space="preserve"> for the capitalist-boss class demand for large pools of “free labor.”</w:t>
      </w:r>
    </w:p>
    <w:p w14:paraId="70DE6166" w14:textId="77777777" w:rsidR="00C126A0" w:rsidRPr="00892D88" w:rsidRDefault="00C126A0" w:rsidP="00C126A0">
      <w:pPr>
        <w:rPr>
          <w:u w:val="single"/>
        </w:rPr>
      </w:pPr>
      <w:r w:rsidRPr="00892D88">
        <w:rPr>
          <w:sz w:val="16"/>
        </w:rPr>
        <w:t>When one makes the rhetorical argument that “</w:t>
      </w:r>
      <w:r w:rsidRPr="00892D88">
        <w:rPr>
          <w:b/>
          <w:bCs/>
          <w:highlight w:val="green"/>
          <w:u w:val="single"/>
        </w:rPr>
        <w:t>all work has dignity</w:t>
      </w:r>
      <w:r w:rsidRPr="00892D88">
        <w:rPr>
          <w:sz w:val="16"/>
        </w:rPr>
        <w:t xml:space="preserve">,” what one means to convey is that </w:t>
      </w:r>
      <w:r w:rsidRPr="00892D88">
        <w:rPr>
          <w:b/>
          <w:bCs/>
          <w:highlight w:val="green"/>
          <w:u w:val="single"/>
        </w:rPr>
        <w:t>no matter how seemingly</w:t>
      </w:r>
      <w:r w:rsidRPr="00892D88">
        <w:rPr>
          <w:b/>
          <w:bCs/>
          <w:u w:val="single"/>
        </w:rPr>
        <w:t xml:space="preserve"> </w:t>
      </w:r>
      <w:r w:rsidRPr="00892D88">
        <w:rPr>
          <w:b/>
          <w:bCs/>
          <w:highlight w:val="green"/>
          <w:u w:val="single"/>
        </w:rPr>
        <w:t>dirty, small, unpleasant</w:t>
      </w:r>
      <w:r w:rsidRPr="00892D88">
        <w:rPr>
          <w:b/>
          <w:bCs/>
          <w:u w:val="single"/>
        </w:rPr>
        <w:t xml:space="preserve">, or insignificant one’s labor might seem, the very fact that one chooses to honor their obligations towards work dignifies them, enhances their character, and demonstrates a bottom threshold by which other people in society should treat them with a modicum of respect. But drawing the </w:t>
      </w:r>
      <w:r w:rsidRPr="00892D88">
        <w:rPr>
          <w:b/>
          <w:bCs/>
          <w:highlight w:val="green"/>
          <w:u w:val="single"/>
        </w:rPr>
        <w:t>boundaries of respectability and dignity</w:t>
      </w:r>
      <w:r w:rsidRPr="00892D88">
        <w:rPr>
          <w:b/>
          <w:bCs/>
          <w:u w:val="single"/>
        </w:rPr>
        <w:t xml:space="preserve"> as contiguous with the shape of capitalistic labor relations that isolate only the worker in our social imagination as the party in </w:t>
      </w:r>
      <w:r w:rsidRPr="00892D88">
        <w:rPr>
          <w:b/>
          <w:bCs/>
          <w:u w:val="single"/>
        </w:rPr>
        <w:lastRenderedPageBreak/>
        <w:t>the contract whose dignity must be demonstrated by the performance of their labor is a dastardly cultural artifact</w:t>
      </w:r>
      <w:r w:rsidRPr="00892D88">
        <w:rPr>
          <w:sz w:val="16"/>
        </w:rPr>
        <w:t xml:space="preserve">. These rhetorical tropes form part of the assemblage of power that </w:t>
      </w:r>
      <w:proofErr w:type="spellStart"/>
      <w:r w:rsidRPr="00892D88">
        <w:rPr>
          <w:sz w:val="16"/>
        </w:rPr>
        <w:t>Saidiya</w:t>
      </w:r>
      <w:proofErr w:type="spellEnd"/>
      <w:r w:rsidRPr="00892D88">
        <w:rPr>
          <w:sz w:val="16"/>
        </w:rPr>
        <w:t xml:space="preserve"> Hartman has identified as “</w:t>
      </w:r>
      <w:r w:rsidRPr="00892D88">
        <w:rPr>
          <w:u w:val="single"/>
        </w:rPr>
        <w:t>the limits of emancipation, the ambiguous legacy of universalism, the exclusions constitutive of liberalism, and the blameworthiness of the freed individual</w:t>
      </w:r>
      <w:r w:rsidRPr="00892D88">
        <w:rPr>
          <w:sz w:val="16"/>
        </w:rPr>
        <w:t xml:space="preserve">” (6). In today’s neoliberal redeployment of these old nefarious logics as tracked by Lester K. Spence, </w:t>
      </w:r>
      <w:r w:rsidRPr="00892D88">
        <w:rPr>
          <w:u w:val="single"/>
        </w:rPr>
        <w:t xml:space="preserve">Black Americans marshal themselves into good workers by </w:t>
      </w:r>
      <w:r w:rsidRPr="00892D88">
        <w:rPr>
          <w:highlight w:val="green"/>
          <w:u w:val="single"/>
        </w:rPr>
        <w:t>glorifying “the hustle” and “the grind</w:t>
      </w:r>
      <w:r w:rsidRPr="00892D88">
        <w:rPr>
          <w:u w:val="single"/>
        </w:rPr>
        <w:t>” as respectable, responsible modes of showing up and moving through the world.</w:t>
      </w:r>
    </w:p>
    <w:p w14:paraId="79537BFA" w14:textId="7BD4CF38" w:rsidR="00C126A0" w:rsidRDefault="00C126A0" w:rsidP="00C126A0">
      <w:pPr>
        <w:rPr>
          <w:b/>
          <w:bCs/>
          <w:u w:val="single"/>
        </w:rPr>
      </w:pPr>
      <w:r w:rsidRPr="00892D88">
        <w:rPr>
          <w:sz w:val="16"/>
        </w:rPr>
        <w:t xml:space="preserve">Let’s defend and ally ourselves with the worker. But let’s be very careful that in our haste to defend, we do not inadvertently parrot the rhetorical logic of racial capitalism in the process. Just as Du Bois speculated that </w:t>
      </w:r>
      <w:r w:rsidRPr="00892D88">
        <w:rPr>
          <w:b/>
          <w:bCs/>
          <w:u w:val="single"/>
        </w:rPr>
        <w:t xml:space="preserve">the poor white working class participated in their economic hegemony by </w:t>
      </w:r>
      <w:r w:rsidRPr="00892D88">
        <w:rPr>
          <w:b/>
          <w:bCs/>
          <w:highlight w:val="green"/>
          <w:u w:val="single"/>
        </w:rPr>
        <w:t>accepting the “psychological wage” of whiteness</w:t>
      </w:r>
      <w:r w:rsidRPr="00892D88">
        <w:rPr>
          <w:b/>
          <w:bCs/>
          <w:u w:val="single"/>
        </w:rPr>
        <w:t>, all workers writ large</w:t>
      </w:r>
      <w:r w:rsidRPr="00892D88">
        <w:rPr>
          <w:sz w:val="16"/>
        </w:rPr>
        <w:t xml:space="preserve"> — </w:t>
      </w:r>
      <w:r w:rsidRPr="00892D88">
        <w:rPr>
          <w:u w:val="single"/>
        </w:rPr>
        <w:t>Black ones included — receive the psychological wages of good character wherever and whenever they pick up, imbibe, perform, and self-discipline through the understanding that “all work has dignity.”</w:t>
      </w:r>
      <w:r w:rsidRPr="00892D88">
        <w:rPr>
          <w:sz w:val="16"/>
        </w:rPr>
        <w:t xml:space="preserve"> </w:t>
      </w:r>
      <w:r w:rsidRPr="003E040C">
        <w:rPr>
          <w:b/>
          <w:bCs/>
          <w:highlight w:val="green"/>
          <w:u w:val="single"/>
        </w:rPr>
        <w:t>Working hard has never</w:t>
      </w:r>
      <w:r w:rsidRPr="00892D88">
        <w:rPr>
          <w:b/>
          <w:bCs/>
          <w:u w:val="single"/>
        </w:rPr>
        <w:t xml:space="preserve"> </w:t>
      </w:r>
      <w:r w:rsidRPr="003E040C">
        <w:rPr>
          <w:b/>
          <w:bCs/>
          <w:highlight w:val="green"/>
          <w:u w:val="single"/>
        </w:rPr>
        <w:t>helped the white gaze apprehend the dignity of Blackness</w:t>
      </w:r>
      <w:r w:rsidRPr="00892D88">
        <w:rPr>
          <w:b/>
          <w:bCs/>
          <w:u w:val="single"/>
        </w:rPr>
        <w:t xml:space="preserve">. “Work is not an organic principle of the slave.” </w:t>
      </w:r>
      <w:r w:rsidRPr="003E040C">
        <w:rPr>
          <w:b/>
          <w:bCs/>
          <w:highlight w:val="green"/>
          <w:u w:val="single"/>
        </w:rPr>
        <w:t>Dignity is dignity; work is work</w:t>
      </w:r>
      <w:r w:rsidRPr="00892D88">
        <w:rPr>
          <w:b/>
          <w:bCs/>
          <w:u w:val="single"/>
        </w:rPr>
        <w:t>. And neither the twain shall meet.</w:t>
      </w:r>
    </w:p>
    <w:p w14:paraId="49651750" w14:textId="77777777" w:rsidR="00C126A0" w:rsidRPr="00B81C67" w:rsidRDefault="00C126A0" w:rsidP="00C126A0">
      <w:pPr>
        <w:pStyle w:val="Heading4"/>
      </w:pPr>
      <w:r w:rsidRPr="00B81C67">
        <w:t>The affirmative is wrong to assume Trump voters will respond rationally to the plan; they vote for Trump because of racism and bigotry, so expecting Black people to form solidarity or coalitions with them is antiblack.</w:t>
      </w:r>
    </w:p>
    <w:p w14:paraId="463C37AC" w14:textId="77777777" w:rsidR="00C126A0" w:rsidRDefault="00C126A0" w:rsidP="00C126A0">
      <w:proofErr w:type="spellStart"/>
      <w:r w:rsidRPr="00615A76">
        <w:rPr>
          <w:rFonts w:eastAsiaTheme="majorEastAsia" w:cstheme="majorBidi"/>
          <w:b/>
          <w:iCs/>
        </w:rPr>
        <w:t>Malaklou</w:t>
      </w:r>
      <w:proofErr w:type="spellEnd"/>
      <w:r w:rsidRPr="00615A76">
        <w:rPr>
          <w:rFonts w:eastAsiaTheme="majorEastAsia" w:cstheme="majorBidi"/>
          <w:b/>
          <w:iCs/>
        </w:rPr>
        <w:t xml:space="preserve"> 18</w:t>
      </w:r>
      <w:r>
        <w:t xml:space="preserve"> [</w:t>
      </w:r>
      <w:proofErr w:type="spellStart"/>
      <w:r w:rsidRPr="00615A76">
        <w:t>Malaklou</w:t>
      </w:r>
      <w:proofErr w:type="spellEnd"/>
      <w:r w:rsidRPr="00615A76">
        <w:t>, M. S</w:t>
      </w:r>
      <w:r>
        <w:t xml:space="preserve"> </w:t>
      </w:r>
      <w:r w:rsidRPr="00615A76">
        <w:t xml:space="preserve">Chair and Associate Professor, Women’s, Gender, and Sexuality Studies, Berea College. (2018). ‘Dilemmas’ of coalition and the </w:t>
      </w:r>
      <w:proofErr w:type="spellStart"/>
      <w:r w:rsidRPr="00615A76">
        <w:t>chronopolitics</w:t>
      </w:r>
      <w:proofErr w:type="spellEnd"/>
      <w:r w:rsidRPr="00615A76">
        <w:t xml:space="preserve"> of man: Towards an insurgent Black feminine otherwise. </w:t>
      </w:r>
      <w:r w:rsidRPr="00615A76">
        <w:rPr>
          <w:i/>
          <w:iCs/>
        </w:rPr>
        <w:t>Theory &amp; Event, 21</w:t>
      </w:r>
      <w:r w:rsidRPr="00615A76">
        <w:t xml:space="preserve">(1), 215–258. </w:t>
      </w:r>
      <w:hyperlink r:id="rId27" w:tgtFrame="_new" w:history="1">
        <w:r w:rsidRPr="00615A76">
          <w:rPr>
            <w:rStyle w:val="Hyperlink"/>
          </w:rPr>
          <w:t>https://doi.org/10.1353/tae.2018.0009</w:t>
        </w:r>
      </w:hyperlink>
      <w:r>
        <w:t>]</w:t>
      </w:r>
    </w:p>
    <w:p w14:paraId="5656576F" w14:textId="78CDEF92" w:rsidR="00C126A0" w:rsidRDefault="00C126A0" w:rsidP="00C126A0">
      <w:pPr>
        <w:rPr>
          <w:sz w:val="16"/>
        </w:rPr>
      </w:pPr>
      <w:r w:rsidRPr="00615A76">
        <w:rPr>
          <w:sz w:val="16"/>
        </w:rPr>
        <w:t>Liberalism in Trump’s America President-elect Trump has continued to denounce racism of any kind and he [was] elected because he will be a leader for every American. To think otherwise is a complete misrepresentation of the movement that united Americans from all backgrounds. Bryan Lanza, spokesperson for President Trump26 As a white nationalist, I care for all people. We all deserve a future for our children and for our culture</w:t>
      </w:r>
      <w:r w:rsidRPr="00B81C67">
        <w:rPr>
          <w:sz w:val="16"/>
          <w:highlight w:val="green"/>
        </w:rPr>
        <w:t xml:space="preserve">. </w:t>
      </w:r>
      <w:r w:rsidRPr="00B81C67">
        <w:rPr>
          <w:highlight w:val="green"/>
          <w:u w:val="single"/>
        </w:rPr>
        <w:t>White nationalists aren’t all hatefu</w:t>
      </w:r>
      <w:r w:rsidRPr="00B81C67">
        <w:rPr>
          <w:sz w:val="16"/>
          <w:highlight w:val="green"/>
        </w:rPr>
        <w:t>l</w:t>
      </w:r>
      <w:r w:rsidRPr="00615A76">
        <w:rPr>
          <w:sz w:val="16"/>
        </w:rPr>
        <w:t xml:space="preserve">; </w:t>
      </w:r>
      <w:r w:rsidRPr="00615A76">
        <w:rPr>
          <w:u w:val="single"/>
        </w:rPr>
        <w:t xml:space="preserve">we </w:t>
      </w:r>
      <w:r w:rsidRPr="00B81C67">
        <w:rPr>
          <w:highlight w:val="green"/>
          <w:u w:val="single"/>
        </w:rPr>
        <w:t>just want to preserve</w:t>
      </w:r>
      <w:r w:rsidRPr="00615A76">
        <w:rPr>
          <w:u w:val="single"/>
        </w:rPr>
        <w:t xml:space="preserve"> what we have.</w:t>
      </w:r>
      <w:r w:rsidRPr="00615A76">
        <w:rPr>
          <w:sz w:val="16"/>
        </w:rPr>
        <w:t xml:space="preserve"> Peter Cvjetanovic, white nationalist popularized in Charlottesville photo27 Donald Trump’s presidency is not the hyperbolic fascism of our mass hysterical claims. </w:t>
      </w:r>
      <w:r w:rsidRPr="00615A76">
        <w:rPr>
          <w:u w:val="single"/>
        </w:rPr>
        <w:t xml:space="preserve">His administration </w:t>
      </w:r>
      <w:r w:rsidRPr="00615A76">
        <w:rPr>
          <w:sz w:val="16"/>
        </w:rPr>
        <w:t>does not betray the tenets of liberalism; rather, his tyranny, authorized by the highest office in the land—in all lands—</w:t>
      </w:r>
      <w:r w:rsidRPr="00615A76">
        <w:rPr>
          <w:u w:val="single"/>
        </w:rPr>
        <w:t>reveals the violence of liberal governmentality as a necessarily fascist praxis</w:t>
      </w:r>
      <w:r w:rsidRPr="00615A76">
        <w:rPr>
          <w:sz w:val="16"/>
        </w:rPr>
        <w:t xml:space="preserve">. One need </w:t>
      </w:r>
      <w:proofErr w:type="gramStart"/>
      <w:r w:rsidRPr="00615A76">
        <w:rPr>
          <w:sz w:val="16"/>
        </w:rPr>
        <w:t>look</w:t>
      </w:r>
      <w:proofErr w:type="gramEnd"/>
      <w:r w:rsidRPr="00615A76">
        <w:rPr>
          <w:sz w:val="16"/>
        </w:rPr>
        <w:t xml:space="preserve"> no further than the inclusivity Trump invokes in his November 9, </w:t>
      </w:r>
      <w:proofErr w:type="gramStart"/>
      <w:r w:rsidRPr="00615A76">
        <w:rPr>
          <w:sz w:val="16"/>
        </w:rPr>
        <w:t>2016</w:t>
      </w:r>
      <w:proofErr w:type="gramEnd"/>
      <w:r w:rsidRPr="00615A76">
        <w:rPr>
          <w:sz w:val="16"/>
        </w:rPr>
        <w:t xml:space="preserve"> victory speech,28 that first lap around the presidential block, for evidence that </w:t>
      </w:r>
      <w:r w:rsidRPr="00B81C67">
        <w:rPr>
          <w:b/>
          <w:bCs/>
          <w:highlight w:val="green"/>
          <w:u w:val="single"/>
        </w:rPr>
        <w:t>his reign of terror</w:t>
      </w:r>
      <w:r w:rsidRPr="00615A76">
        <w:rPr>
          <w:b/>
          <w:bCs/>
          <w:u w:val="single"/>
        </w:rPr>
        <w:t xml:space="preserve"> is no more than </w:t>
      </w:r>
      <w:r w:rsidRPr="00B81C67">
        <w:rPr>
          <w:b/>
          <w:bCs/>
          <w:highlight w:val="green"/>
          <w:u w:val="single"/>
        </w:rPr>
        <w:t>a manifestation</w:t>
      </w:r>
      <w:r w:rsidRPr="00615A76">
        <w:rPr>
          <w:b/>
          <w:bCs/>
          <w:u w:val="single"/>
        </w:rPr>
        <w:t xml:space="preserve"> or epiphenomena </w:t>
      </w:r>
      <w:r w:rsidRPr="00B81C67">
        <w:rPr>
          <w:b/>
          <w:bCs/>
          <w:highlight w:val="green"/>
          <w:u w:val="single"/>
        </w:rPr>
        <w:t>of liberal violence</w:t>
      </w:r>
      <w:r w:rsidRPr="00615A76">
        <w:rPr>
          <w:b/>
          <w:bCs/>
          <w:u w:val="single"/>
        </w:rPr>
        <w:t>.</w:t>
      </w:r>
      <w:r w:rsidRPr="00615A76">
        <w:rPr>
          <w:sz w:val="16"/>
        </w:rPr>
        <w:t xml:space="preserve"> In this speech/act, </w:t>
      </w:r>
      <w:r w:rsidRPr="00B81C67">
        <w:rPr>
          <w:highlight w:val="green"/>
          <w:u w:val="single"/>
        </w:rPr>
        <w:t>Trump “pledges” to “bind the wounds of division</w:t>
      </w:r>
      <w:r w:rsidRPr="00615A76">
        <w:rPr>
          <w:u w:val="single"/>
        </w:rPr>
        <w:t>”</w:t>
      </w:r>
      <w:r w:rsidRPr="00615A76">
        <w:rPr>
          <w:sz w:val="16"/>
        </w:rPr>
        <w:t xml:space="preserve"> his campaign activated so that in the hour of his presidency we might </w:t>
      </w:r>
      <w:r w:rsidRPr="00615A76">
        <w:rPr>
          <w:u w:val="single"/>
        </w:rPr>
        <w:t>“</w:t>
      </w:r>
      <w:r w:rsidRPr="00B81C67">
        <w:rPr>
          <w:highlight w:val="green"/>
          <w:u w:val="single"/>
        </w:rPr>
        <w:t>come together as one united people</w:t>
      </w:r>
      <w:r w:rsidRPr="00615A76">
        <w:rPr>
          <w:u w:val="single"/>
        </w:rPr>
        <w:t>,”</w:t>
      </w:r>
      <w:r w:rsidRPr="00615A76">
        <w:rPr>
          <w:sz w:val="16"/>
        </w:rPr>
        <w:t xml:space="preserve"> he adds—</w:t>
      </w:r>
      <w:r w:rsidRPr="00615A76">
        <w:rPr>
          <w:u w:val="single"/>
        </w:rPr>
        <w:t>gesturing towards his ches</w:t>
      </w:r>
      <w:r w:rsidRPr="00615A76">
        <w:rPr>
          <w:sz w:val="16"/>
        </w:rPr>
        <w:t>t to signal not an empty invocation of the American dream but a personal commitment to count himself as a “president for all Americans,” as a president of the people and for the people, elected by the people—</w:t>
      </w:r>
      <w:r w:rsidRPr="00B81C67">
        <w:rPr>
          <w:b/>
          <w:bCs/>
          <w:highlight w:val="green"/>
          <w:u w:val="single"/>
        </w:rPr>
        <w:t>because</w:t>
      </w:r>
      <w:r w:rsidRPr="00615A76">
        <w:rPr>
          <w:sz w:val="16"/>
        </w:rPr>
        <w:t xml:space="preserve"> national </w:t>
      </w:r>
      <w:r w:rsidRPr="00B81C67">
        <w:rPr>
          <w:b/>
          <w:bCs/>
          <w:sz w:val="28"/>
          <w:szCs w:val="28"/>
          <w:highlight w:val="green"/>
          <w:u w:val="single"/>
        </w:rPr>
        <w:t>unification</w:t>
      </w:r>
      <w:r w:rsidRPr="00B81C67">
        <w:rPr>
          <w:sz w:val="16"/>
        </w:rPr>
        <w:t xml:space="preserve"> is</w:t>
      </w:r>
      <w:r w:rsidRPr="00615A76">
        <w:rPr>
          <w:sz w:val="16"/>
        </w:rPr>
        <w:t xml:space="preserve"> “</w:t>
      </w:r>
      <w:r w:rsidRPr="00B81C67">
        <w:rPr>
          <w:highlight w:val="green"/>
          <w:u w:val="single"/>
        </w:rPr>
        <w:t>so important to [him</w:t>
      </w:r>
      <w:r w:rsidRPr="00615A76">
        <w:rPr>
          <w:sz w:val="16"/>
        </w:rPr>
        <w:t xml:space="preserve">].”29 If the speaker of Trump’s victory speech is not his person or administration but </w:t>
      </w:r>
      <w:proofErr w:type="spellStart"/>
      <w:r w:rsidRPr="00615A76">
        <w:rPr>
          <w:sz w:val="16"/>
        </w:rPr>
        <w:t>rather,the</w:t>
      </w:r>
      <w:proofErr w:type="spellEnd"/>
      <w:r w:rsidRPr="00615A76">
        <w:rPr>
          <w:sz w:val="16"/>
        </w:rPr>
        <w:t xml:space="preserve"> American machinery of liberal governmentality, then the tyranny of Trump’s America is not Trump’s but America’s. In this and the speech/acts to follow since his win, including statements in which </w:t>
      </w:r>
      <w:r w:rsidRPr="00615A76">
        <w:rPr>
          <w:u w:val="single"/>
        </w:rPr>
        <w:t xml:space="preserve">he </w:t>
      </w:r>
      <w:r w:rsidRPr="00B81C67">
        <w:rPr>
          <w:highlight w:val="green"/>
          <w:u w:val="single"/>
        </w:rPr>
        <w:t>disavows the</w:t>
      </w:r>
      <w:r w:rsidRPr="00615A76">
        <w:rPr>
          <w:u w:val="single"/>
        </w:rPr>
        <w:t xml:space="preserve"> </w:t>
      </w:r>
      <w:r w:rsidRPr="00B81C67">
        <w:rPr>
          <w:highlight w:val="green"/>
          <w:u w:val="single"/>
        </w:rPr>
        <w:t xml:space="preserve">Alt-Right’s </w:t>
      </w:r>
      <w:r w:rsidRPr="00B81C67">
        <w:rPr>
          <w:highlight w:val="green"/>
          <w:u w:val="single"/>
        </w:rPr>
        <w:lastRenderedPageBreak/>
        <w:t>ideological</w:t>
      </w:r>
      <w:r w:rsidRPr="00615A76">
        <w:rPr>
          <w:u w:val="single"/>
        </w:rPr>
        <w:t xml:space="preserve"> influenc</w:t>
      </w:r>
      <w:r w:rsidRPr="00615A76">
        <w:rPr>
          <w:sz w:val="16"/>
        </w:rPr>
        <w:t xml:space="preserve">e over his administration,30 </w:t>
      </w:r>
      <w:r w:rsidRPr="00B81C67">
        <w:rPr>
          <w:b/>
          <w:bCs/>
          <w:highlight w:val="green"/>
          <w:u w:val="single"/>
        </w:rPr>
        <w:t>Trump does not betray liberalism; he outmaneuvers it</w:t>
      </w:r>
      <w:r w:rsidRPr="00B81C67">
        <w:rPr>
          <w:sz w:val="16"/>
          <w:highlight w:val="green"/>
        </w:rPr>
        <w:t>.</w:t>
      </w:r>
      <w:r w:rsidRPr="00615A76">
        <w:rPr>
          <w:sz w:val="16"/>
        </w:rPr>
        <w:t xml:space="preserve"> Which is to say, his tyranny is a liberal out-doing of liberalism. His </w:t>
      </w:r>
      <w:r w:rsidRPr="00B81C67">
        <w:rPr>
          <w:highlight w:val="green"/>
          <w:u w:val="single"/>
        </w:rPr>
        <w:t>divisiveness</w:t>
      </w:r>
      <w:r w:rsidRPr="00B81C67">
        <w:rPr>
          <w:u w:val="single"/>
        </w:rPr>
        <w:t xml:space="preserve"> is </w:t>
      </w:r>
      <w:r w:rsidRPr="00B81C67">
        <w:rPr>
          <w:highlight w:val="green"/>
          <w:u w:val="single"/>
        </w:rPr>
        <w:t>backed</w:t>
      </w:r>
      <w:r w:rsidRPr="00B81C67">
        <w:rPr>
          <w:u w:val="single"/>
        </w:rPr>
        <w:t xml:space="preserve"> and bonded </w:t>
      </w:r>
      <w:r w:rsidRPr="00B81C67">
        <w:rPr>
          <w:highlight w:val="green"/>
          <w:u w:val="single"/>
        </w:rPr>
        <w:t>by</w:t>
      </w:r>
      <w:r w:rsidRPr="00B81C67">
        <w:rPr>
          <w:u w:val="single"/>
        </w:rPr>
        <w:t xml:space="preserve"> a state willed by popular demand; Trump’s </w:t>
      </w:r>
      <w:r w:rsidRPr="00B81C67">
        <w:rPr>
          <w:highlight w:val="green"/>
          <w:u w:val="single"/>
        </w:rPr>
        <w:t>sexism, homophobia, transphobia, racism</w:t>
      </w:r>
      <w:r w:rsidRPr="00B81C67">
        <w:rPr>
          <w:u w:val="single"/>
        </w:rPr>
        <w:t xml:space="preserve">, xenophobia, </w:t>
      </w:r>
      <w:r w:rsidRPr="00B81C67">
        <w:rPr>
          <w:highlight w:val="green"/>
          <w:u w:val="single"/>
        </w:rPr>
        <w:t>etc</w:t>
      </w:r>
      <w:r w:rsidRPr="00B81C67">
        <w:rPr>
          <w:u w:val="single"/>
        </w:rPr>
        <w:t xml:space="preserve">. finds its seat in the Oval Office to puppeteer the continuous violence of the president </w:t>
      </w:r>
      <w:r w:rsidRPr="00B81C67">
        <w:rPr>
          <w:highlight w:val="green"/>
          <w:u w:val="single"/>
        </w:rPr>
        <w:t>as manager of</w:t>
      </w:r>
      <w:r w:rsidRPr="00B81C67">
        <w:rPr>
          <w:u w:val="single"/>
        </w:rPr>
        <w:t xml:space="preserve"> liberal American governmentality</w:t>
      </w:r>
      <w:r w:rsidRPr="00615A76">
        <w:rPr>
          <w:sz w:val="16"/>
        </w:rPr>
        <w:t xml:space="preserve">. His occasional </w:t>
      </w:r>
      <w:r w:rsidRPr="00615A76">
        <w:rPr>
          <w:u w:val="single"/>
        </w:rPr>
        <w:t>banal nods towards inclusivity</w:t>
      </w:r>
      <w:r w:rsidRPr="00615A76">
        <w:rPr>
          <w:sz w:val="16"/>
        </w:rPr>
        <w:t xml:space="preserve">, inserted into the political and (as) libidinal arithmetic of </w:t>
      </w:r>
      <w:r w:rsidRPr="00615A76">
        <w:rPr>
          <w:u w:val="single"/>
        </w:rPr>
        <w:t xml:space="preserve">American </w:t>
      </w:r>
      <w:r w:rsidRPr="00B81C67">
        <w:rPr>
          <w:highlight w:val="green"/>
          <w:u w:val="single"/>
        </w:rPr>
        <w:t>civil society,</w:t>
      </w:r>
      <w:r w:rsidRPr="00615A76">
        <w:rPr>
          <w:sz w:val="16"/>
        </w:rPr>
        <w:t xml:space="preserve"> function to simulate rather than obstruct the protocols of liberal democracy. </w:t>
      </w:r>
      <w:r w:rsidRPr="00615A76">
        <w:rPr>
          <w:b/>
          <w:bCs/>
          <w:u w:val="single"/>
        </w:rPr>
        <w:t xml:space="preserve">To put it plainly, Trump’s deployment of inclusivity to induce exclusivity—a neoliberal move exemplary of the ‘inclusive excellence’ </w:t>
      </w:r>
      <w:r w:rsidRPr="00B81C67">
        <w:rPr>
          <w:b/>
          <w:bCs/>
          <w:highlight w:val="green"/>
          <w:u w:val="single"/>
        </w:rPr>
        <w:t>peddled by</w:t>
      </w:r>
      <w:r w:rsidRPr="00615A76">
        <w:rPr>
          <w:b/>
          <w:bCs/>
          <w:u w:val="single"/>
        </w:rPr>
        <w:t xml:space="preserve"> the university industrial complex as ‘</w:t>
      </w:r>
      <w:r w:rsidRPr="00B81C67">
        <w:rPr>
          <w:b/>
          <w:bCs/>
          <w:highlight w:val="green"/>
          <w:u w:val="single"/>
        </w:rPr>
        <w:t>diversity’ work</w:t>
      </w:r>
      <w:r w:rsidRPr="00615A76">
        <w:rPr>
          <w:b/>
          <w:bCs/>
          <w:u w:val="single"/>
        </w:rPr>
        <w:t>31</w:t>
      </w:r>
      <w:r w:rsidRPr="00615A76">
        <w:rPr>
          <w:sz w:val="16"/>
        </w:rPr>
        <w:t xml:space="preserve">—betrays the white supremacy always already operational in civil society as that hegemonic scaffolding not just of the American polity but, I argue next, elaborating Wilderson’s provocation in “Gramsci’s Black Marx: Whither the Slave in Civil Society?” (2003), </w:t>
      </w:r>
      <w:r w:rsidRPr="00615A76">
        <w:rPr>
          <w:b/>
          <w:bCs/>
          <w:u w:val="single"/>
        </w:rPr>
        <w:t>of white-cum-human community,</w:t>
      </w:r>
      <w:r w:rsidRPr="00615A76">
        <w:rPr>
          <w:sz w:val="16"/>
        </w:rPr>
        <w:t xml:space="preserve"> or what we might describe, following Hartman’s reasoning, as the social. </w:t>
      </w:r>
      <w:r w:rsidRPr="00615A76">
        <w:rPr>
          <w:b/>
          <w:bCs/>
          <w:u w:val="single"/>
        </w:rPr>
        <w:t>Like “</w:t>
      </w:r>
      <w:r w:rsidRPr="00B81C67">
        <w:rPr>
          <w:b/>
          <w:bCs/>
          <w:highlight w:val="green"/>
          <w:u w:val="single"/>
        </w:rPr>
        <w:t>all lives matter</w:t>
      </w:r>
      <w:r w:rsidRPr="00615A76">
        <w:rPr>
          <w:b/>
          <w:bCs/>
          <w:u w:val="single"/>
        </w:rPr>
        <w:t xml:space="preserve">,” a </w:t>
      </w:r>
      <w:r w:rsidRPr="00B81C67">
        <w:rPr>
          <w:b/>
          <w:bCs/>
          <w:highlight w:val="green"/>
          <w:u w:val="single"/>
        </w:rPr>
        <w:t>rejoinder that makes white lives</w:t>
      </w:r>
      <w:r w:rsidRPr="00615A76">
        <w:rPr>
          <w:b/>
          <w:bCs/>
          <w:u w:val="single"/>
        </w:rPr>
        <w:t xml:space="preserve"> </w:t>
      </w:r>
      <w:r w:rsidRPr="00B81C67">
        <w:rPr>
          <w:b/>
          <w:bCs/>
          <w:highlight w:val="green"/>
          <w:u w:val="single"/>
        </w:rPr>
        <w:t>matter only</w:t>
      </w:r>
      <w:r w:rsidRPr="00615A76">
        <w:rPr>
          <w:b/>
          <w:bCs/>
          <w:u w:val="single"/>
        </w:rPr>
        <w:t xml:space="preserve"> or especially, Trump’s (neo)liberalism </w:t>
      </w:r>
      <w:r w:rsidRPr="00B81C67">
        <w:rPr>
          <w:b/>
          <w:bCs/>
          <w:highlight w:val="green"/>
          <w:u w:val="single"/>
        </w:rPr>
        <w:t>empties inclusivity</w:t>
      </w:r>
      <w:r w:rsidRPr="00615A76">
        <w:rPr>
          <w:b/>
          <w:bCs/>
          <w:u w:val="single"/>
        </w:rPr>
        <w:t xml:space="preserve"> of its meaning, outing its operation as always already exclusive, more to the point, </w:t>
      </w:r>
      <w:r w:rsidRPr="00B81C67">
        <w:rPr>
          <w:b/>
          <w:bCs/>
          <w:highlight w:val="green"/>
          <w:u w:val="single"/>
        </w:rPr>
        <w:t>as</w:t>
      </w:r>
      <w:r w:rsidRPr="00615A76">
        <w:rPr>
          <w:b/>
          <w:bCs/>
          <w:u w:val="single"/>
        </w:rPr>
        <w:t xml:space="preserve"> necessarily </w:t>
      </w:r>
      <w:r w:rsidRPr="00B81C67">
        <w:rPr>
          <w:b/>
          <w:bCs/>
          <w:highlight w:val="green"/>
          <w:u w:val="single"/>
        </w:rPr>
        <w:t>antiblack</w:t>
      </w:r>
      <w:r w:rsidRPr="00615A76">
        <w:rPr>
          <w:sz w:val="16"/>
        </w:rPr>
        <w:t xml:space="preserve">. White people Mine is an argument about liberalism first and Donald Trump second, as its talking head. The speaker in Trump’s speech/acts is not his person or administration but structural antiblackness or liberalism qua antiblackness. </w:t>
      </w:r>
      <w:r w:rsidRPr="00615A76">
        <w:rPr>
          <w:b/>
          <w:bCs/>
          <w:u w:val="single"/>
        </w:rPr>
        <w:t xml:space="preserve">Trump’s America, which is the America that has always been, that loomed and lurked and </w:t>
      </w:r>
      <w:r w:rsidRPr="00B81C67">
        <w:rPr>
          <w:b/>
          <w:bCs/>
          <w:highlight w:val="green"/>
          <w:u w:val="single"/>
        </w:rPr>
        <w:t>minced its words in</w:t>
      </w:r>
      <w:r w:rsidRPr="00615A76">
        <w:rPr>
          <w:b/>
          <w:bCs/>
          <w:u w:val="single"/>
        </w:rPr>
        <w:t xml:space="preserve"> President </w:t>
      </w:r>
      <w:r w:rsidRPr="00B81C67">
        <w:rPr>
          <w:b/>
          <w:bCs/>
          <w:highlight w:val="green"/>
          <w:u w:val="single"/>
        </w:rPr>
        <w:t>Barack Obama’s</w:t>
      </w:r>
      <w:r w:rsidRPr="00615A76">
        <w:rPr>
          <w:b/>
          <w:bCs/>
          <w:u w:val="single"/>
        </w:rPr>
        <w:t xml:space="preserve"> care</w:t>
      </w:r>
      <w:r w:rsidRPr="00615A76">
        <w:rPr>
          <w:sz w:val="16"/>
        </w:rPr>
        <w:t xml:space="preserve">, is—according to the liberal lore that founds it—ideologically capacious. In theory, </w:t>
      </w:r>
      <w:r w:rsidRPr="00615A76">
        <w:rPr>
          <w:u w:val="single"/>
        </w:rPr>
        <w:t>if only as a matter of convenience, liberal America stretches in both directions</w:t>
      </w:r>
      <w:r w:rsidRPr="00615A76">
        <w:rPr>
          <w:sz w:val="16"/>
        </w:rPr>
        <w:t xml:space="preserve"> (presumably, in all directions) to welcome into its political and (as) libidinal </w:t>
      </w:r>
      <w:r w:rsidRPr="00B81C67">
        <w:rPr>
          <w:highlight w:val="green"/>
          <w:u w:val="single"/>
        </w:rPr>
        <w:t>folds Alt-Right</w:t>
      </w:r>
      <w:r w:rsidRPr="00615A76">
        <w:rPr>
          <w:u w:val="single"/>
        </w:rPr>
        <w:t xml:space="preserve"> persons and </w:t>
      </w:r>
      <w:r w:rsidRPr="00B81C67">
        <w:rPr>
          <w:highlight w:val="green"/>
          <w:u w:val="single"/>
        </w:rPr>
        <w:t>perspectives</w:t>
      </w:r>
      <w:r w:rsidRPr="00615A76">
        <w:rPr>
          <w:u w:val="single"/>
        </w:rPr>
        <w:t xml:space="preserve"> and, because liberal ideology as an egalitarian social theory engenders pluralism, those peoples whom the Alt-Right would rather see excised from America’s body politic. The latter group’s perspectives, their cultures and (as) their differences are excluded from this invitation.</w:t>
      </w:r>
      <w:r w:rsidRPr="00615A76">
        <w:rPr>
          <w:sz w:val="16"/>
        </w:rPr>
        <w:t xml:space="preserve"> Non-white others are conditionally and selectively incorporated into the folds of liberal America, as guests; their corresponding interests are proscribed, as rather than make room for them as Other, liberalism invites those redeemable—nonblack— persons who can assimilate to do so, absorbing them as instruments in the project for white nationalism. Hence, </w:t>
      </w:r>
      <w:r w:rsidRPr="00B81C67">
        <w:rPr>
          <w:b/>
          <w:bCs/>
          <w:highlight w:val="green"/>
          <w:u w:val="single"/>
        </w:rPr>
        <w:t>liberalism</w:t>
      </w:r>
      <w:r w:rsidRPr="00615A76">
        <w:rPr>
          <w:b/>
          <w:bCs/>
          <w:u w:val="single"/>
        </w:rPr>
        <w:t xml:space="preserve"> practically </w:t>
      </w:r>
      <w:r w:rsidRPr="00B81C67">
        <w:rPr>
          <w:b/>
          <w:bCs/>
          <w:highlight w:val="green"/>
          <w:u w:val="single"/>
        </w:rPr>
        <w:t>stretches</w:t>
      </w:r>
      <w:r w:rsidRPr="00615A76">
        <w:rPr>
          <w:b/>
          <w:bCs/>
          <w:u w:val="single"/>
        </w:rPr>
        <w:t xml:space="preserve"> in only </w:t>
      </w:r>
      <w:r w:rsidRPr="00B81C67">
        <w:rPr>
          <w:b/>
          <w:bCs/>
          <w:highlight w:val="green"/>
          <w:u w:val="single"/>
        </w:rPr>
        <w:t>one direction: the (alt)</w:t>
      </w:r>
      <w:r w:rsidRPr="00615A76">
        <w:rPr>
          <w:b/>
          <w:bCs/>
          <w:u w:val="single"/>
        </w:rPr>
        <w:t xml:space="preserve"> </w:t>
      </w:r>
      <w:r w:rsidRPr="00B81C67">
        <w:rPr>
          <w:b/>
          <w:bCs/>
          <w:highlight w:val="green"/>
          <w:u w:val="single"/>
        </w:rPr>
        <w:t>right’s</w:t>
      </w:r>
      <w:r w:rsidRPr="00615A76">
        <w:rPr>
          <w:b/>
          <w:bCs/>
          <w:u w:val="single"/>
        </w:rPr>
        <w:t>, making but one kind of people legible as subjects of civil society: white people</w:t>
      </w:r>
      <w:r w:rsidRPr="00615A76">
        <w:rPr>
          <w:sz w:val="16"/>
        </w:rPr>
        <w:t xml:space="preserve">. </w:t>
      </w:r>
      <w:r w:rsidRPr="00615A76">
        <w:rPr>
          <w:b/>
          <w:bCs/>
          <w:u w:val="single"/>
        </w:rPr>
        <w:t xml:space="preserve">It bears pausing to consider, especially in this, our hour of exclaimed white supremacy, for whom </w:t>
      </w:r>
      <w:r w:rsidRPr="00B81C67">
        <w:rPr>
          <w:b/>
          <w:bCs/>
          <w:highlight w:val="green"/>
          <w:u w:val="single"/>
        </w:rPr>
        <w:t xml:space="preserve">America as </w:t>
      </w:r>
      <w:r w:rsidRPr="00B81C67">
        <w:rPr>
          <w:b/>
          <w:bCs/>
          <w:u w:val="single"/>
        </w:rPr>
        <w:t>a white</w:t>
      </w:r>
      <w:r w:rsidRPr="00615A76">
        <w:rPr>
          <w:b/>
          <w:bCs/>
          <w:u w:val="single"/>
        </w:rPr>
        <w:t xml:space="preserve"> </w:t>
      </w:r>
      <w:r w:rsidRPr="00B81C67">
        <w:rPr>
          <w:b/>
          <w:bCs/>
          <w:u w:val="single"/>
        </w:rPr>
        <w:t xml:space="preserve">nationalist polity is </w:t>
      </w:r>
      <w:r w:rsidRPr="00B81C67">
        <w:rPr>
          <w:b/>
          <w:bCs/>
          <w:highlight w:val="green"/>
          <w:u w:val="single"/>
        </w:rPr>
        <w:t>inclusive</w:t>
      </w:r>
      <w:r w:rsidRPr="00615A76">
        <w:rPr>
          <w:b/>
          <w:bCs/>
          <w:u w:val="single"/>
        </w:rPr>
        <w:t xml:space="preserve">, as invocations of white filiation </w:t>
      </w:r>
      <w:r w:rsidRPr="00B81C67">
        <w:rPr>
          <w:b/>
          <w:bCs/>
          <w:u w:val="single"/>
        </w:rPr>
        <w:t xml:space="preserve">and fragility </w:t>
      </w:r>
      <w:r w:rsidRPr="00B81C67">
        <w:rPr>
          <w:b/>
          <w:bCs/>
          <w:highlight w:val="green"/>
          <w:u w:val="single"/>
        </w:rPr>
        <w:t>are inconsistent.</w:t>
      </w:r>
      <w:r w:rsidRPr="00615A76">
        <w:rPr>
          <w:sz w:val="16"/>
        </w:rPr>
        <w:t xml:space="preserve"> </w:t>
      </w:r>
    </w:p>
    <w:p w14:paraId="57FB209D" w14:textId="77777777" w:rsidR="003203A1" w:rsidRDefault="003203A1" w:rsidP="00C126A0">
      <w:pPr>
        <w:rPr>
          <w:sz w:val="16"/>
        </w:rPr>
      </w:pPr>
    </w:p>
    <w:p w14:paraId="229E70FC" w14:textId="63BE7AE8" w:rsidR="00246839" w:rsidRDefault="003203A1" w:rsidP="00246839">
      <w:pPr>
        <w:pStyle w:val="Heading4"/>
      </w:pPr>
      <w:r>
        <w:t xml:space="preserve">And can’t solve </w:t>
      </w:r>
      <w:r w:rsidR="00246839">
        <w:t xml:space="preserve">inequality it’s created through </w:t>
      </w:r>
    </w:p>
    <w:p w14:paraId="068B033E" w14:textId="77777777" w:rsidR="00246839" w:rsidRDefault="00246839" w:rsidP="00246839"/>
    <w:p w14:paraId="31707F5C" w14:textId="21F3601C" w:rsidR="00246839" w:rsidRPr="00246839" w:rsidRDefault="00246839" w:rsidP="00246839">
      <w:pPr>
        <w:rPr>
          <w:b/>
          <w:bCs/>
        </w:rPr>
      </w:pPr>
      <w:r w:rsidRPr="00246839">
        <w:rPr>
          <w:b/>
          <w:bCs/>
        </w:rPr>
        <w:t xml:space="preserve">Also, no solvency - they skipped any internal link they had to secondary strikes solving any of their impacts </w:t>
      </w:r>
    </w:p>
    <w:p w14:paraId="4ED88CC2" w14:textId="10066855" w:rsidR="00C126A0" w:rsidRDefault="00C126A0" w:rsidP="00C126A0">
      <w:pPr>
        <w:pStyle w:val="Heading3"/>
      </w:pPr>
      <w:r>
        <w:lastRenderedPageBreak/>
        <w:t>1NC---AT: Alignment</w:t>
      </w:r>
    </w:p>
    <w:p w14:paraId="26E4FD05" w14:textId="77777777" w:rsidR="00C126A0" w:rsidRDefault="00C126A0" w:rsidP="00C126A0">
      <w:pPr>
        <w:pStyle w:val="Heading4"/>
        <w:rPr>
          <w:rStyle w:val="Style13ptBold"/>
          <w:rFonts w:cs="Calibri"/>
          <w:b/>
          <w:bCs w:val="0"/>
        </w:rPr>
      </w:pPr>
      <w:r>
        <w:rPr>
          <w:rStyle w:val="Style13ptBold"/>
          <w:rFonts w:cs="Calibri"/>
          <w:b/>
          <w:bCs w:val="0"/>
        </w:rPr>
        <w:t xml:space="preserve">The slave ship is a </w:t>
      </w:r>
      <w:r w:rsidRPr="00707F38">
        <w:rPr>
          <w:rStyle w:val="Style13ptBold"/>
          <w:rFonts w:cs="Calibri"/>
          <w:b/>
          <w:bCs w:val="0"/>
          <w:u w:val="single"/>
        </w:rPr>
        <w:t>womb.</w:t>
      </w:r>
      <w:r>
        <w:rPr>
          <w:rStyle w:val="Style13ptBold"/>
          <w:rFonts w:cs="Calibri"/>
          <w:b/>
          <w:bCs w:val="0"/>
        </w:rPr>
        <w:t xml:space="preserve"> The middle passage was a </w:t>
      </w:r>
      <w:r w:rsidRPr="00707F38">
        <w:rPr>
          <w:rStyle w:val="Style13ptBold"/>
          <w:rFonts w:cs="Calibri"/>
          <w:b/>
          <w:bCs w:val="0"/>
          <w:u w:val="single"/>
        </w:rPr>
        <w:t>birth canal</w:t>
      </w:r>
      <w:r>
        <w:rPr>
          <w:rStyle w:val="Style13ptBold"/>
          <w:rFonts w:cs="Calibri"/>
          <w:b/>
          <w:bCs w:val="0"/>
        </w:rPr>
        <w:t xml:space="preserve"> that un-made Black Women as gendered subjects. This </w:t>
      </w:r>
      <w:r w:rsidRPr="00707F38">
        <w:rPr>
          <w:rStyle w:val="Style13ptBold"/>
          <w:rFonts w:cs="Calibri"/>
          <w:b/>
          <w:bCs w:val="0"/>
          <w:u w:val="single"/>
        </w:rPr>
        <w:t>conscription</w:t>
      </w:r>
      <w:r>
        <w:rPr>
          <w:rStyle w:val="Style13ptBold"/>
          <w:rFonts w:cs="Calibri"/>
          <w:b/>
          <w:bCs w:val="0"/>
        </w:rPr>
        <w:t xml:space="preserve"> of Black Women’s reproductive capacities represents a </w:t>
      </w:r>
      <w:r w:rsidRPr="00707F38">
        <w:rPr>
          <w:rStyle w:val="Style13ptBold"/>
          <w:rFonts w:cs="Calibri"/>
          <w:b/>
          <w:bCs w:val="0"/>
          <w:u w:val="single"/>
        </w:rPr>
        <w:t>foundational rupture</w:t>
      </w:r>
      <w:r>
        <w:rPr>
          <w:rStyle w:val="Style13ptBold"/>
          <w:rFonts w:cs="Calibri"/>
          <w:b/>
          <w:bCs w:val="0"/>
        </w:rPr>
        <w:t xml:space="preserve"> that defines the afterlife of slavery and modern capital. </w:t>
      </w:r>
      <w:r w:rsidRPr="00903078">
        <w:rPr>
          <w:rStyle w:val="Style13ptBold"/>
          <w:rFonts w:cs="Calibri"/>
          <w:b/>
          <w:bCs w:val="0"/>
          <w:u w:val="single"/>
        </w:rPr>
        <w:t>Value creation</w:t>
      </w:r>
      <w:r>
        <w:rPr>
          <w:rStyle w:val="Style13ptBold"/>
          <w:rFonts w:cs="Calibri"/>
          <w:b/>
          <w:bCs w:val="0"/>
        </w:rPr>
        <w:t xml:space="preserve"> cannot be separated from property and reproduction – both of which rely on the </w:t>
      </w:r>
      <w:r w:rsidRPr="00903078">
        <w:rPr>
          <w:rStyle w:val="Style13ptBold"/>
          <w:rFonts w:cs="Calibri"/>
          <w:b/>
          <w:bCs w:val="0"/>
          <w:u w:val="single"/>
        </w:rPr>
        <w:t>nonconsensual labor</w:t>
      </w:r>
      <w:r>
        <w:rPr>
          <w:rStyle w:val="Style13ptBold"/>
          <w:rFonts w:cs="Calibri"/>
          <w:b/>
          <w:bCs w:val="0"/>
        </w:rPr>
        <w:t xml:space="preserve"> of Black Women. </w:t>
      </w:r>
      <w:r w:rsidRPr="0099421F">
        <w:rPr>
          <w:rStyle w:val="Style13ptBold"/>
          <w:rFonts w:cs="Calibri"/>
          <w:b/>
          <w:bCs w:val="0"/>
        </w:rPr>
        <w:t xml:space="preserve">The reproduction of </w:t>
      </w:r>
      <w:r>
        <w:rPr>
          <w:rStyle w:val="Style13ptBold"/>
          <w:rFonts w:cs="Calibri"/>
          <w:b/>
          <w:bCs w:val="0"/>
        </w:rPr>
        <w:t xml:space="preserve">enslaved </w:t>
      </w:r>
      <w:r w:rsidRPr="0099421F">
        <w:rPr>
          <w:rStyle w:val="Style13ptBold"/>
          <w:rFonts w:cs="Calibri"/>
          <w:b/>
          <w:bCs w:val="0"/>
        </w:rPr>
        <w:t>human property and the social relations of slavery were built upon the belly.</w:t>
      </w:r>
      <w:r>
        <w:rPr>
          <w:rStyle w:val="Style13ptBold"/>
          <w:rFonts w:cs="Calibri"/>
          <w:b/>
          <w:bCs w:val="0"/>
        </w:rPr>
        <w:t xml:space="preserve"> </w:t>
      </w:r>
    </w:p>
    <w:p w14:paraId="39CB753E" w14:textId="77777777" w:rsidR="00C126A0" w:rsidRPr="00BC48FA" w:rsidRDefault="00C126A0" w:rsidP="00C126A0">
      <w:r w:rsidRPr="00BC48FA">
        <w:rPr>
          <w:rStyle w:val="Style13ptBold"/>
        </w:rPr>
        <w:t>Hartman 16</w:t>
      </w:r>
      <w:r w:rsidRPr="00BC48FA">
        <w:t xml:space="preserve"> [</w:t>
      </w:r>
      <w:proofErr w:type="spellStart"/>
      <w:r w:rsidRPr="00BC48FA">
        <w:t>Saidiya</w:t>
      </w:r>
      <w:proofErr w:type="spellEnd"/>
      <w:r w:rsidRPr="00BC48FA">
        <w:t xml:space="preserve">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4D5DAFDA" w14:textId="77777777" w:rsidR="00C126A0" w:rsidRPr="003B3727" w:rsidRDefault="00C126A0" w:rsidP="00C126A0">
      <w:pPr>
        <w:rPr>
          <w:rStyle w:val="StyleUnderline"/>
        </w:rPr>
      </w:pPr>
      <w:r w:rsidRPr="00305590">
        <w:rPr>
          <w:rStyle w:val="Emphasis"/>
          <w:highlight w:val="green"/>
        </w:rPr>
        <w:t>The slave ship is a womb/abyss.</w:t>
      </w:r>
      <w:r w:rsidRPr="003B3727">
        <w:rPr>
          <w:rStyle w:val="StyleUnderline"/>
          <w:szCs w:val="26"/>
          <w:highlight w:val="green"/>
        </w:rPr>
        <w:t xml:space="preserve"> The plantation is the belly of the world</w:t>
      </w:r>
      <w:r w:rsidRPr="003B3727">
        <w:rPr>
          <w:rStyle w:val="StyleUnderline"/>
          <w:sz w:val="18"/>
          <w:szCs w:val="18"/>
          <w:u w:val="none"/>
        </w:rPr>
        <w:t xml:space="preserve">. </w:t>
      </w:r>
      <w:proofErr w:type="spellStart"/>
      <w:r w:rsidRPr="003B3727">
        <w:rPr>
          <w:rStyle w:val="StyleUnderline"/>
          <w:sz w:val="18"/>
          <w:szCs w:val="18"/>
          <w:u w:val="none"/>
        </w:rPr>
        <w:t>Partussequitur</w:t>
      </w:r>
      <w:proofErr w:type="spellEnd"/>
      <w:r w:rsidRPr="003B3727">
        <w:rPr>
          <w:rStyle w:val="StyleUnderline"/>
          <w:sz w:val="18"/>
          <w:szCs w:val="18"/>
          <w:u w:val="none"/>
        </w:rPr>
        <w:t xml:space="preserve"> </w:t>
      </w:r>
      <w:proofErr w:type="spellStart"/>
      <w:r w:rsidRPr="003B3727">
        <w:rPr>
          <w:rStyle w:val="StyleUnderline"/>
          <w:sz w:val="18"/>
          <w:szCs w:val="18"/>
          <w:u w:val="none"/>
        </w:rPr>
        <w:t>ventrem</w:t>
      </w:r>
      <w:proofErr w:type="spellEnd"/>
      <w:r w:rsidRPr="003B3727">
        <w:rPr>
          <w:rStyle w:val="StyleUnderline"/>
          <w:sz w:val="18"/>
          <w:szCs w:val="18"/>
          <w:u w:val="none"/>
        </w:rPr>
        <w:t xml:space="preserve">—the child follows the belly. The master dreams of future increase. </w:t>
      </w:r>
      <w:r w:rsidRPr="00254724">
        <w:rPr>
          <w:rStyle w:val="StyleUnderline"/>
          <w:szCs w:val="26"/>
        </w:rPr>
        <w:t>The modern world follows the belly</w:t>
      </w:r>
      <w:r w:rsidRPr="003B3727">
        <w:rPr>
          <w:rStyle w:val="StyleUnderline"/>
          <w:szCs w:val="26"/>
          <w:u w:val="none"/>
        </w:rPr>
        <w:t>.</w:t>
      </w:r>
      <w:r w:rsidRPr="003B3727">
        <w:rPr>
          <w:rStyle w:val="StyleUnderline"/>
          <w:sz w:val="18"/>
          <w:szCs w:val="18"/>
          <w:u w:val="none"/>
        </w:rPr>
        <w:t xml:space="preserve"> Gestational language has been key to describing the world-making and world-breaking capacities of racial slavery. </w:t>
      </w:r>
      <w:r w:rsidRPr="00254724">
        <w:rPr>
          <w:rStyle w:val="StyleUnderline"/>
          <w:szCs w:val="26"/>
        </w:rPr>
        <w:t>What it created and</w:t>
      </w:r>
      <w:r w:rsidRPr="003B3727">
        <w:rPr>
          <w:rStyle w:val="StyleUnderline"/>
          <w:szCs w:val="26"/>
        </w:rPr>
        <w:t xml:space="preserve"> what it </w:t>
      </w:r>
      <w:r w:rsidRPr="00254724">
        <w:rPr>
          <w:rStyle w:val="StyleUnderline"/>
          <w:szCs w:val="26"/>
        </w:rPr>
        <w:t xml:space="preserve">destroyed has </w:t>
      </w:r>
      <w:r w:rsidRPr="00410A64">
        <w:rPr>
          <w:rStyle w:val="StyleUnderline"/>
          <w:szCs w:val="26"/>
        </w:rPr>
        <w:t>been explicated by way of gendered figures of conception, birth, parturition, and severed or negated maternity.</w:t>
      </w:r>
      <w:r w:rsidRPr="00410A64">
        <w:rPr>
          <w:rStyle w:val="StyleUnderline"/>
          <w:sz w:val="18"/>
          <w:szCs w:val="18"/>
          <w:u w:val="none"/>
        </w:rPr>
        <w:t xml:space="preserve"> To be a slave</w:t>
      </w:r>
      <w:r w:rsidRPr="003B3727">
        <w:rPr>
          <w:rStyle w:val="StyleUnderline"/>
          <w:sz w:val="18"/>
          <w:szCs w:val="18"/>
          <w:u w:val="none"/>
        </w:rPr>
        <w:t xml:space="preserve"> is to be “excluded from the prerogatives of birth.” The mother’s only claim—to transfer her dispossession to the child.</w:t>
      </w:r>
      <w:r w:rsidRPr="003B3727">
        <w:rPr>
          <w:rStyle w:val="StyleUnderline"/>
          <w:u w:val="none"/>
        </w:rPr>
        <w:t xml:space="preserve"> </w:t>
      </w:r>
      <w:r w:rsidRPr="003B3727">
        <w:rPr>
          <w:rStyle w:val="StyleUnderline"/>
        </w:rPr>
        <w:t xml:space="preserve">The material relations of </w:t>
      </w:r>
      <w:r w:rsidRPr="003B3727">
        <w:rPr>
          <w:rStyle w:val="StyleUnderline"/>
          <w:highlight w:val="green"/>
        </w:rPr>
        <w:t xml:space="preserve">sexuality and reproduction defined </w:t>
      </w:r>
      <w:proofErr w:type="spellStart"/>
      <w:r w:rsidRPr="003B3727">
        <w:rPr>
          <w:rStyle w:val="StyleUnderline"/>
          <w:highlight w:val="green"/>
        </w:rPr>
        <w:t>blackwomen’s</w:t>
      </w:r>
      <w:proofErr w:type="spellEnd"/>
      <w:r w:rsidRPr="003B3727">
        <w:rPr>
          <w:rStyle w:val="StyleUnderline"/>
        </w:rPr>
        <w:t xml:space="preserve"> historical </w:t>
      </w:r>
      <w:r w:rsidRPr="003B3727">
        <w:rPr>
          <w:rStyle w:val="StyleUnderline"/>
          <w:highlight w:val="green"/>
        </w:rPr>
        <w:t>experiences as laborers and shaped</w:t>
      </w:r>
      <w:r w:rsidRPr="003B3727">
        <w:rPr>
          <w:rStyle w:val="StyleUnderline"/>
        </w:rPr>
        <w:t xml:space="preserve"> the character of </w:t>
      </w:r>
      <w:r w:rsidRPr="003B3727">
        <w:rPr>
          <w:rStyle w:val="StyleUnderline"/>
          <w:highlight w:val="green"/>
        </w:rPr>
        <w:t>their refusal</w:t>
      </w:r>
      <w:r w:rsidRPr="003B3727">
        <w:rPr>
          <w:rStyle w:val="StyleUnderline"/>
        </w:rPr>
        <w:t xml:space="preserve"> of </w:t>
      </w:r>
      <w:r w:rsidRPr="003B3727">
        <w:rPr>
          <w:rStyle w:val="StyleUnderline"/>
          <w:highlight w:val="green"/>
        </w:rPr>
        <w:t>and resistance</w:t>
      </w:r>
      <w:r w:rsidRPr="003B3727">
        <w:rPr>
          <w:rStyle w:val="StyleUnderline"/>
        </w:rPr>
        <w:t xml:space="preserve"> to slavery. </w:t>
      </w:r>
      <w:r w:rsidRPr="003B3727">
        <w:rPr>
          <w:rStyle w:val="Emphasis"/>
        </w:rPr>
        <w:t xml:space="preserve">The </w:t>
      </w:r>
      <w:r w:rsidRPr="003B3727">
        <w:rPr>
          <w:rStyle w:val="Emphasis"/>
          <w:highlight w:val="green"/>
        </w:rPr>
        <w:t>theft</w:t>
      </w:r>
      <w:r w:rsidRPr="003B3727">
        <w:rPr>
          <w:rStyle w:val="StyleUnderline"/>
        </w:rPr>
        <w:t xml:space="preserve">, regulation </w:t>
      </w:r>
      <w:r w:rsidRPr="003B3727">
        <w:rPr>
          <w:highlight w:val="green"/>
        </w:rPr>
        <w:t>and</w:t>
      </w:r>
      <w:r w:rsidRPr="003B3727">
        <w:rPr>
          <w:rStyle w:val="StyleUnderline"/>
          <w:highlight w:val="green"/>
        </w:rPr>
        <w:t xml:space="preserve"> </w:t>
      </w:r>
      <w:r w:rsidRPr="003B3727">
        <w:rPr>
          <w:rStyle w:val="Emphasis"/>
          <w:highlight w:val="green"/>
        </w:rPr>
        <w:t>destruction</w:t>
      </w:r>
      <w:r w:rsidRPr="003B3727">
        <w:rPr>
          <w:rStyle w:val="StyleUnderline"/>
          <w:highlight w:val="green"/>
        </w:rPr>
        <w:t xml:space="preserve"> of black women’s sexual</w:t>
      </w:r>
      <w:r w:rsidRPr="003B3727">
        <w:rPr>
          <w:rStyle w:val="StyleUnderline"/>
        </w:rPr>
        <w:t xml:space="preserve"> and </w:t>
      </w:r>
      <w:r w:rsidRPr="003B3727">
        <w:rPr>
          <w:rStyle w:val="StyleUnderline"/>
          <w:highlight w:val="green"/>
        </w:rPr>
        <w:t xml:space="preserve">reproductive capacities </w:t>
      </w:r>
      <w:r w:rsidRPr="00254724">
        <w:rPr>
          <w:rStyle w:val="StyleUnderline"/>
        </w:rPr>
        <w:t xml:space="preserve">would also </w:t>
      </w:r>
      <w:r w:rsidRPr="003B3727">
        <w:rPr>
          <w:rStyle w:val="StyleUnderline"/>
          <w:highlight w:val="green"/>
        </w:rPr>
        <w:t>define</w:t>
      </w:r>
      <w:r w:rsidRPr="003B3727">
        <w:rPr>
          <w:rStyle w:val="StyleUnderline"/>
        </w:rPr>
        <w:t xml:space="preserve"> the afterlife of </w:t>
      </w:r>
      <w:r w:rsidRPr="003B3727">
        <w:rPr>
          <w:rStyle w:val="StyleUnderline"/>
          <w:highlight w:val="green"/>
        </w:rPr>
        <w:t>slavery</w:t>
      </w:r>
      <w:r w:rsidRPr="003B3727">
        <w:rPr>
          <w:rStyle w:val="StyleUnderline"/>
        </w:rPr>
        <w:t>.</w:t>
      </w:r>
    </w:p>
    <w:p w14:paraId="1E30205B" w14:textId="77777777" w:rsidR="00C126A0" w:rsidRPr="00410A64" w:rsidRDefault="00C126A0" w:rsidP="00C126A0">
      <w:pPr>
        <w:rPr>
          <w:b/>
          <w:bCs/>
          <w:sz w:val="28"/>
          <w:szCs w:val="28"/>
        </w:rPr>
      </w:pPr>
      <w:r w:rsidRPr="003B3727">
        <w:rPr>
          <w:rStyle w:val="StyleUnderline"/>
          <w:sz w:val="18"/>
          <w:szCs w:val="18"/>
          <w:u w:val="none"/>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3B3727">
        <w:rPr>
          <w:rStyle w:val="StyleUnderline"/>
          <w:u w:val="none"/>
        </w:rPr>
        <w:t xml:space="preserve"> </w:t>
      </w:r>
      <w:r w:rsidRPr="003B3727">
        <w:rPr>
          <w:rStyle w:val="StyleUnderline"/>
        </w:rPr>
        <w:t xml:space="preserve">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u w:val="none"/>
        </w:rPr>
        <w:t xml:space="preserve"> </w:t>
      </w:r>
      <w:r w:rsidRPr="003B3727">
        <w:rPr>
          <w:rStyle w:val="StyleUnderline"/>
          <w:sz w:val="18"/>
          <w:szCs w:val="18"/>
          <w:u w:val="none"/>
        </w:rPr>
        <w:t>(albeit unwaged and unfree),</w:t>
      </w:r>
      <w:r w:rsidRPr="003B3727">
        <w:rPr>
          <w:rStyle w:val="StyleUnderline"/>
          <w:u w:val="no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3755F496" w14:textId="77777777" w:rsidR="00C126A0" w:rsidRPr="003B3727" w:rsidRDefault="00C126A0" w:rsidP="00C126A0">
      <w:pPr>
        <w:rPr>
          <w:rStyle w:val="StyleUnderline"/>
        </w:rPr>
      </w:pPr>
      <w:r w:rsidRPr="003B3727">
        <w:rPr>
          <w:rStyle w:val="StyleUnderline"/>
          <w:highlight w:val="green"/>
        </w:rPr>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u w:val="none"/>
        </w:rPr>
        <w:t>. Yet,</w:t>
      </w:r>
      <w:r w:rsidRPr="003B3727">
        <w:rPr>
          <w:rStyle w:val="StyleUnderline"/>
          <w:u w:val="none"/>
        </w:rPr>
        <w:t xml:space="preserve"> </w:t>
      </w:r>
      <w:r w:rsidRPr="003B3727">
        <w:rPr>
          <w:rStyle w:val="StyleUnderline"/>
        </w:rPr>
        <w:t xml:space="preserve">in the </w:t>
      </w:r>
      <w:r w:rsidRPr="003B3727">
        <w:rPr>
          <w:rStyle w:val="StyleUnderline"/>
        </w:rPr>
        <w:lastRenderedPageBreak/>
        <w:t xml:space="preserve">shift from the fugitive to the striking worker, the female slave becomes a minor </w:t>
      </w:r>
      <w:r w:rsidRPr="00254724">
        <w:rPr>
          <w:rStyle w:val="StyleUnderline"/>
        </w:rPr>
        <w:t xml:space="preserve">figure. Neither “the potentialities for the future” represented by the fugitive nor the text engendered by flight </w:t>
      </w:r>
      <w:r w:rsidRPr="009A42CD">
        <w:rPr>
          <w:rStyle w:val="StyleUnderline"/>
        </w:rPr>
        <w:t>and refusal and furnished for abolition idealists embraced her labors.</w:t>
      </w:r>
      <w:r w:rsidRPr="009A42CD">
        <w:rPr>
          <w:rStyle w:val="StyleUnderline"/>
          <w:u w:val="none"/>
        </w:rPr>
        <w:t xml:space="preserve"> </w:t>
      </w:r>
      <w:r w:rsidRPr="009A42CD">
        <w:rPr>
          <w:rStyle w:val="StyleUnderline"/>
        </w:rPr>
        <w:t xml:space="preserve">Marriage and protection </w:t>
      </w:r>
      <w:r w:rsidRPr="009A42CD">
        <w:rPr>
          <w:rStyle w:val="StyleUnderline"/>
          <w:b/>
          <w:bCs/>
        </w:rPr>
        <w:t>rather than sexual freedom and reproductive justice</w:t>
      </w:r>
      <w:r w:rsidRPr="009A42CD">
        <w:rPr>
          <w:rStyle w:val="StyleUnderline"/>
        </w:rPr>
        <w:t xml:space="preserve"> were the only ways 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7794FACD" w14:textId="77777777" w:rsidR="00C126A0" w:rsidRPr="003B3727" w:rsidRDefault="00C126A0" w:rsidP="00C126A0">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w:t>
      </w:r>
      <w:r w:rsidRPr="00254724">
        <w:rPr>
          <w:rStyle w:val="StyleUnderline"/>
          <w:sz w:val="18"/>
          <w:szCs w:val="18"/>
          <w:u w:val="none"/>
        </w:rPr>
        <w:t xml:space="preserve"> Feminist thinkers, following the path</w:t>
      </w:r>
      <w:r w:rsidRPr="003B3727">
        <w:rPr>
          <w:rStyle w:val="StyleUnderline"/>
          <w:sz w:val="18"/>
          <w:szCs w:val="18"/>
          <w:u w:val="none"/>
        </w:rPr>
        <w:t xml:space="preserve"> cleared by Angela Davis’s groundbreaking essay “Reflections of the Black Woman’s Role in the Community of Slaves,” have considered the significance of gender, sexuality and reproduction in defining the constitutive relations of slavery and the modes of its </w:t>
      </w:r>
      <w:r w:rsidRPr="00254724">
        <w:rPr>
          <w:rStyle w:val="StyleUnderline"/>
          <w:sz w:val="18"/>
          <w:szCs w:val="18"/>
          <w:u w:val="none"/>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w:t>
      </w:r>
      <w:proofErr w:type="spellStart"/>
      <w:r w:rsidRPr="003B3727">
        <w:rPr>
          <w:rStyle w:val="StyleUnderline"/>
        </w:rPr>
        <w:t>maroonage</w:t>
      </w:r>
      <w:proofErr w:type="spellEnd"/>
      <w:r w:rsidRPr="003B3727">
        <w:rPr>
          <w:rStyle w:val="StyleUnderline"/>
        </w:rPr>
        <w:t xml:space="preserv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u w:val="none"/>
        </w:rPr>
        <w:t>It has been no less complicated to imagine the future produced by such labors as anything other than monstrous.</w:t>
      </w:r>
      <w:r w:rsidRPr="003B3727">
        <w:rPr>
          <w:rStyle w:val="StyleUnderline"/>
          <w:u w:val="none"/>
        </w:rPr>
        <w:t xml:space="preserve"> </w:t>
      </w:r>
      <w:r w:rsidRPr="003B3727">
        <w:rPr>
          <w:rStyle w:val="StyleUnderline"/>
        </w:rPr>
        <w:t xml:space="preserve">Certainly we know that </w:t>
      </w:r>
      <w:r w:rsidRPr="003B3727">
        <w:rPr>
          <w:rStyle w:val="StyleUnderline"/>
          <w:highlight w:val="green"/>
        </w:rPr>
        <w:t>enslaved women</w:t>
      </w:r>
      <w:r w:rsidRPr="003B3727">
        <w:rPr>
          <w:rStyle w:val="StyleUnderline"/>
        </w:rPr>
        <w:t xml:space="preserve"> fled the plantation</w:t>
      </w:r>
      <w:r w:rsidRPr="003B3727">
        <w:rPr>
          <w:rStyle w:val="StyleUnderline"/>
          <w:u w:val="none"/>
        </w:rPr>
        <w:t xml:space="preserve">, </w:t>
      </w:r>
      <w:r w:rsidRPr="003B3727">
        <w:rPr>
          <w:rStyle w:val="StyleUnderline"/>
          <w:sz w:val="18"/>
          <w:szCs w:val="18"/>
          <w:u w:val="none"/>
        </w:rPr>
        <w:t>albeit not in as great numbers as men;</w:t>
      </w:r>
      <w:r w:rsidRPr="003B3727">
        <w:rPr>
          <w:rStyle w:val="StyleUnderline"/>
          <w:u w:val="none"/>
        </w:rPr>
        <w:t xml:space="preserve"> </w:t>
      </w:r>
      <w:r w:rsidRPr="003B3727">
        <w:rPr>
          <w:rStyle w:val="StyleUnderline"/>
        </w:rPr>
        <w:t xml:space="preserve">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w:t>
      </w:r>
      <w:r w:rsidRPr="003B3727">
        <w:rPr>
          <w:rStyle w:val="StyleUnderline"/>
          <w:u w:val="none"/>
        </w:rPr>
        <w:t xml:space="preserve"> </w:t>
      </w:r>
      <w:r w:rsidRPr="003B3727">
        <w:rPr>
          <w:rStyle w:val="StyleUnderline"/>
          <w:sz w:val="18"/>
          <w:szCs w:val="18"/>
          <w:u w:val="none"/>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29668249" w14:textId="77777777" w:rsidR="00C126A0" w:rsidRPr="003B3727" w:rsidRDefault="00C126A0" w:rsidP="00C126A0">
      <w:pPr>
        <w:rPr>
          <w:rStyle w:val="StyleUnderline"/>
        </w:rPr>
      </w:pPr>
      <w:r w:rsidRPr="00410A64">
        <w:rPr>
          <w:rStyle w:val="Emphasis"/>
          <w:highlight w:val="green"/>
        </w:rPr>
        <w:t>Reproductive labor</w:t>
      </w:r>
      <w:r w:rsidRPr="003B3727">
        <w:rPr>
          <w:rStyle w:val="StyleUnderline"/>
          <w:sz w:val="18"/>
          <w:szCs w:val="18"/>
          <w:u w:val="none"/>
        </w:rPr>
        <w:t xml:space="preserve">, as the scholars Hortense Spillers, Jennifer Morgan, Dorothy Roberts, Alyss Weinbaum, and </w:t>
      </w:r>
      <w:proofErr w:type="spellStart"/>
      <w:r w:rsidRPr="003B3727">
        <w:rPr>
          <w:rStyle w:val="StyleUnderline"/>
          <w:sz w:val="18"/>
          <w:szCs w:val="18"/>
          <w:u w:val="none"/>
        </w:rPr>
        <w:t>Neferti</w:t>
      </w:r>
      <w:proofErr w:type="spellEnd"/>
      <w:r w:rsidRPr="003B3727">
        <w:rPr>
          <w:rStyle w:val="StyleUnderline"/>
          <w:sz w:val="18"/>
          <w:szCs w:val="18"/>
          <w:u w:val="none"/>
        </w:rPr>
        <w:t xml:space="preserve"> </w:t>
      </w:r>
      <w:proofErr w:type="spellStart"/>
      <w:r w:rsidRPr="003B3727">
        <w:rPr>
          <w:rStyle w:val="StyleUnderline"/>
          <w:sz w:val="18"/>
          <w:szCs w:val="18"/>
          <w:u w:val="none"/>
        </w:rPr>
        <w:t>Tadiar</w:t>
      </w:r>
      <w:proofErr w:type="spellEnd"/>
      <w:r w:rsidRPr="003B3727">
        <w:rPr>
          <w:rStyle w:val="StyleUnderline"/>
          <w:sz w:val="18"/>
          <w:szCs w:val="18"/>
          <w:u w:val="none"/>
        </w:rPr>
        <w:t xml:space="preserve"> note, </w:t>
      </w:r>
      <w:r w:rsidRPr="00DA5518">
        <w:rPr>
          <w:rStyle w:val="StyleUnderline"/>
          <w:szCs w:val="26"/>
          <w:highlight w:val="green"/>
        </w:rPr>
        <w:t xml:space="preserve">is </w:t>
      </w:r>
      <w:r w:rsidRPr="00410A64">
        <w:rPr>
          <w:rStyle w:val="StyleUnderline"/>
          <w:b/>
          <w:bCs/>
          <w:szCs w:val="26"/>
          <w:highlight w:val="green"/>
        </w:rPr>
        <w:t>central</w:t>
      </w:r>
      <w:r w:rsidRPr="00DA5518">
        <w:rPr>
          <w:rStyle w:val="StyleUnderline"/>
          <w:szCs w:val="26"/>
          <w:highlight w:val="green"/>
        </w:rPr>
        <w:t xml:space="preserve"> to thinking about the </w:t>
      </w:r>
      <w:r w:rsidRPr="00410A64">
        <w:rPr>
          <w:rStyle w:val="StyleUnderline"/>
          <w:b/>
          <w:bCs/>
          <w:szCs w:val="26"/>
          <w:highlight w:val="green"/>
        </w:rPr>
        <w:t>gendered afterlife of slavery</w:t>
      </w:r>
      <w:r w:rsidRPr="00DA5518">
        <w:rPr>
          <w:rStyle w:val="StyleUnderline"/>
          <w:szCs w:val="26"/>
          <w:highlight w:val="green"/>
        </w:rPr>
        <w:t xml:space="preserve"> </w:t>
      </w:r>
      <w:r w:rsidRPr="00410A64">
        <w:rPr>
          <w:rStyle w:val="StyleUnderline"/>
          <w:b/>
          <w:bCs/>
          <w:szCs w:val="26"/>
          <w:highlight w:val="green"/>
        </w:rPr>
        <w:t>and global capitalism.</w:t>
      </w:r>
      <w:r w:rsidRPr="003B3727">
        <w:rPr>
          <w:rStyle w:val="StyleUnderline"/>
          <w:sz w:val="18"/>
          <w:szCs w:val="18"/>
          <w:u w:val="none"/>
        </w:rPr>
        <w:t xml:space="preserve">  Yet attending to the status of black women’s labors has confounded our conceptual categories and thrown our critical lexicon into crisis. On the slave ship,</w:t>
      </w:r>
      <w:r w:rsidRPr="003B3727">
        <w:rPr>
          <w:rStyle w:val="StyleUnderline"/>
          <w:u w:val="none"/>
        </w:rPr>
        <w:t xml:space="preserve"> </w:t>
      </w:r>
      <w:r w:rsidRPr="003B3727">
        <w:rPr>
          <w:rStyle w:val="StyleUnderline"/>
        </w:rPr>
        <w:t>captive women were accounted for as quantities of greater and lesser mass, and the language of units and complete cargo eclipsed that of the subject, the person or individual</w:t>
      </w:r>
      <w:r w:rsidRPr="003B3727">
        <w:rPr>
          <w:rStyle w:val="StyleUnderline"/>
          <w:u w:val="none"/>
        </w:rPr>
        <w:t xml:space="preserve">. </w:t>
      </w:r>
      <w:r w:rsidRPr="003B3727">
        <w:rPr>
          <w:rStyle w:val="StyleUnderline"/>
          <w:sz w:val="14"/>
          <w:szCs w:val="14"/>
          <w:u w:val="none"/>
        </w:rPr>
        <w:t>The “</w:t>
      </w:r>
      <w:r w:rsidRPr="003B3727">
        <w:rPr>
          <w:rStyle w:val="Emphasis"/>
        </w:rPr>
        <w:t>anomalous intimacy of cargo</w:t>
      </w:r>
      <w:r w:rsidRPr="003B3727">
        <w:rPr>
          <w:rStyle w:val="StyleUnderline"/>
          <w:u w:val="none"/>
        </w:rPr>
        <w:t xml:space="preserve">,” </w:t>
      </w:r>
      <w:r w:rsidRPr="003B3727">
        <w:rPr>
          <w:rStyle w:val="StyleUnderline"/>
          <w:sz w:val="18"/>
          <w:szCs w:val="18"/>
          <w:u w:val="none"/>
        </w:rPr>
        <w:t>according to Stephanie Smallwood, represented a new social formation. Those African persons in Middle Passage,</w:t>
      </w:r>
      <w:r w:rsidRPr="003B3727">
        <w:rPr>
          <w:rStyle w:val="StyleUnderline"/>
          <w:u w:val="none"/>
        </w:rPr>
        <w:t xml:space="preserve"> </w:t>
      </w:r>
      <w:r w:rsidRPr="003B3727">
        <w:rPr>
          <w:rStyle w:val="StyleUnderline"/>
        </w:rPr>
        <w:t xml:space="preserve">writes Spillers, were “literally suspended in the oceanic.” They were “culturally unmade.” “Under these </w:t>
      </w:r>
      <w:r w:rsidRPr="003B3727">
        <w:rPr>
          <w:rStyle w:val="StyleUnderline"/>
        </w:rPr>
        <w:lastRenderedPageBreak/>
        <w:t xml:space="preserve">conditions one is neither female, nor male, as both subjects are taken into account as quantities.” </w:t>
      </w:r>
      <w:r w:rsidRPr="003B3727">
        <w:rPr>
          <w:rStyle w:val="StyleUnderline"/>
          <w:sz w:val="18"/>
          <w:szCs w:val="18"/>
          <w:u w:val="none"/>
        </w:rPr>
        <w:t>For Spillers, the categories of flesh and body are deployed to describe the mutilation, Comments from the Field 167dismemberment, and exile of captivity and enslavement.</w:t>
      </w:r>
      <w:r w:rsidRPr="003B3727">
        <w:rPr>
          <w:rStyle w:val="StyleUnderline"/>
          <w:u w:val="none"/>
        </w:rPr>
        <w:t xml:space="preserve"> </w:t>
      </w:r>
      <w:r w:rsidRPr="003B3727">
        <w:rPr>
          <w:rStyle w:val="StyleUnderline"/>
        </w:rPr>
        <w:t>Flesh provides the primary narrative rather than gendered subject positions. The flesh is produced by the violence of racial slavery and yet it brings into view a new mode of relation.</w:t>
      </w:r>
    </w:p>
    <w:p w14:paraId="5CA0EF14" w14:textId="77777777" w:rsidR="00C126A0" w:rsidRPr="00E93CFC" w:rsidRDefault="00C126A0" w:rsidP="00C126A0">
      <w:pPr>
        <w:rPr>
          <w:rStyle w:val="StyleUnderline"/>
          <w:u w:val="none"/>
        </w:rPr>
      </w:pPr>
      <w:r w:rsidRPr="00DA5518">
        <w:rPr>
          <w:rStyle w:val="StyleUnderline"/>
        </w:rPr>
        <w:t>On the plantation, black women were required to toil as hard as men, and in this way “</w:t>
      </w:r>
      <w:r w:rsidRPr="00DA5518">
        <w:rPr>
          <w:rStyle w:val="Emphasis"/>
        </w:rPr>
        <w:t>ungendered</w:t>
      </w:r>
      <w:r w:rsidRPr="00DA5518">
        <w:rPr>
          <w:rStyle w:val="StyleUnderline"/>
          <w:u w:val="none"/>
        </w:rPr>
        <w:t>,”</w:t>
      </w:r>
      <w:r w:rsidRPr="003B3727">
        <w:rPr>
          <w:rStyle w:val="StyleUnderline"/>
          <w:sz w:val="18"/>
          <w:szCs w:val="18"/>
          <w:u w:val="none"/>
        </w:rPr>
        <w:t xml:space="preserve"> according to Spillers, by which she means that</w:t>
      </w:r>
      <w:r w:rsidRPr="003B3727">
        <w:rPr>
          <w:rStyle w:val="StyleUnderline"/>
          <w:u w:val="none"/>
        </w:rPr>
        <w:t xml:space="preserve"> “</w:t>
      </w:r>
      <w:r w:rsidRPr="003B3727">
        <w:rPr>
          <w:rStyle w:val="StyleUnderline"/>
        </w:rPr>
        <w:t xml:space="preserve">female and male adhere to no symbolic </w:t>
      </w:r>
      <w:r w:rsidRPr="00410A64">
        <w:rPr>
          <w:rStyle w:val="StyleUnderline"/>
        </w:rPr>
        <w:t>integrity</w:t>
      </w:r>
      <w:r w:rsidRPr="00410A64">
        <w:rPr>
          <w:rStyle w:val="StyleUnderline"/>
          <w:u w:val="none"/>
        </w:rPr>
        <w:t xml:space="preserve">.” </w:t>
      </w:r>
      <w:proofErr w:type="spellStart"/>
      <w:r w:rsidRPr="00410A64">
        <w:rPr>
          <w:rStyle w:val="StyleUnderline"/>
          <w:sz w:val="18"/>
          <w:szCs w:val="18"/>
          <w:u w:val="none"/>
        </w:rPr>
        <w:t>Partus</w:t>
      </w:r>
      <w:proofErr w:type="spellEnd"/>
      <w:r w:rsidRPr="00410A64">
        <w:rPr>
          <w:rStyle w:val="StyleUnderline"/>
          <w:sz w:val="18"/>
          <w:szCs w:val="18"/>
          <w:u w:val="none"/>
        </w:rPr>
        <w:t xml:space="preserve"> sequitur </w:t>
      </w:r>
      <w:proofErr w:type="spellStart"/>
      <w:r w:rsidRPr="00410A64">
        <w:rPr>
          <w:rStyle w:val="StyleUnderline"/>
          <w:sz w:val="18"/>
          <w:szCs w:val="18"/>
          <w:u w:val="none"/>
        </w:rPr>
        <w:t>ventrem</w:t>
      </w:r>
      <w:proofErr w:type="spellEnd"/>
      <w:r w:rsidRPr="00410A64">
        <w:rPr>
          <w:rStyle w:val="StyleUnderline"/>
          <w:sz w:val="18"/>
          <w:szCs w:val="18"/>
          <w:u w:val="none"/>
        </w:rPr>
        <w:t xml:space="preserve"> negated kinship and denied it any “legal or social efficacy.”</w:t>
      </w:r>
      <w:r w:rsidRPr="00410A64">
        <w:rPr>
          <w:rStyle w:val="StyleUnderline"/>
          <w:u w:val="none"/>
        </w:rPr>
        <w:t xml:space="preserve"> </w:t>
      </w:r>
      <w:r w:rsidRPr="00410A64">
        <w:rPr>
          <w:rStyle w:val="StyleUnderline"/>
        </w:rPr>
        <w:t xml:space="preserve">The condition of the mother marked her offspring and was “forever entailed on her remotest posterity.” We carry the mother’s </w:t>
      </w:r>
      <w:proofErr w:type="gramStart"/>
      <w:r w:rsidRPr="00410A64">
        <w:rPr>
          <w:rStyle w:val="StyleUnderline"/>
        </w:rPr>
        <w:t>mark</w:t>
      </w:r>
      <w:proofErr w:type="gramEnd"/>
      <w:r w:rsidRPr="003B3727">
        <w:rPr>
          <w:rStyle w:val="StyleUnderline"/>
        </w:rPr>
        <w:t xml:space="preserve"> and it continues to define our </w:t>
      </w:r>
      <w:r w:rsidRPr="00E93CFC">
        <w:rPr>
          <w:rStyle w:val="StyleUnderline"/>
        </w:rPr>
        <w:t>condition and our present.</w:t>
      </w:r>
    </w:p>
    <w:p w14:paraId="2500B3D3" w14:textId="77777777" w:rsidR="00C126A0" w:rsidRPr="003B3727" w:rsidRDefault="00C126A0" w:rsidP="00C126A0">
      <w:pPr>
        <w:rPr>
          <w:rStyle w:val="StyleUnderline"/>
        </w:rPr>
      </w:pPr>
      <w:r w:rsidRPr="00E93CFC">
        <w:rPr>
          <w:rStyle w:val="StyleUnderline"/>
          <w:szCs w:val="2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w:t>
      </w:r>
      <w:r w:rsidRPr="00DA5518">
        <w:rPr>
          <w:rStyle w:val="StyleUnderline"/>
          <w:szCs w:val="26"/>
        </w:rPr>
        <w:t xml:space="preserve"> uses of the black body for producing value or plea-sure, and the shared vulnerabilities of the commodity, whether male or female, trouble dominant accounts of gender.</w:t>
      </w:r>
      <w:r w:rsidRPr="003B3727">
        <w:rPr>
          <w:rStyle w:val="StyleUnderline"/>
          <w:sz w:val="18"/>
          <w:szCs w:val="18"/>
          <w:u w:val="none"/>
        </w:rPr>
        <w:t xml:space="preserve"> Depending on the angle of vision or critical </w:t>
      </w:r>
      <w:r w:rsidRPr="00410A64">
        <w:rPr>
          <w:rStyle w:val="StyleUnderline"/>
          <w:sz w:val="18"/>
          <w:szCs w:val="18"/>
          <w:u w:val="none"/>
        </w:rPr>
        <w:t>lexicon</w:t>
      </w:r>
      <w:r w:rsidRPr="00410A64">
        <w:rPr>
          <w:rStyle w:val="StyleUnderline"/>
          <w:u w:val="none"/>
        </w:rPr>
        <w:t xml:space="preserve">, </w:t>
      </w:r>
      <w:r w:rsidRPr="00410A64">
        <w:rPr>
          <w:rStyle w:val="StyleUnderline"/>
        </w:rPr>
        <w:t>the harnessing of the body as an instrument for social and physical reproduction unmakes the slave as gendered subject or reveals the primacy of gender and sexual differentiation in the making of the slave.</w:t>
      </w:r>
      <w:r w:rsidRPr="00410A64">
        <w:rPr>
          <w:rStyle w:val="StyleUnderline"/>
          <w:sz w:val="14"/>
          <w:szCs w:val="14"/>
        </w:rPr>
        <w:t xml:space="preserve"> </w:t>
      </w:r>
      <w:r w:rsidRPr="00410A64">
        <w:rPr>
          <w:rStyle w:val="StyleUnderline"/>
          <w:szCs w:val="26"/>
        </w:rPr>
        <w:t>Natal alienation is one of the central attributes of the social death of the slave and gendered and sexual violence are central to the processes that render the black child as by-product of the relations of production</w:t>
      </w:r>
      <w:r w:rsidRPr="00410A64">
        <w:rPr>
          <w:rStyle w:val="StyleUnderline"/>
          <w:sz w:val="14"/>
          <w:szCs w:val="14"/>
          <w:u w:val="none"/>
        </w:rPr>
        <w:t>. At the same time, the lines of division between the market and the household which distinguished the public and the domestic and divided productive and</w:t>
      </w:r>
      <w:r w:rsidRPr="003B3727">
        <w:rPr>
          <w:rStyle w:val="StyleUnderline"/>
          <w:sz w:val="14"/>
          <w:szCs w:val="14"/>
          <w:u w:val="none"/>
        </w:rPr>
        <w:t xml:space="preserve"> reproductive labor for propertied whites does not hold when describing the enslaved and the carceral landscape of plan-</w:t>
      </w:r>
      <w:proofErr w:type="spellStart"/>
      <w:r w:rsidRPr="00254724">
        <w:rPr>
          <w:rStyle w:val="StyleUnderline"/>
          <w:sz w:val="14"/>
          <w:szCs w:val="14"/>
          <w:u w:val="none"/>
        </w:rPr>
        <w:t>tation</w:t>
      </w:r>
      <w:proofErr w:type="spellEnd"/>
      <w:r w:rsidRPr="00254724">
        <w:rPr>
          <w:rStyle w:val="StyleUnderline"/>
          <w:u w:val="none"/>
        </w:rPr>
        <w:t xml:space="preserve">. </w:t>
      </w:r>
      <w:r w:rsidRPr="00410A64">
        <w:rPr>
          <w:rStyle w:val="StyleUnderline"/>
          <w:highlight w:val="green"/>
        </w:rPr>
        <w:t>Reproduction is tethered to</w:t>
      </w:r>
      <w:r w:rsidRPr="00254724">
        <w:rPr>
          <w:rStyle w:val="StyleUnderline"/>
        </w:rPr>
        <w:t xml:space="preserve"> the making of </w:t>
      </w:r>
      <w:r w:rsidRPr="00410A64">
        <w:rPr>
          <w:rStyle w:val="Emphasis"/>
          <w:highlight w:val="green"/>
        </w:rPr>
        <w:t>human commodities</w:t>
      </w:r>
      <w:r w:rsidRPr="00254724">
        <w:rPr>
          <w:rStyle w:val="StyleUnderline"/>
        </w:rPr>
        <w:t xml:space="preserve"> and </w:t>
      </w:r>
      <w:r w:rsidRPr="00410A64">
        <w:rPr>
          <w:rStyle w:val="Emphasis"/>
          <w:highlight w:val="green"/>
        </w:rPr>
        <w:t>in service of the marketplace</w:t>
      </w:r>
      <w:r w:rsidRPr="00254724">
        <w:rPr>
          <w:rStyle w:val="StyleUnderline"/>
          <w:u w:val="none"/>
        </w:rPr>
        <w:t xml:space="preserve">. </w:t>
      </w:r>
      <w:r w:rsidRPr="00254724">
        <w:rPr>
          <w:rStyle w:val="StyleUnderline"/>
          <w:sz w:val="14"/>
          <w:szCs w:val="14"/>
          <w:u w:val="none"/>
        </w:rPr>
        <w:t>For the enslaved,</w:t>
      </w:r>
      <w:r w:rsidRPr="00254724">
        <w:rPr>
          <w:rStyle w:val="StyleUnderline"/>
          <w:u w:val="none"/>
        </w:rPr>
        <w:t xml:space="preserve"> </w:t>
      </w:r>
      <w:r w:rsidRPr="00254724">
        <w:rPr>
          <w:rStyle w:val="StyleUnderline"/>
        </w:rPr>
        <w:t>reproduction does not ensure any future other than that of dispossession nor guarantee anything other than the replication of racialized and disposable persons or “human increase”</w:t>
      </w:r>
      <w:r w:rsidRPr="00254724">
        <w:rPr>
          <w:rStyle w:val="StyleUnderline"/>
          <w:u w:val="none"/>
        </w:rPr>
        <w:t xml:space="preserve"> </w:t>
      </w:r>
      <w:r w:rsidRPr="00254724">
        <w:rPr>
          <w:rStyle w:val="StyleUnderline"/>
          <w:sz w:val="18"/>
          <w:szCs w:val="18"/>
          <w:u w:val="none"/>
        </w:rPr>
        <w:t>(expanded property-holdings) for t</w:t>
      </w:r>
      <w:r w:rsidRPr="003B3727">
        <w:rPr>
          <w:rStyle w:val="StyleUnderline"/>
          <w:sz w:val="18"/>
          <w:szCs w:val="18"/>
          <w:u w:val="none"/>
        </w:rPr>
        <w:t>he master</w:t>
      </w:r>
      <w:r w:rsidRPr="003B3727">
        <w:rPr>
          <w:rStyle w:val="StyleUnderline"/>
          <w:u w:val="none"/>
        </w:rPr>
        <w:t xml:space="preserve">. </w:t>
      </w:r>
      <w:r w:rsidRPr="003B3727">
        <w:rPr>
          <w:rStyle w:val="StyleUnderline"/>
          <w:highlight w:val="green"/>
        </w:rPr>
        <w:t xml:space="preserve">The future of the enslaved was a form of </w:t>
      </w:r>
      <w:r w:rsidRPr="00410A64">
        <w:rPr>
          <w:rStyle w:val="Emphasis"/>
          <w:highlight w:val="green"/>
        </w:rPr>
        <w:t>speculative value</w:t>
      </w:r>
      <w:r w:rsidRPr="003B3727">
        <w:rPr>
          <w:rStyle w:val="StyleUnderline"/>
          <w:highlight w:val="green"/>
        </w:rPr>
        <w:t xml:space="preserve"> for slaveholders</w:t>
      </w:r>
      <w:r w:rsidRPr="003B3727">
        <w:rPr>
          <w:rStyle w:val="StyleUnderline"/>
        </w:rPr>
        <w:t>. Even the unborn were conscripted and condemned to slavery.</w:t>
      </w:r>
    </w:p>
    <w:p w14:paraId="26FF6C29" w14:textId="77777777" w:rsidR="00C126A0" w:rsidRPr="003B3727" w:rsidRDefault="00C126A0" w:rsidP="00C126A0">
      <w:pPr>
        <w:rPr>
          <w:rStyle w:val="StyleUnderline"/>
          <w:u w:val="none"/>
        </w:rPr>
      </w:pPr>
      <w:r w:rsidRPr="003B3727">
        <w:rPr>
          <w:rStyle w:val="StyleUnderline"/>
          <w:sz w:val="18"/>
          <w:szCs w:val="18"/>
          <w:u w:val="none"/>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w:t>
      </w:r>
      <w:r w:rsidRPr="003B3727">
        <w:rPr>
          <w:rStyle w:val="StyleUnderline"/>
          <w:u w:val="none"/>
        </w:rPr>
        <w:t xml:space="preserve"> “</w:t>
      </w:r>
      <w:r w:rsidRPr="003B3727">
        <w:rPr>
          <w:rStyle w:val="StyleUnderline"/>
          <w:highlight w:val="green"/>
        </w:rPr>
        <w:t>Women’s bodies became</w:t>
      </w:r>
      <w:r w:rsidRPr="003B3727">
        <w:rPr>
          <w:rStyle w:val="StyleUnderline"/>
        </w:rPr>
        <w:t xml:space="preserve"> the definitional </w:t>
      </w:r>
      <w:r w:rsidRPr="003B3727">
        <w:rPr>
          <w:rStyle w:val="StyleUnderline"/>
          <w:highlight w:val="green"/>
        </w:rPr>
        <w:t>sites of racial slavery</w:t>
      </w:r>
      <w:r w:rsidRPr="003B3727">
        <w:rPr>
          <w:rStyle w:val="StyleUnderline"/>
          <w:u w:val="none"/>
        </w:rPr>
        <w:t>.”</w:t>
      </w:r>
      <w:r w:rsidRPr="003B3727">
        <w:rPr>
          <w:rStyle w:val="StyleUnderline"/>
          <w:sz w:val="18"/>
          <w:szCs w:val="18"/>
          <w:u w:val="none"/>
        </w:rPr>
        <w:t xml:space="preserve"> In North America, </w:t>
      </w:r>
      <w:r w:rsidRPr="00254724">
        <w:rPr>
          <w:rStyle w:val="StyleUnderline"/>
        </w:rPr>
        <w:t>the future of slavery depended upon black women’s re</w:t>
      </w:r>
      <w:r w:rsidRPr="003B3727">
        <w:rPr>
          <w:rStyle w:val="StyleUnderline"/>
        </w:rPr>
        <w:t>productive capacity as it did on the slave market</w:t>
      </w:r>
      <w:r w:rsidRPr="003B3727">
        <w:rPr>
          <w:rStyle w:val="StyleUnderline"/>
          <w:u w:val="none"/>
        </w:rPr>
        <w:t xml:space="preserve">. </w:t>
      </w:r>
      <w:r w:rsidRPr="003B3727">
        <w:rPr>
          <w:rStyle w:val="StyleUnderline"/>
        </w:rPr>
        <w:t>The reproduction of human pr</w:t>
      </w:r>
      <w:r w:rsidRPr="00254724">
        <w:rPr>
          <w:rStyle w:val="StyleUnderline"/>
        </w:rPr>
        <w:t>operty and the social relations of racial slavery were predicated upon the belly</w:t>
      </w:r>
      <w:r w:rsidRPr="00254724">
        <w:rPr>
          <w:rStyle w:val="StyleUnderline"/>
          <w:sz w:val="18"/>
          <w:szCs w:val="18"/>
          <w:u w:val="none"/>
        </w:rPr>
        <w:t>. Plainly pu</w:t>
      </w:r>
      <w:r w:rsidRPr="003B3727">
        <w:rPr>
          <w:rStyle w:val="StyleUnderline"/>
          <w:sz w:val="18"/>
          <w:szCs w:val="18"/>
          <w:u w:val="none"/>
        </w:rPr>
        <w:t xml:space="preserve">t, </w:t>
      </w:r>
      <w:r w:rsidRPr="003B3727">
        <w:rPr>
          <w:rStyle w:val="Emphasis"/>
          <w:highlight w:val="green"/>
        </w:rPr>
        <w:t>subjection was anchored in black women’s reproductive capacities</w:t>
      </w:r>
      <w:r w:rsidRPr="003B3727">
        <w:rPr>
          <w:rStyle w:val="StyleUnderline"/>
          <w:u w:val="none"/>
        </w:rPr>
        <w:t>.</w:t>
      </w:r>
      <w:r w:rsidRPr="003B3727">
        <w:rPr>
          <w:rStyle w:val="StyleUnderline"/>
          <w:sz w:val="18"/>
          <w:szCs w:val="18"/>
          <w:u w:val="none"/>
        </w:rPr>
        <w:t xml:space="preserve"> The captive female body, </w:t>
      </w:r>
      <w:r w:rsidRPr="003B3727">
        <w:rPr>
          <w:rStyle w:val="StyleUnderline"/>
          <w:sz w:val="18"/>
          <w:szCs w:val="18"/>
          <w:u w:val="none"/>
        </w:rPr>
        <w:lastRenderedPageBreak/>
        <w:t>according to Spillers, “locates precisely a moment of converging political and social vectors that</w:t>
      </w:r>
      <w:r w:rsidRPr="003B3727">
        <w:rPr>
          <w:rStyle w:val="StyleUnderline"/>
          <w:u w:val="none"/>
        </w:rPr>
        <w:t xml:space="preserve"> </w:t>
      </w:r>
      <w:r w:rsidRPr="003B3727">
        <w:rPr>
          <w:rStyle w:val="StyleUnderline"/>
        </w:rPr>
        <w:t>mark the fleshes a prime commodity of exchange.”</w:t>
      </w:r>
      <w:r w:rsidRPr="003B3727">
        <w:rPr>
          <w:rStyle w:val="StyleUnderline"/>
          <w:u w:val="none"/>
        </w:rPr>
        <w:t xml:space="preserve"> </w:t>
      </w:r>
    </w:p>
    <w:p w14:paraId="2FE537D0" w14:textId="77777777" w:rsidR="00C126A0" w:rsidRPr="003B3727" w:rsidRDefault="00C126A0" w:rsidP="00C126A0">
      <w:pPr>
        <w:rPr>
          <w:rStyle w:val="StyleUnderline"/>
        </w:rPr>
      </w:pPr>
      <w:r w:rsidRPr="003B3727">
        <w:rPr>
          <w:rStyle w:val="StyleUnderline"/>
          <w:sz w:val="18"/>
          <w:szCs w:val="18"/>
          <w:u w:val="none"/>
        </w:rPr>
        <w:t>Forced to labor for the “satisfaction of the immediate needs” of their owners and overseers, however, those needs were defined</w:t>
      </w:r>
      <w:r w:rsidRPr="00254724">
        <w:rPr>
          <w:rStyle w:val="StyleUnderline"/>
          <w:sz w:val="18"/>
          <w:szCs w:val="18"/>
          <w:u w:val="none"/>
        </w:rPr>
        <w:t>,</w:t>
      </w:r>
      <w:r w:rsidRPr="00254724">
        <w:rPr>
          <w:rStyle w:val="StyleUnderline"/>
          <w:u w:val="none"/>
        </w:rPr>
        <w:t xml:space="preserve"> </w:t>
      </w:r>
      <w:r w:rsidRPr="00254724">
        <w:rPr>
          <w:rStyle w:val="StyleUnderline"/>
        </w:rPr>
        <w:t xml:space="preserve">the </w:t>
      </w:r>
      <w:r w:rsidRPr="003B3727">
        <w:rPr>
          <w:rStyle w:val="StyleUnderline"/>
          <w:highlight w:val="green"/>
        </w:rPr>
        <w:t>captive female</w:t>
      </w:r>
      <w:r w:rsidRPr="003B3727">
        <w:rPr>
          <w:rStyle w:val="StyleUnderline"/>
        </w:rPr>
        <w:t xml:space="preserve"> body was subjected to innumerable uses</w:t>
      </w:r>
      <w:r w:rsidRPr="00254724">
        <w:rPr>
          <w:rStyle w:val="StyleUnderline"/>
        </w:rPr>
        <w:t>.</w:t>
      </w:r>
      <w:r w:rsidRPr="00254724">
        <w:rPr>
          <w:rStyle w:val="StyleUnderline"/>
          <w:u w:val="none"/>
        </w:rPr>
        <w:t xml:space="preserve"> </w:t>
      </w:r>
      <w:r w:rsidRPr="00254724">
        <w:rPr>
          <w:rStyle w:val="StyleUnderline"/>
        </w:rPr>
        <w:t>It could be converted into cash,</w:t>
      </w:r>
      <w:r w:rsidRPr="003B3727">
        <w:rPr>
          <w:rStyle w:val="StyleUnderline"/>
        </w:rPr>
        <w:t xml:space="preserve"> speculated and traded as com-</w:t>
      </w:r>
      <w:proofErr w:type="spellStart"/>
      <w:r w:rsidRPr="003B3727">
        <w:rPr>
          <w:rStyle w:val="StyleUnderline"/>
        </w:rPr>
        <w:t>modity</w:t>
      </w:r>
      <w:proofErr w:type="spellEnd"/>
      <w:r w:rsidRPr="003B3727">
        <w:rPr>
          <w:rStyle w:val="StyleUnderline"/>
        </w:rPr>
        <w:t xml:space="preserve">, </w:t>
      </w:r>
      <w:r w:rsidRPr="003B3727">
        <w:rPr>
          <w:rStyle w:val="StyleUnderline"/>
          <w:highlight w:val="green"/>
        </w:rPr>
        <w:t>worked to death, taken, tortured, seeded, and propagated</w:t>
      </w:r>
      <w:r w:rsidRPr="003B3727">
        <w:rPr>
          <w:rStyle w:val="StyleUnderline"/>
        </w:rPr>
        <w:t xml:space="preserve"> like any other crop, or </w:t>
      </w:r>
      <w:r w:rsidRPr="00254724">
        <w:rPr>
          <w:rStyle w:val="StyleUnderline"/>
        </w:rPr>
        <w:t>murdered.</w:t>
      </w:r>
      <w:r w:rsidRPr="00254724">
        <w:rPr>
          <w:rStyle w:val="StyleUnderline"/>
          <w:u w:val="none"/>
        </w:rPr>
        <w:t xml:space="preserve"> </w:t>
      </w:r>
      <w:r w:rsidRPr="00254724">
        <w:rPr>
          <w:rStyle w:val="StyleUnderline"/>
          <w:szCs w:val="26"/>
        </w:rPr>
        <w:t>The value produced by and extracted from enslaved women</w:t>
      </w:r>
      <w:r w:rsidRPr="00254724">
        <w:rPr>
          <w:rStyle w:val="StyleUnderline"/>
          <w:sz w:val="14"/>
          <w:szCs w:val="14"/>
          <w:u w:val="none"/>
        </w:rPr>
        <w:t xml:space="preserve"> </w:t>
      </w:r>
      <w:r w:rsidRPr="00254724">
        <w:rPr>
          <w:rStyle w:val="StyleUnderline"/>
        </w:rPr>
        <w:t>included productive labor—their labors as farm workers, cotton pickers, tobacco hands, and rice cultivators—and their reproductive capacities</w:t>
      </w:r>
      <w:r w:rsidRPr="003B3727">
        <w:rPr>
          <w:rStyle w:val="StyleUnderline"/>
        </w:rPr>
        <w:t xml:space="preserve"> created “future increase” for farms and plantations and human commodities for markets, yoking the prospect of racial slavery to their bodies</w:t>
      </w:r>
      <w:r w:rsidRPr="003B3727">
        <w:rPr>
          <w:rStyle w:val="StyleUnderline"/>
          <w:u w:val="none"/>
        </w:rPr>
        <w:t xml:space="preserve">. </w:t>
      </w:r>
      <w:r w:rsidRPr="003B3727">
        <w:rPr>
          <w:rStyle w:val="StyleUnderline"/>
          <w:sz w:val="18"/>
          <w:szCs w:val="18"/>
          <w:u w:val="none"/>
        </w:rPr>
        <w:t xml:space="preserve">Even the unborn figured into the reproductive calculus of the institution. </w:t>
      </w:r>
      <w:r w:rsidRPr="003B3727">
        <w:rPr>
          <w:rStyle w:val="StyleUnderline"/>
        </w:rPr>
        <w:t>The work of sex and procreation was the chief motor for reproducing the material, social, and symbolic relations of slavery.</w:t>
      </w:r>
      <w:r w:rsidRPr="003B3727">
        <w:rPr>
          <w:rStyle w:val="StyleUnderline"/>
          <w:u w:val="none"/>
        </w:rPr>
        <w:t xml:space="preserve"> </w:t>
      </w:r>
      <w:r w:rsidRPr="003B3727">
        <w:rPr>
          <w:rStyle w:val="StyleUnderline"/>
          <w:sz w:val="18"/>
          <w:szCs w:val="18"/>
          <w:u w:val="none"/>
        </w:rPr>
        <w:t>The value accrued through reproductive labor was brutally apparent to the enslaved who protested bitterly against being bred like cattle and oxen. This</w:t>
      </w:r>
      <w:r w:rsidRPr="003B3727">
        <w:rPr>
          <w:rStyle w:val="StyleUnderline"/>
          <w:u w:val="none"/>
        </w:rPr>
        <w:t xml:space="preserve"> </w:t>
      </w:r>
      <w:r w:rsidRPr="003B3727">
        <w:rPr>
          <w:rStyle w:val="StyleUnderline"/>
          <w:highlight w:val="green"/>
        </w:rPr>
        <w:t xml:space="preserve">reproductive labor </w:t>
      </w:r>
      <w:r w:rsidRPr="00254724">
        <w:rPr>
          <w:rStyle w:val="StyleUnderline"/>
        </w:rPr>
        <w:t xml:space="preserve">not only </w:t>
      </w:r>
      <w:r w:rsidRPr="003B3727">
        <w:rPr>
          <w:rStyle w:val="StyleUnderline"/>
          <w:highlight w:val="green"/>
        </w:rPr>
        <w:t>guaranteed slavery</w:t>
      </w:r>
      <w:r w:rsidRPr="003B3727">
        <w:rPr>
          <w:rStyle w:val="StyleUnderline"/>
          <w:u w:val="none"/>
        </w:rPr>
        <w:t xml:space="preserve"> </w:t>
      </w:r>
      <w:r w:rsidRPr="003B3727">
        <w:rPr>
          <w:rStyle w:val="StyleUnderline"/>
          <w:sz w:val="18"/>
          <w:szCs w:val="18"/>
          <w:u w:val="none"/>
        </w:rPr>
        <w:t xml:space="preserve">as an institutional process and secured the status of the enslaved, </w:t>
      </w:r>
      <w:r w:rsidRPr="00254724">
        <w:rPr>
          <w:rStyle w:val="StyleUnderline"/>
          <w:sz w:val="18"/>
          <w:szCs w:val="18"/>
          <w:u w:val="none"/>
        </w:rPr>
        <w:t>but</w:t>
      </w:r>
      <w:r w:rsidRPr="00254724">
        <w:rPr>
          <w:rStyle w:val="StyleUnderline"/>
          <w:u w:val="none"/>
        </w:rPr>
        <w:t xml:space="preserve"> </w:t>
      </w:r>
      <w:r w:rsidRPr="00254724">
        <w:rPr>
          <w:rStyle w:val="StyleUnderline"/>
        </w:rPr>
        <w:t xml:space="preserve">it inaugurated a regime of racialized sexuality that </w:t>
      </w:r>
      <w:r w:rsidRPr="009A42CD">
        <w:rPr>
          <w:rStyle w:val="StyleUnderline"/>
        </w:rPr>
        <w:t xml:space="preserve">continues to place black bodies at risk for </w:t>
      </w:r>
      <w:r w:rsidRPr="009A42CD">
        <w:rPr>
          <w:rStyle w:val="Emphasis"/>
        </w:rPr>
        <w:t>sexual exploitation and abuse</w:t>
      </w:r>
      <w:r w:rsidRPr="009A42CD">
        <w:rPr>
          <w:rStyle w:val="StyleUnderline"/>
        </w:rPr>
        <w:t xml:space="preserve">, </w:t>
      </w:r>
      <w:r w:rsidRPr="009A42CD">
        <w:rPr>
          <w:rStyle w:val="Emphasis"/>
        </w:rPr>
        <w:t>gratuitous</w:t>
      </w:r>
      <w:r w:rsidRPr="009A42CD">
        <w:rPr>
          <w:rStyle w:val="StyleUnderline"/>
        </w:rPr>
        <w:t xml:space="preserve"> </w:t>
      </w:r>
      <w:r w:rsidRPr="009A42CD">
        <w:rPr>
          <w:rStyle w:val="Emphasis"/>
        </w:rPr>
        <w:t>violence</w:t>
      </w:r>
      <w:r w:rsidRPr="009A42CD">
        <w:rPr>
          <w:rStyle w:val="StyleUnderline"/>
        </w:rPr>
        <w:t xml:space="preserve">, </w:t>
      </w:r>
      <w:r w:rsidRPr="009A42CD">
        <w:rPr>
          <w:rStyle w:val="Emphasis"/>
        </w:rPr>
        <w:t>incarceration</w:t>
      </w:r>
      <w:r w:rsidRPr="009A42CD">
        <w:rPr>
          <w:rStyle w:val="StyleUnderline"/>
        </w:rPr>
        <w:t xml:space="preserve">, </w:t>
      </w:r>
      <w:r w:rsidRPr="009A42CD">
        <w:rPr>
          <w:rStyle w:val="Emphasis"/>
        </w:rPr>
        <w:t>poverty</w:t>
      </w:r>
      <w:r w:rsidRPr="009A42CD">
        <w:rPr>
          <w:rStyle w:val="StyleUnderline"/>
        </w:rPr>
        <w:t>, premature death, and state-sanctioned murder.</w:t>
      </w:r>
    </w:p>
    <w:p w14:paraId="079AF504" w14:textId="77777777" w:rsidR="00C126A0" w:rsidRDefault="00C126A0" w:rsidP="00C126A0">
      <w:pPr>
        <w:rPr>
          <w:rStyle w:val="StyleUnderline"/>
        </w:rPr>
      </w:pPr>
      <w:r w:rsidRPr="003B3727">
        <w:rPr>
          <w:rStyle w:val="StyleUnderline"/>
          <w:sz w:val="18"/>
          <w:szCs w:val="18"/>
          <w:u w:val="none"/>
        </w:rPr>
        <w:t>The sexuality and reproductive capacities of enslaved women were central to understanding the expanding legal conception of slavery and its inheritability.</w:t>
      </w:r>
      <w:r w:rsidRPr="003B3727">
        <w:rPr>
          <w:rStyle w:val="StyleUnderline"/>
          <w:u w:val="no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w:t>
      </w:r>
      <w:r w:rsidRPr="003B3727">
        <w:rPr>
          <w:rStyle w:val="StyleUnderline"/>
          <w:u w:val="none"/>
        </w:rPr>
        <w:t xml:space="preserve">. </w:t>
      </w:r>
      <w:r w:rsidRPr="003B3727">
        <w:rPr>
          <w:rStyle w:val="StyleUnderline"/>
          <w:sz w:val="18"/>
          <w:szCs w:val="18"/>
          <w:u w:val="none"/>
        </w:rPr>
        <w:t xml:space="preserve">The negation or disfigurement of maternity, writes Christina Sharpe, </w:t>
      </w:r>
      <w:r w:rsidRPr="003B3727">
        <w:rPr>
          <w:rStyle w:val="StyleUnderline"/>
          <w:u w:val="none"/>
        </w:rPr>
        <w:t>“</w:t>
      </w:r>
      <w:r w:rsidRPr="003B3727">
        <w:rPr>
          <w:rStyle w:val="StyleUnderline"/>
          <w:highlight w:val="green"/>
        </w:rPr>
        <w:t>turns the womb into a factory reproducing blackness</w:t>
      </w:r>
      <w:r w:rsidRPr="003B3727">
        <w:rPr>
          <w:rStyle w:val="StyleUnderline"/>
        </w:rPr>
        <w:t xml:space="preserve"> as abjection and turning </w:t>
      </w:r>
      <w:r w:rsidRPr="003B3727">
        <w:rPr>
          <w:rStyle w:val="StyleUnderline"/>
          <w:highlight w:val="green"/>
        </w:rPr>
        <w:t xml:space="preserve">the birth canal into another </w:t>
      </w:r>
      <w:r w:rsidRPr="00410A64">
        <w:rPr>
          <w:rStyle w:val="Emphasis"/>
          <w:highlight w:val="green"/>
        </w:rPr>
        <w:t>domestic middle passage</w:t>
      </w:r>
      <w:r w:rsidRPr="003B3727">
        <w:rPr>
          <w:rStyle w:val="StyleUnderline"/>
          <w:u w:val="none"/>
        </w:rPr>
        <w:t xml:space="preserve">.” </w:t>
      </w:r>
      <w:proofErr w:type="spellStart"/>
      <w:r w:rsidRPr="003B3727">
        <w:rPr>
          <w:rStyle w:val="StyleUnderline"/>
          <w:sz w:val="18"/>
          <w:szCs w:val="18"/>
          <w:u w:val="none"/>
        </w:rPr>
        <w:t>Partus</w:t>
      </w:r>
      <w:proofErr w:type="spellEnd"/>
      <w:r w:rsidRPr="003B3727">
        <w:rPr>
          <w:rStyle w:val="StyleUnderline"/>
          <w:sz w:val="18"/>
          <w:szCs w:val="18"/>
          <w:u w:val="none"/>
        </w:rPr>
        <w:t xml:space="preserve"> sequitur </w:t>
      </w:r>
      <w:proofErr w:type="spellStart"/>
      <w:r w:rsidRPr="003B3727">
        <w:rPr>
          <w:rStyle w:val="StyleUnderline"/>
          <w:sz w:val="18"/>
          <w:szCs w:val="18"/>
          <w:u w:val="none"/>
        </w:rPr>
        <w:t>ventrem</w:t>
      </w:r>
      <w:proofErr w:type="spellEnd"/>
      <w:r w:rsidRPr="003B3727">
        <w:rPr>
          <w:rStyle w:val="StyleUnderline"/>
          <w:sz w:val="18"/>
          <w:szCs w:val="18"/>
          <w:u w:val="none"/>
        </w:rPr>
        <w:t>—replicates the fate of the slave across generations. The belly is made a factory of production incommensurate with notions of the maternal, the conjugal or the domestic. In short,</w:t>
      </w:r>
      <w:r w:rsidRPr="003B3727">
        <w:rPr>
          <w:rStyle w:val="StyleUnderline"/>
          <w:u w:val="none"/>
        </w:rPr>
        <w:t xml:space="preserve"> </w:t>
      </w:r>
      <w:r w:rsidRPr="003B3727">
        <w:rPr>
          <w:rStyle w:val="StyleUnderline"/>
        </w:rPr>
        <w:t>the slave exists out of the world and outside the house.</w:t>
      </w:r>
    </w:p>
    <w:p w14:paraId="5A34A04E" w14:textId="77777777" w:rsidR="00C126A0" w:rsidRPr="00D800E6" w:rsidRDefault="00C126A0" w:rsidP="00C126A0">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These labors are affective, </w:t>
      </w:r>
      <w:r w:rsidRPr="00FE144E">
        <w:rPr>
          <w:u w:val="single"/>
        </w:rPr>
        <w:t>communicative</w:t>
      </w:r>
      <w:r>
        <w:t xml:space="preserve">, and physical – they sustained the white household while forcing her own community to go without, making her the </w:t>
      </w:r>
      <w:r w:rsidRPr="00FE144E">
        <w:rPr>
          <w:u w:val="single"/>
        </w:rPr>
        <w:t>best</w:t>
      </w:r>
      <w:r w:rsidRPr="00D800E6">
        <w:t xml:space="preserve"> nanny and </w:t>
      </w:r>
      <w:r w:rsidRPr="00FE144E">
        <w:rPr>
          <w:u w:val="single"/>
        </w:rPr>
        <w:t>worst</w:t>
      </w:r>
      <w:r>
        <w:t xml:space="preserve"> </w:t>
      </w:r>
      <w:r w:rsidRPr="00D800E6">
        <w:t xml:space="preserve">mother. </w:t>
      </w:r>
      <w:r>
        <w:t xml:space="preserve">Mere survival is an achievement in a context so brutal. </w:t>
      </w:r>
    </w:p>
    <w:p w14:paraId="2FF6C90C" w14:textId="77777777" w:rsidR="00C126A0" w:rsidRPr="007E0CD1" w:rsidRDefault="00C126A0" w:rsidP="00C126A0">
      <w:r w:rsidRPr="00BC48FA">
        <w:rPr>
          <w:rStyle w:val="Style13ptBold"/>
        </w:rPr>
        <w:t>Hartman 16</w:t>
      </w:r>
      <w:r w:rsidRPr="00BC48FA">
        <w:t xml:space="preserve"> [</w:t>
      </w:r>
      <w:proofErr w:type="spellStart"/>
      <w:r w:rsidRPr="00BC48FA">
        <w:t>Saidiya</w:t>
      </w:r>
      <w:proofErr w:type="spellEnd"/>
      <w:r w:rsidRPr="00BC48FA">
        <w:t xml:space="preserve">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298B9CBD" w14:textId="77777777" w:rsidR="00C126A0" w:rsidRPr="003B3727" w:rsidRDefault="00C126A0" w:rsidP="00C126A0">
      <w:pPr>
        <w:rPr>
          <w:rStyle w:val="StyleUnderline"/>
          <w:sz w:val="18"/>
          <w:szCs w:val="18"/>
          <w:u w:val="none"/>
        </w:rPr>
      </w:pPr>
      <w:r w:rsidRPr="003B3727">
        <w:rPr>
          <w:rStyle w:val="StyleUnderline"/>
        </w:rPr>
        <w:lastRenderedPageBreak/>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w:t>
      </w:r>
      <w:r w:rsidRPr="003B3727">
        <w:rPr>
          <w:rStyle w:val="StyleUnderline"/>
          <w:u w:val="none"/>
        </w:rPr>
        <w:t xml:space="preserve">” </w:t>
      </w:r>
      <w:r w:rsidRPr="003B3727">
        <w:rPr>
          <w:rStyle w:val="StyleUnderline"/>
          <w:sz w:val="18"/>
          <w:szCs w:val="18"/>
          <w:u w:val="none"/>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w:t>
      </w:r>
      <w:r w:rsidRPr="003B3727">
        <w:rPr>
          <w:rStyle w:val="StyleUnderline"/>
          <w:u w:val="none"/>
        </w:rPr>
        <w:t xml:space="preserve"> </w:t>
      </w:r>
      <w:r w:rsidRPr="003B3727">
        <w:rPr>
          <w:rStyle w:val="StyleUnderline"/>
          <w:sz w:val="18"/>
          <w:szCs w:val="18"/>
          <w:u w:val="none"/>
        </w:rPr>
        <w:t>Slave women working as domestic laborers in white households experienced forms of violence and sexual exploitation that troubled simple distinctions between the privileges of the house and the brutalities of the field.</w:t>
      </w:r>
      <w:r w:rsidRPr="003B3727">
        <w:rPr>
          <w:rStyle w:val="StyleUnderline"/>
          <w:u w:val="none"/>
        </w:rPr>
        <w:t xml:space="preserve"> </w:t>
      </w:r>
      <w:r w:rsidRPr="003B3727">
        <w:rPr>
          <w:rStyle w:val="StyleUnderline"/>
        </w:rPr>
        <w:t xml:space="preserve">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The white household</w:t>
      </w:r>
      <w:r w:rsidRPr="003B3727">
        <w:rPr>
          <w:rStyle w:val="StyleUnderline"/>
          <w:u w:val="none"/>
        </w:rPr>
        <w:t xml:space="preserve">, </w:t>
      </w:r>
      <w:r w:rsidRPr="003B3727">
        <w:rPr>
          <w:rStyle w:val="StyleUnderline"/>
          <w:sz w:val="18"/>
          <w:szCs w:val="18"/>
          <w:u w:val="none"/>
        </w:rPr>
        <w:t xml:space="preserve">as </w:t>
      </w:r>
      <w:proofErr w:type="spellStart"/>
      <w:r w:rsidRPr="003B3727">
        <w:rPr>
          <w:rStyle w:val="StyleUnderline"/>
          <w:sz w:val="18"/>
          <w:szCs w:val="18"/>
          <w:u w:val="none"/>
        </w:rPr>
        <w:t>Thavolia</w:t>
      </w:r>
      <w:proofErr w:type="spellEnd"/>
      <w:r w:rsidRPr="003B3727">
        <w:rPr>
          <w:rStyle w:val="StyleUnderline"/>
          <w:sz w:val="18"/>
          <w:szCs w:val="18"/>
          <w:u w:val="none"/>
        </w:rPr>
        <w:t xml:space="preserve"> </w:t>
      </w:r>
      <w:proofErr w:type="spellStart"/>
      <w:r w:rsidRPr="003B3727">
        <w:rPr>
          <w:rStyle w:val="StyleUnderline"/>
          <w:sz w:val="18"/>
          <w:szCs w:val="18"/>
          <w:u w:val="none"/>
        </w:rPr>
        <w:t>Gylmph</w:t>
      </w:r>
      <w:proofErr w:type="spellEnd"/>
      <w:r w:rsidRPr="003B3727">
        <w:rPr>
          <w:rStyle w:val="StyleUnderline"/>
          <w:sz w:val="18"/>
          <w:szCs w:val="18"/>
          <w:u w:val="none"/>
        </w:rPr>
        <w:t xml:space="preserve"> documents in Out of the House of Bondage,</w:t>
      </w:r>
      <w:r w:rsidRPr="003B3727">
        <w:rPr>
          <w:rStyle w:val="StyleUnderline"/>
          <w:u w:val="none"/>
        </w:rPr>
        <w:t xml:space="preserve"> </w:t>
      </w:r>
      <w:r w:rsidRPr="003B3727">
        <w:rPr>
          <w:rStyle w:val="StyleUnderline"/>
        </w:rPr>
        <w:t xml:space="preserve">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ticular vulnerabilities of the captive body</w:t>
      </w:r>
      <w:r w:rsidRPr="003B3727">
        <w:rPr>
          <w:rStyle w:val="StyleUnderline"/>
          <w:u w:val="none"/>
        </w:rPr>
        <w:t xml:space="preserve">; </w:t>
      </w:r>
      <w:r w:rsidRPr="003B3727">
        <w:rPr>
          <w:rStyle w:val="StyleUnderline"/>
          <w:sz w:val="18"/>
          <w:szCs w:val="18"/>
          <w:u w:val="none"/>
        </w:rPr>
        <w:t>and it continued to define the very narrow horizon and limited opportunities available to black women in the first decades of the 20th century.</w:t>
      </w:r>
    </w:p>
    <w:p w14:paraId="6C08CE28" w14:textId="77777777" w:rsidR="00C126A0" w:rsidRPr="003B3727" w:rsidRDefault="00C126A0" w:rsidP="00C126A0">
      <w:pPr>
        <w:rPr>
          <w:rStyle w:val="StyleUnderline"/>
        </w:rPr>
      </w:pPr>
      <w:r w:rsidRPr="003B3727">
        <w:rPr>
          <w:rStyle w:val="StyleUnderline"/>
          <w:sz w:val="18"/>
          <w:szCs w:val="18"/>
          <w:u w:val="none"/>
        </w:rPr>
        <w:t>Black women regularly complained about being forced to labor as domestics</w:t>
      </w:r>
      <w:r w:rsidRPr="00254724">
        <w:rPr>
          <w:rStyle w:val="StyleUnderline"/>
          <w:sz w:val="18"/>
          <w:szCs w:val="18"/>
          <w:u w:val="none"/>
        </w:rPr>
        <w:t>.</w:t>
      </w:r>
      <w:r w:rsidRPr="00254724">
        <w:rPr>
          <w:rStyle w:val="StyleUnderline"/>
          <w:u w:val="none"/>
        </w:rPr>
        <w:t xml:space="preserve"> </w:t>
      </w:r>
      <w:r w:rsidRPr="00254724">
        <w:rPr>
          <w:rStyle w:val="StyleUnderline"/>
        </w:rPr>
        <w:t>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w:t>
      </w:r>
      <w:r w:rsidRPr="003B3727">
        <w:rPr>
          <w:rStyle w:val="StyleUnderline"/>
          <w:u w:val="none"/>
        </w:rPr>
        <w:t xml:space="preserve"> </w:t>
      </w:r>
      <w:r w:rsidRPr="003B3727">
        <w:rPr>
          <w:rStyle w:val="StyleUnderline"/>
          <w:sz w:val="18"/>
          <w:szCs w:val="18"/>
          <w:u w:val="none"/>
        </w:rPr>
        <w:t>As free workers in the North and South</w:t>
      </w:r>
      <w:r w:rsidRPr="00254724">
        <w:rPr>
          <w:rStyle w:val="StyleUnderline"/>
          <w:sz w:val="18"/>
          <w:szCs w:val="18"/>
          <w:u w:val="none"/>
        </w:rPr>
        <w:t>,</w:t>
      </w:r>
      <w:r w:rsidRPr="00254724">
        <w:rPr>
          <w:rStyle w:val="StyleUnderline"/>
          <w:u w:val="none"/>
        </w:rPr>
        <w:t xml:space="preserve"> </w:t>
      </w:r>
      <w:r w:rsidRPr="00254724">
        <w:rPr>
          <w:rStyle w:val="StyleUnderline"/>
        </w:rPr>
        <w:t>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28D9CA05" w14:textId="77777777" w:rsidR="00C126A0" w:rsidRPr="003B3727" w:rsidRDefault="00C126A0" w:rsidP="00C126A0">
      <w:pPr>
        <w:rPr>
          <w:rStyle w:val="StyleUnderline"/>
          <w:u w:val="none"/>
        </w:rPr>
      </w:pPr>
      <w:r w:rsidRPr="003B3727">
        <w:rPr>
          <w:rStyle w:val="StyleUnderline"/>
          <w:sz w:val="18"/>
          <w:szCs w:val="18"/>
          <w:u w:val="none"/>
        </w:rPr>
        <w:t>In northern cities like Philadelphia and New York, the overwhelming majority of black women were confined to domestic and service labor</w:t>
      </w:r>
      <w:r w:rsidRPr="003B3727">
        <w:rPr>
          <w:rStyle w:val="StyleUnderline"/>
          <w:sz w:val="18"/>
          <w:szCs w:val="18"/>
        </w:rPr>
        <w:t>.</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u w:val="none"/>
        </w:rPr>
        <w:t xml:space="preserve">. While social reformers </w:t>
      </w:r>
      <w:r w:rsidRPr="00254724">
        <w:rPr>
          <w:rStyle w:val="StyleUnderline"/>
          <w:sz w:val="18"/>
          <w:szCs w:val="18"/>
          <w:u w:val="none"/>
        </w:rPr>
        <w:t>and</w:t>
      </w:r>
      <w:r w:rsidRPr="00254724">
        <w:rPr>
          <w:rStyle w:val="StyleUnderline"/>
          <w:u w:val="none"/>
        </w:rPr>
        <w:t xml:space="preserve"> </w:t>
      </w:r>
      <w:r w:rsidRPr="00254724">
        <w:rPr>
          <w:rStyle w:val="StyleUnderline"/>
        </w:rPr>
        <w:t xml:space="preserve">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3B3727">
        <w:rPr>
          <w:rStyle w:val="StyleUnderline"/>
          <w:u w:val="none"/>
        </w:rPr>
        <w:t xml:space="preserve">. </w:t>
      </w:r>
      <w:r w:rsidRPr="003B3727">
        <w:rPr>
          <w:rStyle w:val="StyleUnderline"/>
          <w:sz w:val="18"/>
          <w:szCs w:val="18"/>
          <w:u w:val="none"/>
        </w:rPr>
        <w:t>Domestic work subjected them to forms of intimate violence as well as exploitation as low-wage workers.</w:t>
      </w:r>
    </w:p>
    <w:p w14:paraId="4627F476" w14:textId="77777777" w:rsidR="00C126A0" w:rsidRPr="00254724" w:rsidRDefault="00C126A0" w:rsidP="00C126A0">
      <w:pPr>
        <w:rPr>
          <w:rStyle w:val="StyleUnderline"/>
          <w:u w:val="no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3B3727">
        <w:rPr>
          <w:rStyle w:val="StyleUnderline"/>
          <w:u w:val="none"/>
        </w:rPr>
        <w:t>,</w:t>
      </w:r>
      <w:r w:rsidRPr="003B3727">
        <w:rPr>
          <w:rStyle w:val="StyleUnderline"/>
          <w:sz w:val="18"/>
          <w:szCs w:val="18"/>
          <w:u w:val="none"/>
        </w:rPr>
        <w:t xml:space="preserve"> a condition William Patterson described as </w:t>
      </w:r>
      <w:r w:rsidRPr="003B3727">
        <w:rPr>
          <w:rStyle w:val="Emphasis"/>
          <w:highlight w:val="green"/>
        </w:rPr>
        <w:t>economic genocide</w:t>
      </w:r>
      <w:r w:rsidRPr="003B3727">
        <w:rPr>
          <w:rStyle w:val="StyleUnderline"/>
          <w:sz w:val="18"/>
          <w:szCs w:val="18"/>
          <w:u w:val="none"/>
        </w:rPr>
        <w:t>. Race riots, the enclosure of the ghetto, the vertical order of human life, and the forms of value and debt promulgated through emergent forms of racism, what Sarah Haley terms</w:t>
      </w:r>
      <w:r w:rsidRPr="003B3727">
        <w:rPr>
          <w:rStyle w:val="StyleUnderline"/>
          <w:u w:val="none"/>
        </w:rPr>
        <w:t xml:space="preserve"> “</w:t>
      </w:r>
      <w:r w:rsidRPr="003B3727">
        <w:rPr>
          <w:rStyle w:val="StyleUnderline"/>
        </w:rPr>
        <w:t>Jim Crow modernity,” made it impossible for black women to escape the white househol</w:t>
      </w:r>
      <w:r w:rsidRPr="00254724">
        <w:rPr>
          <w:rStyle w:val="StyleUnderline"/>
        </w:rPr>
        <w:t>d</w:t>
      </w:r>
      <w:r w:rsidRPr="00254724">
        <w:rPr>
          <w:rStyle w:val="StyleUnderline"/>
          <w:u w:val="none"/>
        </w:rPr>
        <w:t>.</w:t>
      </w:r>
    </w:p>
    <w:p w14:paraId="05DA3A1F" w14:textId="77777777" w:rsidR="00C126A0" w:rsidRPr="003B3727" w:rsidRDefault="00C126A0" w:rsidP="00C126A0">
      <w:pPr>
        <w:rPr>
          <w:rStyle w:val="StyleUnderline"/>
          <w:u w:val="none"/>
        </w:rPr>
      </w:pPr>
      <w:r w:rsidRPr="00254724">
        <w:rPr>
          <w:rStyle w:val="StyleUnderline"/>
        </w:rPr>
        <w:t>As domestic workers, black women</w:t>
      </w:r>
      <w:r w:rsidRPr="00254724">
        <w:rPr>
          <w:rStyle w:val="StyleUnderline"/>
          <w:sz w:val="18"/>
          <w:szCs w:val="18"/>
          <w:u w:val="none"/>
        </w:rPr>
        <w:t xml:space="preserve"> were conscripted to a role that required them to care for and replenish the needs of the white household and tend to the daily activities necessary for its maintenance. They</w:t>
      </w:r>
      <w:r w:rsidRPr="003B3727">
        <w:rPr>
          <w:rStyle w:val="StyleUnderline"/>
          <w:sz w:val="18"/>
          <w:szCs w:val="18"/>
          <w:u w:val="none"/>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for the sustenance of white families at the expense of their own</w:t>
      </w:r>
      <w:r w:rsidRPr="003B3727">
        <w:rPr>
          <w:rStyle w:val="StyleUnderline"/>
        </w:rPr>
        <w:t xml:space="preserve">; as surrogates, they were required to mother </w:t>
      </w:r>
      <w:r w:rsidRPr="003B3727">
        <w:rPr>
          <w:rStyle w:val="StyleUnderline"/>
        </w:rPr>
        <w:lastRenderedPageBreak/>
        <w:t>children who held their children in contempt; to cook, clean, and comfort white men enabling them to go out into the world as productive laborers; and submit to intimate relations with husbands and sons and brothers or be raped by them</w:t>
      </w:r>
      <w:r w:rsidRPr="003B3727">
        <w:rPr>
          <w:rStyle w:val="StyleUnderline"/>
          <w:u w:val="none"/>
        </w:rPr>
        <w:t>—</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In this labor of service to the white household, the domestic worker struggled to enable the survival of her own</w:t>
      </w:r>
      <w:r w:rsidRPr="003B3727">
        <w:rPr>
          <w:rStyle w:val="StyleUnderline"/>
          <w:u w:val="none"/>
        </w:rPr>
        <w:t>.</w:t>
      </w:r>
    </w:p>
    <w:p w14:paraId="1FF47647" w14:textId="77777777" w:rsidR="00C126A0" w:rsidRPr="003B3727" w:rsidRDefault="00C126A0" w:rsidP="00C126A0">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u w:val="none"/>
        </w:rPr>
        <w:t>.</w:t>
      </w:r>
      <w:r w:rsidRPr="003B3727">
        <w:rPr>
          <w:rStyle w:val="StyleUnderline"/>
          <w:sz w:val="18"/>
          <w:szCs w:val="18"/>
          <w:u w:val="none"/>
        </w:rPr>
        <w:t xml:space="preserve"> As a </w:t>
      </w:r>
      <w:r w:rsidRPr="00254724">
        <w:rPr>
          <w:rStyle w:val="StyleUnderline"/>
          <w:sz w:val="18"/>
          <w:szCs w:val="18"/>
          <w:u w:val="none"/>
        </w:rPr>
        <w:t>consequence,</w:t>
      </w:r>
      <w:r w:rsidRPr="00254724">
        <w:rPr>
          <w:rStyle w:val="StyleUnderline"/>
          <w:u w:val="none"/>
        </w:rPr>
        <w:t xml:space="preserve"> </w:t>
      </w:r>
      <w:r w:rsidRPr="00254724">
        <w:rPr>
          <w:rStyle w:val="StyleUnderline"/>
        </w:rPr>
        <w:t xml:space="preserve">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u w:val="none"/>
        </w:rPr>
        <w:t xml:space="preserve"> </w:t>
      </w:r>
      <w:r w:rsidRPr="003B3727">
        <w:rPr>
          <w:rStyle w:val="StyleUnderline"/>
        </w:rPr>
        <w:t>Yet this labor remains marginal or neglected in the narratives of black insurgency, resistance, and refusal.</w:t>
      </w:r>
    </w:p>
    <w:p w14:paraId="006A526C" w14:textId="77777777" w:rsidR="00C126A0" w:rsidRPr="003B3727" w:rsidRDefault="00C126A0" w:rsidP="00C126A0">
      <w:pPr>
        <w:rPr>
          <w:rStyle w:val="StyleUnderline"/>
        </w:rPr>
      </w:pPr>
      <w:r w:rsidRPr="003B3727">
        <w:rPr>
          <w:rStyle w:val="StyleUnderline"/>
        </w:rPr>
        <w:t>Where does the impossible domestic fit into the general strike? What is the text of her insurgency and the genre of her refusal? What visions of the future world encourage her to run, or propel her flight</w:t>
      </w:r>
      <w:r w:rsidRPr="003B3727">
        <w:rPr>
          <w:rStyle w:val="StyleUnderline"/>
          <w:sz w:val="18"/>
          <w:szCs w:val="18"/>
        </w:rPr>
        <w:t>?</w:t>
      </w:r>
      <w:r w:rsidRPr="003B3727">
        <w:rPr>
          <w:rStyle w:val="StyleUnderline"/>
          <w:sz w:val="18"/>
          <w:szCs w:val="18"/>
          <w:u w:val="none"/>
        </w:rPr>
        <w:t xml:space="preserve"> Or is she, as Spillers observes, a subject still awaiting her </w:t>
      </w:r>
      <w:r w:rsidRPr="00254724">
        <w:rPr>
          <w:rStyle w:val="StyleUnderline"/>
          <w:sz w:val="18"/>
          <w:szCs w:val="18"/>
          <w:u w:val="none"/>
        </w:rPr>
        <w:t>verb?</w:t>
      </w:r>
      <w:r w:rsidRPr="00254724">
        <w:rPr>
          <w:rStyle w:val="StyleUnderline"/>
          <w:u w:val="none"/>
        </w:rPr>
        <w:t xml:space="preserve"> </w:t>
      </w:r>
      <w:r w:rsidRPr="00254724">
        <w:rPr>
          <w:rStyle w:val="StyleUnderline"/>
        </w:rPr>
        <w:t xml:space="preserve">Strategies of endurance and subsistence do not yield easily to the grand narrative of revolution, nor has a space been cleared for the </w:t>
      </w:r>
      <w:proofErr w:type="spellStart"/>
      <w:r w:rsidRPr="00254724">
        <w:rPr>
          <w:rStyle w:val="StyleUnderline"/>
        </w:rPr>
        <w:t>sexworker</w:t>
      </w:r>
      <w:proofErr w:type="spellEnd"/>
      <w:r w:rsidRPr="00254724">
        <w:rPr>
          <w:rStyle w:val="StyleUnderline"/>
        </w:rPr>
        <w:t>, welfare mother, and domestic laborer in the annals of the</w:t>
      </w:r>
      <w:r w:rsidRPr="003B3727">
        <w:rPr>
          <w:rStyle w:val="StyleUnderline"/>
        </w:rPr>
        <w:t xml:space="preserve"> black radical tradition</w:t>
      </w:r>
      <w:r w:rsidRPr="003B3727">
        <w:rPr>
          <w:rStyle w:val="StyleUnderline"/>
          <w:u w:val="none"/>
        </w:rPr>
        <w:t xml:space="preserve">. </w:t>
      </w:r>
      <w:r w:rsidRPr="003B3727">
        <w:rPr>
          <w:rStyle w:val="StyleUnderline"/>
          <w:sz w:val="18"/>
          <w:szCs w:val="18"/>
          <w:u w:val="none"/>
        </w:rPr>
        <w:t>Perhaps understandable, even if unacceptable, when the costs of enduring are so great</w:t>
      </w:r>
      <w:r w:rsidRPr="003B3727">
        <w:rPr>
          <w:rStyle w:val="StyleUnderline"/>
          <w:sz w:val="18"/>
          <w:szCs w:val="18"/>
        </w:rPr>
        <w:t>.</w:t>
      </w:r>
      <w:r w:rsidRPr="003B3727">
        <w:rPr>
          <w:rStyle w:val="StyleUnderline"/>
        </w:rPr>
        <w:t xml:space="preserve"> Mere survival is an achievement in a context so brutal. If we intend to do more than make the recalcitrant domestic, the outcast, and insurrectionist a figure for our revolutionary longing, or impose yet another burden on black female flesh by making it “a placeholder for freedom,” then </w:t>
      </w:r>
      <w:r w:rsidRPr="00254724">
        <w:rPr>
          <w:rStyle w:val="StyleUnderline"/>
        </w:rPr>
        <w:t xml:space="preserve">we must </w:t>
      </w:r>
      <w:r w:rsidRPr="003B3727">
        <w:rPr>
          <w:rStyle w:val="StyleUnderline"/>
          <w:highlight w:val="green"/>
        </w:rPr>
        <w:t xml:space="preserve">never lose sight of </w:t>
      </w:r>
      <w:r w:rsidRPr="00E93CFC">
        <w:rPr>
          <w:rStyle w:val="StyleUnderline"/>
        </w:rPr>
        <w:t xml:space="preserve">the material conditions of </w:t>
      </w:r>
      <w:r w:rsidRPr="003B3727">
        <w:rPr>
          <w:rStyle w:val="StyleUnderline"/>
          <w:highlight w:val="green"/>
        </w:rPr>
        <w:t>her existence or how much</w:t>
      </w:r>
      <w:r w:rsidRPr="00E93CFC">
        <w:rPr>
          <w:rStyle w:val="Emphasis"/>
          <w:highlight w:val="green"/>
        </w:rPr>
        <w:t xml:space="preserve"> she has been required to give</w:t>
      </w:r>
      <w:r w:rsidRPr="003B3727">
        <w:rPr>
          <w:rStyle w:val="StyleUnderline"/>
          <w:highlight w:val="green"/>
        </w:rPr>
        <w:t xml:space="preserve"> for our survival.</w:t>
      </w:r>
    </w:p>
    <w:p w14:paraId="242E7FAE" w14:textId="2FD61AFE" w:rsidR="00C126A0" w:rsidRDefault="00C126A0" w:rsidP="00C126A0">
      <w:pPr>
        <w:rPr>
          <w:rStyle w:val="StyleUnderline"/>
          <w:u w:val="none"/>
        </w:rPr>
      </w:pPr>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3B3727">
        <w:rPr>
          <w:rStyle w:val="StyleUnderline"/>
          <w:sz w:val="18"/>
          <w:szCs w:val="18"/>
        </w:rPr>
        <w:t>.</w:t>
      </w:r>
      <w:r w:rsidRPr="003B3727">
        <w:rPr>
          <w:rStyle w:val="StyleUnderline"/>
          <w:sz w:val="18"/>
          <w:szCs w:val="18"/>
          <w:u w:val="none"/>
        </w:rPr>
        <w:t xml:space="preserve"> All we have is what she holds in her outstretched hands. There is no getting around this.</w:t>
      </w:r>
      <w:r w:rsidRPr="003B3727">
        <w:rPr>
          <w:rStyle w:val="StyleUnderline"/>
          <w:u w:val="none"/>
        </w:rPr>
        <w:t xml:space="preserve"> </w:t>
      </w:r>
      <w:r w:rsidRPr="003B3727">
        <w:rPr>
          <w:rStyle w:val="StyleUnderline"/>
        </w:rPr>
        <w:t>Yet, her freedom struggle remains opaque, untranslatable into the lexicon of the political</w:t>
      </w:r>
      <w:r w:rsidRPr="003B3727">
        <w:rPr>
          <w:rStyle w:val="StyleUnderline"/>
          <w:u w:val="none"/>
        </w:rPr>
        <w:t xml:space="preserve">. </w:t>
      </w:r>
      <w:r w:rsidRPr="00254724">
        <w:rPr>
          <w:rStyle w:val="StyleUnderline"/>
        </w:rPr>
        <w:t>She provides so much, yet rarely does she thrive</w:t>
      </w:r>
      <w:r w:rsidRPr="00254724">
        <w:rPr>
          <w:rStyle w:val="StyleUnderline"/>
          <w:u w:val="none"/>
        </w:rPr>
        <w:t xml:space="preserve">. </w:t>
      </w:r>
      <w:r w:rsidRPr="00254724">
        <w:rPr>
          <w:rStyle w:val="StyleUnderline"/>
          <w:sz w:val="18"/>
          <w:szCs w:val="18"/>
          <w:u w:val="none"/>
        </w:rPr>
        <w:t>It seems that her role has been fixed and that</w:t>
      </w:r>
      <w:r w:rsidRPr="00254724">
        <w:rPr>
          <w:rStyle w:val="StyleUnderline"/>
          <w:u w:val="none"/>
        </w:rPr>
        <w:t xml:space="preserve"> </w:t>
      </w:r>
      <w:r w:rsidRPr="00254724">
        <w:rPr>
          <w:rStyle w:val="StyleUnderline"/>
        </w:rPr>
        <w:t>her role is as a provider of care, which is the very mode of her exploitation and indifferent use by the world, a world blind to her gifts, her intellect, her talents.</w:t>
      </w:r>
      <w:r w:rsidRPr="00254724">
        <w:rPr>
          <w:rStyle w:val="StyleUnderline"/>
          <w:u w:val="none"/>
        </w:rPr>
        <w:t xml:space="preserve"> </w:t>
      </w:r>
      <w:r w:rsidRPr="00254724">
        <w:rPr>
          <w:rStyle w:val="StyleUnderline"/>
        </w:rPr>
        <w:t>This brilliant and formidable labor of care, paradoxically, has-been produced through violent structures of slavery, anti-black racism, virulent sexism, and disposability.</w:t>
      </w:r>
      <w:r w:rsidRPr="00254724">
        <w:rPr>
          <w:rStyle w:val="StyleUnderline"/>
          <w:u w:val="none"/>
        </w:rPr>
        <w:t xml:space="preserve"> </w:t>
      </w:r>
      <w:r w:rsidRPr="00254724">
        <w:rPr>
          <w:rStyle w:val="StyleUnderline"/>
          <w:sz w:val="18"/>
          <w:szCs w:val="18"/>
          <w:u w:val="none"/>
        </w:rPr>
        <w:t>The forms of care, intimacy, and sustenance exploited by racial capitalism, most importantly, are not reducible to or exhausted by it.</w:t>
      </w:r>
      <w:r w:rsidRPr="00254724">
        <w:rPr>
          <w:rStyle w:val="StyleUnderline"/>
          <w:u w:val="none"/>
        </w:rPr>
        <w:t xml:space="preserve"> </w:t>
      </w:r>
      <w:r w:rsidRPr="00254724">
        <w:rPr>
          <w:rStyle w:val="StyleUnderline"/>
        </w:rPr>
        <w:t>These labors cannot be assimilated to the</w:t>
      </w:r>
      <w:r w:rsidRPr="003B3727">
        <w:rPr>
          <w:rStyle w:val="StyleUnderline"/>
        </w:rPr>
        <w:t xml:space="preserve"> template or grid of the black worker but instead nourish the latent text of the fugitive. They enable those “who </w:t>
      </w:r>
      <w:r w:rsidRPr="003B3727">
        <w:rPr>
          <w:rStyle w:val="StyleUnderline"/>
        </w:rPr>
        <w:lastRenderedPageBreak/>
        <w:t xml:space="preserve">were never meant to survive” </w:t>
      </w:r>
      <w:proofErr w:type="gramStart"/>
      <w:r w:rsidRPr="003B3727">
        <w:rPr>
          <w:rStyle w:val="StyleUnderline"/>
        </w:rPr>
        <w:t>to</w:t>
      </w:r>
      <w:proofErr w:type="gramEnd"/>
      <w:r w:rsidRPr="003B3727">
        <w:rPr>
          <w:rStyle w:val="StyleUnderline"/>
        </w:rPr>
        <w:t xml:space="preserve"> sometimes do just that.</w:t>
      </w:r>
      <w:r w:rsidRPr="003B3727">
        <w:rPr>
          <w:rStyle w:val="StyleUnderline"/>
          <w:u w:val="none"/>
        </w:rPr>
        <w:t xml:space="preserve"> </w:t>
      </w:r>
      <w:r w:rsidRPr="003B3727">
        <w:rPr>
          <w:rStyle w:val="StyleUnderline"/>
          <w:sz w:val="18"/>
          <w:szCs w:val="18"/>
          <w:u w:val="none"/>
        </w:rPr>
        <w:t>This care, which is coerced and freely given, is the black heart of our social poesis, of making and relation.</w:t>
      </w:r>
      <w:r w:rsidRPr="003B3727">
        <w:rPr>
          <w:rStyle w:val="StyleUnderline"/>
          <w:u w:val="none"/>
        </w:rPr>
        <w:t xml:space="preserve"> </w:t>
      </w:r>
    </w:p>
    <w:p w14:paraId="39D73DCF" w14:textId="77777777" w:rsidR="00C126A0" w:rsidRPr="00B208C1" w:rsidRDefault="00C126A0" w:rsidP="00C126A0">
      <w:pPr>
        <w:pStyle w:val="Heading4"/>
      </w:pPr>
      <w:r w:rsidRPr="00B208C1">
        <w:t>Demonizing Russia and China fuels xenophobia and nationalism that spills into domestic hostility toward immigrants and minoritized communities, letting the U.S. externalize threats onto “others” instead of confronting its own role</w:t>
      </w:r>
      <w:r>
        <w:t xml:space="preserve"> in the impacts they want to solve. </w:t>
      </w:r>
    </w:p>
    <w:p w14:paraId="116AEE0B" w14:textId="77777777" w:rsidR="00C126A0" w:rsidRDefault="00C126A0" w:rsidP="00C126A0">
      <w:r w:rsidRPr="00B208C1">
        <w:rPr>
          <w:rFonts w:eastAsiaTheme="majorEastAsia" w:cstheme="majorBidi"/>
          <w:b/>
          <w:iCs/>
        </w:rPr>
        <w:t>Zheng 25</w:t>
      </w:r>
      <w:r>
        <w:t xml:space="preserve"> [</w:t>
      </w:r>
      <w:r w:rsidRPr="00B208C1">
        <w:t>Zheng, Y</w:t>
      </w:r>
      <w:r>
        <w:t xml:space="preserve"> </w:t>
      </w:r>
      <w:r w:rsidRPr="00B208C1">
        <w:t xml:space="preserve">School of Public Policy, The Chinese University of Hong Kong. (2025). Globalization and the Crisis of Human Society. In: The Great Convergence VS. The Great Divergence. Palgrave Macmillan, Singapore. </w:t>
      </w:r>
      <w:hyperlink r:id="rId28" w:history="1">
        <w:r w:rsidRPr="00657C91">
          <w:rPr>
            <w:rStyle w:val="Hyperlink"/>
          </w:rPr>
          <w:t>https://doi.org/10.1007/978-981-96-7846-4_7</w:t>
        </w:r>
      </w:hyperlink>
      <w:r>
        <w:t xml:space="preserve">] </w:t>
      </w:r>
      <w:proofErr w:type="spellStart"/>
      <w:r>
        <w:t>hs</w:t>
      </w:r>
      <w:proofErr w:type="spellEnd"/>
    </w:p>
    <w:p w14:paraId="4E3AC62E" w14:textId="77777777" w:rsidR="00C126A0" w:rsidRPr="00B208C1" w:rsidRDefault="00C126A0" w:rsidP="00C126A0">
      <w:pPr>
        <w:rPr>
          <w:rStyle w:val="StyleUnderline"/>
        </w:rPr>
      </w:pPr>
      <w:r w:rsidRPr="00B208C1">
        <w:rPr>
          <w:sz w:val="16"/>
        </w:rPr>
        <w:t xml:space="preserve">Which brings me back to the United States. </w:t>
      </w:r>
      <w:r w:rsidRPr="00B208C1">
        <w:rPr>
          <w:rStyle w:val="StyleUnderline"/>
        </w:rPr>
        <w:t xml:space="preserve">Just as </w:t>
      </w:r>
      <w:r w:rsidRPr="00B208C1">
        <w:rPr>
          <w:rStyle w:val="StyleUnderline"/>
          <w:highlight w:val="green"/>
        </w:rPr>
        <w:t>dictatorships advertise their strengths</w:t>
      </w:r>
      <w:r w:rsidRPr="00B208C1">
        <w:rPr>
          <w:rStyle w:val="StyleUnderline"/>
        </w:rPr>
        <w:t xml:space="preserve"> but </w:t>
      </w:r>
      <w:r w:rsidRPr="00B208C1">
        <w:rPr>
          <w:rStyle w:val="StyleUnderline"/>
          <w:highlight w:val="green"/>
        </w:rPr>
        <w:t>hide their</w:t>
      </w:r>
      <w:r w:rsidRPr="00B208C1">
        <w:rPr>
          <w:rStyle w:val="StyleUnderline"/>
        </w:rPr>
        <w:t xml:space="preserve"> </w:t>
      </w:r>
      <w:r w:rsidRPr="00B208C1">
        <w:rPr>
          <w:rStyle w:val="StyleUnderline"/>
          <w:highlight w:val="green"/>
        </w:rPr>
        <w:t>weaknesses</w:t>
      </w:r>
      <w:r w:rsidRPr="00B208C1">
        <w:rPr>
          <w:rStyle w:val="StyleUnderline"/>
        </w:rPr>
        <w:t>—both to others and to themselves—democracies do the opposite: We obsess over our weaknesses even as we forget our formidable strengths</w:t>
      </w:r>
      <w:r w:rsidRPr="00B208C1">
        <w:rPr>
          <w:sz w:val="16"/>
        </w:rPr>
        <w:t xml:space="preserve">. It is the source of our pessimism. But it is also, paradoxically, our deepest strength: </w:t>
      </w:r>
      <w:r w:rsidRPr="00B208C1">
        <w:rPr>
          <w:rStyle w:val="StyleUnderline"/>
        </w:rPr>
        <w:t xml:space="preserve">In </w:t>
      </w:r>
      <w:r w:rsidRPr="00B208C1">
        <w:rPr>
          <w:rStyle w:val="StyleUnderline"/>
          <w:highlight w:val="green"/>
        </w:rPr>
        <w:t>refusing</w:t>
      </w:r>
      <w:r w:rsidRPr="00B208C1">
        <w:rPr>
          <w:rStyle w:val="StyleUnderline"/>
        </w:rPr>
        <w:t xml:space="preserve"> to look away from our </w:t>
      </w:r>
      <w:r w:rsidRPr="00B208C1">
        <w:rPr>
          <w:rStyle w:val="StyleUnderline"/>
          <w:highlight w:val="green"/>
        </w:rPr>
        <w:t>flaws</w:t>
      </w:r>
      <w:r w:rsidRPr="00B208C1">
        <w:rPr>
          <w:rStyle w:val="StyleUnderline"/>
        </w:rPr>
        <w:t xml:space="preserve">, we not only acknowledge them but also begin fixing them. We rethink. We adapt. In bending, we find new ways to grow. We have a demonstrated </w:t>
      </w:r>
      <w:r w:rsidRPr="00B208C1">
        <w:rPr>
          <w:rStyle w:val="StyleUnderline"/>
          <w:highlight w:val="green"/>
        </w:rPr>
        <w:t xml:space="preserve">record of </w:t>
      </w:r>
      <w:r w:rsidRPr="00B208C1">
        <w:rPr>
          <w:rStyle w:val="StyleUnderline"/>
        </w:rPr>
        <w:t xml:space="preserve">defanging </w:t>
      </w:r>
      <w:r w:rsidRPr="00B208C1">
        <w:rPr>
          <w:rStyle w:val="StyleUnderline"/>
          <w:highlight w:val="green"/>
        </w:rPr>
        <w:t>right-wing demagogues</w:t>
      </w:r>
      <w:r w:rsidRPr="00B208C1">
        <w:rPr>
          <w:rStyle w:val="StyleUnderline"/>
        </w:rPr>
        <w:t xml:space="preserve">, debunking left-wing ideologues, promoting racial justice, reversing crime waves, revitalizing the political </w:t>
      </w:r>
      <w:r w:rsidRPr="00B208C1">
        <w:rPr>
          <w:rStyle w:val="StyleUnderline"/>
          <w:highlight w:val="green"/>
        </w:rPr>
        <w:t>center</w:t>
      </w:r>
      <w:r w:rsidRPr="00B208C1">
        <w:rPr>
          <w:rStyle w:val="StyleUnderline"/>
        </w:rPr>
        <w:t xml:space="preserve"> and reinvigorating </w:t>
      </w:r>
      <w:r w:rsidRPr="00B208C1">
        <w:rPr>
          <w:rStyle w:val="StyleUnderline"/>
          <w:highlight w:val="green"/>
        </w:rPr>
        <w:t>the American</w:t>
      </w:r>
      <w:r w:rsidRPr="00B208C1">
        <w:rPr>
          <w:rStyle w:val="StyleUnderline"/>
        </w:rPr>
        <w:t xml:space="preserve"> </w:t>
      </w:r>
      <w:r w:rsidRPr="00B208C1">
        <w:rPr>
          <w:rStyle w:val="StyleUnderline"/>
          <w:highlight w:val="green"/>
        </w:rPr>
        <w:t>ideal</w:t>
      </w:r>
      <w:r w:rsidRPr="00B208C1">
        <w:rPr>
          <w:rStyle w:val="StyleUnderline"/>
        </w:rPr>
        <w:t>. Our problems may be hard, but they are neither insoluble nor new.</w:t>
      </w:r>
    </w:p>
    <w:p w14:paraId="3FD1B6AA" w14:textId="77777777" w:rsidR="00C126A0" w:rsidRPr="00B208C1" w:rsidRDefault="00C126A0" w:rsidP="00C126A0">
      <w:pPr>
        <w:rPr>
          <w:sz w:val="16"/>
        </w:rPr>
      </w:pPr>
      <w:r w:rsidRPr="00B208C1">
        <w:rPr>
          <w:sz w:val="16"/>
        </w:rPr>
        <w:t>Those without our freedoms will not be so fortunate.</w:t>
      </w:r>
    </w:p>
    <w:p w14:paraId="6B597D6F" w14:textId="77777777" w:rsidR="00C126A0" w:rsidRPr="00B208C1" w:rsidRDefault="00C126A0" w:rsidP="00C126A0">
      <w:pPr>
        <w:rPr>
          <w:sz w:val="16"/>
        </w:rPr>
      </w:pPr>
      <w:r w:rsidRPr="00B208C1">
        <w:rPr>
          <w:sz w:val="16"/>
        </w:rPr>
        <w:t xml:space="preserve">The author here </w:t>
      </w:r>
      <w:r w:rsidRPr="00B208C1">
        <w:rPr>
          <w:rStyle w:val="StyleUnderline"/>
          <w:highlight w:val="green"/>
        </w:rPr>
        <w:t>not only criticizes the United States</w:t>
      </w:r>
      <w:r w:rsidRPr="00B208C1">
        <w:rPr>
          <w:rStyle w:val="StyleUnderline"/>
        </w:rPr>
        <w:t xml:space="preserve">, but </w:t>
      </w:r>
      <w:r w:rsidRPr="00B208C1">
        <w:rPr>
          <w:rStyle w:val="StyleUnderline"/>
          <w:highlight w:val="green"/>
        </w:rPr>
        <w:t>also tries to demonize Russia and China</w:t>
      </w:r>
      <w:r w:rsidRPr="00B208C1">
        <w:rPr>
          <w:sz w:val="16"/>
        </w:rPr>
        <w:t xml:space="preserve">. The way the author narrates itself is also the important reason why </w:t>
      </w:r>
      <w:r w:rsidRPr="00B208C1">
        <w:rPr>
          <w:rStyle w:val="StyleUnderline"/>
        </w:rPr>
        <w:t xml:space="preserve">people feel so </w:t>
      </w:r>
      <w:r w:rsidRPr="00B208C1">
        <w:rPr>
          <w:rStyle w:val="StyleUnderline"/>
          <w:highlight w:val="green"/>
        </w:rPr>
        <w:t>pessimistic</w:t>
      </w:r>
      <w:r w:rsidRPr="00B208C1">
        <w:rPr>
          <w:rStyle w:val="StyleUnderline"/>
        </w:rPr>
        <w:t xml:space="preserve"> about the </w:t>
      </w:r>
      <w:r w:rsidRPr="00B208C1">
        <w:rPr>
          <w:rStyle w:val="StyleUnderline"/>
          <w:highlight w:val="green"/>
        </w:rPr>
        <w:t>world</w:t>
      </w:r>
      <w:r w:rsidRPr="00B208C1">
        <w:rPr>
          <w:rStyle w:val="StyleUnderline"/>
        </w:rPr>
        <w:t xml:space="preserve"> today</w:t>
      </w:r>
      <w:r w:rsidRPr="00B208C1">
        <w:rPr>
          <w:sz w:val="16"/>
        </w:rPr>
        <w:t xml:space="preserve">. The traditional </w:t>
      </w:r>
      <w:r w:rsidRPr="00B208C1">
        <w:rPr>
          <w:rStyle w:val="StyleUnderline"/>
        </w:rPr>
        <w:t xml:space="preserve">international order is facing a </w:t>
      </w:r>
      <w:r w:rsidRPr="00B208C1">
        <w:rPr>
          <w:rStyle w:val="StyleUnderline"/>
          <w:highlight w:val="green"/>
        </w:rPr>
        <w:t>complete disintegration</w:t>
      </w:r>
      <w:r w:rsidRPr="00B208C1">
        <w:rPr>
          <w:rStyle w:val="StyleUnderline"/>
        </w:rPr>
        <w:t>, and the international politics is being reshuffled, presenting a trend of competing with each other.</w:t>
      </w:r>
      <w:r w:rsidRPr="00B208C1">
        <w:rPr>
          <w:sz w:val="16"/>
        </w:rPr>
        <w:t xml:space="preserve"> The </w:t>
      </w:r>
      <w:r w:rsidRPr="00B208C1">
        <w:rPr>
          <w:rStyle w:val="StyleUnderline"/>
          <w:highlight w:val="green"/>
        </w:rPr>
        <w:t>struggle</w:t>
      </w:r>
      <w:r w:rsidRPr="00B208C1">
        <w:rPr>
          <w:sz w:val="16"/>
        </w:rPr>
        <w:t xml:space="preserve"> in international politics is not only </w:t>
      </w:r>
      <w:r w:rsidRPr="00B208C1">
        <w:rPr>
          <w:rStyle w:val="StyleUnderline"/>
          <w:highlight w:val="green"/>
        </w:rPr>
        <w:t>between</w:t>
      </w:r>
      <w:r w:rsidRPr="00B208C1">
        <w:rPr>
          <w:sz w:val="16"/>
        </w:rPr>
        <w:t xml:space="preserve"> the two major countries, </w:t>
      </w:r>
      <w:r w:rsidRPr="00B208C1">
        <w:rPr>
          <w:rStyle w:val="StyleUnderline"/>
          <w:highlight w:val="green"/>
        </w:rPr>
        <w:t>China</w:t>
      </w:r>
      <w:r w:rsidRPr="00B208C1">
        <w:rPr>
          <w:rStyle w:val="StyleUnderline"/>
        </w:rPr>
        <w:t xml:space="preserve"> and </w:t>
      </w:r>
      <w:r w:rsidRPr="00B208C1">
        <w:rPr>
          <w:rStyle w:val="StyleUnderline"/>
          <w:highlight w:val="green"/>
        </w:rPr>
        <w:t>the U</w:t>
      </w:r>
      <w:r w:rsidRPr="00B208C1">
        <w:rPr>
          <w:rStyle w:val="StyleUnderline"/>
        </w:rPr>
        <w:t xml:space="preserve">nited </w:t>
      </w:r>
      <w:r w:rsidRPr="00B208C1">
        <w:rPr>
          <w:rStyle w:val="StyleUnderline"/>
          <w:highlight w:val="green"/>
        </w:rPr>
        <w:t>St</w:t>
      </w:r>
      <w:r w:rsidRPr="00B208C1">
        <w:rPr>
          <w:rStyle w:val="StyleUnderline"/>
        </w:rPr>
        <w:t>ates,</w:t>
      </w:r>
      <w:r w:rsidRPr="00B208C1">
        <w:rPr>
          <w:sz w:val="16"/>
        </w:rPr>
        <w:t xml:space="preserve"> but also between other major countries. The major countries seek to establish on the ruins of the old order a new international order or regional order which can contribute to the maximization of their own national interests. The conflict between </w:t>
      </w:r>
      <w:r w:rsidRPr="00B208C1">
        <w:rPr>
          <w:rStyle w:val="StyleUnderline"/>
          <w:highlight w:val="green"/>
        </w:rPr>
        <w:t>Russia</w:t>
      </w:r>
      <w:r w:rsidRPr="00B208C1">
        <w:rPr>
          <w:rStyle w:val="StyleUnderline"/>
        </w:rPr>
        <w:t xml:space="preserve"> and </w:t>
      </w:r>
      <w:r w:rsidRPr="00B208C1">
        <w:rPr>
          <w:rStyle w:val="StyleUnderline"/>
          <w:highlight w:val="green"/>
        </w:rPr>
        <w:t>Ukraine</w:t>
      </w:r>
      <w:r w:rsidRPr="00B208C1">
        <w:rPr>
          <w:rStyle w:val="StyleUnderline"/>
        </w:rPr>
        <w:t xml:space="preserve"> is only the beginning of this struggle</w:t>
      </w:r>
      <w:r w:rsidRPr="00B208C1">
        <w:rPr>
          <w:sz w:val="16"/>
        </w:rPr>
        <w:t xml:space="preserve">. Major countries such as Turkey, India, Japan, and Indonesia are all preparing to make their moves, actively carrying out various major-country diplomacy and striving to play an important role in the process of constructing a new international order. By its very nature, the world has presented a “neo-feudal” </w:t>
      </w:r>
      <w:proofErr w:type="gramStart"/>
      <w:r w:rsidRPr="00B208C1">
        <w:rPr>
          <w:sz w:val="16"/>
        </w:rPr>
        <w:t>situation, and</w:t>
      </w:r>
      <w:proofErr w:type="gramEnd"/>
      <w:r w:rsidRPr="00B208C1">
        <w:rPr>
          <w:sz w:val="16"/>
        </w:rPr>
        <w:t xml:space="preserve"> will inevitably be manifested to a large extent in doing things by each one in its own way before the new order is established.</w:t>
      </w:r>
    </w:p>
    <w:p w14:paraId="632DF7D2" w14:textId="77777777" w:rsidR="00C126A0" w:rsidRDefault="00C126A0" w:rsidP="00C126A0">
      <w:pPr>
        <w:rPr>
          <w:rStyle w:val="StyleUnderline"/>
        </w:rPr>
      </w:pPr>
      <w:r w:rsidRPr="00B208C1">
        <w:rPr>
          <w:rStyle w:val="StyleUnderline"/>
        </w:rPr>
        <w:t xml:space="preserve">Though the world is facing the situation of doing things by each one in its own way, yet </w:t>
      </w:r>
      <w:r w:rsidRPr="00B208C1">
        <w:rPr>
          <w:rStyle w:val="StyleUnderline"/>
          <w:highlight w:val="green"/>
        </w:rPr>
        <w:t>if countries</w:t>
      </w:r>
      <w:r w:rsidRPr="00B208C1">
        <w:rPr>
          <w:rStyle w:val="StyleUnderline"/>
        </w:rPr>
        <w:t xml:space="preserve"> have a </w:t>
      </w:r>
      <w:r w:rsidRPr="00B208C1">
        <w:rPr>
          <w:rStyle w:val="StyleUnderline"/>
          <w:highlight w:val="green"/>
        </w:rPr>
        <w:t>shared understanding of modernity</w:t>
      </w:r>
      <w:r w:rsidRPr="00B208C1">
        <w:rPr>
          <w:rStyle w:val="StyleUnderline"/>
        </w:rPr>
        <w:t xml:space="preserve">, then they </w:t>
      </w:r>
      <w:r w:rsidRPr="00B208C1">
        <w:rPr>
          <w:rStyle w:val="StyleUnderline"/>
          <w:highlight w:val="green"/>
        </w:rPr>
        <w:t>can</w:t>
      </w:r>
      <w:r w:rsidRPr="00B208C1">
        <w:rPr>
          <w:rStyle w:val="StyleUnderline"/>
        </w:rPr>
        <w:t xml:space="preserve"> also </w:t>
      </w:r>
      <w:r w:rsidRPr="00B208C1">
        <w:rPr>
          <w:rStyle w:val="StyleUnderline"/>
          <w:highlight w:val="green"/>
        </w:rPr>
        <w:t>coordinate</w:t>
      </w:r>
      <w:r w:rsidRPr="00B208C1">
        <w:rPr>
          <w:rStyle w:val="StyleUnderline"/>
        </w:rPr>
        <w:t xml:space="preserve"> their actions and jointly meet the challenges they are facing, because it is clear that the feudalization of the international order is not in line with the interests of any country. The </w:t>
      </w:r>
      <w:r w:rsidRPr="00B208C1">
        <w:rPr>
          <w:rStyle w:val="StyleUnderline"/>
          <w:highlight w:val="green"/>
        </w:rPr>
        <w:t>tragedy</w:t>
      </w:r>
      <w:r w:rsidRPr="00B208C1">
        <w:rPr>
          <w:rStyle w:val="StyleUnderline"/>
        </w:rPr>
        <w:t xml:space="preserve"> is that people have </w:t>
      </w:r>
      <w:r w:rsidRPr="00B208C1">
        <w:rPr>
          <w:rStyle w:val="StyleUnderline"/>
          <w:highlight w:val="green"/>
        </w:rPr>
        <w:t xml:space="preserve">no consensus on </w:t>
      </w:r>
      <w:proofErr w:type="gramStart"/>
      <w:r w:rsidRPr="00B208C1">
        <w:rPr>
          <w:rStyle w:val="StyleUnderline"/>
          <w:highlight w:val="green"/>
        </w:rPr>
        <w:t>modernity</w:t>
      </w:r>
      <w:r w:rsidRPr="00B208C1">
        <w:rPr>
          <w:rStyle w:val="StyleUnderline"/>
        </w:rPr>
        <w:t>, or</w:t>
      </w:r>
      <w:proofErr w:type="gramEnd"/>
      <w:r w:rsidRPr="00B208C1">
        <w:rPr>
          <w:rStyle w:val="StyleUnderline"/>
        </w:rPr>
        <w:t xml:space="preserve"> have no shared values. Bret Stephens’s narrative is a typical example of </w:t>
      </w:r>
      <w:r w:rsidRPr="009A42CD">
        <w:rPr>
          <w:rStyle w:val="StyleUnderline"/>
        </w:rPr>
        <w:t xml:space="preserve">Western scholars and policy research </w:t>
      </w:r>
      <w:r w:rsidRPr="009A42CD">
        <w:rPr>
          <w:rStyle w:val="StyleUnderline"/>
        </w:rPr>
        <w:lastRenderedPageBreak/>
        <w:t>circles. They fail to reflect on themselves, not only demonize others and shift responsibility to the outside world, but also condemn other countries from the perspective of a hypocritical morality. We should be aware that this is the general mood in Western intellectual circles.</w:t>
      </w:r>
      <w:r w:rsidRPr="00B208C1">
        <w:rPr>
          <w:rStyle w:val="StyleUnderline"/>
        </w:rPr>
        <w:t xml:space="preserve"> The </w:t>
      </w:r>
      <w:r w:rsidRPr="00B208C1">
        <w:rPr>
          <w:rStyle w:val="StyleUnderline"/>
          <w:highlight w:val="green"/>
        </w:rPr>
        <w:t>Western world</w:t>
      </w:r>
      <w:r w:rsidRPr="00B208C1">
        <w:rPr>
          <w:rStyle w:val="StyleUnderline"/>
        </w:rPr>
        <w:t xml:space="preserve"> has completely </w:t>
      </w:r>
      <w:r w:rsidRPr="00B208C1">
        <w:rPr>
          <w:rStyle w:val="StyleUnderline"/>
          <w:highlight w:val="green"/>
        </w:rPr>
        <w:t>lost the openness and inclusiveness</w:t>
      </w:r>
      <w:r w:rsidRPr="00B208C1">
        <w:rPr>
          <w:rStyle w:val="StyleUnderline"/>
        </w:rPr>
        <w:t xml:space="preserve"> they prevailed from the Renaissance to the Age of the Enlightenment. Now, the “</w:t>
      </w:r>
      <w:r w:rsidRPr="00B208C1">
        <w:rPr>
          <w:rStyle w:val="StyleUnderline"/>
          <w:highlight w:val="green"/>
        </w:rPr>
        <w:t>West</w:t>
      </w:r>
      <w:r w:rsidRPr="00B208C1">
        <w:rPr>
          <w:rStyle w:val="StyleUnderline"/>
        </w:rPr>
        <w:t xml:space="preserve">” itself has </w:t>
      </w:r>
      <w:r w:rsidRPr="00B208C1">
        <w:rPr>
          <w:rStyle w:val="StyleUnderline"/>
          <w:highlight w:val="green"/>
        </w:rPr>
        <w:t>become an ideology</w:t>
      </w:r>
      <w:r w:rsidRPr="00B208C1">
        <w:rPr>
          <w:rStyle w:val="StyleUnderline"/>
        </w:rPr>
        <w:t xml:space="preserve">. Viewing anything that is non-Western needs to obey this ideology. It can be said, to a large extent, that </w:t>
      </w:r>
      <w:r w:rsidRPr="00B208C1">
        <w:rPr>
          <w:rStyle w:val="StyleUnderline"/>
          <w:highlight w:val="green"/>
        </w:rPr>
        <w:t>liberal democracy is like the</w:t>
      </w:r>
      <w:r w:rsidRPr="00B208C1">
        <w:rPr>
          <w:rStyle w:val="StyleUnderline"/>
        </w:rPr>
        <w:t xml:space="preserve"> Medieval </w:t>
      </w:r>
      <w:r w:rsidRPr="00B208C1">
        <w:rPr>
          <w:rStyle w:val="StyleUnderline"/>
          <w:highlight w:val="green"/>
        </w:rPr>
        <w:t>God</w:t>
      </w:r>
      <w:r w:rsidRPr="00B208C1">
        <w:rPr>
          <w:rStyle w:val="StyleUnderline"/>
        </w:rPr>
        <w:t>. That is to say, when the knowledge system in the intellectual class also presents feudalization, the feudalized state order has also its legitimacy.</w:t>
      </w:r>
    </w:p>
    <w:p w14:paraId="56F66A1C" w14:textId="42FAFC75" w:rsidR="003203A1" w:rsidRDefault="003203A1" w:rsidP="003203A1">
      <w:pPr>
        <w:pStyle w:val="Heading4"/>
        <w:rPr>
          <w:rStyle w:val="StyleUnderline"/>
          <w:u w:val="none"/>
        </w:rPr>
      </w:pPr>
      <w:r w:rsidRPr="003203A1">
        <w:rPr>
          <w:rStyle w:val="StyleUnderline"/>
          <w:u w:val="none"/>
        </w:rPr>
        <w:t xml:space="preserve">And </w:t>
      </w:r>
      <w:proofErr w:type="spellStart"/>
      <w:r w:rsidRPr="003203A1">
        <w:rPr>
          <w:rStyle w:val="StyleUnderline"/>
          <w:u w:val="none"/>
        </w:rPr>
        <w:t>heg</w:t>
      </w:r>
      <w:proofErr w:type="spellEnd"/>
      <w:r>
        <w:rPr>
          <w:rStyle w:val="StyleUnderline"/>
          <w:u w:val="none"/>
        </w:rPr>
        <w:t xml:space="preserve"> and global solidarity</w:t>
      </w:r>
      <w:r w:rsidRPr="003203A1">
        <w:rPr>
          <w:rStyle w:val="StyleUnderline"/>
          <w:u w:val="none"/>
        </w:rPr>
        <w:t xml:space="preserve"> </w:t>
      </w:r>
      <w:r>
        <w:rPr>
          <w:rStyle w:val="StyleUnderline"/>
          <w:u w:val="none"/>
        </w:rPr>
        <w:t xml:space="preserve">decimated now - the genocide in Gaza, the Epstein files, the bombing of Venezuela this morning all thump any credibility for US influence in international relations. </w:t>
      </w:r>
    </w:p>
    <w:p w14:paraId="699073B7" w14:textId="77777777" w:rsidR="00246839" w:rsidRDefault="00246839" w:rsidP="00246839"/>
    <w:p w14:paraId="493BBFC5" w14:textId="160CD22C" w:rsidR="00246839" w:rsidRPr="00246839" w:rsidRDefault="00246839" w:rsidP="00246839">
      <w:pPr>
        <w:rPr>
          <w:b/>
          <w:bCs/>
        </w:rPr>
      </w:pPr>
      <w:r w:rsidRPr="00246839">
        <w:rPr>
          <w:b/>
          <w:bCs/>
        </w:rPr>
        <w:t xml:space="preserve">And they didn’t read an internal link for the last scenario on the second advantage -- no new follow on or enforcement claims. </w:t>
      </w:r>
    </w:p>
    <w:p w14:paraId="75890DB9" w14:textId="77777777" w:rsidR="00C126A0" w:rsidRPr="004C5125" w:rsidRDefault="00C126A0" w:rsidP="00C126A0">
      <w:pPr>
        <w:pStyle w:val="Heading4"/>
      </w:pPr>
      <w:r w:rsidRPr="004C5125">
        <w:t>Calls for U.S. hegemony and militarization don’t just project outward—they funnel military weapons into Black communities, fueling anti-Black violence and premature death in the name of “</w:t>
      </w:r>
      <w:r>
        <w:t>saving humanity from extinction</w:t>
      </w:r>
      <w:r w:rsidRPr="004C5125">
        <w:t>.”</w:t>
      </w:r>
    </w:p>
    <w:p w14:paraId="25E07BA1" w14:textId="77777777" w:rsidR="00C126A0" w:rsidRDefault="00C126A0" w:rsidP="00C126A0">
      <w:r w:rsidRPr="00290808">
        <w:rPr>
          <w:rFonts w:eastAsiaTheme="majorEastAsia" w:cstheme="majorBidi"/>
          <w:b/>
          <w:iCs/>
        </w:rPr>
        <w:t>Jimenez 23</w:t>
      </w:r>
      <w:r>
        <w:t xml:space="preserve"> [</w:t>
      </w:r>
      <w:r w:rsidRPr="00290808">
        <w:t xml:space="preserve">Tyler Jimenez is an Assistant Professor in the Department of Psychology at the University of Washington. 3-17-2023, "Racism and Police Militarization", No Publication, </w:t>
      </w:r>
      <w:hyperlink r:id="rId29" w:history="1">
        <w:r w:rsidRPr="00290808">
          <w:rPr>
            <w:rStyle w:val="Hyperlink"/>
          </w:rPr>
          <w:t>https://spsp.org/news/character-and-context-blog/jimenez-racial-prejudice-police-militarization</w:t>
        </w:r>
      </w:hyperlink>
      <w:r w:rsidRPr="00290808">
        <w:t xml:space="preserve">] </w:t>
      </w:r>
      <w:proofErr w:type="spellStart"/>
      <w:r w:rsidRPr="00290808">
        <w:t>hs</w:t>
      </w:r>
      <w:proofErr w:type="spellEnd"/>
    </w:p>
    <w:p w14:paraId="2FF387E9" w14:textId="77777777" w:rsidR="00C126A0" w:rsidRPr="00290808" w:rsidRDefault="00C126A0" w:rsidP="00C126A0">
      <w:pPr>
        <w:rPr>
          <w:rStyle w:val="StyleUnderline"/>
        </w:rPr>
      </w:pPr>
      <w:r w:rsidRPr="00290808">
        <w:rPr>
          <w:sz w:val="16"/>
        </w:rPr>
        <w:t xml:space="preserve">Since the 1990s, </w:t>
      </w:r>
      <w:r w:rsidRPr="00290808">
        <w:rPr>
          <w:rStyle w:val="StyleUnderline"/>
        </w:rPr>
        <w:t>police</w:t>
      </w:r>
      <w:r w:rsidRPr="00290808">
        <w:rPr>
          <w:sz w:val="16"/>
        </w:rPr>
        <w:t xml:space="preserve"> in the U.S. have </w:t>
      </w:r>
      <w:r w:rsidRPr="00290808">
        <w:rPr>
          <w:rStyle w:val="StyleUnderline"/>
        </w:rPr>
        <w:t>acquired</w:t>
      </w:r>
      <w:r w:rsidRPr="00290808">
        <w:rPr>
          <w:sz w:val="16"/>
        </w:rPr>
        <w:t xml:space="preserve"> billions of dollars' worth of </w:t>
      </w:r>
      <w:r w:rsidRPr="00290808">
        <w:rPr>
          <w:rStyle w:val="StyleUnderline"/>
        </w:rPr>
        <w:t>military equipment</w:t>
      </w:r>
      <w:r w:rsidRPr="00290808">
        <w:rPr>
          <w:sz w:val="16"/>
        </w:rPr>
        <w:t xml:space="preserve">—including </w:t>
      </w:r>
      <w:r w:rsidRPr="00290808">
        <w:rPr>
          <w:rStyle w:val="StyleUnderline"/>
        </w:rPr>
        <w:t>mine-resistant vehicles, body armor, and semi-automatic weapons</w:t>
      </w:r>
      <w:r w:rsidRPr="00290808">
        <w:rPr>
          <w:sz w:val="16"/>
        </w:rPr>
        <w:t xml:space="preserve">. This is perhaps the most striking example of police militarization, wherein </w:t>
      </w:r>
      <w:r w:rsidRPr="00290808">
        <w:rPr>
          <w:rStyle w:val="StyleUnderline"/>
          <w:highlight w:val="green"/>
        </w:rPr>
        <w:t>police</w:t>
      </w:r>
      <w:r w:rsidRPr="00290808">
        <w:rPr>
          <w:rStyle w:val="StyleUnderline"/>
        </w:rPr>
        <w:t xml:space="preserve"> are </w:t>
      </w:r>
      <w:r w:rsidRPr="00290808">
        <w:rPr>
          <w:rStyle w:val="StyleUnderline"/>
          <w:highlight w:val="green"/>
        </w:rPr>
        <w:t>adopting military culture</w:t>
      </w:r>
      <w:r w:rsidRPr="00290808">
        <w:rPr>
          <w:rStyle w:val="StyleUnderline"/>
        </w:rPr>
        <w:t xml:space="preserve">, tactics, and equipment. Such equipment and tactics are used in many ways, from dealing with natural disasters to conducting drug raids to, as we saw in the summer of 2020, </w:t>
      </w:r>
      <w:r w:rsidRPr="00290808">
        <w:rPr>
          <w:rStyle w:val="StyleUnderline"/>
          <w:highlight w:val="green"/>
        </w:rPr>
        <w:t>suppressing protests</w:t>
      </w:r>
      <w:r w:rsidRPr="00290808">
        <w:rPr>
          <w:rStyle w:val="StyleUnderline"/>
        </w:rPr>
        <w:t>.</w:t>
      </w:r>
    </w:p>
    <w:p w14:paraId="2CB1C6DE" w14:textId="77777777" w:rsidR="00C126A0" w:rsidRPr="00290808" w:rsidRDefault="00C126A0" w:rsidP="00C126A0">
      <w:pPr>
        <w:rPr>
          <w:sz w:val="16"/>
        </w:rPr>
      </w:pPr>
      <w:r w:rsidRPr="00290808">
        <w:rPr>
          <w:sz w:val="16"/>
        </w:rPr>
        <w:t>While proponents of police militarization argue that it protects police and public safety, research often finds the opposite. For example, economist Federico Masera found that police militarization increases violence by and against the police.</w:t>
      </w:r>
    </w:p>
    <w:p w14:paraId="3B270898" w14:textId="77777777" w:rsidR="00C126A0" w:rsidRPr="00290808" w:rsidRDefault="00C126A0" w:rsidP="00C126A0">
      <w:pPr>
        <w:rPr>
          <w:sz w:val="16"/>
        </w:rPr>
      </w:pPr>
      <w:r w:rsidRPr="00290808">
        <w:rPr>
          <w:sz w:val="16"/>
        </w:rPr>
        <w:t>Why, Then, Has Police Militarization Proliferated in Recent Years?</w:t>
      </w:r>
    </w:p>
    <w:p w14:paraId="63816FCE" w14:textId="77777777" w:rsidR="00C126A0" w:rsidRPr="00290808" w:rsidRDefault="00C126A0" w:rsidP="00C126A0">
      <w:pPr>
        <w:rPr>
          <w:rStyle w:val="StyleUnderline"/>
        </w:rPr>
      </w:pPr>
      <w:r w:rsidRPr="00290808">
        <w:rPr>
          <w:sz w:val="16"/>
        </w:rPr>
        <w:t>Researchers have typically thought of police m</w:t>
      </w:r>
      <w:r w:rsidRPr="00290808">
        <w:rPr>
          <w:rStyle w:val="StyleUnderline"/>
        </w:rPr>
        <w:t xml:space="preserve">ilitarization as either a </w:t>
      </w:r>
      <w:r w:rsidRPr="00290808">
        <w:rPr>
          <w:rStyle w:val="StyleUnderline"/>
          <w:highlight w:val="green"/>
        </w:rPr>
        <w:t>reaction to rising crime or as an effort to</w:t>
      </w:r>
      <w:r w:rsidRPr="00290808">
        <w:rPr>
          <w:rStyle w:val="StyleUnderline"/>
        </w:rPr>
        <w:t xml:space="preserve"> </w:t>
      </w:r>
      <w:r w:rsidRPr="00290808">
        <w:rPr>
          <w:rStyle w:val="StyleUnderline"/>
          <w:highlight w:val="green"/>
        </w:rPr>
        <w:t>control Black, Hispanic</w:t>
      </w:r>
      <w:r w:rsidRPr="00290808">
        <w:rPr>
          <w:rStyle w:val="StyleUnderline"/>
        </w:rPr>
        <w:t xml:space="preserve">, and </w:t>
      </w:r>
      <w:r w:rsidRPr="00290808">
        <w:rPr>
          <w:rStyle w:val="StyleUnderline"/>
          <w:highlight w:val="green"/>
        </w:rPr>
        <w:t>Native</w:t>
      </w:r>
      <w:r w:rsidRPr="00290808">
        <w:rPr>
          <w:rStyle w:val="StyleUnderline"/>
        </w:rPr>
        <w:t xml:space="preserve"> American </w:t>
      </w:r>
      <w:r w:rsidRPr="00290808">
        <w:rPr>
          <w:rStyle w:val="StyleUnderline"/>
          <w:highlight w:val="green"/>
        </w:rPr>
        <w:t>communities</w:t>
      </w:r>
      <w:r w:rsidRPr="00290808">
        <w:rPr>
          <w:rStyle w:val="StyleUnderline"/>
        </w:rPr>
        <w:t xml:space="preserve">. In support of the latter possibility, research has shown that </w:t>
      </w:r>
      <w:r w:rsidRPr="00290808">
        <w:rPr>
          <w:rStyle w:val="StyleUnderline"/>
          <w:highlight w:val="green"/>
        </w:rPr>
        <w:t>police departments in Black communities acquire more militarized equipment</w:t>
      </w:r>
      <w:r w:rsidRPr="00290808">
        <w:rPr>
          <w:rStyle w:val="StyleUnderline"/>
        </w:rPr>
        <w:t xml:space="preserve"> </w:t>
      </w:r>
      <w:r w:rsidRPr="00290808">
        <w:rPr>
          <w:sz w:val="16"/>
        </w:rPr>
        <w:t xml:space="preserve">than those in White communities, and that SWAT teams are more readily deployed to Black than to White neighborhoods. Importantly, these studies control for crime rates, finding that the link between racial demographics and </w:t>
      </w:r>
      <w:r w:rsidRPr="00290808">
        <w:rPr>
          <w:sz w:val="16"/>
        </w:rPr>
        <w:lastRenderedPageBreak/>
        <w:t xml:space="preserve">police militarization cannot be explained by differences in crime. Building from this perspective, my research team examined recently the </w:t>
      </w:r>
      <w:r w:rsidRPr="00290808">
        <w:rPr>
          <w:rStyle w:val="StyleUnderline"/>
        </w:rPr>
        <w:t>link between racial prejudice and police militarization.</w:t>
      </w:r>
    </w:p>
    <w:p w14:paraId="77AB21B3" w14:textId="77777777" w:rsidR="00C126A0" w:rsidRPr="00290808" w:rsidRDefault="00C126A0" w:rsidP="00C126A0">
      <w:pPr>
        <w:rPr>
          <w:sz w:val="16"/>
        </w:rPr>
      </w:pPr>
      <w:r w:rsidRPr="00290808">
        <w:rPr>
          <w:sz w:val="16"/>
        </w:rPr>
        <w:t>We began by surveying 765 White Americans about their racial attitudes and opinions toward police militarization. Consistent with our predictions, people who reported more negative attitudes toward Black and Native Americans tended to express a greater preference for a militarized police force. That is, people who agreed with statements such as "if Black people would only try harder, they could be just as well off as White people" tended to also agree that "Any equipment that the military uses should be allowed to be used by police officers as well."</w:t>
      </w:r>
    </w:p>
    <w:p w14:paraId="7B38D77F" w14:textId="77777777" w:rsidR="00C126A0" w:rsidRPr="00290808" w:rsidRDefault="00C126A0" w:rsidP="00C126A0">
      <w:pPr>
        <w:rPr>
          <w:sz w:val="16"/>
        </w:rPr>
      </w:pPr>
      <w:r w:rsidRPr="00290808">
        <w:rPr>
          <w:sz w:val="16"/>
        </w:rPr>
        <w:t xml:space="preserve">Does this </w:t>
      </w:r>
      <w:r w:rsidRPr="00290808">
        <w:rPr>
          <w:rStyle w:val="StyleUnderline"/>
        </w:rPr>
        <w:t xml:space="preserve">relationship </w:t>
      </w:r>
      <w:r w:rsidRPr="00290808">
        <w:rPr>
          <w:rStyle w:val="StyleUnderline"/>
          <w:highlight w:val="green"/>
        </w:rPr>
        <w:t>exist</w:t>
      </w:r>
      <w:r w:rsidRPr="00290808">
        <w:rPr>
          <w:rStyle w:val="StyleUnderline"/>
        </w:rPr>
        <w:t xml:space="preserve"> only because </w:t>
      </w:r>
      <w:r w:rsidRPr="00290808">
        <w:rPr>
          <w:rStyle w:val="StyleUnderline"/>
          <w:highlight w:val="green"/>
        </w:rPr>
        <w:t>political conservatives</w:t>
      </w:r>
      <w:r w:rsidRPr="00290808">
        <w:rPr>
          <w:sz w:val="16"/>
        </w:rPr>
        <w:t xml:space="preserve"> (relative to liberals) </w:t>
      </w:r>
      <w:r w:rsidRPr="00290808">
        <w:rPr>
          <w:rStyle w:val="StyleUnderline"/>
        </w:rPr>
        <w:t xml:space="preserve">are more likely to </w:t>
      </w:r>
      <w:r w:rsidRPr="00290808">
        <w:rPr>
          <w:rStyle w:val="StyleUnderline"/>
          <w:highlight w:val="green"/>
        </w:rPr>
        <w:t>support</w:t>
      </w:r>
      <w:r w:rsidRPr="00290808">
        <w:rPr>
          <w:rStyle w:val="StyleUnderline"/>
        </w:rPr>
        <w:t xml:space="preserve"> police </w:t>
      </w:r>
      <w:r w:rsidRPr="00290808">
        <w:rPr>
          <w:rStyle w:val="StyleUnderline"/>
          <w:highlight w:val="green"/>
        </w:rPr>
        <w:t>militarization</w:t>
      </w:r>
      <w:r w:rsidRPr="00290808">
        <w:rPr>
          <w:rStyle w:val="StyleUnderline"/>
        </w:rPr>
        <w:t>, as well as more likely to hold negative racial attitudes</w:t>
      </w:r>
      <w:r w:rsidRPr="00290808">
        <w:rPr>
          <w:sz w:val="16"/>
        </w:rPr>
        <w:t>? Testing this idea, we controlled for participant-level political conservatism, finding that this did not explain the relationship between prejudice and support for police militarization (nor did household income and perceived level of neighborhood crime).</w:t>
      </w:r>
    </w:p>
    <w:p w14:paraId="4EB00C8F" w14:textId="77777777" w:rsidR="00C126A0" w:rsidRPr="00290808" w:rsidRDefault="00C126A0" w:rsidP="00C126A0">
      <w:pPr>
        <w:rPr>
          <w:sz w:val="16"/>
        </w:rPr>
      </w:pPr>
      <w:r w:rsidRPr="00290808">
        <w:rPr>
          <w:sz w:val="16"/>
        </w:rPr>
        <w:t>Moving Beyond Attitudes</w:t>
      </w:r>
    </w:p>
    <w:p w14:paraId="52DEB9AB" w14:textId="77777777" w:rsidR="00C126A0" w:rsidRPr="00290808" w:rsidRDefault="00C126A0" w:rsidP="00C126A0">
      <w:pPr>
        <w:rPr>
          <w:rStyle w:val="StyleUnderline"/>
        </w:rPr>
      </w:pPr>
      <w:r w:rsidRPr="00290808">
        <w:rPr>
          <w:sz w:val="16"/>
        </w:rPr>
        <w:t xml:space="preserve">While this first study tells us that </w:t>
      </w:r>
      <w:r w:rsidRPr="00290808">
        <w:rPr>
          <w:rStyle w:val="StyleUnderline"/>
          <w:highlight w:val="green"/>
        </w:rPr>
        <w:t>racially prejudiced</w:t>
      </w:r>
      <w:r w:rsidRPr="00290808">
        <w:rPr>
          <w:rStyle w:val="StyleUnderline"/>
        </w:rPr>
        <w:t xml:space="preserve"> attitudes </w:t>
      </w:r>
      <w:r w:rsidRPr="00290808">
        <w:rPr>
          <w:rStyle w:val="StyleUnderline"/>
          <w:highlight w:val="green"/>
        </w:rPr>
        <w:t>correlate</w:t>
      </w:r>
      <w:r w:rsidRPr="00290808">
        <w:rPr>
          <w:rStyle w:val="StyleUnderline"/>
        </w:rPr>
        <w:t xml:space="preserve"> with </w:t>
      </w:r>
      <w:r w:rsidRPr="00290808">
        <w:rPr>
          <w:rStyle w:val="StyleUnderline"/>
          <w:highlight w:val="green"/>
        </w:rPr>
        <w:t>support for police militarization</w:t>
      </w:r>
      <w:r w:rsidRPr="00290808">
        <w:rPr>
          <w:rStyle w:val="StyleUnderline"/>
        </w:rPr>
        <w:t>, we were also interested in actual police militarization</w:t>
      </w:r>
      <w:r w:rsidRPr="00290808">
        <w:rPr>
          <w:sz w:val="16"/>
        </w:rPr>
        <w:t xml:space="preserve">, not just people's attitudes toward it. </w:t>
      </w:r>
      <w:r w:rsidRPr="00290808">
        <w:rPr>
          <w:rStyle w:val="StyleUnderline"/>
        </w:rPr>
        <w:t xml:space="preserve">Is </w:t>
      </w:r>
      <w:r w:rsidRPr="00290808">
        <w:rPr>
          <w:rStyle w:val="StyleUnderline"/>
          <w:highlight w:val="green"/>
        </w:rPr>
        <w:t>racial prejudice</w:t>
      </w:r>
      <w:r w:rsidRPr="00290808">
        <w:rPr>
          <w:rStyle w:val="StyleUnderline"/>
        </w:rPr>
        <w:t xml:space="preserve"> also </w:t>
      </w:r>
      <w:r w:rsidRPr="00290808">
        <w:rPr>
          <w:rStyle w:val="StyleUnderline"/>
          <w:highlight w:val="green"/>
        </w:rPr>
        <w:t>associated with</w:t>
      </w:r>
      <w:r w:rsidRPr="00290808">
        <w:rPr>
          <w:rStyle w:val="StyleUnderline"/>
        </w:rPr>
        <w:t xml:space="preserve"> police acquisitions of </w:t>
      </w:r>
      <w:r w:rsidRPr="00290808">
        <w:rPr>
          <w:rStyle w:val="StyleUnderline"/>
          <w:highlight w:val="green"/>
        </w:rPr>
        <w:t>militarized equipment</w:t>
      </w:r>
      <w:r w:rsidRPr="00290808">
        <w:rPr>
          <w:rStyle w:val="StyleUnderline"/>
        </w:rPr>
        <w:t xml:space="preserve">? </w:t>
      </w:r>
      <w:r w:rsidRPr="00290808">
        <w:rPr>
          <w:sz w:val="16"/>
        </w:rPr>
        <w:t xml:space="preserve">To answer this question, we examined records from the 1033 Program—a federal program which distributes surplus military equipment to police for little to no cost. For each state, we computed the amount of 1033 Program equipment acquired by all police departments, which totaled over 300,000 pieces of equipment acquired by hundreds of departments. We also obtained data on state-level prejudice from Project Implicit. For each state, </w:t>
      </w:r>
      <w:r w:rsidRPr="00290808">
        <w:rPr>
          <w:rStyle w:val="StyleUnderline"/>
        </w:rPr>
        <w:t>we computed the average level of implicit bias (measured using very subtle techniques) and explicit bias (directly self-reported by the person) against Black and Native Americans from over 3 million White American</w:t>
      </w:r>
      <w:r w:rsidRPr="00290808">
        <w:rPr>
          <w:sz w:val="16"/>
        </w:rPr>
        <w:t xml:space="preserve">s. As in Study 1, the results were consistent with our predictions; </w:t>
      </w:r>
      <w:r w:rsidRPr="00290808">
        <w:rPr>
          <w:rStyle w:val="StyleUnderline"/>
          <w:highlight w:val="green"/>
        </w:rPr>
        <w:t>states relatively higher in prejudice</w:t>
      </w:r>
      <w:r w:rsidRPr="00290808">
        <w:rPr>
          <w:rStyle w:val="StyleUnderline"/>
        </w:rPr>
        <w:t xml:space="preserve"> </w:t>
      </w:r>
      <w:r w:rsidRPr="00290808">
        <w:rPr>
          <w:rStyle w:val="StyleUnderline"/>
          <w:highlight w:val="green"/>
        </w:rPr>
        <w:t>acquired more militarized equipment</w:t>
      </w:r>
      <w:r w:rsidRPr="00290808">
        <w:rPr>
          <w:rStyle w:val="StyleUnderline"/>
        </w:rPr>
        <w:t>, even when controlling for political conservatism.</w:t>
      </w:r>
    </w:p>
    <w:p w14:paraId="4585A84B" w14:textId="77777777" w:rsidR="00C126A0" w:rsidRPr="00290808" w:rsidRDefault="00C126A0" w:rsidP="00C126A0">
      <w:pPr>
        <w:rPr>
          <w:sz w:val="16"/>
        </w:rPr>
      </w:pPr>
      <w:r w:rsidRPr="00290808">
        <w:rPr>
          <w:rStyle w:val="StyleUnderline"/>
        </w:rPr>
        <w:t xml:space="preserve">We found similar patterns for anti-Black and anti-Native American prejudice, though some differences are worth noting. </w:t>
      </w:r>
      <w:r w:rsidRPr="00290808">
        <w:rPr>
          <w:sz w:val="16"/>
        </w:rPr>
        <w:t>As mentioned above, we looked at implicit and explicit bias</w:t>
      </w:r>
      <w:r w:rsidRPr="00290808">
        <w:rPr>
          <w:rStyle w:val="StyleUnderline"/>
          <w:b/>
          <w:bCs/>
        </w:rPr>
        <w:t xml:space="preserve">. For </w:t>
      </w:r>
      <w:r w:rsidRPr="00290808">
        <w:rPr>
          <w:rStyle w:val="StyleUnderline"/>
          <w:b/>
          <w:bCs/>
          <w:highlight w:val="green"/>
        </w:rPr>
        <w:t>anti-Black bias</w:t>
      </w:r>
      <w:r w:rsidRPr="00290808">
        <w:rPr>
          <w:rStyle w:val="StyleUnderline"/>
          <w:b/>
          <w:bCs/>
        </w:rPr>
        <w:t xml:space="preserve">, implicit and explicit bias were </w:t>
      </w:r>
      <w:r w:rsidRPr="00290808">
        <w:rPr>
          <w:rStyle w:val="StyleUnderline"/>
          <w:b/>
          <w:bCs/>
          <w:highlight w:val="green"/>
        </w:rPr>
        <w:t>strongly correlated with</w:t>
      </w:r>
      <w:r w:rsidRPr="00290808">
        <w:rPr>
          <w:rStyle w:val="StyleUnderline"/>
          <w:b/>
          <w:bCs/>
        </w:rPr>
        <w:t xml:space="preserve"> each other, and both were positively associated </w:t>
      </w:r>
      <w:r w:rsidRPr="00290808">
        <w:rPr>
          <w:rStyle w:val="StyleUnderline"/>
          <w:b/>
          <w:bCs/>
          <w:highlight w:val="green"/>
        </w:rPr>
        <w:t>with police</w:t>
      </w:r>
      <w:r w:rsidRPr="00290808">
        <w:rPr>
          <w:rStyle w:val="StyleUnderline"/>
          <w:b/>
          <w:bCs/>
        </w:rPr>
        <w:t xml:space="preserve"> </w:t>
      </w:r>
      <w:r w:rsidRPr="00290808">
        <w:rPr>
          <w:rStyle w:val="StyleUnderline"/>
          <w:b/>
          <w:bCs/>
          <w:highlight w:val="green"/>
        </w:rPr>
        <w:t>acquisition of militarized equipment</w:t>
      </w:r>
      <w:r w:rsidRPr="00290808">
        <w:rPr>
          <w:rStyle w:val="StyleUnderline"/>
          <w:b/>
          <w:bCs/>
        </w:rPr>
        <w:t>.</w:t>
      </w:r>
      <w:r w:rsidRPr="00290808">
        <w:rPr>
          <w:sz w:val="16"/>
        </w:rPr>
        <w:t xml:space="preserve"> However, for anti-Native American bias, implicit and explicit bias were not correlated, and only implicit bias was correlated with militarized equipment.</w:t>
      </w:r>
    </w:p>
    <w:p w14:paraId="43F8C62B" w14:textId="19111A61" w:rsidR="00C126A0" w:rsidRPr="00C126A0" w:rsidRDefault="00C126A0" w:rsidP="00C126A0">
      <w:pPr>
        <w:rPr>
          <w:u w:val="single"/>
        </w:rPr>
      </w:pPr>
      <w:r w:rsidRPr="00290808">
        <w:rPr>
          <w:sz w:val="16"/>
        </w:rPr>
        <w:t xml:space="preserve">These findings are consistent with previous research </w:t>
      </w:r>
      <w:r w:rsidRPr="00290808">
        <w:rPr>
          <w:u w:val="single"/>
        </w:rPr>
        <w:t xml:space="preserve">showing that person-level prejudice is associated with positive attitudes toward the police and that region-level prejudice is associated with racial disparities in traffic stops and use of lethal force. Our studies also speak to the ongoing militarization of police, suggesting that, rather than concern about crime, its </w:t>
      </w:r>
      <w:r w:rsidRPr="00290808">
        <w:rPr>
          <w:highlight w:val="green"/>
          <w:u w:val="single"/>
        </w:rPr>
        <w:t>proliferation</w:t>
      </w:r>
      <w:r w:rsidRPr="00290808">
        <w:rPr>
          <w:u w:val="single"/>
        </w:rPr>
        <w:t xml:space="preserve"> is </w:t>
      </w:r>
      <w:r w:rsidRPr="00290808">
        <w:rPr>
          <w:highlight w:val="green"/>
          <w:u w:val="single"/>
        </w:rPr>
        <w:t>motivated by racial prejudice</w:t>
      </w:r>
      <w:r w:rsidRPr="00290808">
        <w:rPr>
          <w:u w:val="single"/>
        </w:rPr>
        <w:t>.</w:t>
      </w:r>
    </w:p>
    <w:sectPr w:rsidR="00C126A0" w:rsidRPr="00C126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3DB0E" w14:textId="77777777" w:rsidR="0009465A" w:rsidRDefault="0009465A" w:rsidP="00066D2C">
      <w:pPr>
        <w:spacing w:after="0" w:line="240" w:lineRule="auto"/>
      </w:pPr>
      <w:r>
        <w:separator/>
      </w:r>
    </w:p>
  </w:endnote>
  <w:endnote w:type="continuationSeparator" w:id="0">
    <w:p w14:paraId="2F5F6146" w14:textId="77777777" w:rsidR="0009465A" w:rsidRDefault="0009465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DEC80" w14:textId="77777777" w:rsidR="0009465A" w:rsidRDefault="0009465A" w:rsidP="00066D2C">
      <w:pPr>
        <w:spacing w:after="0" w:line="240" w:lineRule="auto"/>
      </w:pPr>
      <w:r>
        <w:separator/>
      </w:r>
    </w:p>
  </w:footnote>
  <w:footnote w:type="continuationSeparator" w:id="0">
    <w:p w14:paraId="0A4496FC" w14:textId="77777777" w:rsidR="0009465A" w:rsidRDefault="0009465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256BCA"/>
    <w:multiLevelType w:val="hybridMultilevel"/>
    <w:tmpl w:val="D41029F0"/>
    <w:lvl w:ilvl="0" w:tplc="F2E611B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7028255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3455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65A"/>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839"/>
    <w:rsid w:val="002508CB"/>
    <w:rsid w:val="002514A7"/>
    <w:rsid w:val="00253733"/>
    <w:rsid w:val="00256AC0"/>
    <w:rsid w:val="002573AF"/>
    <w:rsid w:val="00263CC5"/>
    <w:rsid w:val="0026407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3A1"/>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35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1506"/>
    <w:rsid w:val="00622773"/>
    <w:rsid w:val="00622C58"/>
    <w:rsid w:val="0062614B"/>
    <w:rsid w:val="006266E2"/>
    <w:rsid w:val="0063037B"/>
    <w:rsid w:val="006310D7"/>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9FD"/>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C3B"/>
    <w:rsid w:val="00852FB9"/>
    <w:rsid w:val="008536B7"/>
    <w:rsid w:val="00860F34"/>
    <w:rsid w:val="00862AC4"/>
    <w:rsid w:val="0086319B"/>
    <w:rsid w:val="00863FA1"/>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CD"/>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4B76"/>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26A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567"/>
    <w:rsid w:val="00EB7375"/>
    <w:rsid w:val="00EC06EA"/>
    <w:rsid w:val="00EC2660"/>
    <w:rsid w:val="00EC3057"/>
    <w:rsid w:val="00EC35C3"/>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559"/>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C84407"/>
  <w15:chartTrackingRefBased/>
  <w15:docId w15:val="{2A2D4F08-E306-3843-8F5F-9FB80659D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B035E"/>
    <w:rPr>
      <w:rFonts w:ascii="Calibri" w:hAnsi="Calibri" w:cs="Calibri"/>
      <w:sz w:val="26"/>
    </w:rPr>
  </w:style>
  <w:style w:type="paragraph" w:styleId="Heading1">
    <w:name w:val="heading 1"/>
    <w:aliases w:val="Pocket"/>
    <w:basedOn w:val="Normal"/>
    <w:next w:val="Normal"/>
    <w:link w:val="Heading1Char"/>
    <w:qFormat/>
    <w:rsid w:val="005B03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B03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5B03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no read,No Spacing12,No Spacing211,No Spacing2111,Ch,TAG,Heading 2 Char Char Char Char,No Spacing111111,No Spacing4,No Spacing11111,tags,No Spacing21,CD - Cite,ta,Tags"/>
    <w:basedOn w:val="Normal"/>
    <w:next w:val="Normal"/>
    <w:link w:val="Heading4Char"/>
    <w:uiPriority w:val="3"/>
    <w:qFormat/>
    <w:rsid w:val="005B035E"/>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5B035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B03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035E"/>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5B035E"/>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5B035E"/>
    <w:rPr>
      <w:color w:val="auto"/>
      <w:u w:val="none"/>
    </w:rPr>
  </w:style>
  <w:style w:type="character" w:customStyle="1" w:styleId="Heading1Char">
    <w:name w:val="Heading 1 Char"/>
    <w:aliases w:val="Pocket Char"/>
    <w:basedOn w:val="DefaultParagraphFont"/>
    <w:link w:val="Heading1"/>
    <w:rsid w:val="005B035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B035E"/>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B035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uiPriority w:val="3"/>
    <w:rsid w:val="005B035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B035E"/>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8"/>
    <w:basedOn w:val="DefaultParagraphFont"/>
    <w:uiPriority w:val="7"/>
    <w:qFormat/>
    <w:rsid w:val="005B035E"/>
    <w:rPr>
      <w:b w:val="0"/>
      <w:sz w:val="26"/>
      <w:u w:val="single"/>
    </w:rPr>
  </w:style>
  <w:style w:type="character" w:styleId="Strong">
    <w:name w:val="Strong"/>
    <w:basedOn w:val="DefaultParagraphFont"/>
    <w:uiPriority w:val="22"/>
    <w:semiHidden/>
    <w:qFormat/>
    <w:rsid w:val="005B035E"/>
    <w:rPr>
      <w:b/>
      <w:bCs/>
    </w:rPr>
  </w:style>
  <w:style w:type="character" w:styleId="BookTitle">
    <w:name w:val="Book Title"/>
    <w:basedOn w:val="DefaultParagraphFont"/>
    <w:uiPriority w:val="33"/>
    <w:semiHidden/>
    <w:qFormat/>
    <w:rsid w:val="005B035E"/>
    <w:rPr>
      <w:b/>
      <w:bCs/>
      <w:i/>
      <w:iCs/>
      <w:spacing w:val="5"/>
    </w:rPr>
  </w:style>
  <w:style w:type="character" w:customStyle="1" w:styleId="Heading5Char">
    <w:name w:val="Heading 5 Char"/>
    <w:basedOn w:val="DefaultParagraphFont"/>
    <w:link w:val="Heading5"/>
    <w:uiPriority w:val="9"/>
    <w:semiHidden/>
    <w:rsid w:val="005B035E"/>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5B035E"/>
  </w:style>
  <w:style w:type="paragraph" w:styleId="Header">
    <w:name w:val="header"/>
    <w:basedOn w:val="Normal"/>
    <w:link w:val="HeaderChar"/>
    <w:uiPriority w:val="99"/>
    <w:semiHidden/>
    <w:rsid w:val="005B035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B035E"/>
    <w:rPr>
      <w:rFonts w:ascii="Calibri" w:hAnsi="Calibri" w:cs="Calibri"/>
      <w:sz w:val="26"/>
    </w:rPr>
  </w:style>
  <w:style w:type="paragraph" w:styleId="Footer">
    <w:name w:val="footer"/>
    <w:basedOn w:val="Normal"/>
    <w:link w:val="FooterChar"/>
    <w:uiPriority w:val="99"/>
    <w:semiHidden/>
    <w:rsid w:val="005B035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B035E"/>
    <w:rPr>
      <w:rFonts w:ascii="Calibri" w:hAnsi="Calibri" w:cs="Calibri"/>
      <w:sz w:val="26"/>
    </w:rPr>
  </w:style>
  <w:style w:type="paragraph" w:styleId="BodyText">
    <w:name w:val="Body Text"/>
    <w:basedOn w:val="Normal"/>
    <w:link w:val="BodyTextChar"/>
    <w:uiPriority w:val="99"/>
    <w:semiHidden/>
    <w:unhideWhenUsed/>
    <w:rsid w:val="005B035E"/>
    <w:pPr>
      <w:spacing w:after="120"/>
    </w:pPr>
  </w:style>
  <w:style w:type="character" w:customStyle="1" w:styleId="BodyTextChar">
    <w:name w:val="Body Text Char"/>
    <w:basedOn w:val="DefaultParagraphFont"/>
    <w:link w:val="BodyText"/>
    <w:uiPriority w:val="99"/>
    <w:semiHidden/>
    <w:rsid w:val="005B035E"/>
    <w:rPr>
      <w:rFonts w:ascii="Calibri" w:hAnsi="Calibri" w:cs="Calibri"/>
      <w:sz w:val="26"/>
    </w:rPr>
  </w:style>
  <w:style w:type="paragraph" w:styleId="NoSpacing">
    <w:name w:val="No Spacing"/>
    <w:link w:val="NoSpacingChar"/>
    <w:uiPriority w:val="99"/>
    <w:semiHidden/>
    <w:unhideWhenUsed/>
    <w:qFormat/>
    <w:rsid w:val="005B035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B035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C,R,TAG "/>
    <w:basedOn w:val="DefaultParagraphFont"/>
    <w:link w:val="Heading411"/>
    <w:uiPriority w:val="99"/>
    <w:unhideWhenUsed/>
    <w:rsid w:val="005B035E"/>
    <w:rPr>
      <w:color w:val="0563C1" w:themeColor="hyperlink"/>
      <w:u w:val="single"/>
    </w:rPr>
  </w:style>
  <w:style w:type="character" w:styleId="UnresolvedMention">
    <w:name w:val="Unresolved Mention"/>
    <w:basedOn w:val="DefaultParagraphFont"/>
    <w:uiPriority w:val="99"/>
    <w:semiHidden/>
    <w:unhideWhenUsed/>
    <w:rsid w:val="005B035E"/>
    <w:rPr>
      <w:color w:val="605E5C"/>
      <w:shd w:val="clear" w:color="auto" w:fill="E1DFDD"/>
    </w:rPr>
  </w:style>
  <w:style w:type="paragraph" w:customStyle="1" w:styleId="Heading411">
    <w:name w:val="Heading 411"/>
    <w:basedOn w:val="Heading1"/>
    <w:next w:val="NoSpacing"/>
    <w:link w:val="Hyperlink"/>
    <w:autoRedefine/>
    <w:uiPriority w:val="99"/>
    <w:qFormat/>
    <w:rsid w:val="00C126A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C126A0"/>
    <w:pPr>
      <w:ind w:left="720"/>
      <w:contextualSpacing/>
    </w:pPr>
  </w:style>
  <w:style w:type="paragraph" w:customStyle="1" w:styleId="textbold">
    <w:name w:val="text bold"/>
    <w:basedOn w:val="Normal"/>
    <w:link w:val="Emphasis"/>
    <w:uiPriority w:val="8"/>
    <w:qFormat/>
    <w:rsid w:val="00C126A0"/>
    <w:pPr>
      <w:spacing w:after="0" w:line="240"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1462317X.2025.2497618" TargetMode="External"/><Relationship Id="rId13" Type="http://schemas.openxmlformats.org/officeDocument/2006/relationships/hyperlink" Target="https://www.tandfonline.com/doi/full/10.1080/1462317X.2025.2497618" TargetMode="External"/><Relationship Id="rId18" Type="http://schemas.openxmlformats.org/officeDocument/2006/relationships/hyperlink" Target="https://www.tandfonline.com/doi/full/10.1080/1462317X.2025.2497618" TargetMode="External"/><Relationship Id="rId26" Type="http://schemas.openxmlformats.org/officeDocument/2006/relationships/hyperlink" Target="https://pjd1.medium.com/from-nyack-to-chester-the-suburbanite-born-black-was-never-safe-6a7a4269e991" TargetMode="External"/><Relationship Id="rId3" Type="http://schemas.openxmlformats.org/officeDocument/2006/relationships/styles" Target="styles.xml"/><Relationship Id="rId21" Type="http://schemas.openxmlformats.org/officeDocument/2006/relationships/hyperlink" Target="https://doi.org/10.1093/9780198945246.003.0078" TargetMode="External"/><Relationship Id="rId7" Type="http://schemas.openxmlformats.org/officeDocument/2006/relationships/endnotes" Target="endnotes.xml"/><Relationship Id="rId12" Type="http://schemas.openxmlformats.org/officeDocument/2006/relationships/hyperlink" Target="https://www.tandfonline.com/doi/full/10.1080/1462317X.2025.2497618" TargetMode="External"/><Relationship Id="rId17" Type="http://schemas.openxmlformats.org/officeDocument/2006/relationships/hyperlink" Target="https://www.tandfonline.com/doi/full/10.1080/1462317X.2025.2497618" TargetMode="External"/><Relationship Id="rId25" Type="http://schemas.openxmlformats.org/officeDocument/2006/relationships/hyperlink" Target="https://afropessazania1.wordpress.com/2024/05/12/afropessimism-reading-list-for-beginners/?fbclid=IwY2xjawEfOVtleHRuA2FlbQIxMQABHSIc7m2KeTzRmSCP4BJVHgjtNKdAti-tquVd42CoAd0y3oAGvfA2SCDQqQ_aem_faCI6wUbETEQz6BJu84Nug" TargetMode="External"/><Relationship Id="rId2" Type="http://schemas.openxmlformats.org/officeDocument/2006/relationships/numbering" Target="numbering.xml"/><Relationship Id="rId16" Type="http://schemas.openxmlformats.org/officeDocument/2006/relationships/hyperlink" Target="https://www.tandfonline.com/doi/full/10.1080/1462317X.2025.2497618" TargetMode="External"/><Relationship Id="rId20" Type="http://schemas.openxmlformats.org/officeDocument/2006/relationships/hyperlink" Target="https://www.tandfonline.com/doi/full/10.1080/1462317X.2025.2497618" TargetMode="External"/><Relationship Id="rId29" Type="http://schemas.openxmlformats.org/officeDocument/2006/relationships/hyperlink" Target="https://spsp.org/news/character-and-context-blog/jimenez-racial-prejudice-police-militariz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1462317X.2025.2497618" TargetMode="External"/><Relationship Id="rId24" Type="http://schemas.openxmlformats.org/officeDocument/2006/relationships/hyperlink" Target="https://pjd1.medium.com/dont-despair-let-s-end-the-world-a-word-for-frank-b-wilderson-iii-s-afropessimism-a3c546db8be3" TargetMode="External"/><Relationship Id="rId5" Type="http://schemas.openxmlformats.org/officeDocument/2006/relationships/webSettings" Target="webSettings.xml"/><Relationship Id="rId15" Type="http://schemas.openxmlformats.org/officeDocument/2006/relationships/hyperlink" Target="https://www.tandfonline.com/doi/full/10.1080/1462317X.2025.2497618" TargetMode="External"/><Relationship Id="rId23" Type="http://schemas.openxmlformats.org/officeDocument/2006/relationships/hyperlink" Target="https://doi.org/10.7916/a08t-4747" TargetMode="External"/><Relationship Id="rId28" Type="http://schemas.openxmlformats.org/officeDocument/2006/relationships/hyperlink" Target="https://doi.org/10.1007/978-981-96-7846-4_7" TargetMode="External"/><Relationship Id="rId10" Type="http://schemas.openxmlformats.org/officeDocument/2006/relationships/hyperlink" Target="https://www.tandfonline.com/doi/full/10.1080/1462317X.2025.2497618" TargetMode="External"/><Relationship Id="rId19" Type="http://schemas.openxmlformats.org/officeDocument/2006/relationships/hyperlink" Target="https://www.tandfonline.com/doi/full/10.1080/1462317X.2025.2497618"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tandfonline.com/doi/full/10.1080/1462317X.2025.2497618" TargetMode="External"/><Relationship Id="rId14" Type="http://schemas.openxmlformats.org/officeDocument/2006/relationships/hyperlink" Target="https://www.tandfonline.com/doi/full/10.1080/1462317X.2025.2497618" TargetMode="External"/><Relationship Id="rId22" Type="http://schemas.openxmlformats.org/officeDocument/2006/relationships/hyperlink" Target="https://doi.org/10.1093/9780198945246.003.0078" TargetMode="External"/><Relationship Id="rId27" Type="http://schemas.openxmlformats.org/officeDocument/2006/relationships/hyperlink" Target="https://doi.org/10.1353/tae.2018.0009"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27</Pages>
  <Words>13665</Words>
  <Characters>77349</Characters>
  <Application>Microsoft Office Word</Application>
  <DocSecurity>0</DocSecurity>
  <Lines>743</Lines>
  <Paragraphs>143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11</cp:revision>
  <dcterms:created xsi:type="dcterms:W3CDTF">2026-01-03T13:58:00Z</dcterms:created>
  <dcterms:modified xsi:type="dcterms:W3CDTF">2026-01-03T14:17:00Z</dcterms:modified>
</cp:coreProperties>
</file>