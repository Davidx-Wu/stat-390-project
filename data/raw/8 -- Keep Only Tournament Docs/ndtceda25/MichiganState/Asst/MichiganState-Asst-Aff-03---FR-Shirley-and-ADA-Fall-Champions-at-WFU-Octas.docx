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2DDE" w14:textId="7835B0BB" w:rsidR="00B355E8" w:rsidRDefault="004631E5" w:rsidP="004631E5">
      <w:pPr>
        <w:pStyle w:val="Heading1"/>
      </w:pPr>
      <w:r>
        <w:t>2AC Octas WFU</w:t>
      </w:r>
    </w:p>
    <w:p w14:paraId="4739B9F2" w14:textId="5756265D" w:rsidR="00605911" w:rsidRDefault="00605911" w:rsidP="00605911">
      <w:pPr>
        <w:pStyle w:val="Heading2"/>
      </w:pPr>
      <w:r>
        <w:t>ON</w:t>
      </w:r>
    </w:p>
    <w:p w14:paraId="31C295FA" w14:textId="77777777" w:rsidR="009E0871" w:rsidRDefault="009E0871" w:rsidP="009E0871">
      <w:pPr>
        <w:pStyle w:val="Heading2"/>
      </w:pPr>
      <w:r>
        <w:t>Personalism</w:t>
      </w:r>
    </w:p>
    <w:p w14:paraId="110059E9" w14:textId="77777777" w:rsidR="009E0871" w:rsidRDefault="009E0871" w:rsidP="009E0871">
      <w:pPr>
        <w:pStyle w:val="Heading3"/>
      </w:pPr>
      <w:r>
        <w:t xml:space="preserve">1AR---Foreign Policy </w:t>
      </w:r>
    </w:p>
    <w:p w14:paraId="5585FB10" w14:textId="77777777" w:rsidR="009E0871" w:rsidRDefault="009E0871" w:rsidP="009E0871">
      <w:pPr>
        <w:pStyle w:val="Heading4"/>
      </w:pPr>
      <w:r>
        <w:t xml:space="preserve">State expertise solves existential regional conflict. Expertism is key to manage regional and proxy conflicts that Trump’s reactionary foreign policy would otherwise escalate. Multiple hotspots ripe for nuclear escalation---Taiwan, Ukraine, the Middle East with erratic leaders. That’s Kimmage. </w:t>
      </w:r>
    </w:p>
    <w:p w14:paraId="0FFD703A" w14:textId="77777777" w:rsidR="009E0871" w:rsidRDefault="009E0871" w:rsidP="009E0871"/>
    <w:p w14:paraId="08C72BA1" w14:textId="0AE625E3" w:rsidR="009E0871" w:rsidRDefault="009E0871" w:rsidP="009E0871">
      <w:pPr>
        <w:pStyle w:val="Heading4"/>
      </w:pPr>
      <w:r>
        <w:t>2AC 1 was doge destroys agencies---this is UNIQUENESS for the aff---only strong unions ensure expert hiring. They’re also not as bad as the nat security exemption</w:t>
      </w:r>
    </w:p>
    <w:p w14:paraId="70064941" w14:textId="163C94D3" w:rsidR="009E0871" w:rsidRDefault="009E0871" w:rsidP="009E0871">
      <w:pPr>
        <w:pStyle w:val="Heading4"/>
      </w:pPr>
      <w:r>
        <w:t>We agree UET’s good---ours is inn the context of trump choosing his cabinet---no impact attached means you prefer our impact of fopo.</w:t>
      </w:r>
    </w:p>
    <w:p w14:paraId="2C05E0D0" w14:textId="753B8DF6" w:rsidR="009E0871" w:rsidRPr="009E0871" w:rsidRDefault="009E0871" w:rsidP="009E0871">
      <w:pPr>
        <w:pStyle w:val="Heading4"/>
      </w:pPr>
      <w:r>
        <w:t>Yes deterrence exists. They don’t assume diplomats, their card is about the threat of war but our argument is that good relations prevent war.</w:t>
      </w:r>
    </w:p>
    <w:p w14:paraId="5BE168B3" w14:textId="77777777" w:rsidR="009E0871" w:rsidRDefault="009E0871" w:rsidP="009E0871">
      <w:pPr>
        <w:pStyle w:val="Heading3"/>
      </w:pPr>
      <w:r>
        <w:t xml:space="preserve">1AR---Middle Powers </w:t>
      </w:r>
    </w:p>
    <w:p w14:paraId="717A711E" w14:textId="77777777" w:rsidR="009E0871" w:rsidRDefault="009E0871" w:rsidP="009E0871">
      <w:pPr>
        <w:pStyle w:val="Heading4"/>
      </w:pPr>
      <w:r>
        <w:t xml:space="preserve">Middle power alignment solves extinction. Mis-aligned middle powers pursue their own ambitions that make conflict more likely. Causes great power draw-in because those countries try and fail to manage conflict. That’s Swejis. </w:t>
      </w:r>
    </w:p>
    <w:p w14:paraId="015280CA" w14:textId="77777777" w:rsidR="009E0871" w:rsidRDefault="009E0871" w:rsidP="009E0871"/>
    <w:p w14:paraId="552386A5" w14:textId="77777777" w:rsidR="009E0871" w:rsidRPr="00A47B97" w:rsidRDefault="009E0871" w:rsidP="009E0871">
      <w:pPr>
        <w:pStyle w:val="Heading4"/>
      </w:pPr>
      <w:r>
        <w:t>Independently solves the DA. [</w:t>
      </w:r>
      <w:r w:rsidRPr="00A47B97">
        <w:rPr>
          <w:highlight w:val="green"/>
        </w:rPr>
        <w:t>Explain</w:t>
      </w:r>
      <w:r>
        <w:t xml:space="preserve">] </w:t>
      </w:r>
    </w:p>
    <w:p w14:paraId="4EF149CC" w14:textId="77777777" w:rsidR="009E0871" w:rsidRDefault="009E0871" w:rsidP="009E0871">
      <w:pPr>
        <w:pStyle w:val="Heading3"/>
      </w:pPr>
      <w:r>
        <w:t xml:space="preserve">1AR---Opaque Risks </w:t>
      </w:r>
    </w:p>
    <w:p w14:paraId="19A904F5" w14:textId="77777777" w:rsidR="009E0871" w:rsidRDefault="009E0871" w:rsidP="009E0871">
      <w:pPr>
        <w:pStyle w:val="Heading4"/>
      </w:pPr>
      <w:r>
        <w:t xml:space="preserve">State capacity solves opaque existential risks. The civil service manages the biggest portfolio of existential risks ever. It affects every known risk including nuclear security, pandemic response, environment, food safety and more. That’s Schulman. </w:t>
      </w:r>
    </w:p>
    <w:p w14:paraId="0EECB444" w14:textId="1207F81B" w:rsidR="009E0871" w:rsidRDefault="009E0871" w:rsidP="009E0871">
      <w:pPr>
        <w:pStyle w:val="Heading2"/>
      </w:pPr>
      <w:r>
        <w:t>Solvency</w:t>
      </w:r>
    </w:p>
    <w:p w14:paraId="4E73E8B6" w14:textId="77777777" w:rsidR="009E0871" w:rsidRDefault="009E0871" w:rsidP="009E0871">
      <w:pPr>
        <w:pStyle w:val="Heading4"/>
      </w:pPr>
      <w:r>
        <w:t xml:space="preserve">Civil servants’ </w:t>
      </w:r>
      <w:r w:rsidRPr="004263B0">
        <w:rPr>
          <w:u w:val="single"/>
        </w:rPr>
        <w:t>expertise</w:t>
      </w:r>
      <w:r>
        <w:t xml:space="preserve"> and </w:t>
      </w:r>
      <w:r w:rsidRPr="004263B0">
        <w:rPr>
          <w:u w:val="single"/>
        </w:rPr>
        <w:t>policy autonomy</w:t>
      </w:r>
      <w:r>
        <w:t xml:space="preserve"> are </w:t>
      </w:r>
      <w:r w:rsidRPr="004263B0">
        <w:rPr>
          <w:u w:val="single"/>
        </w:rPr>
        <w:t>necessary</w:t>
      </w:r>
      <w:r>
        <w:t xml:space="preserve"> and </w:t>
      </w:r>
      <w:r w:rsidRPr="004263B0">
        <w:rPr>
          <w:u w:val="single"/>
        </w:rPr>
        <w:t>sufficient</w:t>
      </w:r>
      <w:r>
        <w:t xml:space="preserve"> to </w:t>
      </w:r>
      <w:r w:rsidRPr="00C46AA0">
        <w:rPr>
          <w:u w:val="single"/>
        </w:rPr>
        <w:t>maximize</w:t>
      </w:r>
      <w:r>
        <w:t xml:space="preserve"> the </w:t>
      </w:r>
      <w:r w:rsidRPr="00C46AA0">
        <w:rPr>
          <w:u w:val="single"/>
        </w:rPr>
        <w:t>potential</w:t>
      </w:r>
      <w:r>
        <w:t xml:space="preserve"> and </w:t>
      </w:r>
      <w:r w:rsidRPr="00C46AA0">
        <w:rPr>
          <w:u w:val="single"/>
        </w:rPr>
        <w:t>minimize</w:t>
      </w:r>
      <w:r>
        <w:t xml:space="preserve"> the </w:t>
      </w:r>
      <w:r w:rsidRPr="00C46AA0">
        <w:rPr>
          <w:u w:val="single"/>
        </w:rPr>
        <w:t>worst-cases</w:t>
      </w:r>
      <w:r>
        <w:t xml:space="preserve"> of Trump policy---the </w:t>
      </w:r>
      <w:r w:rsidRPr="00EF7A0D">
        <w:rPr>
          <w:u w:val="single"/>
        </w:rPr>
        <w:t>opacity</w:t>
      </w:r>
      <w:r>
        <w:t xml:space="preserve"> and </w:t>
      </w:r>
      <w:r w:rsidRPr="00EF7A0D">
        <w:rPr>
          <w:u w:val="single"/>
        </w:rPr>
        <w:t>informality</w:t>
      </w:r>
      <w:r>
        <w:t xml:space="preserve"> of </w:t>
      </w:r>
      <w:r w:rsidRPr="00DA42AA">
        <w:rPr>
          <w:u w:val="single"/>
        </w:rPr>
        <w:t>Trump’s process</w:t>
      </w:r>
      <w:r>
        <w:t xml:space="preserve"> means </w:t>
      </w:r>
      <w:r w:rsidRPr="00DA42AA">
        <w:rPr>
          <w:u w:val="single"/>
        </w:rPr>
        <w:t>no other actors</w:t>
      </w:r>
      <w:r>
        <w:t xml:space="preserve"> have the </w:t>
      </w:r>
      <w:r w:rsidRPr="00DA42AA">
        <w:rPr>
          <w:u w:val="single"/>
        </w:rPr>
        <w:t>practical proximity</w:t>
      </w:r>
      <w:r>
        <w:t xml:space="preserve"> and </w:t>
      </w:r>
      <w:r>
        <w:rPr>
          <w:u w:val="single"/>
        </w:rPr>
        <w:t>legal ability</w:t>
      </w:r>
      <w:r w:rsidRPr="00DA42AA">
        <w:t xml:space="preserve"> to check</w:t>
      </w:r>
      <w:r>
        <w:t xml:space="preserve">---prefer </w:t>
      </w:r>
      <w:r w:rsidRPr="00833E7C">
        <w:rPr>
          <w:u w:val="single"/>
        </w:rPr>
        <w:t>empirical studies</w:t>
      </w:r>
      <w:r>
        <w:t>---that’s Handler and Bednar</w:t>
      </w:r>
    </w:p>
    <w:p w14:paraId="4FB35D51" w14:textId="77777777" w:rsidR="009E0871" w:rsidRPr="00690F09" w:rsidRDefault="009E0871" w:rsidP="009E0871">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2F0FD3AE" w14:textId="77777777" w:rsidR="009E0871" w:rsidRPr="005D1A22" w:rsidRDefault="009E0871" w:rsidP="009E087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D38793B" w14:textId="77777777" w:rsidR="009E0871" w:rsidRPr="005D1A22" w:rsidRDefault="009E0871" w:rsidP="009E087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A8F76B1" w14:textId="77777777" w:rsidR="009E0871" w:rsidRPr="005D1A22" w:rsidRDefault="009E0871" w:rsidP="009E0871">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CC94F38" w14:textId="77777777" w:rsidR="009E0871" w:rsidRPr="005D1A22" w:rsidRDefault="009E0871" w:rsidP="009E087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1F11F43" w14:textId="77777777" w:rsidR="009E0871" w:rsidRPr="005D1A22" w:rsidRDefault="009E0871" w:rsidP="009E0871">
      <w:pPr>
        <w:rPr>
          <w:sz w:val="16"/>
        </w:rPr>
      </w:pPr>
      <w:r w:rsidRPr="005D1A22">
        <w:rPr>
          <w:sz w:val="16"/>
        </w:rPr>
        <w:t>A. How Substantive Rights Mediate Bureaucratic Relations</w:t>
      </w:r>
    </w:p>
    <w:p w14:paraId="2A493A5D" w14:textId="77777777" w:rsidR="009E0871" w:rsidRPr="005D1A22" w:rsidRDefault="009E0871" w:rsidP="009E087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650C046" w14:textId="77777777" w:rsidR="009E0871" w:rsidRPr="005D1A22" w:rsidRDefault="009E0871" w:rsidP="009E087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2ED29FF" w14:textId="77777777" w:rsidR="009E0871" w:rsidRPr="005D1A22" w:rsidRDefault="009E0871" w:rsidP="009E087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F712369" w14:textId="77777777" w:rsidR="009E0871" w:rsidRPr="005D1A22" w:rsidRDefault="009E0871" w:rsidP="009E087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2682BB8" w14:textId="77777777" w:rsidR="009E0871" w:rsidRPr="005D1A22" w:rsidRDefault="009E0871" w:rsidP="009E087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161EAA3" w14:textId="77777777" w:rsidR="009E0871" w:rsidRPr="005D1A22" w:rsidRDefault="009E0871" w:rsidP="009E0871">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4736348" w14:textId="77777777" w:rsidR="009E0871" w:rsidRPr="00E954AA" w:rsidRDefault="009E0871" w:rsidP="009E0871">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9B4997F" w14:textId="77777777" w:rsidR="009E0871" w:rsidRPr="00790FFF" w:rsidRDefault="009E0871" w:rsidP="009E0871">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50717CE5" w14:textId="77777777" w:rsidR="009E0871" w:rsidRPr="005D1A22" w:rsidRDefault="009E0871" w:rsidP="009E087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704539">
        <w:rPr>
          <w:rStyle w:val="StyleUnderline"/>
          <w:highlight w:val="lightGray"/>
        </w:rPr>
        <w:t xml:space="preserve">a positive relationship between </w:t>
      </w:r>
      <w:r w:rsidRPr="00704539">
        <w:rPr>
          <w:rStyle w:val="Emphasis"/>
          <w:highlight w:val="lightGray"/>
        </w:rPr>
        <w:t>capacity</w:t>
      </w:r>
      <w:r w:rsidRPr="00704539">
        <w:rPr>
          <w:rStyle w:val="StyleUnderline"/>
          <w:highlight w:val="lightGray"/>
        </w:rPr>
        <w:t xml:space="preserve"> and </w:t>
      </w:r>
      <w:r w:rsidRPr="00704539">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704539">
        <w:rPr>
          <w:rStyle w:val="Emphasis"/>
          <w:highlight w:val="lightGray"/>
        </w:rPr>
        <w:t>not require</w:t>
      </w:r>
      <w:r w:rsidRPr="0065573E">
        <w:rPr>
          <w:rStyle w:val="StyleUnderline"/>
        </w:rPr>
        <w:t xml:space="preserve"> a </w:t>
      </w:r>
      <w:r w:rsidRPr="00704539">
        <w:rPr>
          <w:rStyle w:val="Emphasis"/>
          <w:highlight w:val="lightGray"/>
        </w:rPr>
        <w:t>complete transfer of control</w:t>
      </w:r>
      <w:r w:rsidRPr="00704539">
        <w:rPr>
          <w:rStyle w:val="StyleUnderline"/>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CD13C47" w14:textId="77777777" w:rsidR="009E0871" w:rsidRPr="005D1A22" w:rsidRDefault="009E0871" w:rsidP="009E087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704539">
        <w:rPr>
          <w:rStyle w:val="Emphasis"/>
          <w:highlight w:val="lightGray"/>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04539">
        <w:rPr>
          <w:rStyle w:val="Emphasis"/>
          <w:highlight w:val="lightGray"/>
        </w:rPr>
        <w:t>discretion</w:t>
      </w:r>
      <w:r w:rsidRPr="00704539">
        <w:rPr>
          <w:rStyle w:val="StyleUnderline"/>
          <w:highlight w:val="lightGray"/>
        </w:rPr>
        <w:t xml:space="preserve"> encourages</w:t>
      </w:r>
      <w:r w:rsidRPr="00227C0E">
        <w:rPr>
          <w:rStyle w:val="StyleUnderline"/>
        </w:rPr>
        <w:t xml:space="preserve"> individuals to choose careers in government and build </w:t>
      </w:r>
      <w:r w:rsidRPr="00704539">
        <w:rPr>
          <w:rStyle w:val="Emphasis"/>
          <w:highlight w:val="lightGray"/>
        </w:rPr>
        <w:t>expertise</w:t>
      </w:r>
      <w:r w:rsidRPr="005D1A22">
        <w:rPr>
          <w:sz w:val="16"/>
        </w:rPr>
        <w:t>.477</w:t>
      </w:r>
    </w:p>
    <w:p w14:paraId="72023686" w14:textId="77777777" w:rsidR="009E0871" w:rsidRPr="005D1A22" w:rsidRDefault="009E0871" w:rsidP="009E087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F29E80" w14:textId="77777777" w:rsidR="009E0871" w:rsidRPr="005D1A22" w:rsidRDefault="009E0871" w:rsidP="009E087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BB77D06" w14:textId="77777777" w:rsidR="009E0871" w:rsidRPr="005D1A22" w:rsidRDefault="009E0871" w:rsidP="009E0871">
      <w:pPr>
        <w:rPr>
          <w:sz w:val="16"/>
        </w:rPr>
      </w:pPr>
      <w:r w:rsidRPr="00091BA6">
        <w:rPr>
          <w:rStyle w:val="StyleUnderline"/>
        </w:rPr>
        <w:t xml:space="preserve">Collectively, these </w:t>
      </w:r>
      <w:r w:rsidRPr="00704539">
        <w:rPr>
          <w:rStyle w:val="Emphasis"/>
          <w:highlight w:val="lightGray"/>
        </w:rPr>
        <w:t>studies</w:t>
      </w:r>
      <w:r w:rsidRPr="005D1A22">
        <w:rPr>
          <w:sz w:val="16"/>
        </w:rPr>
        <w:t>—paired with the finding that independent commissions exhibit higher levels of capacity487—</w:t>
      </w:r>
      <w:r w:rsidRPr="00091BA6">
        <w:rPr>
          <w:rStyle w:val="StyleUnderline"/>
        </w:rPr>
        <w:t xml:space="preserve">offer </w:t>
      </w:r>
      <w:r w:rsidRPr="00704539">
        <w:rPr>
          <w:rStyle w:val="Emphasis"/>
          <w:highlight w:val="lightGray"/>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94437EE" w14:textId="77777777" w:rsidR="009E0871" w:rsidRPr="00A102FC" w:rsidRDefault="009E0871" w:rsidP="009E0871">
      <w:pPr>
        <w:pStyle w:val="Heading4"/>
        <w:rPr>
          <w:b w:val="0"/>
          <w:bCs/>
        </w:rPr>
      </w:pPr>
      <w:r w:rsidRPr="00790FFF">
        <w:rPr>
          <w:b w:val="0"/>
          <w:bCs/>
        </w:rPr>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9227CC1" w14:textId="77777777" w:rsidR="009E0871" w:rsidRPr="0029496E" w:rsidRDefault="009E0871" w:rsidP="009E087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04539">
        <w:rPr>
          <w:rStyle w:val="Emphasis"/>
          <w:highlight w:val="lightGray"/>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704539">
        <w:rPr>
          <w:rStyle w:val="Emphasis"/>
          <w:highlight w:val="lightGray"/>
        </w:rPr>
        <w:t>analysts</w:t>
      </w:r>
      <w:r w:rsidRPr="00F3567F">
        <w:rPr>
          <w:rStyle w:val="StyleUnderline"/>
        </w:rPr>
        <w:t xml:space="preserve"> and pundits seem to </w:t>
      </w:r>
      <w:r w:rsidRPr="00704539">
        <w:rPr>
          <w:rStyle w:val="Emphasis"/>
          <w:highlight w:val="lightGray"/>
        </w:rPr>
        <w:t>agree</w:t>
      </w:r>
      <w:r w:rsidRPr="00F3567F">
        <w:rPr>
          <w:rStyle w:val="StyleUnderline"/>
        </w:rPr>
        <w:t xml:space="preserve"> that in his second mandate the President </w:t>
      </w:r>
      <w:r w:rsidRPr="00704539">
        <w:rPr>
          <w:rStyle w:val="Emphasis"/>
          <w:highlight w:val="lightGray"/>
        </w:rPr>
        <w:t>will be more effective</w:t>
      </w:r>
      <w:r w:rsidRPr="0029496E">
        <w:rPr>
          <w:sz w:val="16"/>
        </w:rPr>
        <w:t xml:space="preserve"> in implementing his revolutionary agenda (Brands 2025; </w:t>
      </w:r>
      <w:r w:rsidRPr="00A102FC">
        <w:rPr>
          <w:rStyle w:val="Emphasis"/>
        </w:rPr>
        <w:t>Kimmage 2025</w:t>
      </w:r>
      <w:r w:rsidRPr="0029496E">
        <w:rPr>
          <w:sz w:val="16"/>
        </w:rPr>
        <w:t xml:space="preserve">). </w:t>
      </w:r>
      <w:r w:rsidRPr="00025534">
        <w:rPr>
          <w:rStyle w:val="Emphasis"/>
        </w:rPr>
        <w:t xml:space="preserve">Whether they are right or wrong </w:t>
      </w:r>
      <w:r w:rsidRPr="00704539">
        <w:rPr>
          <w:rStyle w:val="Emphasis"/>
          <w:highlight w:val="lightGray"/>
        </w:rPr>
        <w:t>depends</w:t>
      </w:r>
      <w:r w:rsidRPr="00704539">
        <w:rPr>
          <w:rStyle w:val="StyleUnderline"/>
          <w:highlight w:val="lightGray"/>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B18C30B" w14:textId="77777777" w:rsidR="009E0871" w:rsidRPr="0029496E" w:rsidRDefault="009E0871" w:rsidP="009E087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704539">
        <w:rPr>
          <w:rStyle w:val="Emphasis"/>
          <w:highlight w:val="lightGray"/>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704539">
        <w:rPr>
          <w:rStyle w:val="Emphasis"/>
          <w:highlight w:val="lightGray"/>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704539">
        <w:rPr>
          <w:rStyle w:val="StyleUnderline"/>
          <w:highlight w:val="lightGray"/>
        </w:rPr>
        <w:t>will</w:t>
      </w:r>
      <w:r w:rsidRPr="002F3C0B">
        <w:rPr>
          <w:rStyle w:val="StyleUnderline"/>
        </w:rPr>
        <w:t xml:space="preserve"> continue to </w:t>
      </w:r>
      <w:r w:rsidRPr="00704539">
        <w:rPr>
          <w:rStyle w:val="StyleUnderline"/>
          <w:highlight w:val="lightGray"/>
        </w:rPr>
        <w:t xml:space="preserve">be </w:t>
      </w:r>
      <w:r w:rsidRPr="00704539">
        <w:rPr>
          <w:rStyle w:val="Emphasis"/>
          <w:highlight w:val="lightGray"/>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704539">
        <w:rPr>
          <w:rStyle w:val="Emphasis"/>
          <w:highlight w:val="lightGray"/>
        </w:rPr>
        <w:t>advis</w:t>
      </w:r>
      <w:r w:rsidRPr="00A84D11">
        <w:rPr>
          <w:rStyle w:val="Emphasis"/>
        </w:rPr>
        <w:t>ory system</w:t>
      </w:r>
      <w:r w:rsidRPr="002F3C0B">
        <w:rPr>
          <w:rStyle w:val="StyleUnderline"/>
        </w:rPr>
        <w:t xml:space="preserve"> he has surrounded himself with</w:t>
      </w:r>
      <w:r w:rsidRPr="0029496E">
        <w:rPr>
          <w:sz w:val="16"/>
        </w:rPr>
        <w:t>.</w:t>
      </w:r>
    </w:p>
    <w:p w14:paraId="6FFF490C" w14:textId="77777777" w:rsidR="009E0871" w:rsidRDefault="009E0871" w:rsidP="009E0871">
      <w:pPr>
        <w:pStyle w:val="Heading4"/>
        <w:rPr>
          <w:b w:val="0"/>
          <w:bCs/>
        </w:rPr>
      </w:pPr>
      <w:r w:rsidRPr="00790FFF">
        <w:rPr>
          <w:b w:val="0"/>
          <w:bCs/>
        </w:rPr>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FA23936" w14:textId="77777777" w:rsidR="009E0871" w:rsidRPr="00470F0B" w:rsidRDefault="009E0871" w:rsidP="009E0871">
      <w:pPr>
        <w:rPr>
          <w:sz w:val="16"/>
        </w:rPr>
      </w:pPr>
      <w:r w:rsidRPr="00470F0B">
        <w:rPr>
          <w:sz w:val="16"/>
        </w:rPr>
        <w:t xml:space="preserve">From a bureaucratic politics perspective, </w:t>
      </w:r>
      <w:r w:rsidRPr="00704539">
        <w:rPr>
          <w:rStyle w:val="Emphasis"/>
          <w:highlight w:val="lightGray"/>
        </w:rPr>
        <w:t>Trump’s fo</w:t>
      </w:r>
      <w:r w:rsidRPr="00603570">
        <w:rPr>
          <w:rStyle w:val="Emphasis"/>
        </w:rPr>
        <w:t xml:space="preserve">reign </w:t>
      </w:r>
      <w:r w:rsidRPr="00704539">
        <w:rPr>
          <w:rStyle w:val="Emphasis"/>
          <w:highlight w:val="lightGray"/>
        </w:rPr>
        <w:t>po</w:t>
      </w:r>
      <w:r w:rsidRPr="00603570">
        <w:rPr>
          <w:rStyle w:val="Emphasis"/>
        </w:rPr>
        <w:t>licy</w:t>
      </w:r>
      <w:r w:rsidRPr="00603570">
        <w:rPr>
          <w:rStyle w:val="StyleUnderline"/>
        </w:rPr>
        <w:t xml:space="preserve"> </w:t>
      </w:r>
      <w:r w:rsidRPr="00704539">
        <w:rPr>
          <w:rStyle w:val="StyleUnderline"/>
          <w:highlight w:val="lightGray"/>
        </w:rPr>
        <w:t>was</w:t>
      </w:r>
      <w:r w:rsidRPr="00603570">
        <w:rPr>
          <w:rStyle w:val="StyleUnderline"/>
        </w:rPr>
        <w:t xml:space="preserve"> </w:t>
      </w:r>
      <w:r w:rsidRPr="00C92A2E">
        <w:rPr>
          <w:rStyle w:val="Emphasis"/>
        </w:rPr>
        <w:t xml:space="preserve">mostly </w:t>
      </w:r>
      <w:r w:rsidRPr="00704539">
        <w:rPr>
          <w:rStyle w:val="Emphasis"/>
          <w:highlight w:val="lightGray"/>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704539">
        <w:rPr>
          <w:rStyle w:val="Emphasis"/>
          <w:highlight w:val="lightGray"/>
        </w:rPr>
        <w:t>expertise</w:t>
      </w:r>
      <w:r w:rsidRPr="00704539">
        <w:rPr>
          <w:rStyle w:val="StyleUnderline"/>
          <w:highlight w:val="lightGray"/>
        </w:rPr>
        <w:t xml:space="preserve">, </w:t>
      </w:r>
      <w:r w:rsidRPr="00704539">
        <w:rPr>
          <w:rStyle w:val="Emphasis"/>
          <w:highlight w:val="lightGray"/>
        </w:rPr>
        <w:t>autonomy</w:t>
      </w:r>
      <w:r w:rsidRPr="00704539">
        <w:rPr>
          <w:rStyle w:val="StyleUnderline"/>
          <w:highlight w:val="lightGray"/>
        </w:rPr>
        <w:t xml:space="preserve"> and</w:t>
      </w:r>
      <w:r w:rsidRPr="00253C7A">
        <w:rPr>
          <w:rStyle w:val="StyleUnderline"/>
        </w:rPr>
        <w:t xml:space="preserve"> </w:t>
      </w:r>
      <w:r w:rsidRPr="00253C7A">
        <w:rPr>
          <w:rStyle w:val="Emphasis"/>
        </w:rPr>
        <w:t xml:space="preserve">ability to exercise </w:t>
      </w:r>
      <w:r w:rsidRPr="00704539">
        <w:rPr>
          <w:rStyle w:val="Emphasis"/>
          <w:highlight w:val="lightGray"/>
        </w:rPr>
        <w:t>discretion</w:t>
      </w:r>
      <w:r w:rsidRPr="00704539">
        <w:rPr>
          <w:rStyle w:val="StyleUnderline"/>
          <w:highlight w:val="lightGray"/>
        </w:rPr>
        <w:t xml:space="preserve">, </w:t>
      </w:r>
      <w:r w:rsidRPr="00704539">
        <w:rPr>
          <w:rStyle w:val="Emphasis"/>
          <w:highlight w:val="lightGray"/>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704539">
        <w:rPr>
          <w:rStyle w:val="Emphasis"/>
          <w:highlight w:val="lightGray"/>
        </w:rPr>
        <w:t>change</w:t>
      </w:r>
      <w:r w:rsidRPr="00BC1A19">
        <w:rPr>
          <w:rStyle w:val="StyleUnderline"/>
        </w:rPr>
        <w:t>, all favoured bureaucracy against an erratic and unknowledgeable President</w:t>
      </w:r>
      <w:r w:rsidRPr="00470F0B">
        <w:rPr>
          <w:sz w:val="16"/>
        </w:rPr>
        <w:t>.</w:t>
      </w:r>
    </w:p>
    <w:p w14:paraId="7D799D29" w14:textId="77777777" w:rsidR="009E0871" w:rsidRPr="00470F0B" w:rsidRDefault="009E0871" w:rsidP="009E087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704539">
        <w:rPr>
          <w:rStyle w:val="Emphasis"/>
          <w:highlight w:val="lightGray"/>
        </w:rPr>
        <w:t>vast</w:t>
      </w:r>
      <w:r w:rsidRPr="009038A4">
        <w:rPr>
          <w:rStyle w:val="StyleUnderline"/>
        </w:rPr>
        <w:t xml:space="preserve"> assortment of </w:t>
      </w:r>
      <w:r w:rsidRPr="00704539">
        <w:rPr>
          <w:rStyle w:val="Emphasis"/>
          <w:highlight w:val="lightGray"/>
        </w:rPr>
        <w:t>anecdotal ev</w:t>
      </w:r>
      <w:r w:rsidRPr="009038A4">
        <w:rPr>
          <w:rStyle w:val="Emphasis"/>
        </w:rPr>
        <w:t>idence</w:t>
      </w:r>
      <w:r w:rsidRPr="00470F0B">
        <w:rPr>
          <w:sz w:val="16"/>
        </w:rPr>
        <w:t xml:space="preserve"> (Leonnig </w:t>
      </w:r>
      <w:r w:rsidRPr="00704539">
        <w:rPr>
          <w:rStyle w:val="StyleUnderline"/>
          <w:highlight w:val="lightGray"/>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D8F3836" w14:textId="77777777" w:rsidR="009E0871" w:rsidRDefault="009E0871" w:rsidP="009E0871">
      <w:r>
        <w:t>…</w:t>
      </w:r>
    </w:p>
    <w:p w14:paraId="3A6C5572" w14:textId="77777777" w:rsidR="009E0871" w:rsidRPr="00D5423A" w:rsidRDefault="009E0871" w:rsidP="009E087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704539">
        <w:rPr>
          <w:rStyle w:val="Emphasis"/>
          <w:highlight w:val="lightGray"/>
        </w:rPr>
        <w:t>systematic investigations</w:t>
      </w:r>
      <w:r w:rsidRPr="00D5423A">
        <w:rPr>
          <w:sz w:val="16"/>
        </w:rPr>
        <w:t xml:space="preserve"> of the Trump administration, Jon Herbert, Trevor McCrisken and Andrew Wroe (2019: 8) </w:t>
      </w:r>
      <w:r w:rsidRPr="00704539">
        <w:rPr>
          <w:rStyle w:val="StyleUnderline"/>
          <w:highlight w:val="lightGray"/>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916CA7B" w14:textId="77777777" w:rsidR="009E0871" w:rsidRPr="00A102FC" w:rsidRDefault="009E0871" w:rsidP="009E0871">
      <w:r>
        <w:t>…</w:t>
      </w:r>
    </w:p>
    <w:p w14:paraId="2A62C93F" w14:textId="77777777" w:rsidR="009E0871" w:rsidRPr="00D5423A" w:rsidRDefault="009E0871" w:rsidP="009E087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04539">
        <w:rPr>
          <w:rStyle w:val="Emphasis"/>
          <w:highlight w:val="lightGray"/>
        </w:rPr>
        <w:t>empirical ev</w:t>
      </w:r>
      <w:r w:rsidRPr="00187E35">
        <w:rPr>
          <w:rStyle w:val="Emphasis"/>
        </w:rPr>
        <w:t>idence</w:t>
      </w:r>
      <w:r w:rsidRPr="00187E35">
        <w:rPr>
          <w:rStyle w:val="StyleUnderline"/>
        </w:rPr>
        <w:t xml:space="preserve"> largely </w:t>
      </w:r>
      <w:r w:rsidRPr="00704539">
        <w:rPr>
          <w:rStyle w:val="Emphasis"/>
          <w:highlight w:val="lightGray"/>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04539">
        <w:rPr>
          <w:rStyle w:val="Emphasis"/>
          <w:highlight w:val="lightGray"/>
        </w:rPr>
        <w:t>agency</w:t>
      </w:r>
      <w:r w:rsidRPr="00187E35">
        <w:rPr>
          <w:rStyle w:val="StyleUnderline"/>
        </w:rPr>
        <w:t xml:space="preserve"> representative</w:t>
      </w:r>
      <w:r w:rsidRPr="00704539">
        <w:rPr>
          <w:rStyle w:val="StyleUnderline"/>
          <w:highlight w:val="lightGray"/>
        </w:rPr>
        <w:t>s</w:t>
      </w:r>
      <w:r w:rsidRPr="00187E35">
        <w:rPr>
          <w:rStyle w:val="StyleUnderline"/>
        </w:rPr>
        <w:t xml:space="preserve"> were </w:t>
      </w:r>
      <w:r w:rsidRPr="00704539">
        <w:rPr>
          <w:rStyle w:val="Emphasis"/>
          <w:highlight w:val="lightGray"/>
        </w:rPr>
        <w:t>able to reframe</w:t>
      </w:r>
      <w:r w:rsidRPr="00187E35">
        <w:rPr>
          <w:rStyle w:val="StyleUnderline"/>
        </w:rPr>
        <w:t xml:space="preserve"> the </w:t>
      </w:r>
      <w:r w:rsidRPr="00704539">
        <w:rPr>
          <w:rStyle w:val="Emphasis"/>
          <w:highlight w:val="lightGray"/>
        </w:rPr>
        <w:t>direction</w:t>
      </w:r>
      <w:r w:rsidRPr="00704539">
        <w:rPr>
          <w:rStyle w:val="StyleUnderline"/>
          <w:highlight w:val="lightGray"/>
        </w:rPr>
        <w:t xml:space="preserve"> and </w:t>
      </w:r>
      <w:r w:rsidRPr="00704539">
        <w:rPr>
          <w:rStyle w:val="Emphasis"/>
          <w:highlight w:val="lightGray"/>
        </w:rPr>
        <w:t>decision-making</w:t>
      </w:r>
      <w:r w:rsidRPr="00187E35">
        <w:rPr>
          <w:rStyle w:val="StyleUnderline"/>
        </w:rPr>
        <w:t xml:space="preserve"> agenda </w:t>
      </w:r>
      <w:r w:rsidRPr="00704539">
        <w:rPr>
          <w:rStyle w:val="StyleUnderline"/>
          <w:highlight w:val="lightGray"/>
        </w:rPr>
        <w:t xml:space="preserve">concerning </w:t>
      </w:r>
      <w:r w:rsidRPr="00704539">
        <w:rPr>
          <w:rStyle w:val="Emphasis"/>
          <w:highlight w:val="lightGray"/>
        </w:rPr>
        <w:t>fo</w:t>
      </w:r>
      <w:r w:rsidRPr="00425B2D">
        <w:rPr>
          <w:rStyle w:val="Emphasis"/>
        </w:rPr>
        <w:t xml:space="preserve">reign </w:t>
      </w:r>
      <w:r w:rsidRPr="00704539">
        <w:rPr>
          <w:rStyle w:val="Emphasis"/>
          <w:highlight w:val="lightGray"/>
        </w:rPr>
        <w:t>po</w:t>
      </w:r>
      <w:r w:rsidRPr="00425B2D">
        <w:rPr>
          <w:rStyle w:val="Emphasis"/>
        </w:rPr>
        <w:t>licy</w:t>
      </w:r>
      <w:r w:rsidRPr="00D5423A">
        <w:rPr>
          <w:sz w:val="16"/>
        </w:rPr>
        <w:t xml:space="preserve">. </w:t>
      </w:r>
      <w:r w:rsidRPr="00A102FC">
        <w:rPr>
          <w:rStyle w:val="StyleUnderline"/>
          <w:sz w:val="28"/>
          <w:szCs w:val="28"/>
        </w:rPr>
        <w:t xml:space="preserve">There is a </w:t>
      </w:r>
      <w:r w:rsidRPr="00A102FC">
        <w:rPr>
          <w:rStyle w:val="Emphasis"/>
          <w:sz w:val="28"/>
          <w:szCs w:val="28"/>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ACF3354" w14:textId="77777777" w:rsidR="009E0871" w:rsidRDefault="009E0871" w:rsidP="009E0871"/>
    <w:p w14:paraId="69F0F541" w14:textId="77777777" w:rsidR="009E0871" w:rsidRPr="003D198F" w:rsidRDefault="009E0871" w:rsidP="009E0871">
      <w:pPr>
        <w:pStyle w:val="Heading4"/>
      </w:pPr>
      <w:r>
        <w:t>AND</w:t>
      </w:r>
      <w:r w:rsidRPr="002D5E75">
        <w:t xml:space="preserve"> the </w:t>
      </w:r>
      <w:r>
        <w:rPr>
          <w:u w:val="single"/>
        </w:rPr>
        <w:t>c</w:t>
      </w:r>
      <w:r w:rsidRPr="002D5E75">
        <w:rPr>
          <w:u w:val="single"/>
        </w:rPr>
        <w:t>onsensus</w:t>
      </w:r>
      <w:r>
        <w:t xml:space="preserve"> of </w:t>
      </w:r>
      <w:r w:rsidRPr="002D5E75">
        <w:rPr>
          <w:u w:val="single"/>
        </w:rPr>
        <w:t>all studies</w:t>
      </w:r>
      <w:r>
        <w:t xml:space="preserve"> of Trump 1</w:t>
      </w:r>
      <w:r w:rsidRPr="008D5C5F">
        <w:rPr>
          <w:b w:val="0"/>
          <w:bCs/>
        </w:rPr>
        <w:t>---that’s Carati</w:t>
      </w:r>
    </w:p>
    <w:p w14:paraId="77788951" w14:textId="77777777" w:rsidR="009E0871" w:rsidRPr="008814B1" w:rsidRDefault="009E0871" w:rsidP="009E0871">
      <w:pPr>
        <w:pStyle w:val="Heading4"/>
      </w:pPr>
      <w:r>
        <w:t>No circumvention:</w:t>
      </w:r>
    </w:p>
    <w:p w14:paraId="6638D4EC" w14:textId="77777777" w:rsidR="009E0871" w:rsidRDefault="009E0871" w:rsidP="009E0871">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2D4D3C2D" w14:textId="77777777" w:rsidR="009E0871" w:rsidRDefault="009E0871" w:rsidP="009E0871">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070A470B" w14:textId="77777777" w:rsidR="009E0871" w:rsidRDefault="009E0871" w:rsidP="009E0871">
      <w:pPr>
        <w:pStyle w:val="Heading4"/>
      </w:pPr>
      <w:r>
        <w:t xml:space="preserve">--Biden CBAs locked in </w:t>
      </w:r>
      <w:r w:rsidRPr="00152BA2">
        <w:rPr>
          <w:u w:val="single"/>
        </w:rPr>
        <w:t>autonomy</w:t>
      </w:r>
    </w:p>
    <w:p w14:paraId="3054296B" w14:textId="77777777" w:rsidR="009E0871" w:rsidRPr="002432DC" w:rsidRDefault="009E0871" w:rsidP="009E0871">
      <w:pPr>
        <w:pStyle w:val="Heading4"/>
      </w:pPr>
      <w:r>
        <w:t>--</w:t>
      </w:r>
      <w:r w:rsidRPr="00187F66">
        <w:t xml:space="preserve">prefer </w:t>
      </w:r>
      <w:r>
        <w:rPr>
          <w:u w:val="single"/>
        </w:rPr>
        <w:t>empirical studies</w:t>
      </w:r>
      <w:r>
        <w:t>---that’s Handler</w:t>
      </w:r>
    </w:p>
    <w:p w14:paraId="27C5BF18" w14:textId="77777777" w:rsidR="009E0871" w:rsidRPr="00690F09" w:rsidRDefault="009E0871" w:rsidP="009E0871">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6840D1A9" w14:textId="77777777" w:rsidR="009E0871" w:rsidRPr="005D1A22" w:rsidRDefault="009E0871" w:rsidP="009E087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9B82759" w14:textId="77777777" w:rsidR="009E0871" w:rsidRPr="005D1A22" w:rsidRDefault="009E0871" w:rsidP="009E087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8CA4AD6" w14:textId="77777777" w:rsidR="009E0871" w:rsidRPr="005D1A22" w:rsidRDefault="009E0871" w:rsidP="009E0871">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3A5D4DA" w14:textId="77777777" w:rsidR="009E0871" w:rsidRPr="005D1A22" w:rsidRDefault="009E0871" w:rsidP="009E087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BE37241" w14:textId="77777777" w:rsidR="009E0871" w:rsidRPr="005D1A22" w:rsidRDefault="009E0871" w:rsidP="009E0871">
      <w:pPr>
        <w:rPr>
          <w:sz w:val="16"/>
        </w:rPr>
      </w:pPr>
      <w:r w:rsidRPr="005D1A22">
        <w:rPr>
          <w:sz w:val="16"/>
        </w:rPr>
        <w:t>A. How Substantive Rights Mediate Bureaucratic Relations</w:t>
      </w:r>
    </w:p>
    <w:p w14:paraId="3FA31742" w14:textId="77777777" w:rsidR="009E0871" w:rsidRPr="005D1A22" w:rsidRDefault="009E0871" w:rsidP="009E087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EC00B2D" w14:textId="77777777" w:rsidR="009E0871" w:rsidRPr="005D1A22" w:rsidRDefault="009E0871" w:rsidP="009E087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879B322" w14:textId="77777777" w:rsidR="009E0871" w:rsidRPr="005D1A22" w:rsidRDefault="009E0871" w:rsidP="009E087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FDA0DDF" w14:textId="77777777" w:rsidR="009E0871" w:rsidRPr="005D1A22" w:rsidRDefault="009E0871" w:rsidP="009E087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B52FAC6" w14:textId="77777777" w:rsidR="009E0871" w:rsidRPr="005D1A22" w:rsidRDefault="009E0871" w:rsidP="009E087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96B8B2C" w14:textId="77777777" w:rsidR="009E0871" w:rsidRPr="005D1A22" w:rsidRDefault="009E0871" w:rsidP="009E0871">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DC6D998" w14:textId="77777777" w:rsidR="009E0871" w:rsidRPr="005D1A22" w:rsidRDefault="009E0871" w:rsidP="009E0871">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096886B" w14:textId="77777777" w:rsidR="009E0871" w:rsidRDefault="009E0871" w:rsidP="009E0871"/>
    <w:p w14:paraId="29FC2F70" w14:textId="77777777" w:rsidR="009E0871" w:rsidRDefault="009E0871" w:rsidP="009E0871">
      <w:pPr>
        <w:pStyle w:val="Heading4"/>
      </w:pPr>
      <w:r>
        <w:t xml:space="preserve">The </w:t>
      </w:r>
      <w:r w:rsidRPr="007E73FE">
        <w:rPr>
          <w:u w:val="single"/>
        </w:rPr>
        <w:t>versions</w:t>
      </w:r>
      <w:r>
        <w:t xml:space="preserve"> that can get past the plan are </w:t>
      </w:r>
      <w:r>
        <w:rPr>
          <w:u w:val="single"/>
        </w:rPr>
        <w:t>fine</w:t>
      </w:r>
      <w:r>
        <w:t>---that’s Bednar</w:t>
      </w:r>
    </w:p>
    <w:p w14:paraId="4AB4A8DD" w14:textId="77777777" w:rsidR="009E0871" w:rsidRPr="00790FFF" w:rsidRDefault="009E0871" w:rsidP="009E0871">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0FBF0F13" w14:textId="77777777" w:rsidR="009E0871" w:rsidRDefault="009E0871" w:rsidP="009E087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B3565DF" w14:textId="77777777" w:rsidR="009E0871" w:rsidRDefault="009E0871" w:rsidP="009E0871">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3A91F3C1" w14:textId="77777777" w:rsidR="009E0871" w:rsidRPr="00A96794" w:rsidRDefault="009E0871" w:rsidP="009E0871">
      <w:r>
        <w:t>---2AC Jha on T: CBRs explicitly included it in our C/I of “strengthen CBRs”</w:t>
      </w:r>
    </w:p>
    <w:p w14:paraId="0C41017E" w14:textId="77777777" w:rsidR="009E0871" w:rsidRDefault="009E0871" w:rsidP="009E0871"/>
    <w:p w14:paraId="34E2F21A" w14:textId="77777777" w:rsidR="009E0871" w:rsidRDefault="009E0871" w:rsidP="009E0871">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016E932F" w14:textId="77777777" w:rsidR="009E0871" w:rsidRDefault="009E0871" w:rsidP="009E087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A112D59" w14:textId="77777777" w:rsidR="009E0871" w:rsidRPr="00FB1D41" w:rsidRDefault="009E0871" w:rsidP="009E087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0055672" w14:textId="77777777" w:rsidR="009E0871" w:rsidRPr="00FB1D41" w:rsidRDefault="009E0871" w:rsidP="009E0871">
      <w:pPr>
        <w:rPr>
          <w:sz w:val="8"/>
          <w:szCs w:val="8"/>
        </w:rPr>
      </w:pPr>
      <w:r w:rsidRPr="00FB1D41">
        <w:rPr>
          <w:sz w:val="8"/>
          <w:szCs w:val="8"/>
        </w:rPr>
        <w:t>A. Data</w:t>
      </w:r>
    </w:p>
    <w:p w14:paraId="77D231B5" w14:textId="77777777" w:rsidR="009E0871" w:rsidRPr="00FB1D41" w:rsidRDefault="009E0871" w:rsidP="009E087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5C9F0A0" w14:textId="77777777" w:rsidR="009E0871" w:rsidRPr="00FB1D41" w:rsidRDefault="009E0871" w:rsidP="009E087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F211E57" w14:textId="77777777" w:rsidR="009E0871" w:rsidRPr="00FB1D41" w:rsidRDefault="009E0871" w:rsidP="009E0871">
      <w:pPr>
        <w:rPr>
          <w:sz w:val="8"/>
          <w:szCs w:val="8"/>
        </w:rPr>
      </w:pPr>
      <w:r w:rsidRPr="00FB1D41">
        <w:rPr>
          <w:sz w:val="8"/>
          <w:szCs w:val="8"/>
        </w:rPr>
        <w:t>1. Wins and Losses</w:t>
      </w:r>
    </w:p>
    <w:p w14:paraId="7495BEE0" w14:textId="77777777" w:rsidR="009E0871" w:rsidRPr="00FB1D41" w:rsidRDefault="009E0871" w:rsidP="009E087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FC89E52" w14:textId="77777777" w:rsidR="009E0871" w:rsidRPr="00FB1D41" w:rsidRDefault="009E0871" w:rsidP="009E087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E6E8EE0" w14:textId="77777777" w:rsidR="009E0871" w:rsidRPr="00FB1D41" w:rsidRDefault="009E0871" w:rsidP="009E0871">
      <w:pPr>
        <w:rPr>
          <w:sz w:val="8"/>
          <w:szCs w:val="8"/>
        </w:rPr>
      </w:pPr>
      <w:r w:rsidRPr="00FB1D41">
        <w:rPr>
          <w:sz w:val="8"/>
          <w:szCs w:val="8"/>
        </w:rPr>
        <w:t>FIGURE 1. AGENCY AND LABOR WINS OVER TIME, BY PERCENTAGE</w:t>
      </w:r>
    </w:p>
    <w:p w14:paraId="326BEE1C" w14:textId="77777777" w:rsidR="009E0871" w:rsidRPr="00FB1D41" w:rsidRDefault="009E0871" w:rsidP="009E0871">
      <w:pPr>
        <w:rPr>
          <w:sz w:val="8"/>
          <w:szCs w:val="8"/>
        </w:rPr>
      </w:pPr>
      <w:r w:rsidRPr="00FB1D41">
        <w:rPr>
          <w:sz w:val="8"/>
          <w:szCs w:val="8"/>
        </w:rPr>
        <w:t xml:space="preserve">[OMITTED] </w:t>
      </w:r>
    </w:p>
    <w:p w14:paraId="719A6DA1" w14:textId="77777777" w:rsidR="009E0871" w:rsidRPr="00FB1D41" w:rsidRDefault="009E0871" w:rsidP="009E0871">
      <w:pPr>
        <w:rPr>
          <w:sz w:val="8"/>
          <w:szCs w:val="8"/>
        </w:rPr>
      </w:pPr>
      <w:r w:rsidRPr="00FB1D41">
        <w:rPr>
          <w:sz w:val="8"/>
          <w:szCs w:val="8"/>
        </w:rPr>
        <w:t>FIGURE 2. AGENCY AND LABOR WINS OVER TIME, ABSOLUTE NUMBERS</w:t>
      </w:r>
    </w:p>
    <w:p w14:paraId="4C6CA1F0" w14:textId="77777777" w:rsidR="009E0871" w:rsidRPr="00FB1D41" w:rsidRDefault="009E0871" w:rsidP="009E0871">
      <w:pPr>
        <w:rPr>
          <w:sz w:val="8"/>
          <w:szCs w:val="8"/>
        </w:rPr>
      </w:pPr>
      <w:r w:rsidRPr="00FB1D41">
        <w:rPr>
          <w:sz w:val="8"/>
          <w:szCs w:val="8"/>
        </w:rPr>
        <w:t xml:space="preserve">[OMITTED] </w:t>
      </w:r>
    </w:p>
    <w:p w14:paraId="7E8D561E" w14:textId="77777777" w:rsidR="009E0871" w:rsidRPr="00FB1D41" w:rsidRDefault="009E0871" w:rsidP="009E087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F2DA640" w14:textId="77777777" w:rsidR="009E0871" w:rsidRPr="00FB1D41" w:rsidRDefault="009E0871" w:rsidP="009E0871">
      <w:pPr>
        <w:rPr>
          <w:sz w:val="8"/>
          <w:szCs w:val="8"/>
        </w:rPr>
      </w:pPr>
      <w:r w:rsidRPr="00FB1D41">
        <w:rPr>
          <w:sz w:val="8"/>
          <w:szCs w:val="8"/>
        </w:rPr>
        <w:t>FIGURE 3. PREVAILING PARTY, DEMOCRATIC MAJORITY</w:t>
      </w:r>
    </w:p>
    <w:p w14:paraId="654FA7B6" w14:textId="77777777" w:rsidR="009E0871" w:rsidRPr="00FB1D41" w:rsidRDefault="009E0871" w:rsidP="009E0871">
      <w:pPr>
        <w:rPr>
          <w:sz w:val="8"/>
          <w:szCs w:val="8"/>
        </w:rPr>
      </w:pPr>
      <w:r w:rsidRPr="00FB1D41">
        <w:rPr>
          <w:sz w:val="8"/>
          <w:szCs w:val="8"/>
        </w:rPr>
        <w:t xml:space="preserve">[OMITTED] </w:t>
      </w:r>
    </w:p>
    <w:p w14:paraId="3BE1CF61" w14:textId="77777777" w:rsidR="009E0871" w:rsidRPr="00FB1D41" w:rsidRDefault="009E0871" w:rsidP="009E0871">
      <w:pPr>
        <w:rPr>
          <w:sz w:val="8"/>
          <w:szCs w:val="8"/>
        </w:rPr>
      </w:pPr>
      <w:r w:rsidRPr="00FB1D41">
        <w:rPr>
          <w:sz w:val="8"/>
          <w:szCs w:val="8"/>
        </w:rPr>
        <w:t>FIGURE 4. PREVAILING PARTY, REPUBLICAN MAJORITY</w:t>
      </w:r>
    </w:p>
    <w:p w14:paraId="60DD830B" w14:textId="77777777" w:rsidR="009E0871" w:rsidRPr="00FB1D41" w:rsidRDefault="009E0871" w:rsidP="009E087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CF92FCA" w14:textId="77777777" w:rsidR="009E0871" w:rsidRPr="00FB1D41" w:rsidRDefault="009E0871" w:rsidP="009E0871">
      <w:pPr>
        <w:rPr>
          <w:sz w:val="8"/>
          <w:szCs w:val="8"/>
        </w:rPr>
      </w:pPr>
      <w:r w:rsidRPr="00FB1D41">
        <w:rPr>
          <w:sz w:val="8"/>
          <w:szCs w:val="8"/>
        </w:rPr>
        <w:t>2. Controversy</w:t>
      </w:r>
    </w:p>
    <w:p w14:paraId="6EAB1659" w14:textId="77777777" w:rsidR="009E0871" w:rsidRPr="00FB1D41" w:rsidRDefault="009E0871" w:rsidP="009E0871">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00EAF9E" w14:textId="77777777" w:rsidR="009E0871" w:rsidRPr="009E0871" w:rsidRDefault="009E0871" w:rsidP="009E0871"/>
    <w:p w14:paraId="042FE96C" w14:textId="77777777" w:rsidR="009E0871" w:rsidRDefault="009E0871" w:rsidP="009E0871">
      <w:pPr>
        <w:pStyle w:val="Heading2"/>
      </w:pPr>
      <w:r>
        <w:t>Personalism</w:t>
      </w:r>
    </w:p>
    <w:p w14:paraId="3D1A9379" w14:textId="77777777" w:rsidR="009E0871" w:rsidRDefault="009E0871" w:rsidP="009E0871">
      <w:pPr>
        <w:pStyle w:val="Heading3"/>
      </w:pPr>
      <w:r>
        <w:t xml:space="preserve">1AR---Polycrisis </w:t>
      </w:r>
    </w:p>
    <w:p w14:paraId="3F986E7C" w14:textId="77777777" w:rsidR="009E0871" w:rsidRDefault="009E0871" w:rsidP="009E0871">
      <w:pPr>
        <w:pStyle w:val="Heading4"/>
      </w:pPr>
      <w:r>
        <w:t xml:space="preserve">Existential polycrisis guarantees </w:t>
      </w:r>
      <w:r w:rsidRPr="00AF6C90">
        <w:rPr>
          <w:u w:val="single"/>
        </w:rPr>
        <w:t>extinction</w:t>
      </w:r>
      <w:r>
        <w:t xml:space="preserve">. Overlapping structural issues with </w:t>
      </w:r>
      <w:r w:rsidRPr="00AF6C90">
        <w:rPr>
          <w:u w:val="single"/>
        </w:rPr>
        <w:t>economics</w:t>
      </w:r>
      <w:r>
        <w:t xml:space="preserve">, </w:t>
      </w:r>
      <w:r w:rsidRPr="00AF6C90">
        <w:rPr>
          <w:u w:val="single"/>
        </w:rPr>
        <w:t>political polarization</w:t>
      </w:r>
      <w:r>
        <w:t xml:space="preserve">, </w:t>
      </w:r>
      <w:r w:rsidRPr="00AF6C90">
        <w:rPr>
          <w:u w:val="single"/>
        </w:rPr>
        <w:t>environmental crisis</w:t>
      </w:r>
      <w:r>
        <w:t xml:space="preserve">, and </w:t>
      </w:r>
      <w:r w:rsidRPr="00AF6C90">
        <w:rPr>
          <w:u w:val="single"/>
        </w:rPr>
        <w:t>disease</w:t>
      </w:r>
      <w:r>
        <w:t xml:space="preserve"> overwhelm response capacity which guarantees </w:t>
      </w:r>
      <w:r w:rsidRPr="00AF6C90">
        <w:rPr>
          <w:u w:val="single"/>
        </w:rPr>
        <w:t>systemic collapse</w:t>
      </w:r>
      <w:r>
        <w:t xml:space="preserve">. It’s uniquely </w:t>
      </w:r>
      <w:r w:rsidRPr="00AF6C90">
        <w:rPr>
          <w:u w:val="single"/>
        </w:rPr>
        <w:t>exacerbated</w:t>
      </w:r>
      <w:r>
        <w:t xml:space="preserve"> by </w:t>
      </w:r>
      <w:r w:rsidRPr="00AF6C90">
        <w:rPr>
          <w:u w:val="single"/>
        </w:rPr>
        <w:t>Trump</w:t>
      </w:r>
      <w:r>
        <w:t xml:space="preserve">. That’s Homer-Dixon.  </w:t>
      </w:r>
    </w:p>
    <w:p w14:paraId="55D3699B" w14:textId="77777777" w:rsidR="009E0871" w:rsidRDefault="009E0871" w:rsidP="009E0871"/>
    <w:p w14:paraId="41068254" w14:textId="6E51A0BE" w:rsidR="009E0871" w:rsidRPr="009E0871" w:rsidRDefault="009E0871" w:rsidP="009E0871">
      <w:pPr>
        <w:pStyle w:val="Heading4"/>
      </w:pPr>
      <w:r>
        <w:t xml:space="preserve">Independently, encourages </w:t>
      </w:r>
      <w:r w:rsidRPr="00AF6C90">
        <w:rPr>
          <w:u w:val="single"/>
        </w:rPr>
        <w:t>nuclear populism</w:t>
      </w:r>
      <w:r>
        <w:t xml:space="preserve"> which destroys </w:t>
      </w:r>
      <w:r w:rsidRPr="00AF6C90">
        <w:rPr>
          <w:u w:val="single"/>
        </w:rPr>
        <w:t>credible homeland deterrence</w:t>
      </w:r>
      <w:r>
        <w:t xml:space="preserve"> and </w:t>
      </w:r>
      <w:r>
        <w:rPr>
          <w:u w:val="single"/>
        </w:rPr>
        <w:t>causes</w:t>
      </w:r>
      <w:r w:rsidRPr="00AF6C90">
        <w:rPr>
          <w:u w:val="single"/>
        </w:rPr>
        <w:t xml:space="preserve"> conflict.</w:t>
      </w:r>
      <w:r>
        <w:t xml:space="preserve"> That’s Hymans</w:t>
      </w:r>
    </w:p>
    <w:p w14:paraId="3674767D" w14:textId="78CECA34" w:rsidR="00605911" w:rsidRDefault="00605911" w:rsidP="00605911">
      <w:pPr>
        <w:pStyle w:val="Heading2"/>
      </w:pPr>
      <w:r>
        <w:t>OFF</w:t>
      </w:r>
    </w:p>
    <w:p w14:paraId="58C84B92" w14:textId="77777777" w:rsidR="00EA1547" w:rsidRDefault="00EA1547" w:rsidP="00EA1547">
      <w:pPr>
        <w:pStyle w:val="Heading3"/>
      </w:pPr>
      <w:r>
        <w:t>T: Subs %---2AC</w:t>
      </w:r>
    </w:p>
    <w:p w14:paraId="1707F5FC" w14:textId="77777777" w:rsidR="00EA1547" w:rsidRDefault="00EA1547" w:rsidP="00EA1547"/>
    <w:p w14:paraId="27748523" w14:textId="77777777" w:rsidR="00EA1547" w:rsidRDefault="00EA1547" w:rsidP="00EA1547">
      <w:pPr>
        <w:pStyle w:val="Heading4"/>
      </w:pPr>
      <w:r>
        <w:t xml:space="preserve">We meet---It’s 6.7% of workers in the U.S.---the </w:t>
      </w:r>
      <w:r w:rsidRPr="00616852">
        <w:rPr>
          <w:u w:val="single"/>
        </w:rPr>
        <w:t>most</w:t>
      </w:r>
      <w:r>
        <w:t xml:space="preserve"> substantial </w:t>
      </w:r>
      <w:r w:rsidRPr="00616852">
        <w:rPr>
          <w:u w:val="single"/>
        </w:rPr>
        <w:t>in history</w:t>
      </w:r>
    </w:p>
    <w:p w14:paraId="3C245938" w14:textId="77777777" w:rsidR="00EA1547" w:rsidRDefault="00EA1547" w:rsidP="00EA1547">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597F9A73" w14:textId="77777777" w:rsidR="00EA1547" w:rsidRPr="00F622FC" w:rsidRDefault="00EA1547" w:rsidP="00EA1547">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0F551734" w14:textId="77777777" w:rsidR="00EA1547" w:rsidRDefault="00EA1547" w:rsidP="00EA1547"/>
    <w:p w14:paraId="4E67EF2C" w14:textId="77777777" w:rsidR="00EA1547" w:rsidRPr="003D3735" w:rsidRDefault="00EA1547" w:rsidP="00EA1547">
      <w:pPr>
        <w:pStyle w:val="Heading4"/>
        <w:rPr>
          <w:b w:val="0"/>
          <w:bCs/>
        </w:rPr>
      </w:pPr>
      <w:r>
        <w:t xml:space="preserve">AND restore </w:t>
      </w:r>
      <w:r w:rsidRPr="001D1D0F">
        <w:t xml:space="preserve">88% from </w:t>
      </w:r>
      <w:r>
        <w:rPr>
          <w:u w:val="single"/>
        </w:rPr>
        <w:t>rescheduling</w:t>
      </w:r>
      <w:r>
        <w:t xml:space="preserve"> and </w:t>
      </w:r>
      <w:r w:rsidRPr="00386ACC">
        <w:rPr>
          <w:b w:val="0"/>
          <w:bCs/>
          <w:strike/>
        </w:rPr>
        <w:t>66%</w:t>
      </w:r>
      <w:r w:rsidRPr="001D1D0F">
        <w:t xml:space="preserve"> </w:t>
      </w:r>
      <w:r>
        <w:t xml:space="preserve">82% </w:t>
      </w:r>
      <w:r w:rsidRPr="00386ACC">
        <w:rPr>
          <w:b w:val="0"/>
          <w:bCs/>
        </w:rPr>
        <w:t>(after the August XO)</w:t>
      </w:r>
      <w:r>
        <w:t xml:space="preserve"> </w:t>
      </w:r>
      <w:r w:rsidRPr="001D1D0F">
        <w:t xml:space="preserve">from </w:t>
      </w:r>
      <w:r>
        <w:rPr>
          <w:u w:val="single"/>
        </w:rPr>
        <w:t>exemption</w:t>
      </w:r>
      <w:r w:rsidRPr="00E17B43">
        <w:rPr>
          <w:b w:val="0"/>
          <w:bCs/>
        </w:rPr>
        <w:t xml:space="preserve"> </w:t>
      </w:r>
      <w:r>
        <w:rPr>
          <w:b w:val="0"/>
          <w:bCs/>
        </w:rPr>
        <w:t>who lost</w:t>
      </w:r>
      <w:r w:rsidRPr="00E17B43">
        <w:rPr>
          <w:b w:val="0"/>
          <w:bCs/>
        </w:rPr>
        <w:t xml:space="preserve"> CBRs</w:t>
      </w:r>
    </w:p>
    <w:p w14:paraId="044F3731" w14:textId="77777777" w:rsidR="00EA1547" w:rsidRPr="00F20754" w:rsidRDefault="00EA1547" w:rsidP="00EA1547"/>
    <w:p w14:paraId="6E04FBDC" w14:textId="77777777" w:rsidR="00EA1547" w:rsidRDefault="00EA1547" w:rsidP="00EA1547">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503F1571" w14:textId="77777777" w:rsidR="00EA1547" w:rsidRDefault="00EA1547" w:rsidP="00EA1547">
      <w:r>
        <w:t>---statutory / Constitutional levels = Trump’s Executive Orders explicitly in the text interpret CSRA/FSLMRS to delegate discretion via rescheduling and national security exemption, and Article 2 to prohibit any binding CBRs</w:t>
      </w:r>
    </w:p>
    <w:p w14:paraId="1F2666E5" w14:textId="77777777" w:rsidR="00EA1547" w:rsidRPr="00E8550A" w:rsidRDefault="00EA1547" w:rsidP="00EA1547">
      <w:r>
        <w:t>---pre-Trump CSRA/FSLMRS interp is a level 8, minus the level 7 right to strike (arbitration + FLRA / FSIP is the dispute mechanism, and is empowered to implement a settlement)</w:t>
      </w:r>
    </w:p>
    <w:p w14:paraId="1F4626AD" w14:textId="77777777" w:rsidR="00EA1547" w:rsidRDefault="00EA1547" w:rsidP="00EA1547">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1467943" w14:textId="77777777" w:rsidR="00EA1547" w:rsidRPr="007C3CF9" w:rsidRDefault="00EA1547" w:rsidP="00EA1547">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7A6E4F1" w14:textId="77777777" w:rsidR="00EA1547" w:rsidRPr="007C3CF9" w:rsidRDefault="00EA1547" w:rsidP="00EA1547">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8A9D715" w14:textId="77777777" w:rsidR="00EA1547" w:rsidRPr="007C3CF9" w:rsidRDefault="00EA1547" w:rsidP="00EA1547">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6ACF8D2" w14:textId="77777777" w:rsidR="00EA1547" w:rsidRPr="002804E9" w:rsidRDefault="00EA1547" w:rsidP="00EA1547">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64D29955" w14:textId="77777777" w:rsidR="00EA1547" w:rsidRPr="00BD6BA8" w:rsidRDefault="00EA1547" w:rsidP="00EA1547">
      <w:pPr>
        <w:rPr>
          <w:rStyle w:val="StyleUnderline"/>
        </w:rPr>
      </w:pPr>
      <w:r w:rsidRPr="00BD6BA8">
        <w:rPr>
          <w:rStyle w:val="StyleUnderline"/>
        </w:rPr>
        <w:t>2. Is not legally prohibited but with absence of provisions;</w:t>
      </w:r>
    </w:p>
    <w:p w14:paraId="7E513442" w14:textId="77777777" w:rsidR="00EA1547" w:rsidRPr="00BD6BA8" w:rsidRDefault="00EA1547" w:rsidP="00EA1547">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C4EB4C7" w14:textId="77777777" w:rsidR="00EA1547" w:rsidRPr="009E5771" w:rsidRDefault="00EA1547" w:rsidP="00EA1547">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4279DFE1" w14:textId="77777777" w:rsidR="00EA1547" w:rsidRPr="009E5771" w:rsidRDefault="00EA1547" w:rsidP="00EA1547">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588E8D4F" w14:textId="77777777" w:rsidR="00EA1547" w:rsidRPr="009E5771" w:rsidRDefault="00EA1547" w:rsidP="00EA1547">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6FCFEFFB" w14:textId="77777777" w:rsidR="00EA1547" w:rsidRPr="009E5771" w:rsidRDefault="00EA1547" w:rsidP="00EA1547">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73659AF" w14:textId="77777777" w:rsidR="00EA1547" w:rsidRPr="009E5771" w:rsidRDefault="00EA1547" w:rsidP="00EA1547">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B1B5ED3" w14:textId="77777777" w:rsidR="00EA1547" w:rsidRPr="007C3CF9" w:rsidRDefault="00EA1547" w:rsidP="00EA1547">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4118CBD" w14:textId="77777777" w:rsidR="00EA1547" w:rsidRDefault="00EA1547" w:rsidP="00EA1547"/>
    <w:p w14:paraId="3050D819" w14:textId="77777777" w:rsidR="00EA1547" w:rsidRDefault="00EA1547" w:rsidP="00EA1547">
      <w:pPr>
        <w:pStyle w:val="Heading4"/>
      </w:pPr>
      <w:r>
        <w:t xml:space="preserve">“Substantially” is determined by </w:t>
      </w:r>
      <w:r w:rsidRPr="008E0316">
        <w:rPr>
          <w:u w:val="single"/>
        </w:rPr>
        <w:t>contextual us</w:t>
      </w:r>
      <w:r>
        <w:rPr>
          <w:u w:val="single"/>
        </w:rPr>
        <w:t>e</w:t>
      </w:r>
    </w:p>
    <w:p w14:paraId="287EFBB8" w14:textId="77777777" w:rsidR="00EA1547" w:rsidRDefault="00EA1547" w:rsidP="00EA1547">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2A8B8402" w14:textId="77777777" w:rsidR="00EA1547" w:rsidRPr="005006EA" w:rsidRDefault="00EA1547" w:rsidP="00EA1547">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4554031D" w14:textId="77777777" w:rsidR="00EA1547" w:rsidRPr="005006EA" w:rsidRDefault="00EA1547" w:rsidP="00EA1547">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30846D4" w14:textId="77777777" w:rsidR="00EA1547" w:rsidRPr="005006EA" w:rsidRDefault="00EA1547" w:rsidP="00EA1547">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F91FDF2" w14:textId="77777777" w:rsidR="00EA1547" w:rsidRDefault="00EA1547" w:rsidP="00EA1547"/>
    <w:p w14:paraId="0EC7F8F8" w14:textId="77777777" w:rsidR="00EA1547" w:rsidRDefault="00EA1547" w:rsidP="00EA1547">
      <w:pPr>
        <w:pStyle w:val="Heading4"/>
      </w:pPr>
      <w:r w:rsidRPr="00DD08BE">
        <w:rPr>
          <w:u w:val="single"/>
        </w:rPr>
        <w:t>We meet</w:t>
      </w:r>
      <w:r>
        <w:t xml:space="preserve"> it---adding highlighting to 1AC…</w:t>
      </w:r>
    </w:p>
    <w:p w14:paraId="28A70395" w14:textId="77777777" w:rsidR="00EA1547" w:rsidRPr="000917AB" w:rsidRDefault="00EA1547" w:rsidP="00EA1547">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2A413B87" w14:textId="77777777" w:rsidR="00EA1547" w:rsidRDefault="00EA1547" w:rsidP="00EA1547">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3958010" w14:textId="77777777" w:rsidR="00EA1547" w:rsidRDefault="00EA1547" w:rsidP="00EA1547">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395EAD5F" w14:textId="77777777" w:rsidR="00EA1547" w:rsidRPr="008237D4" w:rsidRDefault="00EA1547" w:rsidP="00EA1547">
      <w:pPr>
        <w:rPr>
          <w:rStyle w:val="Style13ptBold"/>
          <w:b w:val="0"/>
          <w:bCs w:val="0"/>
        </w:rPr>
      </w:pPr>
      <w:r w:rsidRPr="008237D4">
        <w:rPr>
          <w:rStyle w:val="Style13ptBold"/>
          <w:b w:val="0"/>
          <w:bCs w:val="0"/>
        </w:rPr>
        <w:t>…&lt; TEXT REMOVED HERE IS IN 1AC --- NO TEXT REMOVED BETWEEN NEW HIGHLIGHTING &gt;…</w:t>
      </w:r>
    </w:p>
    <w:p w14:paraId="002DDAE6" w14:textId="77777777" w:rsidR="00EA1547" w:rsidRDefault="00EA1547" w:rsidP="00EA1547">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7A3364AB" w14:textId="77777777" w:rsidR="00EA1547" w:rsidRPr="00A72D72" w:rsidRDefault="00EA1547" w:rsidP="00EA1547">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0AA0064" w14:textId="77777777" w:rsidR="00EA1547" w:rsidRDefault="00EA1547" w:rsidP="00EA1547">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4DDBF64" w14:textId="77777777" w:rsidR="00EA1547" w:rsidRPr="005A31DC" w:rsidRDefault="00EA1547" w:rsidP="00EA1547">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A04289C" w14:textId="77777777" w:rsidR="00EA1547" w:rsidRPr="005A31DC" w:rsidRDefault="00EA1547" w:rsidP="00EA1547">
      <w:pPr>
        <w:rPr>
          <w:sz w:val="2"/>
          <w:szCs w:val="2"/>
        </w:rPr>
      </w:pPr>
      <w:r w:rsidRPr="005A31DC">
        <w:rPr>
          <w:sz w:val="2"/>
          <w:szCs w:val="2"/>
        </w:rPr>
        <w:t>I. The Purpose of a Nonpartisan Civil Service – Lessons from History</w:t>
      </w:r>
    </w:p>
    <w:p w14:paraId="4C96B4E0" w14:textId="77777777" w:rsidR="00EA1547" w:rsidRPr="005A31DC" w:rsidRDefault="00EA1547" w:rsidP="00EA1547">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CA5C4CC" w14:textId="77777777" w:rsidR="00EA1547" w:rsidRPr="005A31DC" w:rsidRDefault="00EA1547" w:rsidP="00EA1547">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E7BB4A2" w14:textId="77777777" w:rsidR="00EA1547" w:rsidRPr="005A31DC" w:rsidRDefault="00EA1547" w:rsidP="00EA1547">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ACD5B42" w14:textId="77777777" w:rsidR="00EA1547" w:rsidRPr="005A31DC" w:rsidRDefault="00EA1547" w:rsidP="00EA1547">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332B37D" w14:textId="77777777" w:rsidR="00EA1547" w:rsidRPr="005A31DC" w:rsidRDefault="00EA1547" w:rsidP="00EA1547">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B1CAB4E" w14:textId="77777777" w:rsidR="00EA1547" w:rsidRPr="005A31DC" w:rsidRDefault="00EA1547" w:rsidP="00EA1547">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5E4DAEE" w14:textId="77777777" w:rsidR="00EA1547" w:rsidRPr="005A31DC" w:rsidRDefault="00EA1547" w:rsidP="00EA1547">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7AF9F3A" w14:textId="77777777" w:rsidR="00EA1547" w:rsidRPr="005A31DC" w:rsidRDefault="00EA1547" w:rsidP="00EA1547">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77C2179" w14:textId="77777777" w:rsidR="00EA1547" w:rsidRPr="005A31DC" w:rsidRDefault="00EA1547" w:rsidP="00EA1547">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01D2201" w14:textId="77777777" w:rsidR="00EA1547" w:rsidRPr="005A31DC" w:rsidRDefault="00EA1547" w:rsidP="00EA1547">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8AE74BB" w14:textId="77777777" w:rsidR="00EA1547" w:rsidRPr="005A31DC" w:rsidRDefault="00EA1547" w:rsidP="00EA1547">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7C0E0DB" w14:textId="77777777" w:rsidR="00EA1547" w:rsidRPr="005A31DC" w:rsidRDefault="00EA1547" w:rsidP="00EA1547">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D7F10DE" w14:textId="77777777" w:rsidR="00EA1547" w:rsidRPr="005A31DC" w:rsidRDefault="00EA1547" w:rsidP="00EA1547">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EB6F04A" w14:textId="77777777" w:rsidR="00EA1547" w:rsidRPr="005A31DC" w:rsidRDefault="00EA1547" w:rsidP="00EA1547">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B2CFFFA" w14:textId="77777777" w:rsidR="00EA1547" w:rsidRPr="005A31DC" w:rsidRDefault="00EA1547" w:rsidP="00EA1547">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8650365" w14:textId="77777777" w:rsidR="00EA1547" w:rsidRPr="005A31DC" w:rsidRDefault="00EA1547" w:rsidP="00EA1547">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64010FC" w14:textId="77777777" w:rsidR="00EA1547" w:rsidRPr="005A31DC" w:rsidRDefault="00EA1547" w:rsidP="00EA1547">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2D85E7A" w14:textId="77777777" w:rsidR="00EA1547" w:rsidRPr="005A31DC" w:rsidRDefault="00EA1547" w:rsidP="00EA1547">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1AD3A60" w14:textId="77777777" w:rsidR="00EA1547" w:rsidRPr="005A31DC" w:rsidRDefault="00EA1547" w:rsidP="00EA1547">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DA5365C" w14:textId="77777777" w:rsidR="00EA1547" w:rsidRPr="005A31DC" w:rsidRDefault="00EA1547" w:rsidP="00EA1547">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6235E2F" w14:textId="77777777" w:rsidR="00EA1547" w:rsidRDefault="00EA1547" w:rsidP="00EA1547">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5E10718" w14:textId="77777777" w:rsidR="00EA1547" w:rsidRPr="008237D4" w:rsidRDefault="00EA1547" w:rsidP="00EA1547">
      <w:pPr>
        <w:rPr>
          <w:rStyle w:val="Style13ptBold"/>
          <w:b w:val="0"/>
          <w:bCs w:val="0"/>
        </w:rPr>
      </w:pPr>
      <w:r w:rsidRPr="008237D4">
        <w:rPr>
          <w:rStyle w:val="Style13ptBold"/>
          <w:b w:val="0"/>
          <w:bCs w:val="0"/>
        </w:rPr>
        <w:t>…&lt; TEXT REMOVED HERE IS IN 1AC --- NO TEXT REMOVED BETWEEN NEW HIGHLIGHTING &gt;…</w:t>
      </w:r>
    </w:p>
    <w:p w14:paraId="14D9EB47" w14:textId="77777777" w:rsidR="00EA1547" w:rsidRDefault="00EA1547" w:rsidP="00EA1547">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0723C82E" w14:textId="77777777" w:rsidR="00EA1547" w:rsidRDefault="00EA1547" w:rsidP="00EA1547"/>
    <w:p w14:paraId="02C347D5" w14:textId="77777777" w:rsidR="00EA1547" w:rsidRDefault="00EA1547" w:rsidP="00EA1547">
      <w:pPr>
        <w:pStyle w:val="Heading4"/>
      </w:pPr>
      <w:bookmarkStart w:id="0" w:name="_Hlk208096122"/>
      <w:r>
        <w:t>Prefer it:</w:t>
      </w:r>
    </w:p>
    <w:p w14:paraId="18A775EC" w14:textId="77777777" w:rsidR="00EA1547" w:rsidRDefault="00EA1547" w:rsidP="00EA1547"/>
    <w:p w14:paraId="6B639369" w14:textId="77777777" w:rsidR="00EA1547" w:rsidRPr="00F8736C" w:rsidRDefault="00EA1547" w:rsidP="00EA1547">
      <w:pPr>
        <w:pStyle w:val="Heading4"/>
      </w:pPr>
      <w:r>
        <w:t>1---</w:t>
      </w:r>
      <w:r w:rsidRPr="00D030D2">
        <w:rPr>
          <w:u w:val="single"/>
        </w:rPr>
        <w:t>Precision</w:t>
      </w:r>
      <w:r>
        <w:t xml:space="preserve">---context is key to </w:t>
      </w:r>
      <w:r>
        <w:rPr>
          <w:u w:val="single"/>
        </w:rPr>
        <w:t>access predictability</w:t>
      </w:r>
      <w:r>
        <w:t xml:space="preserve"> and </w:t>
      </w:r>
      <w:r>
        <w:rPr>
          <w:u w:val="single"/>
        </w:rPr>
        <w:t>avoid mixing burdens</w:t>
      </w:r>
      <w:r>
        <w:t>---</w:t>
      </w:r>
      <w:r w:rsidRPr="00D771E7">
        <w:rPr>
          <w:u w:val="single"/>
        </w:rPr>
        <w:t>turns</w:t>
      </w:r>
      <w:r>
        <w:t xml:space="preserve"> their </w:t>
      </w:r>
      <w:r w:rsidRPr="00D771E7">
        <w:rPr>
          <w:u w:val="single"/>
        </w:rPr>
        <w:t>offense</w:t>
      </w:r>
      <w:r>
        <w:t xml:space="preserve"> AND </w:t>
      </w:r>
      <w:r w:rsidRPr="00D771E7">
        <w:rPr>
          <w:u w:val="single"/>
        </w:rPr>
        <w:t>avoids</w:t>
      </w:r>
      <w:r>
        <w:t xml:space="preserve"> a </w:t>
      </w:r>
      <w:r w:rsidRPr="00D771E7">
        <w:rPr>
          <w:u w:val="single"/>
        </w:rPr>
        <w:t>race to the bottom</w:t>
      </w:r>
    </w:p>
    <w:p w14:paraId="661B0839" w14:textId="77777777" w:rsidR="00EA1547" w:rsidRDefault="00EA1547" w:rsidP="00EA1547"/>
    <w:p w14:paraId="36174DE5" w14:textId="77777777" w:rsidR="00EA1547" w:rsidRPr="003465CC" w:rsidRDefault="00EA1547" w:rsidP="00EA1547">
      <w:pPr>
        <w:pStyle w:val="Heading4"/>
        <w:rPr>
          <w:u w:val="single"/>
        </w:rPr>
      </w:pPr>
      <w:r>
        <w:t>2---</w:t>
      </w:r>
      <w:r w:rsidRPr="00EB6E55">
        <w:rPr>
          <w:u w:val="single"/>
        </w:rPr>
        <w:t>Aff ground</w:t>
      </w:r>
      <w:r>
        <w:t>---</w:t>
      </w:r>
      <w:r w:rsidRPr="00865A57">
        <w:rPr>
          <w:u w:val="single"/>
        </w:rPr>
        <w:t>artificially</w:t>
      </w:r>
      <w:r>
        <w:t xml:space="preserve"> making affs bigger makes </w:t>
      </w:r>
      <w:r w:rsidRPr="00865A57">
        <w:rPr>
          <w:u w:val="single"/>
        </w:rPr>
        <w:t>PICs unbeatable</w:t>
      </w:r>
      <w:r>
        <w:t xml:space="preserve"> </w:t>
      </w:r>
      <w:r>
        <w:rPr>
          <w:b w:val="0"/>
          <w:bCs/>
        </w:rPr>
        <w:t>because their limits explosion become PICs</w:t>
      </w:r>
      <w:r w:rsidRPr="003465CC">
        <w:t xml:space="preserve">---AND </w:t>
      </w:r>
      <w:r w:rsidRPr="003465CC">
        <w:rPr>
          <w:u w:val="single"/>
        </w:rPr>
        <w:t>core</w:t>
      </w:r>
      <w:r w:rsidRPr="003465CC">
        <w:t xml:space="preserve"> controversies aren’t necessarily the </w:t>
      </w:r>
      <w:r w:rsidRPr="003465CC">
        <w:rPr>
          <w:u w:val="single"/>
        </w:rPr>
        <w:t>biggest ones</w:t>
      </w:r>
    </w:p>
    <w:p w14:paraId="37142634" w14:textId="77777777" w:rsidR="00EA1547" w:rsidRDefault="00EA1547" w:rsidP="00EA1547"/>
    <w:p w14:paraId="1B0A74D5" w14:textId="77777777" w:rsidR="00EA1547" w:rsidRPr="00EB6E55" w:rsidRDefault="00EA1547" w:rsidP="00EA1547">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7B30BDFB" w14:textId="77777777" w:rsidR="00EA1547" w:rsidRDefault="00EA1547" w:rsidP="00EA1547"/>
    <w:p w14:paraId="17F545A4" w14:textId="77777777" w:rsidR="00EA1547" w:rsidRPr="00EB6E55" w:rsidRDefault="00EA1547" w:rsidP="00EA1547">
      <w:pPr>
        <w:pStyle w:val="Heading4"/>
        <w:rPr>
          <w:b w:val="0"/>
          <w:bCs/>
        </w:rPr>
      </w:pPr>
      <w:r w:rsidRPr="00EB6E55">
        <w:rPr>
          <w:b w:val="0"/>
          <w:bCs/>
        </w:rPr>
        <w:t>[</w:t>
      </w:r>
      <w:r w:rsidRPr="00EB6E55">
        <w:rPr>
          <w:b w:val="0"/>
          <w:bCs/>
        </w:rPr>
        <w:tab/>
        <w:t>] 4---</w:t>
      </w:r>
      <w:r w:rsidRPr="00EB6E55">
        <w:rPr>
          <w:b w:val="0"/>
          <w:bCs/>
          <w:u w:val="single"/>
        </w:rPr>
        <w:t>Grammar</w:t>
      </w:r>
      <w:r w:rsidRPr="00EB6E55">
        <w:rPr>
          <w:b w:val="0"/>
          <w:bCs/>
        </w:rPr>
        <w:t xml:space="preserve">---“substantially” modifies “strengthen CBRs” NOT “workers in the US”---otherwise, the order would be different </w:t>
      </w:r>
    </w:p>
    <w:p w14:paraId="377D5701" w14:textId="77777777" w:rsidR="00EA1547" w:rsidRDefault="00EA1547" w:rsidP="00EA1547"/>
    <w:p w14:paraId="5E7FA491" w14:textId="77777777" w:rsidR="00EA1547" w:rsidRDefault="00EA1547" w:rsidP="00EA1547">
      <w:pPr>
        <w:pStyle w:val="Heading4"/>
      </w:pPr>
      <w:r w:rsidRPr="0014584E">
        <w:rPr>
          <w:u w:val="single"/>
        </w:rPr>
        <w:t>Reasonability’s best</w:t>
      </w:r>
      <w:r>
        <w:t xml:space="preserve"> – competing interps cause a race to the bottom and substance crowd-out</w:t>
      </w:r>
    </w:p>
    <w:bookmarkEnd w:id="0"/>
    <w:p w14:paraId="5043EC2D" w14:textId="77777777" w:rsidR="00EA1547" w:rsidRPr="00EA1547" w:rsidRDefault="00EA1547" w:rsidP="00EA1547"/>
    <w:p w14:paraId="2376DAB1" w14:textId="0E54F5DE" w:rsidR="00335130" w:rsidRDefault="00335130" w:rsidP="00335130">
      <w:pPr>
        <w:pStyle w:val="Heading3"/>
      </w:pPr>
      <w:r>
        <w:t>2AC---AT: ASPEC</w:t>
      </w:r>
    </w:p>
    <w:p w14:paraId="0CDE61DF" w14:textId="77777777" w:rsidR="00335130" w:rsidRPr="00923580" w:rsidRDefault="00335130" w:rsidP="00335130">
      <w:pPr>
        <w:pStyle w:val="Heading4"/>
        <w:rPr>
          <w:rFonts w:eastAsia="Calibri"/>
        </w:rPr>
      </w:pPr>
      <w:r w:rsidRPr="00923580">
        <w:rPr>
          <w:rFonts w:eastAsia="Calibri"/>
        </w:rPr>
        <w:t xml:space="preserve">Counter-interpretation --- say </w:t>
      </w:r>
      <w:r>
        <w:rPr>
          <w:rFonts w:eastAsia="Calibri"/>
        </w:rPr>
        <w:t>US</w:t>
      </w:r>
      <w:r w:rsidRPr="00923580">
        <w:rPr>
          <w:rFonts w:eastAsia="Calibri"/>
        </w:rPr>
        <w:t>, use normal means, and get to perm sub-specification counterplans.</w:t>
      </w:r>
    </w:p>
    <w:p w14:paraId="4A5D515F" w14:textId="77777777" w:rsidR="00335130" w:rsidRPr="00923580" w:rsidRDefault="00335130" w:rsidP="00335130"/>
    <w:p w14:paraId="79078D8A" w14:textId="77777777" w:rsidR="00335130" w:rsidRPr="00923580" w:rsidRDefault="00335130" w:rsidP="00335130">
      <w:pPr>
        <w:pStyle w:val="Heading4"/>
        <w:rPr>
          <w:rFonts w:eastAsia="Calibri"/>
        </w:rPr>
      </w:pPr>
      <w:r w:rsidRPr="00923580">
        <w:rPr>
          <w:rFonts w:eastAsia="Calibri"/>
        </w:rPr>
        <w:t>It’s best:</w:t>
      </w:r>
    </w:p>
    <w:p w14:paraId="31CDD3C8" w14:textId="77777777" w:rsidR="00335130" w:rsidRPr="00923580" w:rsidRDefault="00335130" w:rsidP="00335130"/>
    <w:p w14:paraId="404261D1" w14:textId="77777777" w:rsidR="00335130" w:rsidRPr="00923580" w:rsidRDefault="00335130" w:rsidP="00335130">
      <w:pPr>
        <w:pStyle w:val="Heading4"/>
        <w:rPr>
          <w:rFonts w:eastAsia="Calibri"/>
        </w:rPr>
      </w:pPr>
      <w:r>
        <w:rPr>
          <w:rFonts w:eastAsia="Calibri"/>
        </w:rPr>
        <w:t>Aff ground – alts i</w:t>
      </w:r>
      <w:r w:rsidRPr="00923580">
        <w:rPr>
          <w:rFonts w:eastAsia="Calibri"/>
        </w:rPr>
        <w:t xml:space="preserve">nflate </w:t>
      </w:r>
      <w:r>
        <w:rPr>
          <w:rFonts w:eastAsia="Calibri"/>
        </w:rPr>
        <w:t>a</w:t>
      </w:r>
      <w:r w:rsidRPr="00923580">
        <w:rPr>
          <w:rFonts w:eastAsia="Calibri"/>
        </w:rPr>
        <w:t xml:space="preserve">gent </w:t>
      </w:r>
      <w:r>
        <w:rPr>
          <w:rFonts w:eastAsia="Calibri"/>
        </w:rPr>
        <w:t>and process counterplans – steals the a</w:t>
      </w:r>
      <w:r w:rsidRPr="00923580">
        <w:rPr>
          <w:rFonts w:eastAsia="Calibri"/>
        </w:rPr>
        <w:t>ff and hurts topic education</w:t>
      </w:r>
    </w:p>
    <w:p w14:paraId="4DAF77AD" w14:textId="77777777" w:rsidR="00335130" w:rsidRPr="00923580" w:rsidRDefault="00335130" w:rsidP="00335130"/>
    <w:p w14:paraId="5F8EFF23" w14:textId="77777777" w:rsidR="00335130" w:rsidRPr="00923580" w:rsidRDefault="00335130" w:rsidP="00335130">
      <w:pPr>
        <w:pStyle w:val="Heading4"/>
        <w:rPr>
          <w:rFonts w:eastAsia="Calibri"/>
        </w:rPr>
      </w:pPr>
      <w:r w:rsidRPr="00923580">
        <w:rPr>
          <w:rFonts w:eastAsia="Calibri"/>
        </w:rPr>
        <w:t>Aff over-specification destroys the Neg</w:t>
      </w:r>
    </w:p>
    <w:p w14:paraId="0BDED303" w14:textId="77777777" w:rsidR="00335130" w:rsidRPr="00923580" w:rsidRDefault="00335130" w:rsidP="00335130"/>
    <w:p w14:paraId="7E51BFC6" w14:textId="77777777" w:rsidR="00335130" w:rsidRPr="00923580" w:rsidRDefault="00335130" w:rsidP="00335130">
      <w:pPr>
        <w:pStyle w:val="Heading4"/>
        <w:rPr>
          <w:rFonts w:eastAsia="Calibri"/>
        </w:rPr>
      </w:pPr>
      <w:r w:rsidRPr="00923580">
        <w:rPr>
          <w:rFonts w:eastAsia="Calibri"/>
        </w:rPr>
        <w:t xml:space="preserve">Cross-ex </w:t>
      </w:r>
      <w:r>
        <w:rPr>
          <w:rFonts w:eastAsia="Calibri"/>
        </w:rPr>
        <w:t>checks</w:t>
      </w:r>
    </w:p>
    <w:p w14:paraId="21371D25" w14:textId="77777777" w:rsidR="00335130" w:rsidRPr="00923580" w:rsidRDefault="00335130" w:rsidP="00335130"/>
    <w:p w14:paraId="5A65E4FD" w14:textId="77777777" w:rsidR="00335130" w:rsidRPr="00923580" w:rsidRDefault="00335130" w:rsidP="00335130">
      <w:pPr>
        <w:pStyle w:val="Heading4"/>
        <w:rPr>
          <w:rFonts w:eastAsia="Calibri"/>
        </w:rPr>
      </w:pPr>
      <w:r w:rsidRPr="00923580">
        <w:rPr>
          <w:rFonts w:eastAsia="Calibri"/>
        </w:rPr>
        <w:t>No rez basis – they devolve to Senator-spec -- limits-out the Aff</w:t>
      </w:r>
    </w:p>
    <w:p w14:paraId="120EA1DE" w14:textId="77777777" w:rsidR="00335130" w:rsidRPr="00923580" w:rsidRDefault="00335130" w:rsidP="00335130"/>
    <w:p w14:paraId="566480F6" w14:textId="77777777" w:rsidR="00335130" w:rsidRPr="00923580" w:rsidRDefault="00335130" w:rsidP="00335130">
      <w:pPr>
        <w:pStyle w:val="Heading4"/>
        <w:rPr>
          <w:rFonts w:eastAsia="Calibri"/>
        </w:rPr>
      </w:pPr>
      <w:r w:rsidRPr="00923580">
        <w:rPr>
          <w:rFonts w:eastAsia="Calibri"/>
        </w:rPr>
        <w:t>Not a voter --- just force us to specify</w:t>
      </w:r>
    </w:p>
    <w:p w14:paraId="68B449DC" w14:textId="77777777" w:rsidR="00335130" w:rsidRPr="00923580" w:rsidRDefault="00335130" w:rsidP="00335130"/>
    <w:p w14:paraId="10D9C16E" w14:textId="59B06AE0" w:rsidR="00335130" w:rsidRDefault="00335130" w:rsidP="00335130">
      <w:pPr>
        <w:pStyle w:val="Heading4"/>
      </w:pPr>
      <w:r w:rsidRPr="00923580">
        <w:t>Reasonability is best: good is good enough, they cause a race to the bottom.</w:t>
      </w:r>
    </w:p>
    <w:p w14:paraId="6118600F" w14:textId="77777777" w:rsidR="00EA1547" w:rsidRDefault="00EA1547" w:rsidP="00EA1547">
      <w:pPr>
        <w:pStyle w:val="Heading3"/>
      </w:pPr>
      <w:r>
        <w:t>2AC---AT: USAID PIC</w:t>
      </w:r>
    </w:p>
    <w:p w14:paraId="7F2A1C93" w14:textId="77777777" w:rsidR="00EA1547" w:rsidRDefault="00EA1547" w:rsidP="00EA1547">
      <w:pPr>
        <w:pStyle w:val="Heading4"/>
      </w:pPr>
      <w:r>
        <w:t>Perm do the aff and exempt USAID:</w:t>
      </w:r>
    </w:p>
    <w:p w14:paraId="0D9740A5" w14:textId="77777777" w:rsidR="00EA1547" w:rsidRDefault="00EA1547" w:rsidP="00EA1547">
      <w:r>
        <w:t xml:space="preserve">The United States Federal Government should restore collective bargaining for federal civil servants weakened by executive actions. </w:t>
      </w:r>
      <w:r w:rsidRPr="001A53BE">
        <w:rPr>
          <w:strike/>
        </w:rPr>
        <w:t>The United States federal government should rescind all national security exemptions placed on federal agencies since January 20</w:t>
      </w:r>
      <w:r w:rsidRPr="001A53BE">
        <w:rPr>
          <w:strike/>
          <w:vertAlign w:val="superscript"/>
        </w:rPr>
        <w:t>th</w:t>
      </w:r>
      <w:r w:rsidRPr="001A53BE">
        <w:rPr>
          <w:strike/>
        </w:rPr>
        <w:t>, 2025</w:t>
      </w:r>
      <w:r>
        <w:t xml:space="preserve"> outside of the United States Agency for International Development </w:t>
      </w:r>
    </w:p>
    <w:p w14:paraId="7E97BC8D" w14:textId="77777777" w:rsidR="00EA1547" w:rsidRPr="001A53BE" w:rsidRDefault="00EA1547" w:rsidP="00EA1547"/>
    <w:p w14:paraId="1E29596C" w14:textId="77777777" w:rsidR="00EA1547" w:rsidRDefault="00EA1547" w:rsidP="00EA1547">
      <w:pPr>
        <w:pStyle w:val="Heading4"/>
      </w:pPr>
      <w:r>
        <w:t xml:space="preserve">Perm: do the counterplan---“workers” as a </w:t>
      </w:r>
      <w:r w:rsidRPr="00643378">
        <w:rPr>
          <w:u w:val="single"/>
        </w:rPr>
        <w:t>bare plural</w:t>
      </w:r>
      <w:r>
        <w:t xml:space="preserve"> admits </w:t>
      </w:r>
      <w:r w:rsidRPr="00643378">
        <w:rPr>
          <w:u w:val="single"/>
        </w:rPr>
        <w:t>exceptions</w:t>
      </w:r>
    </w:p>
    <w:p w14:paraId="335842CD" w14:textId="77777777" w:rsidR="00EA1547" w:rsidRDefault="00EA1547" w:rsidP="00EA1547">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5C077FA6" w14:textId="77777777" w:rsidR="00EA1547" w:rsidRPr="00C55C47" w:rsidRDefault="00EA1547" w:rsidP="00EA1547">
      <w:pPr>
        <w:tabs>
          <w:tab w:val="left" w:pos="171"/>
        </w:tabs>
        <w:rPr>
          <w:sz w:val="16"/>
        </w:rPr>
      </w:pPr>
      <w:r w:rsidRPr="00C55C47">
        <w:rPr>
          <w:sz w:val="16"/>
        </w:rPr>
        <w:t>0. INTRODUCTION</w:t>
      </w:r>
    </w:p>
    <w:p w14:paraId="26B8E098" w14:textId="77777777" w:rsidR="00EA1547" w:rsidRPr="00C55C47" w:rsidRDefault="00EA1547" w:rsidP="00EA1547">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1D8CE02B" w14:textId="77777777" w:rsidR="00EA1547" w:rsidRPr="00C55C47" w:rsidRDefault="00EA1547" w:rsidP="00EA1547">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408086E5" w14:textId="77777777" w:rsidR="00EA1547" w:rsidRPr="00C55C47" w:rsidRDefault="00EA1547" w:rsidP="00EA1547">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1DC3DEA7" w14:textId="77777777" w:rsidR="00EA1547" w:rsidRPr="00C55C47" w:rsidRDefault="00EA1547" w:rsidP="00EA1547">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7E416FE0" w14:textId="77777777" w:rsidR="00EA1547" w:rsidRPr="00C55C47" w:rsidRDefault="00EA1547" w:rsidP="00EA1547">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F6DE1F5" w14:textId="77777777" w:rsidR="00EA1547" w:rsidRPr="00C55C47" w:rsidRDefault="00EA1547" w:rsidP="00EA1547">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58237F7" w14:textId="77777777" w:rsidR="00EA1547" w:rsidRPr="00C55C47" w:rsidRDefault="00EA1547" w:rsidP="00EA1547">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0FA9CEE8" w14:textId="77777777" w:rsidR="00EA1547" w:rsidRPr="00C55C47" w:rsidRDefault="00EA1547" w:rsidP="00EA1547">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00735B66" w14:textId="77777777" w:rsidR="00EA1547" w:rsidRPr="00C55C47" w:rsidRDefault="00EA1547" w:rsidP="00EA1547">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6486059C" w14:textId="77777777" w:rsidR="00EA1547" w:rsidRPr="00C55C47" w:rsidRDefault="00EA1547" w:rsidP="00EA1547">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04921C4D" w14:textId="77777777" w:rsidR="00EA1547" w:rsidRPr="00C55C47" w:rsidRDefault="00EA1547" w:rsidP="00EA1547">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745460C1" w14:textId="77777777" w:rsidR="00EA1547" w:rsidRPr="00C55C47" w:rsidRDefault="00EA1547" w:rsidP="00EA1547">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6410C173" w14:textId="77777777" w:rsidR="00EA1547" w:rsidRPr="00C55C47" w:rsidRDefault="00EA1547" w:rsidP="00EA1547">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71DA43FF" w14:textId="77777777" w:rsidR="00EA1547" w:rsidRDefault="00EA1547" w:rsidP="00EA1547">
      <w:pPr>
        <w:pStyle w:val="Heading4"/>
        <w:rPr>
          <w:u w:val="single"/>
        </w:rPr>
      </w:pPr>
      <w:r>
        <w:t xml:space="preserve">The USAID was dismantled through </w:t>
      </w:r>
      <w:r>
        <w:rPr>
          <w:u w:val="single"/>
        </w:rPr>
        <w:t>non-CBRs</w:t>
      </w:r>
      <w:r>
        <w:t xml:space="preserve"> ie </w:t>
      </w:r>
      <w:r>
        <w:rPr>
          <w:u w:val="single"/>
        </w:rPr>
        <w:t>funding freezes</w:t>
      </w:r>
      <w:r>
        <w:t xml:space="preserve"> which the affirmative doesn’t effect, but the development it provided was </w:t>
      </w:r>
      <w:r>
        <w:rPr>
          <w:u w:val="single"/>
        </w:rPr>
        <w:t>good</w:t>
      </w:r>
    </w:p>
    <w:p w14:paraId="5D6F8B11" w14:textId="77777777" w:rsidR="00EA1547" w:rsidRPr="00D37C29" w:rsidRDefault="00EA1547" w:rsidP="00EA1547">
      <w:r w:rsidRPr="003E34AB">
        <w:rPr>
          <w:rStyle w:val="Style13ptBold"/>
        </w:rPr>
        <w:t>Root 3/25</w:t>
      </w:r>
      <w:r>
        <w:t xml:space="preserve"> [Rebecca Root; Bachelors in Journalism from Glasgow; multimedia journalist from the UK but based in Bangkok and reporting globally. She covers humanitarian aid, human rights, global health, development and climate, among other things. Her work has featured in The Guardian, The Telegraph, The New Humanitarian, Devex, and others, 3 March 2025, 3-3-2025, "Dismantling of USAID and foreign funding freeze jeopardises rule of law and human rights globally", No Publication, https://www.ibanet.org/Dismantling-of-USAID-and-foreign-funding-freeze-jeopardises-rule-of-law-and-human-rights-globally]</w:t>
      </w:r>
    </w:p>
    <w:p w14:paraId="1B36E7B7" w14:textId="77777777" w:rsidR="00EA1547" w:rsidRPr="003E34AB" w:rsidRDefault="00EA1547" w:rsidP="00EA1547">
      <w:pPr>
        <w:rPr>
          <w:sz w:val="16"/>
        </w:rPr>
      </w:pPr>
      <w:r w:rsidRPr="003E34AB">
        <w:rPr>
          <w:sz w:val="16"/>
        </w:rPr>
        <w:t xml:space="preserve">President Donald </w:t>
      </w:r>
      <w:r w:rsidRPr="00D37C29">
        <w:rPr>
          <w:rStyle w:val="StyleUnderline"/>
          <w:highlight w:val="green"/>
        </w:rPr>
        <w:t>Trump’s</w:t>
      </w:r>
      <w:r w:rsidRPr="00D37C29">
        <w:rPr>
          <w:rStyle w:val="StyleUnderline"/>
        </w:rPr>
        <w:t xml:space="preserve"> administration is dismantling</w:t>
      </w:r>
      <w:r w:rsidRPr="003E34AB">
        <w:rPr>
          <w:sz w:val="16"/>
        </w:rPr>
        <w:t xml:space="preserve"> the US foreign aid agency, </w:t>
      </w:r>
      <w:r w:rsidRPr="00D37C29">
        <w:rPr>
          <w:rStyle w:val="Emphasis"/>
        </w:rPr>
        <w:t>USAID</w:t>
      </w:r>
      <w:r w:rsidRPr="003E34AB">
        <w:rPr>
          <w:sz w:val="16"/>
        </w:rPr>
        <w:t xml:space="preserve">, and has </w:t>
      </w:r>
      <w:r w:rsidRPr="00D37C29">
        <w:rPr>
          <w:rStyle w:val="StyleUnderline"/>
        </w:rPr>
        <w:t xml:space="preserve">ordered a 90-day </w:t>
      </w:r>
      <w:r w:rsidRPr="00D37C29">
        <w:rPr>
          <w:rStyle w:val="Emphasis"/>
          <w:highlight w:val="green"/>
        </w:rPr>
        <w:t>freeze</w:t>
      </w:r>
      <w:r w:rsidRPr="00D37C29">
        <w:rPr>
          <w:rStyle w:val="StyleUnderline"/>
          <w:highlight w:val="green"/>
        </w:rPr>
        <w:t xml:space="preserve"> on</w:t>
      </w:r>
      <w:r w:rsidRPr="00D37C29">
        <w:rPr>
          <w:rStyle w:val="StyleUnderline"/>
        </w:rPr>
        <w:t xml:space="preserve"> foreign </w:t>
      </w:r>
      <w:r w:rsidRPr="00D37C29">
        <w:rPr>
          <w:rStyle w:val="StyleUnderline"/>
          <w:highlight w:val="green"/>
        </w:rPr>
        <w:t>development</w:t>
      </w:r>
      <w:r w:rsidRPr="00D37C29">
        <w:rPr>
          <w:rStyle w:val="StyleUnderline"/>
        </w:rPr>
        <w:t xml:space="preserve"> assistance </w:t>
      </w:r>
      <w:r w:rsidRPr="00D37C29">
        <w:rPr>
          <w:rStyle w:val="Emphasis"/>
          <w:highlight w:val="green"/>
        </w:rPr>
        <w:t>funding</w:t>
      </w:r>
      <w:r w:rsidRPr="003E34AB">
        <w:rPr>
          <w:sz w:val="16"/>
        </w:rPr>
        <w:t xml:space="preserve">. These actions are part of President Trump and his adviser Elon Musk’s efforts to curtail America’s overseas spending and are set to have </w:t>
      </w:r>
      <w:r w:rsidRPr="00D37C29">
        <w:rPr>
          <w:rStyle w:val="StyleUnderline"/>
          <w:highlight w:val="green"/>
        </w:rPr>
        <w:t xml:space="preserve">ramifications for </w:t>
      </w:r>
      <w:r w:rsidRPr="00D37C29">
        <w:rPr>
          <w:rStyle w:val="Emphasis"/>
          <w:highlight w:val="green"/>
        </w:rPr>
        <w:t>human rights</w:t>
      </w:r>
      <w:r w:rsidRPr="00D37C29">
        <w:rPr>
          <w:rStyle w:val="StyleUnderline"/>
          <w:highlight w:val="green"/>
        </w:rPr>
        <w:t xml:space="preserve"> and</w:t>
      </w:r>
      <w:r w:rsidRPr="00D37C29">
        <w:rPr>
          <w:rStyle w:val="StyleUnderline"/>
        </w:rPr>
        <w:t xml:space="preserve"> the </w:t>
      </w:r>
      <w:r w:rsidRPr="00D37C29">
        <w:rPr>
          <w:rStyle w:val="Emphasis"/>
          <w:highlight w:val="green"/>
        </w:rPr>
        <w:t>rule of law</w:t>
      </w:r>
      <w:r w:rsidRPr="00D37C29">
        <w:rPr>
          <w:rStyle w:val="Emphasis"/>
        </w:rPr>
        <w:t xml:space="preserve"> globally</w:t>
      </w:r>
      <w:r w:rsidRPr="003E34AB">
        <w:rPr>
          <w:sz w:val="16"/>
        </w:rPr>
        <w:t>.</w:t>
      </w:r>
    </w:p>
    <w:p w14:paraId="24641779" w14:textId="77777777" w:rsidR="00EA1547" w:rsidRPr="003E34AB" w:rsidRDefault="00EA1547" w:rsidP="00EA1547">
      <w:pPr>
        <w:rPr>
          <w:sz w:val="16"/>
        </w:rPr>
      </w:pPr>
      <w:r w:rsidRPr="003E34AB">
        <w:rPr>
          <w:sz w:val="16"/>
        </w:rPr>
        <w:t xml:space="preserve">‘The </w:t>
      </w:r>
      <w:r w:rsidRPr="00D37C29">
        <w:rPr>
          <w:rStyle w:val="StyleUnderline"/>
          <w:highlight w:val="green"/>
        </w:rPr>
        <w:t>impact</w:t>
      </w:r>
      <w:r w:rsidRPr="00D37C29">
        <w:rPr>
          <w:rStyle w:val="StyleUnderline"/>
        </w:rPr>
        <w:t xml:space="preserve"> could be </w:t>
      </w:r>
      <w:r w:rsidRPr="00D37C29">
        <w:rPr>
          <w:rStyle w:val="Emphasis"/>
          <w:highlight w:val="green"/>
        </w:rPr>
        <w:t>profound</w:t>
      </w:r>
      <w:r w:rsidRPr="00D37C29">
        <w:rPr>
          <w:rStyle w:val="StyleUnderline"/>
        </w:rPr>
        <w:t xml:space="preserve"> in some places</w:t>
      </w:r>
      <w:r w:rsidRPr="003E34AB">
        <w:rPr>
          <w:sz w:val="16"/>
        </w:rPr>
        <w:t xml:space="preserve">. USAID </w:t>
      </w:r>
      <w:r w:rsidRPr="00D37C29">
        <w:rPr>
          <w:rStyle w:val="StyleUnderline"/>
          <w:highlight w:val="green"/>
        </w:rPr>
        <w:t>funds</w:t>
      </w:r>
      <w:r w:rsidRPr="00D37C29">
        <w:rPr>
          <w:rStyle w:val="StyleUnderline"/>
        </w:rPr>
        <w:t xml:space="preserve"> numerous </w:t>
      </w:r>
      <w:r w:rsidRPr="00D37C29">
        <w:rPr>
          <w:rStyle w:val="StyleUnderline"/>
          <w:highlight w:val="green"/>
        </w:rPr>
        <w:t>programmes aimed at strengthening</w:t>
      </w:r>
      <w:r w:rsidRPr="00D37C29">
        <w:rPr>
          <w:rStyle w:val="StyleUnderline"/>
        </w:rPr>
        <w:t xml:space="preserve"> </w:t>
      </w:r>
      <w:r w:rsidRPr="00D37C29">
        <w:rPr>
          <w:rStyle w:val="Emphasis"/>
        </w:rPr>
        <w:t xml:space="preserve">democratic </w:t>
      </w:r>
      <w:r w:rsidRPr="00D37C29">
        <w:rPr>
          <w:rStyle w:val="Emphasis"/>
          <w:highlight w:val="green"/>
        </w:rPr>
        <w:t>institutions</w:t>
      </w:r>
      <w:r w:rsidRPr="003E34AB">
        <w:rPr>
          <w:sz w:val="16"/>
        </w:rPr>
        <w:t xml:space="preserve">, </w:t>
      </w:r>
      <w:r w:rsidRPr="00D37C29">
        <w:rPr>
          <w:rStyle w:val="StyleUnderline"/>
        </w:rPr>
        <w:t xml:space="preserve">promoting </w:t>
      </w:r>
      <w:r w:rsidRPr="00D37C29">
        <w:rPr>
          <w:rStyle w:val="Emphasis"/>
        </w:rPr>
        <w:t>human rights</w:t>
      </w:r>
      <w:r w:rsidRPr="003E34AB">
        <w:rPr>
          <w:sz w:val="16"/>
        </w:rPr>
        <w:t xml:space="preserve">, and supporting civil society organisations’, says Juan Manuel Marchán, Co-Chair of the IBA Poverty and Social Development Committee. A </w:t>
      </w:r>
      <w:r w:rsidRPr="00D37C29">
        <w:rPr>
          <w:rStyle w:val="StyleUnderline"/>
          <w:highlight w:val="green"/>
        </w:rPr>
        <w:t>loss of funding</w:t>
      </w:r>
      <w:r w:rsidRPr="003E34AB">
        <w:rPr>
          <w:sz w:val="16"/>
        </w:rPr>
        <w:t xml:space="preserve"> could </w:t>
      </w:r>
      <w:r w:rsidRPr="00D37C29">
        <w:rPr>
          <w:rStyle w:val="Emphasis"/>
          <w:highlight w:val="green"/>
        </w:rPr>
        <w:t>weaken</w:t>
      </w:r>
      <w:r w:rsidRPr="003E34AB">
        <w:rPr>
          <w:sz w:val="16"/>
        </w:rPr>
        <w:t xml:space="preserve"> these </w:t>
      </w:r>
      <w:r w:rsidRPr="00D37C29">
        <w:rPr>
          <w:rStyle w:val="StyleUnderline"/>
          <w:highlight w:val="green"/>
        </w:rPr>
        <w:t>efforts</w:t>
      </w:r>
      <w:r w:rsidRPr="003E34AB">
        <w:rPr>
          <w:sz w:val="16"/>
        </w:rPr>
        <w:t>, he says.</w:t>
      </w:r>
    </w:p>
    <w:p w14:paraId="2EE53514" w14:textId="77777777" w:rsidR="00EA1547" w:rsidRPr="003E34AB" w:rsidRDefault="00EA1547" w:rsidP="00EA1547">
      <w:pPr>
        <w:rPr>
          <w:sz w:val="16"/>
        </w:rPr>
      </w:pPr>
      <w:r w:rsidRPr="003E34AB">
        <w:rPr>
          <w:sz w:val="16"/>
        </w:rPr>
        <w:t xml:space="preserve">Through USAID – which was founded in 1961 – the US has </w:t>
      </w:r>
      <w:r w:rsidRPr="00D37C29">
        <w:rPr>
          <w:rStyle w:val="StyleUnderline"/>
          <w:highlight w:val="green"/>
        </w:rPr>
        <w:t>supported</w:t>
      </w:r>
      <w:r w:rsidRPr="00D37C29">
        <w:rPr>
          <w:rStyle w:val="StyleUnderline"/>
        </w:rPr>
        <w:t xml:space="preserve"> over </w:t>
      </w:r>
      <w:r w:rsidRPr="00D37C29">
        <w:rPr>
          <w:rStyle w:val="Emphasis"/>
          <w:highlight w:val="green"/>
        </w:rPr>
        <w:t>100 countries</w:t>
      </w:r>
      <w:r w:rsidRPr="003E34AB">
        <w:rPr>
          <w:sz w:val="16"/>
        </w:rPr>
        <w:t xml:space="preserve"> in </w:t>
      </w:r>
      <w:r w:rsidRPr="00D37C29">
        <w:rPr>
          <w:rStyle w:val="StyleUnderline"/>
          <w:highlight w:val="green"/>
        </w:rPr>
        <w:t>improving</w:t>
      </w:r>
      <w:r w:rsidRPr="00D37C29">
        <w:rPr>
          <w:rStyle w:val="StyleUnderline"/>
        </w:rPr>
        <w:t xml:space="preserve"> areas such as </w:t>
      </w:r>
      <w:r w:rsidRPr="00D37C29">
        <w:rPr>
          <w:rStyle w:val="Emphasis"/>
        </w:rPr>
        <w:t>health</w:t>
      </w:r>
      <w:r w:rsidRPr="00D37C29">
        <w:rPr>
          <w:rStyle w:val="StyleUnderline"/>
        </w:rPr>
        <w:t xml:space="preserve">, </w:t>
      </w:r>
      <w:r w:rsidRPr="00D37C29">
        <w:rPr>
          <w:rStyle w:val="Emphasis"/>
        </w:rPr>
        <w:t>education</w:t>
      </w:r>
      <w:r w:rsidRPr="00D37C29">
        <w:rPr>
          <w:rStyle w:val="StyleUnderline"/>
        </w:rPr>
        <w:t xml:space="preserve"> and access to </w:t>
      </w:r>
      <w:r w:rsidRPr="00D37C29">
        <w:rPr>
          <w:rStyle w:val="Emphasis"/>
          <w:highlight w:val="green"/>
        </w:rPr>
        <w:t>clean water</w:t>
      </w:r>
      <w:r w:rsidRPr="003E34AB">
        <w:rPr>
          <w:sz w:val="16"/>
        </w:rPr>
        <w:t xml:space="preserve">. During times of disaster or crisis, such as the war in Ukraine or the 2010 Haitian earthquake, the US </w:t>
      </w:r>
      <w:r w:rsidRPr="00D37C29">
        <w:rPr>
          <w:rStyle w:val="StyleUnderline"/>
        </w:rPr>
        <w:t xml:space="preserve">has also </w:t>
      </w:r>
      <w:r w:rsidRPr="00D37C29">
        <w:rPr>
          <w:rStyle w:val="StyleUnderline"/>
          <w:highlight w:val="green"/>
        </w:rPr>
        <w:t>channelled</w:t>
      </w:r>
      <w:r w:rsidRPr="00D37C29">
        <w:rPr>
          <w:rStyle w:val="StyleUnderline"/>
        </w:rPr>
        <w:t xml:space="preserve"> its </w:t>
      </w:r>
      <w:r w:rsidRPr="00D37C29">
        <w:rPr>
          <w:rStyle w:val="Emphasis"/>
          <w:highlight w:val="green"/>
        </w:rPr>
        <w:t>aid</w:t>
      </w:r>
      <w:r w:rsidRPr="00D37C29">
        <w:rPr>
          <w:rStyle w:val="StyleUnderline"/>
          <w:highlight w:val="green"/>
        </w:rPr>
        <w:t xml:space="preserve"> and relief </w:t>
      </w:r>
      <w:r w:rsidRPr="00D37C29">
        <w:rPr>
          <w:rStyle w:val="Emphasis"/>
          <w:highlight w:val="green"/>
        </w:rPr>
        <w:t>programmes</w:t>
      </w:r>
      <w:r w:rsidRPr="00D37C29">
        <w:rPr>
          <w:rStyle w:val="StyleUnderline"/>
        </w:rPr>
        <w:t xml:space="preserve"> through the </w:t>
      </w:r>
      <w:r w:rsidRPr="00D37C29">
        <w:rPr>
          <w:rStyle w:val="Emphasis"/>
        </w:rPr>
        <w:t>agency</w:t>
      </w:r>
      <w:r w:rsidRPr="003E34AB">
        <w:rPr>
          <w:sz w:val="16"/>
        </w:rPr>
        <w:t>. USAID runs its own programmes but also funds non-governmental organisations (NGOs) globally.</w:t>
      </w:r>
    </w:p>
    <w:p w14:paraId="2A321BFB" w14:textId="77777777" w:rsidR="00EA1547" w:rsidRPr="003E34AB" w:rsidRDefault="00EA1547" w:rsidP="00EA1547">
      <w:pPr>
        <w:rPr>
          <w:sz w:val="16"/>
        </w:rPr>
      </w:pPr>
      <w:r w:rsidRPr="003E34AB">
        <w:rPr>
          <w:sz w:val="16"/>
        </w:rPr>
        <w:t>Historically, some of that support has focused on democracy, human rights and governance as well as gender equality. For example, in Thailand, the USAID-funded Andaman Friendship Association is the only organisation on the island of Phuket offering Burmese migrants legal support while in Romania, Comunitatea Mea focuses on improving democracy and governance. Without the backing of USAID, many organisations such as these will be forced to halt their important work or fold entirely if they can’t find alternative sources of funding.</w:t>
      </w:r>
    </w:p>
    <w:p w14:paraId="5F682C3F" w14:textId="77777777" w:rsidR="00EA1547" w:rsidRPr="003E34AB" w:rsidRDefault="00EA1547" w:rsidP="00EA1547">
      <w:pPr>
        <w:rPr>
          <w:sz w:val="16"/>
        </w:rPr>
      </w:pPr>
      <w:r w:rsidRPr="003E34AB">
        <w:rPr>
          <w:sz w:val="16"/>
        </w:rPr>
        <w:t xml:space="preserve">Already hospitals on the Thai border treating those injured by the civil war in Myanmar have had to close, while at least 37 clinics have also shut in Malawi, says Anu Kumar, President and Chief Executive Officer of reproductive justice NGO Ipas. This leaves people without vital access to healthcare – a human right in itself. </w:t>
      </w:r>
    </w:p>
    <w:p w14:paraId="3A765257" w14:textId="77777777" w:rsidR="00EA1547" w:rsidRPr="003E34AB" w:rsidRDefault="00EA1547" w:rsidP="00EA1547">
      <w:pPr>
        <w:rPr>
          <w:sz w:val="16"/>
        </w:rPr>
      </w:pPr>
      <w:r w:rsidRPr="003E34AB">
        <w:rPr>
          <w:sz w:val="16"/>
        </w:rPr>
        <w:t xml:space="preserve">NGOs such as the Mercy Corps, the Danish Refugee Council and the International Rescue Committee have meanwhile had to lay off staff, unable to wait out the US State Department’s 90-day review of foreign development assistance funding. </w:t>
      </w:r>
    </w:p>
    <w:p w14:paraId="6841AB32" w14:textId="77777777" w:rsidR="00EA1547" w:rsidRPr="003E34AB" w:rsidRDefault="00EA1547" w:rsidP="00EA1547">
      <w:pPr>
        <w:rPr>
          <w:sz w:val="16"/>
        </w:rPr>
      </w:pPr>
      <w:r w:rsidRPr="003E34AB">
        <w:rPr>
          <w:sz w:val="16"/>
        </w:rPr>
        <w:t>The Trump administration has sought to significantly reduce staffing numbers at USAID itself. As of late February, it had placed some 4,200 staff on leave and fired more than 1,600. These cuts suggest that while a number of programmes may resume – as has been the case with some HIV/AIDs work – the majority will not.</w:t>
      </w:r>
    </w:p>
    <w:p w14:paraId="3A5183F7" w14:textId="77777777" w:rsidR="00EA1547" w:rsidRPr="003E34AB" w:rsidRDefault="00EA1547" w:rsidP="00EA1547">
      <w:pPr>
        <w:rPr>
          <w:sz w:val="16"/>
        </w:rPr>
      </w:pPr>
      <w:r w:rsidRPr="003E34AB">
        <w:rPr>
          <w:sz w:val="16"/>
        </w:rPr>
        <w:t>A number of lawsuits have been brought against the Trump administration’s actions on aid, including by NGOs and unions. In mid-February, a federal judge ordered the administration to temporarily lift its blanket foreign assistance freeze while it conducts its review, as it hadn’t ‘offered any explanation for why a blanket suspension of all congressionally appropriated foreign aid, which set off a shockwave and upended [contracts] […] was a rational precursor to reviewing programs’. The judge’s order was later extended until 10 March, although at the time of writing it had yet to be complied with.</w:t>
      </w:r>
    </w:p>
    <w:p w14:paraId="64407CA9" w14:textId="77777777" w:rsidR="00EA1547" w:rsidRPr="003E34AB" w:rsidRDefault="00EA1547" w:rsidP="00EA1547">
      <w:pPr>
        <w:rPr>
          <w:sz w:val="16"/>
        </w:rPr>
      </w:pPr>
      <w:r w:rsidRPr="00D37C29">
        <w:rPr>
          <w:rStyle w:val="StyleUnderline"/>
        </w:rPr>
        <w:t>The disruptions to aid mean there will be reduced support for</w:t>
      </w:r>
      <w:r w:rsidRPr="003E34AB">
        <w:rPr>
          <w:sz w:val="16"/>
        </w:rPr>
        <w:t xml:space="preserve"> human rights defenders and civil </w:t>
      </w:r>
      <w:r w:rsidRPr="00D37C29">
        <w:rPr>
          <w:rStyle w:val="StyleUnderline"/>
        </w:rPr>
        <w:t>society generally</w:t>
      </w:r>
      <w:r w:rsidRPr="003E34AB">
        <w:rPr>
          <w:sz w:val="16"/>
        </w:rPr>
        <w:t>, says Ravi Madasamy, LGBTQI+ Liaison Officer on the IBA Human Rights Law Committee. ‘This will weaken the capacity of local organisations to monitor the reporting of human rights abuses and leave activists and marginalised groups more exposed to repression’, he says.</w:t>
      </w:r>
    </w:p>
    <w:p w14:paraId="18FB48BF" w14:textId="77777777" w:rsidR="00EA1547" w:rsidRPr="003E34AB" w:rsidRDefault="00EA1547" w:rsidP="00EA1547">
      <w:pPr>
        <w:rPr>
          <w:sz w:val="16"/>
        </w:rPr>
      </w:pPr>
      <w:r w:rsidRPr="00D37C29">
        <w:rPr>
          <w:rStyle w:val="StyleUnderline"/>
          <w:highlight w:val="green"/>
        </w:rPr>
        <w:t>Bangladesh’s government</w:t>
      </w:r>
      <w:r w:rsidRPr="003E34AB">
        <w:rPr>
          <w:sz w:val="16"/>
        </w:rPr>
        <w:t xml:space="preserve">, for example, is currently </w:t>
      </w:r>
      <w:r w:rsidRPr="00D37C29">
        <w:rPr>
          <w:rStyle w:val="StyleUnderline"/>
          <w:highlight w:val="green"/>
        </w:rPr>
        <w:t xml:space="preserve">undergoing a </w:t>
      </w:r>
      <w:r w:rsidRPr="00D37C29">
        <w:rPr>
          <w:rStyle w:val="Emphasis"/>
          <w:highlight w:val="green"/>
        </w:rPr>
        <w:t>restructure</w:t>
      </w:r>
      <w:r w:rsidRPr="003E34AB">
        <w:rPr>
          <w:sz w:val="16"/>
        </w:rPr>
        <w:t xml:space="preserve">, with key functions such as the anti-corruption commission and electoral and constitutional processes being reformed. </w:t>
      </w:r>
      <w:r w:rsidRPr="00D37C29">
        <w:rPr>
          <w:rStyle w:val="StyleUnderline"/>
          <w:highlight w:val="green"/>
        </w:rPr>
        <w:t>USAID</w:t>
      </w:r>
      <w:r w:rsidRPr="00D37C29">
        <w:rPr>
          <w:rStyle w:val="StyleUnderline"/>
        </w:rPr>
        <w:t xml:space="preserve"> was </w:t>
      </w:r>
      <w:r w:rsidRPr="00D37C29">
        <w:rPr>
          <w:rStyle w:val="StyleUnderline"/>
          <w:highlight w:val="green"/>
        </w:rPr>
        <w:t xml:space="preserve">meant to </w:t>
      </w:r>
      <w:r w:rsidRPr="00D37C29">
        <w:rPr>
          <w:rStyle w:val="Emphasis"/>
          <w:highlight w:val="green"/>
        </w:rPr>
        <w:t>support</w:t>
      </w:r>
      <w:r w:rsidRPr="00D37C29">
        <w:rPr>
          <w:rStyle w:val="StyleUnderline"/>
          <w:highlight w:val="green"/>
        </w:rPr>
        <w:t xml:space="preserve"> the </w:t>
      </w:r>
      <w:r w:rsidRPr="00D37C29">
        <w:rPr>
          <w:rStyle w:val="Emphasis"/>
          <w:highlight w:val="green"/>
        </w:rPr>
        <w:t>country</w:t>
      </w:r>
      <w:r w:rsidRPr="00D37C29">
        <w:rPr>
          <w:rStyle w:val="StyleUnderline"/>
        </w:rPr>
        <w:t xml:space="preserve"> in doing this</w:t>
      </w:r>
      <w:r w:rsidRPr="003E34AB">
        <w:rPr>
          <w:sz w:val="16"/>
        </w:rPr>
        <w:t>, says AKM Jashim Uddin, Director of the Association of Development Agencies in Bangladesh, but now ‘</w:t>
      </w:r>
      <w:r w:rsidRPr="00D37C29">
        <w:rPr>
          <w:rStyle w:val="StyleUnderline"/>
          <w:highlight w:val="green"/>
        </w:rPr>
        <w:t xml:space="preserve">these </w:t>
      </w:r>
      <w:r w:rsidRPr="00D37C29">
        <w:rPr>
          <w:rStyle w:val="Emphasis"/>
          <w:highlight w:val="green"/>
        </w:rPr>
        <w:t>activities</w:t>
      </w:r>
      <w:r w:rsidRPr="00D37C29">
        <w:rPr>
          <w:rStyle w:val="StyleUnderline"/>
        </w:rPr>
        <w:t xml:space="preserve"> definitely </w:t>
      </w:r>
      <w:r w:rsidRPr="00D37C29">
        <w:rPr>
          <w:rStyle w:val="StyleUnderline"/>
          <w:highlight w:val="green"/>
        </w:rPr>
        <w:t xml:space="preserve">will be </w:t>
      </w:r>
      <w:r w:rsidRPr="00D37C29">
        <w:rPr>
          <w:rStyle w:val="Emphasis"/>
          <w:highlight w:val="green"/>
        </w:rPr>
        <w:t>hampered’</w:t>
      </w:r>
      <w:r w:rsidRPr="003E34AB">
        <w:rPr>
          <w:sz w:val="16"/>
        </w:rPr>
        <w:t xml:space="preserve">. He remains hopeful however that the </w:t>
      </w:r>
      <w:r w:rsidRPr="00D37C29">
        <w:rPr>
          <w:rStyle w:val="StyleUnderline"/>
        </w:rPr>
        <w:t xml:space="preserve">US </w:t>
      </w:r>
      <w:r w:rsidRPr="00D37C29">
        <w:rPr>
          <w:rStyle w:val="Emphasis"/>
        </w:rPr>
        <w:t>State Department</w:t>
      </w:r>
      <w:r w:rsidRPr="00D37C29">
        <w:rPr>
          <w:rStyle w:val="StyleUnderline"/>
        </w:rPr>
        <w:t xml:space="preserve"> sees the </w:t>
      </w:r>
      <w:r w:rsidRPr="00D37C29">
        <w:rPr>
          <w:rStyle w:val="Emphasis"/>
        </w:rPr>
        <w:t>value</w:t>
      </w:r>
      <w:r w:rsidRPr="00D37C29">
        <w:rPr>
          <w:rStyle w:val="StyleUnderline"/>
        </w:rPr>
        <w:t xml:space="preserve"> in </w:t>
      </w:r>
      <w:r w:rsidRPr="00D37C29">
        <w:rPr>
          <w:rStyle w:val="Emphasis"/>
        </w:rPr>
        <w:t>continuing</w:t>
      </w:r>
      <w:r w:rsidRPr="00D37C29">
        <w:rPr>
          <w:rStyle w:val="StyleUnderline"/>
        </w:rPr>
        <w:t xml:space="preserve"> the work of </w:t>
      </w:r>
      <w:r w:rsidRPr="00D37C29">
        <w:rPr>
          <w:rStyle w:val="Emphasis"/>
        </w:rPr>
        <w:t>building a democracy</w:t>
      </w:r>
      <w:r w:rsidRPr="003E34AB">
        <w:rPr>
          <w:sz w:val="16"/>
        </w:rPr>
        <w:t>.</w:t>
      </w:r>
    </w:p>
    <w:p w14:paraId="7B2289B2" w14:textId="77777777" w:rsidR="00EA1547" w:rsidRPr="003E34AB" w:rsidRDefault="00EA1547" w:rsidP="00EA1547">
      <w:pPr>
        <w:rPr>
          <w:sz w:val="16"/>
        </w:rPr>
      </w:pPr>
      <w:r w:rsidRPr="003E34AB">
        <w:rPr>
          <w:sz w:val="16"/>
        </w:rPr>
        <w:t xml:space="preserve">The dismantling of USAID will </w:t>
      </w:r>
      <w:r w:rsidRPr="00D37C29">
        <w:rPr>
          <w:rStyle w:val="StyleUnderline"/>
        </w:rPr>
        <w:t xml:space="preserve">also have an </w:t>
      </w:r>
      <w:r w:rsidRPr="00D37C29">
        <w:rPr>
          <w:rStyle w:val="StyleUnderline"/>
          <w:highlight w:val="green"/>
        </w:rPr>
        <w:t xml:space="preserve">impact on </w:t>
      </w:r>
      <w:r w:rsidRPr="00D37C29">
        <w:rPr>
          <w:rStyle w:val="Emphasis"/>
          <w:highlight w:val="green"/>
        </w:rPr>
        <w:t>gender equality</w:t>
      </w:r>
      <w:r w:rsidRPr="00D37C29">
        <w:rPr>
          <w:rStyle w:val="StyleUnderline"/>
        </w:rPr>
        <w:t xml:space="preserve"> and </w:t>
      </w:r>
      <w:r w:rsidRPr="00D37C29">
        <w:rPr>
          <w:rStyle w:val="Emphasis"/>
        </w:rPr>
        <w:t>women’s rights</w:t>
      </w:r>
      <w:r w:rsidRPr="003E34AB">
        <w:rPr>
          <w:sz w:val="16"/>
        </w:rPr>
        <w:t>, says Madasamy, who’s the Founder and Director of M Ravi Law. A significant portion of USAID’s work focused on empowering women and girls in places such as Afghanistan, Ethiopia and Ukraine.</w:t>
      </w:r>
    </w:p>
    <w:p w14:paraId="77096859" w14:textId="77777777" w:rsidR="00EA1547" w:rsidRPr="003E34AB" w:rsidRDefault="00EA1547" w:rsidP="00EA1547">
      <w:pPr>
        <w:rPr>
          <w:sz w:val="16"/>
        </w:rPr>
      </w:pPr>
      <w:r w:rsidRPr="003E34AB">
        <w:rPr>
          <w:sz w:val="16"/>
        </w:rPr>
        <w:t xml:space="preserve">‘Right now, we are seeing </w:t>
      </w:r>
      <w:r w:rsidRPr="00D37C29">
        <w:rPr>
          <w:rStyle w:val="Emphasis"/>
          <w:highlight w:val="green"/>
        </w:rPr>
        <w:t>healthcare clinics</w:t>
      </w:r>
      <w:r w:rsidRPr="00D37C29">
        <w:rPr>
          <w:rStyle w:val="StyleUnderline"/>
          <w:highlight w:val="green"/>
        </w:rPr>
        <w:t xml:space="preserve"> closing due to</w:t>
      </w:r>
      <w:r w:rsidRPr="00D37C29">
        <w:rPr>
          <w:rStyle w:val="StyleUnderline"/>
        </w:rPr>
        <w:t xml:space="preserve"> </w:t>
      </w:r>
      <w:r w:rsidRPr="00D37C29">
        <w:rPr>
          <w:rStyle w:val="Emphasis"/>
        </w:rPr>
        <w:t>staff shortages</w:t>
      </w:r>
      <w:r w:rsidRPr="00D37C29">
        <w:rPr>
          <w:rStyle w:val="StyleUnderline"/>
        </w:rPr>
        <w:t xml:space="preserve"> [and] the </w:t>
      </w:r>
      <w:r w:rsidRPr="00D37C29">
        <w:rPr>
          <w:rStyle w:val="StyleUnderline"/>
          <w:highlight w:val="green"/>
        </w:rPr>
        <w:t xml:space="preserve">lack of </w:t>
      </w:r>
      <w:r w:rsidRPr="00D37C29">
        <w:rPr>
          <w:rStyle w:val="Emphasis"/>
          <w:highlight w:val="green"/>
        </w:rPr>
        <w:t>commodities</w:t>
      </w:r>
      <w:r w:rsidRPr="00D37C29">
        <w:rPr>
          <w:rStyle w:val="StyleUnderline"/>
        </w:rPr>
        <w:t xml:space="preserve"> and </w:t>
      </w:r>
      <w:r w:rsidRPr="00D37C29">
        <w:rPr>
          <w:rStyle w:val="Emphasis"/>
        </w:rPr>
        <w:t>supplies’</w:t>
      </w:r>
      <w:r w:rsidRPr="003E34AB">
        <w:rPr>
          <w:sz w:val="16"/>
        </w:rPr>
        <w:t>, says Kumar. She adds that there has been a disruption to contraception use as well as to supplies used to treat postpartum haemorrhages, ‘which could result in an increase in unintended pregnancies and maternal mortality’.</w:t>
      </w:r>
    </w:p>
    <w:p w14:paraId="3EF513BF" w14:textId="77777777" w:rsidR="00EA1547" w:rsidRDefault="00EA1547" w:rsidP="00EA1547">
      <w:r w:rsidRPr="003E34AB">
        <w:rPr>
          <w:sz w:val="16"/>
        </w:rPr>
        <w:t xml:space="preserve">President </w:t>
      </w:r>
      <w:r w:rsidRPr="00D37C29">
        <w:rPr>
          <w:rStyle w:val="StyleUnderline"/>
        </w:rPr>
        <w:t>Trump</w:t>
      </w:r>
      <w:r w:rsidRPr="003E34AB">
        <w:rPr>
          <w:sz w:val="16"/>
        </w:rPr>
        <w:t xml:space="preserve"> also </w:t>
      </w:r>
      <w:r w:rsidRPr="00D37C29">
        <w:rPr>
          <w:rStyle w:val="StyleUnderline"/>
          <w:highlight w:val="green"/>
        </w:rPr>
        <w:t>reinstated</w:t>
      </w:r>
      <w:r w:rsidRPr="00D37C29">
        <w:rPr>
          <w:rStyle w:val="StyleUnderline"/>
        </w:rPr>
        <w:t xml:space="preserve"> the global </w:t>
      </w:r>
      <w:r w:rsidRPr="00D37C29">
        <w:rPr>
          <w:rStyle w:val="Emphasis"/>
          <w:highlight w:val="green"/>
        </w:rPr>
        <w:t>gag rule</w:t>
      </w:r>
      <w:r w:rsidRPr="00D37C29">
        <w:rPr>
          <w:rStyle w:val="StyleUnderline"/>
        </w:rPr>
        <w:t xml:space="preserve"> upon</w:t>
      </w:r>
      <w:r w:rsidRPr="003E34AB">
        <w:rPr>
          <w:sz w:val="16"/>
        </w:rPr>
        <w:t xml:space="preserve"> his inauguration in January. This </w:t>
      </w:r>
      <w:r w:rsidRPr="00D37C29">
        <w:rPr>
          <w:rStyle w:val="StyleUnderline"/>
        </w:rPr>
        <w:t xml:space="preserve">rule </w:t>
      </w:r>
      <w:r w:rsidRPr="00D37C29">
        <w:rPr>
          <w:rStyle w:val="Emphasis"/>
          <w:highlight w:val="green"/>
        </w:rPr>
        <w:t>limits</w:t>
      </w:r>
      <w:r w:rsidRPr="00D37C29">
        <w:rPr>
          <w:rStyle w:val="StyleUnderline"/>
        </w:rPr>
        <w:t xml:space="preserve"> the </w:t>
      </w:r>
      <w:r w:rsidRPr="00D37C29">
        <w:rPr>
          <w:rStyle w:val="Emphasis"/>
          <w:highlight w:val="green"/>
        </w:rPr>
        <w:t>ability</w:t>
      </w:r>
      <w:r w:rsidRPr="00D37C29">
        <w:rPr>
          <w:rStyle w:val="StyleUnderline"/>
          <w:highlight w:val="green"/>
        </w:rPr>
        <w:t xml:space="preserve"> of </w:t>
      </w:r>
      <w:r w:rsidRPr="00D37C29">
        <w:rPr>
          <w:rStyle w:val="Emphasis"/>
          <w:highlight w:val="green"/>
        </w:rPr>
        <w:t>NGOs</w:t>
      </w:r>
      <w:r w:rsidRPr="00D37C29">
        <w:rPr>
          <w:rStyle w:val="StyleUnderline"/>
          <w:highlight w:val="green"/>
        </w:rPr>
        <w:t xml:space="preserve"> receiving </w:t>
      </w:r>
      <w:r w:rsidRPr="00D37C29">
        <w:rPr>
          <w:rStyle w:val="Emphasis"/>
          <w:highlight w:val="green"/>
        </w:rPr>
        <w:t>USAID</w:t>
      </w:r>
      <w:r w:rsidRPr="00D37C29">
        <w:rPr>
          <w:rStyle w:val="Emphasis"/>
        </w:rPr>
        <w:t xml:space="preserve"> funding</w:t>
      </w:r>
      <w:r w:rsidRPr="00D37C29">
        <w:rPr>
          <w:rStyle w:val="StyleUnderline"/>
        </w:rPr>
        <w:t xml:space="preserve"> for health programming</w:t>
      </w:r>
      <w:r>
        <w:t xml:space="preserve"> from providing family planning support overseas. </w:t>
      </w:r>
    </w:p>
    <w:p w14:paraId="5B035223" w14:textId="77777777" w:rsidR="00EA1547" w:rsidRPr="00125D51" w:rsidRDefault="00EA1547" w:rsidP="00EA1547"/>
    <w:p w14:paraId="2972FB0F" w14:textId="77777777" w:rsidR="00EA1547" w:rsidRPr="000C095C" w:rsidRDefault="00EA1547" w:rsidP="00EA1547">
      <w:pPr>
        <w:pStyle w:val="Heading4"/>
      </w:pPr>
      <w:r>
        <w:t>Solves nothing---only triggers mass resignations among the rest</w:t>
      </w:r>
    </w:p>
    <w:p w14:paraId="3B1628F8" w14:textId="77777777" w:rsidR="00EA1547" w:rsidRPr="000C095C" w:rsidRDefault="00EA1547" w:rsidP="00EA1547">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5C2E869D" w14:textId="77777777" w:rsidR="00EA1547" w:rsidRPr="009B007C" w:rsidRDefault="00EA1547" w:rsidP="00EA1547">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7FEF0AAD" w14:textId="77777777" w:rsidR="00EA1547" w:rsidRDefault="00EA1547" w:rsidP="00EA1547">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229C751" w14:textId="77777777" w:rsidR="00260991" w:rsidRDefault="00260991" w:rsidP="00260991">
      <w:pPr>
        <w:pStyle w:val="Heading3"/>
      </w:pPr>
      <w:r>
        <w:t>2AC---AT: USAID DA</w:t>
      </w:r>
    </w:p>
    <w:p w14:paraId="27D04E90" w14:textId="77777777" w:rsidR="00260991" w:rsidRDefault="00260991" w:rsidP="00260991">
      <w:pPr>
        <w:pStyle w:val="Heading4"/>
      </w:pPr>
      <w:r>
        <w:t>1---Cross apply everything from the PIC</w:t>
      </w:r>
    </w:p>
    <w:p w14:paraId="7D62AAF9" w14:textId="77777777" w:rsidR="00260991" w:rsidRDefault="00260991" w:rsidP="00260991">
      <w:pPr>
        <w:pStyle w:val="Heading4"/>
      </w:pPr>
      <w:r>
        <w:t>No nuclear terrorism---logistical and technological hurdles overwhelm</w:t>
      </w:r>
    </w:p>
    <w:p w14:paraId="4D46094B" w14:textId="77777777" w:rsidR="00260991" w:rsidRDefault="00260991" w:rsidP="00260991">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12DF5F63" w14:textId="77777777" w:rsidR="00260991" w:rsidRPr="0013743C" w:rsidRDefault="00260991" w:rsidP="00260991">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1E5B03FA" w14:textId="77777777" w:rsidR="00260991" w:rsidRDefault="00260991" w:rsidP="00260991">
      <w:pPr>
        <w:pStyle w:val="Heading4"/>
      </w:pPr>
      <w:r>
        <w:t>No development impact.</w:t>
      </w:r>
    </w:p>
    <w:p w14:paraId="24B44B57" w14:textId="77777777" w:rsidR="00260991" w:rsidRPr="00291A90" w:rsidRDefault="00260991" w:rsidP="00260991">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33BB00F4" w14:textId="77777777" w:rsidR="00260991" w:rsidRPr="00026C2B" w:rsidRDefault="00260991" w:rsidP="00260991">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28205AE5" w14:textId="77777777" w:rsidR="00260991" w:rsidRPr="00026C2B" w:rsidRDefault="00260991" w:rsidP="00260991">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7C4BDD40" w14:textId="77777777" w:rsidR="00260991" w:rsidRPr="00026C2B" w:rsidRDefault="00260991" w:rsidP="00260991">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0573ED32" w14:textId="77777777" w:rsidR="00260991" w:rsidRPr="00026C2B" w:rsidRDefault="00260991" w:rsidP="00260991">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4B5F3DE7" w14:textId="77777777" w:rsidR="00260991" w:rsidRPr="00026C2B" w:rsidRDefault="00260991" w:rsidP="00260991">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1FD69D3D" w14:textId="77777777" w:rsidR="00260991" w:rsidRPr="00026C2B" w:rsidRDefault="00260991" w:rsidP="00260991">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075AEA3B" w14:textId="77777777" w:rsidR="00260991" w:rsidRPr="00026C2B" w:rsidRDefault="00260991" w:rsidP="00260991">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45D88E55" w14:textId="77777777" w:rsidR="00260991" w:rsidRPr="00026C2B" w:rsidRDefault="00260991" w:rsidP="00260991">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1FD935DD" w14:textId="77777777" w:rsidR="00260991" w:rsidRPr="00026C2B" w:rsidRDefault="00260991" w:rsidP="00260991">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6AF410BC" w14:textId="77777777" w:rsidR="00260991" w:rsidRPr="00026C2B" w:rsidRDefault="00260991" w:rsidP="00260991">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3032F801" w14:textId="77777777" w:rsidR="00260991" w:rsidRPr="00026C2B" w:rsidRDefault="00260991" w:rsidP="00260991">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2E611402" w14:textId="77777777" w:rsidR="00260991" w:rsidRPr="00026C2B" w:rsidRDefault="00260991" w:rsidP="00260991">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5D495BCE" w14:textId="77777777" w:rsidR="00260991" w:rsidRPr="00026C2B" w:rsidRDefault="00260991" w:rsidP="00260991">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6253C7D3" w14:textId="77777777" w:rsidR="00260991" w:rsidRPr="00026C2B" w:rsidRDefault="00260991" w:rsidP="00260991">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4325C943" w14:textId="77777777" w:rsidR="00260991" w:rsidRDefault="00260991" w:rsidP="00260991">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1BA6E07D" w14:textId="77777777" w:rsidR="00260991" w:rsidRDefault="00260991" w:rsidP="00260991">
      <w:pPr>
        <w:rPr>
          <w:sz w:val="16"/>
        </w:rPr>
      </w:pPr>
    </w:p>
    <w:p w14:paraId="6BFEEA62" w14:textId="77777777" w:rsidR="00260991" w:rsidRPr="00EA1547" w:rsidRDefault="00260991" w:rsidP="00260991">
      <w:pPr>
        <w:pStyle w:val="Heading4"/>
      </w:pPr>
    </w:p>
    <w:p w14:paraId="32FE36F4" w14:textId="77777777" w:rsidR="00D55FB1" w:rsidRDefault="00D55FB1" w:rsidP="00D55FB1">
      <w:pPr>
        <w:pStyle w:val="Heading3"/>
      </w:pPr>
      <w:r>
        <w:t>Brain Drain Good DA---2AC</w:t>
      </w:r>
    </w:p>
    <w:p w14:paraId="5D8EFDC3" w14:textId="77777777" w:rsidR="00D55FB1" w:rsidRDefault="00D55FB1" w:rsidP="00D55FB1">
      <w:pPr>
        <w:pStyle w:val="Heading4"/>
        <w:rPr>
          <w:b w:val="0"/>
          <w:bCs/>
        </w:rPr>
      </w:pPr>
      <w:r>
        <w:t xml:space="preserve">No warrant </w:t>
      </w:r>
      <w:r>
        <w:rPr>
          <w:u w:val="single"/>
        </w:rPr>
        <w:t>federal workers</w:t>
      </w:r>
      <w:r>
        <w:t xml:space="preserve"> are key---Trump cutting funding and grants, appointing RFK, and denying science are sufficient to boost Europe’s standing</w:t>
      </w:r>
      <w:r>
        <w:rPr>
          <w:b w:val="0"/>
          <w:bCs/>
        </w:rPr>
        <w:t>, which is only about science broadly</w:t>
      </w:r>
    </w:p>
    <w:p w14:paraId="51AA1AD9" w14:textId="77777777" w:rsidR="00D55FB1" w:rsidRDefault="00D55FB1" w:rsidP="00D55FB1"/>
    <w:p w14:paraId="05D4DE16" w14:textId="77777777" w:rsidR="00D55FB1" w:rsidRPr="00CB5606" w:rsidRDefault="00D55FB1" w:rsidP="00D55FB1">
      <w:pPr>
        <w:pStyle w:val="Heading4"/>
      </w:pPr>
      <w:r>
        <w:t xml:space="preserve">Especially since 0% of their impact card is about </w:t>
      </w:r>
      <w:r w:rsidRPr="00CB5606">
        <w:rPr>
          <w:u w:val="single"/>
        </w:rPr>
        <w:t>hiring experts</w:t>
      </w:r>
      <w:r>
        <w:t xml:space="preserve"> or </w:t>
      </w:r>
      <w:r w:rsidRPr="00CB5606">
        <w:rPr>
          <w:u w:val="single"/>
        </w:rPr>
        <w:t>lacking workers</w:t>
      </w:r>
    </w:p>
    <w:p w14:paraId="5258B102" w14:textId="77777777" w:rsidR="00D55FB1" w:rsidRDefault="00D55FB1" w:rsidP="00D55FB1"/>
    <w:p w14:paraId="2F8B6A5A" w14:textId="77777777" w:rsidR="00D55FB1" w:rsidRDefault="00D55FB1" w:rsidP="00D55FB1">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127BC342" w14:textId="77777777" w:rsidR="00D55FB1" w:rsidRPr="00B86F99" w:rsidRDefault="00D55FB1" w:rsidP="00D55FB1">
      <w:r w:rsidRPr="00B86F99">
        <w:rPr>
          <w:rStyle w:val="Style13ptBold"/>
        </w:rPr>
        <w:t>Le Poidevin</w:t>
      </w:r>
      <w:r>
        <w:t xml:space="preserve"> et al </w:t>
      </w:r>
      <w:r w:rsidRPr="00B86F99">
        <w:rPr>
          <w:rStyle w:val="Style13ptBold"/>
        </w:rPr>
        <w:t>25</w:t>
      </w:r>
      <w:r>
        <w:t xml:space="preserve"> [Olivia Le Poidevin, Kate Abnett, Gloria Dickie, reporters for Reuters, “Insight: Brain drain? Trump cutbacks force scientists to seek jobs in Europe,” 4-11-2025, https://www.reuters.com/world/scientists-us-harried-by-trump-cuts-turn-towards-europe-2025-04-11/]</w:t>
      </w:r>
    </w:p>
    <w:p w14:paraId="30FE762C" w14:textId="77777777" w:rsidR="00D55FB1" w:rsidRPr="00203A08" w:rsidRDefault="00D55FB1" w:rsidP="00D55FB1">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2D083C7E" w14:textId="77777777" w:rsidR="00D55FB1" w:rsidRPr="00203A08" w:rsidRDefault="00D55FB1" w:rsidP="00D55FB1">
      <w:pPr>
        <w:rPr>
          <w:sz w:val="16"/>
        </w:rPr>
      </w:pPr>
      <w:r w:rsidRPr="00203A08">
        <w:rPr>
          <w:sz w:val="16"/>
        </w:rPr>
        <w:t>Then in mid-February he received an email to vacate the premises within 90 minutes.</w:t>
      </w:r>
    </w:p>
    <w:p w14:paraId="300584B1" w14:textId="77777777" w:rsidR="00D55FB1" w:rsidRPr="00203A08" w:rsidRDefault="00D55FB1" w:rsidP="00D55FB1">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5EC048C0" w14:textId="77777777" w:rsidR="00D55FB1" w:rsidRPr="00203A08" w:rsidRDefault="00D55FB1" w:rsidP="00D55FB1">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11B3CE69" w14:textId="77777777" w:rsidR="00D55FB1" w:rsidRPr="00203A08" w:rsidRDefault="00D55FB1" w:rsidP="00D55FB1">
      <w:pPr>
        <w:rPr>
          <w:sz w:val="16"/>
        </w:rPr>
      </w:pPr>
      <w:r w:rsidRPr="00203A08">
        <w:rPr>
          <w:sz w:val="16"/>
        </w:rPr>
        <w:t>"I want to work wherever they allow me to do the research," said the scientist, who studies fish stocks to ensure tuna is being fished sustainably.</w:t>
      </w:r>
    </w:p>
    <w:p w14:paraId="3A0251C2" w14:textId="77777777" w:rsidR="00D55FB1" w:rsidRPr="00203A08" w:rsidRDefault="00D55FB1" w:rsidP="00D55FB1">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0607617D" w14:textId="77777777" w:rsidR="00D55FB1" w:rsidRPr="00203A08" w:rsidRDefault="00D55FB1" w:rsidP="00D55FB1">
      <w:pPr>
        <w:rPr>
          <w:sz w:val="16"/>
        </w:rPr>
      </w:pPr>
      <w:r w:rsidRPr="00203A08">
        <w:rPr>
          <w:sz w:val="16"/>
        </w:rPr>
        <w:t>Trump's administration says billions of dollars in cuts are needed to curb the federal deficit and bring the U.S. debt under control.</w:t>
      </w:r>
    </w:p>
    <w:p w14:paraId="64339C00" w14:textId="77777777" w:rsidR="00D55FB1" w:rsidRPr="00203A08" w:rsidRDefault="00D55FB1" w:rsidP="00D55FB1">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2AF4908E" w14:textId="77777777" w:rsidR="00D55FB1" w:rsidRPr="00203A08" w:rsidRDefault="00D55FB1" w:rsidP="00D55FB1">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035A684A" w14:textId="77777777" w:rsidR="00D55FB1" w:rsidRPr="00203A08" w:rsidRDefault="00D55FB1" w:rsidP="00D55FB1">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3E5F840C" w14:textId="77777777" w:rsidR="00D55FB1" w:rsidRPr="00203A08" w:rsidRDefault="00D55FB1" w:rsidP="00D55FB1">
      <w:pPr>
        <w:rPr>
          <w:sz w:val="16"/>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71599DCB" w14:textId="77777777" w:rsidR="00D55FB1" w:rsidRPr="00203A08" w:rsidRDefault="00D55FB1" w:rsidP="00D55FB1">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160761FF" w14:textId="77777777" w:rsidR="00D55FB1" w:rsidRPr="00203A08" w:rsidRDefault="00D55FB1" w:rsidP="00D55FB1">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344720D2" w14:textId="77777777" w:rsidR="00D55FB1" w:rsidRPr="00203A08" w:rsidRDefault="00D55FB1" w:rsidP="00D55FB1">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27C2E012" w14:textId="77777777" w:rsidR="00D55FB1" w:rsidRPr="00203A08" w:rsidRDefault="00D55FB1" w:rsidP="00D55FB1">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7A1AECD3" w14:textId="77777777" w:rsidR="00D55FB1" w:rsidRPr="00203A08" w:rsidRDefault="00D55FB1" w:rsidP="00D55FB1">
      <w:pPr>
        <w:rPr>
          <w:sz w:val="16"/>
        </w:rPr>
      </w:pPr>
      <w:r w:rsidRPr="00203A08">
        <w:rPr>
          <w:sz w:val="16"/>
        </w:rPr>
        <w:t>EUROPEAN MOMENTUM</w:t>
      </w:r>
    </w:p>
    <w:p w14:paraId="75FC5622" w14:textId="77777777" w:rsidR="00D55FB1" w:rsidRPr="00203A08" w:rsidRDefault="00D55FB1" w:rsidP="00D55FB1">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6C813D60" w14:textId="77777777" w:rsidR="00D55FB1" w:rsidRPr="00203A08" w:rsidRDefault="00D55FB1" w:rsidP="00D55FB1">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351C82CA" w14:textId="77777777" w:rsidR="00D55FB1" w:rsidRPr="00203A08" w:rsidRDefault="00D55FB1" w:rsidP="00D55FB1">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21D23D0D" w14:textId="77777777" w:rsidR="00D55FB1" w:rsidRPr="00203A08" w:rsidRDefault="00D55FB1" w:rsidP="00D55FB1">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197CE202" w14:textId="77777777" w:rsidR="00D55FB1" w:rsidRPr="00203A08" w:rsidRDefault="00D55FB1" w:rsidP="00D55FB1">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66F728BD" w14:textId="77777777" w:rsidR="00D55FB1" w:rsidRPr="00203A08" w:rsidRDefault="00D55FB1" w:rsidP="00D55FB1">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32E2B579" w14:textId="77777777" w:rsidR="00D55FB1" w:rsidRPr="00203A08" w:rsidRDefault="00D55FB1" w:rsidP="00D55FB1">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3E58C27E" w14:textId="77777777" w:rsidR="00D55FB1" w:rsidRPr="00203A08" w:rsidRDefault="00D55FB1" w:rsidP="00D55FB1">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6E2A25F3" w14:textId="77777777" w:rsidR="00D55FB1" w:rsidRPr="00203A08" w:rsidRDefault="00D55FB1" w:rsidP="00D55FB1">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61FED4BC" w14:textId="77777777" w:rsidR="00D55FB1" w:rsidRPr="00203A08" w:rsidRDefault="00D55FB1" w:rsidP="00D55FB1">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08341B13" w14:textId="77777777" w:rsidR="00D55FB1" w:rsidRPr="00203A08" w:rsidRDefault="00D55FB1" w:rsidP="00D55FB1">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51FF5529" w14:textId="77777777" w:rsidR="00D55FB1" w:rsidRPr="00203A08" w:rsidRDefault="00D55FB1" w:rsidP="00D55FB1">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4B72D4A5" w14:textId="77777777" w:rsidR="00D55FB1" w:rsidRPr="00203A08" w:rsidRDefault="00D55FB1" w:rsidP="00D55FB1">
      <w:pPr>
        <w:rPr>
          <w:sz w:val="16"/>
        </w:rPr>
      </w:pPr>
      <w:r w:rsidRPr="00203A08">
        <w:rPr>
          <w:sz w:val="16"/>
        </w:rPr>
        <w:t>'HUGE OPPORTUNITY'</w:t>
      </w:r>
    </w:p>
    <w:p w14:paraId="0F54941D" w14:textId="77777777" w:rsidR="00D55FB1" w:rsidRPr="00203A08" w:rsidRDefault="00D55FB1" w:rsidP="00D55FB1">
      <w:pPr>
        <w:rPr>
          <w:sz w:val="16"/>
        </w:rPr>
      </w:pPr>
      <w:r w:rsidRPr="00203A08">
        <w:rPr>
          <w:sz w:val="16"/>
        </w:rPr>
        <w:t>Still, Europe's political leaders feel the stance of the Trump administration has put the wind in their sails.</w:t>
      </w:r>
    </w:p>
    <w:p w14:paraId="3AC2CBAA" w14:textId="77777777" w:rsidR="00D55FB1" w:rsidRPr="00203A08" w:rsidRDefault="00D55FB1" w:rsidP="00D55FB1">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5E0C1C43" w14:textId="77777777" w:rsidR="00D55FB1" w:rsidRPr="00203A08" w:rsidRDefault="00D55FB1" w:rsidP="00D55FB1">
      <w:pPr>
        <w:rPr>
          <w:sz w:val="16"/>
        </w:rPr>
      </w:pPr>
      <w:r w:rsidRPr="00203A08">
        <w:rPr>
          <w:sz w:val="16"/>
        </w:rPr>
        <w:t>"This is a huge opportunity for us."</w:t>
      </w:r>
    </w:p>
    <w:p w14:paraId="11A51893" w14:textId="77777777" w:rsidR="00D55FB1" w:rsidRPr="00203A08" w:rsidRDefault="00D55FB1" w:rsidP="00D55FB1">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05AC77E7" w14:textId="77777777" w:rsidR="00D55FB1" w:rsidRPr="00203A08" w:rsidRDefault="00D55FB1" w:rsidP="00D55FB1">
      <w:pPr>
        <w:rPr>
          <w:sz w:val="16"/>
        </w:rPr>
      </w:pPr>
      <w:r w:rsidRPr="00203A08">
        <w:rPr>
          <w:sz w:val="16"/>
        </w:rPr>
        <w:t>The lab of 17 people he runs gets about three-quarters of its funding from the NIH, where the Trump administration has earmarked major cuts.</w:t>
      </w:r>
    </w:p>
    <w:p w14:paraId="44808ABF" w14:textId="77777777" w:rsidR="00D55FB1" w:rsidRPr="00203A08" w:rsidRDefault="00D55FB1" w:rsidP="00D55FB1">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12579336" w14:textId="77777777" w:rsidR="00D55FB1" w:rsidRPr="00203A08" w:rsidRDefault="00D55FB1" w:rsidP="00D55FB1">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44B73F94" w14:textId="77777777" w:rsidR="00D55FB1" w:rsidRPr="00203A08" w:rsidRDefault="00D55FB1" w:rsidP="00D55FB1">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450EFD1D" w14:textId="77777777" w:rsidR="00D55FB1" w:rsidRPr="00203A08" w:rsidRDefault="00D55FB1" w:rsidP="00D55FB1">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6B110E09" w14:textId="77777777" w:rsidR="00D55FB1" w:rsidRPr="00203A08" w:rsidRDefault="00D55FB1" w:rsidP="00D55FB1">
      <w:pPr>
        <w:rPr>
          <w:sz w:val="16"/>
        </w:rPr>
      </w:pPr>
      <w:r w:rsidRPr="00203A08">
        <w:rPr>
          <w:sz w:val="16"/>
        </w:rPr>
        <w:t>That marks a policy shift as the government had previously announced plans to cut half a billion euros in research and higher education.</w:t>
      </w:r>
    </w:p>
    <w:p w14:paraId="08545A92" w14:textId="77777777" w:rsidR="00D55FB1" w:rsidRPr="00203A08" w:rsidRDefault="00D55FB1" w:rsidP="00D55FB1">
      <w:pPr>
        <w:rPr>
          <w:sz w:val="16"/>
        </w:rPr>
      </w:pPr>
      <w:r w:rsidRPr="00203A08">
        <w:rPr>
          <w:sz w:val="16"/>
        </w:rPr>
        <w:t>Eindhoven Tech University President Robert-Jan Smits told Reuters that bringing in U.S. scientists could boost Europe's technological sovereignty in areas like semiconductors.</w:t>
      </w:r>
    </w:p>
    <w:p w14:paraId="27234AB6" w14:textId="77777777" w:rsidR="00D55FB1" w:rsidRPr="00203A08" w:rsidRDefault="00D55FB1" w:rsidP="00D55FB1">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0FF60063" w14:textId="77777777" w:rsidR="00D55FB1" w:rsidRPr="00203A08" w:rsidRDefault="00D55FB1" w:rsidP="00D55FB1">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6B798864" w14:textId="77777777" w:rsidR="00D55FB1" w:rsidRPr="00203A08" w:rsidRDefault="00D55FB1" w:rsidP="00D55FB1">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30724789" w14:textId="77777777" w:rsidR="00D55FB1" w:rsidRPr="00203A08" w:rsidRDefault="00D55FB1" w:rsidP="00D55FB1">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2B2F1921" w14:textId="77777777" w:rsidR="00D55FB1" w:rsidRDefault="00D55FB1" w:rsidP="00D55FB1"/>
    <w:p w14:paraId="48E3CFF8" w14:textId="77777777" w:rsidR="00D55FB1" w:rsidRDefault="00D55FB1" w:rsidP="00D55FB1">
      <w:pPr>
        <w:pStyle w:val="Heading4"/>
        <w:rPr>
          <w:u w:val="single"/>
        </w:rPr>
      </w:pPr>
      <w:r>
        <w:t xml:space="preserve">Europe’s not key---any scientific benefit can be achieved by experts post-plan </w:t>
      </w:r>
      <w:r>
        <w:rPr>
          <w:u w:val="single"/>
        </w:rPr>
        <w:t>in the US</w:t>
      </w:r>
      <w:r>
        <w:t xml:space="preserve"> once </w:t>
      </w:r>
      <w:r w:rsidRPr="009C4D13">
        <w:rPr>
          <w:u w:val="single"/>
        </w:rPr>
        <w:t>expert capacity is re-established</w:t>
      </w:r>
    </w:p>
    <w:p w14:paraId="66AE33C9" w14:textId="77777777" w:rsidR="00D55FB1" w:rsidRPr="00415473" w:rsidRDefault="00D55FB1" w:rsidP="00D55FB1"/>
    <w:p w14:paraId="440585EE" w14:textId="77777777" w:rsidR="00D55FB1" w:rsidRDefault="00D55FB1" w:rsidP="00D55FB1">
      <w:pPr>
        <w:pStyle w:val="Heading4"/>
        <w:rPr>
          <w:u w:val="single"/>
        </w:rPr>
      </w:pPr>
      <w:r>
        <w:t xml:space="preserve">Federal workers </w:t>
      </w:r>
      <w:r w:rsidRPr="003F5747">
        <w:rPr>
          <w:u w:val="single"/>
        </w:rPr>
        <w:t>turn down</w:t>
      </w:r>
      <w:r>
        <w:t xml:space="preserve"> </w:t>
      </w:r>
      <w:r w:rsidRPr="004838C4">
        <w:t>jobs in Europe</w:t>
      </w:r>
      <w:r>
        <w:t xml:space="preserve"> because they’re </w:t>
      </w:r>
      <w:r w:rsidRPr="002E1AF8">
        <w:rPr>
          <w:u w:val="single"/>
        </w:rPr>
        <w:t>committed to the US public</w:t>
      </w:r>
    </w:p>
    <w:p w14:paraId="22EFC21F" w14:textId="77777777" w:rsidR="00D55FB1" w:rsidRPr="002E1AF8" w:rsidRDefault="00D55FB1" w:rsidP="00D55FB1">
      <w:r>
        <w:t>--</w:t>
      </w:r>
      <w:r w:rsidRPr="002E1AF8">
        <w:rPr>
          <w:highlight w:val="lightGray"/>
        </w:rPr>
        <w:t>__</w:t>
      </w:r>
      <w:r>
        <w:t xml:space="preserve"> = 1AC, </w:t>
      </w:r>
      <w:r w:rsidRPr="002E1AF8">
        <w:rPr>
          <w:highlight w:val="green"/>
        </w:rPr>
        <w:t>__</w:t>
      </w:r>
      <w:r>
        <w:t xml:space="preserve"> = 2AC</w:t>
      </w:r>
    </w:p>
    <w:p w14:paraId="62F6DDC0" w14:textId="77777777" w:rsidR="00D55FB1" w:rsidRDefault="00D55FB1" w:rsidP="00D55FB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w:t>
      </w:r>
    </w:p>
    <w:p w14:paraId="33A5FB52" w14:textId="77777777" w:rsidR="00D55FB1" w:rsidRDefault="00D55FB1" w:rsidP="00D55FB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55462E">
        <w:rPr>
          <w:rStyle w:val="Emphasis"/>
          <w:highlight w:val="lightGray"/>
        </w:rPr>
        <w:t>must</w:t>
      </w:r>
      <w:r w:rsidRPr="00832754">
        <w:rPr>
          <w:rStyle w:val="Emphasis"/>
        </w:rPr>
        <w:t xml:space="preserve"> first </w:t>
      </w:r>
      <w:r w:rsidRPr="0055462E">
        <w:rPr>
          <w:rStyle w:val="Emphasis"/>
          <w:highlight w:val="lightGray"/>
        </w:rPr>
        <w:t>understand</w:t>
      </w:r>
      <w:r w:rsidRPr="00832754">
        <w:rPr>
          <w:rStyle w:val="StyleUnderline"/>
        </w:rPr>
        <w:t xml:space="preserve"> the </w:t>
      </w:r>
      <w:r w:rsidRPr="00832754">
        <w:rPr>
          <w:rStyle w:val="Emphasis"/>
        </w:rPr>
        <w:t>motivations</w:t>
      </w:r>
      <w:r w:rsidRPr="00832754">
        <w:rPr>
          <w:rStyle w:val="StyleUnderline"/>
        </w:rPr>
        <w:t xml:space="preserve"> of public employees</w:t>
      </w:r>
      <w:r w:rsidRPr="003503C3">
        <w:rPr>
          <w:sz w:val="16"/>
        </w:rPr>
        <w:t xml:space="preserve">. Individuals pursue careers in the federal government for several reasons. </w:t>
      </w:r>
      <w:r w:rsidRPr="00D07797">
        <w:rPr>
          <w:rStyle w:val="StyleUnderline"/>
        </w:rPr>
        <w:t>First</w:t>
      </w:r>
      <w:r w:rsidRPr="003503C3">
        <w:rPr>
          <w:sz w:val="16"/>
        </w:rPr>
        <w:t xml:space="preserve">, civil servants tend to </w:t>
      </w:r>
      <w:r w:rsidRPr="00D07797">
        <w:rPr>
          <w:rStyle w:val="StyleUnderline"/>
        </w:rPr>
        <w:t xml:space="preserve">have </w:t>
      </w:r>
      <w:r w:rsidRPr="009F7751">
        <w:rPr>
          <w:rStyle w:val="Emphasis"/>
        </w:rPr>
        <w:t>high levels</w:t>
      </w:r>
      <w:r w:rsidRPr="00D07797">
        <w:rPr>
          <w:rStyle w:val="StyleUnderline"/>
        </w:rPr>
        <w:t xml:space="preserve"> of </w:t>
      </w:r>
      <w:r w:rsidRPr="009F7751">
        <w:rPr>
          <w:rStyle w:val="Emphasis"/>
        </w:rPr>
        <w:t>public service motivation</w:t>
      </w:r>
      <w:r w:rsidRPr="00D07797">
        <w:rPr>
          <w:rStyle w:val="StyleUnderline"/>
        </w:rPr>
        <w:t>, meaning they value the opportunity to formulate good public policy and serve societal interests</w:t>
      </w:r>
      <w:r w:rsidRPr="003503C3">
        <w:rPr>
          <w:sz w:val="16"/>
        </w:rPr>
        <w:t xml:space="preserve">. </w:t>
      </w:r>
      <w:r w:rsidRPr="00D07797">
        <w:rPr>
          <w:rStyle w:val="StyleUnderline"/>
        </w:rPr>
        <w:t>Second</w:t>
      </w:r>
      <w:r w:rsidRPr="003503C3">
        <w:rPr>
          <w:sz w:val="16"/>
        </w:rPr>
        <w:t xml:space="preserve">, civil servants </w:t>
      </w:r>
      <w:r w:rsidRPr="00D07797">
        <w:rPr>
          <w:rStyle w:val="StyleUnderline"/>
        </w:rPr>
        <w:t xml:space="preserve">value the </w:t>
      </w:r>
      <w:r w:rsidRPr="00D07797">
        <w:rPr>
          <w:rStyle w:val="Emphasis"/>
        </w:rPr>
        <w:t>job security</w:t>
      </w:r>
      <w:r w:rsidRPr="00D07797">
        <w:rPr>
          <w:rStyle w:val="StyleUnderline"/>
        </w:rPr>
        <w:t xml:space="preserve"> and </w:t>
      </w:r>
      <w:r w:rsidRPr="00D07797">
        <w:rPr>
          <w:rStyle w:val="Emphasis"/>
        </w:rPr>
        <w:t>benefits</w:t>
      </w:r>
      <w:r w:rsidRPr="003503C3">
        <w:rPr>
          <w:sz w:val="16"/>
        </w:rPr>
        <w:t xml:space="preserve"> that come with civil service protections. </w:t>
      </w:r>
      <w:r w:rsidRPr="00436EAF">
        <w:rPr>
          <w:rStyle w:val="StyleUnderline"/>
        </w:rPr>
        <w:t>Third</w:t>
      </w:r>
      <w:r w:rsidRPr="003503C3">
        <w:rPr>
          <w:sz w:val="16"/>
        </w:rPr>
        <w:t xml:space="preserve"> and finally, civil servants </w:t>
      </w:r>
      <w:r w:rsidRPr="00436EAF">
        <w:rPr>
          <w:rStyle w:val="StyleUnderline"/>
        </w:rPr>
        <w:t xml:space="preserve">value </w:t>
      </w:r>
      <w:r w:rsidRPr="00436EAF">
        <w:rPr>
          <w:rStyle w:val="Emphasis"/>
        </w:rPr>
        <w:t>autonomy</w:t>
      </w:r>
      <w:r w:rsidRPr="003503C3">
        <w:rPr>
          <w:sz w:val="16"/>
        </w:rPr>
        <w:t xml:space="preserve"> within their positions. </w:t>
      </w:r>
      <w:r w:rsidRPr="00436EAF">
        <w:rPr>
          <w:rStyle w:val="StyleUnderline"/>
        </w:rPr>
        <w:t xml:space="preserve">Individuals who </w:t>
      </w:r>
      <w:r w:rsidRPr="0055462E">
        <w:rPr>
          <w:rStyle w:val="StyleUnderline"/>
          <w:highlight w:val="lightGray"/>
        </w:rPr>
        <w:t xml:space="preserve">are </w:t>
      </w:r>
      <w:r w:rsidRPr="0055462E">
        <w:rPr>
          <w:rStyle w:val="Emphasis"/>
          <w:highlight w:val="lightGray"/>
        </w:rPr>
        <w:t>motivated by</w:t>
      </w:r>
      <w:r w:rsidRPr="00436EAF">
        <w:rPr>
          <w:rStyle w:val="Emphasis"/>
        </w:rPr>
        <w:t xml:space="preserve"> a </w:t>
      </w:r>
      <w:r w:rsidRPr="0055462E">
        <w:rPr>
          <w:rStyle w:val="Emphasis"/>
          <w:highlight w:val="lightGray"/>
        </w:rPr>
        <w:t>desire to influence</w:t>
      </w:r>
      <w:r w:rsidRPr="00436EAF">
        <w:rPr>
          <w:rStyle w:val="Emphasis"/>
        </w:rPr>
        <w:t xml:space="preserve"> public </w:t>
      </w:r>
      <w:r w:rsidRPr="0055462E">
        <w:rPr>
          <w:rStyle w:val="Emphasis"/>
          <w:highlight w:val="lightGray"/>
        </w:rPr>
        <w:t>policy</w:t>
      </w:r>
      <w:r w:rsidRPr="00436EAF">
        <w:rPr>
          <w:rStyle w:val="StyleUnderline"/>
        </w:rPr>
        <w:t xml:space="preserve"> will </w:t>
      </w:r>
      <w:r w:rsidRPr="0055462E">
        <w:rPr>
          <w:rStyle w:val="Emphasis"/>
          <w:highlight w:val="lightGray"/>
        </w:rPr>
        <w:t>forgo higher salaries</w:t>
      </w:r>
      <w:r w:rsidRPr="00436EAF">
        <w:rPr>
          <w:rStyle w:val="StyleUnderline"/>
        </w:rPr>
        <w:t xml:space="preserve"> in the private sector for opportunities </w:t>
      </w:r>
      <w:r w:rsidRPr="0055462E">
        <w:rPr>
          <w:rStyle w:val="StyleUnderline"/>
          <w:highlight w:val="lightGray"/>
        </w:rPr>
        <w:t xml:space="preserve">to </w:t>
      </w:r>
      <w:r w:rsidRPr="0055462E">
        <w:rPr>
          <w:rStyle w:val="Emphasis"/>
          <w:highlight w:val="lightGray"/>
        </w:rPr>
        <w:t>use their expertise</w:t>
      </w:r>
      <w:r w:rsidRPr="00436EAF">
        <w:rPr>
          <w:rStyle w:val="StyleUnderline"/>
        </w:rPr>
        <w:t xml:space="preserve"> </w:t>
      </w:r>
      <w:r w:rsidRPr="004838C4">
        <w:rPr>
          <w:rStyle w:val="StyleUnderline"/>
          <w:highlight w:val="green"/>
        </w:rPr>
        <w:t>within the federal government</w:t>
      </w:r>
      <w:r w:rsidRPr="003503C3">
        <w:rPr>
          <w:sz w:val="16"/>
        </w:rPr>
        <w:t>.</w:t>
      </w:r>
    </w:p>
    <w:p w14:paraId="01A75A33" w14:textId="77777777" w:rsidR="00D55FB1" w:rsidRDefault="00D55FB1" w:rsidP="00D55FB1"/>
    <w:p w14:paraId="0C3C0F1A" w14:textId="77777777" w:rsidR="00D55FB1" w:rsidRDefault="00D55FB1" w:rsidP="00D55FB1">
      <w:pPr>
        <w:pStyle w:val="Heading4"/>
      </w:pPr>
      <w:r>
        <w:t>Abandoning the US guarantees scientific failures---only institutionalizing worker protection solves</w:t>
      </w:r>
    </w:p>
    <w:p w14:paraId="771C113D" w14:textId="77777777" w:rsidR="00D55FB1" w:rsidRPr="003B357D" w:rsidRDefault="00D55FB1" w:rsidP="00D55FB1">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594B2603" w14:textId="19260E59" w:rsidR="00D55FB1" w:rsidRDefault="00D55FB1" w:rsidP="00D55FB1">
      <w:pPr>
        <w:rPr>
          <w:sz w:val="16"/>
        </w:rPr>
      </w:pPr>
      <w:r w:rsidRPr="00700503">
        <w:rPr>
          <w:sz w:val="16"/>
        </w:rPr>
        <w:t xml:space="preserve">Key Differences and Unique Aspects: </w:t>
      </w:r>
      <w:r w:rsidRPr="003B357D">
        <w:rPr>
          <w:rStyle w:val="StyleUnderline"/>
        </w:rPr>
        <w:t>The U.S. in 2025 still retains democratic institutions, so the battle is playing out in courts, press, and elections, not just behind closed doors</w:t>
      </w:r>
      <w:r w:rsidRPr="00700503">
        <w:rPr>
          <w:sz w:val="16"/>
        </w:rPr>
        <w:t xml:space="preserve">.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w:t>
      </w:r>
      <w:r w:rsidRPr="003B357D">
        <w:rPr>
          <w:rStyle w:val="StyleUnderline"/>
          <w:highlight w:val="green"/>
        </w:rPr>
        <w:t>makes</w:t>
      </w:r>
      <w:r w:rsidRPr="00B9244B">
        <w:rPr>
          <w:rStyle w:val="StyleUnderline"/>
        </w:rPr>
        <w:t xml:space="preserve"> the current </w:t>
      </w:r>
      <w:r w:rsidRPr="003B357D">
        <w:rPr>
          <w:rStyle w:val="StyleUnderline"/>
          <w:highlight w:val="green"/>
        </w:rPr>
        <w:t>anti-science</w:t>
      </w:r>
      <w:r w:rsidRPr="00B9244B">
        <w:rPr>
          <w:rStyle w:val="StyleUnderline"/>
        </w:rPr>
        <w:t xml:space="preserve"> surge </w:t>
      </w:r>
      <w:r w:rsidRPr="003B357D">
        <w:rPr>
          <w:rStyle w:val="Emphasis"/>
          <w:highlight w:val="green"/>
        </w:rPr>
        <w:t>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3B357D">
        <w:rPr>
          <w:rStyle w:val="Emphasis"/>
          <w:highlight w:val="green"/>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3B357D">
        <w:rPr>
          <w:rStyle w:val="Emphasis"/>
          <w:highlight w:val="green"/>
        </w:rPr>
        <w:t>more skilled</w:t>
      </w:r>
      <w:r w:rsidRPr="003B357D">
        <w:rPr>
          <w:rStyle w:val="StyleUnderline"/>
          <w:highlight w:val="green"/>
        </w:rPr>
        <w:t xml:space="preserve"> at </w:t>
      </w:r>
      <w:r w:rsidRPr="003B357D">
        <w:rPr>
          <w:rStyle w:val="Emphasis"/>
          <w:highlight w:val="green"/>
        </w:rPr>
        <w:t>subverting</w:t>
      </w:r>
      <w:r w:rsidRPr="001D54C1">
        <w:rPr>
          <w:rStyle w:val="Emphasis"/>
        </w:rPr>
        <w:t xml:space="preserve"> norms</w:t>
      </w:r>
      <w:r w:rsidRPr="00FE3816">
        <w:rPr>
          <w:rStyle w:val="StyleUnderline"/>
        </w:rPr>
        <w:t xml:space="preserve">, having tested where the </w:t>
      </w:r>
      <w:r w:rsidRPr="003B357D">
        <w:rPr>
          <w:rStyle w:val="Emphasis"/>
          <w:highlight w:val="green"/>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sectPr w:rsidR="00D55F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7C3B3" w14:textId="77777777" w:rsidR="00EF4BB7" w:rsidRDefault="00EF4BB7" w:rsidP="00066D2C">
      <w:pPr>
        <w:spacing w:after="0" w:line="240" w:lineRule="auto"/>
      </w:pPr>
      <w:r>
        <w:separator/>
      </w:r>
    </w:p>
  </w:endnote>
  <w:endnote w:type="continuationSeparator" w:id="0">
    <w:p w14:paraId="768C13EA" w14:textId="77777777" w:rsidR="00EF4BB7" w:rsidRDefault="00EF4B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433F" w14:textId="77777777" w:rsidR="00EF4BB7" w:rsidRDefault="00EF4BB7" w:rsidP="00066D2C">
      <w:pPr>
        <w:spacing w:after="0" w:line="240" w:lineRule="auto"/>
      </w:pPr>
      <w:r>
        <w:separator/>
      </w:r>
    </w:p>
  </w:footnote>
  <w:footnote w:type="continuationSeparator" w:id="0">
    <w:p w14:paraId="618EE5C3" w14:textId="77777777" w:rsidR="00EF4BB7" w:rsidRDefault="00EF4B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9504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55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991"/>
    <w:rsid w:val="00263CC5"/>
    <w:rsid w:val="00271866"/>
    <w:rsid w:val="00276E12"/>
    <w:rsid w:val="002771DF"/>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1B9"/>
    <w:rsid w:val="00304257"/>
    <w:rsid w:val="00304A78"/>
    <w:rsid w:val="00306FDE"/>
    <w:rsid w:val="00307FBA"/>
    <w:rsid w:val="003106D9"/>
    <w:rsid w:val="00311112"/>
    <w:rsid w:val="00311C1F"/>
    <w:rsid w:val="0031266A"/>
    <w:rsid w:val="0031761F"/>
    <w:rsid w:val="00323E50"/>
    <w:rsid w:val="003264E7"/>
    <w:rsid w:val="00333A69"/>
    <w:rsid w:val="00335130"/>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0C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1E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80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911"/>
    <w:rsid w:val="00622773"/>
    <w:rsid w:val="00622C58"/>
    <w:rsid w:val="0062614B"/>
    <w:rsid w:val="006266E2"/>
    <w:rsid w:val="0063037B"/>
    <w:rsid w:val="00632C54"/>
    <w:rsid w:val="00635616"/>
    <w:rsid w:val="0064025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674"/>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7FC"/>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87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5E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5FB1"/>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54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B7"/>
    <w:rsid w:val="00F00A14"/>
    <w:rsid w:val="00F0685D"/>
    <w:rsid w:val="00F06A5D"/>
    <w:rsid w:val="00F0700E"/>
    <w:rsid w:val="00F14A61"/>
    <w:rsid w:val="00F17B58"/>
    <w:rsid w:val="00F23CA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4BBAF"/>
  <w15:chartTrackingRefBased/>
  <w15:docId w15:val="{C52C5651-8139-48C3-A68B-17B6FFAE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55E8"/>
    <w:rPr>
      <w:rFonts w:ascii="Calibri" w:hAnsi="Calibri" w:cs="Calibri"/>
    </w:rPr>
  </w:style>
  <w:style w:type="paragraph" w:styleId="Heading1">
    <w:name w:val="heading 1"/>
    <w:aliases w:val="Pocket"/>
    <w:basedOn w:val="Normal"/>
    <w:next w:val="Normal"/>
    <w:link w:val="Heading1Char"/>
    <w:qFormat/>
    <w:rsid w:val="00B355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55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n"/>
    <w:basedOn w:val="Normal"/>
    <w:next w:val="Normal"/>
    <w:link w:val="Heading3Char"/>
    <w:uiPriority w:val="2"/>
    <w:qFormat/>
    <w:rsid w:val="00B355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355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55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55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5E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B355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55E8"/>
    <w:rPr>
      <w:color w:val="auto"/>
      <w:u w:val="none"/>
    </w:rPr>
  </w:style>
  <w:style w:type="character" w:customStyle="1" w:styleId="Heading1Char">
    <w:name w:val="Heading 1 Char"/>
    <w:aliases w:val="Pocket Char"/>
    <w:basedOn w:val="DefaultParagraphFont"/>
    <w:link w:val="Heading1"/>
    <w:rsid w:val="00B355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55E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B355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355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355E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355E8"/>
    <w:rPr>
      <w:b w:val="0"/>
      <w:sz w:val="22"/>
      <w:u w:val="single"/>
    </w:rPr>
  </w:style>
  <w:style w:type="character" w:styleId="Strong">
    <w:name w:val="Strong"/>
    <w:basedOn w:val="DefaultParagraphFont"/>
    <w:uiPriority w:val="22"/>
    <w:semiHidden/>
    <w:qFormat/>
    <w:rsid w:val="00B355E8"/>
    <w:rPr>
      <w:b/>
      <w:bCs/>
    </w:rPr>
  </w:style>
  <w:style w:type="character" w:styleId="BookTitle">
    <w:name w:val="Book Title"/>
    <w:basedOn w:val="DefaultParagraphFont"/>
    <w:uiPriority w:val="33"/>
    <w:semiHidden/>
    <w:qFormat/>
    <w:rsid w:val="00B355E8"/>
    <w:rPr>
      <w:b/>
      <w:bCs/>
      <w:i/>
      <w:iCs/>
      <w:spacing w:val="5"/>
    </w:rPr>
  </w:style>
  <w:style w:type="character" w:customStyle="1" w:styleId="Heading5Char">
    <w:name w:val="Heading 5 Char"/>
    <w:basedOn w:val="DefaultParagraphFont"/>
    <w:link w:val="Heading5"/>
    <w:uiPriority w:val="9"/>
    <w:semiHidden/>
    <w:rsid w:val="00B355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55E8"/>
  </w:style>
  <w:style w:type="paragraph" w:styleId="Header">
    <w:name w:val="header"/>
    <w:basedOn w:val="Normal"/>
    <w:link w:val="HeaderChar"/>
    <w:uiPriority w:val="99"/>
    <w:semiHidden/>
    <w:rsid w:val="00B355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55E8"/>
    <w:rPr>
      <w:rFonts w:ascii="Calibri" w:hAnsi="Calibri" w:cs="Calibri"/>
    </w:rPr>
  </w:style>
  <w:style w:type="paragraph" w:styleId="Footer">
    <w:name w:val="footer"/>
    <w:basedOn w:val="Normal"/>
    <w:link w:val="FooterChar"/>
    <w:uiPriority w:val="99"/>
    <w:semiHidden/>
    <w:rsid w:val="00B355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55E8"/>
    <w:rPr>
      <w:rFonts w:ascii="Calibri" w:hAnsi="Calibri" w:cs="Calibri"/>
    </w:rPr>
  </w:style>
  <w:style w:type="paragraph" w:styleId="BodyText">
    <w:name w:val="Body Text"/>
    <w:basedOn w:val="Normal"/>
    <w:link w:val="BodyTextChar"/>
    <w:uiPriority w:val="99"/>
    <w:semiHidden/>
    <w:unhideWhenUsed/>
    <w:rsid w:val="00B355E8"/>
    <w:pPr>
      <w:spacing w:after="120"/>
    </w:pPr>
  </w:style>
  <w:style w:type="character" w:customStyle="1" w:styleId="BodyTextChar">
    <w:name w:val="Body Text Char"/>
    <w:basedOn w:val="DefaultParagraphFont"/>
    <w:link w:val="BodyText"/>
    <w:uiPriority w:val="99"/>
    <w:semiHidden/>
    <w:rsid w:val="00B355E8"/>
    <w:rPr>
      <w:rFonts w:ascii="Calibri" w:hAnsi="Calibri" w:cs="Calibri"/>
    </w:rPr>
  </w:style>
  <w:style w:type="paragraph" w:styleId="NoSpacing">
    <w:name w:val="No Spacing"/>
    <w:link w:val="NoSpacingChar"/>
    <w:uiPriority w:val="99"/>
    <w:semiHidden/>
    <w:unhideWhenUsed/>
    <w:qFormat/>
    <w:rsid w:val="00B355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55E8"/>
    <w:rPr>
      <w:rFonts w:ascii="Calibri" w:hAnsi="Calibri" w:cs="Calibri"/>
    </w:rPr>
  </w:style>
  <w:style w:type="character" w:styleId="Hyperlink">
    <w:name w:val="Hyperlink"/>
    <w:basedOn w:val="DefaultParagraphFont"/>
    <w:uiPriority w:val="99"/>
    <w:unhideWhenUsed/>
    <w:rsid w:val="00B355E8"/>
    <w:rPr>
      <w:color w:val="0563C1" w:themeColor="hyperlink"/>
      <w:u w:val="single"/>
    </w:rPr>
  </w:style>
  <w:style w:type="character" w:styleId="UnresolvedMention">
    <w:name w:val="Unresolved Mention"/>
    <w:basedOn w:val="DefaultParagraphFont"/>
    <w:uiPriority w:val="99"/>
    <w:semiHidden/>
    <w:unhideWhenUsed/>
    <w:rsid w:val="00B355E8"/>
    <w:rPr>
      <w:color w:val="605E5C"/>
      <w:shd w:val="clear" w:color="auto" w:fill="E1DFDD"/>
    </w:rPr>
  </w:style>
  <w:style w:type="paragraph" w:customStyle="1" w:styleId="textbold">
    <w:name w:val="text bold"/>
    <w:basedOn w:val="Normal"/>
    <w:link w:val="Emphasis"/>
    <w:uiPriority w:val="8"/>
    <w:qFormat/>
    <w:rsid w:val="0053180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3011B9"/>
    <w:pPr>
      <w:ind w:left="720"/>
      <w:contextualSpacing/>
    </w:pPr>
  </w:style>
  <w:style w:type="paragraph" w:customStyle="1" w:styleId="NNHSBC">
    <w:name w:val="NNHS BC"/>
    <w:basedOn w:val="Normal"/>
    <w:link w:val="NNHSBCChar"/>
    <w:uiPriority w:val="4"/>
    <w:qFormat/>
    <w:rsid w:val="0060591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605911"/>
    <w:rPr>
      <w:rFonts w:ascii="Calibri" w:eastAsiaTheme="majorEastAsia" w:hAnsi="Calibri" w:cstheme="majorBidi"/>
      <w:b/>
      <w:iCs/>
      <w:color w:val="7030A0"/>
      <w:sz w:val="26"/>
      <w:szCs w:val="28"/>
    </w:rPr>
  </w:style>
  <w:style w:type="paragraph" w:customStyle="1" w:styleId="UnderlinePara">
    <w:name w:val="Underline Para"/>
    <w:basedOn w:val="Normal"/>
    <w:autoRedefine/>
    <w:uiPriority w:val="7"/>
    <w:qFormat/>
    <w:rsid w:val="00605911"/>
    <w:pPr>
      <w:widowControl w:val="0"/>
      <w:suppressAutoHyphens/>
      <w:spacing w:after="200" w:line="254" w:lineRule="auto"/>
    </w:pPr>
    <w:rPr>
      <w:rFonts w:cstheme="minorBidi"/>
      <w:u w:val="single"/>
    </w:rPr>
  </w:style>
  <w:style w:type="paragraph" w:customStyle="1" w:styleId="CiteSpacing">
    <w:name w:val="Cite Spacing"/>
    <w:basedOn w:val="Normal"/>
    <w:uiPriority w:val="4"/>
    <w:qFormat/>
    <w:rsid w:val="00F23CAF"/>
    <w:pPr>
      <w:spacing w:before="60" w:after="60"/>
    </w:pPr>
  </w:style>
  <w:style w:type="character" w:customStyle="1" w:styleId="Heading3CharCharChar3">
    <w:name w:val="Heading 3 Char Char Char3"/>
    <w:aliases w:val="Char Char Char3, Char Char Char3,Heading 3 Char Char Char2, Char Char Char2,Char Char Char2,Cite Cha,Heading 2 Char Char Char Char Char Char4,cite_tag Char1"/>
    <w:basedOn w:val="DefaultParagraphFont"/>
    <w:qFormat/>
    <w:rsid w:val="00F23CAF"/>
    <w:rPr>
      <w:rFonts w:ascii="Arial" w:hAnsi="Arial" w:cs="Arial" w:hint="default"/>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267</TotalTime>
  <Pages>1</Pages>
  <Words>16795</Words>
  <Characters>95733</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2025-11-16T18:28:00Z</dcterms:created>
  <dcterms:modified xsi:type="dcterms:W3CDTF">2025-11-17T00:52:00Z</dcterms:modified>
</cp:coreProperties>
</file>