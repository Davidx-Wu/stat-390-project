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3F34" w14:textId="35235455" w:rsidR="005D388F" w:rsidRDefault="00A34CE3" w:rsidP="00A34CE3">
      <w:pPr>
        <w:pStyle w:val="Heading1"/>
      </w:pPr>
      <w:r>
        <w:t>Opensource---Texas R8 vs. Wake Forest PS---Kuffour</w:t>
      </w:r>
    </w:p>
    <w:p w14:paraId="3681F8A9" w14:textId="77777777" w:rsidR="00A34CE3" w:rsidRDefault="00A34CE3" w:rsidP="00A34CE3"/>
    <w:p w14:paraId="0109C52B" w14:textId="77777777" w:rsidR="00006E3E" w:rsidRPr="00165BD2" w:rsidRDefault="00006E3E" w:rsidP="00006E3E">
      <w:pPr>
        <w:pStyle w:val="Heading1"/>
      </w:pPr>
      <w:r w:rsidRPr="00165BD2">
        <w:tab/>
        <w:t>1NC---Texas R8 vs. Wake PS</w:t>
      </w:r>
    </w:p>
    <w:p w14:paraId="6EDDBD23" w14:textId="77777777" w:rsidR="00006E3E" w:rsidRPr="00165BD2" w:rsidRDefault="00006E3E" w:rsidP="00006E3E">
      <w:pPr>
        <w:pStyle w:val="Heading2"/>
      </w:pPr>
      <w:r w:rsidRPr="00165BD2">
        <w:t>OFF</w:t>
      </w:r>
    </w:p>
    <w:p w14:paraId="4BADE299" w14:textId="77777777" w:rsidR="00006E3E" w:rsidRPr="00165BD2" w:rsidRDefault="00006E3E" w:rsidP="00006E3E">
      <w:pPr>
        <w:pStyle w:val="Heading3"/>
      </w:pPr>
      <w:r w:rsidRPr="00165BD2">
        <w:t>1NC---T</w:t>
      </w:r>
    </w:p>
    <w:p w14:paraId="68DAE8C3" w14:textId="77777777" w:rsidR="00006E3E" w:rsidRPr="00165BD2" w:rsidRDefault="00006E3E" w:rsidP="00006E3E">
      <w:pPr>
        <w:pStyle w:val="Heading4"/>
        <w:rPr>
          <w:rFonts w:eastAsia="Times New Roman"/>
        </w:rPr>
      </w:pPr>
      <w:r w:rsidRPr="00165BD2">
        <w:t xml:space="preserve">Interpretation: topical affirmatives must defend </w:t>
      </w:r>
      <w:r w:rsidRPr="00165BD2">
        <w:rPr>
          <w:u w:val="single"/>
        </w:rPr>
        <w:t>the US government strengthening collective bargaining rights</w:t>
      </w:r>
      <w:r w:rsidRPr="00165BD2">
        <w:t>.</w:t>
      </w:r>
    </w:p>
    <w:p w14:paraId="3120713C" w14:textId="77777777" w:rsidR="00006E3E" w:rsidRPr="00165BD2" w:rsidRDefault="00006E3E" w:rsidP="00006E3E">
      <w:pPr>
        <w:pStyle w:val="Heading4"/>
        <w:rPr>
          <w:rFonts w:eastAsia="Times New Roman"/>
        </w:rPr>
      </w:pPr>
      <w:r w:rsidRPr="00165BD2">
        <w:rPr>
          <w:rFonts w:eastAsia="Times New Roman"/>
        </w:rPr>
        <w:t>"Federal Government" means the national government, not the states or localities</w:t>
      </w:r>
    </w:p>
    <w:p w14:paraId="44A4CFF5" w14:textId="77777777" w:rsidR="00006E3E" w:rsidRPr="00165BD2" w:rsidRDefault="00006E3E" w:rsidP="00006E3E">
      <w:r w:rsidRPr="00165BD2">
        <w:rPr>
          <w:rStyle w:val="Style13ptBold"/>
        </w:rPr>
        <w:t xml:space="preserve">Thomson 7 </w:t>
      </w:r>
      <w:r w:rsidRPr="00165BD2">
        <w:t>[Alex Thomson, A Glossary of US Politics and Government, 2007, p.72]</w:t>
      </w:r>
    </w:p>
    <w:p w14:paraId="01CAB696" w14:textId="77777777" w:rsidR="00006E3E" w:rsidRPr="00165BD2" w:rsidRDefault="00006E3E" w:rsidP="00006E3E">
      <w:pPr>
        <w:rPr>
          <w:sz w:val="16"/>
        </w:rPr>
      </w:pPr>
      <w:r w:rsidRPr="00165BD2">
        <w:rPr>
          <w:highlight w:val="green"/>
          <w:u w:val="single"/>
        </w:rPr>
        <w:t>federal government</w:t>
      </w:r>
      <w:r w:rsidRPr="00165BD2">
        <w:rPr>
          <w:sz w:val="16"/>
        </w:rPr>
        <w:t xml:space="preserve">  The term </w:t>
      </w:r>
      <w:r w:rsidRPr="00165BD2">
        <w:rPr>
          <w:highlight w:val="green"/>
          <w:u w:val="single"/>
        </w:rPr>
        <w:t>used to refer to the central</w:t>
      </w:r>
      <w:r w:rsidRPr="00165BD2">
        <w:rPr>
          <w:u w:val="single"/>
        </w:rPr>
        <w:t xml:space="preserve">, national </w:t>
      </w:r>
      <w:r w:rsidRPr="00165BD2">
        <w:rPr>
          <w:highlight w:val="green"/>
          <w:u w:val="single"/>
        </w:rPr>
        <w:t>government</w:t>
      </w:r>
      <w:r w:rsidRPr="00165BD2">
        <w:rPr>
          <w:sz w:val="16"/>
        </w:rPr>
        <w:t xml:space="preserve"> of the United States, </w:t>
      </w:r>
      <w:r w:rsidRPr="00165BD2">
        <w:rPr>
          <w:u w:val="single"/>
        </w:rPr>
        <w:t>based</w:t>
      </w:r>
      <w:r w:rsidRPr="00165BD2">
        <w:rPr>
          <w:sz w:val="16"/>
        </w:rPr>
        <w:t xml:space="preserve"> primarily </w:t>
      </w:r>
      <w:r w:rsidRPr="00165BD2">
        <w:rPr>
          <w:highlight w:val="green"/>
          <w:u w:val="single"/>
        </w:rPr>
        <w:t>in</w:t>
      </w:r>
      <w:r w:rsidRPr="00165BD2">
        <w:rPr>
          <w:sz w:val="16"/>
        </w:rPr>
        <w:t xml:space="preserve"> Washington </w:t>
      </w:r>
      <w:r w:rsidRPr="00165BD2">
        <w:rPr>
          <w:highlight w:val="green"/>
          <w:u w:val="single"/>
        </w:rPr>
        <w:t>DC</w:t>
      </w:r>
      <w:r w:rsidRPr="00165BD2">
        <w:rPr>
          <w:sz w:val="16"/>
        </w:rPr>
        <w:t xml:space="preserve">.  </w:t>
      </w:r>
      <w:r w:rsidRPr="00165BD2">
        <w:rPr>
          <w:u w:val="single"/>
        </w:rPr>
        <w:t xml:space="preserve">The federal government </w:t>
      </w:r>
      <w:r w:rsidRPr="00165BD2">
        <w:rPr>
          <w:highlight w:val="green"/>
          <w:u w:val="single"/>
        </w:rPr>
        <w:t>differs from the</w:t>
      </w:r>
      <w:r w:rsidRPr="00165BD2">
        <w:rPr>
          <w:sz w:val="16"/>
        </w:rPr>
        <w:t xml:space="preserve"> fifty </w:t>
      </w:r>
      <w:r w:rsidRPr="00165BD2">
        <w:rPr>
          <w:highlight w:val="green"/>
          <w:u w:val="single"/>
        </w:rPr>
        <w:t>state governments</w:t>
      </w:r>
      <w:r w:rsidRPr="00165BD2">
        <w:rPr>
          <w:sz w:val="16"/>
        </w:rPr>
        <w:t xml:space="preserve"> in that it has a national jurisdiction, and </w:t>
      </w:r>
      <w:r w:rsidRPr="00165BD2">
        <w:rPr>
          <w:u w:val="single"/>
        </w:rPr>
        <w:t xml:space="preserve">it governs </w:t>
      </w:r>
      <w:r w:rsidRPr="00165BD2">
        <w:rPr>
          <w:sz w:val="16"/>
        </w:rPr>
        <w:t xml:space="preserve">in </w:t>
      </w:r>
      <w:r w:rsidRPr="00165BD2">
        <w:rPr>
          <w:u w:val="single"/>
        </w:rPr>
        <w:t>separate policy areas</w:t>
      </w:r>
      <w:r w:rsidRPr="00165BD2">
        <w:rPr>
          <w:sz w:val="16"/>
        </w:rPr>
        <w:t xml:space="preserve"> from those of the states.</w:t>
      </w:r>
    </w:p>
    <w:p w14:paraId="58CB3E08" w14:textId="77777777" w:rsidR="00006E3E" w:rsidRPr="00165BD2" w:rsidRDefault="00006E3E" w:rsidP="00006E3E"/>
    <w:p w14:paraId="081792D4" w14:textId="77777777" w:rsidR="00006E3E" w:rsidRPr="00165BD2" w:rsidRDefault="00006E3E" w:rsidP="00006E3E">
      <w:pPr>
        <w:pStyle w:val="Heading4"/>
      </w:pPr>
      <w:r w:rsidRPr="00165BD2">
        <w:t>“Collective bargaining” is governed by statute, agency regs, and judicial decisions</w:t>
      </w:r>
    </w:p>
    <w:p w14:paraId="0B6871F0" w14:textId="77777777" w:rsidR="00006E3E" w:rsidRPr="00165BD2" w:rsidRDefault="00006E3E" w:rsidP="00006E3E">
      <w:r w:rsidRPr="00165BD2">
        <w:rPr>
          <w:rStyle w:val="Style13ptBold"/>
        </w:rPr>
        <w:t>Cornell LII, No Date</w:t>
      </w:r>
      <w:r w:rsidRPr="00165BD2">
        <w:t xml:space="preserve"> ("collective bargaining", LII / Legal Information Institute, https://www.law.cornell.edu/wex/collective_bargaining, DoA 5/31/2025, DVOG) </w:t>
      </w:r>
    </w:p>
    <w:p w14:paraId="40E7AA07" w14:textId="77777777" w:rsidR="00006E3E" w:rsidRPr="00165BD2" w:rsidRDefault="00006E3E" w:rsidP="00006E3E">
      <w:pPr>
        <w:rPr>
          <w:rStyle w:val="StyleUnderline"/>
        </w:rPr>
      </w:pPr>
      <w:r w:rsidRPr="00165BD2">
        <w:rPr>
          <w:rStyle w:val="Emphasis"/>
          <w:highlight w:val="green"/>
        </w:rPr>
        <w:t>C</w:t>
      </w:r>
      <w:r w:rsidRPr="00165BD2">
        <w:rPr>
          <w:rStyle w:val="StyleUnderline"/>
          <w:highlight w:val="green"/>
        </w:rPr>
        <w:t xml:space="preserve">ollective </w:t>
      </w:r>
      <w:r w:rsidRPr="00165BD2">
        <w:rPr>
          <w:rStyle w:val="Emphasis"/>
          <w:highlight w:val="green"/>
        </w:rPr>
        <w:t>b</w:t>
      </w:r>
      <w:r w:rsidRPr="00165BD2">
        <w:rPr>
          <w:rStyle w:val="StyleUnderline"/>
          <w:highlight w:val="green"/>
        </w:rPr>
        <w:t>argaining is</w:t>
      </w:r>
      <w:r w:rsidRPr="00165BD2">
        <w:rPr>
          <w:rStyle w:val="StyleUnderline"/>
        </w:rPr>
        <w:t xml:space="preserve"> the </w:t>
      </w:r>
      <w:r w:rsidRPr="00165BD2">
        <w:rPr>
          <w:rStyle w:val="StyleUnderline"/>
          <w:highlight w:val="green"/>
        </w:rPr>
        <w:t>negotiation</w:t>
      </w:r>
      <w:r w:rsidRPr="00165BD2">
        <w:rPr>
          <w:rStyle w:val="StyleUnderline"/>
        </w:rPr>
        <w:t xml:space="preserve"> process </w:t>
      </w:r>
      <w:r w:rsidRPr="00165BD2">
        <w:rPr>
          <w:rStyle w:val="StyleUnderline"/>
          <w:highlight w:val="green"/>
        </w:rPr>
        <w:t>between</w:t>
      </w:r>
      <w:r w:rsidRPr="00165BD2">
        <w:rPr>
          <w:rStyle w:val="StyleUnderline"/>
        </w:rPr>
        <w:t xml:space="preserve"> an </w:t>
      </w:r>
      <w:r w:rsidRPr="00165BD2">
        <w:rPr>
          <w:rStyle w:val="StyleUnderline"/>
          <w:highlight w:val="green"/>
        </w:rPr>
        <w:t xml:space="preserve">employer and a </w:t>
      </w:r>
      <w:r w:rsidRPr="00165BD2">
        <w:rPr>
          <w:rStyle w:val="Emphasis"/>
          <w:highlight w:val="green"/>
        </w:rPr>
        <w:t>union</w:t>
      </w:r>
      <w:r w:rsidRPr="00165BD2">
        <w:rPr>
          <w:rStyle w:val="StyleUnderline"/>
        </w:rPr>
        <w:t xml:space="preserve"> comprised of workers </w:t>
      </w:r>
      <w:r w:rsidRPr="00165BD2">
        <w:rPr>
          <w:rStyle w:val="StyleUnderline"/>
          <w:highlight w:val="green"/>
        </w:rPr>
        <w:t>to create an agreement</w:t>
      </w:r>
      <w:r w:rsidRPr="00165BD2">
        <w:rPr>
          <w:rStyle w:val="StyleUnderline"/>
        </w:rPr>
        <w:t xml:space="preserve"> that will govern the terms and conditions of the workers' employment.</w:t>
      </w:r>
    </w:p>
    <w:p w14:paraId="12729DF8" w14:textId="77777777" w:rsidR="00006E3E" w:rsidRPr="00165BD2" w:rsidRDefault="00006E3E" w:rsidP="00006E3E">
      <w:pPr>
        <w:rPr>
          <w:rStyle w:val="StyleUnderline"/>
        </w:rPr>
      </w:pPr>
      <w:r w:rsidRPr="00165BD2">
        <w:rPr>
          <w:rStyle w:val="StyleUnderline"/>
        </w:rPr>
        <w:t xml:space="preserve">The result of collective bargaining procedures is a collective agreement .  </w:t>
      </w:r>
      <w:r w:rsidRPr="00165BD2">
        <w:rPr>
          <w:rStyle w:val="Emphasis"/>
          <w:highlight w:val="green"/>
        </w:rPr>
        <w:t>C</w:t>
      </w:r>
      <w:r w:rsidRPr="00165BD2">
        <w:rPr>
          <w:rStyle w:val="StyleUnderline"/>
        </w:rPr>
        <w:t xml:space="preserve">ollective </w:t>
      </w:r>
      <w:r w:rsidRPr="00165BD2">
        <w:rPr>
          <w:rStyle w:val="Emphasis"/>
          <w:highlight w:val="green"/>
        </w:rPr>
        <w:t>b</w:t>
      </w:r>
      <w:r w:rsidRPr="00165BD2">
        <w:rPr>
          <w:rStyle w:val="StyleUnderline"/>
        </w:rPr>
        <w:t xml:space="preserve">argaining </w:t>
      </w:r>
      <w:r w:rsidRPr="00165BD2">
        <w:rPr>
          <w:rStyle w:val="StyleUnderline"/>
          <w:highlight w:val="green"/>
        </w:rPr>
        <w:t>is governed by</w:t>
      </w:r>
      <w:r w:rsidRPr="00165BD2">
        <w:rPr>
          <w:rStyle w:val="StyleUnderline"/>
        </w:rPr>
        <w:t xml:space="preserve"> federal and state </w:t>
      </w:r>
      <w:r w:rsidRPr="00165BD2">
        <w:rPr>
          <w:rStyle w:val="Emphasis"/>
          <w:highlight w:val="green"/>
        </w:rPr>
        <w:t>statutory laws</w:t>
      </w:r>
      <w:r w:rsidRPr="00165BD2">
        <w:rPr>
          <w:rStyle w:val="StyleUnderline"/>
        </w:rPr>
        <w:t xml:space="preserve">, administrative </w:t>
      </w:r>
      <w:r w:rsidRPr="00165BD2">
        <w:rPr>
          <w:rStyle w:val="Emphasis"/>
          <w:highlight w:val="green"/>
        </w:rPr>
        <w:t>agency reg</w:t>
      </w:r>
      <w:r w:rsidRPr="00165BD2">
        <w:rPr>
          <w:rStyle w:val="Emphasis"/>
        </w:rPr>
        <w:t>ulation</w:t>
      </w:r>
      <w:r w:rsidRPr="00165BD2">
        <w:rPr>
          <w:rStyle w:val="Emphasis"/>
          <w:highlight w:val="green"/>
        </w:rPr>
        <w:t>s</w:t>
      </w:r>
      <w:r w:rsidRPr="00165BD2">
        <w:rPr>
          <w:rStyle w:val="StyleUnderline"/>
        </w:rPr>
        <w:t xml:space="preserve"> , </w:t>
      </w:r>
      <w:r w:rsidRPr="00165BD2">
        <w:rPr>
          <w:rStyle w:val="StyleUnderline"/>
          <w:highlight w:val="green"/>
        </w:rPr>
        <w:t>and</w:t>
      </w:r>
      <w:r w:rsidRPr="00165BD2">
        <w:rPr>
          <w:rStyle w:val="StyleUnderline"/>
        </w:rPr>
        <w:t xml:space="preserve"> </w:t>
      </w:r>
      <w:r w:rsidRPr="00165BD2">
        <w:rPr>
          <w:rStyle w:val="Emphasis"/>
          <w:highlight w:val="green"/>
        </w:rPr>
        <w:t>judicial decisions</w:t>
      </w:r>
      <w:r w:rsidRPr="00165BD2">
        <w:rPr>
          <w:rStyle w:val="StyleUnderline"/>
        </w:rPr>
        <w:t>.</w:t>
      </w:r>
    </w:p>
    <w:p w14:paraId="5222FB40" w14:textId="77777777" w:rsidR="00006E3E" w:rsidRPr="00165BD2" w:rsidRDefault="00006E3E" w:rsidP="00006E3E">
      <w:pPr>
        <w:rPr>
          <w:sz w:val="16"/>
        </w:rPr>
      </w:pPr>
      <w:r w:rsidRPr="00165BD2">
        <w:rPr>
          <w:sz w:val="16"/>
        </w:rPr>
        <w:t>National Labor Relations</w:t>
      </w:r>
    </w:p>
    <w:p w14:paraId="230D9D05" w14:textId="77777777" w:rsidR="00006E3E" w:rsidRPr="00165BD2" w:rsidRDefault="00006E3E" w:rsidP="00006E3E">
      <w:pPr>
        <w:rPr>
          <w:sz w:val="16"/>
        </w:rPr>
      </w:pPr>
      <w:r w:rsidRPr="00165BD2">
        <w:rPr>
          <w:rStyle w:val="StyleUnderline"/>
        </w:rPr>
        <w:t>The main body of law governing collective bargaining is the National Labor Relations Act</w:t>
      </w:r>
      <w:r w:rsidRPr="00165BD2">
        <w:rPr>
          <w:sz w:val="16"/>
        </w:rPr>
        <w:t xml:space="preserve"> (NLRA) . It is also referred to as the Wagner Act, and </w:t>
      </w:r>
      <w:r w:rsidRPr="00165BD2">
        <w:rPr>
          <w:rStyle w:val="StyleUnderline"/>
        </w:rPr>
        <w:t>explicitly grants employees the right to collectively bargain and join trade unions</w:t>
      </w:r>
      <w:r w:rsidRPr="00165BD2">
        <w:rPr>
          <w:sz w:val="16"/>
        </w:rPr>
        <w:t xml:space="preserve">. The NLRA was originally enacted by Congress in 1935 under its power to regulate interstate commerce under the Commerce Clause in Article I , Section 8 of the U.S. Constitution . </w:t>
      </w:r>
      <w:r w:rsidRPr="00165BD2">
        <w:rPr>
          <w:rStyle w:val="StyleUnderline"/>
        </w:rPr>
        <w:t>It applies to most private non-agricultural employees and employers engaged in some aspect of interstate commerce</w:t>
      </w:r>
      <w:r w:rsidRPr="00165BD2">
        <w:rPr>
          <w:sz w:val="16"/>
        </w:rPr>
        <w:t xml:space="preserve"> . Decisions and regulations of the National Labor Relations Board (NLRB) , which was established by the NLRA, greatly supplement and define the provisions of the act.</w:t>
      </w:r>
    </w:p>
    <w:p w14:paraId="5C4D8954" w14:textId="77777777" w:rsidR="00006E3E" w:rsidRPr="00165BD2" w:rsidRDefault="00006E3E" w:rsidP="00006E3E">
      <w:pPr>
        <w:rPr>
          <w:sz w:val="16"/>
        </w:rPr>
      </w:pPr>
      <w:r w:rsidRPr="00165BD2">
        <w:rPr>
          <w:rStyle w:val="StyleUnderline"/>
        </w:rPr>
        <w:t>The NLRA establishes procedures for the selection of a labor organization to represent a unit of employees in collective bargaining.</w:t>
      </w:r>
      <w:r w:rsidRPr="00165BD2">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59A446B" w14:textId="77777777" w:rsidR="00006E3E" w:rsidRPr="00165BD2" w:rsidRDefault="00006E3E" w:rsidP="00006E3E">
      <w:pPr>
        <w:rPr>
          <w:sz w:val="16"/>
        </w:rPr>
      </w:pPr>
      <w:r w:rsidRPr="00165BD2">
        <w:rPr>
          <w:rStyle w:val="StyleUnderline"/>
        </w:rPr>
        <w:t>State laws further regulate collective bargaining and make collective agreements enforceable under state law.</w:t>
      </w:r>
      <w:r w:rsidRPr="00165BD2">
        <w:rPr>
          <w:sz w:val="16"/>
        </w:rPr>
        <w:t xml:space="preserve"> They may also provide guidelines for those employers and employees not covered by the NLRA, such as agricultural laborers.</w:t>
      </w:r>
    </w:p>
    <w:p w14:paraId="2A3F7BBD" w14:textId="77777777" w:rsidR="00006E3E" w:rsidRPr="00165BD2" w:rsidRDefault="00006E3E" w:rsidP="00006E3E"/>
    <w:p w14:paraId="607AC458" w14:textId="77777777" w:rsidR="00006E3E" w:rsidRPr="00165BD2" w:rsidRDefault="00006E3E" w:rsidP="00006E3E">
      <w:pPr>
        <w:pStyle w:val="Heading4"/>
      </w:pPr>
      <w:r w:rsidRPr="00165BD2">
        <w:t>Vote Negative.</w:t>
      </w:r>
    </w:p>
    <w:p w14:paraId="60CB5722" w14:textId="77777777" w:rsidR="00006E3E" w:rsidRPr="00165BD2" w:rsidRDefault="00006E3E" w:rsidP="00006E3E">
      <w:pPr>
        <w:pStyle w:val="Heading4"/>
      </w:pPr>
      <w:r w:rsidRPr="00165BD2">
        <w:t xml:space="preserve">1. </w:t>
      </w:r>
      <w:r w:rsidRPr="00165BD2">
        <w:rPr>
          <w:u w:val="single"/>
        </w:rPr>
        <w:t>Competitive equity</w:t>
      </w:r>
      <w:r w:rsidRPr="00165BD2">
        <w:t xml:space="preserve">. Debate is a </w:t>
      </w:r>
      <w:r w:rsidRPr="00165BD2">
        <w:rPr>
          <w:u w:val="single"/>
        </w:rPr>
        <w:t>game</w:t>
      </w:r>
      <w:r w:rsidRPr="00165BD2">
        <w:t xml:space="preserve"> where </w:t>
      </w:r>
      <w:r w:rsidRPr="00165BD2">
        <w:rPr>
          <w:u w:val="single"/>
        </w:rPr>
        <w:t>argument selection</w:t>
      </w:r>
      <w:r w:rsidRPr="00165BD2">
        <w:t xml:space="preserve"> is driven by </w:t>
      </w:r>
      <w:r w:rsidRPr="00165BD2">
        <w:rPr>
          <w:u w:val="single"/>
        </w:rPr>
        <w:t>competitive incentives</w:t>
      </w:r>
      <w:r w:rsidRPr="00165BD2">
        <w:t xml:space="preserve">. Competitive equity is a </w:t>
      </w:r>
      <w:r w:rsidRPr="00165BD2">
        <w:rPr>
          <w:u w:val="single"/>
        </w:rPr>
        <w:t>prerequisite</w:t>
      </w:r>
      <w:r w:rsidRPr="00165BD2">
        <w:t xml:space="preserve"> to </w:t>
      </w:r>
      <w:r w:rsidRPr="00165BD2">
        <w:rPr>
          <w:u w:val="single"/>
        </w:rPr>
        <w:t>any pedagogical value of debate</w:t>
      </w:r>
      <w:r w:rsidRPr="00165BD2">
        <w:t xml:space="preserve"> AND is the </w:t>
      </w:r>
      <w:r w:rsidRPr="00165BD2">
        <w:rPr>
          <w:u w:val="single"/>
        </w:rPr>
        <w:t>only impact</w:t>
      </w:r>
      <w:r w:rsidRPr="00165BD2">
        <w:t xml:space="preserve"> solvable by the </w:t>
      </w:r>
      <w:r w:rsidRPr="00165BD2">
        <w:rPr>
          <w:u w:val="single"/>
        </w:rPr>
        <w:t>ballot</w:t>
      </w:r>
      <w:r w:rsidRPr="00165BD2">
        <w:t xml:space="preserve">. </w:t>
      </w:r>
    </w:p>
    <w:p w14:paraId="73DA9428" w14:textId="77777777" w:rsidR="00006E3E" w:rsidRPr="00165BD2" w:rsidRDefault="00006E3E" w:rsidP="00006E3E"/>
    <w:p w14:paraId="2372B673" w14:textId="77777777" w:rsidR="00006E3E" w:rsidRPr="00165BD2" w:rsidRDefault="00006E3E" w:rsidP="00006E3E">
      <w:pPr>
        <w:pStyle w:val="Heading4"/>
      </w:pPr>
      <w:r w:rsidRPr="00165BD2">
        <w:t xml:space="preserve">2. </w:t>
      </w:r>
      <w:r w:rsidRPr="00165BD2">
        <w:rPr>
          <w:u w:val="single"/>
        </w:rPr>
        <w:t>Clash</w:t>
      </w:r>
      <w:r w:rsidRPr="00165BD2">
        <w:t xml:space="preserve">. It’s an </w:t>
      </w:r>
      <w:r w:rsidRPr="00165BD2">
        <w:rPr>
          <w:u w:val="single"/>
        </w:rPr>
        <w:t>external impact</w:t>
      </w:r>
      <w:r w:rsidRPr="00165BD2">
        <w:t xml:space="preserve"> to argument engagement. </w:t>
      </w:r>
      <w:r w:rsidRPr="00165BD2">
        <w:rPr>
          <w:u w:val="single"/>
        </w:rPr>
        <w:t>If they are right</w:t>
      </w:r>
      <w:r w:rsidRPr="00165BD2">
        <w:t xml:space="preserve"> that debates </w:t>
      </w:r>
      <w:r w:rsidRPr="00165BD2">
        <w:rPr>
          <w:u w:val="single"/>
        </w:rPr>
        <w:t>can shape our subjectivity</w:t>
      </w:r>
      <w:r w:rsidRPr="00165BD2">
        <w:t xml:space="preserve">, those shifts are </w:t>
      </w:r>
      <w:r w:rsidRPr="00165BD2">
        <w:rPr>
          <w:u w:val="single"/>
        </w:rPr>
        <w:t>more likely to occur</w:t>
      </w:r>
      <w:r w:rsidRPr="00165BD2">
        <w:t xml:space="preserve"> through </w:t>
      </w:r>
      <w:r w:rsidRPr="00165BD2">
        <w:rPr>
          <w:u w:val="single"/>
        </w:rPr>
        <w:t>rigorous contestation</w:t>
      </w:r>
      <w:r w:rsidRPr="00165BD2">
        <w:t xml:space="preserve"> over the </w:t>
      </w:r>
      <w:r w:rsidRPr="00165BD2">
        <w:rPr>
          <w:u w:val="single"/>
        </w:rPr>
        <w:t>course of the season</w:t>
      </w:r>
      <w:r w:rsidRPr="00165BD2">
        <w:t xml:space="preserve">. Centering CBRs is crucial for dialogue because it’s grounded in a textual reading of the resolution. Clash is an </w:t>
      </w:r>
      <w:r w:rsidRPr="00165BD2">
        <w:rPr>
          <w:u w:val="single"/>
        </w:rPr>
        <w:t>impact</w:t>
      </w:r>
      <w:r w:rsidRPr="00165BD2">
        <w:t xml:space="preserve"> to </w:t>
      </w:r>
      <w:r w:rsidRPr="00165BD2">
        <w:rPr>
          <w:u w:val="single"/>
        </w:rPr>
        <w:t>every debate</w:t>
      </w:r>
      <w:r w:rsidRPr="00165BD2">
        <w:t xml:space="preserve"> AND helps </w:t>
      </w:r>
      <w:r w:rsidRPr="00165BD2">
        <w:rPr>
          <w:u w:val="single"/>
        </w:rPr>
        <w:t>break down dogma</w:t>
      </w:r>
      <w:r w:rsidRPr="00165BD2">
        <w:t xml:space="preserve">, create </w:t>
      </w:r>
      <w:r w:rsidRPr="00165BD2">
        <w:rPr>
          <w:u w:val="single"/>
        </w:rPr>
        <w:t>better advocates</w:t>
      </w:r>
      <w:r w:rsidRPr="00165BD2">
        <w:t xml:space="preserve">, and </w:t>
      </w:r>
      <w:r w:rsidRPr="00165BD2">
        <w:rPr>
          <w:u w:val="single"/>
        </w:rPr>
        <w:t>refine arguments</w:t>
      </w:r>
      <w:r w:rsidRPr="00165BD2">
        <w:t xml:space="preserve">---which </w:t>
      </w:r>
      <w:r w:rsidRPr="00165BD2">
        <w:rPr>
          <w:u w:val="single"/>
        </w:rPr>
        <w:t>turns the case</w:t>
      </w:r>
      <w:r w:rsidRPr="00165BD2">
        <w:t xml:space="preserve">. </w:t>
      </w:r>
    </w:p>
    <w:p w14:paraId="02CE0D42" w14:textId="77777777" w:rsidR="00006E3E" w:rsidRPr="00165BD2" w:rsidRDefault="00006E3E" w:rsidP="00006E3E">
      <w:pPr>
        <w:pStyle w:val="Heading3"/>
      </w:pPr>
      <w:r w:rsidRPr="00165BD2">
        <w:t>1NC---K</w:t>
      </w:r>
    </w:p>
    <w:p w14:paraId="35DF4849" w14:textId="77777777" w:rsidR="00006E3E" w:rsidRPr="00165BD2" w:rsidRDefault="00006E3E" w:rsidP="00006E3E">
      <w:pPr>
        <w:pStyle w:val="Heading4"/>
      </w:pPr>
      <w:r w:rsidRPr="00165BD2">
        <w:t>Your primary ethical obligation is to fight for unions and organized labor. That’s key to stopping ICE, ensuring worker protections, and fighting Trumpian fascism.</w:t>
      </w:r>
    </w:p>
    <w:p w14:paraId="51E4F1E9" w14:textId="77777777" w:rsidR="00006E3E" w:rsidRPr="00165BD2" w:rsidRDefault="00006E3E" w:rsidP="00006E3E">
      <w:r w:rsidRPr="00165BD2">
        <w:rPr>
          <w:rStyle w:val="Style13ptBold"/>
        </w:rPr>
        <w:t>Aune 25</w:t>
      </w:r>
      <w:r w:rsidRPr="00165BD2">
        <w:t xml:space="preserve"> [Astrid Former Chief of Staff to the Chair of the Senate Labor Committee in New York. "Why Trump Keeps Losing In Court to Unions and the Workers Who Power Them" July 28 2025 https://ballsandstrikes.org/law-politics/trump-unions-losing-in-court/ NL]</w:t>
      </w:r>
    </w:p>
    <w:p w14:paraId="57215CDF" w14:textId="77777777" w:rsidR="00006E3E" w:rsidRPr="00165BD2" w:rsidRDefault="00006E3E" w:rsidP="00006E3E">
      <w:pPr>
        <w:rPr>
          <w:rStyle w:val="StyleUnderline"/>
        </w:rPr>
      </w:pPr>
      <w:r w:rsidRPr="00165BD2">
        <w:rPr>
          <w:rStyle w:val="StyleUnderline"/>
        </w:rPr>
        <w:t xml:space="preserve">In the first year of President Donald Trump’s second term, </w:t>
      </w:r>
      <w:r w:rsidRPr="00165BD2">
        <w:rPr>
          <w:rStyle w:val="StyleUnderline"/>
          <w:highlight w:val="green"/>
        </w:rPr>
        <w:t xml:space="preserve">as </w:t>
      </w:r>
      <w:r w:rsidRPr="00165BD2">
        <w:rPr>
          <w:rStyle w:val="Emphasis"/>
          <w:highlight w:val="green"/>
        </w:rPr>
        <w:t>rural hospitals and abortion clinics close</w:t>
      </w:r>
      <w:r w:rsidRPr="00165BD2">
        <w:rPr>
          <w:rStyle w:val="StyleUnderline"/>
          <w:highlight w:val="green"/>
        </w:rPr>
        <w:t xml:space="preserve">, </w:t>
      </w:r>
      <w:r w:rsidRPr="00165BD2">
        <w:rPr>
          <w:rStyle w:val="Emphasis"/>
          <w:highlight w:val="green"/>
        </w:rPr>
        <w:t>ICE raids escalate</w:t>
      </w:r>
      <w:r w:rsidRPr="00165BD2">
        <w:rPr>
          <w:rStyle w:val="StyleUnderline"/>
        </w:rPr>
        <w:t xml:space="preserve">, and </w:t>
      </w:r>
      <w:r w:rsidRPr="00165BD2">
        <w:rPr>
          <w:rStyle w:val="Emphasis"/>
        </w:rPr>
        <w:t xml:space="preserve">federal </w:t>
      </w:r>
      <w:r w:rsidRPr="00165BD2">
        <w:rPr>
          <w:rStyle w:val="Emphasis"/>
          <w:highlight w:val="green"/>
        </w:rPr>
        <w:t>worker protections get gutted</w:t>
      </w:r>
      <w:r w:rsidRPr="00165BD2">
        <w:rPr>
          <w:rStyle w:val="Emphasis"/>
        </w:rPr>
        <w:t xml:space="preserve"> by executive order</w:t>
      </w:r>
      <w:r w:rsidRPr="00165BD2">
        <w:rPr>
          <w:rStyle w:val="StyleUnderline"/>
        </w:rPr>
        <w:t xml:space="preserve">, many liberal institutions are still trying to figure out how to fight back. But </w:t>
      </w:r>
      <w:r w:rsidRPr="00165BD2">
        <w:rPr>
          <w:rStyle w:val="Emphasis"/>
        </w:rPr>
        <w:t>one movement isn’t flailing</w:t>
      </w:r>
      <w:r w:rsidRPr="00165BD2">
        <w:rPr>
          <w:rStyle w:val="StyleUnderline"/>
        </w:rPr>
        <w:t>. It’s filing.</w:t>
      </w:r>
    </w:p>
    <w:p w14:paraId="35F4C010" w14:textId="77777777" w:rsidR="00006E3E" w:rsidRPr="00165BD2" w:rsidRDefault="00006E3E" w:rsidP="00006E3E">
      <w:r w:rsidRPr="00165BD2">
        <w:rPr>
          <w:rStyle w:val="StyleUnderline"/>
          <w:highlight w:val="green"/>
        </w:rPr>
        <w:t>Organized labor has become</w:t>
      </w:r>
      <w:r w:rsidRPr="00165BD2">
        <w:rPr>
          <w:rStyle w:val="StyleUnderline"/>
        </w:rPr>
        <w:t xml:space="preserve"> one of </w:t>
      </w:r>
      <w:r w:rsidRPr="00165BD2">
        <w:rPr>
          <w:rStyle w:val="StyleUnderline"/>
          <w:highlight w:val="green"/>
        </w:rPr>
        <w:t xml:space="preserve">the </w:t>
      </w:r>
      <w:r w:rsidRPr="00165BD2">
        <w:rPr>
          <w:rStyle w:val="Emphasis"/>
          <w:highlight w:val="green"/>
        </w:rPr>
        <w:t>most effective</w:t>
      </w:r>
      <w:r w:rsidRPr="00165BD2">
        <w:rPr>
          <w:rStyle w:val="StyleUnderline"/>
        </w:rPr>
        <w:t xml:space="preserve"> legal </w:t>
      </w:r>
      <w:r w:rsidRPr="00165BD2">
        <w:rPr>
          <w:rStyle w:val="Emphasis"/>
          <w:highlight w:val="green"/>
        </w:rPr>
        <w:t>opponent</w:t>
      </w:r>
      <w:r w:rsidRPr="00165BD2">
        <w:rPr>
          <w:rStyle w:val="StyleUnderline"/>
        </w:rPr>
        <w:t xml:space="preserve">s </w:t>
      </w:r>
      <w:r w:rsidRPr="00165BD2">
        <w:rPr>
          <w:rStyle w:val="Emphasis"/>
          <w:highlight w:val="green"/>
        </w:rPr>
        <w:t>of</w:t>
      </w:r>
      <w:r w:rsidRPr="00165BD2">
        <w:rPr>
          <w:rStyle w:val="StyleUnderline"/>
        </w:rPr>
        <w:t xml:space="preserve"> the </w:t>
      </w:r>
      <w:r w:rsidRPr="00165BD2">
        <w:rPr>
          <w:rStyle w:val="Emphasis"/>
          <w:highlight w:val="green"/>
        </w:rPr>
        <w:t>Trump</w:t>
      </w:r>
      <w:r w:rsidRPr="00165BD2">
        <w:rPr>
          <w:rStyle w:val="StyleUnderline"/>
        </w:rPr>
        <w:t xml:space="preserve"> administration’s second-term agenda—not because it wants to, but </w:t>
      </w:r>
      <w:r w:rsidRPr="00165BD2">
        <w:rPr>
          <w:rStyle w:val="Emphasis"/>
        </w:rPr>
        <w:t>because it has to</w:t>
      </w:r>
      <w:r w:rsidRPr="00165BD2">
        <w:rPr>
          <w:rStyle w:val="StyleUnderline"/>
        </w:rPr>
        <w:t>.</w:t>
      </w:r>
      <w:r w:rsidRPr="00165BD2">
        <w:t xml:space="preserve"> Take, for example, CBS’s sudden cancellation of </w:t>
      </w:r>
      <w:r w:rsidRPr="00165BD2">
        <w:rPr>
          <w:i/>
          <w:iCs/>
        </w:rPr>
        <w:t>The Late Show</w:t>
      </w:r>
      <w:r w:rsidRPr="00165BD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0978F29E" w14:textId="77777777" w:rsidR="00006E3E" w:rsidRPr="00165BD2" w:rsidRDefault="00006E3E" w:rsidP="00006E3E">
      <w:r w:rsidRPr="00165BD2">
        <w:rPr>
          <w:rStyle w:val="StyleUnderline"/>
        </w:rPr>
        <w:t xml:space="preserve">This is </w:t>
      </w:r>
      <w:r w:rsidRPr="00165BD2">
        <w:rPr>
          <w:rStyle w:val="StyleUnderline"/>
          <w:highlight w:val="green"/>
        </w:rPr>
        <w:t>the</w:t>
      </w:r>
      <w:r w:rsidRPr="00165BD2">
        <w:t xml:space="preserve"> kind of </w:t>
      </w:r>
      <w:r w:rsidRPr="00165BD2">
        <w:rPr>
          <w:rStyle w:val="Emphasis"/>
          <w:highlight w:val="green"/>
        </w:rPr>
        <w:t>speed</w:t>
      </w:r>
      <w:r w:rsidRPr="00165BD2">
        <w:rPr>
          <w:rStyle w:val="StyleUnderline"/>
          <w:highlight w:val="green"/>
        </w:rPr>
        <w:t xml:space="preserve"> and </w:t>
      </w:r>
      <w:r w:rsidRPr="00165BD2">
        <w:rPr>
          <w:rStyle w:val="Emphasis"/>
          <w:highlight w:val="green"/>
        </w:rPr>
        <w:t>clarity</w:t>
      </w:r>
      <w:r w:rsidRPr="00165BD2">
        <w:rPr>
          <w:rStyle w:val="StyleUnderline"/>
        </w:rPr>
        <w:t xml:space="preserve"> needed </w:t>
      </w:r>
      <w:r w:rsidRPr="00165BD2">
        <w:rPr>
          <w:rStyle w:val="StyleUnderline"/>
          <w:highlight w:val="green"/>
        </w:rPr>
        <w:t xml:space="preserve">to </w:t>
      </w:r>
      <w:r w:rsidRPr="00165BD2">
        <w:rPr>
          <w:rStyle w:val="Emphasis"/>
          <w:highlight w:val="green"/>
        </w:rPr>
        <w:t>cut through Trump’s noise.</w:t>
      </w:r>
      <w:r w:rsidRPr="00165BD2">
        <w:t xml:space="preserve"> So far, </w:t>
      </w:r>
      <w:r w:rsidRPr="00165BD2">
        <w:rPr>
          <w:rStyle w:val="StyleUnderline"/>
        </w:rPr>
        <w:t xml:space="preserve">the labor movement is proving itself to be </w:t>
      </w:r>
      <w:r w:rsidRPr="00165BD2">
        <w:rPr>
          <w:rStyle w:val="Emphasis"/>
        </w:rPr>
        <w:t>uniquely positioned to deliver</w:t>
      </w:r>
      <w:r w:rsidRPr="00165BD2">
        <w:t>.</w:t>
      </w:r>
    </w:p>
    <w:p w14:paraId="000051D9" w14:textId="77777777" w:rsidR="00006E3E" w:rsidRPr="00165BD2" w:rsidRDefault="00006E3E" w:rsidP="00006E3E">
      <w:r w:rsidRPr="00165BD2">
        <w:t xml:space="preserve">Already, the </w:t>
      </w:r>
      <w:r w:rsidRPr="00165BD2">
        <w:rPr>
          <w:rStyle w:val="StyleUnderline"/>
        </w:rPr>
        <w:t>Trump</w:t>
      </w:r>
      <w:r w:rsidRPr="00165BD2">
        <w:t xml:space="preserve"> administration has </w:t>
      </w:r>
      <w:r w:rsidRPr="00165BD2">
        <w:rPr>
          <w:rStyle w:val="StyleUnderline"/>
        </w:rPr>
        <w:t xml:space="preserve">focused on </w:t>
      </w:r>
      <w:r w:rsidRPr="00165BD2">
        <w:rPr>
          <w:rStyle w:val="Emphasis"/>
        </w:rPr>
        <w:t>weaponizing</w:t>
      </w:r>
      <w:r w:rsidRPr="00165BD2">
        <w:rPr>
          <w:rStyle w:val="StyleUnderline"/>
        </w:rPr>
        <w:t xml:space="preserve"> the federal bureaucracy </w:t>
      </w:r>
      <w:r w:rsidRPr="00165BD2">
        <w:rPr>
          <w:rStyle w:val="Emphasis"/>
        </w:rPr>
        <w:t>to target workers</w:t>
      </w:r>
      <w:r w:rsidRPr="00165BD2">
        <w:rPr>
          <w:rStyle w:val="StyleUnderline"/>
        </w:rPr>
        <w:t xml:space="preserve">. He </w:t>
      </w:r>
      <w:r w:rsidRPr="00165BD2">
        <w:rPr>
          <w:rStyle w:val="Emphasis"/>
        </w:rPr>
        <w:t>ignored statutory removal protections</w:t>
      </w:r>
      <w:r w:rsidRPr="00165BD2">
        <w:t xml:space="preserve"> to fire the NLRB’s Gwynne Wilcox, taking advantage of the Supreme Court’s comfort with short, unsigned opinions to chip away at checks on the executive branch in the process. </w:t>
      </w:r>
      <w:r w:rsidRPr="00165BD2">
        <w:rPr>
          <w:rStyle w:val="StyleUnderline"/>
        </w:rPr>
        <w:t xml:space="preserve">He’s </w:t>
      </w:r>
      <w:r w:rsidRPr="00165BD2">
        <w:rPr>
          <w:rStyle w:val="Emphasis"/>
        </w:rPr>
        <w:t>made workers less safe</w:t>
      </w:r>
      <w:r w:rsidRPr="00165BD2">
        <w:rPr>
          <w:rStyle w:val="StyleUnderline"/>
        </w:rPr>
        <w:t xml:space="preserve"> on the job</w:t>
      </w:r>
      <w:r w:rsidRPr="00165BD2">
        <w:t xml:space="preserve">, freezing a critically important pending heat safety rule and gutting the black lung prevention program at the National Institute for Occupational Health. Despite promises to work on affordability, </w:t>
      </w:r>
      <w:r w:rsidRPr="00165BD2">
        <w:rPr>
          <w:rStyle w:val="StyleUnderline"/>
        </w:rPr>
        <w:t xml:space="preserve">the Trump DOL </w:t>
      </w:r>
      <w:r w:rsidRPr="00165BD2">
        <w:rPr>
          <w:rStyle w:val="Emphasis"/>
        </w:rPr>
        <w:t>revived the subminimum wage for disabled workers</w:t>
      </w:r>
      <w:r w:rsidRPr="00165BD2">
        <w:t>, and pushed executive orders that make it harder for federal employees to organize. Meanwhile, the nominee to replace Gwynne Wilcox as chair of the NLRB is a former partner at Morgan Lewis, a law firm that has represented Amazon in high-profile union-busting efforts. </w:t>
      </w:r>
    </w:p>
    <w:p w14:paraId="27509905" w14:textId="77777777" w:rsidR="00006E3E" w:rsidRPr="00165BD2" w:rsidRDefault="00006E3E" w:rsidP="00006E3E">
      <w:r w:rsidRPr="00165BD2">
        <w:t>The strategy isn’t subtle: use a barrage of obscure administrative tools—midnight memos, stop-and-go rulemaking, unannounced enforcement shifts—to move faster than the opposition can react. If your enemy is delayed, procedural chaos is your friend. </w:t>
      </w:r>
    </w:p>
    <w:p w14:paraId="5A0B2E95" w14:textId="77777777" w:rsidR="00006E3E" w:rsidRPr="00165BD2" w:rsidRDefault="00006E3E" w:rsidP="00006E3E">
      <w:pPr>
        <w:rPr>
          <w:rStyle w:val="StyleUnderline"/>
        </w:rPr>
      </w:pPr>
      <w:r w:rsidRPr="00165BD2">
        <w:t xml:space="preserve">That is, unless your opponent knows how to file a TRO by breakfast. </w:t>
      </w:r>
      <w:r w:rsidRPr="00165BD2">
        <w:rPr>
          <w:rStyle w:val="StyleUnderline"/>
          <w:highlight w:val="green"/>
        </w:rPr>
        <w:t>Unlike most</w:t>
      </w:r>
      <w:r w:rsidRPr="00165BD2">
        <w:rPr>
          <w:rStyle w:val="StyleUnderline"/>
        </w:rPr>
        <w:t xml:space="preserve"> would-be challengers to Trump’s policies, </w:t>
      </w:r>
      <w:r w:rsidRPr="00165BD2">
        <w:rPr>
          <w:rStyle w:val="StyleUnderline"/>
          <w:highlight w:val="green"/>
        </w:rPr>
        <w:t xml:space="preserve">unions don’t need </w:t>
      </w:r>
      <w:r w:rsidRPr="00165BD2">
        <w:rPr>
          <w:rStyle w:val="StyleUnderline"/>
        </w:rPr>
        <w:t xml:space="preserve">time </w:t>
      </w:r>
      <w:r w:rsidRPr="00165BD2">
        <w:rPr>
          <w:rStyle w:val="StyleUnderline"/>
          <w:highlight w:val="green"/>
        </w:rPr>
        <w:t>to get organized. They </w:t>
      </w:r>
      <w:r w:rsidRPr="00165BD2">
        <w:rPr>
          <w:rStyle w:val="Emphasis"/>
          <w:highlight w:val="green"/>
        </w:rPr>
        <w:t>are</w:t>
      </w:r>
      <w:r w:rsidRPr="00165BD2">
        <w:rPr>
          <w:rStyle w:val="StyleUnderline"/>
          <w:highlight w:val="green"/>
        </w:rPr>
        <w:t> organized</w:t>
      </w:r>
      <w:r w:rsidRPr="00165BD2">
        <w:t xml:space="preserve">. They have in-house counsel and outside counsel on speed dial, and are used to going to court in the middle of an organizing campaign to block employer retaliation or enforce a contract. </w:t>
      </w:r>
      <w:r w:rsidRPr="00165BD2">
        <w:rPr>
          <w:rStyle w:val="StyleUnderline"/>
          <w:highlight w:val="green"/>
        </w:rPr>
        <w:t>They know how to challenge rulemakings</w:t>
      </w:r>
      <w:r w:rsidRPr="00165BD2">
        <w:rPr>
          <w:rStyle w:val="StyleUnderline"/>
        </w:rPr>
        <w:t xml:space="preserve"> at DOL and NLRB </w:t>
      </w:r>
      <w:r w:rsidRPr="00165BD2">
        <w:rPr>
          <w:rStyle w:val="StyleUnderline"/>
          <w:highlight w:val="green"/>
        </w:rPr>
        <w:t xml:space="preserve">because </w:t>
      </w:r>
      <w:r w:rsidRPr="00165BD2">
        <w:rPr>
          <w:rStyle w:val="Emphasis"/>
          <w:highlight w:val="green"/>
        </w:rPr>
        <w:t>they’ve been doing it for decades.</w:t>
      </w:r>
      <w:r w:rsidRPr="00165BD2">
        <w:t xml:space="preserve"> They have members—millions of them—who can serve as plaintiffs, witnesses, press spokespeople, and direct action organizers. Most importantly, </w:t>
      </w:r>
      <w:r w:rsidRPr="00165BD2">
        <w:rPr>
          <w:rStyle w:val="StyleUnderline"/>
        </w:rPr>
        <w:t xml:space="preserve">they proactively </w:t>
      </w:r>
      <w:r w:rsidRPr="00165BD2">
        <w:rPr>
          <w:rStyle w:val="Emphasis"/>
          <w:highlight w:val="green"/>
        </w:rPr>
        <w:t>train their base to know their rights</w:t>
      </w:r>
      <w:r w:rsidRPr="00165BD2">
        <w:rPr>
          <w:rStyle w:val="StyleUnderline"/>
          <w:highlight w:val="green"/>
        </w:rPr>
        <w:t xml:space="preserve"> and </w:t>
      </w:r>
      <w:r w:rsidRPr="00165BD2">
        <w:rPr>
          <w:rStyle w:val="Emphasis"/>
          <w:highlight w:val="green"/>
        </w:rPr>
        <w:t>how to enforce them</w:t>
      </w:r>
      <w:r w:rsidRPr="00165BD2">
        <w:rPr>
          <w:rStyle w:val="StyleUnderline"/>
        </w:rPr>
        <w:t xml:space="preserve"> in the moment, </w:t>
      </w:r>
      <w:r w:rsidRPr="00165BD2">
        <w:rPr>
          <w:rStyle w:val="StyleUnderline"/>
          <w:highlight w:val="green"/>
        </w:rPr>
        <w:t xml:space="preserve">making </w:t>
      </w:r>
      <w:r w:rsidRPr="00165BD2">
        <w:rPr>
          <w:rStyle w:val="Emphasis"/>
          <w:highlight w:val="green"/>
        </w:rPr>
        <w:t>every member ready for action</w:t>
      </w:r>
      <w:r w:rsidRPr="00165BD2">
        <w:rPr>
          <w:rStyle w:val="StyleUnderline"/>
        </w:rPr>
        <w:t xml:space="preserve"> the </w:t>
      </w:r>
      <w:r w:rsidRPr="00165BD2">
        <w:rPr>
          <w:rStyle w:val="Emphasis"/>
        </w:rPr>
        <w:t>moment</w:t>
      </w:r>
      <w:r w:rsidRPr="00165BD2">
        <w:rPr>
          <w:rStyle w:val="StyleUnderline"/>
        </w:rPr>
        <w:t xml:space="preserve"> their rights are stepped on.</w:t>
      </w:r>
    </w:p>
    <w:p w14:paraId="7A06E29E" w14:textId="77777777" w:rsidR="00006E3E" w:rsidRPr="00165BD2" w:rsidRDefault="00006E3E" w:rsidP="00006E3E">
      <w:pPr>
        <w:rPr>
          <w:rStyle w:val="Emphasis"/>
        </w:rPr>
      </w:pPr>
      <w:r w:rsidRPr="00165BD2">
        <w:rPr>
          <w:rStyle w:val="StyleUnderline"/>
        </w:rPr>
        <w:t>And</w:t>
      </w:r>
      <w:r w:rsidRPr="00165BD2">
        <w:t xml:space="preserve"> unlike many public interest organizations that depend on the slow churn of foundation grants and fundraising emails, </w:t>
      </w:r>
      <w:r w:rsidRPr="00165BD2">
        <w:rPr>
          <w:rStyle w:val="StyleUnderline"/>
          <w:highlight w:val="green"/>
        </w:rPr>
        <w:t xml:space="preserve">unions are funded by dues—meaning they can </w:t>
      </w:r>
      <w:r w:rsidRPr="00165BD2">
        <w:rPr>
          <w:rStyle w:val="Emphasis"/>
          <w:highlight w:val="green"/>
        </w:rPr>
        <w:t>focus</w:t>
      </w:r>
      <w:r w:rsidRPr="00165BD2">
        <w:rPr>
          <w:rStyle w:val="Emphasis"/>
        </w:rPr>
        <w:t xml:space="preserve"> energy </w:t>
      </w:r>
      <w:r w:rsidRPr="00165BD2">
        <w:rPr>
          <w:rStyle w:val="Emphasis"/>
          <w:highlight w:val="green"/>
        </w:rPr>
        <w:t>on</w:t>
      </w:r>
      <w:r w:rsidRPr="00165BD2">
        <w:rPr>
          <w:rStyle w:val="Emphasis"/>
        </w:rPr>
        <w:t xml:space="preserve"> the </w:t>
      </w:r>
      <w:r w:rsidRPr="00165BD2">
        <w:rPr>
          <w:rStyle w:val="Emphasis"/>
          <w:highlight w:val="green"/>
        </w:rPr>
        <w:t>work</w:t>
      </w:r>
      <w:r w:rsidRPr="00165BD2">
        <w:rPr>
          <w:rStyle w:val="StyleUnderline"/>
          <w:highlight w:val="green"/>
        </w:rPr>
        <w:t xml:space="preserve">, instead of </w:t>
      </w:r>
      <w:r w:rsidRPr="00165BD2">
        <w:rPr>
          <w:rStyle w:val="StyleUnderline"/>
        </w:rPr>
        <w:t xml:space="preserve">on </w:t>
      </w:r>
      <w:r w:rsidRPr="00165BD2">
        <w:rPr>
          <w:rStyle w:val="StyleUnderline"/>
          <w:highlight w:val="green"/>
        </w:rPr>
        <w:t>fundraising</w:t>
      </w:r>
      <w:r w:rsidRPr="00165BD2">
        <w:t xml:space="preserve">. In February 2025, days after the Department of Labor became the next target of DOGE, a coalition of </w:t>
      </w:r>
      <w:r w:rsidRPr="00165BD2">
        <w:rPr>
          <w:rStyle w:val="StyleUnderline"/>
        </w:rPr>
        <w:t xml:space="preserve">unions </w:t>
      </w:r>
      <w:r w:rsidRPr="00165BD2">
        <w:rPr>
          <w:rStyle w:val="StyleUnderline"/>
          <w:highlight w:val="green"/>
        </w:rPr>
        <w:t>filed</w:t>
      </w:r>
      <w:r w:rsidRPr="00165BD2">
        <w:rPr>
          <w:rStyle w:val="StyleUnderline"/>
        </w:rPr>
        <w:t xml:space="preserve"> multiple </w:t>
      </w:r>
      <w:r w:rsidRPr="00165BD2">
        <w:rPr>
          <w:rStyle w:val="StyleUnderline"/>
          <w:highlight w:val="green"/>
        </w:rPr>
        <w:t>lawsuits to block DOGE from accessing Social Security data</w:t>
      </w:r>
      <w:r w:rsidRPr="00165BD2">
        <w:t xml:space="preserve"> and confidential case data stored at the Department of Labor, the Department of Health and Human Services, and the Consumer Financial Protection Bureau. </w:t>
      </w:r>
      <w:r w:rsidRPr="00165BD2">
        <w:rPr>
          <w:rStyle w:val="StyleUnderline"/>
        </w:rPr>
        <w:t xml:space="preserve">In May, when Trump issued an executive order banning strikes and demonstrations by federal workers under the pretense of national security, the American Federation of Government Employees </w:t>
      </w:r>
      <w:r w:rsidRPr="00165BD2">
        <w:rPr>
          <w:rStyle w:val="Emphasis"/>
        </w:rPr>
        <w:t>had a federal judge enjoining it within the week.</w:t>
      </w:r>
    </w:p>
    <w:p w14:paraId="7530B517" w14:textId="77777777" w:rsidR="00006E3E" w:rsidRPr="00165BD2" w:rsidRDefault="00006E3E" w:rsidP="00006E3E">
      <w:r w:rsidRPr="00165BD2">
        <w:rPr>
          <w:rStyle w:val="StyleUnderline"/>
        </w:rPr>
        <w:t xml:space="preserve">Labor even has </w:t>
      </w:r>
      <w:r w:rsidRPr="00165BD2">
        <w:rPr>
          <w:rStyle w:val="Emphasis"/>
          <w:highlight w:val="green"/>
        </w:rPr>
        <w:t>responded to ICE kidnappings</w:t>
      </w:r>
      <w:r w:rsidRPr="00165BD2">
        <w:t xml:space="preserve">. Back in March, </w:t>
      </w:r>
      <w:r w:rsidRPr="00165BD2">
        <w:rPr>
          <w:rStyle w:val="StyleUnderline"/>
        </w:rPr>
        <w:t xml:space="preserve">SEIU California President David </w:t>
      </w:r>
      <w:r w:rsidRPr="00165BD2">
        <w:rPr>
          <w:rStyle w:val="StyleUnderline"/>
          <w:highlight w:val="green"/>
        </w:rPr>
        <w:t>Huerta was detained</w:t>
      </w:r>
      <w:r w:rsidRPr="00165BD2">
        <w:rPr>
          <w:rStyle w:val="StyleUnderline"/>
        </w:rPr>
        <w:t xml:space="preserve"> and injured </w:t>
      </w:r>
      <w:r w:rsidRPr="00165BD2">
        <w:rPr>
          <w:rStyle w:val="StyleUnderline"/>
          <w:highlight w:val="green"/>
        </w:rPr>
        <w:t>by ICE</w:t>
      </w:r>
      <w:r w:rsidRPr="00165BD2">
        <w:rPr>
          <w:rStyle w:val="StyleUnderline"/>
        </w:rPr>
        <w:t xml:space="preserve"> agents during a protest in Los Angeles</w:t>
      </w:r>
      <w:r w:rsidRPr="00165BD2">
        <w:t xml:space="preserve">, marking the fourth run-in between one of SEIU’s own and DHS since the Trump Administration escalated ICE activity. </w:t>
      </w:r>
      <w:r w:rsidRPr="00165BD2">
        <w:rPr>
          <w:rStyle w:val="StyleUnderline"/>
          <w:highlight w:val="green"/>
        </w:rPr>
        <w:t>SEIU</w:t>
      </w:r>
      <w:r w:rsidRPr="00165BD2">
        <w:rPr>
          <w:rStyle w:val="StyleUnderline"/>
        </w:rPr>
        <w:t xml:space="preserve"> condemned the incident, staging additional protests in more than a dozen major cities within days, </w:t>
      </w:r>
      <w:r w:rsidRPr="00165BD2">
        <w:rPr>
          <w:rStyle w:val="StyleUnderline"/>
          <w:highlight w:val="green"/>
        </w:rPr>
        <w:t>rustling up</w:t>
      </w:r>
      <w:r w:rsidRPr="00165BD2">
        <w:rPr>
          <w:rStyle w:val="StyleUnderline"/>
        </w:rPr>
        <w:t xml:space="preserve"> statements of </w:t>
      </w:r>
      <w:r w:rsidRPr="00165BD2">
        <w:rPr>
          <w:rStyle w:val="StyleUnderline"/>
          <w:highlight w:val="green"/>
        </w:rPr>
        <w:t>support</w:t>
      </w:r>
      <w:r w:rsidRPr="00165BD2">
        <w:rPr>
          <w:rStyle w:val="StyleUnderline"/>
        </w:rPr>
        <w:t xml:space="preserve"> from politicians and even the more Trump-friendly union leaders. </w:t>
      </w:r>
      <w:r w:rsidRPr="00165BD2">
        <w:rPr>
          <w:rStyle w:val="StyleUnderline"/>
          <w:highlight w:val="green"/>
        </w:rPr>
        <w:t>This</w:t>
      </w:r>
      <w:r w:rsidRPr="00165BD2">
        <w:rPr>
          <w:rStyle w:val="StyleUnderline"/>
        </w:rPr>
        <w:t xml:space="preserve"> rapid response effort </w:t>
      </w:r>
      <w:r w:rsidRPr="00165BD2">
        <w:rPr>
          <w:rStyle w:val="StyleUnderline"/>
          <w:highlight w:val="green"/>
        </w:rPr>
        <w:t xml:space="preserve">created enough pressure to </w:t>
      </w:r>
      <w:r w:rsidRPr="00165BD2">
        <w:rPr>
          <w:rStyle w:val="Emphasis"/>
          <w:highlight w:val="green"/>
        </w:rPr>
        <w:t>force</w:t>
      </w:r>
      <w:r w:rsidRPr="00165BD2">
        <w:rPr>
          <w:rStyle w:val="Emphasis"/>
        </w:rPr>
        <w:t xml:space="preserve"> the </w:t>
      </w:r>
      <w:r w:rsidRPr="00165BD2">
        <w:rPr>
          <w:rStyle w:val="Emphasis"/>
          <w:highlight w:val="green"/>
        </w:rPr>
        <w:t>LAPD to release Huerta</w:t>
      </w:r>
      <w:r w:rsidRPr="00165BD2">
        <w:rPr>
          <w:rStyle w:val="Emphasis"/>
        </w:rPr>
        <w:t xml:space="preserve"> and other detained SEIU members </w:t>
      </w:r>
      <w:r w:rsidRPr="00165BD2">
        <w:t>within days.  </w:t>
      </w:r>
    </w:p>
    <w:p w14:paraId="68A0308F" w14:textId="77777777" w:rsidR="00006E3E" w:rsidRPr="00165BD2" w:rsidRDefault="00006E3E" w:rsidP="00006E3E">
      <w:pPr>
        <w:rPr>
          <w:rStyle w:val="StyleUnderline"/>
        </w:rPr>
      </w:pPr>
      <w:r w:rsidRPr="00165BD2">
        <w:t xml:space="preserve">Similarly, </w:t>
      </w:r>
      <w:r w:rsidRPr="00165BD2">
        <w:rPr>
          <w:rStyle w:val="StyleUnderline"/>
        </w:rPr>
        <w:t xml:space="preserve">in March, Kilmar Abrego </w:t>
      </w:r>
      <w:r w:rsidRPr="00165BD2">
        <w:rPr>
          <w:rStyle w:val="StyleUnderline"/>
          <w:highlight w:val="green"/>
        </w:rPr>
        <w:t>Garcia</w:t>
      </w:r>
      <w:r w:rsidRPr="00165BD2">
        <w:rPr>
          <w:rStyle w:val="StyleUnderline"/>
        </w:rPr>
        <w:t xml:space="preserve">, a sheet metal apprentice with SMART Local 100, </w:t>
      </w:r>
      <w:r w:rsidRPr="00165BD2">
        <w:rPr>
          <w:rStyle w:val="StyleUnderline"/>
          <w:highlight w:val="green"/>
        </w:rPr>
        <w:t>was deported to El Salvador</w:t>
      </w:r>
      <w:r w:rsidRPr="00165BD2">
        <w:rPr>
          <w:rStyle w:val="StyleUnderline"/>
        </w:rPr>
        <w:t xml:space="preserve"> despite having legal protections and a court order preventing his removal</w:t>
      </w:r>
      <w:r w:rsidRPr="00165BD2">
        <w:t xml:space="preserve">. The Trump administration later admitted to an “administrative error” in deporting Garcia, even eliciting a rare rebuke from the Supreme Court ordering his return. Although traditionally </w:t>
      </w:r>
      <w:r w:rsidRPr="00165BD2">
        <w:rPr>
          <w:rStyle w:val="StyleUnderline"/>
        </w:rPr>
        <w:t xml:space="preserve">the building and construction trade </w:t>
      </w:r>
      <w:r w:rsidRPr="00165BD2">
        <w:rPr>
          <w:rStyle w:val="StyleUnderline"/>
          <w:highlight w:val="green"/>
        </w:rPr>
        <w:t>unions</w:t>
      </w:r>
      <w:r w:rsidRPr="00165BD2">
        <w:t xml:space="preserve"> have a more conservative tendency, they </w:t>
      </w:r>
      <w:r w:rsidRPr="00165BD2">
        <w:rPr>
          <w:rStyle w:val="Emphasis"/>
          <w:highlight w:val="green"/>
        </w:rPr>
        <w:t>reacted strongly</w:t>
      </w:r>
      <w:r w:rsidRPr="00165BD2">
        <w:rPr>
          <w:rStyle w:val="StyleUnderline"/>
        </w:rPr>
        <w:t xml:space="preserve"> to Abrego Garcia’s deportation, </w:t>
      </w:r>
      <w:r w:rsidRPr="00165BD2">
        <w:rPr>
          <w:rStyle w:val="StyleUnderline"/>
          <w:highlight w:val="green"/>
        </w:rPr>
        <w:t>raising</w:t>
      </w:r>
      <w:r w:rsidRPr="00165BD2">
        <w:rPr>
          <w:rStyle w:val="StyleUnderline"/>
        </w:rPr>
        <w:t xml:space="preserve"> </w:t>
      </w:r>
      <w:r w:rsidRPr="00165BD2">
        <w:rPr>
          <w:rStyle w:val="Emphasis"/>
        </w:rPr>
        <w:t xml:space="preserve">over </w:t>
      </w:r>
      <w:r w:rsidRPr="00165BD2">
        <w:rPr>
          <w:rStyle w:val="Emphasis"/>
          <w:highlight w:val="green"/>
        </w:rPr>
        <w:t>a quarter of a million</w:t>
      </w:r>
      <w:r w:rsidRPr="00165BD2">
        <w:rPr>
          <w:rStyle w:val="Emphasis"/>
        </w:rPr>
        <w:t xml:space="preserve"> dollars</w:t>
      </w:r>
      <w:r w:rsidRPr="00165BD2">
        <w:rPr>
          <w:rStyle w:val="StyleUnderline"/>
        </w:rPr>
        <w:t xml:space="preserve"> from members to support his family and </w:t>
      </w:r>
      <w:r w:rsidRPr="00165BD2">
        <w:rPr>
          <w:rStyle w:val="Emphasis"/>
        </w:rPr>
        <w:t>sending direct appeals to rank and file to contact their representatives</w:t>
      </w:r>
      <w:r w:rsidRPr="00165BD2">
        <w:rPr>
          <w:rStyle w:val="StyleUnderline"/>
        </w:rPr>
        <w:t xml:space="preserve"> in support of bringing “Brother Kilmar” home.</w:t>
      </w:r>
    </w:p>
    <w:p w14:paraId="6473CBDE" w14:textId="77777777" w:rsidR="00006E3E" w:rsidRPr="00165BD2" w:rsidRDefault="00006E3E" w:rsidP="00006E3E">
      <w:r w:rsidRPr="00165BD2">
        <w:rPr>
          <w:rStyle w:val="StyleUnderline"/>
        </w:rPr>
        <w:t xml:space="preserve">In each of these cases, </w:t>
      </w:r>
      <w:r w:rsidRPr="00165BD2">
        <w:rPr>
          <w:rStyle w:val="StyleUnderline"/>
          <w:highlight w:val="green"/>
        </w:rPr>
        <w:t>union</w:t>
      </w:r>
      <w:r w:rsidRPr="00165BD2">
        <w:rPr>
          <w:rStyle w:val="StyleUnderline"/>
        </w:rPr>
        <w:t xml:space="preserve"> law department</w:t>
      </w:r>
      <w:r w:rsidRPr="00165BD2">
        <w:rPr>
          <w:rStyle w:val="StyleUnderline"/>
          <w:highlight w:val="green"/>
        </w:rPr>
        <w:t xml:space="preserve">s </w:t>
      </w:r>
      <w:r w:rsidRPr="00165BD2">
        <w:rPr>
          <w:rStyle w:val="Emphasis"/>
          <w:highlight w:val="green"/>
        </w:rPr>
        <w:t>didn’t act alone</w:t>
      </w:r>
      <w:r w:rsidRPr="00165BD2">
        <w:rPr>
          <w:rStyle w:val="StyleUnderline"/>
          <w:highlight w:val="green"/>
        </w:rPr>
        <w:t xml:space="preserve">. They </w:t>
      </w:r>
      <w:r w:rsidRPr="00165BD2">
        <w:rPr>
          <w:rStyle w:val="Emphasis"/>
          <w:highlight w:val="green"/>
        </w:rPr>
        <w:t>moved in coordination</w:t>
      </w:r>
      <w:r w:rsidRPr="00165BD2">
        <w:rPr>
          <w:rStyle w:val="StyleUnderline"/>
        </w:rPr>
        <w:t xml:space="preserve">—with workers, organizers, and allies on the left </w:t>
      </w:r>
      <w:r w:rsidRPr="00165BD2">
        <w:rPr>
          <w:rStyle w:val="Emphasis"/>
        </w:rPr>
        <w:t>all rowing in the same direction</w:t>
      </w:r>
      <w:r w:rsidRPr="00165BD2">
        <w:t>. And they did not need to create this structure to prepare for Trump. It was already in place, and well practiced from years of taking on some of Trump’s biggest supporters.</w:t>
      </w:r>
    </w:p>
    <w:p w14:paraId="4960EF65" w14:textId="77777777" w:rsidR="00006E3E" w:rsidRPr="00165BD2" w:rsidRDefault="00006E3E" w:rsidP="00006E3E">
      <w:pPr>
        <w:rPr>
          <w:rStyle w:val="Emphasis"/>
        </w:rPr>
      </w:pPr>
      <w:r w:rsidRPr="00165BD2">
        <w:rPr>
          <w:rStyle w:val="StyleUnderline"/>
          <w:highlight w:val="green"/>
        </w:rPr>
        <w:t xml:space="preserve">This is </w:t>
      </w:r>
      <w:r w:rsidRPr="00165BD2">
        <w:rPr>
          <w:rStyle w:val="StyleUnderline"/>
        </w:rPr>
        <w:t xml:space="preserve">what </w:t>
      </w:r>
      <w:r w:rsidRPr="00165BD2">
        <w:rPr>
          <w:rStyle w:val="StyleUnderline"/>
          <w:highlight w:val="green"/>
        </w:rPr>
        <w:t xml:space="preserve">movement lawyering </w:t>
      </w:r>
      <w:r w:rsidRPr="00165BD2">
        <w:rPr>
          <w:rStyle w:val="Emphasis"/>
        </w:rPr>
        <w:t>actually</w:t>
      </w:r>
      <w:r w:rsidRPr="00165BD2">
        <w:rPr>
          <w:rStyle w:val="StyleUnderline"/>
        </w:rPr>
        <w:t xml:space="preserve"> looks like. </w:t>
      </w:r>
      <w:r w:rsidRPr="00165BD2">
        <w:rPr>
          <w:rStyle w:val="StyleUnderline"/>
          <w:highlight w:val="green"/>
        </w:rPr>
        <w:t>Labor’s advantage</w:t>
      </w:r>
      <w:r w:rsidRPr="00165BD2">
        <w:rPr>
          <w:rStyle w:val="StyleUnderline"/>
        </w:rPr>
        <w:t xml:space="preserve"> isn’t just speed or legal savvy—</w:t>
      </w:r>
      <w:r w:rsidRPr="00165BD2">
        <w:rPr>
          <w:rStyle w:val="Emphasis"/>
          <w:highlight w:val="green"/>
        </w:rPr>
        <w:t>it’s structure</w:t>
      </w:r>
      <w:r w:rsidRPr="00165BD2">
        <w:rPr>
          <w:rStyle w:val="StyleUnderline"/>
        </w:rPr>
        <w:t>. Unions don’t treat legal work as a siloed, specialist domain. Workers are plaintiffs </w:t>
      </w:r>
      <w:r w:rsidRPr="00165BD2">
        <w:rPr>
          <w:rStyle w:val="Emphasis"/>
        </w:rPr>
        <w:t>and</w:t>
      </w:r>
      <w:r w:rsidRPr="00165BD2">
        <w:rPr>
          <w:rStyle w:val="StyleUnderline"/>
        </w:rPr>
        <w:t> messengers</w:t>
      </w:r>
      <w:r w:rsidRPr="00165BD2">
        <w:t xml:space="preserve">, who show up at agency hearings, enforce contract clauses, and use the Administrative Procedure Act like a baseball bat. </w:t>
      </w:r>
      <w:r w:rsidRPr="00165BD2">
        <w:rPr>
          <w:rStyle w:val="StyleUnderline"/>
        </w:rPr>
        <w:t xml:space="preserve">And </w:t>
      </w:r>
      <w:r w:rsidRPr="00165BD2">
        <w:t>unlike constitutional impact litigation, which often happens far in both time and space from where people actually live and work,</w:t>
      </w:r>
      <w:r w:rsidRPr="00165BD2">
        <w:rPr>
          <w:rStyle w:val="StyleUnderline"/>
        </w:rPr>
        <w:t xml:space="preserve"> labor’s legal fights are </w:t>
      </w:r>
      <w:r w:rsidRPr="00165BD2">
        <w:rPr>
          <w:rStyle w:val="Emphasis"/>
          <w:highlight w:val="green"/>
        </w:rPr>
        <w:t>immediate</w:t>
      </w:r>
      <w:r w:rsidRPr="00165BD2">
        <w:rPr>
          <w:rStyle w:val="StyleUnderline"/>
          <w:highlight w:val="green"/>
        </w:rPr>
        <w:t xml:space="preserve">, </w:t>
      </w:r>
      <w:r w:rsidRPr="00165BD2">
        <w:rPr>
          <w:rStyle w:val="Emphasis"/>
          <w:highlight w:val="green"/>
        </w:rPr>
        <w:t>tangible</w:t>
      </w:r>
      <w:r w:rsidRPr="00165BD2">
        <w:rPr>
          <w:rStyle w:val="StyleUnderline"/>
        </w:rPr>
        <w:t xml:space="preserve">, and </w:t>
      </w:r>
      <w:r w:rsidRPr="00165BD2">
        <w:rPr>
          <w:rStyle w:val="Emphasis"/>
          <w:highlight w:val="green"/>
        </w:rPr>
        <w:t>winnable</w:t>
      </w:r>
      <w:r w:rsidRPr="00165BD2">
        <w:rPr>
          <w:rStyle w:val="StyleUnderline"/>
        </w:rPr>
        <w:t xml:space="preserve">. The </w:t>
      </w:r>
      <w:r w:rsidRPr="00165BD2">
        <w:rPr>
          <w:rStyle w:val="StyleUnderline"/>
          <w:highlight w:val="green"/>
        </w:rPr>
        <w:t xml:space="preserve">stakes </w:t>
      </w:r>
      <w:r w:rsidRPr="00165BD2">
        <w:rPr>
          <w:rStyle w:val="Emphasis"/>
          <w:highlight w:val="green"/>
        </w:rPr>
        <w:t>aren’t abstract</w:t>
      </w:r>
      <w:r w:rsidRPr="00165BD2">
        <w:rPr>
          <w:rStyle w:val="StyleUnderline"/>
        </w:rPr>
        <w:t xml:space="preserve">—they’re about </w:t>
      </w:r>
      <w:r w:rsidRPr="00165BD2">
        <w:rPr>
          <w:rStyle w:val="Emphasis"/>
        </w:rPr>
        <w:t>enforcing a broken contract</w:t>
      </w:r>
      <w:r w:rsidRPr="00165BD2">
        <w:rPr>
          <w:rStyle w:val="StyleUnderline"/>
        </w:rPr>
        <w:t xml:space="preserve">, </w:t>
      </w:r>
      <w:r w:rsidRPr="00165BD2">
        <w:rPr>
          <w:rStyle w:val="Emphasis"/>
        </w:rPr>
        <w:t>taking care of a workplace injury</w:t>
      </w:r>
      <w:r w:rsidRPr="00165BD2">
        <w:rPr>
          <w:rStyle w:val="StyleUnderline"/>
        </w:rPr>
        <w:t xml:space="preserve">, or </w:t>
      </w:r>
      <w:r w:rsidRPr="00165BD2">
        <w:rPr>
          <w:rStyle w:val="Emphasis"/>
        </w:rPr>
        <w:t>restoring a paycheck that disappeared.</w:t>
      </w:r>
    </w:p>
    <w:p w14:paraId="26CCD72D" w14:textId="77777777" w:rsidR="00006E3E" w:rsidRPr="00165BD2" w:rsidRDefault="00006E3E" w:rsidP="00006E3E">
      <w:pPr>
        <w:rPr>
          <w:b/>
          <w:iCs/>
          <w:u w:val="single"/>
          <w:bdr w:val="single" w:sz="8" w:space="0" w:color="auto"/>
        </w:rPr>
      </w:pPr>
      <w:r w:rsidRPr="00165BD2">
        <w:t xml:space="preserve">Over the past several years, and especially since Trump took office again, </w:t>
      </w:r>
      <w:r w:rsidRPr="00165BD2">
        <w:rPr>
          <w:rStyle w:val="StyleUnderline"/>
          <w:highlight w:val="green"/>
        </w:rPr>
        <w:t>there has been</w:t>
      </w:r>
      <w:r w:rsidRPr="00165BD2">
        <w:rPr>
          <w:rStyle w:val="StyleUnderline"/>
        </w:rPr>
        <w:t xml:space="preserve"> a great deal of </w:t>
      </w:r>
      <w:r w:rsidRPr="00165BD2">
        <w:rPr>
          <w:rStyle w:val="StyleUnderline"/>
          <w:highlight w:val="green"/>
        </w:rPr>
        <w:t xml:space="preserve">headscratching about how the left plans to address </w:t>
      </w:r>
      <w:r w:rsidRPr="00165BD2">
        <w:rPr>
          <w:rStyle w:val="StyleUnderline"/>
        </w:rPr>
        <w:t xml:space="preserve">the </w:t>
      </w:r>
      <w:r w:rsidRPr="00165BD2">
        <w:rPr>
          <w:rStyle w:val="StyleUnderline"/>
          <w:highlight w:val="green"/>
        </w:rPr>
        <w:t>right-wing takeover</w:t>
      </w:r>
      <w:r w:rsidRPr="00165BD2">
        <w:rPr>
          <w:rStyle w:val="StyleUnderline"/>
        </w:rPr>
        <w:t xml:space="preserve"> of the courts. </w:t>
      </w:r>
      <w:r w:rsidRPr="00165BD2">
        <w:rPr>
          <w:rStyle w:val="StyleUnderline"/>
          <w:highlight w:val="green"/>
        </w:rPr>
        <w:t xml:space="preserve">But people are already </w:t>
      </w:r>
      <w:r w:rsidRPr="00165BD2">
        <w:rPr>
          <w:rStyle w:val="Emphasis"/>
          <w:highlight w:val="green"/>
        </w:rPr>
        <w:t>recognizing</w:t>
      </w:r>
      <w:r w:rsidRPr="00165BD2">
        <w:rPr>
          <w:rStyle w:val="StyleUnderline"/>
        </w:rPr>
        <w:t xml:space="preserve"> and </w:t>
      </w:r>
      <w:r w:rsidRPr="00165BD2">
        <w:rPr>
          <w:rStyle w:val="Emphasis"/>
        </w:rPr>
        <w:t xml:space="preserve">responding to </w:t>
      </w:r>
      <w:r w:rsidRPr="00165BD2">
        <w:rPr>
          <w:rStyle w:val="Emphasis"/>
          <w:highlight w:val="green"/>
        </w:rPr>
        <w:t>the labor movement’s successes</w:t>
      </w:r>
      <w:r w:rsidRPr="00165BD2">
        <w:rPr>
          <w:rStyle w:val="StyleUnderline"/>
        </w:rPr>
        <w:t xml:space="preserve">: Among a bipartisan set of voters, organized labor’s </w:t>
      </w:r>
      <w:r w:rsidRPr="00165BD2">
        <w:rPr>
          <w:rStyle w:val="Emphasis"/>
        </w:rPr>
        <w:t>popularity</w:t>
      </w:r>
      <w:r w:rsidRPr="00165BD2">
        <w:rPr>
          <w:rStyle w:val="StyleUnderline"/>
        </w:rPr>
        <w:t xml:space="preserve"> and </w:t>
      </w:r>
      <w:r w:rsidRPr="00165BD2">
        <w:rPr>
          <w:rStyle w:val="Emphasis"/>
        </w:rPr>
        <w:t>enjoyment</w:t>
      </w:r>
      <w:r w:rsidRPr="00165BD2">
        <w:rPr>
          <w:rStyle w:val="StyleUnderline"/>
        </w:rPr>
        <w:t xml:space="preserve"> of public trust </w:t>
      </w:r>
      <w:r w:rsidRPr="00165BD2">
        <w:rPr>
          <w:rStyle w:val="Emphasis"/>
        </w:rPr>
        <w:t>far outpaces every other institution</w:t>
      </w:r>
      <w:r w:rsidRPr="00165BD2">
        <w:t xml:space="preserve">. </w:t>
      </w:r>
      <w:r w:rsidRPr="00165BD2">
        <w:rPr>
          <w:rStyle w:val="StyleUnderline"/>
        </w:rPr>
        <w:t xml:space="preserve">There might not be a roadmap for stopping the conservative counterrevolution. But making it easier for workers to organize—and </w:t>
      </w:r>
      <w:r w:rsidRPr="00165BD2">
        <w:rPr>
          <w:rStyle w:val="StyleUnderline"/>
          <w:highlight w:val="green"/>
        </w:rPr>
        <w:t>training labor lawyers</w:t>
      </w:r>
      <w:r w:rsidRPr="00165BD2">
        <w:rPr>
          <w:rStyle w:val="StyleUnderline"/>
        </w:rPr>
        <w:t xml:space="preserve"> to fight on their behalf—</w:t>
      </w:r>
      <w:r w:rsidRPr="00165BD2">
        <w:rPr>
          <w:rStyle w:val="Emphasis"/>
          <w:highlight w:val="green"/>
        </w:rPr>
        <w:t>would be a fine place to start.</w:t>
      </w:r>
      <w:r w:rsidRPr="00165BD2">
        <w:rPr>
          <w:rStyle w:val="Emphasis"/>
        </w:rPr>
        <w:t> </w:t>
      </w:r>
    </w:p>
    <w:p w14:paraId="1B6798E4" w14:textId="77777777" w:rsidR="00006E3E" w:rsidRPr="00165BD2" w:rsidRDefault="00006E3E" w:rsidP="00006E3E">
      <w:pPr>
        <w:pStyle w:val="Heading4"/>
      </w:pPr>
      <w:r w:rsidRPr="00165BD2">
        <w:t>Only unions can stop the existential threat of Project 2025 and Trumpian fascism.</w:t>
      </w:r>
    </w:p>
    <w:p w14:paraId="70611780" w14:textId="77777777" w:rsidR="00006E3E" w:rsidRPr="00165BD2" w:rsidRDefault="00006E3E" w:rsidP="00006E3E">
      <w:r w:rsidRPr="00165BD2">
        <w:rPr>
          <w:rStyle w:val="Style13ptBold"/>
        </w:rPr>
        <w:t>Gibb 25</w:t>
      </w:r>
      <w:r w:rsidRPr="00165BD2">
        <w:t xml:space="preserve"> [Euan is regional secretary for Inter-America at Public Services International. With Ethan T. Young is Sub-regional Secretary, North America, at Public Services International. "Unions Rise as America's Defiant Shield Against Trump's Authoritarianism," March 25 2025 https://publicservices.international/resources/news/unions-rise-as-americas-defiant-shield-against-trumps-authoritarianism?id=15733&amp;lang=en NL]</w:t>
      </w:r>
    </w:p>
    <w:p w14:paraId="57CF7DF0" w14:textId="77777777" w:rsidR="00006E3E" w:rsidRPr="00165BD2" w:rsidRDefault="00006E3E" w:rsidP="00006E3E">
      <w:pPr>
        <w:rPr>
          <w:rStyle w:val="StyleUnderline"/>
        </w:rPr>
      </w:pPr>
      <w:r w:rsidRPr="00165BD2">
        <w:rPr>
          <w:rStyle w:val="StyleUnderline"/>
        </w:rPr>
        <w:t xml:space="preserve">As it becomes increasingly clear what a second Trump presidency means, </w:t>
      </w:r>
      <w:r w:rsidRPr="00165BD2">
        <w:rPr>
          <w:rStyle w:val="StyleUnderline"/>
          <w:highlight w:val="green"/>
        </w:rPr>
        <w:t>America's labor</w:t>
      </w:r>
      <w:r w:rsidRPr="00165BD2">
        <w:rPr>
          <w:rStyle w:val="StyleUnderline"/>
        </w:rPr>
        <w:t xml:space="preserve"> movement </w:t>
      </w:r>
      <w:r w:rsidRPr="00165BD2">
        <w:rPr>
          <w:rStyle w:val="StyleUnderline"/>
          <w:highlight w:val="green"/>
        </w:rPr>
        <w:t xml:space="preserve">has positioned itself as democracy's </w:t>
      </w:r>
      <w:r w:rsidRPr="00165BD2">
        <w:rPr>
          <w:rStyle w:val="Emphasis"/>
          <w:highlight w:val="green"/>
        </w:rPr>
        <w:t>strongest</w:t>
      </w:r>
      <w:r w:rsidRPr="00165BD2">
        <w:rPr>
          <w:rStyle w:val="StyleUnderline"/>
        </w:rPr>
        <w:t xml:space="preserve">, most </w:t>
      </w:r>
      <w:r w:rsidRPr="00165BD2">
        <w:rPr>
          <w:rStyle w:val="Emphasis"/>
        </w:rPr>
        <w:t>important</w:t>
      </w:r>
      <w:r w:rsidRPr="00165BD2">
        <w:rPr>
          <w:rStyle w:val="StyleUnderline"/>
        </w:rPr>
        <w:t xml:space="preserve"> </w:t>
      </w:r>
      <w:r w:rsidRPr="00165BD2">
        <w:rPr>
          <w:rStyle w:val="StyleUnderline"/>
          <w:highlight w:val="green"/>
        </w:rPr>
        <w:t xml:space="preserve">and </w:t>
      </w:r>
      <w:r w:rsidRPr="00165BD2">
        <w:rPr>
          <w:rStyle w:val="Emphasis"/>
          <w:highlight w:val="green"/>
        </w:rPr>
        <w:t>best</w:t>
      </w:r>
      <w:r w:rsidRPr="00165BD2">
        <w:rPr>
          <w:rStyle w:val="Emphasis"/>
        </w:rPr>
        <w:t xml:space="preserve"> organized line of </w:t>
      </w:r>
      <w:r w:rsidRPr="00165BD2">
        <w:rPr>
          <w:rStyle w:val="Emphasis"/>
          <w:highlight w:val="green"/>
        </w:rPr>
        <w:t>defense</w:t>
      </w:r>
      <w:r w:rsidRPr="00165BD2">
        <w:rPr>
          <w:rStyle w:val="StyleUnderline"/>
          <w:highlight w:val="green"/>
        </w:rPr>
        <w:t xml:space="preserve"> against a</w:t>
      </w:r>
      <w:r w:rsidRPr="00165BD2">
        <w:rPr>
          <w:rStyle w:val="StyleUnderline"/>
        </w:rPr>
        <w:t xml:space="preserve"> </w:t>
      </w:r>
      <w:r w:rsidRPr="00165BD2">
        <w:rPr>
          <w:rStyle w:val="Emphasis"/>
        </w:rPr>
        <w:t xml:space="preserve">sweeping </w:t>
      </w:r>
      <w:r w:rsidRPr="00165BD2">
        <w:rPr>
          <w:rStyle w:val="Emphasis"/>
          <w:highlight w:val="green"/>
        </w:rPr>
        <w:t>authoritarian agenda.</w:t>
      </w:r>
      <w:r w:rsidRPr="00165BD2">
        <w:t xml:space="preserve"> </w:t>
      </w:r>
      <w:r w:rsidRPr="00165BD2">
        <w:rPr>
          <w:rStyle w:val="StyleUnderline"/>
        </w:rPr>
        <w:t xml:space="preserve">The unions forming our workforce's backbone—from teachers to nurses, service workers to government employees—have </w:t>
      </w:r>
      <w:r w:rsidRPr="00165BD2">
        <w:rPr>
          <w:rStyle w:val="Emphasis"/>
        </w:rPr>
        <w:t>transformed from worker advocates into the vanguard defenders of democracy</w:t>
      </w:r>
      <w:r w:rsidRPr="00165BD2">
        <w:rPr>
          <w:rStyle w:val="StyleUnderline"/>
        </w:rPr>
        <w:t xml:space="preserve">, </w:t>
      </w:r>
      <w:r w:rsidRPr="00165BD2">
        <w:rPr>
          <w:rStyle w:val="StyleUnderline"/>
          <w:highlight w:val="green"/>
        </w:rPr>
        <w:t xml:space="preserve">confronting the </w:t>
      </w:r>
      <w:r w:rsidRPr="00165BD2">
        <w:rPr>
          <w:rStyle w:val="Emphasis"/>
          <w:highlight w:val="green"/>
        </w:rPr>
        <w:t>existential threat</w:t>
      </w:r>
      <w:r w:rsidRPr="00165BD2">
        <w:rPr>
          <w:rStyle w:val="StyleUnderline"/>
          <w:highlight w:val="green"/>
        </w:rPr>
        <w:t xml:space="preserve"> of Project 2025</w:t>
      </w:r>
      <w:r w:rsidRPr="00165BD2">
        <w:t>'s plan to dismantle America's most important institutions.</w:t>
      </w:r>
    </w:p>
    <w:p w14:paraId="4E1F4484" w14:textId="77777777" w:rsidR="00006E3E" w:rsidRPr="00165BD2" w:rsidRDefault="00006E3E" w:rsidP="00006E3E">
      <w:r w:rsidRPr="00165BD2">
        <w:rPr>
          <w:rStyle w:val="StyleUnderline"/>
        </w:rPr>
        <w:t xml:space="preserve">This </w:t>
      </w:r>
      <w:r w:rsidRPr="00165BD2">
        <w:rPr>
          <w:rStyle w:val="Emphasis"/>
        </w:rPr>
        <w:t>coordinated assault</w:t>
      </w:r>
      <w:r w:rsidRPr="00165BD2">
        <w:rPr>
          <w:rStyle w:val="StyleUnderline"/>
        </w:rPr>
        <w:t xml:space="preserve"> targets democracy's foundations through </w:t>
      </w:r>
      <w:r w:rsidRPr="00165BD2">
        <w:rPr>
          <w:rStyle w:val="Emphasis"/>
        </w:rPr>
        <w:t>three interlocking strategies</w:t>
      </w:r>
      <w:r w:rsidRPr="00165BD2">
        <w:rPr>
          <w:rStyle w:val="StyleUnderline"/>
        </w:rPr>
        <w:t xml:space="preserve">: </w:t>
      </w:r>
      <w:r w:rsidRPr="00165BD2">
        <w:rPr>
          <w:rStyle w:val="Emphasis"/>
        </w:rPr>
        <w:t>gutting</w:t>
      </w:r>
      <w:r w:rsidRPr="00165BD2">
        <w:rPr>
          <w:rStyle w:val="StyleUnderline"/>
        </w:rPr>
        <w:t xml:space="preserve"> the federal </w:t>
      </w:r>
      <w:r w:rsidRPr="00165BD2">
        <w:rPr>
          <w:rStyle w:val="Emphasis"/>
        </w:rPr>
        <w:t>workforce</w:t>
      </w:r>
      <w:r w:rsidRPr="00165BD2">
        <w:rPr>
          <w:rStyle w:val="StyleUnderline"/>
        </w:rPr>
        <w:t xml:space="preserve"> using executive actions, </w:t>
      </w:r>
      <w:r w:rsidRPr="00165BD2">
        <w:rPr>
          <w:rStyle w:val="Emphasis"/>
        </w:rPr>
        <w:t>privatizing</w:t>
      </w:r>
      <w:r w:rsidRPr="00165BD2">
        <w:rPr>
          <w:rStyle w:val="StyleUnderline"/>
        </w:rPr>
        <w:t xml:space="preserve"> essential </w:t>
      </w:r>
      <w:r w:rsidRPr="00165BD2">
        <w:rPr>
          <w:rStyle w:val="Emphasis"/>
        </w:rPr>
        <w:t>social programs</w:t>
      </w:r>
      <w:r w:rsidRPr="00165BD2">
        <w:rPr>
          <w:rStyle w:val="StyleUnderline"/>
        </w:rPr>
        <w:t xml:space="preserve"> like Social Security and Medicare, and </w:t>
      </w:r>
      <w:r w:rsidRPr="00165BD2">
        <w:rPr>
          <w:rStyle w:val="Emphasis"/>
        </w:rPr>
        <w:t>auctioning off critical services</w:t>
      </w:r>
      <w:r w:rsidRPr="00165BD2">
        <w:rPr>
          <w:rStyle w:val="StyleUnderline"/>
        </w:rPr>
        <w:t xml:space="preserve"> including the U.S. Postal Service to corporate interests</w:t>
      </w:r>
      <w:r w:rsidRPr="00165BD2">
        <w:t>. These moves represent more than policy changes—they constitute a wholesale transfer of public goods into private hands, deliberately eroding worker protection while restructuring government to serve elite interests.</w:t>
      </w:r>
    </w:p>
    <w:p w14:paraId="20945E1D" w14:textId="77777777" w:rsidR="00006E3E" w:rsidRPr="00165BD2" w:rsidRDefault="00006E3E" w:rsidP="00006E3E">
      <w:pPr>
        <w:rPr>
          <w:rStyle w:val="StyleUnderline"/>
        </w:rPr>
      </w:pPr>
      <w:r w:rsidRPr="00165BD2">
        <w:rPr>
          <w:rStyle w:val="StyleUnderline"/>
        </w:rPr>
        <w:t xml:space="preserve">In response, PSI’s affiliates have </w:t>
      </w:r>
      <w:r w:rsidRPr="00165BD2">
        <w:rPr>
          <w:rStyle w:val="StyleUnderline"/>
          <w:highlight w:val="green"/>
        </w:rPr>
        <w:t>launched</w:t>
      </w:r>
      <w:r w:rsidRPr="00165BD2">
        <w:rPr>
          <w:rStyle w:val="StyleUnderline"/>
        </w:rPr>
        <w:t xml:space="preserve"> </w:t>
      </w:r>
      <w:r w:rsidRPr="00165BD2">
        <w:rPr>
          <w:rStyle w:val="Emphasis"/>
        </w:rPr>
        <w:t xml:space="preserve">unprecedented </w:t>
      </w:r>
      <w:r w:rsidRPr="00165BD2">
        <w:rPr>
          <w:rStyle w:val="Emphasis"/>
          <w:highlight w:val="green"/>
        </w:rPr>
        <w:t>multi-front resistance</w:t>
      </w:r>
      <w:r w:rsidRPr="00165BD2">
        <w:rPr>
          <w:rStyle w:val="StyleUnderline"/>
          <w:highlight w:val="green"/>
        </w:rPr>
        <w:t xml:space="preserve"> in the </w:t>
      </w:r>
      <w:r w:rsidRPr="00165BD2">
        <w:rPr>
          <w:rStyle w:val="Emphasis"/>
          <w:highlight w:val="green"/>
        </w:rPr>
        <w:t>streets</w:t>
      </w:r>
      <w:r w:rsidRPr="00165BD2">
        <w:rPr>
          <w:rStyle w:val="StyleUnderline"/>
        </w:rPr>
        <w:t xml:space="preserve">, the </w:t>
      </w:r>
      <w:r w:rsidRPr="00165BD2">
        <w:rPr>
          <w:rStyle w:val="Emphasis"/>
          <w:highlight w:val="green"/>
        </w:rPr>
        <w:t>workplace</w:t>
      </w:r>
      <w:r w:rsidRPr="00165BD2">
        <w:rPr>
          <w:rStyle w:val="StyleUnderline"/>
        </w:rPr>
        <w:t xml:space="preserve">, the </w:t>
      </w:r>
      <w:r w:rsidRPr="00165BD2">
        <w:rPr>
          <w:rStyle w:val="Emphasis"/>
          <w:highlight w:val="green"/>
        </w:rPr>
        <w:t>media</w:t>
      </w:r>
      <w:r w:rsidRPr="00165BD2">
        <w:rPr>
          <w:rStyle w:val="StyleUnderline"/>
          <w:highlight w:val="green"/>
        </w:rPr>
        <w:t xml:space="preserve"> and</w:t>
      </w:r>
      <w:r w:rsidRPr="00165BD2">
        <w:rPr>
          <w:rStyle w:val="StyleUnderline"/>
        </w:rPr>
        <w:t xml:space="preserve"> in the </w:t>
      </w:r>
      <w:r w:rsidRPr="00165BD2">
        <w:rPr>
          <w:rStyle w:val="Emphasis"/>
          <w:highlight w:val="green"/>
        </w:rPr>
        <w:t>courts</w:t>
      </w:r>
      <w:r w:rsidRPr="00165BD2">
        <w:rPr>
          <w:rStyle w:val="StyleUnderline"/>
        </w:rPr>
        <w:t xml:space="preserve">. The American Federation of Teachers is </w:t>
      </w:r>
      <w:r w:rsidRPr="00165BD2">
        <w:rPr>
          <w:rStyle w:val="Emphasis"/>
          <w:highlight w:val="green"/>
        </w:rPr>
        <w:t>mobilizing against</w:t>
      </w:r>
      <w:r w:rsidRPr="00165BD2">
        <w:rPr>
          <w:rStyle w:val="Emphasis"/>
        </w:rPr>
        <w:t xml:space="preserve"> school voucher schemes that </w:t>
      </w:r>
      <w:r w:rsidRPr="00165BD2">
        <w:rPr>
          <w:rStyle w:val="Emphasis"/>
          <w:highlight w:val="green"/>
        </w:rPr>
        <w:t>defund public education</w:t>
      </w:r>
      <w:r w:rsidRPr="00165BD2">
        <w:rPr>
          <w:rStyle w:val="StyleUnderline"/>
        </w:rPr>
        <w:t xml:space="preserve">. National Nurses United is </w:t>
      </w:r>
      <w:r w:rsidRPr="00165BD2">
        <w:rPr>
          <w:rStyle w:val="Emphasis"/>
          <w:highlight w:val="green"/>
        </w:rPr>
        <w:t>fighting to defend Medicare</w:t>
      </w:r>
      <w:r w:rsidRPr="00165BD2">
        <w:rPr>
          <w:rStyle w:val="Emphasis"/>
        </w:rPr>
        <w:t xml:space="preserve"> from privatization </w:t>
      </w:r>
      <w:r w:rsidRPr="00165BD2">
        <w:rPr>
          <w:rStyle w:val="StyleUnderline"/>
        </w:rPr>
        <w:t xml:space="preserve">through patient advocacy campaigns. AFSCME members are </w:t>
      </w:r>
      <w:r w:rsidRPr="00165BD2">
        <w:rPr>
          <w:rStyle w:val="Emphasis"/>
        </w:rPr>
        <w:t>deploying emergency response plans for mass firings of civil servants.</w:t>
      </w:r>
      <w:r w:rsidRPr="00165BD2">
        <w:rPr>
          <w:rStyle w:val="StyleUnderline"/>
        </w:rPr>
        <w:t xml:space="preserve"> The Service Employees International Union has partnered with civil rights organizations to </w:t>
      </w:r>
      <w:r w:rsidRPr="00165BD2">
        <w:rPr>
          <w:rStyle w:val="Emphasis"/>
          <w:highlight w:val="green"/>
        </w:rPr>
        <w:t>combat voter suppression</w:t>
      </w:r>
      <w:r w:rsidRPr="00165BD2">
        <w:rPr>
          <w:rStyle w:val="StyleUnderline"/>
        </w:rPr>
        <w:t xml:space="preserve"> tactics targeting working-class communities.</w:t>
      </w:r>
    </w:p>
    <w:p w14:paraId="76EB300F" w14:textId="77777777" w:rsidR="00006E3E" w:rsidRPr="00165BD2" w:rsidRDefault="00006E3E" w:rsidP="00006E3E">
      <w:pPr>
        <w:rPr>
          <w:rStyle w:val="StyleUnderline"/>
        </w:rPr>
      </w:pPr>
      <w:r w:rsidRPr="00165BD2">
        <w:rPr>
          <w:rStyle w:val="StyleUnderline"/>
          <w:highlight w:val="green"/>
        </w:rPr>
        <w:t xml:space="preserve">The movement's strength lies in </w:t>
      </w:r>
      <w:r w:rsidRPr="00165BD2">
        <w:rPr>
          <w:rStyle w:val="Emphasis"/>
          <w:highlight w:val="green"/>
        </w:rPr>
        <w:t>its proven ability to win battles</w:t>
      </w:r>
      <w:r w:rsidRPr="00165BD2">
        <w:rPr>
          <w:rStyle w:val="StyleUnderline"/>
        </w:rPr>
        <w:t xml:space="preserve"> across </w:t>
      </w:r>
      <w:r w:rsidRPr="00165BD2">
        <w:rPr>
          <w:rStyle w:val="Emphasis"/>
        </w:rPr>
        <w:t>multiple arenas.</w:t>
      </w:r>
      <w:r w:rsidRPr="00165BD2">
        <w:t xml:space="preserve"> </w:t>
      </w:r>
      <w:r w:rsidRPr="00165BD2">
        <w:rPr>
          <w:rStyle w:val="StyleUnderline"/>
        </w:rPr>
        <w:t>The American Federation of Government Employees demonstrated this last week when they secured a landmark legal victory against Trump's illegal termination of federal workers</w:t>
      </w:r>
      <w:r w:rsidRPr="00165BD2">
        <w:t xml:space="preserve">. Federal Judge William Alsup's blistering ruling exposed how the administration fabricated performance claims to justify firings, ordering immediate reinstatement of thousands of workers while declaring that the terminations "based on a lie." </w:t>
      </w:r>
      <w:r w:rsidRPr="00165BD2">
        <w:rPr>
          <w:rStyle w:val="StyleUnderline"/>
        </w:rPr>
        <w:t xml:space="preserve">This victory </w:t>
      </w:r>
      <w:r w:rsidRPr="00165BD2">
        <w:rPr>
          <w:rStyle w:val="StyleUnderline"/>
          <w:highlight w:val="green"/>
        </w:rPr>
        <w:t xml:space="preserve">proved unions could </w:t>
      </w:r>
      <w:r w:rsidRPr="00165BD2">
        <w:rPr>
          <w:rStyle w:val="Emphasis"/>
          <w:highlight w:val="green"/>
        </w:rPr>
        <w:t>successfully challenge authoritarian overreach through the courts</w:t>
      </w:r>
      <w:r w:rsidRPr="00165BD2">
        <w:rPr>
          <w:rStyle w:val="StyleUnderline"/>
        </w:rPr>
        <w:t>—a lesson being institutionalized through new initiatives like Democracy 2025, which pre-positions legal teams to file challenges within hours of unconstitutional actions.</w:t>
      </w:r>
    </w:p>
    <w:p w14:paraId="379FB220" w14:textId="77777777" w:rsidR="00006E3E" w:rsidRPr="00165BD2" w:rsidRDefault="00006E3E" w:rsidP="00006E3E">
      <w:r w:rsidRPr="00165BD2">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04814713" w14:textId="77777777" w:rsidR="00006E3E" w:rsidRPr="00165BD2" w:rsidRDefault="00006E3E" w:rsidP="00006E3E">
      <w:r w:rsidRPr="00165BD2">
        <w:rPr>
          <w:rStyle w:val="StyleUnderline"/>
          <w:highlight w:val="green"/>
        </w:rPr>
        <w:t>What makes this</w:t>
      </w:r>
      <w:r w:rsidRPr="00165BD2">
        <w:rPr>
          <w:rStyle w:val="StyleUnderline"/>
        </w:rPr>
        <w:t xml:space="preserve"> resistance </w:t>
      </w:r>
      <w:r w:rsidRPr="00165BD2">
        <w:rPr>
          <w:rStyle w:val="StyleUnderline"/>
          <w:highlight w:val="green"/>
        </w:rPr>
        <w:t xml:space="preserve">unique is its </w:t>
      </w:r>
      <w:r w:rsidRPr="00165BD2">
        <w:rPr>
          <w:rStyle w:val="Emphasis"/>
          <w:highlight w:val="green"/>
        </w:rPr>
        <w:t>comprehensive</w:t>
      </w:r>
      <w:r w:rsidRPr="00165BD2">
        <w:rPr>
          <w:rStyle w:val="StyleUnderline"/>
          <w:highlight w:val="green"/>
        </w:rPr>
        <w:t xml:space="preserve"> nature</w:t>
      </w:r>
      <w:r w:rsidRPr="00165BD2">
        <w:t xml:space="preserve">. The United Auto Workers' historic strike strategy—simultaneously targeting the three biggest automakers—has </w:t>
      </w:r>
      <w:r w:rsidRPr="00165BD2">
        <w:rPr>
          <w:rStyle w:val="StyleUnderline"/>
        </w:rPr>
        <w:t xml:space="preserve">inspired similar coordinated actions </w:t>
      </w:r>
      <w:r w:rsidRPr="00165BD2">
        <w:rPr>
          <w:rStyle w:val="Emphasis"/>
          <w:highlight w:val="green"/>
        </w:rPr>
        <w:t>across sectors</w:t>
      </w:r>
      <w:r w:rsidRPr="00165BD2">
        <w:t>. Teachers’ unions now pair strike actions with political education about school privatization threats. Postal worker protests highlight both workplace issues and the danger of privatization.</w:t>
      </w:r>
    </w:p>
    <w:p w14:paraId="6E906862" w14:textId="77777777" w:rsidR="00006E3E" w:rsidRPr="00165BD2" w:rsidRDefault="00006E3E" w:rsidP="00006E3E">
      <w:r w:rsidRPr="00165BD2">
        <w:t xml:space="preserve">April Verrett, SEIU President, remembers that </w:t>
      </w:r>
      <w:r w:rsidRPr="00165BD2">
        <w:rPr>
          <w:rStyle w:val="StyleUnderline"/>
          <w:highlight w:val="green"/>
        </w:rPr>
        <w:t xml:space="preserve">unions will </w:t>
      </w:r>
      <w:r w:rsidRPr="00165BD2">
        <w:rPr>
          <w:rStyle w:val="Emphasis"/>
          <w:highlight w:val="green"/>
        </w:rPr>
        <w:t>not</w:t>
      </w:r>
      <w:r w:rsidRPr="00165BD2">
        <w:rPr>
          <w:rStyle w:val="StyleUnderline"/>
          <w:highlight w:val="green"/>
        </w:rPr>
        <w:t xml:space="preserve"> stay</w:t>
      </w:r>
      <w:r w:rsidRPr="00165BD2">
        <w:rPr>
          <w:rStyle w:val="StyleUnderline"/>
        </w:rPr>
        <w:t xml:space="preserve"> and </w:t>
      </w:r>
      <w:r w:rsidRPr="00165BD2">
        <w:rPr>
          <w:rStyle w:val="StyleUnderline"/>
          <w:highlight w:val="green"/>
        </w:rPr>
        <w:t>still</w:t>
      </w:r>
      <w:r w:rsidRPr="00165BD2">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3501788E" w14:textId="77777777" w:rsidR="00006E3E" w:rsidRPr="00165BD2" w:rsidRDefault="00006E3E" w:rsidP="00006E3E">
      <w:pPr>
        <w:rPr>
          <w:rStyle w:val="StyleUnderline"/>
        </w:rPr>
      </w:pPr>
      <w:r w:rsidRPr="00165BD2">
        <w:rPr>
          <w:rStyle w:val="StyleUnderline"/>
          <w:highlight w:val="green"/>
        </w:rPr>
        <w:t xml:space="preserve">The stakes </w:t>
      </w:r>
      <w:r w:rsidRPr="00165BD2">
        <w:rPr>
          <w:rStyle w:val="Emphasis"/>
          <w:highlight w:val="green"/>
        </w:rPr>
        <w:t>transcend</w:t>
      </w:r>
      <w:r w:rsidRPr="00165BD2">
        <w:rPr>
          <w:rStyle w:val="Emphasis"/>
        </w:rPr>
        <w:t xml:space="preserve"> traditional </w:t>
      </w:r>
      <w:r w:rsidRPr="00165BD2">
        <w:rPr>
          <w:rStyle w:val="Emphasis"/>
          <w:highlight w:val="green"/>
        </w:rPr>
        <w:t>labor</w:t>
      </w:r>
      <w:r w:rsidRPr="00165BD2">
        <w:rPr>
          <w:rStyle w:val="Emphasis"/>
        </w:rPr>
        <w:t xml:space="preserve"> issues</w:t>
      </w:r>
      <w:r w:rsidRPr="00165BD2">
        <w:rPr>
          <w:rStyle w:val="StyleUnderline"/>
        </w:rPr>
        <w:t xml:space="preserve">. Should </w:t>
      </w:r>
      <w:r w:rsidRPr="00165BD2">
        <w:rPr>
          <w:rStyle w:val="StyleUnderline"/>
          <w:highlight w:val="green"/>
        </w:rPr>
        <w:t>Project 2025</w:t>
      </w:r>
      <w:r w:rsidRPr="00165BD2">
        <w:rPr>
          <w:rStyle w:val="StyleUnderline"/>
        </w:rPr>
        <w:t xml:space="preserve"> succeed, </w:t>
      </w:r>
      <w:r w:rsidRPr="00165BD2">
        <w:rPr>
          <w:rStyle w:val="StyleUnderline"/>
          <w:highlight w:val="green"/>
        </w:rPr>
        <w:t xml:space="preserve">we'd </w:t>
      </w:r>
      <w:r w:rsidRPr="00165BD2">
        <w:rPr>
          <w:rStyle w:val="StyleUnderline"/>
          <w:strike/>
        </w:rPr>
        <w:t>see</w:t>
      </w:r>
      <w:r w:rsidRPr="00165BD2">
        <w:rPr>
          <w:rStyle w:val="StyleUnderline"/>
        </w:rPr>
        <w:t xml:space="preserve"> not just eroded worker protections but </w:t>
      </w:r>
      <w:r w:rsidRPr="00165BD2">
        <w:rPr>
          <w:rStyle w:val="Emphasis"/>
          <w:highlight w:val="green"/>
        </w:rPr>
        <w:t>the dismantling of social safety nets</w:t>
      </w:r>
      <w:r w:rsidRPr="00165BD2">
        <w:rPr>
          <w:rStyle w:val="StyleUnderline"/>
        </w:rPr>
        <w:t xml:space="preserve"> that have sustained generations. Public education could become a </w:t>
      </w:r>
      <w:r w:rsidRPr="00165BD2">
        <w:rPr>
          <w:rStyle w:val="Emphasis"/>
        </w:rPr>
        <w:t>patchwork of privatized systems answerable to corporate boards rather than communities.</w:t>
      </w:r>
      <w:r w:rsidRPr="00165BD2">
        <w:rPr>
          <w:rStyle w:val="StyleUnderline"/>
        </w:rPr>
        <w:t xml:space="preserve"> Essential services could be </w:t>
      </w:r>
      <w:r w:rsidRPr="00165BD2">
        <w:rPr>
          <w:rStyle w:val="Emphasis"/>
        </w:rPr>
        <w:t>transformed into private equity profit centers.</w:t>
      </w:r>
      <w:r w:rsidRPr="00165BD2">
        <w:rPr>
          <w:rStyle w:val="StyleUnderline"/>
        </w:rPr>
        <w:t xml:space="preserve"> The professional civil service could be </w:t>
      </w:r>
      <w:r w:rsidRPr="00165BD2">
        <w:rPr>
          <w:rStyle w:val="Emphasis"/>
        </w:rPr>
        <w:t>replaced by political loyalists</w:t>
      </w:r>
      <w:r w:rsidRPr="00165BD2">
        <w:rPr>
          <w:rStyle w:val="StyleUnderline"/>
        </w:rPr>
        <w:t>, replicating the corrupt patronage systems of the Gilded Age.</w:t>
      </w:r>
    </w:p>
    <w:p w14:paraId="147AAA4B" w14:textId="77777777" w:rsidR="00006E3E" w:rsidRPr="00165BD2" w:rsidRDefault="00006E3E" w:rsidP="00006E3E">
      <w:r w:rsidRPr="00165BD2">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40E3B665" w14:textId="77777777" w:rsidR="00006E3E" w:rsidRPr="00165BD2" w:rsidRDefault="00006E3E" w:rsidP="00006E3E">
      <w:r w:rsidRPr="00165BD2">
        <w:t xml:space="preserve">In this fight, </w:t>
      </w:r>
      <w:r w:rsidRPr="00165BD2">
        <w:rPr>
          <w:rStyle w:val="StyleUnderline"/>
        </w:rPr>
        <w:t xml:space="preserve">organized labor's resistance represents more than unionism—it's become a </w:t>
      </w:r>
      <w:r w:rsidRPr="00165BD2">
        <w:rPr>
          <w:rStyle w:val="Emphasis"/>
        </w:rPr>
        <w:t>defense of the social contract itself</w:t>
      </w:r>
      <w:r w:rsidRPr="00165BD2">
        <w:rPr>
          <w:rStyle w:val="StyleUnderline"/>
        </w:rPr>
        <w:t>.</w:t>
      </w:r>
      <w:r w:rsidRPr="00165BD2">
        <w:t xml:space="preserve"> As unions deploy their organizational might through strikes, lawsuits, legislative pushes, and voter mobilization drives, </w:t>
      </w:r>
      <w:r w:rsidRPr="00165BD2">
        <w:rPr>
          <w:rStyle w:val="StyleUnderline"/>
        </w:rPr>
        <w:t xml:space="preserve">they're fighting not just for contracts and benefits, but for the </w:t>
      </w:r>
      <w:r w:rsidRPr="00165BD2">
        <w:rPr>
          <w:rStyle w:val="Emphasis"/>
        </w:rPr>
        <w:t>fundamental character of democracy</w:t>
      </w:r>
      <w:r w:rsidRPr="00165BD2">
        <w:t>. Their victories—from courtroom triumphs to workplace organizing wins—provide guidance and inspiration for the broader fights to defend democracy in the US and globally.</w:t>
      </w:r>
    </w:p>
    <w:p w14:paraId="7AD90E8A" w14:textId="77777777" w:rsidR="00006E3E" w:rsidRPr="00165BD2" w:rsidRDefault="00006E3E" w:rsidP="00006E3E">
      <w:pPr>
        <w:pStyle w:val="Heading4"/>
      </w:pPr>
      <w:r w:rsidRPr="00165BD2">
        <w:t>Vote neg for a “Block and Build” approach to union organizing. This is not liberalist reform but radical change that dismantles institutional violence.</w:t>
      </w:r>
    </w:p>
    <w:p w14:paraId="740FB9C4" w14:textId="77777777" w:rsidR="00006E3E" w:rsidRPr="00165BD2" w:rsidRDefault="00006E3E" w:rsidP="00006E3E">
      <w:r w:rsidRPr="00165BD2">
        <w:rPr>
          <w:rStyle w:val="Style13ptBold"/>
        </w:rPr>
        <w:t>Caputo-Pearl 24</w:t>
      </w:r>
      <w:r w:rsidRPr="00165BD2">
        <w:t xml:space="preserve"> [Alex was a teacher in South Los Angeles for 22 years, helping to found Coalition for Educational Justice and the Union Power rank-and-file caucus. He served as United Teachers Los Angeles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https://convergencemag.com/articles/how-labor-can-fight-trumps-authoritarianism/ NL]</w:t>
      </w:r>
    </w:p>
    <w:p w14:paraId="1A569B4D" w14:textId="77777777" w:rsidR="00006E3E" w:rsidRPr="00165BD2" w:rsidRDefault="00006E3E" w:rsidP="00006E3E">
      <w:r w:rsidRPr="00165BD2">
        <w:t xml:space="preserve">In the coming years, </w:t>
      </w:r>
      <w:r w:rsidRPr="00165BD2">
        <w:rPr>
          <w:rStyle w:val="StyleUnderline"/>
          <w:highlight w:val="green"/>
        </w:rPr>
        <w:t xml:space="preserve">defeating MAGA </w:t>
      </w:r>
      <w:r w:rsidRPr="00165BD2">
        <w:rPr>
          <w:rStyle w:val="StyleUnderline"/>
        </w:rPr>
        <w:t xml:space="preserve">authoritarianism </w:t>
      </w:r>
      <w:r w:rsidRPr="00165BD2">
        <w:rPr>
          <w:rStyle w:val="Emphasis"/>
          <w:highlight w:val="green"/>
        </w:rPr>
        <w:t>must</w:t>
      </w:r>
      <w:r w:rsidRPr="00165BD2">
        <w:rPr>
          <w:rStyle w:val="StyleUnderline"/>
          <w:highlight w:val="green"/>
        </w:rPr>
        <w:t xml:space="preserve"> be </w:t>
      </w:r>
      <w:r w:rsidRPr="00165BD2">
        <w:rPr>
          <w:rStyle w:val="StyleUnderline"/>
        </w:rPr>
        <w:t xml:space="preserve">US </w:t>
      </w:r>
      <w:r w:rsidRPr="00165BD2">
        <w:rPr>
          <w:rStyle w:val="StyleUnderline"/>
          <w:highlight w:val="green"/>
        </w:rPr>
        <w:t xml:space="preserve">labor’s </w:t>
      </w:r>
      <w:r w:rsidRPr="00165BD2">
        <w:rPr>
          <w:rStyle w:val="StyleUnderline"/>
        </w:rPr>
        <w:t xml:space="preserve">main </w:t>
      </w:r>
      <w:r w:rsidRPr="00165BD2">
        <w:rPr>
          <w:rStyle w:val="StyleUnderline"/>
          <w:highlight w:val="green"/>
        </w:rPr>
        <w:t xml:space="preserve">objective, embedded </w:t>
      </w:r>
      <w:r w:rsidRPr="00165BD2">
        <w:rPr>
          <w:rStyle w:val="StyleUnderline"/>
        </w:rPr>
        <w:t>with</w:t>
      </w:r>
      <w:r w:rsidRPr="00165BD2">
        <w:rPr>
          <w:rStyle w:val="StyleUnderline"/>
          <w:highlight w:val="green"/>
        </w:rPr>
        <w:t xml:space="preserve">in a </w:t>
      </w:r>
      <w:r w:rsidRPr="00165BD2">
        <w:rPr>
          <w:rStyle w:val="StyleUnderline"/>
        </w:rPr>
        <w:t xml:space="preserve">long-term </w:t>
      </w:r>
      <w:r w:rsidRPr="00165BD2">
        <w:rPr>
          <w:rStyle w:val="StyleUnderline"/>
          <w:highlight w:val="green"/>
        </w:rPr>
        <w:t xml:space="preserve">strategy to </w:t>
      </w:r>
      <w:r w:rsidRPr="00165BD2">
        <w:rPr>
          <w:rStyle w:val="Emphasis"/>
          <w:highlight w:val="green"/>
        </w:rPr>
        <w:t>fight for multi-racial democracy</w:t>
      </w:r>
      <w:r w:rsidRPr="00165BD2">
        <w:rPr>
          <w:rStyle w:val="StyleUnderline"/>
          <w:highlight w:val="green"/>
        </w:rPr>
        <w:t xml:space="preserve"> and an economy in </w:t>
      </w:r>
      <w:r w:rsidRPr="00165BD2">
        <w:rPr>
          <w:rStyle w:val="Emphasis"/>
          <w:highlight w:val="green"/>
        </w:rPr>
        <w:t>which working-class people thrive</w:t>
      </w:r>
      <w:r w:rsidRPr="00165BD2">
        <w:t xml:space="preserve">. I propose that </w:t>
      </w:r>
      <w:r w:rsidRPr="00165BD2">
        <w:rPr>
          <w:rStyle w:val="StyleUnderline"/>
        </w:rPr>
        <w:t xml:space="preserve">labor </w:t>
      </w:r>
      <w:r w:rsidRPr="00165BD2">
        <w:rPr>
          <w:rStyle w:val="StyleUnderline"/>
          <w:highlight w:val="green"/>
        </w:rPr>
        <w:t>adopt</w:t>
      </w:r>
      <w:r w:rsidRPr="00165BD2">
        <w:rPr>
          <w:rStyle w:val="StyleUnderline"/>
        </w:rPr>
        <w:t xml:space="preserve"> an intensified “</w:t>
      </w:r>
      <w:r w:rsidRPr="00165BD2">
        <w:rPr>
          <w:rStyle w:val="Emphasis"/>
          <w:highlight w:val="green"/>
        </w:rPr>
        <w:t>Block and Build</w:t>
      </w:r>
      <w:r w:rsidRPr="00165BD2">
        <w:rPr>
          <w:rStyle w:val="StyleUnderline"/>
        </w:rPr>
        <w:t>” approach</w:t>
      </w:r>
      <w:r w:rsidRPr="00165BD2">
        <w:t>. </w:t>
      </w:r>
    </w:p>
    <w:p w14:paraId="07909FA2" w14:textId="77777777" w:rsidR="00006E3E" w:rsidRPr="00165BD2" w:rsidRDefault="00006E3E" w:rsidP="00006E3E">
      <w:pPr>
        <w:rPr>
          <w:rStyle w:val="Emphasis"/>
        </w:rPr>
      </w:pPr>
      <w:r w:rsidRPr="00165BD2">
        <w:rPr>
          <w:rStyle w:val="StyleUnderline"/>
          <w:highlight w:val="green"/>
        </w:rPr>
        <w:t>“Blocking” means organizing</w:t>
      </w:r>
      <w:r w:rsidRPr="00165BD2">
        <w:rPr>
          <w:rStyle w:val="StyleUnderline"/>
        </w:rPr>
        <w:t xml:space="preserve"> </w:t>
      </w:r>
      <w:r w:rsidRPr="00165BD2">
        <w:rPr>
          <w:rStyle w:val="Emphasis"/>
        </w:rPr>
        <w:t xml:space="preserve">broad </w:t>
      </w:r>
      <w:r w:rsidRPr="00165BD2">
        <w:rPr>
          <w:rStyle w:val="Emphasis"/>
          <w:highlight w:val="green"/>
        </w:rPr>
        <w:t>labor, community, and political alliances</w:t>
      </w:r>
      <w:r w:rsidRPr="00165BD2">
        <w:rPr>
          <w:rStyle w:val="Emphasis"/>
        </w:rPr>
        <w:t xml:space="preserve"> against authoritarianism</w:t>
      </w:r>
      <w:r w:rsidRPr="00165BD2">
        <w:rPr>
          <w:rStyle w:val="StyleUnderline"/>
        </w:rPr>
        <w:t xml:space="preserve">, fighting tooth-and-nail against attacks on democratic rights, and </w:t>
      </w:r>
      <w:r w:rsidRPr="00165BD2">
        <w:rPr>
          <w:rStyle w:val="Emphasis"/>
        </w:rPr>
        <w:t xml:space="preserve">vigorously </w:t>
      </w:r>
      <w:r w:rsidRPr="00165BD2">
        <w:rPr>
          <w:rStyle w:val="Emphasis"/>
          <w:highlight w:val="green"/>
        </w:rPr>
        <w:t>defending the most vulnerable</w:t>
      </w:r>
      <w:r w:rsidRPr="00165BD2">
        <w:rPr>
          <w:rStyle w:val="StyleUnderline"/>
          <w:highlight w:val="green"/>
        </w:rPr>
        <w:t>. “Building” means</w:t>
      </w:r>
      <w:r w:rsidRPr="00165BD2">
        <w:rPr>
          <w:rStyle w:val="StyleUnderline"/>
        </w:rPr>
        <w:t xml:space="preserve"> massively </w:t>
      </w:r>
      <w:r w:rsidRPr="00165BD2">
        <w:rPr>
          <w:rStyle w:val="Emphasis"/>
          <w:highlight w:val="green"/>
        </w:rPr>
        <w:t>expanding a social base</w:t>
      </w:r>
      <w:r w:rsidRPr="00165BD2">
        <w:rPr>
          <w:rStyle w:val="StyleUnderline"/>
        </w:rPr>
        <w:t xml:space="preserve"> and movement infrastructure that will </w:t>
      </w:r>
      <w:r w:rsidRPr="00165BD2">
        <w:rPr>
          <w:rStyle w:val="Emphasis"/>
        </w:rPr>
        <w:t>fight authoritarianism long-term</w:t>
      </w:r>
      <w:r w:rsidRPr="00165BD2">
        <w:rPr>
          <w:rStyle w:val="StyleUnderline"/>
        </w:rPr>
        <w:t xml:space="preserve"> and </w:t>
      </w:r>
      <w:r w:rsidRPr="00165BD2">
        <w:rPr>
          <w:rStyle w:val="Emphasis"/>
          <w:highlight w:val="green"/>
        </w:rPr>
        <w:t>build campaigns for multi-racial democracy</w:t>
      </w:r>
      <w:r w:rsidRPr="00165BD2">
        <w:rPr>
          <w:rStyle w:val="StyleUnderline"/>
        </w:rPr>
        <w:t xml:space="preserve"> and </w:t>
      </w:r>
      <w:r w:rsidRPr="00165BD2">
        <w:rPr>
          <w:rStyle w:val="Emphasis"/>
        </w:rPr>
        <w:t>an economy that radically departs from the corporate-driven, unequal model that has dominated since the 1970s.</w:t>
      </w:r>
      <w:r w:rsidRPr="00165BD2">
        <w:t>  </w:t>
      </w:r>
    </w:p>
    <w:p w14:paraId="5248C857" w14:textId="77777777" w:rsidR="00006E3E" w:rsidRPr="00165BD2" w:rsidRDefault="00006E3E" w:rsidP="00006E3E">
      <w:r w:rsidRPr="00165BD2">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4D3A9E2D" w14:textId="77777777" w:rsidR="00006E3E" w:rsidRPr="00165BD2" w:rsidRDefault="00006E3E" w:rsidP="00006E3E">
      <w:r w:rsidRPr="00165BD2">
        <w:t xml:space="preserve">A critical component of an intensified Block and Build strategy within labor </w:t>
      </w:r>
      <w:r w:rsidRPr="00165BD2">
        <w:rPr>
          <w:rStyle w:val="StyleUnderline"/>
        </w:rPr>
        <w:t xml:space="preserve">must be constructing a new vision in which the US labor movement is unapologetically </w:t>
      </w:r>
      <w:r w:rsidRPr="00165BD2">
        <w:rPr>
          <w:rStyle w:val="StyleUnderline"/>
          <w:highlight w:val="green"/>
        </w:rPr>
        <w:t xml:space="preserve">fighting for the </w:t>
      </w:r>
      <w:r w:rsidRPr="00165BD2">
        <w:rPr>
          <w:rStyle w:val="Emphasis"/>
          <w:highlight w:val="green"/>
        </w:rPr>
        <w:t>entirety</w:t>
      </w:r>
      <w:r w:rsidRPr="00165BD2">
        <w:rPr>
          <w:rStyle w:val="StyleUnderline"/>
          <w:highlight w:val="green"/>
        </w:rPr>
        <w:t xml:space="preserve"> of the working class, </w:t>
      </w:r>
      <w:r w:rsidRPr="00165BD2">
        <w:rPr>
          <w:rStyle w:val="Emphasis"/>
          <w:highlight w:val="green"/>
        </w:rPr>
        <w:t>not</w:t>
      </w:r>
      <w:r w:rsidRPr="00165BD2">
        <w:rPr>
          <w:rStyle w:val="StyleUnderline"/>
          <w:highlight w:val="green"/>
        </w:rPr>
        <w:t xml:space="preserve"> just</w:t>
      </w:r>
      <w:r w:rsidRPr="00165BD2">
        <w:rPr>
          <w:rStyle w:val="StyleUnderline"/>
        </w:rPr>
        <w:t xml:space="preserve"> currently </w:t>
      </w:r>
      <w:r w:rsidRPr="00165BD2">
        <w:rPr>
          <w:rStyle w:val="StyleUnderline"/>
          <w:highlight w:val="green"/>
        </w:rPr>
        <w:t>unionized workers</w:t>
      </w:r>
      <w:r w:rsidRPr="00165BD2">
        <w:t>. Though Trump will dramatically weaken the National Labor Relations Board (NLRB) and more employers will engage in anti-union campaigns, this is not the time for hunker-down unionism, in which we try to weather a four-year storm by hoping for a better day. </w:t>
      </w:r>
    </w:p>
    <w:p w14:paraId="5CD305C1" w14:textId="77777777" w:rsidR="00006E3E" w:rsidRPr="00165BD2" w:rsidRDefault="00006E3E" w:rsidP="00006E3E">
      <w:pPr>
        <w:rPr>
          <w:rStyle w:val="Emphasis"/>
        </w:rPr>
      </w:pPr>
      <w:r w:rsidRPr="00165BD2">
        <w:rPr>
          <w:rStyle w:val="StyleUnderline"/>
        </w:rPr>
        <w:t xml:space="preserve">This is a time to </w:t>
      </w:r>
      <w:r w:rsidRPr="00165BD2">
        <w:rPr>
          <w:rStyle w:val="Emphasis"/>
          <w:highlight w:val="green"/>
        </w:rPr>
        <w:t>shift</w:t>
      </w:r>
      <w:r w:rsidRPr="00165BD2">
        <w:rPr>
          <w:rStyle w:val="StyleUnderline"/>
        </w:rPr>
        <w:t xml:space="preserve"> union </w:t>
      </w:r>
      <w:r w:rsidRPr="00165BD2">
        <w:rPr>
          <w:rStyle w:val="StyleUnderline"/>
          <w:highlight w:val="green"/>
        </w:rPr>
        <w:t>strategy</w:t>
      </w:r>
      <w:r w:rsidRPr="00165BD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165BD2">
        <w:rPr>
          <w:rStyle w:val="StyleUnderline"/>
        </w:rPr>
        <w:t xml:space="preserve">our overall orientation must be </w:t>
      </w:r>
      <w:r w:rsidRPr="00165BD2">
        <w:rPr>
          <w:rStyle w:val="Emphasis"/>
          <w:highlight w:val="green"/>
        </w:rPr>
        <w:t>bold</w:t>
      </w:r>
      <w:r w:rsidRPr="00165BD2">
        <w:rPr>
          <w:rStyle w:val="StyleUnderline"/>
          <w:highlight w:val="green"/>
        </w:rPr>
        <w:t xml:space="preserve">, </w:t>
      </w:r>
      <w:r w:rsidRPr="00165BD2">
        <w:rPr>
          <w:rStyle w:val="Emphasis"/>
          <w:highlight w:val="green"/>
        </w:rPr>
        <w:t>aggressive</w:t>
      </w:r>
      <w:r w:rsidRPr="00165BD2">
        <w:rPr>
          <w:rStyle w:val="StyleUnderline"/>
        </w:rPr>
        <w:t xml:space="preserve">, and </w:t>
      </w:r>
      <w:r w:rsidRPr="00165BD2">
        <w:rPr>
          <w:rStyle w:val="Emphasis"/>
          <w:highlight w:val="green"/>
        </w:rPr>
        <w:t>unapologetic</w:t>
      </w:r>
      <w:r w:rsidRPr="00165BD2">
        <w:rPr>
          <w:rStyle w:val="StyleUnderline"/>
        </w:rPr>
        <w:t xml:space="preserve"> in seeking to </w:t>
      </w:r>
      <w:r w:rsidRPr="00165BD2">
        <w:rPr>
          <w:rStyle w:val="Emphasis"/>
        </w:rPr>
        <w:t>change the world</w:t>
      </w:r>
      <w:r w:rsidRPr="00165BD2">
        <w:t>.    </w:t>
      </w:r>
    </w:p>
    <w:p w14:paraId="26909C0D" w14:textId="77777777" w:rsidR="00006E3E" w:rsidRPr="00165BD2" w:rsidRDefault="00006E3E" w:rsidP="00006E3E">
      <w:pPr>
        <w:rPr>
          <w:rStyle w:val="Emphasis"/>
        </w:rPr>
      </w:pPr>
      <w:r w:rsidRPr="00165BD2">
        <w:t xml:space="preserve">Tactically for labor, intensified “Block” </w:t>
      </w:r>
      <w:r w:rsidRPr="00165BD2">
        <w:rPr>
          <w:rStyle w:val="StyleUnderline"/>
          <w:highlight w:val="green"/>
        </w:rPr>
        <w:t xml:space="preserve">means </w:t>
      </w:r>
      <w:r w:rsidRPr="00165BD2">
        <w:rPr>
          <w:rStyle w:val="Emphasis"/>
          <w:highlight w:val="green"/>
        </w:rPr>
        <w:t>investing more in community</w:t>
      </w:r>
      <w:r w:rsidRPr="00165BD2">
        <w:rPr>
          <w:rStyle w:val="Emphasis"/>
        </w:rPr>
        <w:t xml:space="preserve"> and political relationships</w:t>
      </w:r>
      <w:r w:rsidRPr="00165BD2">
        <w:rPr>
          <w:rStyle w:val="StyleUnderline"/>
        </w:rPr>
        <w:t xml:space="preserve"> to build the broad anti-authoritarian front necessary to defend democratic rights and the most vulnerable. </w:t>
      </w:r>
      <w:r w:rsidRPr="00165BD2">
        <w:t xml:space="preserve">It </w:t>
      </w:r>
      <w:r w:rsidRPr="00165BD2">
        <w:rPr>
          <w:rStyle w:val="StyleUnderline"/>
        </w:rPr>
        <w:t xml:space="preserve">means </w:t>
      </w:r>
      <w:r w:rsidRPr="00165BD2">
        <w:rPr>
          <w:rStyle w:val="StyleUnderline"/>
          <w:highlight w:val="green"/>
        </w:rPr>
        <w:t xml:space="preserve">connecting with unions </w:t>
      </w:r>
      <w:r w:rsidRPr="00165BD2">
        <w:rPr>
          <w:rStyle w:val="Emphasis"/>
          <w:highlight w:val="green"/>
        </w:rPr>
        <w:t>internationally</w:t>
      </w:r>
      <w:r w:rsidRPr="00165BD2">
        <w:rPr>
          <w:rStyle w:val="StyleUnderline"/>
        </w:rPr>
        <w:t xml:space="preserve"> for lessons on fighting authoritarianism, </w:t>
      </w:r>
      <w:r w:rsidRPr="00165BD2">
        <w:rPr>
          <w:rStyle w:val="Emphasis"/>
          <w:highlight w:val="green"/>
        </w:rPr>
        <w:t>working</w:t>
      </w:r>
      <w:r w:rsidRPr="00165BD2">
        <w:rPr>
          <w:rStyle w:val="Emphasis"/>
        </w:rPr>
        <w:t xml:space="preserve"> with emergency response networks</w:t>
      </w:r>
      <w:r w:rsidRPr="00165BD2">
        <w:rPr>
          <w:rStyle w:val="StyleUnderline"/>
        </w:rPr>
        <w:t xml:space="preserve">, and fighting for and filling gaps in local, regional, and state protections </w:t>
      </w:r>
      <w:r w:rsidRPr="00165BD2">
        <w:rPr>
          <w:rStyle w:val="Emphasis"/>
          <w:highlight w:val="green"/>
        </w:rPr>
        <w:t>in support of reproductive justice</w:t>
      </w:r>
      <w:r w:rsidRPr="00165BD2">
        <w:rPr>
          <w:rStyle w:val="StyleUnderline"/>
        </w:rPr>
        <w:t xml:space="preserve">, and </w:t>
      </w:r>
      <w:r w:rsidRPr="00165BD2">
        <w:rPr>
          <w:rStyle w:val="Emphasis"/>
          <w:highlight w:val="green"/>
        </w:rPr>
        <w:t>against white supremacist</w:t>
      </w:r>
      <w:r w:rsidRPr="00165BD2">
        <w:rPr>
          <w:rStyle w:val="Emphasis"/>
        </w:rPr>
        <w:t xml:space="preserve"> actions, </w:t>
      </w:r>
      <w:r w:rsidRPr="00165BD2">
        <w:rPr>
          <w:rStyle w:val="Emphasis"/>
          <w:highlight w:val="green"/>
        </w:rPr>
        <w:t>deportation of immigrants</w:t>
      </w:r>
      <w:r w:rsidRPr="00165BD2">
        <w:rPr>
          <w:rStyle w:val="Emphasis"/>
        </w:rPr>
        <w:t xml:space="preserve">, and </w:t>
      </w:r>
      <w:r w:rsidRPr="00165BD2">
        <w:rPr>
          <w:rStyle w:val="Emphasis"/>
          <w:highlight w:val="green"/>
        </w:rPr>
        <w:t>attacks on</w:t>
      </w:r>
      <w:r w:rsidRPr="00165BD2">
        <w:rPr>
          <w:rStyle w:val="Emphasis"/>
        </w:rPr>
        <w:t xml:space="preserve"> the </w:t>
      </w:r>
      <w:r w:rsidRPr="00165BD2">
        <w:rPr>
          <w:rStyle w:val="Emphasis"/>
          <w:highlight w:val="green"/>
        </w:rPr>
        <w:t>LGBTQ community</w:t>
      </w:r>
      <w:r w:rsidRPr="00165BD2">
        <w:t xml:space="preserve">. </w:t>
      </w:r>
      <w:r w:rsidRPr="00165BD2">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165BD2">
        <w:rPr>
          <w:rStyle w:val="Emphasis"/>
          <w:highlight w:val="green"/>
        </w:rPr>
        <w:t>leading in defending rights.</w:t>
      </w:r>
      <w:r w:rsidRPr="00165BD2">
        <w:rPr>
          <w:rStyle w:val="Emphasis"/>
        </w:rPr>
        <w:t> </w:t>
      </w:r>
    </w:p>
    <w:p w14:paraId="14BF5785" w14:textId="77777777" w:rsidR="00006E3E" w:rsidRPr="00165BD2" w:rsidRDefault="00006E3E" w:rsidP="00006E3E">
      <w:r w:rsidRPr="00165BD2">
        <w:t xml:space="preserve">Regarding offensive tactics, intensified “Build” for labor means strengthening our organizations and promoting a new vision for society. Both must be founded upon building power in measurable ways. </w:t>
      </w:r>
      <w:r w:rsidRPr="00165BD2">
        <w:rPr>
          <w:rStyle w:val="StyleUnderline"/>
        </w:rPr>
        <w:t xml:space="preserve">This means </w:t>
      </w:r>
      <w:r w:rsidRPr="00165BD2">
        <w:rPr>
          <w:rStyle w:val="Emphasis"/>
        </w:rPr>
        <w:t>dramatically expanding the number of people involved</w:t>
      </w:r>
      <w:r w:rsidRPr="00165BD2">
        <w:t xml:space="preserve"> (having 11% of U.S. workers in unions does not give us anywhere near enough power), </w:t>
      </w:r>
      <w:r w:rsidRPr="00165BD2">
        <w:rPr>
          <w:rStyle w:val="Emphasis"/>
        </w:rPr>
        <w:t>strengthening alliances,</w:t>
      </w:r>
      <w:r w:rsidRPr="00165BD2">
        <w:rPr>
          <w:rStyle w:val="StyleUnderline"/>
        </w:rPr>
        <w:t xml:space="preserve"> and </w:t>
      </w:r>
      <w:r w:rsidRPr="00165BD2">
        <w:rPr>
          <w:rStyle w:val="Emphasis"/>
        </w:rPr>
        <w:t>increasing the reach and resonance of our vision</w:t>
      </w:r>
      <w:r w:rsidRPr="00165BD2">
        <w:rPr>
          <w:rStyle w:val="StyleUnderline"/>
        </w:rPr>
        <w:t>.</w:t>
      </w:r>
      <w:r w:rsidRPr="00165BD2">
        <w:t> </w:t>
      </w:r>
    </w:p>
    <w:p w14:paraId="0B8D5705" w14:textId="77777777" w:rsidR="00006E3E" w:rsidRPr="00165BD2" w:rsidRDefault="00006E3E" w:rsidP="00006E3E">
      <w:r w:rsidRPr="00165BD2">
        <w:rPr>
          <w:rStyle w:val="StyleUnderline"/>
        </w:rPr>
        <w:t xml:space="preserve">Working with community groups has been a consistent weak point for U.S. labor. </w:t>
      </w:r>
      <w:r w:rsidRPr="00165BD2">
        <w:rPr>
          <w:rStyle w:val="Emphasis"/>
        </w:rPr>
        <w:t>That must change</w:t>
      </w:r>
      <w:r w:rsidRPr="00165BD2">
        <w:t>. For example, UTLA would not have been able to shift power relations in LA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48501C27" w14:textId="77777777" w:rsidR="00006E3E" w:rsidRPr="00165BD2" w:rsidRDefault="00006E3E" w:rsidP="00006E3E">
      <w:pPr>
        <w:rPr>
          <w:rStyle w:val="StyleUnderline"/>
        </w:rPr>
      </w:pPr>
      <w:r w:rsidRPr="00165BD2">
        <w:t xml:space="preserve">The work of the Reclaim coalition as a whole has been central in collaborative strategic planning, common-good bargaining, striking, winning School Board resolutions, and supporting labor/community coalitions across the country. </w:t>
      </w:r>
      <w:r w:rsidRPr="00165BD2">
        <w:rPr>
          <w:rStyle w:val="StyleUnderline"/>
        </w:rPr>
        <w:t xml:space="preserve">It is only through </w:t>
      </w:r>
      <w:r w:rsidRPr="00165BD2">
        <w:rPr>
          <w:rStyle w:val="Emphasis"/>
        </w:rPr>
        <w:t>intentional work with community</w:t>
      </w:r>
      <w:r w:rsidRPr="00165BD2">
        <w:rPr>
          <w:rStyle w:val="StyleUnderline"/>
        </w:rPr>
        <w:t xml:space="preserve"> that labor will be able to build a multi-faceted working-class movement.</w:t>
      </w:r>
    </w:p>
    <w:p w14:paraId="4454ECFE" w14:textId="77777777" w:rsidR="00006E3E" w:rsidRPr="00165BD2" w:rsidRDefault="00006E3E" w:rsidP="00006E3E">
      <w:r w:rsidRPr="00165BD2">
        <w:t>It is only through intentional work with community that labor will be able to build a multi-faceted working-class movement.</w:t>
      </w:r>
    </w:p>
    <w:p w14:paraId="0914AA89" w14:textId="77777777" w:rsidR="00006E3E" w:rsidRPr="00165BD2" w:rsidRDefault="00006E3E" w:rsidP="00006E3E">
      <w:pPr>
        <w:rPr>
          <w:rStyle w:val="Emphasis"/>
        </w:rPr>
      </w:pPr>
      <w:r w:rsidRPr="00165BD2">
        <w:t xml:space="preserve">Regarding vision, the perspective labor puts forward must be developed with community organizations </w:t>
      </w:r>
      <w:r w:rsidRPr="00165BD2">
        <w:rPr>
          <w:rStyle w:val="StyleUnderline"/>
          <w:highlight w:val="green"/>
        </w:rPr>
        <w:t>and offer an analysis of</w:t>
      </w:r>
      <w:r w:rsidRPr="00165BD2">
        <w:t xml:space="preserve"> the recent election — </w:t>
      </w:r>
      <w:r w:rsidRPr="00165BD2">
        <w:rPr>
          <w:rStyle w:val="StyleUnderline"/>
        </w:rPr>
        <w:t xml:space="preserve">the destructive impacts of </w:t>
      </w:r>
      <w:r w:rsidRPr="00165BD2">
        <w:rPr>
          <w:rStyle w:val="Emphasis"/>
          <w:highlight w:val="green"/>
        </w:rPr>
        <w:t>racism, misogyny, transphobia</w:t>
      </w:r>
      <w:r w:rsidRPr="00165BD2">
        <w:rPr>
          <w:rStyle w:val="Emphasis"/>
        </w:rPr>
        <w:t xml:space="preserve">, and </w:t>
      </w:r>
      <w:r w:rsidRPr="00165BD2">
        <w:rPr>
          <w:rStyle w:val="Emphasis"/>
          <w:highlight w:val="green"/>
        </w:rPr>
        <w:t>xenophobia</w:t>
      </w:r>
      <w:r w:rsidRPr="00165BD2">
        <w:t xml:space="preserve"> in the election; </w:t>
      </w:r>
      <w:r w:rsidRPr="00165BD2">
        <w:rPr>
          <w:rStyle w:val="StyleUnderline"/>
        </w:rPr>
        <w:t>the economic suffering of the multi-racial working class</w:t>
      </w:r>
      <w:r w:rsidRPr="00165BD2">
        <w:t xml:space="preserve">; and the profound alienation of tens of millions of working-class voters. Our vision for society must explain why economic inequality exists, identify corporate and billionaire enemies, and pick fights. </w:t>
      </w:r>
      <w:r w:rsidRPr="00165BD2">
        <w:rPr>
          <w:rStyle w:val="StyleUnderline"/>
        </w:rPr>
        <w:t xml:space="preserve">It must be </w:t>
      </w:r>
      <w:r w:rsidRPr="00165BD2">
        <w:rPr>
          <w:rStyle w:val="StyleUnderline"/>
          <w:highlight w:val="green"/>
        </w:rPr>
        <w:t>based on</w:t>
      </w:r>
      <w:r w:rsidRPr="00165BD2">
        <w:rPr>
          <w:rStyle w:val="StyleUnderline"/>
        </w:rPr>
        <w:t xml:space="preserve"> meeting </w:t>
      </w:r>
      <w:r w:rsidRPr="00165BD2">
        <w:rPr>
          <w:rStyle w:val="Emphasis"/>
          <w:highlight w:val="green"/>
        </w:rPr>
        <w:t>immediate material needs</w:t>
      </w:r>
      <w:r w:rsidRPr="00165BD2">
        <w:rPr>
          <w:rStyle w:val="StyleUnderline"/>
        </w:rPr>
        <w:t xml:space="preserve">, justice, anti-oppression, economic redistribution, democratic rights, </w:t>
      </w:r>
      <w:r w:rsidRPr="00165BD2">
        <w:rPr>
          <w:rStyle w:val="Emphasis"/>
          <w:highlight w:val="green"/>
        </w:rPr>
        <w:t>climate justice</w:t>
      </w:r>
      <w:r w:rsidRPr="00165BD2">
        <w:rPr>
          <w:rStyle w:val="StyleUnderline"/>
        </w:rPr>
        <w:t xml:space="preserve">, </w:t>
      </w:r>
      <w:r w:rsidRPr="00165BD2">
        <w:rPr>
          <w:rStyle w:val="Emphasis"/>
        </w:rPr>
        <w:t xml:space="preserve">a </w:t>
      </w:r>
      <w:r w:rsidRPr="00165BD2">
        <w:rPr>
          <w:rStyle w:val="Emphasis"/>
          <w:highlight w:val="green"/>
        </w:rPr>
        <w:t>ceasefire in Gaza</w:t>
      </w:r>
      <w:r w:rsidRPr="00165BD2">
        <w:rPr>
          <w:rStyle w:val="StyleUnderline"/>
        </w:rPr>
        <w:t xml:space="preserve">, and </w:t>
      </w:r>
      <w:r w:rsidRPr="00165BD2">
        <w:rPr>
          <w:rStyle w:val="Emphasis"/>
          <w:highlight w:val="green"/>
        </w:rPr>
        <w:t>international peace.</w:t>
      </w:r>
      <w:r w:rsidRPr="00165BD2">
        <w:t> </w:t>
      </w:r>
    </w:p>
    <w:p w14:paraId="78DF1093" w14:textId="77777777" w:rsidR="00006E3E" w:rsidRPr="00165BD2" w:rsidRDefault="00006E3E" w:rsidP="00006E3E">
      <w:r w:rsidRPr="00165BD2">
        <w:rPr>
          <w:rStyle w:val="StyleUnderline"/>
          <w:highlight w:val="green"/>
        </w:rPr>
        <w:t xml:space="preserve">This is </w:t>
      </w:r>
      <w:r w:rsidRPr="00165BD2">
        <w:rPr>
          <w:rStyle w:val="Emphasis"/>
          <w:highlight w:val="green"/>
        </w:rPr>
        <w:t>not</w:t>
      </w:r>
      <w:r w:rsidRPr="00165BD2">
        <w:rPr>
          <w:rStyle w:val="StyleUnderline"/>
          <w:highlight w:val="green"/>
        </w:rPr>
        <w:t xml:space="preserve"> the Democratic Party</w:t>
      </w:r>
      <w:r w:rsidRPr="00165BD2">
        <w:rPr>
          <w:rStyle w:val="StyleUnderline"/>
        </w:rPr>
        <w:t xml:space="preserve">’s vision. The </w:t>
      </w:r>
      <w:r w:rsidRPr="00165BD2">
        <w:rPr>
          <w:rStyle w:val="Emphasis"/>
        </w:rPr>
        <w:t>party’s corporate and billionaire funders,</w:t>
      </w:r>
      <w:r w:rsidRPr="00165BD2">
        <w:rPr>
          <w:rStyle w:val="StyleUnderline"/>
        </w:rPr>
        <w:t xml:space="preserve"> and its </w:t>
      </w:r>
      <w:r w:rsidRPr="00165BD2">
        <w:rPr>
          <w:rStyle w:val="Emphasis"/>
        </w:rPr>
        <w:t>defense of</w:t>
      </w:r>
      <w:r w:rsidRPr="00165BD2">
        <w:rPr>
          <w:rStyle w:val="StyleUnderline"/>
        </w:rPr>
        <w:t xml:space="preserve"> economic </w:t>
      </w:r>
      <w:r w:rsidRPr="00165BD2">
        <w:rPr>
          <w:rStyle w:val="Emphasis"/>
        </w:rPr>
        <w:t>inequality</w:t>
      </w:r>
      <w:r w:rsidRPr="00165BD2">
        <w:rPr>
          <w:rStyle w:val="StyleUnderline"/>
        </w:rPr>
        <w:t xml:space="preserve"> and </w:t>
      </w:r>
      <w:r w:rsidRPr="00165BD2">
        <w:rPr>
          <w:rStyle w:val="Emphasis"/>
        </w:rPr>
        <w:t>militarism</w:t>
      </w:r>
      <w:r w:rsidRPr="00165BD2">
        <w:rPr>
          <w:rStyle w:val="StyleUnderline"/>
        </w:rPr>
        <w:t xml:space="preserve">, including the </w:t>
      </w:r>
      <w:r w:rsidRPr="00165BD2">
        <w:rPr>
          <w:rStyle w:val="Emphasis"/>
        </w:rPr>
        <w:t>genocidal war in Gaza</w:t>
      </w:r>
      <w:r w:rsidRPr="00165BD2">
        <w:rPr>
          <w:rStyle w:val="StyleUnderline"/>
        </w:rPr>
        <w:t xml:space="preserve">, are </w:t>
      </w:r>
      <w:r w:rsidRPr="00165BD2">
        <w:rPr>
          <w:rStyle w:val="Emphasis"/>
        </w:rPr>
        <w:t>structural barriers</w:t>
      </w:r>
      <w:r w:rsidRPr="00165BD2">
        <w:rPr>
          <w:rStyle w:val="StyleUnderline"/>
        </w:rPr>
        <w:t xml:space="preserve"> to the party advancing this vision</w:t>
      </w:r>
      <w:r w:rsidRPr="00165BD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208BCA32" w14:textId="77777777" w:rsidR="00006E3E" w:rsidRPr="00165BD2" w:rsidRDefault="00006E3E" w:rsidP="00006E3E">
      <w:r w:rsidRPr="00165BD2">
        <w:t xml:space="preserve">Many of us did exactly this in campaigning for Kamala Harris in the recent election. This approach is particularly important in the U.S. South and Southwest. Yet while in these tactical alliances, </w:t>
      </w:r>
      <w:r w:rsidRPr="00165BD2">
        <w:rPr>
          <w:rStyle w:val="StyleUnderline"/>
          <w:highlight w:val="green"/>
        </w:rPr>
        <w:t>we must be</w:t>
      </w:r>
      <w:r w:rsidRPr="00165BD2">
        <w:rPr>
          <w:rStyle w:val="StyleUnderline"/>
        </w:rPr>
        <w:t xml:space="preserve"> intentional about our organizations remaining </w:t>
      </w:r>
      <w:r w:rsidRPr="00165BD2">
        <w:rPr>
          <w:rStyle w:val="Emphasis"/>
        </w:rPr>
        <w:t>clearly</w:t>
      </w:r>
      <w:r w:rsidRPr="00165BD2">
        <w:rPr>
          <w:rStyle w:val="StyleUnderline"/>
        </w:rPr>
        <w:t xml:space="preserve"> and </w:t>
      </w:r>
      <w:r w:rsidRPr="00165BD2">
        <w:rPr>
          <w:rStyle w:val="Emphasis"/>
        </w:rPr>
        <w:t>publicly distinct</w:t>
      </w:r>
      <w:r w:rsidRPr="00165BD2">
        <w:rPr>
          <w:rStyle w:val="StyleUnderline"/>
        </w:rPr>
        <w:t xml:space="preserve"> from and </w:t>
      </w:r>
      <w:r w:rsidRPr="00165BD2">
        <w:rPr>
          <w:rStyle w:val="Emphasis"/>
        </w:rPr>
        <w:t xml:space="preserve">frequently </w:t>
      </w:r>
      <w:r w:rsidRPr="00165BD2">
        <w:rPr>
          <w:rStyle w:val="Emphasis"/>
          <w:highlight w:val="green"/>
        </w:rPr>
        <w:t>critical of</w:t>
      </w:r>
      <w:r w:rsidRPr="00165BD2">
        <w:rPr>
          <w:rStyle w:val="StyleUnderline"/>
          <w:highlight w:val="green"/>
        </w:rPr>
        <w:t xml:space="preserve"> the </w:t>
      </w:r>
      <w:r w:rsidRPr="00165BD2">
        <w:rPr>
          <w:rStyle w:val="StyleUnderline"/>
        </w:rPr>
        <w:t xml:space="preserve">Democratic </w:t>
      </w:r>
      <w:r w:rsidRPr="00165BD2">
        <w:rPr>
          <w:rStyle w:val="StyleUnderline"/>
          <w:highlight w:val="green"/>
        </w:rPr>
        <w:t>Party</w:t>
      </w:r>
      <w:r w:rsidRPr="00165BD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2DD89E22" w14:textId="77777777" w:rsidR="00006E3E" w:rsidRPr="00165BD2" w:rsidRDefault="00006E3E" w:rsidP="00006E3E">
      <w:r w:rsidRPr="00165BD2">
        <w:t>The union difference</w:t>
      </w:r>
    </w:p>
    <w:p w14:paraId="6A373A24" w14:textId="77777777" w:rsidR="00006E3E" w:rsidRPr="00165BD2" w:rsidRDefault="00006E3E" w:rsidP="00006E3E">
      <w:pPr>
        <w:rPr>
          <w:rStyle w:val="Emphasis"/>
        </w:rPr>
      </w:pPr>
      <w:r w:rsidRPr="00165BD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165BD2">
        <w:rPr>
          <w:rStyle w:val="StyleUnderline"/>
        </w:rPr>
        <w:t xml:space="preserve">with the current imperative </w:t>
      </w:r>
      <w:r w:rsidRPr="00165BD2">
        <w:rPr>
          <w:rStyle w:val="StyleUnderline"/>
          <w:highlight w:val="green"/>
        </w:rPr>
        <w:t>to build an independent</w:t>
      </w:r>
      <w:r w:rsidRPr="00165BD2">
        <w:rPr>
          <w:rStyle w:val="StyleUnderline"/>
        </w:rPr>
        <w:t xml:space="preserve">, expanding </w:t>
      </w:r>
      <w:r w:rsidRPr="00165BD2">
        <w:rPr>
          <w:rStyle w:val="StyleUnderline"/>
          <w:highlight w:val="green"/>
        </w:rPr>
        <w:t>multi-racial working-class movement</w:t>
      </w:r>
      <w:r w:rsidRPr="00165BD2">
        <w:rPr>
          <w:rStyle w:val="StyleUnderline"/>
        </w:rPr>
        <w:t xml:space="preserve"> that includes people from all walks of life, the labor movement </w:t>
      </w:r>
      <w:r w:rsidRPr="00165BD2">
        <w:rPr>
          <w:rStyle w:val="Emphasis"/>
        </w:rPr>
        <w:t>plays a unique role.</w:t>
      </w:r>
      <w:r w:rsidRPr="00165BD2">
        <w:t> </w:t>
      </w:r>
    </w:p>
    <w:p w14:paraId="63BE7555" w14:textId="77777777" w:rsidR="00006E3E" w:rsidRPr="00165BD2" w:rsidRDefault="00006E3E" w:rsidP="00006E3E">
      <w:pPr>
        <w:rPr>
          <w:rStyle w:val="StyleUnderline"/>
        </w:rPr>
      </w:pPr>
      <w:r w:rsidRPr="00165BD2">
        <w:rPr>
          <w:rStyle w:val="StyleUnderline"/>
          <w:highlight w:val="green"/>
        </w:rPr>
        <w:t xml:space="preserve">Unions are </w:t>
      </w:r>
      <w:r w:rsidRPr="00165BD2">
        <w:rPr>
          <w:rStyle w:val="Emphasis"/>
          <w:highlight w:val="green"/>
        </w:rPr>
        <w:t>mass organizations</w:t>
      </w:r>
      <w:r w:rsidRPr="00165BD2">
        <w:rPr>
          <w:rStyle w:val="StyleUnderline"/>
          <w:highlight w:val="green"/>
        </w:rPr>
        <w:t xml:space="preserve"> that </w:t>
      </w:r>
      <w:r w:rsidRPr="00165BD2">
        <w:rPr>
          <w:rStyle w:val="Emphasis"/>
          <w:highlight w:val="green"/>
        </w:rPr>
        <w:t>bring people together</w:t>
      </w:r>
      <w:r w:rsidRPr="00165BD2">
        <w:rPr>
          <w:rStyle w:val="StyleUnderline"/>
        </w:rPr>
        <w:t xml:space="preserve"> </w:t>
      </w:r>
      <w:r w:rsidRPr="00165BD2">
        <w:t xml:space="preserve">across differences: the common denominator of members is their employer. </w:t>
      </w:r>
      <w:r w:rsidRPr="00165BD2">
        <w:rPr>
          <w:rStyle w:val="StyleUnderline"/>
        </w:rPr>
        <w:t xml:space="preserve">Unions </w:t>
      </w:r>
      <w:r w:rsidRPr="00165BD2">
        <w:rPr>
          <w:rStyle w:val="Emphasis"/>
          <w:highlight w:val="green"/>
        </w:rPr>
        <w:t>have</w:t>
      </w:r>
      <w:r w:rsidRPr="00165BD2">
        <w:rPr>
          <w:rStyle w:val="Emphasis"/>
        </w:rPr>
        <w:t xml:space="preserve"> their own </w:t>
      </w:r>
      <w:r w:rsidRPr="00165BD2">
        <w:rPr>
          <w:rStyle w:val="Emphasis"/>
          <w:highlight w:val="green"/>
        </w:rPr>
        <w:t>resources</w:t>
      </w:r>
      <w:r w:rsidRPr="00165BD2">
        <w:rPr>
          <w:rStyle w:val="StyleUnderline"/>
          <w:highlight w:val="green"/>
        </w:rPr>
        <w:t>, are</w:t>
      </w:r>
      <w:r w:rsidRPr="00165BD2">
        <w:rPr>
          <w:rStyle w:val="StyleUnderline"/>
        </w:rPr>
        <w:t xml:space="preserve"> often </w:t>
      </w:r>
      <w:r w:rsidRPr="00165BD2">
        <w:rPr>
          <w:rStyle w:val="Emphasis"/>
          <w:highlight w:val="green"/>
        </w:rPr>
        <w:t>multi-racial</w:t>
      </w:r>
      <w:r w:rsidRPr="00165BD2">
        <w:rPr>
          <w:rStyle w:val="StyleUnderline"/>
        </w:rPr>
        <w:t xml:space="preserve">, many </w:t>
      </w:r>
      <w:r w:rsidRPr="00165BD2">
        <w:rPr>
          <w:rStyle w:val="Emphasis"/>
        </w:rPr>
        <w:t>have democratic mechanisms</w:t>
      </w:r>
      <w:r w:rsidRPr="00165BD2">
        <w:rPr>
          <w:rStyle w:val="StyleUnderline"/>
        </w:rPr>
        <w:t xml:space="preserve">, and they are one of few organizations that give working people direct experience with democracy. Many unions </w:t>
      </w:r>
      <w:r w:rsidRPr="00165BD2">
        <w:rPr>
          <w:rStyle w:val="Emphasis"/>
          <w:highlight w:val="green"/>
        </w:rPr>
        <w:t>have the potential for scale across</w:t>
      </w:r>
      <w:r w:rsidRPr="00165BD2">
        <w:rPr>
          <w:rStyle w:val="Emphasis"/>
        </w:rPr>
        <w:t xml:space="preserve"> regions, states, and </w:t>
      </w:r>
      <w:r w:rsidRPr="00165BD2">
        <w:rPr>
          <w:rStyle w:val="Emphasis"/>
          <w:highlight w:val="green"/>
        </w:rPr>
        <w:t>the country</w:t>
      </w:r>
      <w:r w:rsidRPr="00165BD2">
        <w:rPr>
          <w:rStyle w:val="StyleUnderline"/>
        </w:rPr>
        <w:t>, as well as legal and political structures for bargaining and pushing common good demands. </w:t>
      </w:r>
    </w:p>
    <w:p w14:paraId="1CA81A31" w14:textId="77777777" w:rsidR="00006E3E" w:rsidRPr="00165BD2" w:rsidRDefault="00006E3E" w:rsidP="00006E3E">
      <w:r w:rsidRPr="00165BD2">
        <w:rPr>
          <w:rStyle w:val="StyleUnderline"/>
        </w:rPr>
        <w:t xml:space="preserve">Unions have the potential, and often legal rights, </w:t>
      </w:r>
      <w:r w:rsidRPr="00165BD2">
        <w:rPr>
          <w:rStyle w:val="Emphasis"/>
        </w:rPr>
        <w:t>to create economic disruption</w:t>
      </w:r>
      <w:r w:rsidRPr="00165BD2">
        <w:t xml:space="preserve">. Moreover, </w:t>
      </w:r>
      <w:r w:rsidRPr="00165BD2">
        <w:rPr>
          <w:rStyle w:val="StyleUnderline"/>
        </w:rPr>
        <w:t xml:space="preserve">unions </w:t>
      </w:r>
      <w:r w:rsidRPr="00165BD2">
        <w:rPr>
          <w:rStyle w:val="StyleUnderline"/>
          <w:highlight w:val="green"/>
        </w:rPr>
        <w:t xml:space="preserve">have a </w:t>
      </w:r>
      <w:r w:rsidRPr="00165BD2">
        <w:rPr>
          <w:rStyle w:val="Emphasis"/>
          <w:highlight w:val="green"/>
        </w:rPr>
        <w:t>long history of fighting</w:t>
      </w:r>
      <w:r w:rsidRPr="00165BD2">
        <w:rPr>
          <w:rStyle w:val="Emphasis"/>
        </w:rPr>
        <w:t xml:space="preserve"> against </w:t>
      </w:r>
      <w:r w:rsidRPr="00165BD2">
        <w:rPr>
          <w:rStyle w:val="Emphasis"/>
          <w:highlight w:val="green"/>
        </w:rPr>
        <w:t>authoritarianism</w:t>
      </w:r>
      <w:r w:rsidRPr="00165BD2">
        <w:rPr>
          <w:rStyle w:val="StyleUnderline"/>
        </w:rPr>
        <w:t xml:space="preserve">, </w:t>
      </w:r>
      <w:r w:rsidRPr="00165BD2">
        <w:rPr>
          <w:rStyle w:val="Emphasis"/>
        </w:rPr>
        <w:t>fascism</w:t>
      </w:r>
      <w:r w:rsidRPr="00165BD2">
        <w:rPr>
          <w:rStyle w:val="StyleUnderline"/>
        </w:rPr>
        <w:t xml:space="preserve">, </w:t>
      </w:r>
      <w:r w:rsidRPr="00165BD2">
        <w:rPr>
          <w:rStyle w:val="StyleUnderline"/>
          <w:highlight w:val="green"/>
        </w:rPr>
        <w:t xml:space="preserve">and </w:t>
      </w:r>
      <w:r w:rsidRPr="00165BD2">
        <w:rPr>
          <w:rStyle w:val="Emphasis"/>
          <w:highlight w:val="green"/>
        </w:rPr>
        <w:t>repression</w:t>
      </w:r>
      <w:r w:rsidRPr="00165BD2">
        <w:rPr>
          <w:rStyle w:val="StyleUnderline"/>
        </w:rPr>
        <w:t xml:space="preserve"> – </w:t>
      </w:r>
      <w:r w:rsidRPr="00165BD2">
        <w:rPr>
          <w:rStyle w:val="Emphasis"/>
          <w:highlight w:val="green"/>
        </w:rPr>
        <w:t>in South Africa</w:t>
      </w:r>
      <w:r w:rsidRPr="00165BD2">
        <w:rPr>
          <w:rStyle w:val="Emphasis"/>
        </w:rPr>
        <w:t xml:space="preserve"> in the fight against apartheid</w:t>
      </w:r>
      <w:r w:rsidRPr="00165BD2">
        <w:rPr>
          <w:rStyle w:val="StyleUnderline"/>
        </w:rPr>
        <w:t xml:space="preserve">, </w:t>
      </w:r>
      <w:r w:rsidRPr="00165BD2">
        <w:rPr>
          <w:rStyle w:val="Emphasis"/>
        </w:rPr>
        <w:t xml:space="preserve">in </w:t>
      </w:r>
      <w:r w:rsidRPr="00165BD2">
        <w:rPr>
          <w:rStyle w:val="Emphasis"/>
          <w:highlight w:val="green"/>
        </w:rPr>
        <w:t>Central America</w:t>
      </w:r>
      <w:r w:rsidRPr="00165BD2">
        <w:rPr>
          <w:rStyle w:val="Emphasis"/>
        </w:rPr>
        <w:t xml:space="preserve"> in the struggles against U.S.-supported authoritarian regimes</w:t>
      </w:r>
      <w:r w:rsidRPr="00165BD2">
        <w:rPr>
          <w:rStyle w:val="StyleUnderline"/>
        </w:rPr>
        <w:t xml:space="preserve">, in </w:t>
      </w:r>
      <w:r w:rsidRPr="00165BD2">
        <w:rPr>
          <w:rStyle w:val="Emphasis"/>
        </w:rPr>
        <w:t>the U.S. in support of the Civil Rights Movement</w:t>
      </w:r>
      <w:r w:rsidRPr="00165BD2">
        <w:rPr>
          <w:rStyle w:val="StyleUnderline"/>
        </w:rPr>
        <w:t> and against anti-worker repression, and in many other instances domestically and internationally</w:t>
      </w:r>
      <w:r w:rsidRPr="00165BD2">
        <w:t>. </w:t>
      </w:r>
    </w:p>
    <w:p w14:paraId="78019B3F" w14:textId="77777777" w:rsidR="00006E3E" w:rsidRPr="00165BD2" w:rsidRDefault="00006E3E" w:rsidP="00006E3E">
      <w:r w:rsidRPr="00165BD2">
        <w:rPr>
          <w:rStyle w:val="StyleUnderline"/>
          <w:highlight w:val="green"/>
        </w:rPr>
        <w:t xml:space="preserve">As the </w:t>
      </w:r>
      <w:r w:rsidRPr="00165BD2">
        <w:rPr>
          <w:rStyle w:val="Emphasis"/>
          <w:highlight w:val="green"/>
        </w:rPr>
        <w:t>most diverse organizations</w:t>
      </w:r>
      <w:r w:rsidRPr="00165BD2">
        <w:rPr>
          <w:rStyle w:val="StyleUnderline"/>
        </w:rPr>
        <w:t xml:space="preserve"> in the U.S., </w:t>
      </w:r>
      <w:r w:rsidRPr="00165BD2">
        <w:rPr>
          <w:rStyle w:val="StyleUnderline"/>
          <w:highlight w:val="green"/>
        </w:rPr>
        <w:t xml:space="preserve">unions are the </w:t>
      </w:r>
      <w:r w:rsidRPr="00165BD2">
        <w:rPr>
          <w:rStyle w:val="Emphasis"/>
          <w:highlight w:val="green"/>
        </w:rPr>
        <w:t>best</w:t>
      </w:r>
      <w:r w:rsidRPr="00165BD2">
        <w:rPr>
          <w:rStyle w:val="StyleUnderline"/>
          <w:highlight w:val="green"/>
        </w:rPr>
        <w:t xml:space="preserve"> vehicle to address </w:t>
      </w:r>
      <w:r w:rsidRPr="00165BD2">
        <w:rPr>
          <w:rStyle w:val="Emphasis"/>
          <w:highlight w:val="green"/>
        </w:rPr>
        <w:t>racist, sexist, anti-LGBTQ</w:t>
      </w:r>
      <w:r w:rsidRPr="00165BD2">
        <w:rPr>
          <w:rStyle w:val="Emphasis"/>
        </w:rPr>
        <w:t xml:space="preserve">, and </w:t>
      </w:r>
      <w:r w:rsidRPr="00165BD2">
        <w:rPr>
          <w:rStyle w:val="Emphasis"/>
          <w:highlight w:val="green"/>
        </w:rPr>
        <w:t>xenophobic views</w:t>
      </w:r>
      <w:r w:rsidRPr="00165BD2">
        <w:rPr>
          <w:rStyle w:val="StyleUnderline"/>
        </w:rPr>
        <w:t>, and the social isolation and alienation that exacerbate them</w:t>
      </w:r>
      <w:r w:rsidRPr="00165BD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165BD2">
        <w:rPr>
          <w:rStyle w:val="StyleUnderline"/>
          <w:highlight w:val="green"/>
        </w:rPr>
        <w:t xml:space="preserve">People </w:t>
      </w:r>
      <w:r w:rsidRPr="00165BD2">
        <w:rPr>
          <w:rStyle w:val="Emphasis"/>
          <w:highlight w:val="green"/>
        </w:rPr>
        <w:t>learn solidarity in union fights</w:t>
      </w:r>
      <w:r w:rsidRPr="00165BD2">
        <w:rPr>
          <w:rStyle w:val="StyleUnderline"/>
        </w:rPr>
        <w:t xml:space="preserve">, and being a union member </w:t>
      </w:r>
      <w:r w:rsidRPr="00165BD2">
        <w:rPr>
          <w:rStyle w:val="StyleUnderline"/>
          <w:highlight w:val="green"/>
        </w:rPr>
        <w:t xml:space="preserve">leads to </w:t>
      </w:r>
      <w:r w:rsidRPr="00165BD2">
        <w:rPr>
          <w:rStyle w:val="Emphasis"/>
          <w:highlight w:val="green"/>
        </w:rPr>
        <w:t>progressive views on the economy</w:t>
      </w:r>
      <w:r w:rsidRPr="00165BD2">
        <w:rPr>
          <w:rStyle w:val="StyleUnderline"/>
          <w:highlight w:val="green"/>
        </w:rPr>
        <w:t xml:space="preserve">, </w:t>
      </w:r>
      <w:r w:rsidRPr="00165BD2">
        <w:rPr>
          <w:rStyle w:val="Emphasis"/>
          <w:highlight w:val="green"/>
        </w:rPr>
        <w:t>race</w:t>
      </w:r>
      <w:r w:rsidRPr="00165BD2">
        <w:rPr>
          <w:rStyle w:val="StyleUnderline"/>
          <w:highlight w:val="green"/>
        </w:rPr>
        <w:t xml:space="preserve">, </w:t>
      </w:r>
      <w:r w:rsidRPr="00165BD2">
        <w:rPr>
          <w:rStyle w:val="Emphasis"/>
          <w:highlight w:val="green"/>
        </w:rPr>
        <w:t>gender</w:t>
      </w:r>
      <w:r w:rsidRPr="00165BD2">
        <w:rPr>
          <w:rStyle w:val="StyleUnderline"/>
        </w:rPr>
        <w:t xml:space="preserve">, and </w:t>
      </w:r>
      <w:r w:rsidRPr="00165BD2">
        <w:rPr>
          <w:rStyle w:val="Emphasis"/>
        </w:rPr>
        <w:t>more</w:t>
      </w:r>
      <w:r w:rsidRPr="00165BD2">
        <w:rPr>
          <w:rStyle w:val="StyleUnderline"/>
        </w:rPr>
        <w:t>.</w:t>
      </w:r>
    </w:p>
    <w:p w14:paraId="70ADAABB" w14:textId="77777777" w:rsidR="00006E3E" w:rsidRPr="00165BD2" w:rsidRDefault="00006E3E" w:rsidP="00006E3E">
      <w:pPr>
        <w:rPr>
          <w:rStyle w:val="Emphasis"/>
        </w:rPr>
      </w:pPr>
      <w:r w:rsidRPr="00165BD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165BD2">
        <w:rPr>
          <w:rStyle w:val="StyleUnderline"/>
          <w:highlight w:val="green"/>
        </w:rPr>
        <w:t xml:space="preserve">Organizing to </w:t>
      </w:r>
      <w:r w:rsidRPr="00165BD2">
        <w:rPr>
          <w:rStyle w:val="Emphasis"/>
        </w:rPr>
        <w:t>radically</w:t>
      </w:r>
      <w:r w:rsidRPr="00165BD2">
        <w:rPr>
          <w:rStyle w:val="StyleUnderline"/>
        </w:rPr>
        <w:t xml:space="preserve"> </w:t>
      </w:r>
      <w:r w:rsidRPr="00165BD2">
        <w:rPr>
          <w:rStyle w:val="StyleUnderline"/>
          <w:highlight w:val="green"/>
        </w:rPr>
        <w:t xml:space="preserve">increase union membership is a </w:t>
      </w:r>
      <w:r w:rsidRPr="00165BD2">
        <w:rPr>
          <w:rStyle w:val="Emphasis"/>
          <w:highlight w:val="green"/>
        </w:rPr>
        <w:t xml:space="preserve">foundational part of the work </w:t>
      </w:r>
      <w:r w:rsidRPr="00165BD2">
        <w:rPr>
          <w:rStyle w:val="Emphasis"/>
        </w:rPr>
        <w:t>ahead</w:t>
      </w:r>
      <w:r w:rsidRPr="00165BD2">
        <w:rPr>
          <w:rStyle w:val="StyleUnderline"/>
        </w:rPr>
        <w:t xml:space="preserve"> — not only for economic justice, but </w:t>
      </w:r>
      <w:r w:rsidRPr="00165BD2">
        <w:rPr>
          <w:rStyle w:val="Emphasis"/>
        </w:rPr>
        <w:t>for multi-racial democracy.</w:t>
      </w:r>
    </w:p>
    <w:p w14:paraId="517BC909" w14:textId="77777777" w:rsidR="00006E3E" w:rsidRPr="00165BD2" w:rsidRDefault="00006E3E" w:rsidP="00006E3E">
      <w:r w:rsidRPr="00165BD2">
        <w:rPr>
          <w:rStyle w:val="StyleUnderline"/>
        </w:rPr>
        <w:t>The</w:t>
      </w:r>
      <w:r w:rsidRPr="00165BD2">
        <w:t xml:space="preserve"> primary </w:t>
      </w:r>
      <w:r w:rsidRPr="00165BD2">
        <w:rPr>
          <w:rStyle w:val="StyleUnderline"/>
        </w:rPr>
        <w:t>tasks of an intensified Block and Build approach</w:t>
      </w:r>
      <w:r w:rsidRPr="00165BD2">
        <w:t xml:space="preserve"> will be different based on context. In blue areas, </w:t>
      </w:r>
      <w:r w:rsidRPr="00165BD2">
        <w:rPr>
          <w:rStyle w:val="StyleUnderline"/>
        </w:rPr>
        <w:t>it will include building zones of resistance, competing for governing power in labor/community coalitions, and fighting for structural demands for economic redistribution and democratic rights</w:t>
      </w:r>
      <w:r w:rsidRPr="00165BD2">
        <w:t>. Unions in blue areas should systematically organize to provide solidarity support for actions in red and purple areas, and should direct resources to organizations in those areas. </w:t>
      </w:r>
    </w:p>
    <w:p w14:paraId="14DC36EA" w14:textId="77777777" w:rsidR="00006E3E" w:rsidRPr="00165BD2" w:rsidRDefault="00006E3E" w:rsidP="00006E3E">
      <w:r w:rsidRPr="00165BD2">
        <w:t xml:space="preserve">In purple areas, </w:t>
      </w:r>
      <w:r w:rsidRPr="00165BD2">
        <w:rPr>
          <w:rStyle w:val="StyleUnderline"/>
        </w:rPr>
        <w:t xml:space="preserve">the strategy </w:t>
      </w:r>
      <w:r w:rsidRPr="00165BD2">
        <w:rPr>
          <w:rStyle w:val="StyleUnderline"/>
          <w:highlight w:val="green"/>
        </w:rPr>
        <w:t xml:space="preserve">will include </w:t>
      </w:r>
      <w:r w:rsidRPr="00165BD2">
        <w:rPr>
          <w:rStyle w:val="Emphasis"/>
          <w:highlight w:val="green"/>
        </w:rPr>
        <w:t>defending the most vulnerable</w:t>
      </w:r>
      <w:r w:rsidRPr="00165BD2">
        <w:rPr>
          <w:rStyle w:val="StyleUnderline"/>
        </w:rPr>
        <w:t xml:space="preserve">, building </w:t>
      </w:r>
      <w:r w:rsidRPr="00165BD2">
        <w:rPr>
          <w:rStyle w:val="Emphasis"/>
        </w:rPr>
        <w:t xml:space="preserve">campaigns for </w:t>
      </w:r>
      <w:r w:rsidRPr="00165BD2">
        <w:rPr>
          <w:rStyle w:val="Emphasis"/>
          <w:highlight w:val="green"/>
        </w:rPr>
        <w:t>economic redistribution</w:t>
      </w:r>
      <w:r w:rsidRPr="00165BD2">
        <w:rPr>
          <w:rStyle w:val="StyleUnderline"/>
        </w:rPr>
        <w:t xml:space="preserve"> and </w:t>
      </w:r>
      <w:r w:rsidRPr="00165BD2">
        <w:rPr>
          <w:rStyle w:val="Emphasis"/>
        </w:rPr>
        <w:t>democratic rights</w:t>
      </w:r>
      <w:r w:rsidRPr="00165BD2">
        <w:rPr>
          <w:rStyle w:val="StyleUnderline"/>
        </w:rPr>
        <w:t xml:space="preserve">, and </w:t>
      </w:r>
      <w:r w:rsidRPr="00165BD2">
        <w:rPr>
          <w:rStyle w:val="Emphasis"/>
          <w:highlight w:val="green"/>
        </w:rPr>
        <w:t>organizing to defeat MAGA</w:t>
      </w:r>
      <w:r w:rsidRPr="00165BD2">
        <w:t xml:space="preserve"> in 2026. In red areas, the work will include defending the most vulnerable, building mutual aid and alternative institutions, and organizing labor/community issue campaigns </w:t>
      </w:r>
      <w:r w:rsidRPr="00165BD2">
        <w:rPr>
          <w:rStyle w:val="StyleUnderline"/>
          <w:highlight w:val="green"/>
        </w:rPr>
        <w:t>that split the Right’s coalition</w:t>
      </w:r>
      <w:r w:rsidRPr="00165BD2">
        <w:t>. In all contexts, resources should go towards organizing drives and campaigns where workers and communities can build strategic leverage against employers of size and political importance.</w:t>
      </w:r>
    </w:p>
    <w:p w14:paraId="5F335DE9" w14:textId="77777777" w:rsidR="00006E3E" w:rsidRPr="00165BD2" w:rsidRDefault="00006E3E" w:rsidP="00006E3E">
      <w:pPr>
        <w:pStyle w:val="Heading3"/>
      </w:pPr>
      <w:r w:rsidRPr="00165BD2">
        <w:t>1NC---PIK</w:t>
      </w:r>
    </w:p>
    <w:p w14:paraId="50A6A89B" w14:textId="77777777" w:rsidR="00006E3E" w:rsidRPr="00165BD2" w:rsidRDefault="00006E3E" w:rsidP="00006E3E">
      <w:r w:rsidRPr="00165BD2">
        <w:t>Frame Subtraction.</w:t>
      </w:r>
    </w:p>
    <w:p w14:paraId="249F30E8" w14:textId="77777777" w:rsidR="00006E3E" w:rsidRPr="00165BD2" w:rsidRDefault="00006E3E" w:rsidP="00006E3E">
      <w:pPr>
        <w:pStyle w:val="Heading4"/>
      </w:pPr>
      <w:r w:rsidRPr="00165BD2">
        <w:t xml:space="preserve">We can defend the rest of the aff strategy and negate only certain parts. </w:t>
      </w:r>
      <w:r w:rsidRPr="00165BD2">
        <w:rPr>
          <w:u w:val="single"/>
        </w:rPr>
        <w:t>2NR consolidation</w:t>
      </w:r>
      <w:r w:rsidRPr="00165BD2">
        <w:t xml:space="preserve"> is best. </w:t>
      </w:r>
    </w:p>
    <w:p w14:paraId="0A23EBA8" w14:textId="77777777" w:rsidR="00006E3E" w:rsidRPr="00165BD2" w:rsidRDefault="00006E3E" w:rsidP="00006E3E"/>
    <w:p w14:paraId="1F14486D" w14:textId="77777777" w:rsidR="00006E3E" w:rsidRPr="00165BD2" w:rsidRDefault="00006E3E" w:rsidP="00006E3E">
      <w:pPr>
        <w:pStyle w:val="Heading4"/>
      </w:pPr>
      <w:r w:rsidRPr="00165BD2">
        <w:t xml:space="preserve">Only </w:t>
      </w:r>
      <w:r w:rsidRPr="00165BD2">
        <w:rPr>
          <w:u w:val="single"/>
        </w:rPr>
        <w:t>conditional</w:t>
      </w:r>
      <w:r w:rsidRPr="00165BD2">
        <w:t xml:space="preserve"> tests of </w:t>
      </w:r>
      <w:r w:rsidRPr="00165BD2">
        <w:rPr>
          <w:u w:val="single"/>
        </w:rPr>
        <w:t>limited agreement</w:t>
      </w:r>
      <w:r w:rsidRPr="00165BD2">
        <w:t xml:space="preserve"> incentivize </w:t>
      </w:r>
      <w:r w:rsidRPr="00165BD2">
        <w:rPr>
          <w:u w:val="single"/>
        </w:rPr>
        <w:t>narrow testing</w:t>
      </w:r>
      <w:r w:rsidRPr="00165BD2">
        <w:t xml:space="preserve"> of their specific claims. Requiring us to disprove the entire aff forces extreme impact turns that lack nuance and political utility. </w:t>
      </w:r>
    </w:p>
    <w:p w14:paraId="682B4082" w14:textId="77777777" w:rsidR="00006E3E" w:rsidRPr="00165BD2" w:rsidRDefault="00006E3E" w:rsidP="00006E3E"/>
    <w:p w14:paraId="5E569CEE" w14:textId="77777777" w:rsidR="00006E3E" w:rsidRPr="00165BD2" w:rsidRDefault="00006E3E" w:rsidP="00006E3E">
      <w:pPr>
        <w:pStyle w:val="Heading4"/>
      </w:pPr>
      <w:r w:rsidRPr="00165BD2">
        <w:t>Nuanced testing optimizes praxis</w:t>
      </w:r>
    </w:p>
    <w:p w14:paraId="3BCF5145" w14:textId="77777777" w:rsidR="00006E3E" w:rsidRPr="00165BD2" w:rsidRDefault="00006E3E" w:rsidP="00006E3E">
      <w:r w:rsidRPr="00165BD2">
        <w:rPr>
          <w:rStyle w:val="Style13ptBold"/>
        </w:rPr>
        <w:t>Williams 15 –</w:t>
      </w:r>
      <w:r w:rsidRPr="00165BD2">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8" w:history="1">
        <w:r w:rsidRPr="00165BD2">
          <w:rPr>
            <w:rStyle w:val="Hyperlink"/>
          </w:rPr>
          <w:t>https://thesouthlawn.org/2015/03/10/the-dead-end-of-identity-politics/</w:t>
        </w:r>
      </w:hyperlink>
      <w:r w:rsidRPr="00165BD2">
        <w:t xml:space="preserve"> [language modified]</w:t>
      </w:r>
    </w:p>
    <w:p w14:paraId="1B6D92BE" w14:textId="77777777" w:rsidR="00006E3E" w:rsidRPr="00165BD2" w:rsidRDefault="00006E3E" w:rsidP="00006E3E">
      <w:r w:rsidRPr="00165BD2">
        <w:t>What conversation is there to be had around that? It is as if the mere existence of her identity inoculates her from any critique. How did we get here?</w:t>
      </w:r>
    </w:p>
    <w:p w14:paraId="55A35239" w14:textId="77777777" w:rsidR="00006E3E" w:rsidRPr="00165BD2" w:rsidRDefault="00006E3E" w:rsidP="00006E3E">
      <w:r w:rsidRPr="00165BD2">
        <w:t>—</w:t>
      </w:r>
    </w:p>
    <w:p w14:paraId="75962E51" w14:textId="77777777" w:rsidR="00006E3E" w:rsidRPr="00165BD2" w:rsidRDefault="00006E3E" w:rsidP="00006E3E">
      <w:r w:rsidRPr="00165BD2">
        <w:t>Freddie DeBoer makes a great point in his piece on what he calls “critique drift“:</w:t>
      </w:r>
    </w:p>
    <w:p w14:paraId="1D7BE2EC" w14:textId="77777777" w:rsidR="00006E3E" w:rsidRPr="00165BD2" w:rsidRDefault="00006E3E" w:rsidP="00006E3E">
      <w:pPr>
        <w:ind w:left="720"/>
        <w:rPr>
          <w:rStyle w:val="StyleUnderline"/>
        </w:rPr>
      </w:pPr>
      <w:r w:rsidRPr="00165BD2">
        <w:t xml:space="preserve">“This all largely descends from a related condition: </w:t>
      </w:r>
      <w:r w:rsidRPr="00165BD2">
        <w:rPr>
          <w:rStyle w:val="StyleUnderline"/>
          <w:highlight w:val="green"/>
        </w:rPr>
        <w:t>many</w:t>
      </w:r>
      <w:r w:rsidRPr="00165BD2">
        <w:rPr>
          <w:rStyle w:val="StyleUnderline"/>
        </w:rPr>
        <w:t xml:space="preserve"> in the</w:t>
      </w:r>
      <w:r w:rsidRPr="00165BD2">
        <w:t xml:space="preserve"> broad online </w:t>
      </w:r>
      <w:r w:rsidRPr="00165BD2">
        <w:rPr>
          <w:rStyle w:val="StyleUnderline"/>
        </w:rPr>
        <w:t xml:space="preserve">left </w:t>
      </w:r>
      <w:r w:rsidRPr="00165BD2">
        <w:rPr>
          <w:rStyle w:val="StyleUnderline"/>
          <w:highlight w:val="green"/>
        </w:rPr>
        <w:t>have</w:t>
      </w:r>
      <w:r w:rsidRPr="00165BD2">
        <w:t xml:space="preserve"> adopted </w:t>
      </w:r>
      <w:r w:rsidRPr="00165BD2">
        <w:rPr>
          <w:rStyle w:val="StyleUnderline"/>
          <w:highlight w:val="green"/>
        </w:rPr>
        <w:t>a norm where being an ally means</w:t>
      </w:r>
      <w:r w:rsidRPr="00165BD2">
        <w:rPr>
          <w:rStyle w:val="StyleUnderline"/>
        </w:rPr>
        <w:t xml:space="preserve"> that </w:t>
      </w:r>
      <w:r w:rsidRPr="00165BD2">
        <w:rPr>
          <w:rStyle w:val="StyleUnderline"/>
          <w:highlight w:val="green"/>
        </w:rPr>
        <w:t>you never critique people</w:t>
      </w:r>
      <w:r w:rsidRPr="00165BD2">
        <w:rPr>
          <w:rStyle w:val="StyleUnderline"/>
        </w:rPr>
        <w:t xml:space="preserve"> who are</w:t>
      </w:r>
      <w:r w:rsidRPr="00165BD2">
        <w:t xml:space="preserve"> presumed to be </w:t>
      </w:r>
      <w:r w:rsidRPr="00165BD2">
        <w:rPr>
          <w:rStyle w:val="StyleUnderline"/>
        </w:rPr>
        <w:t xml:space="preserve">speaking </w:t>
      </w:r>
      <w:r w:rsidRPr="00165BD2">
        <w:rPr>
          <w:rStyle w:val="StyleUnderline"/>
          <w:highlight w:val="green"/>
        </w:rPr>
        <w:t>from your side</w:t>
      </w:r>
      <w:r w:rsidRPr="00165BD2">
        <w:t xml:space="preserve">, and </w:t>
      </w:r>
      <w:r w:rsidRPr="00165BD2">
        <w:rPr>
          <w:rStyle w:val="StyleUnderline"/>
          <w:highlight w:val="green"/>
        </w:rPr>
        <w:t>especially if</w:t>
      </w:r>
      <w:r w:rsidRPr="00165BD2">
        <w:t xml:space="preserve"> they are seen as </w:t>
      </w:r>
      <w:r w:rsidRPr="00165BD2">
        <w:rPr>
          <w:rStyle w:val="StyleUnderline"/>
          <w:highlight w:val="green"/>
        </w:rPr>
        <w:t>speaking from a position of</w:t>
      </w:r>
      <w:r w:rsidRPr="00165BD2">
        <w:rPr>
          <w:rStyle w:val="StyleUnderline"/>
        </w:rPr>
        <w:t xml:space="preserve"> greater </w:t>
      </w:r>
      <w:r w:rsidRPr="00165BD2">
        <w:rPr>
          <w:rStyle w:val="StyleUnderline"/>
          <w:highlight w:val="green"/>
        </w:rPr>
        <w:t>oppression</w:t>
      </w:r>
      <w:r w:rsidRPr="00165BD2">
        <w:rPr>
          <w:rStyle w:val="StyleUnderline"/>
        </w:rPr>
        <w:t>. I understand the need for solidarity</w:t>
      </w:r>
      <w:r w:rsidRPr="00165BD2">
        <w:t xml:space="preserve">, I understand </w:t>
      </w:r>
      <w:r w:rsidRPr="00165BD2">
        <w:rPr>
          <w:rStyle w:val="StyleUnderline"/>
        </w:rPr>
        <w:t>the problem of undermining</w:t>
      </w:r>
      <w:r w:rsidRPr="00165BD2">
        <w:t xml:space="preserve"> and derailing, </w:t>
      </w:r>
      <w:r w:rsidRPr="00165BD2">
        <w:rPr>
          <w:rStyle w:val="StyleUnderline"/>
        </w:rPr>
        <w:t>and</w:t>
      </w:r>
      <w:r w:rsidRPr="00165BD2">
        <w:t xml:space="preserve"> I recognize why </w:t>
      </w:r>
      <w:r w:rsidRPr="00165BD2">
        <w:rPr>
          <w:rStyle w:val="StyleUnderline"/>
        </w:rPr>
        <w:t>people</w:t>
      </w:r>
      <w:r w:rsidRPr="00165BD2">
        <w:t xml:space="preserve"> feel strongly that those </w:t>
      </w:r>
      <w:r w:rsidRPr="00165BD2">
        <w:rPr>
          <w:rStyle w:val="StyleUnderline"/>
        </w:rPr>
        <w:t>who have traditionally been silenced should be given a position of privilege</w:t>
      </w:r>
      <w:r w:rsidRPr="00165BD2">
        <w:t xml:space="preserve"> in our conversations. </w:t>
      </w:r>
      <w:r w:rsidRPr="00165BD2">
        <w:rPr>
          <w:rStyle w:val="StyleUnderline"/>
          <w:highlight w:val="green"/>
        </w:rPr>
        <w:t>But</w:t>
      </w:r>
      <w:r w:rsidRPr="00165BD2">
        <w:rPr>
          <w:rStyle w:val="StyleUnderline"/>
        </w:rPr>
        <w:t xml:space="preserve"> critique drift demonstrates why </w:t>
      </w:r>
      <w:r w:rsidRPr="00165BD2">
        <w:rPr>
          <w:rStyle w:val="StyleUnderline"/>
          <w:highlight w:val="green"/>
        </w:rPr>
        <w:t>a[n] [effective]</w:t>
      </w:r>
      <w:r w:rsidRPr="00165BD2">
        <w:t xml:space="preserve"> </w:t>
      </w:r>
      <w:r w:rsidRPr="00165BD2">
        <w:rPr>
          <w:strike/>
        </w:rPr>
        <w:t>healthy</w:t>
      </w:r>
      <w:r w:rsidRPr="00165BD2">
        <w:t xml:space="preserve">, </w:t>
      </w:r>
      <w:r w:rsidRPr="00165BD2">
        <w:rPr>
          <w:rStyle w:val="StyleUnderline"/>
        </w:rPr>
        <w:t xml:space="preserve">functioning political </w:t>
      </w:r>
      <w:r w:rsidRPr="00165BD2">
        <w:rPr>
          <w:rStyle w:val="StyleUnderline"/>
          <w:highlight w:val="green"/>
        </w:rPr>
        <w:t xml:space="preserve">movement </w:t>
      </w:r>
      <w:r w:rsidRPr="00165BD2">
        <w:rPr>
          <w:rStyle w:val="Emphasis"/>
          <w:highlight w:val="green"/>
        </w:rPr>
        <w:t>can’t forbid</w:t>
      </w:r>
      <w:r w:rsidRPr="00165BD2">
        <w:rPr>
          <w:rStyle w:val="StyleUnderline"/>
          <w:highlight w:val="green"/>
        </w:rPr>
        <w:t xml:space="preserve"> </w:t>
      </w:r>
      <w:r w:rsidRPr="00165BD2">
        <w:rPr>
          <w:rStyle w:val="Emphasis"/>
          <w:highlight w:val="green"/>
        </w:rPr>
        <w:t>tactical criticism</w:t>
      </w:r>
      <w:r w:rsidRPr="00165BD2">
        <w:rPr>
          <w:rStyle w:val="StyleUnderline"/>
          <w:highlight w:val="green"/>
        </w:rPr>
        <w:t xml:space="preserve"> of those with whom you largely agree</w:t>
      </w:r>
      <w:r w:rsidRPr="00165BD2">
        <w:rPr>
          <w:rStyle w:val="StyleUnderline"/>
        </w:rPr>
        <w:t xml:space="preserve">. Because critical vocabulary and political arguments are common intellectual property which gain or lose power based on their communal use, </w:t>
      </w:r>
      <w:r w:rsidRPr="00165BD2">
        <w:rPr>
          <w:rStyle w:val="StyleUnderline"/>
          <w:highlight w:val="green"/>
        </w:rPr>
        <w:t>never criticizing</w:t>
      </w:r>
      <w:r w:rsidRPr="00165BD2">
        <w:rPr>
          <w:rStyle w:val="StyleUnderline"/>
        </w:rPr>
        <w:t xml:space="preserve"> those who misuse them ultimately </w:t>
      </w:r>
      <w:r w:rsidRPr="00165BD2">
        <w:rPr>
          <w:strike/>
        </w:rPr>
        <w:t>disarms</w:t>
      </w:r>
      <w:r w:rsidRPr="00165BD2">
        <w:t xml:space="preserve"> </w:t>
      </w:r>
      <w:r w:rsidRPr="00165BD2">
        <w:rPr>
          <w:rStyle w:val="StyleUnderline"/>
          <w:highlight w:val="green"/>
        </w:rPr>
        <w:t>[undermines] the left. Refusing to say ‘</w:t>
      </w:r>
      <w:r w:rsidRPr="00165BD2">
        <w:rPr>
          <w:rStyle w:val="Emphasis"/>
          <w:highlight w:val="green"/>
        </w:rPr>
        <w:t>this</w:t>
      </w:r>
      <w:r w:rsidRPr="00165BD2">
        <w:rPr>
          <w:rStyle w:val="StyleUnderline"/>
          <w:highlight w:val="green"/>
        </w:rPr>
        <w:t xml:space="preserve"> is</w:t>
      </w:r>
      <w:r w:rsidRPr="00165BD2">
        <w:rPr>
          <w:rStyle w:val="StyleUnderline"/>
        </w:rPr>
        <w:t xml:space="preserve"> a </w:t>
      </w:r>
      <w:r w:rsidRPr="00165BD2">
        <w:rPr>
          <w:rStyle w:val="StyleUnderline"/>
          <w:highlight w:val="green"/>
        </w:rPr>
        <w:t>real</w:t>
      </w:r>
      <w:r w:rsidRPr="00165BD2">
        <w:rPr>
          <w:rStyle w:val="StyleUnderline"/>
        </w:rPr>
        <w:t xml:space="preserve"> thing, </w:t>
      </w:r>
      <w:r w:rsidRPr="00165BD2">
        <w:rPr>
          <w:rStyle w:val="StyleUnderline"/>
          <w:highlight w:val="green"/>
        </w:rPr>
        <w:t>but you are not</w:t>
      </w:r>
      <w:r w:rsidRPr="00165BD2">
        <w:rPr>
          <w:rStyle w:val="StyleUnderline"/>
        </w:rPr>
        <w:t xml:space="preserve"> being fair or </w:t>
      </w:r>
      <w:r w:rsidRPr="00165BD2">
        <w:rPr>
          <w:rStyle w:val="StyleUnderline"/>
          <w:highlight w:val="green"/>
        </w:rPr>
        <w:t xml:space="preserve">helpful in making </w:t>
      </w:r>
      <w:r w:rsidRPr="00165BD2">
        <w:rPr>
          <w:rStyle w:val="Emphasis"/>
          <w:highlight w:val="green"/>
        </w:rPr>
        <w:t>that</w:t>
      </w:r>
      <w:r w:rsidRPr="00165BD2">
        <w:rPr>
          <w:rStyle w:val="StyleUnderline"/>
          <w:highlight w:val="green"/>
        </w:rPr>
        <w:t xml:space="preserve"> accusation</w:t>
      </w:r>
      <w:r w:rsidRPr="00165BD2">
        <w:rPr>
          <w:rStyle w:val="StyleUnderline"/>
        </w:rPr>
        <w:t xml:space="preserve"> right </w:t>
      </w:r>
      <w:r w:rsidRPr="00165BD2">
        <w:rPr>
          <w:rStyle w:val="StyleUnderline"/>
          <w:highlight w:val="green"/>
        </w:rPr>
        <w:t>now’ alienates</w:t>
      </w:r>
      <w:r w:rsidRPr="00165BD2">
        <w:rPr>
          <w:rStyle w:val="StyleUnderline"/>
        </w:rPr>
        <w:t xml:space="preserve"> potential </w:t>
      </w:r>
      <w:r w:rsidRPr="00165BD2">
        <w:rPr>
          <w:rStyle w:val="StyleUnderline"/>
          <w:highlight w:val="green"/>
        </w:rPr>
        <w:t>allies, contributes to</w:t>
      </w:r>
      <w:r w:rsidRPr="00165BD2">
        <w:rPr>
          <w:rStyle w:val="StyleUnderline"/>
        </w:rPr>
        <w:t xml:space="preserve"> the burgeoning </w:t>
      </w:r>
      <w:r w:rsidRPr="00165BD2">
        <w:rPr>
          <w:rStyle w:val="StyleUnderline"/>
          <w:highlight w:val="green"/>
        </w:rPr>
        <w:t>backlash against social justice</w:t>
      </w:r>
      <w:r w:rsidRPr="00165BD2">
        <w:rPr>
          <w:rStyle w:val="StyleUnderline"/>
        </w:rPr>
        <w:t xml:space="preserve"> politics, </w:t>
      </w:r>
      <w:r w:rsidRPr="00165BD2">
        <w:rPr>
          <w:rStyle w:val="StyleUnderline"/>
          <w:highlight w:val="green"/>
        </w:rPr>
        <w:t>and prevents</w:t>
      </w:r>
      <w:r w:rsidRPr="00165BD2">
        <w:rPr>
          <w:rStyle w:val="StyleUnderline"/>
        </w:rPr>
        <w:t xml:space="preserve"> us from making the most </w:t>
      </w:r>
      <w:r w:rsidRPr="00165BD2">
        <w:rPr>
          <w:rStyle w:val="Emphasis"/>
          <w:highlight w:val="green"/>
        </w:rPr>
        <w:t>accurate, cogent critique</w:t>
      </w:r>
      <w:r w:rsidRPr="00165BD2">
        <w:rPr>
          <w:rStyle w:val="StyleUnderline"/>
        </w:rPr>
        <w:t xml:space="preserve"> possible.”</w:t>
      </w:r>
    </w:p>
    <w:p w14:paraId="34BD3733" w14:textId="77777777" w:rsidR="00006E3E" w:rsidRPr="00165BD2" w:rsidRDefault="00006E3E" w:rsidP="00006E3E">
      <w:r w:rsidRPr="00165BD2">
        <w:t xml:space="preserve">Look, I am Black. Also, sometimes, I can be wrong. Those two things are not mutually exclusive, and </w:t>
      </w:r>
      <w:r w:rsidRPr="00165BD2">
        <w:rPr>
          <w:rStyle w:val="StyleUnderline"/>
        </w:rPr>
        <w:t xml:space="preserve">yet </w:t>
      </w:r>
      <w:r w:rsidRPr="00165BD2">
        <w:rPr>
          <w:rStyle w:val="StyleUnderline"/>
          <w:highlight w:val="green"/>
        </w:rPr>
        <w:t>we have gotten to a point where any critique of tactics</w:t>
      </w:r>
      <w:r w:rsidRPr="00165BD2">
        <w:rPr>
          <w:rStyle w:val="StyleUnderline"/>
        </w:rPr>
        <w:t xml:space="preserve"> used by oppressed communities </w:t>
      </w:r>
      <w:r w:rsidRPr="00165BD2">
        <w:rPr>
          <w:rStyle w:val="StyleUnderline"/>
          <w:highlight w:val="green"/>
        </w:rPr>
        <w:t>can</w:t>
      </w:r>
      <w:r w:rsidRPr="00165BD2">
        <w:rPr>
          <w:rStyle w:val="StyleUnderline"/>
        </w:rPr>
        <w:t xml:space="preserve"> result in </w:t>
      </w:r>
      <w:r w:rsidRPr="00165BD2">
        <w:rPr>
          <w:rStyle w:val="StyleUnderline"/>
          <w:highlight w:val="green"/>
        </w:rPr>
        <w:t>be</w:t>
      </w:r>
      <w:r w:rsidRPr="00165BD2">
        <w:rPr>
          <w:rStyle w:val="StyleUnderline"/>
        </w:rPr>
        <w:t xml:space="preserve">ing </w:t>
      </w:r>
      <w:r w:rsidRPr="00165BD2">
        <w:rPr>
          <w:rStyle w:val="StyleUnderline"/>
          <w:highlight w:val="green"/>
        </w:rPr>
        <w:t>deemed</w:t>
      </w:r>
      <w:r w:rsidRPr="00165BD2">
        <w:rPr>
          <w:rStyle w:val="StyleUnderline"/>
        </w:rPr>
        <w:t xml:space="preserve"> “sexist/racist/insert </w:t>
      </w:r>
      <w:r w:rsidRPr="00165BD2">
        <w:rPr>
          <w:rStyle w:val="StyleUnderline"/>
          <w:highlight w:val="green"/>
        </w:rPr>
        <w:t>oppression</w:t>
      </w:r>
      <w:r w:rsidRPr="00165BD2">
        <w:rPr>
          <w:rStyle w:val="StyleUnderline"/>
        </w:rPr>
        <w:t xml:space="preserve"> here-ist”</w:t>
      </w:r>
      <w:r w:rsidRPr="00165BD2">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59FB7398" w14:textId="77777777" w:rsidR="00006E3E" w:rsidRPr="00165BD2" w:rsidRDefault="00006E3E" w:rsidP="00006E3E">
      <w:r w:rsidRPr="00165BD2">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165BD2">
        <w:rPr>
          <w:rStyle w:val="StyleUnderline"/>
        </w:rPr>
        <w:t xml:space="preserve">as a world where left-wing </w:t>
      </w:r>
      <w:r w:rsidRPr="00165BD2">
        <w:rPr>
          <w:rStyle w:val="StyleUnderline"/>
          <w:highlight w:val="green"/>
        </w:rPr>
        <w:t>activism</w:t>
      </w:r>
      <w:r w:rsidRPr="00165BD2">
        <w:rPr>
          <w:rStyle w:val="StyleUnderline"/>
        </w:rPr>
        <w:t xml:space="preserve"> is </w:t>
      </w:r>
      <w:r w:rsidRPr="00165BD2">
        <w:rPr>
          <w:rStyle w:val="StyleUnderline"/>
          <w:highlight w:val="green"/>
        </w:rPr>
        <w:t xml:space="preserve">made </w:t>
      </w:r>
      <w:r w:rsidRPr="00165BD2">
        <w:rPr>
          <w:rStyle w:val="Emphasis"/>
          <w:highlight w:val="green"/>
        </w:rPr>
        <w:t>potent</w:t>
      </w:r>
      <w:r w:rsidRPr="00165BD2">
        <w:rPr>
          <w:rStyle w:val="StyleUnderline"/>
          <w:highlight w:val="green"/>
        </w:rPr>
        <w:t xml:space="preserve"> and </w:t>
      </w:r>
      <w:r w:rsidRPr="00165BD2">
        <w:rPr>
          <w:rStyle w:val="Emphasis"/>
          <w:highlight w:val="green"/>
        </w:rPr>
        <w:t>transformative</w:t>
      </w:r>
      <w:r w:rsidRPr="00165BD2">
        <w:rPr>
          <w:rStyle w:val="StyleUnderline"/>
        </w:rPr>
        <w:t xml:space="preserve"> will be one where they </w:t>
      </w:r>
      <w:r w:rsidRPr="00165BD2">
        <w:rPr>
          <w:rStyle w:val="StyleUnderline"/>
          <w:highlight w:val="green"/>
        </w:rPr>
        <w:t>cannot</w:t>
      </w:r>
      <w:r w:rsidRPr="00165BD2">
        <w:rPr>
          <w:rStyle w:val="StyleUnderline"/>
        </w:rPr>
        <w:t xml:space="preserve"> simply </w:t>
      </w:r>
      <w:r w:rsidRPr="00165BD2">
        <w:rPr>
          <w:rStyle w:val="StyleUnderline"/>
          <w:highlight w:val="green"/>
        </w:rPr>
        <w:t>take comfort in their cocoon</w:t>
      </w:r>
      <w:r w:rsidRPr="00165BD2">
        <w:t xml:space="preserve"> of self-righteousness. But damn them when I can turn on my computer and </w:t>
      </w:r>
      <w:r w:rsidRPr="00165BD2">
        <w:rPr>
          <w:strike/>
        </w:rPr>
        <w:t>see</w:t>
      </w:r>
      <w:r w:rsidRPr="00165BD2">
        <w:t xml:space="preserv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1E8E86C8" w14:textId="77777777" w:rsidR="00006E3E" w:rsidRPr="00165BD2" w:rsidRDefault="00006E3E" w:rsidP="00006E3E"/>
    <w:p w14:paraId="5CD56419" w14:textId="77777777" w:rsidR="00006E3E" w:rsidRPr="00165BD2" w:rsidRDefault="00006E3E" w:rsidP="00006E3E">
      <w:pPr>
        <w:pStyle w:val="Heading4"/>
      </w:pPr>
      <w:r w:rsidRPr="00165BD2">
        <w:t xml:space="preserve">1] </w:t>
      </w:r>
      <w:r w:rsidRPr="00165BD2">
        <w:rPr>
          <w:u w:val="single"/>
        </w:rPr>
        <w:t>POETRY</w:t>
      </w:r>
      <w:r w:rsidRPr="00165BD2">
        <w:t xml:space="preserve">. Their </w:t>
      </w:r>
      <w:r w:rsidRPr="00165BD2">
        <w:rPr>
          <w:u w:val="single"/>
        </w:rPr>
        <w:t>rhetorical connection</w:t>
      </w:r>
      <w:r w:rsidRPr="00165BD2">
        <w:t xml:space="preserve"> between poetry and explanatory theory </w:t>
      </w:r>
      <w:r w:rsidRPr="00165BD2">
        <w:rPr>
          <w:u w:val="single"/>
        </w:rPr>
        <w:t>terminally destroys</w:t>
      </w:r>
      <w:r w:rsidRPr="00165BD2">
        <w:t xml:space="preserve"> the effectiveness of </w:t>
      </w:r>
      <w:r w:rsidRPr="00165BD2">
        <w:rPr>
          <w:u w:val="single"/>
        </w:rPr>
        <w:t>both</w:t>
      </w:r>
      <w:r w:rsidRPr="00165BD2">
        <w:t xml:space="preserve">. Vote neg to affirm </w:t>
      </w:r>
      <w:r w:rsidRPr="00165BD2">
        <w:rPr>
          <w:u w:val="single"/>
        </w:rPr>
        <w:t>either</w:t>
      </w:r>
      <w:r w:rsidRPr="00165BD2">
        <w:t xml:space="preserve"> the poem without the rest of the 1AC </w:t>
      </w:r>
      <w:r w:rsidRPr="00165BD2">
        <w:rPr>
          <w:u w:val="single"/>
        </w:rPr>
        <w:t>or</w:t>
      </w:r>
      <w:r w:rsidRPr="00165BD2">
        <w:t xml:space="preserve"> the rest of the 1AC without the poem.</w:t>
      </w:r>
    </w:p>
    <w:p w14:paraId="016DEAD4" w14:textId="77777777" w:rsidR="00006E3E" w:rsidRPr="00165BD2" w:rsidRDefault="00006E3E" w:rsidP="00006E3E">
      <w:pPr>
        <w:rPr>
          <w:rFonts w:eastAsia="Times New Roman"/>
        </w:rPr>
      </w:pPr>
      <w:r w:rsidRPr="00165BD2">
        <w:rPr>
          <w:rStyle w:val="Style13ptBold"/>
        </w:rPr>
        <w:t>Kennedy 17</w:t>
      </w:r>
      <w:r w:rsidRPr="00165BD2">
        <w:rPr>
          <w:rFonts w:eastAsia="Times New Roman"/>
        </w:rPr>
        <w:t>—American University of Paris (Kevin, “Heterology as Aesthetics: Bataille, Sovereign Art and the Affirmation of Impossibility,” Theory, Culture &amp; Society July 28, 2017, dml)</w:t>
      </w:r>
    </w:p>
    <w:p w14:paraId="70D66F06" w14:textId="77777777" w:rsidR="00006E3E" w:rsidRPr="00165BD2" w:rsidRDefault="00006E3E" w:rsidP="00006E3E">
      <w:pPr>
        <w:rPr>
          <w:rFonts w:eastAsia="Times New Roman"/>
          <w:sz w:val="16"/>
        </w:rPr>
      </w:pPr>
      <w:r w:rsidRPr="00165BD2">
        <w:rPr>
          <w:rFonts w:eastAsia="Times New Roman"/>
          <w:u w:val="single"/>
        </w:rPr>
        <w:t>Bataille’s conception of</w:t>
      </w:r>
      <w:r w:rsidRPr="00165BD2">
        <w:rPr>
          <w:rFonts w:eastAsia="Times New Roman"/>
          <w:sz w:val="16"/>
        </w:rPr>
        <w:t xml:space="preserve"> sovereign </w:t>
      </w:r>
      <w:r w:rsidRPr="00165BD2">
        <w:rPr>
          <w:rFonts w:eastAsia="Times New Roman"/>
          <w:u w:val="single"/>
        </w:rPr>
        <w:t>art</w:t>
      </w:r>
      <w:r w:rsidRPr="00165BD2">
        <w:rPr>
          <w:rFonts w:eastAsia="Times New Roman"/>
          <w:sz w:val="16"/>
        </w:rPr>
        <w:t xml:space="preserve">, as something that </w:t>
      </w:r>
      <w:r w:rsidRPr="00165BD2">
        <w:rPr>
          <w:rFonts w:eastAsia="Times New Roman"/>
          <w:b/>
          <w:iCs/>
          <w:u w:val="single"/>
          <w:bdr w:val="single" w:sz="8" w:space="0" w:color="auto"/>
        </w:rPr>
        <w:t>essentially withdraws from discourse</w:t>
      </w:r>
      <w:r w:rsidRPr="00165BD2">
        <w:rPr>
          <w:rFonts w:eastAsia="Times New Roman"/>
          <w:sz w:val="16"/>
        </w:rPr>
        <w:t>, exhibits certain similarities with Graham Harman’s object-oriented ontology, which claims that the essential feature of all objects lies in their withdrawal from or unavailability to precise or exhaustive definition. In an essay on the fiction of H.P. Lovecraft, Harman argues that philosophy and art are similar in that they both probe but never fully explain this withdrawal (</w:t>
      </w:r>
      <w:r w:rsidRPr="00165BD2">
        <w:rPr>
          <w:rFonts w:eastAsia="Times New Roman"/>
          <w:strike/>
          <w:sz w:val="16"/>
        </w:rPr>
        <w:t>see</w:t>
      </w:r>
      <w:r w:rsidRPr="00165BD2">
        <w:rPr>
          <w:rFonts w:eastAsia="Times New Roman"/>
          <w:sz w:val="16"/>
        </w:rPr>
        <w:t xml:space="preserve"> Harman, 2008). While Harman’s account is illuminating regarding the potential strangeness of all objects, he nonetheless fails to consider that </w:t>
      </w:r>
      <w:r w:rsidRPr="00165BD2">
        <w:rPr>
          <w:rFonts w:eastAsia="Times New Roman"/>
          <w:u w:val="single"/>
        </w:rPr>
        <w:t xml:space="preserve">philosophy, by </w:t>
      </w:r>
      <w:r w:rsidRPr="00165BD2">
        <w:rPr>
          <w:rFonts w:eastAsia="Times New Roman"/>
          <w:b/>
          <w:iCs/>
          <w:u w:val="single"/>
          <w:bdr w:val="single" w:sz="8" w:space="0" w:color="auto"/>
        </w:rPr>
        <w:t>systematizing this strangeness</w:t>
      </w:r>
      <w:r w:rsidRPr="00165BD2">
        <w:rPr>
          <w:rFonts w:eastAsia="Times New Roman"/>
          <w:u w:val="single"/>
        </w:rPr>
        <w:t xml:space="preserve">, </w:t>
      </w:r>
      <w:r w:rsidRPr="00165BD2">
        <w:rPr>
          <w:rFonts w:eastAsia="Times New Roman"/>
          <w:b/>
          <w:iCs/>
          <w:u w:val="single"/>
          <w:bdr w:val="single" w:sz="8" w:space="0" w:color="auto"/>
        </w:rPr>
        <w:t>inevitably reduces it</w:t>
      </w:r>
      <w:r w:rsidRPr="00165BD2">
        <w:rPr>
          <w:rFonts w:eastAsia="Times New Roman"/>
          <w:u w:val="single"/>
        </w:rPr>
        <w:t>. It</w:t>
      </w:r>
      <w:r w:rsidRPr="00165BD2">
        <w:rPr>
          <w:rFonts w:eastAsia="Times New Roman"/>
          <w:sz w:val="16"/>
        </w:rPr>
        <w:t xml:space="preserve"> thereby (to use Bataille’s diction) </w:t>
      </w:r>
      <w:r w:rsidRPr="00165BD2">
        <w:rPr>
          <w:rFonts w:eastAsia="Times New Roman"/>
          <w:b/>
          <w:iCs/>
          <w:u w:val="single"/>
          <w:bdr w:val="single" w:sz="8" w:space="0" w:color="auto"/>
        </w:rPr>
        <w:t xml:space="preserve">deprives </w:t>
      </w:r>
      <w:r w:rsidRPr="00165BD2">
        <w:rPr>
          <w:rFonts w:eastAsia="Times New Roman"/>
          <w:b/>
          <w:iCs/>
          <w:highlight w:val="green"/>
          <w:u w:val="single"/>
          <w:bdr w:val="single" w:sz="8" w:space="0" w:color="auto"/>
        </w:rPr>
        <w:t>the strange</w:t>
      </w:r>
      <w:r w:rsidRPr="00165BD2">
        <w:rPr>
          <w:rFonts w:eastAsia="Times New Roman"/>
          <w:u w:val="single"/>
        </w:rPr>
        <w:t xml:space="preserve"> of its heterogeneous character</w:t>
      </w:r>
      <w:r w:rsidRPr="00165BD2">
        <w:rPr>
          <w:rFonts w:eastAsia="Times New Roman"/>
          <w:sz w:val="16"/>
        </w:rPr>
        <w:t xml:space="preserve">. In the fiction of H.P. Lovecraft or Edgar Allan Poe, </w:t>
      </w:r>
      <w:r w:rsidRPr="00165BD2">
        <w:rPr>
          <w:rFonts w:eastAsia="Times New Roman"/>
          <w:u w:val="single"/>
        </w:rPr>
        <w:t>the</w:t>
      </w:r>
      <w:r w:rsidRPr="00165BD2">
        <w:rPr>
          <w:rFonts w:eastAsia="Times New Roman"/>
          <w:sz w:val="16"/>
        </w:rPr>
        <w:t xml:space="preserve"> strange, uncanny or </w:t>
      </w:r>
      <w:r w:rsidRPr="00165BD2">
        <w:rPr>
          <w:rFonts w:eastAsia="Times New Roman"/>
          <w:u w:val="single"/>
        </w:rPr>
        <w:t xml:space="preserve">heterogeneous </w:t>
      </w:r>
      <w:r w:rsidRPr="00165BD2">
        <w:rPr>
          <w:rFonts w:eastAsia="Times New Roman"/>
          <w:highlight w:val="green"/>
          <w:u w:val="single"/>
        </w:rPr>
        <w:t xml:space="preserve">can be experienced </w:t>
      </w:r>
      <w:r w:rsidRPr="00165BD2">
        <w:rPr>
          <w:rFonts w:eastAsia="Times New Roman"/>
          <w:b/>
          <w:iCs/>
          <w:highlight w:val="green"/>
          <w:u w:val="single"/>
          <w:bdr w:val="single" w:sz="8" w:space="0" w:color="auto"/>
        </w:rPr>
        <w:t>because they are not subsumed within a general theory</w:t>
      </w:r>
      <w:r w:rsidRPr="00165BD2">
        <w:rPr>
          <w:rFonts w:eastAsia="Times New Roman"/>
          <w:b/>
          <w:iCs/>
          <w:u w:val="single"/>
          <w:bdr w:val="single" w:sz="8" w:space="0" w:color="auto"/>
        </w:rPr>
        <w:t xml:space="preserve"> of strangeness</w:t>
      </w:r>
      <w:r w:rsidRPr="00165BD2">
        <w:rPr>
          <w:rFonts w:eastAsia="Times New Roman"/>
          <w:u w:val="single"/>
        </w:rPr>
        <w:t xml:space="preserve">, </w:t>
      </w:r>
      <w:r w:rsidRPr="00165BD2">
        <w:rPr>
          <w:rFonts w:eastAsia="Times New Roman"/>
          <w:highlight w:val="green"/>
          <w:u w:val="single"/>
        </w:rPr>
        <w:t xml:space="preserve">which would </w:t>
      </w:r>
      <w:r w:rsidRPr="00165BD2">
        <w:rPr>
          <w:rFonts w:eastAsia="Times New Roman"/>
          <w:b/>
          <w:iCs/>
          <w:highlight w:val="green"/>
          <w:u w:val="single"/>
          <w:bdr w:val="single" w:sz="8" w:space="0" w:color="auto"/>
        </w:rPr>
        <w:t>immediately diminish the feeling</w:t>
      </w:r>
      <w:r w:rsidRPr="00165BD2">
        <w:rPr>
          <w:rFonts w:eastAsia="Times New Roman"/>
          <w:sz w:val="16"/>
        </w:rPr>
        <w:t xml:space="preserve"> of horror and confusion their stories so masterfully provoke. </w:t>
      </w:r>
      <w:r w:rsidRPr="00165BD2">
        <w:rPr>
          <w:rFonts w:eastAsia="Times New Roman"/>
          <w:u w:val="single"/>
        </w:rPr>
        <w:t>In order for</w:t>
      </w:r>
      <w:r w:rsidRPr="00165BD2">
        <w:rPr>
          <w:rFonts w:eastAsia="Times New Roman"/>
          <w:sz w:val="16"/>
        </w:rPr>
        <w:t xml:space="preserve"> sovereign </w:t>
      </w:r>
      <w:r w:rsidRPr="00165BD2">
        <w:rPr>
          <w:rFonts w:eastAsia="Times New Roman"/>
          <w:u w:val="single"/>
        </w:rPr>
        <w:t>art</w:t>
      </w:r>
      <w:r w:rsidRPr="00165BD2">
        <w:rPr>
          <w:rFonts w:eastAsia="Times New Roman"/>
          <w:sz w:val="16"/>
        </w:rPr>
        <w:t xml:space="preserve"> (such as the works of Lovecraft) </w:t>
      </w:r>
      <w:r w:rsidRPr="00165BD2">
        <w:rPr>
          <w:rFonts w:eastAsia="Times New Roman"/>
          <w:u w:val="single"/>
        </w:rPr>
        <w:t>to have the desired effect</w:t>
      </w:r>
      <w:r w:rsidRPr="00165BD2">
        <w:rPr>
          <w:rFonts w:eastAsia="Times New Roman"/>
          <w:sz w:val="16"/>
        </w:rPr>
        <w:t xml:space="preserve"> (confusion, elation, attraction, repulsion, etc.) </w:t>
      </w:r>
      <w:r w:rsidRPr="00165BD2">
        <w:rPr>
          <w:rFonts w:eastAsia="Times New Roman"/>
          <w:u w:val="single"/>
        </w:rPr>
        <w:t xml:space="preserve">its aesthetic sovereignty </w:t>
      </w:r>
      <w:r w:rsidRPr="00165BD2">
        <w:rPr>
          <w:rFonts w:eastAsia="Times New Roman"/>
          <w:b/>
          <w:iCs/>
          <w:u w:val="single"/>
          <w:bdr w:val="single" w:sz="8" w:space="0" w:color="auto"/>
        </w:rPr>
        <w:t xml:space="preserve">needs to resist </w:t>
      </w:r>
      <w:r w:rsidRPr="00165BD2">
        <w:rPr>
          <w:rFonts w:eastAsia="Times New Roman"/>
          <w:b/>
          <w:iCs/>
          <w:highlight w:val="green"/>
          <w:u w:val="single"/>
          <w:bdr w:val="single" w:sz="8" w:space="0" w:color="auto"/>
        </w:rPr>
        <w:t>the anaesthetic effects of theory</w:t>
      </w:r>
      <w:r w:rsidRPr="00165BD2">
        <w:rPr>
          <w:rFonts w:eastAsia="Times New Roman"/>
          <w:sz w:val="16"/>
        </w:rPr>
        <w:t xml:space="preserve">. In </w:t>
      </w:r>
      <w:r w:rsidRPr="00165BD2">
        <w:rPr>
          <w:rFonts w:eastAsia="Times New Roman"/>
          <w:u w:val="single"/>
        </w:rPr>
        <w:t>Bataille</w:t>
      </w:r>
      <w:r w:rsidRPr="00165BD2">
        <w:rPr>
          <w:rFonts w:eastAsia="Times New Roman"/>
          <w:sz w:val="16"/>
        </w:rPr>
        <w:t xml:space="preserve">’s essay on William Blake he </w:t>
      </w:r>
      <w:r w:rsidRPr="00165BD2">
        <w:rPr>
          <w:rFonts w:eastAsia="Times New Roman"/>
          <w:u w:val="single"/>
        </w:rPr>
        <w:t>clarifies this point in relation to</w:t>
      </w:r>
      <w:r w:rsidRPr="00165BD2">
        <w:rPr>
          <w:rFonts w:eastAsia="Times New Roman"/>
          <w:sz w:val="16"/>
        </w:rPr>
        <w:t xml:space="preserve"> ‘the confusion that is provoked’ (2006b: 94) by the works of </w:t>
      </w:r>
      <w:r w:rsidRPr="00165BD2">
        <w:rPr>
          <w:rFonts w:eastAsia="Times New Roman"/>
          <w:u w:val="single"/>
        </w:rPr>
        <w:t>the</w:t>
      </w:r>
      <w:r w:rsidRPr="00165BD2">
        <w:rPr>
          <w:rFonts w:eastAsia="Times New Roman"/>
          <w:sz w:val="16"/>
        </w:rPr>
        <w:t xml:space="preserve"> English </w:t>
      </w:r>
      <w:r w:rsidRPr="00165BD2">
        <w:rPr>
          <w:rFonts w:eastAsia="Times New Roman"/>
          <w:b/>
          <w:iCs/>
          <w:u w:val="single"/>
          <w:bdr w:val="single" w:sz="8" w:space="0" w:color="auto"/>
        </w:rPr>
        <w:t>poet</w:t>
      </w:r>
      <w:r w:rsidRPr="00165BD2">
        <w:rPr>
          <w:rFonts w:eastAsia="Times New Roman"/>
          <w:sz w:val="16"/>
        </w:rPr>
        <w:t xml:space="preserve">. Here </w:t>
      </w:r>
      <w:r w:rsidRPr="00165BD2">
        <w:rPr>
          <w:rFonts w:eastAsia="Times New Roman"/>
          <w:u w:val="single"/>
        </w:rPr>
        <w:t xml:space="preserve">the attempts of criticism and philosophy to </w:t>
      </w:r>
      <w:r w:rsidRPr="00165BD2">
        <w:rPr>
          <w:rFonts w:eastAsia="Times New Roman"/>
          <w:b/>
          <w:iCs/>
          <w:u w:val="single"/>
          <w:bdr w:val="single" w:sz="8" w:space="0" w:color="auto"/>
        </w:rPr>
        <w:t>account for this confusion</w:t>
      </w:r>
      <w:r w:rsidRPr="00165BD2">
        <w:rPr>
          <w:rFonts w:eastAsia="Times New Roman"/>
          <w:sz w:val="16"/>
        </w:rPr>
        <w:t xml:space="preserve"> by forcing it into some kind of conceptual straightjacket are likened to a state of sleep, which </w:t>
      </w:r>
      <w:r w:rsidRPr="00165BD2">
        <w:rPr>
          <w:rFonts w:eastAsia="Times New Roman"/>
          <w:b/>
          <w:iCs/>
          <w:highlight w:val="green"/>
          <w:u w:val="single"/>
          <w:bdr w:val="single" w:sz="8" w:space="0" w:color="auto"/>
        </w:rPr>
        <w:t>always petrifies</w:t>
      </w:r>
      <w:r w:rsidRPr="00165BD2">
        <w:rPr>
          <w:rFonts w:eastAsia="Times New Roman"/>
          <w:u w:val="single"/>
        </w:rPr>
        <w:t xml:space="preserve"> and </w:t>
      </w:r>
      <w:r w:rsidRPr="00165BD2">
        <w:rPr>
          <w:rFonts w:eastAsia="Times New Roman"/>
          <w:b/>
          <w:iCs/>
          <w:u w:val="single"/>
          <w:bdr w:val="single" w:sz="8" w:space="0" w:color="auto"/>
        </w:rPr>
        <w:t>numbs</w:t>
      </w:r>
      <w:r w:rsidRPr="00165BD2">
        <w:rPr>
          <w:rFonts w:eastAsia="Times New Roman"/>
          <w:u w:val="single"/>
        </w:rPr>
        <w:t xml:space="preserve"> </w:t>
      </w:r>
      <w:r w:rsidRPr="00165BD2">
        <w:rPr>
          <w:rFonts w:eastAsia="Times New Roman"/>
          <w:highlight w:val="green"/>
          <w:u w:val="single"/>
        </w:rPr>
        <w:t xml:space="preserve">the </w:t>
      </w:r>
      <w:r w:rsidRPr="00165BD2">
        <w:rPr>
          <w:rFonts w:eastAsia="Times New Roman"/>
          <w:b/>
          <w:iCs/>
          <w:highlight w:val="green"/>
          <w:u w:val="single"/>
          <w:bdr w:val="single" w:sz="8" w:space="0" w:color="auto"/>
        </w:rPr>
        <w:t>sovereign power of the work</w:t>
      </w:r>
      <w:r w:rsidRPr="00165BD2">
        <w:rPr>
          <w:rFonts w:eastAsia="Times New Roman"/>
          <w:sz w:val="16"/>
        </w:rPr>
        <w:t>: ‘As we try to escape from it, we pass from waking and awareness of the confusion to the sleep of logical explanation’ (2006b: 94).</w:t>
      </w:r>
    </w:p>
    <w:p w14:paraId="6D6E393B" w14:textId="77777777" w:rsidR="00006E3E" w:rsidRPr="00165BD2" w:rsidRDefault="00006E3E" w:rsidP="00006E3E">
      <w:pPr>
        <w:rPr>
          <w:rFonts w:eastAsia="Times New Roman"/>
          <w:sz w:val="16"/>
        </w:rPr>
      </w:pPr>
      <w:r w:rsidRPr="00165BD2">
        <w:rPr>
          <w:rFonts w:eastAsia="Times New Roman"/>
          <w:sz w:val="16"/>
        </w:rPr>
        <w:t>Bataille’s later account of art is closer to Rancière’s delineation of Schiller’s aesthetic theory, which also insists on the radical incongruence between heterogeneous art and homogeneous thought: ‘Free appearance is the power of the heterogeneous sensible element</w:t>
      </w:r>
      <w:r w:rsidRPr="00165BD2">
        <w:rPr>
          <w:rFonts w:ascii="Times New Roman" w:eastAsia="Times New Roman" w:hAnsi="Times New Roman"/>
          <w:sz w:val="16"/>
        </w:rPr>
        <w:t> </w:t>
      </w:r>
      <w:r w:rsidRPr="00165BD2">
        <w:rPr>
          <w:rFonts w:eastAsia="Times New Roman" w:cs="Georgia"/>
          <w:sz w:val="16"/>
        </w:rPr>
        <w:t>…</w:t>
      </w:r>
      <w:r w:rsidRPr="00165BD2">
        <w:rPr>
          <w:rFonts w:ascii="Times New Roman" w:eastAsia="Times New Roman" w:hAnsi="Times New Roman"/>
          <w:sz w:val="16"/>
        </w:rPr>
        <w:t> </w:t>
      </w:r>
      <w:r w:rsidRPr="00165BD2">
        <w:rPr>
          <w:rFonts w:eastAsia="Times New Roman"/>
          <w:sz w:val="16"/>
        </w:rPr>
        <w:t>it is foreign to all volition, to every combination of means and end</w:t>
      </w:r>
      <w:r w:rsidRPr="00165BD2">
        <w:rPr>
          <w:rFonts w:ascii="Times New Roman" w:eastAsia="Times New Roman" w:hAnsi="Times New Roman"/>
          <w:sz w:val="16"/>
        </w:rPr>
        <w:t> </w:t>
      </w:r>
      <w:r w:rsidRPr="00165BD2">
        <w:rPr>
          <w:rFonts w:eastAsia="Times New Roman" w:cs="Georgia"/>
          <w:sz w:val="16"/>
        </w:rPr>
        <w:t>…</w:t>
      </w:r>
      <w:r w:rsidRPr="00165BD2">
        <w:rPr>
          <w:rFonts w:ascii="Times New Roman" w:eastAsia="Times New Roman" w:hAnsi="Times New Roman"/>
          <w:sz w:val="16"/>
        </w:rPr>
        <w:t> </w:t>
      </w:r>
      <w:r w:rsidRPr="00165BD2">
        <w:rPr>
          <w:rFonts w:eastAsia="Times New Roman"/>
          <w:sz w:val="16"/>
        </w:rPr>
        <w:t>inaccessible for the thought, desires and ends of the subject contemplating it’ (2009: 34). However, unlike Schiller, for whom, according to Rancière, ‘this strangeness</w:t>
      </w:r>
      <w:r w:rsidRPr="00165BD2">
        <w:rPr>
          <w:rFonts w:ascii="Times New Roman" w:eastAsia="Times New Roman" w:hAnsi="Times New Roman"/>
          <w:sz w:val="16"/>
        </w:rPr>
        <w:t> </w:t>
      </w:r>
      <w:r w:rsidRPr="00165BD2">
        <w:rPr>
          <w:rFonts w:eastAsia="Times New Roman" w:cs="Georgia"/>
          <w:sz w:val="16"/>
        </w:rPr>
        <w:t>…</w:t>
      </w:r>
      <w:r w:rsidRPr="00165BD2">
        <w:rPr>
          <w:rFonts w:ascii="Times New Roman" w:eastAsia="Times New Roman" w:hAnsi="Times New Roman"/>
          <w:sz w:val="16"/>
        </w:rPr>
        <w:t> </w:t>
      </w:r>
      <w:r w:rsidRPr="00165BD2">
        <w:rPr>
          <w:rFonts w:eastAsia="Times New Roman"/>
          <w:sz w:val="16"/>
        </w:rPr>
        <w:t>this radical unavailability</w:t>
      </w:r>
      <w:r w:rsidRPr="00165BD2">
        <w:rPr>
          <w:rFonts w:ascii="Times New Roman" w:eastAsia="Times New Roman" w:hAnsi="Times New Roman"/>
          <w:sz w:val="16"/>
        </w:rPr>
        <w:t> </w:t>
      </w:r>
      <w:r w:rsidRPr="00165BD2">
        <w:rPr>
          <w:rFonts w:eastAsia="Times New Roman" w:cs="Georgia"/>
          <w:sz w:val="16"/>
        </w:rPr>
        <w:t>…</w:t>
      </w:r>
      <w:r w:rsidRPr="00165BD2">
        <w:rPr>
          <w:rFonts w:ascii="Times New Roman" w:eastAsia="Times New Roman" w:hAnsi="Times New Roman"/>
          <w:sz w:val="16"/>
        </w:rPr>
        <w:t> </w:t>
      </w:r>
      <w:r w:rsidRPr="00165BD2">
        <w:rPr>
          <w:rFonts w:eastAsia="Times New Roman"/>
          <w:sz w:val="16"/>
        </w:rPr>
        <w:t>bears the mark of man</w:t>
      </w:r>
      <w:r w:rsidRPr="00165BD2">
        <w:rPr>
          <w:rFonts w:eastAsia="Times New Roman" w:cs="Georgia"/>
          <w:sz w:val="16"/>
        </w:rPr>
        <w:t>’</w:t>
      </w:r>
      <w:r w:rsidRPr="00165BD2">
        <w:rPr>
          <w:rFonts w:eastAsia="Times New Roman"/>
          <w:sz w:val="16"/>
        </w:rPr>
        <w:t xml:space="preserve">s full humanity and the promise of a humanity to come, one at last in tune with the fullness of its essence’ (2009: 34), </w:t>
      </w:r>
      <w:r w:rsidRPr="00165BD2">
        <w:rPr>
          <w:rFonts w:eastAsia="Times New Roman"/>
          <w:u w:val="single"/>
        </w:rPr>
        <w:t xml:space="preserve">Bataille’s conception of sovereign art is </w:t>
      </w:r>
      <w:r w:rsidRPr="00165BD2">
        <w:rPr>
          <w:rFonts w:eastAsia="Times New Roman"/>
          <w:b/>
          <w:iCs/>
          <w:u w:val="single"/>
          <w:bdr w:val="single" w:sz="8" w:space="0" w:color="auto"/>
        </w:rPr>
        <w:t>radically divorced</w:t>
      </w:r>
      <w:r w:rsidRPr="00165BD2">
        <w:rPr>
          <w:rFonts w:eastAsia="Times New Roman"/>
          <w:u w:val="single"/>
        </w:rPr>
        <w:t xml:space="preserve"> from </w:t>
      </w:r>
      <w:r w:rsidRPr="00165BD2">
        <w:rPr>
          <w:rFonts w:eastAsia="Times New Roman"/>
          <w:b/>
          <w:iCs/>
          <w:u w:val="single"/>
          <w:bdr w:val="single" w:sz="8" w:space="0" w:color="auto"/>
        </w:rPr>
        <w:t>any notion of utopian fulfillment</w:t>
      </w:r>
      <w:r w:rsidRPr="00165BD2">
        <w:rPr>
          <w:rFonts w:eastAsia="Times New Roman"/>
          <w:sz w:val="16"/>
        </w:rPr>
        <w:t xml:space="preserve">. In the third part of The Accursed Share, simply entitled Sovereignty, he explains the difference between traditional forms of sovereignty (such as the idea of god, the feudal lord or the fascist leader) and his notion of sovereign art: ‘Sovereign art is such only in the renunciation of, indeed in the repudiation of the functions and the power assumed by real sovereignty. From the viewpoint of power, sovereign art is an abdication. It throws the responsibility for managing things back onto things themselves’ (1993: 421). In his work of the 1930s, as we have seen, art is rejected because of its lack of revolutionary or political leverage. In Bataille’s later work this lack of efficacy in the socio-political realm becomes the mark of its sovereignty, of its sovereign rejection of responsibility and accountability. </w:t>
      </w:r>
      <w:r w:rsidRPr="00165BD2">
        <w:rPr>
          <w:rFonts w:eastAsia="Times New Roman"/>
          <w:u w:val="single"/>
        </w:rPr>
        <w:t>Bataille</w:t>
      </w:r>
      <w:r w:rsidRPr="00165BD2">
        <w:rPr>
          <w:rFonts w:eastAsia="Times New Roman"/>
          <w:sz w:val="16"/>
        </w:rPr>
        <w:t xml:space="preserve"> now </w:t>
      </w:r>
      <w:r w:rsidRPr="00165BD2">
        <w:rPr>
          <w:rFonts w:eastAsia="Times New Roman"/>
          <w:u w:val="single"/>
        </w:rPr>
        <w:t>insists that the</w:t>
      </w:r>
      <w:r w:rsidRPr="00165BD2">
        <w:rPr>
          <w:rFonts w:eastAsia="Times New Roman"/>
          <w:sz w:val="16"/>
        </w:rPr>
        <w:t xml:space="preserve"> much decried distance or </w:t>
      </w:r>
      <w:r w:rsidRPr="00165BD2">
        <w:rPr>
          <w:rFonts w:eastAsia="Times New Roman"/>
          <w:b/>
          <w:iCs/>
          <w:highlight w:val="green"/>
          <w:u w:val="single"/>
          <w:bdr w:val="single" w:sz="8" w:space="0" w:color="auto"/>
        </w:rPr>
        <w:t>separation between the artistic</w:t>
      </w:r>
      <w:r w:rsidRPr="00165BD2">
        <w:rPr>
          <w:rFonts w:eastAsia="Times New Roman"/>
          <w:highlight w:val="green"/>
          <w:u w:val="single"/>
        </w:rPr>
        <w:t xml:space="preserve"> and the </w:t>
      </w:r>
      <w:r w:rsidRPr="00165BD2">
        <w:rPr>
          <w:rFonts w:eastAsia="Times New Roman"/>
          <w:b/>
          <w:iCs/>
          <w:highlight w:val="green"/>
          <w:u w:val="single"/>
          <w:bdr w:val="single" w:sz="8" w:space="0" w:color="auto"/>
        </w:rPr>
        <w:t>political realm</w:t>
      </w:r>
      <w:r w:rsidRPr="00165BD2">
        <w:rPr>
          <w:rFonts w:eastAsia="Times New Roman"/>
          <w:sz w:val="16"/>
        </w:rPr>
        <w:t xml:space="preserve"> in modern society </w:t>
      </w:r>
      <w:r w:rsidRPr="00165BD2">
        <w:rPr>
          <w:rFonts w:eastAsia="Times New Roman"/>
          <w:b/>
          <w:iCs/>
          <w:highlight w:val="green"/>
          <w:u w:val="single"/>
          <w:bdr w:val="single" w:sz="8" w:space="0" w:color="auto"/>
        </w:rPr>
        <w:t>needs to be</w:t>
      </w:r>
      <w:r w:rsidRPr="00165BD2">
        <w:rPr>
          <w:rFonts w:eastAsia="Times New Roman"/>
          <w:b/>
          <w:iCs/>
          <w:u w:val="single"/>
          <w:bdr w:val="single" w:sz="8" w:space="0" w:color="auto"/>
        </w:rPr>
        <w:t xml:space="preserve"> maintained</w:t>
      </w:r>
      <w:r w:rsidRPr="00165BD2">
        <w:rPr>
          <w:rFonts w:eastAsia="Times New Roman"/>
          <w:u w:val="single"/>
        </w:rPr>
        <w:t xml:space="preserve"> or even </w:t>
      </w:r>
      <w:r w:rsidRPr="00165BD2">
        <w:rPr>
          <w:rFonts w:eastAsia="Times New Roman"/>
          <w:b/>
          <w:iCs/>
          <w:highlight w:val="green"/>
          <w:u w:val="single"/>
          <w:bdr w:val="single" w:sz="8" w:space="0" w:color="auto"/>
        </w:rPr>
        <w:t xml:space="preserve">made </w:t>
      </w:r>
      <w:r w:rsidRPr="00165BD2">
        <w:rPr>
          <w:rFonts w:eastAsia="Times New Roman"/>
          <w:b/>
          <w:iCs/>
          <w:u w:val="single"/>
          <w:bdr w:val="single" w:sz="8" w:space="0" w:color="auto"/>
        </w:rPr>
        <w:t xml:space="preserve">more </w:t>
      </w:r>
      <w:r w:rsidRPr="00165BD2">
        <w:rPr>
          <w:rFonts w:eastAsia="Times New Roman"/>
          <w:b/>
          <w:iCs/>
          <w:highlight w:val="green"/>
          <w:u w:val="single"/>
          <w:bdr w:val="single" w:sz="8" w:space="0" w:color="auto"/>
        </w:rPr>
        <w:t>trenchant</w:t>
      </w:r>
      <w:r w:rsidRPr="00165BD2">
        <w:rPr>
          <w:rFonts w:eastAsia="Times New Roman"/>
          <w:u w:val="single"/>
        </w:rPr>
        <w:t xml:space="preserve">, as </w:t>
      </w:r>
      <w:r w:rsidRPr="00165BD2">
        <w:rPr>
          <w:rFonts w:eastAsia="Times New Roman"/>
          <w:b/>
          <w:iCs/>
          <w:u w:val="single"/>
          <w:bdr w:val="single" w:sz="8" w:space="0" w:color="auto"/>
        </w:rPr>
        <w:t xml:space="preserve">any attempt at </w:t>
      </w:r>
      <w:r w:rsidRPr="00165BD2">
        <w:rPr>
          <w:rFonts w:eastAsia="Times New Roman"/>
          <w:b/>
          <w:iCs/>
          <w:highlight w:val="green"/>
          <w:u w:val="single"/>
          <w:bdr w:val="single" w:sz="8" w:space="0" w:color="auto"/>
        </w:rPr>
        <w:t>fusion</w:t>
      </w:r>
      <w:r w:rsidRPr="00165BD2">
        <w:rPr>
          <w:rFonts w:eastAsia="Times New Roman"/>
          <w:highlight w:val="green"/>
          <w:u w:val="single"/>
        </w:rPr>
        <w:t xml:space="preserve"> </w:t>
      </w:r>
      <w:r w:rsidRPr="00165BD2">
        <w:rPr>
          <w:rFonts w:eastAsia="Times New Roman"/>
          <w:u w:val="single"/>
        </w:rPr>
        <w:t xml:space="preserve">would </w:t>
      </w:r>
      <w:r w:rsidRPr="00165BD2">
        <w:rPr>
          <w:rFonts w:eastAsia="Times New Roman"/>
          <w:b/>
          <w:iCs/>
          <w:u w:val="single"/>
          <w:bdr w:val="single" w:sz="8" w:space="0" w:color="auto"/>
        </w:rPr>
        <w:t xml:space="preserve">instantly </w:t>
      </w:r>
      <w:r w:rsidRPr="00165BD2">
        <w:rPr>
          <w:rFonts w:eastAsia="Times New Roman"/>
          <w:b/>
          <w:iCs/>
          <w:highlight w:val="green"/>
          <w:u w:val="single"/>
          <w:bdr w:val="single" w:sz="8" w:space="0" w:color="auto"/>
        </w:rPr>
        <w:t>compromise art’s</w:t>
      </w:r>
      <w:r w:rsidRPr="00165BD2">
        <w:rPr>
          <w:rFonts w:eastAsia="Times New Roman"/>
          <w:b/>
          <w:iCs/>
          <w:u w:val="single"/>
          <w:bdr w:val="single" w:sz="8" w:space="0" w:color="auto"/>
        </w:rPr>
        <w:t xml:space="preserve"> sovereign immediacy</w:t>
      </w:r>
      <w:r w:rsidRPr="00165BD2">
        <w:rPr>
          <w:rFonts w:eastAsia="Times New Roman"/>
          <w:u w:val="single"/>
        </w:rPr>
        <w:t xml:space="preserve">, its </w:t>
      </w:r>
      <w:r w:rsidRPr="00165BD2">
        <w:rPr>
          <w:rFonts w:eastAsia="Times New Roman"/>
          <w:b/>
          <w:iCs/>
          <w:highlight w:val="green"/>
          <w:u w:val="single"/>
          <w:bdr w:val="single" w:sz="8" w:space="0" w:color="auto"/>
        </w:rPr>
        <w:t xml:space="preserve">freedom </w:t>
      </w:r>
      <w:r w:rsidRPr="00165BD2">
        <w:rPr>
          <w:rFonts w:eastAsia="Times New Roman"/>
          <w:b/>
          <w:iCs/>
          <w:u w:val="single"/>
          <w:bdr w:val="single" w:sz="8" w:space="0" w:color="auto"/>
        </w:rPr>
        <w:t>to celebrate confusion</w:t>
      </w:r>
      <w:r w:rsidRPr="00165BD2">
        <w:rPr>
          <w:rFonts w:eastAsia="Times New Roman"/>
          <w:u w:val="single"/>
        </w:rPr>
        <w:t xml:space="preserve">, </w:t>
      </w:r>
      <w:r w:rsidRPr="00165BD2">
        <w:rPr>
          <w:rFonts w:eastAsia="Times New Roman"/>
          <w:b/>
          <w:iCs/>
          <w:u w:val="single"/>
          <w:bdr w:val="single" w:sz="8" w:space="0" w:color="auto"/>
        </w:rPr>
        <w:t>disorder</w:t>
      </w:r>
      <w:r w:rsidRPr="00165BD2">
        <w:rPr>
          <w:rFonts w:eastAsia="Times New Roman"/>
          <w:u w:val="single"/>
        </w:rPr>
        <w:t xml:space="preserve"> and </w:t>
      </w:r>
      <w:r w:rsidRPr="00165BD2">
        <w:rPr>
          <w:rFonts w:eastAsia="Times New Roman"/>
          <w:b/>
          <w:iCs/>
          <w:u w:val="single"/>
          <w:bdr w:val="single" w:sz="8" w:space="0" w:color="auto"/>
        </w:rPr>
        <w:t>incoherence</w:t>
      </w:r>
      <w:r w:rsidRPr="00165BD2">
        <w:rPr>
          <w:rFonts w:eastAsia="Times New Roman"/>
          <w:sz w:val="16"/>
        </w:rPr>
        <w:t xml:space="preserve">.11 For this reason </w:t>
      </w:r>
      <w:r w:rsidRPr="00165BD2">
        <w:rPr>
          <w:rFonts w:eastAsia="Times New Roman"/>
          <w:u w:val="single"/>
        </w:rPr>
        <w:t xml:space="preserve">it should </w:t>
      </w:r>
      <w:r w:rsidRPr="00165BD2">
        <w:rPr>
          <w:rFonts w:eastAsia="Times New Roman"/>
          <w:b/>
          <w:iCs/>
          <w:u w:val="single"/>
          <w:bdr w:val="single" w:sz="8" w:space="0" w:color="auto"/>
        </w:rPr>
        <w:t>never be expected</w:t>
      </w:r>
      <w:r w:rsidRPr="00165BD2">
        <w:rPr>
          <w:rFonts w:eastAsia="Times New Roman"/>
          <w:u w:val="single"/>
        </w:rPr>
        <w:t xml:space="preserve"> to </w:t>
      </w:r>
      <w:r w:rsidRPr="00165BD2">
        <w:rPr>
          <w:rFonts w:eastAsia="Times New Roman"/>
          <w:b/>
          <w:iCs/>
          <w:u w:val="single"/>
          <w:bdr w:val="single" w:sz="8" w:space="0" w:color="auto"/>
        </w:rPr>
        <w:t>create blueprints</w:t>
      </w:r>
      <w:r w:rsidRPr="00165BD2">
        <w:rPr>
          <w:rFonts w:eastAsia="Times New Roman"/>
          <w:u w:val="single"/>
        </w:rPr>
        <w:t xml:space="preserve"> or </w:t>
      </w:r>
      <w:r w:rsidRPr="00165BD2">
        <w:rPr>
          <w:rFonts w:eastAsia="Times New Roman"/>
          <w:b/>
          <w:iCs/>
          <w:u w:val="single"/>
          <w:bdr w:val="single" w:sz="8" w:space="0" w:color="auto"/>
        </w:rPr>
        <w:t>models</w:t>
      </w:r>
      <w:r w:rsidRPr="00165BD2">
        <w:rPr>
          <w:rFonts w:eastAsia="Times New Roman"/>
          <w:u w:val="single"/>
        </w:rPr>
        <w:t xml:space="preserve"> for a </w:t>
      </w:r>
      <w:r w:rsidRPr="00165BD2">
        <w:rPr>
          <w:rFonts w:eastAsia="Times New Roman"/>
          <w:b/>
          <w:iCs/>
          <w:u w:val="single"/>
          <w:bdr w:val="single" w:sz="8" w:space="0" w:color="auto"/>
        </w:rPr>
        <w:t>possible future society</w:t>
      </w:r>
      <w:r w:rsidRPr="00165BD2">
        <w:rPr>
          <w:rFonts w:eastAsia="Times New Roman"/>
          <w:u w:val="single"/>
        </w:rPr>
        <w:t xml:space="preserve">: ‘I have continually placed the present moment </w:t>
      </w:r>
      <w:r w:rsidRPr="00165BD2">
        <w:rPr>
          <w:rFonts w:eastAsia="Times New Roman"/>
          <w:b/>
          <w:iCs/>
          <w:u w:val="single"/>
          <w:bdr w:val="single" w:sz="8" w:space="0" w:color="auto"/>
        </w:rPr>
        <w:t>against a concern for the future</w:t>
      </w:r>
      <w:r w:rsidRPr="00165BD2">
        <w:rPr>
          <w:rFonts w:eastAsia="Times New Roman"/>
          <w:u w:val="single"/>
        </w:rPr>
        <w:t xml:space="preserve"> and for me poetry is </w:t>
      </w:r>
      <w:r w:rsidRPr="00165BD2">
        <w:rPr>
          <w:rFonts w:eastAsia="Times New Roman"/>
          <w:b/>
          <w:iCs/>
          <w:u w:val="single"/>
          <w:bdr w:val="single" w:sz="8" w:space="0" w:color="auto"/>
        </w:rPr>
        <w:t>defined by concern for the present moment’</w:t>
      </w:r>
      <w:r w:rsidRPr="00165BD2">
        <w:rPr>
          <w:rFonts w:eastAsia="Times New Roman"/>
          <w:sz w:val="16"/>
        </w:rPr>
        <w:t xml:space="preserve"> (2006a: 86).</w:t>
      </w:r>
    </w:p>
    <w:p w14:paraId="38968226" w14:textId="77777777" w:rsidR="00006E3E" w:rsidRPr="00165BD2" w:rsidRDefault="00006E3E" w:rsidP="00006E3E">
      <w:pPr>
        <w:rPr>
          <w:rFonts w:eastAsia="Times New Roman"/>
          <w:u w:val="single"/>
        </w:rPr>
      </w:pPr>
      <w:r w:rsidRPr="00165BD2">
        <w:rPr>
          <w:rFonts w:eastAsia="Times New Roman"/>
          <w:sz w:val="16"/>
        </w:rPr>
        <w:t xml:space="preserve">Conversely, </w:t>
      </w:r>
      <w:r w:rsidRPr="00165BD2">
        <w:rPr>
          <w:rFonts w:eastAsia="Times New Roman"/>
          <w:u w:val="single"/>
        </w:rPr>
        <w:t>political action is</w:t>
      </w:r>
      <w:r w:rsidRPr="00165BD2">
        <w:rPr>
          <w:rFonts w:eastAsia="Times New Roman"/>
          <w:sz w:val="16"/>
        </w:rPr>
        <w:t xml:space="preserve"> now placed </w:t>
      </w:r>
      <w:r w:rsidRPr="00165BD2">
        <w:rPr>
          <w:rFonts w:eastAsia="Times New Roman"/>
          <w:b/>
          <w:iCs/>
          <w:u w:val="single"/>
          <w:bdr w:val="single" w:sz="8" w:space="0" w:color="auto"/>
        </w:rPr>
        <w:t>squarely in the realm of the homogeneous</w:t>
      </w:r>
      <w:r w:rsidRPr="00165BD2">
        <w:rPr>
          <w:rFonts w:eastAsia="Times New Roman"/>
          <w:u w:val="single"/>
        </w:rPr>
        <w:t xml:space="preserve">, as it is </w:t>
      </w:r>
      <w:r w:rsidRPr="00165BD2">
        <w:rPr>
          <w:rFonts w:eastAsia="Times New Roman"/>
          <w:b/>
          <w:iCs/>
          <w:u w:val="single"/>
          <w:bdr w:val="single" w:sz="8" w:space="0" w:color="auto"/>
        </w:rPr>
        <w:t>always guided by a concern for the future</w:t>
      </w:r>
      <w:r w:rsidRPr="00165BD2">
        <w:rPr>
          <w:rFonts w:eastAsia="Times New Roman"/>
          <w:u w:val="single"/>
        </w:rPr>
        <w:t>, which</w:t>
      </w:r>
      <w:r w:rsidRPr="00165BD2">
        <w:rPr>
          <w:rFonts w:eastAsia="Times New Roman"/>
          <w:sz w:val="16"/>
        </w:rPr>
        <w:t xml:space="preserve">, according to Bataille’s definition, </w:t>
      </w:r>
      <w:r w:rsidRPr="00165BD2">
        <w:rPr>
          <w:rFonts w:eastAsia="Times New Roman"/>
          <w:u w:val="single"/>
        </w:rPr>
        <w:t xml:space="preserve">is a </w:t>
      </w:r>
      <w:r w:rsidRPr="00165BD2">
        <w:rPr>
          <w:rFonts w:eastAsia="Times New Roman"/>
          <w:b/>
          <w:iCs/>
          <w:u w:val="single"/>
          <w:bdr w:val="single" w:sz="8" w:space="0" w:color="auto"/>
        </w:rPr>
        <w:t>rational concern</w:t>
      </w:r>
      <w:r w:rsidRPr="00165BD2">
        <w:rPr>
          <w:rFonts w:eastAsia="Times New Roman"/>
          <w:u w:val="single"/>
        </w:rPr>
        <w:t xml:space="preserve">. </w:t>
      </w:r>
      <w:r w:rsidRPr="00165BD2">
        <w:rPr>
          <w:rFonts w:eastAsia="Times New Roman"/>
          <w:b/>
          <w:iCs/>
          <w:highlight w:val="green"/>
          <w:u w:val="single"/>
          <w:bdr w:val="single" w:sz="8" w:space="0" w:color="auto"/>
        </w:rPr>
        <w:t>Every work of art</w:t>
      </w:r>
      <w:r w:rsidRPr="00165BD2">
        <w:rPr>
          <w:rFonts w:eastAsia="Times New Roman"/>
          <w:highlight w:val="green"/>
          <w:u w:val="single"/>
        </w:rPr>
        <w:t xml:space="preserve"> is </w:t>
      </w:r>
      <w:r w:rsidRPr="00165BD2">
        <w:rPr>
          <w:rFonts w:eastAsia="Times New Roman"/>
          <w:b/>
          <w:iCs/>
          <w:highlight w:val="green"/>
          <w:u w:val="single"/>
          <w:bdr w:val="single" w:sz="8" w:space="0" w:color="auto"/>
        </w:rPr>
        <w:t>always</w:t>
      </w:r>
      <w:r w:rsidRPr="00165BD2">
        <w:rPr>
          <w:rFonts w:eastAsia="Times New Roman"/>
          <w:u w:val="single"/>
        </w:rPr>
        <w:t xml:space="preserve"> an act ‘</w:t>
      </w:r>
      <w:r w:rsidRPr="00165BD2">
        <w:rPr>
          <w:rFonts w:eastAsia="Times New Roman"/>
          <w:b/>
          <w:iCs/>
          <w:highlight w:val="green"/>
          <w:u w:val="single"/>
          <w:bdr w:val="single" w:sz="8" w:space="0" w:color="auto"/>
        </w:rPr>
        <w:t>against</w:t>
      </w:r>
      <w:r w:rsidRPr="00165BD2">
        <w:rPr>
          <w:rFonts w:eastAsia="Times New Roman"/>
          <w:b/>
          <w:iCs/>
          <w:u w:val="single"/>
          <w:bdr w:val="single" w:sz="8" w:space="0" w:color="auto"/>
        </w:rPr>
        <w:t xml:space="preserve"> the unacceptable world of </w:t>
      </w:r>
      <w:r w:rsidRPr="00165BD2">
        <w:rPr>
          <w:rFonts w:eastAsia="Times New Roman"/>
          <w:b/>
          <w:iCs/>
          <w:highlight w:val="green"/>
          <w:u w:val="single"/>
          <w:bdr w:val="single" w:sz="8" w:space="0" w:color="auto"/>
        </w:rPr>
        <w:t>rational utility</w:t>
      </w:r>
      <w:r w:rsidRPr="00165BD2">
        <w:rPr>
          <w:rFonts w:eastAsia="Times New Roman"/>
          <w:highlight w:val="green"/>
          <w:u w:val="single"/>
        </w:rPr>
        <w:t>’</w:t>
      </w:r>
      <w:r w:rsidRPr="00165BD2">
        <w:rPr>
          <w:rFonts w:eastAsia="Times New Roman"/>
          <w:sz w:val="16"/>
        </w:rPr>
        <w:t xml:space="preserve"> (2006a: 70), </w:t>
      </w:r>
      <w:r w:rsidRPr="00165BD2">
        <w:rPr>
          <w:rFonts w:eastAsia="Times New Roman"/>
          <w:u w:val="single"/>
        </w:rPr>
        <w:t xml:space="preserve">as it is aimed at an experience of immediacy </w:t>
      </w:r>
      <w:r w:rsidRPr="00165BD2">
        <w:rPr>
          <w:rFonts w:eastAsia="Times New Roman"/>
          <w:b/>
          <w:iCs/>
          <w:u w:val="single"/>
          <w:bdr w:val="single" w:sz="8" w:space="0" w:color="auto"/>
        </w:rPr>
        <w:t>beyond the practical</w:t>
      </w:r>
      <w:r w:rsidRPr="00165BD2">
        <w:rPr>
          <w:rFonts w:eastAsia="Times New Roman"/>
          <w:u w:val="single"/>
        </w:rPr>
        <w:t xml:space="preserve"> and </w:t>
      </w:r>
      <w:r w:rsidRPr="00165BD2">
        <w:rPr>
          <w:rFonts w:eastAsia="Times New Roman"/>
          <w:b/>
          <w:iCs/>
          <w:u w:val="single"/>
          <w:bdr w:val="single" w:sz="8" w:space="0" w:color="auto"/>
        </w:rPr>
        <w:t>future-oriented considerations</w:t>
      </w:r>
      <w:r w:rsidRPr="00165BD2">
        <w:rPr>
          <w:rFonts w:eastAsia="Times New Roman"/>
          <w:u w:val="single"/>
        </w:rPr>
        <w:t xml:space="preserve"> of everyday life. However, ‘the refusal this involves would gain from </w:t>
      </w:r>
      <w:r w:rsidRPr="00165BD2">
        <w:rPr>
          <w:rFonts w:eastAsia="Times New Roman"/>
          <w:b/>
          <w:iCs/>
          <w:u w:val="single"/>
          <w:bdr w:val="single" w:sz="8" w:space="0" w:color="auto"/>
        </w:rPr>
        <w:t>not being confounded</w:t>
      </w:r>
      <w:r w:rsidRPr="00165BD2">
        <w:rPr>
          <w:rFonts w:eastAsia="Times New Roman"/>
          <w:u w:val="single"/>
        </w:rPr>
        <w:t xml:space="preserve"> with the </w:t>
      </w:r>
      <w:r w:rsidRPr="00165BD2">
        <w:rPr>
          <w:rFonts w:eastAsia="Times New Roman"/>
          <w:b/>
          <w:iCs/>
          <w:u w:val="single"/>
          <w:bdr w:val="single" w:sz="8" w:space="0" w:color="auto"/>
        </w:rPr>
        <w:t>reasoned refusal</w:t>
      </w:r>
      <w:r w:rsidRPr="00165BD2">
        <w:rPr>
          <w:rFonts w:eastAsia="Times New Roman"/>
          <w:u w:val="single"/>
        </w:rPr>
        <w:t xml:space="preserve"> of </w:t>
      </w:r>
      <w:r w:rsidRPr="00165BD2">
        <w:rPr>
          <w:rFonts w:eastAsia="Times New Roman"/>
          <w:b/>
          <w:iCs/>
          <w:u w:val="single"/>
          <w:bdr w:val="single" w:sz="8" w:space="0" w:color="auto"/>
        </w:rPr>
        <w:t>unreasonable conditions</w:t>
      </w:r>
      <w:r w:rsidRPr="00165BD2">
        <w:rPr>
          <w:rFonts w:eastAsia="Times New Roman"/>
          <w:u w:val="single"/>
        </w:rPr>
        <w:t xml:space="preserve"> of life’</w:t>
      </w:r>
      <w:r w:rsidRPr="00165BD2">
        <w:rPr>
          <w:rFonts w:eastAsia="Times New Roman"/>
          <w:sz w:val="16"/>
        </w:rPr>
        <w:t xml:space="preserve"> (2006a: 70). In other words, </w:t>
      </w:r>
      <w:r w:rsidRPr="00165BD2">
        <w:rPr>
          <w:rFonts w:eastAsia="Times New Roman"/>
          <w:b/>
          <w:iCs/>
          <w:highlight w:val="green"/>
          <w:u w:val="single"/>
          <w:bdr w:val="single" w:sz="8" w:space="0" w:color="auto"/>
        </w:rPr>
        <w:t>it would be a mistake</w:t>
      </w:r>
      <w:r w:rsidRPr="00165BD2">
        <w:rPr>
          <w:rFonts w:eastAsia="Times New Roman"/>
          <w:highlight w:val="green"/>
          <w:u w:val="single"/>
        </w:rPr>
        <w:t xml:space="preserve"> to</w:t>
      </w:r>
      <w:r w:rsidRPr="00165BD2">
        <w:rPr>
          <w:rFonts w:eastAsia="Times New Roman"/>
          <w:u w:val="single"/>
        </w:rPr>
        <w:t xml:space="preserve"> attempt to </w:t>
      </w:r>
      <w:r w:rsidRPr="00165BD2">
        <w:rPr>
          <w:rFonts w:eastAsia="Times New Roman"/>
          <w:b/>
          <w:iCs/>
          <w:highlight w:val="green"/>
          <w:u w:val="single"/>
          <w:bdr w:val="single" w:sz="8" w:space="0" w:color="auto"/>
        </w:rPr>
        <w:t>enlist the</w:t>
      </w:r>
      <w:r w:rsidRPr="00165BD2">
        <w:rPr>
          <w:rFonts w:eastAsia="Times New Roman"/>
          <w:b/>
          <w:iCs/>
          <w:u w:val="single"/>
          <w:bdr w:val="single" w:sz="8" w:space="0" w:color="auto"/>
        </w:rPr>
        <w:t xml:space="preserve"> heterogeneous</w:t>
      </w:r>
      <w:r w:rsidRPr="00165BD2">
        <w:rPr>
          <w:rFonts w:eastAsia="Times New Roman"/>
          <w:u w:val="single"/>
        </w:rPr>
        <w:t xml:space="preserve">, </w:t>
      </w:r>
      <w:r w:rsidRPr="00165BD2">
        <w:rPr>
          <w:rFonts w:eastAsia="Times New Roman"/>
          <w:b/>
          <w:iCs/>
          <w:highlight w:val="green"/>
          <w:u w:val="single"/>
          <w:bdr w:val="single" w:sz="8" w:space="0" w:color="auto"/>
        </w:rPr>
        <w:t>immediate nature</w:t>
      </w:r>
      <w:r w:rsidRPr="00165BD2">
        <w:rPr>
          <w:rFonts w:eastAsia="Times New Roman"/>
          <w:highlight w:val="green"/>
          <w:u w:val="single"/>
        </w:rPr>
        <w:t xml:space="preserve"> of</w:t>
      </w:r>
      <w:r w:rsidRPr="00165BD2">
        <w:rPr>
          <w:rFonts w:eastAsia="Times New Roman"/>
          <w:u w:val="single"/>
        </w:rPr>
        <w:t xml:space="preserve"> </w:t>
      </w:r>
      <w:r w:rsidRPr="00165BD2">
        <w:rPr>
          <w:rFonts w:eastAsia="Times New Roman"/>
          <w:b/>
          <w:iCs/>
          <w:u w:val="single"/>
          <w:bdr w:val="single" w:sz="8" w:space="0" w:color="auto"/>
        </w:rPr>
        <w:t>art</w:t>
      </w:r>
      <w:r w:rsidRPr="00165BD2">
        <w:rPr>
          <w:rFonts w:eastAsia="Times New Roman"/>
          <w:u w:val="single"/>
        </w:rPr>
        <w:t xml:space="preserve"> and </w:t>
      </w:r>
      <w:r w:rsidRPr="00165BD2">
        <w:rPr>
          <w:rFonts w:eastAsia="Times New Roman"/>
          <w:b/>
          <w:iCs/>
          <w:highlight w:val="green"/>
          <w:u w:val="single"/>
          <w:bdr w:val="single" w:sz="8" w:space="0" w:color="auto"/>
        </w:rPr>
        <w:t>poetry</w:t>
      </w:r>
      <w:r w:rsidRPr="00165BD2">
        <w:rPr>
          <w:rFonts w:eastAsia="Times New Roman"/>
          <w:highlight w:val="green"/>
          <w:u w:val="single"/>
        </w:rPr>
        <w:t xml:space="preserve"> to comba</w:t>
      </w:r>
      <w:r w:rsidRPr="00165BD2">
        <w:rPr>
          <w:rFonts w:eastAsia="Times New Roman"/>
          <w:u w:val="single"/>
        </w:rPr>
        <w:t>t the ‘</w:t>
      </w:r>
      <w:r w:rsidRPr="00165BD2">
        <w:rPr>
          <w:rFonts w:eastAsia="Times New Roman"/>
          <w:highlight w:val="green"/>
          <w:u w:val="single"/>
        </w:rPr>
        <w:t>unreasonable conditions</w:t>
      </w:r>
      <w:r w:rsidRPr="00165BD2">
        <w:rPr>
          <w:rFonts w:eastAsia="Times New Roman"/>
          <w:u w:val="single"/>
        </w:rPr>
        <w:t xml:space="preserve"> of life’, </w:t>
      </w:r>
      <w:r w:rsidRPr="00165BD2">
        <w:rPr>
          <w:rFonts w:eastAsia="Times New Roman"/>
          <w:highlight w:val="green"/>
          <w:u w:val="single"/>
        </w:rPr>
        <w:t xml:space="preserve">as this </w:t>
      </w:r>
      <w:r w:rsidRPr="00165BD2">
        <w:rPr>
          <w:rFonts w:eastAsia="Times New Roman"/>
          <w:b/>
          <w:iCs/>
          <w:highlight w:val="green"/>
          <w:u w:val="single"/>
          <w:bdr w:val="single" w:sz="8" w:space="0" w:color="auto"/>
        </w:rPr>
        <w:t>always requires</w:t>
      </w:r>
      <w:r w:rsidRPr="00165BD2">
        <w:rPr>
          <w:rFonts w:eastAsia="Times New Roman"/>
          <w:highlight w:val="green"/>
          <w:u w:val="single"/>
        </w:rPr>
        <w:t xml:space="preserve"> a </w:t>
      </w:r>
      <w:r w:rsidRPr="00165BD2">
        <w:rPr>
          <w:rFonts w:eastAsia="Times New Roman"/>
          <w:b/>
          <w:iCs/>
          <w:highlight w:val="green"/>
          <w:u w:val="single"/>
          <w:bdr w:val="single" w:sz="8" w:space="0" w:color="auto"/>
        </w:rPr>
        <w:t>sober analysis of those conditions</w:t>
      </w:r>
      <w:r w:rsidRPr="00165BD2">
        <w:rPr>
          <w:rFonts w:eastAsia="Times New Roman"/>
          <w:highlight w:val="green"/>
          <w:u w:val="single"/>
        </w:rPr>
        <w:t xml:space="preserve">, </w:t>
      </w:r>
      <w:r w:rsidRPr="00165BD2">
        <w:rPr>
          <w:rFonts w:eastAsia="Times New Roman"/>
          <w:b/>
          <w:iCs/>
          <w:highlight w:val="green"/>
          <w:u w:val="single"/>
          <w:bdr w:val="single" w:sz="8" w:space="0" w:color="auto"/>
        </w:rPr>
        <w:t>devoid</w:t>
      </w:r>
      <w:r w:rsidRPr="00165BD2">
        <w:rPr>
          <w:rFonts w:eastAsia="Times New Roman"/>
          <w:highlight w:val="green"/>
          <w:u w:val="single"/>
        </w:rPr>
        <w:t xml:space="preserve"> of</w:t>
      </w:r>
      <w:r w:rsidRPr="00165BD2">
        <w:rPr>
          <w:rFonts w:eastAsia="Times New Roman"/>
          <w:u w:val="single"/>
        </w:rPr>
        <w:t xml:space="preserve"> the </w:t>
      </w:r>
      <w:r w:rsidRPr="00165BD2">
        <w:rPr>
          <w:rFonts w:eastAsia="Times New Roman"/>
          <w:b/>
          <w:iCs/>
          <w:highlight w:val="green"/>
          <w:u w:val="single"/>
          <w:bdr w:val="single" w:sz="8" w:space="0" w:color="auto"/>
        </w:rPr>
        <w:t>effusive powers</w:t>
      </w:r>
      <w:r w:rsidRPr="00165BD2">
        <w:rPr>
          <w:rFonts w:eastAsia="Times New Roman"/>
          <w:b/>
          <w:iCs/>
          <w:u w:val="single"/>
          <w:bdr w:val="single" w:sz="8" w:space="0" w:color="auto"/>
        </w:rPr>
        <w:t xml:space="preserve"> of attraction</w:t>
      </w:r>
      <w:r w:rsidRPr="00165BD2">
        <w:rPr>
          <w:rFonts w:eastAsia="Times New Roman"/>
          <w:u w:val="single"/>
        </w:rPr>
        <w:t xml:space="preserve"> and </w:t>
      </w:r>
      <w:r w:rsidRPr="00165BD2">
        <w:rPr>
          <w:rFonts w:eastAsia="Times New Roman"/>
          <w:b/>
          <w:iCs/>
          <w:u w:val="single"/>
          <w:bdr w:val="single" w:sz="8" w:space="0" w:color="auto"/>
        </w:rPr>
        <w:t>repulsion</w:t>
      </w:r>
      <w:r w:rsidRPr="00165BD2">
        <w:rPr>
          <w:rFonts w:eastAsia="Times New Roman"/>
          <w:u w:val="single"/>
        </w:rPr>
        <w:t>: ‘the mastery of [intellectual aptitude] remains the key to rigorous emancipation’</w:t>
      </w:r>
      <w:r w:rsidRPr="00165BD2">
        <w:rPr>
          <w:rFonts w:eastAsia="Times New Roman"/>
          <w:sz w:val="16"/>
        </w:rPr>
        <w:t xml:space="preserve"> (2006a: 50). Bataille’s postwar insistence on the separation between these two spheres, the political/rational (homogeneous) and artistic/aesthetic (heterogeneous), then presents an attempt to solve the immanent contradiction that surfaced in his initial theory of heterogeneity. If, as we have seen, the sovereign/heterogeneous is posited as that which resists instrumentalization (for revolutionary or utopian goals), this new disassociation is not only warranted but implicit in Bataille’s account of heterogeneity from the very first. He now argues that </w:t>
      </w:r>
      <w:r w:rsidRPr="00165BD2">
        <w:rPr>
          <w:rFonts w:eastAsia="Times New Roman"/>
          <w:u w:val="single"/>
        </w:rPr>
        <w:t xml:space="preserve">the attempt </w:t>
      </w:r>
      <w:r w:rsidRPr="00165BD2">
        <w:rPr>
          <w:rFonts w:eastAsia="Times New Roman"/>
          <w:highlight w:val="green"/>
          <w:u w:val="single"/>
        </w:rPr>
        <w:t xml:space="preserve">to </w:t>
      </w:r>
      <w:r w:rsidRPr="00165BD2">
        <w:rPr>
          <w:rFonts w:eastAsia="Times New Roman"/>
          <w:b/>
          <w:iCs/>
          <w:highlight w:val="green"/>
          <w:u w:val="single"/>
          <w:bdr w:val="single" w:sz="8" w:space="0" w:color="auto"/>
        </w:rPr>
        <w:t>apply</w:t>
      </w:r>
      <w:r w:rsidRPr="00165BD2">
        <w:rPr>
          <w:rFonts w:eastAsia="Times New Roman"/>
          <w:sz w:val="16"/>
        </w:rPr>
        <w:t xml:space="preserve"> the heterogeneous to the realm of homogeneity, </w:t>
      </w:r>
      <w:r w:rsidRPr="00165BD2">
        <w:rPr>
          <w:rFonts w:eastAsia="Times New Roman"/>
          <w:b/>
          <w:iCs/>
          <w:u w:val="single"/>
          <w:bdr w:val="single" w:sz="8" w:space="0" w:color="auto"/>
        </w:rPr>
        <w:t>the immediate</w:t>
      </w:r>
      <w:r w:rsidRPr="00165BD2">
        <w:rPr>
          <w:rFonts w:eastAsia="Times New Roman"/>
          <w:u w:val="single"/>
        </w:rPr>
        <w:t xml:space="preserve"> to </w:t>
      </w:r>
      <w:r w:rsidRPr="00165BD2">
        <w:rPr>
          <w:rFonts w:eastAsia="Times New Roman"/>
          <w:b/>
          <w:iCs/>
          <w:u w:val="single"/>
          <w:bdr w:val="single" w:sz="8" w:space="0" w:color="auto"/>
        </w:rPr>
        <w:t>mediating categories</w:t>
      </w:r>
      <w:r w:rsidRPr="00165BD2">
        <w:rPr>
          <w:rFonts w:eastAsia="Times New Roman"/>
          <w:u w:val="single"/>
        </w:rPr>
        <w:t xml:space="preserve">, </w:t>
      </w:r>
      <w:r w:rsidRPr="00165BD2">
        <w:rPr>
          <w:rFonts w:eastAsia="Times New Roman"/>
          <w:b/>
          <w:iCs/>
          <w:highlight w:val="green"/>
          <w:u w:val="single"/>
          <w:bdr w:val="single" w:sz="8" w:space="0" w:color="auto"/>
        </w:rPr>
        <w:t>art</w:t>
      </w:r>
      <w:r w:rsidRPr="00165BD2">
        <w:rPr>
          <w:rFonts w:eastAsia="Times New Roman"/>
          <w:highlight w:val="green"/>
          <w:u w:val="single"/>
        </w:rPr>
        <w:t xml:space="preserve"> to </w:t>
      </w:r>
      <w:r w:rsidRPr="00165BD2">
        <w:rPr>
          <w:rFonts w:eastAsia="Times New Roman"/>
          <w:b/>
          <w:iCs/>
          <w:highlight w:val="green"/>
          <w:u w:val="single"/>
          <w:bdr w:val="single" w:sz="8" w:space="0" w:color="auto"/>
        </w:rPr>
        <w:t>politics</w:t>
      </w:r>
      <w:r w:rsidRPr="00165BD2">
        <w:rPr>
          <w:rFonts w:eastAsia="Times New Roman"/>
          <w:highlight w:val="green"/>
          <w:u w:val="single"/>
        </w:rPr>
        <w:t xml:space="preserve">, constitutes a </w:t>
      </w:r>
      <w:r w:rsidRPr="00165BD2">
        <w:rPr>
          <w:rFonts w:eastAsia="Times New Roman"/>
          <w:b/>
          <w:iCs/>
          <w:highlight w:val="green"/>
          <w:u w:val="single"/>
          <w:bdr w:val="single" w:sz="8" w:space="0" w:color="auto"/>
        </w:rPr>
        <w:t>disservice to both realms</w:t>
      </w:r>
      <w:r w:rsidRPr="00165BD2">
        <w:rPr>
          <w:rFonts w:eastAsia="Times New Roman"/>
          <w:u w:val="single"/>
        </w:rPr>
        <w:t xml:space="preserve">: on the one hand it </w:t>
      </w:r>
      <w:r w:rsidRPr="00165BD2">
        <w:rPr>
          <w:rFonts w:eastAsia="Times New Roman"/>
          <w:b/>
          <w:iCs/>
          <w:u w:val="single"/>
          <w:bdr w:val="single" w:sz="8" w:space="0" w:color="auto"/>
        </w:rPr>
        <w:t>denies the effusive</w:t>
      </w:r>
      <w:r w:rsidRPr="00165BD2">
        <w:rPr>
          <w:rFonts w:eastAsia="Times New Roman"/>
          <w:u w:val="single"/>
        </w:rPr>
        <w:t xml:space="preserve">, </w:t>
      </w:r>
      <w:r w:rsidRPr="00165BD2">
        <w:rPr>
          <w:rFonts w:eastAsia="Times New Roman"/>
          <w:b/>
          <w:iCs/>
          <w:u w:val="single"/>
          <w:bdr w:val="single" w:sz="8" w:space="0" w:color="auto"/>
        </w:rPr>
        <w:t>strange</w:t>
      </w:r>
      <w:r w:rsidRPr="00165BD2">
        <w:rPr>
          <w:rFonts w:eastAsia="Times New Roman"/>
          <w:u w:val="single"/>
        </w:rPr>
        <w:t xml:space="preserve">, </w:t>
      </w:r>
      <w:r w:rsidRPr="00165BD2">
        <w:rPr>
          <w:rFonts w:eastAsia="Times New Roman"/>
          <w:b/>
          <w:iCs/>
          <w:u w:val="single"/>
          <w:bdr w:val="single" w:sz="8" w:space="0" w:color="auto"/>
        </w:rPr>
        <w:t>opaque dimension</w:t>
      </w:r>
      <w:r w:rsidRPr="00165BD2">
        <w:rPr>
          <w:rFonts w:eastAsia="Times New Roman"/>
          <w:u w:val="single"/>
        </w:rPr>
        <w:t xml:space="preserve"> of the sovereign artwork and </w:t>
      </w:r>
      <w:r w:rsidRPr="00165BD2">
        <w:rPr>
          <w:rFonts w:eastAsia="Times New Roman"/>
          <w:b/>
          <w:iCs/>
          <w:u w:val="single"/>
          <w:bdr w:val="single" w:sz="8" w:space="0" w:color="auto"/>
        </w:rPr>
        <w:t>reduces the latter</w:t>
      </w:r>
      <w:r w:rsidRPr="00165BD2">
        <w:rPr>
          <w:rFonts w:eastAsia="Times New Roman"/>
          <w:u w:val="single"/>
        </w:rPr>
        <w:t xml:space="preserve"> to the </w:t>
      </w:r>
      <w:r w:rsidRPr="00165BD2">
        <w:rPr>
          <w:rFonts w:eastAsia="Times New Roman"/>
          <w:b/>
          <w:iCs/>
          <w:u w:val="single"/>
          <w:bdr w:val="single" w:sz="8" w:space="0" w:color="auto"/>
        </w:rPr>
        <w:t>flatness</w:t>
      </w:r>
      <w:r w:rsidRPr="00165BD2">
        <w:rPr>
          <w:rFonts w:eastAsia="Times New Roman"/>
          <w:u w:val="single"/>
        </w:rPr>
        <w:t xml:space="preserve"> of a </w:t>
      </w:r>
      <w:r w:rsidRPr="00165BD2">
        <w:rPr>
          <w:rFonts w:eastAsia="Times New Roman"/>
          <w:b/>
          <w:iCs/>
          <w:u w:val="single"/>
          <w:bdr w:val="single" w:sz="8" w:space="0" w:color="auto"/>
        </w:rPr>
        <w:t>formula</w:t>
      </w:r>
      <w:r w:rsidRPr="00165BD2">
        <w:rPr>
          <w:rFonts w:eastAsia="Times New Roman"/>
          <w:u w:val="single"/>
        </w:rPr>
        <w:t xml:space="preserve"> or a </w:t>
      </w:r>
      <w:r w:rsidRPr="00165BD2">
        <w:rPr>
          <w:rFonts w:eastAsia="Times New Roman"/>
          <w:b/>
          <w:iCs/>
          <w:u w:val="single"/>
          <w:bdr w:val="single" w:sz="8" w:space="0" w:color="auto"/>
        </w:rPr>
        <w:t>service rendered</w:t>
      </w:r>
      <w:r w:rsidRPr="00165BD2">
        <w:rPr>
          <w:rFonts w:eastAsia="Times New Roman"/>
          <w:sz w:val="16"/>
        </w:rPr>
        <w:t xml:space="preserve">: ‘In modes of thought in which the rational and the poetic remain confounded, the mind cannot elevate itself to the conception of poetic liberty, it subordinates the instant to some ulterior goal’ (2006a: 65). </w:t>
      </w:r>
      <w:r w:rsidRPr="00165BD2">
        <w:rPr>
          <w:rFonts w:eastAsia="Times New Roman"/>
          <w:u w:val="single"/>
        </w:rPr>
        <w:t xml:space="preserve">On the other hand, to </w:t>
      </w:r>
      <w:r w:rsidRPr="00165BD2">
        <w:rPr>
          <w:rFonts w:eastAsia="Times New Roman"/>
          <w:b/>
          <w:iCs/>
          <w:u w:val="single"/>
          <w:bdr w:val="single" w:sz="8" w:space="0" w:color="auto"/>
        </w:rPr>
        <w:t>infuse politics</w:t>
      </w:r>
      <w:r w:rsidRPr="00165BD2">
        <w:rPr>
          <w:rFonts w:eastAsia="Times New Roman"/>
          <w:u w:val="single"/>
        </w:rPr>
        <w:t xml:space="preserve"> with the perplexing power of the heterogeneous </w:t>
      </w:r>
      <w:r w:rsidRPr="00165BD2">
        <w:rPr>
          <w:rFonts w:eastAsia="Times New Roman"/>
          <w:b/>
          <w:iCs/>
          <w:u w:val="single"/>
          <w:bdr w:val="single" w:sz="8" w:space="0" w:color="auto"/>
        </w:rPr>
        <w:t>precludes a clearheaded</w:t>
      </w:r>
      <w:r w:rsidRPr="00165BD2">
        <w:rPr>
          <w:rFonts w:eastAsia="Times New Roman"/>
          <w:u w:val="single"/>
        </w:rPr>
        <w:t xml:space="preserve"> and </w:t>
      </w:r>
      <w:r w:rsidRPr="00165BD2">
        <w:rPr>
          <w:rFonts w:eastAsia="Times New Roman"/>
          <w:b/>
          <w:iCs/>
          <w:u w:val="single"/>
          <w:bdr w:val="single" w:sz="8" w:space="0" w:color="auto"/>
        </w:rPr>
        <w:t>rational appraisal</w:t>
      </w:r>
      <w:r w:rsidRPr="00165BD2">
        <w:rPr>
          <w:rFonts w:eastAsia="Times New Roman"/>
          <w:u w:val="single"/>
        </w:rPr>
        <w:t xml:space="preserve"> of the </w:t>
      </w:r>
      <w:r w:rsidRPr="00165BD2">
        <w:rPr>
          <w:rFonts w:eastAsia="Times New Roman"/>
          <w:b/>
          <w:iCs/>
          <w:u w:val="single"/>
          <w:bdr w:val="single" w:sz="8" w:space="0" w:color="auto"/>
        </w:rPr>
        <w:t>real conditions of social life</w:t>
      </w:r>
      <w:r w:rsidRPr="00165BD2">
        <w:rPr>
          <w:rFonts w:eastAsia="Times New Roman"/>
          <w:u w:val="single"/>
        </w:rPr>
        <w:t xml:space="preserve">, which is </w:t>
      </w:r>
      <w:r w:rsidRPr="00165BD2">
        <w:rPr>
          <w:rFonts w:eastAsia="Times New Roman"/>
          <w:highlight w:val="green"/>
          <w:u w:val="single"/>
        </w:rPr>
        <w:t xml:space="preserve">a </w:t>
      </w:r>
      <w:r w:rsidRPr="00165BD2">
        <w:rPr>
          <w:rFonts w:eastAsia="Times New Roman"/>
          <w:b/>
          <w:iCs/>
          <w:highlight w:val="green"/>
          <w:u w:val="single"/>
          <w:bdr w:val="single" w:sz="8" w:space="0" w:color="auto"/>
        </w:rPr>
        <w:t>prerequisite</w:t>
      </w:r>
      <w:r w:rsidRPr="00165BD2">
        <w:rPr>
          <w:rFonts w:eastAsia="Times New Roman"/>
          <w:highlight w:val="green"/>
          <w:u w:val="single"/>
        </w:rPr>
        <w:t xml:space="preserve"> for </w:t>
      </w:r>
      <w:r w:rsidRPr="00165BD2">
        <w:rPr>
          <w:rFonts w:eastAsia="Times New Roman"/>
          <w:b/>
          <w:iCs/>
          <w:highlight w:val="green"/>
          <w:u w:val="single"/>
          <w:bdr w:val="single" w:sz="8" w:space="0" w:color="auto"/>
        </w:rPr>
        <w:t>any meaningful attempt</w:t>
      </w:r>
      <w:r w:rsidRPr="00165BD2">
        <w:rPr>
          <w:rFonts w:eastAsia="Times New Roman"/>
          <w:highlight w:val="green"/>
          <w:u w:val="single"/>
        </w:rPr>
        <w:t xml:space="preserve"> to </w:t>
      </w:r>
      <w:r w:rsidRPr="00165BD2">
        <w:rPr>
          <w:rFonts w:eastAsia="Times New Roman"/>
          <w:b/>
          <w:iCs/>
          <w:highlight w:val="green"/>
          <w:u w:val="single"/>
          <w:bdr w:val="single" w:sz="8" w:space="0" w:color="auto"/>
        </w:rPr>
        <w:t>bring about political change</w:t>
      </w:r>
      <w:r w:rsidRPr="00165BD2">
        <w:rPr>
          <w:rFonts w:eastAsia="Times New Roman"/>
          <w:u w:val="single"/>
        </w:rPr>
        <w:t>.</w:t>
      </w:r>
    </w:p>
    <w:p w14:paraId="010BAD12" w14:textId="77777777" w:rsidR="00006E3E" w:rsidRPr="00165BD2" w:rsidRDefault="00006E3E" w:rsidP="00006E3E">
      <w:pPr>
        <w:pStyle w:val="Heading4"/>
      </w:pPr>
      <w:r w:rsidRPr="00165BD2">
        <w:t xml:space="preserve">2] The 1AC uses the ableist referent of </w:t>
      </w:r>
      <w:r w:rsidRPr="00165BD2">
        <w:rPr>
          <w:i/>
          <w:iCs w:val="0"/>
          <w:u w:val="single"/>
        </w:rPr>
        <w:t>“seeing”</w:t>
      </w:r>
      <w:r w:rsidRPr="00165BD2">
        <w:t xml:space="preserve"> to describe non-visual phenomenon. The impact’s ableist violence. It also turns the Aff – whatever liberative possibilities emerge re-create the very anti-inclusive normalizing tendencies the 1AC critiqued.  Alts like “understand” solve. </w:t>
      </w:r>
    </w:p>
    <w:p w14:paraId="37FB4708" w14:textId="77777777" w:rsidR="00006E3E" w:rsidRPr="00165BD2" w:rsidRDefault="00006E3E" w:rsidP="00006E3E">
      <w:pPr>
        <w:rPr>
          <w:rStyle w:val="Style13ptBold"/>
        </w:rPr>
      </w:pPr>
      <w:r w:rsidRPr="00165BD2">
        <w:rPr>
          <w:rStyle w:val="Style13ptBold"/>
        </w:rPr>
        <w:t>Wilson-Becerril ‘18</w:t>
      </w:r>
    </w:p>
    <w:p w14:paraId="3DE0E04A" w14:textId="77777777" w:rsidR="00006E3E" w:rsidRPr="00165BD2" w:rsidRDefault="00006E3E" w:rsidP="00006E3E">
      <w:pPr>
        <w:rPr>
          <w:sz w:val="18"/>
          <w:szCs w:val="18"/>
        </w:rPr>
      </w:pPr>
      <w:r w:rsidRPr="00165BD2">
        <w:rPr>
          <w:sz w:val="18"/>
          <w:szCs w:val="18"/>
        </w:rPr>
        <w:t>Michael Wilson-Becerril is a Mexico City native, an activist researcher, a 2017–2018 Peace Scholar at the US Institute of Peace, and a professor of Peace and Conflict Studies at Colgate University. open space – “‘invisibilise’ this: ocular bias and ableist metaphors in anti-oppressive discourse” - Source: Feminist Review , November 2018, No. 120, Currents (November 2018), pp. 130-134 - #E&amp;F – obtained via J-Stor Database</w:t>
      </w:r>
    </w:p>
    <w:p w14:paraId="770948C7" w14:textId="77777777" w:rsidR="00006E3E" w:rsidRPr="00165BD2" w:rsidRDefault="00006E3E" w:rsidP="00006E3E">
      <w:pPr>
        <w:rPr>
          <w:sz w:val="16"/>
        </w:rPr>
      </w:pPr>
      <w:r w:rsidRPr="00165BD2">
        <w:rPr>
          <w:sz w:val="16"/>
        </w:rPr>
        <w:t xml:space="preserve">It’s difficult to escape the visual bias of the English language. (Although to be fair, this criticism applies also to my first language, Spanish, so perhaps the unconscious preference is present in many languages and across Western discourses more broadly.) It is not so surprising that </w:t>
      </w:r>
      <w:r w:rsidRPr="00165BD2">
        <w:rPr>
          <w:rStyle w:val="StyleUnderline"/>
          <w:highlight w:val="green"/>
        </w:rPr>
        <w:t>people</w:t>
      </w:r>
      <w:r w:rsidRPr="00165BD2">
        <w:rPr>
          <w:rStyle w:val="StyleUnderline"/>
        </w:rPr>
        <w:t xml:space="preserve"> </w:t>
      </w:r>
      <w:r w:rsidRPr="00165BD2">
        <w:rPr>
          <w:sz w:val="16"/>
        </w:rPr>
        <w:t xml:space="preserve">are inclined to </w:t>
      </w:r>
      <w:r w:rsidRPr="00165BD2">
        <w:rPr>
          <w:rStyle w:val="StyleUnderline"/>
          <w:highlight w:val="green"/>
        </w:rPr>
        <w:t>use</w:t>
      </w:r>
      <w:r w:rsidRPr="00165BD2">
        <w:rPr>
          <w:sz w:val="16"/>
        </w:rPr>
        <w:t xml:space="preserve"> metaphors such as ‘observations’, ‘viewpoints’ or </w:t>
      </w:r>
      <w:r w:rsidRPr="00165BD2">
        <w:rPr>
          <w:rStyle w:val="Emphasis"/>
          <w:highlight w:val="green"/>
        </w:rPr>
        <w:t>‘seeing’</w:t>
      </w:r>
      <w:r w:rsidRPr="00165BD2">
        <w:rPr>
          <w:sz w:val="16"/>
        </w:rPr>
        <w:t xml:space="preserve"> </w:t>
      </w:r>
      <w:r w:rsidRPr="00165BD2">
        <w:rPr>
          <w:rStyle w:val="StyleUnderline"/>
          <w:highlight w:val="green"/>
        </w:rPr>
        <w:t>as if</w:t>
      </w:r>
      <w:r w:rsidRPr="00165BD2">
        <w:rPr>
          <w:sz w:val="16"/>
        </w:rPr>
        <w:t xml:space="preserve"> </w:t>
      </w:r>
      <w:r w:rsidRPr="00165BD2">
        <w:rPr>
          <w:rStyle w:val="StyleUnderline"/>
          <w:highlight w:val="green"/>
        </w:rPr>
        <w:t>they represent</w:t>
      </w:r>
      <w:r w:rsidRPr="00165BD2">
        <w:rPr>
          <w:sz w:val="16"/>
        </w:rPr>
        <w:t xml:space="preserve"> feelings and </w:t>
      </w:r>
      <w:r w:rsidRPr="00165BD2">
        <w:rPr>
          <w:rStyle w:val="Emphasis"/>
          <w:highlight w:val="green"/>
        </w:rPr>
        <w:t>perception as a whole</w:t>
      </w:r>
      <w:r w:rsidRPr="00165BD2">
        <w:rPr>
          <w:sz w:val="16"/>
        </w:rPr>
        <w:t xml:space="preserve">. </w:t>
      </w:r>
      <w:r w:rsidRPr="00165BD2">
        <w:rPr>
          <w:rStyle w:val="StyleUnderline"/>
        </w:rPr>
        <w:t xml:space="preserve">What is surprising is how prevalent </w:t>
      </w:r>
      <w:r w:rsidRPr="00165BD2">
        <w:rPr>
          <w:rStyle w:val="StyleUnderline"/>
          <w:highlight w:val="green"/>
        </w:rPr>
        <w:t>these practices are within platforms that label themselves</w:t>
      </w:r>
      <w:r w:rsidRPr="00165BD2">
        <w:rPr>
          <w:sz w:val="16"/>
        </w:rPr>
        <w:t xml:space="preserve"> feminist and </w:t>
      </w:r>
      <w:r w:rsidRPr="00165BD2">
        <w:rPr>
          <w:rStyle w:val="Emphasis"/>
          <w:highlight w:val="green"/>
        </w:rPr>
        <w:t>anti-oppressive.</w:t>
      </w:r>
    </w:p>
    <w:p w14:paraId="3A39E897" w14:textId="77777777" w:rsidR="00006E3E" w:rsidRPr="00165BD2" w:rsidRDefault="00006E3E" w:rsidP="00006E3E">
      <w:pPr>
        <w:rPr>
          <w:sz w:val="14"/>
        </w:rPr>
      </w:pPr>
      <w:r w:rsidRPr="00165BD2">
        <w:rPr>
          <w:sz w:val="14"/>
        </w:rPr>
        <w:t xml:space="preserve">Whether in a recent episode of Full Frontal with Samantha Bee, 1 in memes or videos by ‘woke’ Instagram users, in journalism or in peer-reviewed journal articles and books, </w:t>
      </w:r>
      <w:r w:rsidRPr="00165BD2">
        <w:rPr>
          <w:rStyle w:val="StyleUnderline"/>
          <w:highlight w:val="green"/>
        </w:rPr>
        <w:t>the language of visibility is a popular</w:t>
      </w:r>
      <w:r w:rsidRPr="00165BD2">
        <w:rPr>
          <w:sz w:val="14"/>
        </w:rPr>
        <w:t xml:space="preserve"> stand-in for attention, noticing and erasure. For example, </w:t>
      </w:r>
      <w:r w:rsidRPr="00165BD2">
        <w:rPr>
          <w:rStyle w:val="StyleUnderline"/>
          <w:highlight w:val="green"/>
        </w:rPr>
        <w:t>you may</w:t>
      </w:r>
      <w:r w:rsidRPr="00165BD2">
        <w:rPr>
          <w:sz w:val="14"/>
        </w:rPr>
        <w:t xml:space="preserve"> have </w:t>
      </w:r>
      <w:r w:rsidRPr="00165BD2">
        <w:rPr>
          <w:rStyle w:val="StyleUnderline"/>
          <w:highlight w:val="green"/>
        </w:rPr>
        <w:t>come across</w:t>
      </w:r>
      <w:r w:rsidRPr="00165BD2">
        <w:rPr>
          <w:sz w:val="14"/>
        </w:rPr>
        <w:t xml:space="preserve"> </w:t>
      </w:r>
      <w:r w:rsidRPr="00165BD2">
        <w:rPr>
          <w:rStyle w:val="StyleUnderline"/>
          <w:highlight w:val="green"/>
        </w:rPr>
        <w:t xml:space="preserve">otherwise excellent discussions of </w:t>
      </w:r>
      <w:r w:rsidRPr="00165BD2">
        <w:rPr>
          <w:sz w:val="14"/>
        </w:rPr>
        <w:t>how women of colour’s</w:t>
      </w:r>
      <w:r w:rsidRPr="00165BD2">
        <w:rPr>
          <w:rStyle w:val="StyleUnderline"/>
          <w:highlight w:val="green"/>
        </w:rPr>
        <w:t xml:space="preserve"> </w:t>
      </w:r>
      <w:r w:rsidRPr="00165BD2">
        <w:rPr>
          <w:rStyle w:val="Emphasis"/>
          <w:szCs w:val="32"/>
          <w:highlight w:val="green"/>
        </w:rPr>
        <w:t>labour</w:t>
      </w:r>
      <w:r w:rsidRPr="00165BD2">
        <w:rPr>
          <w:rStyle w:val="StyleUnderline"/>
          <w:highlight w:val="green"/>
        </w:rPr>
        <w:t xml:space="preserve"> or</w:t>
      </w:r>
      <w:r w:rsidRPr="00165BD2">
        <w:rPr>
          <w:rStyle w:val="StyleUnderline"/>
        </w:rPr>
        <w:t xml:space="preserve"> </w:t>
      </w:r>
      <w:r w:rsidRPr="00165BD2">
        <w:rPr>
          <w:sz w:val="14"/>
        </w:rPr>
        <w:t xml:space="preserve">political </w:t>
      </w:r>
      <w:r w:rsidRPr="00165BD2">
        <w:rPr>
          <w:rStyle w:val="StyleUnderline"/>
          <w:highlight w:val="green"/>
        </w:rPr>
        <w:t>agency</w:t>
      </w:r>
      <w:r w:rsidRPr="00165BD2">
        <w:rPr>
          <w:sz w:val="14"/>
        </w:rPr>
        <w:t xml:space="preserve"> </w:t>
      </w:r>
      <w:r w:rsidRPr="00165BD2">
        <w:rPr>
          <w:rStyle w:val="StyleUnderline"/>
          <w:highlight w:val="green"/>
        </w:rPr>
        <w:t>has been systematically</w:t>
      </w:r>
      <w:r w:rsidRPr="00165BD2">
        <w:rPr>
          <w:sz w:val="14"/>
        </w:rPr>
        <w:t xml:space="preserve"> </w:t>
      </w:r>
      <w:r w:rsidRPr="00165BD2">
        <w:rPr>
          <w:rStyle w:val="Emphasis"/>
          <w:szCs w:val="32"/>
          <w:highlight w:val="green"/>
        </w:rPr>
        <w:t>‘invisibilised’</w:t>
      </w:r>
      <w:r w:rsidRPr="00165BD2">
        <w:rPr>
          <w:sz w:val="14"/>
        </w:rPr>
        <w:t xml:space="preserve"> in dominant social science accounts, or a TED Talk about how women’s roles in non-violent conflict have been similarly downplayed (</w:t>
      </w:r>
      <w:r w:rsidRPr="00165BD2">
        <w:rPr>
          <w:strike/>
          <w:sz w:val="14"/>
        </w:rPr>
        <w:t>see</w:t>
      </w:r>
      <w:r w:rsidRPr="00165BD2">
        <w:rPr>
          <w:sz w:val="14"/>
        </w:rPr>
        <w:t xml:space="preserve"> Bacha, 2016). </w:t>
      </w:r>
      <w:r w:rsidRPr="00165BD2">
        <w:rPr>
          <w:rStyle w:val="StyleUnderline"/>
          <w:highlight w:val="green"/>
        </w:rPr>
        <w:t>You also may</w:t>
      </w:r>
      <w:r w:rsidRPr="00165BD2">
        <w:rPr>
          <w:sz w:val="14"/>
        </w:rPr>
        <w:t xml:space="preserve"> have </w:t>
      </w:r>
      <w:r w:rsidRPr="00165BD2">
        <w:rPr>
          <w:rStyle w:val="StyleUnderline"/>
          <w:highlight w:val="green"/>
        </w:rPr>
        <w:t>encounter</w:t>
      </w:r>
      <w:r w:rsidRPr="00165BD2">
        <w:rPr>
          <w:sz w:val="14"/>
        </w:rPr>
        <w:t xml:space="preserve">ed </w:t>
      </w:r>
      <w:r w:rsidRPr="00165BD2">
        <w:rPr>
          <w:rStyle w:val="StyleUnderline"/>
          <w:highlight w:val="green"/>
        </w:rPr>
        <w:t>content,</w:t>
      </w:r>
      <w:r w:rsidRPr="00165BD2">
        <w:rPr>
          <w:sz w:val="14"/>
        </w:rPr>
        <w:t xml:space="preserve"> on and offline, </w:t>
      </w:r>
      <w:r w:rsidRPr="00165BD2">
        <w:rPr>
          <w:rStyle w:val="StyleUnderline"/>
          <w:highlight w:val="green"/>
        </w:rPr>
        <w:t>about efforts to add</w:t>
      </w:r>
      <w:r w:rsidRPr="00165BD2">
        <w:rPr>
          <w:sz w:val="14"/>
        </w:rPr>
        <w:t xml:space="preserve"> </w:t>
      </w:r>
      <w:r w:rsidRPr="00165BD2">
        <w:rPr>
          <w:rStyle w:val="Emphasis"/>
          <w:szCs w:val="32"/>
          <w:highlight w:val="green"/>
        </w:rPr>
        <w:t>‘visibility’</w:t>
      </w:r>
      <w:r w:rsidRPr="00165BD2">
        <w:rPr>
          <w:sz w:val="14"/>
        </w:rPr>
        <w:t xml:space="preserve"> </w:t>
      </w:r>
      <w:r w:rsidRPr="00165BD2">
        <w:rPr>
          <w:rStyle w:val="StyleUnderline"/>
        </w:rPr>
        <w:t>to things</w:t>
      </w:r>
      <w:r w:rsidRPr="00165BD2">
        <w:rPr>
          <w:sz w:val="14"/>
        </w:rPr>
        <w:t xml:space="preserve"> like menstruation </w:t>
      </w:r>
      <w:r w:rsidRPr="00165BD2">
        <w:rPr>
          <w:rStyle w:val="StyleUnderline"/>
        </w:rPr>
        <w:t xml:space="preserve">in order </w:t>
      </w:r>
      <w:r w:rsidRPr="00165BD2">
        <w:rPr>
          <w:rStyle w:val="StyleUnderline"/>
          <w:highlight w:val="green"/>
        </w:rPr>
        <w:t xml:space="preserve">to destigmatise </w:t>
      </w:r>
      <w:r w:rsidRPr="00165BD2">
        <w:rPr>
          <w:rStyle w:val="StyleUnderline"/>
        </w:rPr>
        <w:t>them in society</w:t>
      </w:r>
      <w:r w:rsidRPr="00165BD2">
        <w:rPr>
          <w:sz w:val="14"/>
        </w:rPr>
        <w:t xml:space="preserve"> (</w:t>
      </w:r>
      <w:r w:rsidRPr="00165BD2">
        <w:rPr>
          <w:strike/>
          <w:sz w:val="14"/>
        </w:rPr>
        <w:t xml:space="preserve">see </w:t>
      </w:r>
      <w:r w:rsidRPr="00165BD2">
        <w:rPr>
          <w:sz w:val="14"/>
        </w:rPr>
        <w:t>Manica and Rios, 2017); about how terms like ‘womxn’ and ‘Latinx’ can de-gender language and ‘visibilise’ non-binary, trans and queer folks (</w:t>
      </w:r>
      <w:r w:rsidRPr="00165BD2">
        <w:rPr>
          <w:strike/>
          <w:sz w:val="14"/>
        </w:rPr>
        <w:t xml:space="preserve">see </w:t>
      </w:r>
      <w:r w:rsidRPr="00165BD2">
        <w:rPr>
          <w:sz w:val="14"/>
        </w:rPr>
        <w:t>Padilla, 2016); about how women’s activism is bringing reframed attention to native and tribal communities (</w:t>
      </w:r>
      <w:r w:rsidRPr="00165BD2">
        <w:rPr>
          <w:strike/>
          <w:sz w:val="14"/>
        </w:rPr>
        <w:t xml:space="preserve">see </w:t>
      </w:r>
      <w:r w:rsidRPr="00165BD2">
        <w:rPr>
          <w:sz w:val="14"/>
        </w:rPr>
        <w:t xml:space="preserve">Miranda, 2016); </w:t>
      </w:r>
      <w:r w:rsidRPr="00165BD2">
        <w:rPr>
          <w:rStyle w:val="StyleUnderline"/>
          <w:highlight w:val="green"/>
        </w:rPr>
        <w:t xml:space="preserve">or about </w:t>
      </w:r>
      <w:r w:rsidRPr="00165BD2">
        <w:rPr>
          <w:rStyle w:val="StyleUnderline"/>
        </w:rPr>
        <w:t>black people</w:t>
      </w:r>
      <w:r w:rsidRPr="00165BD2">
        <w:rPr>
          <w:sz w:val="14"/>
        </w:rPr>
        <w:t xml:space="preserve"> in Spain </w:t>
      </w:r>
      <w:r w:rsidRPr="00165BD2">
        <w:rPr>
          <w:rStyle w:val="StyleUnderline"/>
          <w:highlight w:val="green"/>
        </w:rPr>
        <w:t xml:space="preserve">seeking greater </w:t>
      </w:r>
      <w:r w:rsidRPr="00165BD2">
        <w:rPr>
          <w:rStyle w:val="Emphasis"/>
          <w:szCs w:val="32"/>
          <w:highlight w:val="green"/>
        </w:rPr>
        <w:t>‘visibilisation’</w:t>
      </w:r>
      <w:r w:rsidRPr="00165BD2">
        <w:rPr>
          <w:sz w:val="14"/>
        </w:rPr>
        <w:t xml:space="preserve"> in their society (</w:t>
      </w:r>
      <w:r w:rsidRPr="00165BD2">
        <w:rPr>
          <w:strike/>
          <w:sz w:val="14"/>
        </w:rPr>
        <w:t xml:space="preserve">see </w:t>
      </w:r>
      <w:r w:rsidRPr="00165BD2">
        <w:rPr>
          <w:sz w:val="14"/>
        </w:rPr>
        <w:t>Rosati, 2017), just to name a few examples.</w:t>
      </w:r>
    </w:p>
    <w:p w14:paraId="5A9CAAB7" w14:textId="77777777" w:rsidR="00006E3E" w:rsidRPr="00165BD2" w:rsidRDefault="00006E3E" w:rsidP="00006E3E">
      <w:pPr>
        <w:rPr>
          <w:rStyle w:val="StyleUnderline"/>
        </w:rPr>
      </w:pPr>
      <w:r w:rsidRPr="00165BD2">
        <w:rPr>
          <w:sz w:val="16"/>
        </w:rPr>
        <w:t xml:space="preserve">Documenting and theorising these struggles is a necessary component of organising for social change, and the contributions made by these analyses should not be understated. My own work and activism have been deeply influenced by these </w:t>
      </w:r>
      <w:r w:rsidRPr="00165BD2">
        <w:rPr>
          <w:rStyle w:val="StyleUnderline"/>
          <w:highlight w:val="green"/>
        </w:rPr>
        <w:t>anti-oppressive theories and frameworks</w:t>
      </w:r>
      <w:r w:rsidRPr="00165BD2">
        <w:rPr>
          <w:sz w:val="16"/>
        </w:rPr>
        <w:t xml:space="preserve">, well before and especially going into my recent research about violence and mining in Peru. During my fieldwork, I </w:t>
      </w:r>
      <w:r w:rsidRPr="00165BD2">
        <w:rPr>
          <w:rStyle w:val="StyleUnderline"/>
          <w:highlight w:val="green"/>
        </w:rPr>
        <w:t>witness</w:t>
      </w:r>
      <w:r w:rsidRPr="00165BD2">
        <w:rPr>
          <w:sz w:val="16"/>
        </w:rPr>
        <w:t xml:space="preserve">ed </w:t>
      </w:r>
      <w:r w:rsidRPr="00165BD2">
        <w:rPr>
          <w:rStyle w:val="StyleUnderline"/>
          <w:highlight w:val="green"/>
        </w:rPr>
        <w:t>processes of</w:t>
      </w:r>
      <w:r w:rsidRPr="00165BD2">
        <w:rPr>
          <w:sz w:val="16"/>
        </w:rPr>
        <w:t xml:space="preserve"> </w:t>
      </w:r>
      <w:r w:rsidRPr="00165BD2">
        <w:rPr>
          <w:rStyle w:val="Emphasis"/>
          <w:szCs w:val="32"/>
          <w:highlight w:val="green"/>
        </w:rPr>
        <w:t>erasure</w:t>
      </w:r>
      <w:r w:rsidRPr="00165BD2">
        <w:rPr>
          <w:sz w:val="16"/>
        </w:rPr>
        <w:t xml:space="preserve">, </w:t>
      </w:r>
      <w:r w:rsidRPr="00165BD2">
        <w:rPr>
          <w:sz w:val="16"/>
          <w:szCs w:val="16"/>
        </w:rPr>
        <w:t>exposure,</w:t>
      </w:r>
      <w:r w:rsidRPr="00165BD2">
        <w:rPr>
          <w:sz w:val="16"/>
        </w:rPr>
        <w:t xml:space="preserve"> </w:t>
      </w:r>
      <w:r w:rsidRPr="00165BD2">
        <w:rPr>
          <w:rStyle w:val="Emphasis"/>
          <w:szCs w:val="32"/>
          <w:highlight w:val="green"/>
        </w:rPr>
        <w:t>concealment</w:t>
      </w:r>
      <w:r w:rsidRPr="00165BD2">
        <w:rPr>
          <w:sz w:val="16"/>
        </w:rPr>
        <w:t xml:space="preserve">, </w:t>
      </w:r>
      <w:r w:rsidRPr="00165BD2">
        <w:rPr>
          <w:rStyle w:val="Emphasis"/>
          <w:szCs w:val="32"/>
          <w:highlight w:val="green"/>
        </w:rPr>
        <w:t>selective attention</w:t>
      </w:r>
      <w:r w:rsidRPr="00165BD2">
        <w:rPr>
          <w:sz w:val="16"/>
        </w:rPr>
        <w:t xml:space="preserve"> </w:t>
      </w:r>
      <w:r w:rsidRPr="00165BD2">
        <w:rPr>
          <w:rStyle w:val="StyleUnderline"/>
        </w:rPr>
        <w:t>and normalisation</w:t>
      </w:r>
      <w:r w:rsidRPr="00165BD2">
        <w:rPr>
          <w:sz w:val="16"/>
        </w:rPr>
        <w:t xml:space="preserve"> </w:t>
      </w:r>
      <w:r w:rsidRPr="00165BD2">
        <w:rPr>
          <w:rStyle w:val="StyleUnderline"/>
          <w:highlight w:val="green"/>
        </w:rPr>
        <w:t>play</w:t>
      </w:r>
      <w:r w:rsidRPr="00165BD2">
        <w:rPr>
          <w:sz w:val="16"/>
        </w:rPr>
        <w:t xml:space="preserve">ing </w:t>
      </w:r>
      <w:r w:rsidRPr="00165BD2">
        <w:rPr>
          <w:rStyle w:val="StyleUnderline"/>
          <w:highlight w:val="green"/>
        </w:rPr>
        <w:t>out</w:t>
      </w:r>
      <w:r w:rsidRPr="00165BD2">
        <w:rPr>
          <w:sz w:val="16"/>
        </w:rPr>
        <w:t xml:space="preserve"> in mining conflicts, </w:t>
      </w:r>
      <w:r w:rsidRPr="00165BD2">
        <w:rPr>
          <w:rStyle w:val="StyleUnderline"/>
          <w:highlight w:val="green"/>
        </w:rPr>
        <w:t>and</w:t>
      </w:r>
      <w:r w:rsidRPr="00165BD2">
        <w:rPr>
          <w:rStyle w:val="StyleUnderline"/>
        </w:rPr>
        <w:t xml:space="preserve"> </w:t>
      </w:r>
      <w:r w:rsidRPr="00165BD2">
        <w:rPr>
          <w:sz w:val="16"/>
        </w:rPr>
        <w:t xml:space="preserve">I scrutinised how these </w:t>
      </w:r>
      <w:r w:rsidRPr="00165BD2">
        <w:rPr>
          <w:rStyle w:val="StyleUnderline"/>
          <w:highlight w:val="green"/>
        </w:rPr>
        <w:t>processes</w:t>
      </w:r>
      <w:r w:rsidRPr="00165BD2">
        <w:rPr>
          <w:rStyle w:val="StyleUnderline"/>
        </w:rPr>
        <w:t xml:space="preserve"> </w:t>
      </w:r>
      <w:r w:rsidRPr="00165BD2">
        <w:rPr>
          <w:rStyle w:val="StyleUnderline"/>
          <w:highlight w:val="green"/>
        </w:rPr>
        <w:t>reflect</w:t>
      </w:r>
      <w:r w:rsidRPr="00165BD2">
        <w:rPr>
          <w:sz w:val="16"/>
        </w:rPr>
        <w:t xml:space="preserve">ed </w:t>
      </w:r>
      <w:r w:rsidRPr="00165BD2">
        <w:rPr>
          <w:rStyle w:val="StyleUnderline"/>
          <w:highlight w:val="green"/>
        </w:rPr>
        <w:t>broader structures</w:t>
      </w:r>
      <w:r w:rsidRPr="00165BD2">
        <w:rPr>
          <w:sz w:val="16"/>
        </w:rPr>
        <w:t xml:space="preserve"> </w:t>
      </w:r>
      <w:r w:rsidRPr="00165BD2">
        <w:rPr>
          <w:rStyle w:val="StyleUnderline"/>
        </w:rPr>
        <w:t>of oppression and exploitation</w:t>
      </w:r>
      <w:r w:rsidRPr="00165BD2">
        <w:rPr>
          <w:sz w:val="16"/>
        </w:rPr>
        <w:t xml:space="preserve">, </w:t>
      </w:r>
      <w:r w:rsidRPr="00165BD2">
        <w:rPr>
          <w:rStyle w:val="StyleUnderline"/>
          <w:highlight w:val="green"/>
        </w:rPr>
        <w:t xml:space="preserve">such as </w:t>
      </w:r>
      <w:r w:rsidRPr="00165BD2">
        <w:rPr>
          <w:rStyle w:val="Emphasis"/>
          <w:highlight w:val="green"/>
        </w:rPr>
        <w:t>white supremacy</w:t>
      </w:r>
      <w:r w:rsidRPr="00165BD2">
        <w:rPr>
          <w:sz w:val="16"/>
        </w:rPr>
        <w:t xml:space="preserve">, </w:t>
      </w:r>
      <w:r w:rsidRPr="00165BD2">
        <w:rPr>
          <w:rStyle w:val="Emphasis"/>
          <w:highlight w:val="green"/>
        </w:rPr>
        <w:t>heteropatriarchy,</w:t>
      </w:r>
      <w:r w:rsidRPr="00165BD2">
        <w:rPr>
          <w:sz w:val="16"/>
        </w:rPr>
        <w:t xml:space="preserve"> </w:t>
      </w:r>
      <w:r w:rsidRPr="00165BD2">
        <w:rPr>
          <w:rStyle w:val="Emphasis"/>
          <w:highlight w:val="green"/>
        </w:rPr>
        <w:t>classism</w:t>
      </w:r>
      <w:r w:rsidRPr="00165BD2">
        <w:rPr>
          <w:rStyle w:val="StyleUnderline"/>
        </w:rPr>
        <w:t xml:space="preserve"> </w:t>
      </w:r>
      <w:r w:rsidRPr="00165BD2">
        <w:rPr>
          <w:rStyle w:val="StyleUnderline"/>
          <w:highlight w:val="green"/>
        </w:rPr>
        <w:t xml:space="preserve">and </w:t>
      </w:r>
      <w:r w:rsidRPr="00165BD2">
        <w:rPr>
          <w:rStyle w:val="Emphasis"/>
          <w:highlight w:val="green"/>
        </w:rPr>
        <w:t>imperialism.</w:t>
      </w:r>
      <w:r w:rsidRPr="00165BD2">
        <w:rPr>
          <w:sz w:val="16"/>
        </w:rPr>
        <w:t xml:space="preserve"> </w:t>
      </w:r>
      <w:r w:rsidRPr="00165BD2">
        <w:rPr>
          <w:rStyle w:val="StyleUnderline"/>
          <w:highlight w:val="green"/>
        </w:rPr>
        <w:t>However,</w:t>
      </w:r>
      <w:r w:rsidRPr="00165BD2">
        <w:rPr>
          <w:sz w:val="16"/>
        </w:rPr>
        <w:t xml:space="preserve"> </w:t>
      </w:r>
      <w:r w:rsidRPr="00165BD2">
        <w:rPr>
          <w:rStyle w:val="StyleUnderline"/>
        </w:rPr>
        <w:t>while there</w:t>
      </w:r>
      <w:r w:rsidRPr="00165BD2">
        <w:rPr>
          <w:sz w:val="16"/>
        </w:rPr>
        <w:t xml:space="preserve">, </w:t>
      </w:r>
      <w:r w:rsidRPr="00165BD2">
        <w:rPr>
          <w:rStyle w:val="StyleUnderline"/>
        </w:rPr>
        <w:t xml:space="preserve">I </w:t>
      </w:r>
      <w:r w:rsidRPr="00165BD2">
        <w:rPr>
          <w:sz w:val="16"/>
        </w:rPr>
        <w:t xml:space="preserve">also </w:t>
      </w:r>
      <w:r w:rsidRPr="00165BD2">
        <w:rPr>
          <w:rStyle w:val="StyleUnderline"/>
        </w:rPr>
        <w:t xml:space="preserve">realised </w:t>
      </w:r>
      <w:r w:rsidRPr="00165BD2">
        <w:rPr>
          <w:rStyle w:val="StyleUnderline"/>
          <w:highlight w:val="green"/>
        </w:rPr>
        <w:t>there</w:t>
      </w:r>
      <w:r w:rsidRPr="00165BD2">
        <w:rPr>
          <w:rStyle w:val="StyleUnderline"/>
        </w:rPr>
        <w:t xml:space="preserve"> </w:t>
      </w:r>
      <w:r w:rsidRPr="00165BD2">
        <w:rPr>
          <w:rStyle w:val="StyleUnderline"/>
          <w:highlight w:val="green"/>
        </w:rPr>
        <w:t>was a problem</w:t>
      </w:r>
      <w:r w:rsidRPr="00165BD2">
        <w:rPr>
          <w:sz w:val="16"/>
        </w:rPr>
        <w:t xml:space="preserve"> </w:t>
      </w:r>
      <w:r w:rsidRPr="00165BD2">
        <w:rPr>
          <w:rStyle w:val="StyleUnderline"/>
          <w:highlight w:val="green"/>
        </w:rPr>
        <w:t>with the very language of</w:t>
      </w:r>
      <w:r w:rsidRPr="00165BD2">
        <w:rPr>
          <w:sz w:val="16"/>
        </w:rPr>
        <w:t xml:space="preserve"> ‘</w:t>
      </w:r>
      <w:r w:rsidRPr="00165BD2">
        <w:rPr>
          <w:rStyle w:val="Emphasis"/>
          <w:szCs w:val="32"/>
          <w:highlight w:val="green"/>
        </w:rPr>
        <w:t>invisibilisation’</w:t>
      </w:r>
      <w:r w:rsidRPr="00165BD2">
        <w:rPr>
          <w:sz w:val="16"/>
        </w:rPr>
        <w:t xml:space="preserve"> and ‘silencing’ that I was using </w:t>
      </w:r>
      <w:r w:rsidRPr="00165BD2">
        <w:rPr>
          <w:rStyle w:val="StyleUnderline"/>
          <w:highlight w:val="green"/>
        </w:rPr>
        <w:t>to refer to these processes.</w:t>
      </w:r>
    </w:p>
    <w:p w14:paraId="474E21B8" w14:textId="77777777" w:rsidR="00006E3E" w:rsidRPr="00165BD2" w:rsidRDefault="00006E3E" w:rsidP="00006E3E">
      <w:pPr>
        <w:rPr>
          <w:sz w:val="16"/>
        </w:rPr>
      </w:pPr>
      <w:r w:rsidRPr="00165BD2">
        <w:rPr>
          <w:rStyle w:val="StyleUnderline"/>
        </w:rPr>
        <w:t>One particular moment during my long-term stay in Peru sparked</w:t>
      </w:r>
      <w:r w:rsidRPr="00165BD2">
        <w:rPr>
          <w:sz w:val="16"/>
        </w:rPr>
        <w:t xml:space="preserve"> and crystallised </w:t>
      </w:r>
      <w:r w:rsidRPr="00165BD2">
        <w:rPr>
          <w:rStyle w:val="StyleUnderline"/>
        </w:rPr>
        <w:t>this realisation.</w:t>
      </w:r>
      <w:r w:rsidRPr="00165BD2">
        <w:rPr>
          <w:sz w:val="16"/>
        </w:rPr>
        <w:t xml:space="preserve"> I was arriving in a northern, coastal region to conduct the first case study for my dissertation, about local agency and extractive industries. I had already been in touch with </w:t>
      </w:r>
      <w:r w:rsidRPr="00165BD2">
        <w:rPr>
          <w:rStyle w:val="StyleUnderline"/>
        </w:rPr>
        <w:t>a key contact</w:t>
      </w:r>
      <w:r w:rsidRPr="00165BD2">
        <w:rPr>
          <w:sz w:val="16"/>
        </w:rPr>
        <w:t xml:space="preserve">, who had participated in and covered the mining conflict I was there to study. He </w:t>
      </w:r>
      <w:r w:rsidRPr="00165BD2">
        <w:rPr>
          <w:rStyle w:val="StyleUnderline"/>
        </w:rPr>
        <w:t>sent me via email an essay</w:t>
      </w:r>
      <w:r w:rsidRPr="00165BD2">
        <w:rPr>
          <w:sz w:val="16"/>
        </w:rPr>
        <w:t xml:space="preserve">, </w:t>
      </w:r>
      <w:r w:rsidRPr="00165BD2">
        <w:rPr>
          <w:rStyle w:val="StyleUnderline"/>
        </w:rPr>
        <w:t>which he hoped we could discuss</w:t>
      </w:r>
      <w:r w:rsidRPr="00165BD2">
        <w:rPr>
          <w:sz w:val="16"/>
        </w:rPr>
        <w:t xml:space="preserve"> </w:t>
      </w:r>
      <w:r w:rsidRPr="00165BD2">
        <w:rPr>
          <w:rStyle w:val="StyleUnderline"/>
        </w:rPr>
        <w:t xml:space="preserve">during our first meeting in person. </w:t>
      </w:r>
      <w:r w:rsidRPr="00165BD2">
        <w:rPr>
          <w:sz w:val="16"/>
        </w:rPr>
        <w:t xml:space="preserve">The morning before we met, we arranged our encounter via telephone, and I </w:t>
      </w:r>
      <w:r w:rsidRPr="00165BD2">
        <w:rPr>
          <w:rStyle w:val="StyleUnderline"/>
        </w:rPr>
        <w:t>casually mentioned how clearly and lucidly his ‘vision’ had come across in his writing,</w:t>
      </w:r>
      <w:r w:rsidRPr="00165BD2">
        <w:rPr>
          <w:sz w:val="16"/>
        </w:rPr>
        <w:t xml:space="preserve"> which had been a pleasure to read. Al</w:t>
      </w:r>
      <w:r w:rsidRPr="00165BD2">
        <w:rPr>
          <w:rStyle w:val="StyleUnderline"/>
        </w:rPr>
        <w:t>though</w:t>
      </w:r>
      <w:r w:rsidRPr="00165BD2">
        <w:rPr>
          <w:sz w:val="16"/>
        </w:rPr>
        <w:t xml:space="preserve"> perhaps </w:t>
      </w:r>
      <w:r w:rsidRPr="00165BD2">
        <w:rPr>
          <w:rStyle w:val="StyleUnderline"/>
        </w:rPr>
        <w:t>my word choice seemed to me innocent over the phone,</w:t>
      </w:r>
      <w:r w:rsidRPr="00165BD2">
        <w:rPr>
          <w:sz w:val="16"/>
        </w:rPr>
        <w:t xml:space="preserve"> I </w:t>
      </w:r>
      <w:r w:rsidRPr="00165BD2">
        <w:rPr>
          <w:rStyle w:val="StyleUnderline"/>
        </w:rPr>
        <w:t>realised my mistake as soon as we met:</w:t>
      </w:r>
      <w:r w:rsidRPr="00165BD2">
        <w:rPr>
          <w:sz w:val="16"/>
        </w:rPr>
        <w:t xml:space="preserve"> </w:t>
      </w:r>
      <w:r w:rsidRPr="00165BD2">
        <w:rPr>
          <w:rStyle w:val="Emphasis"/>
        </w:rPr>
        <w:t xml:space="preserve">he was blind. </w:t>
      </w:r>
      <w:r w:rsidRPr="00165BD2">
        <w:rPr>
          <w:sz w:val="16"/>
        </w:rPr>
        <w:t xml:space="preserve">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w:t>
      </w:r>
      <w:r w:rsidRPr="00165BD2">
        <w:rPr>
          <w:rStyle w:val="StyleUnderline"/>
        </w:rPr>
        <w:t>Through the rest of my field research, I continued meeting people who were alternatively abled</w:t>
      </w:r>
      <w:r w:rsidRPr="00165BD2">
        <w:rPr>
          <w:sz w:val="16"/>
        </w:rPr>
        <w:t xml:space="preserve">. </w:t>
      </w:r>
      <w:r w:rsidRPr="00165BD2">
        <w:rPr>
          <w:rStyle w:val="StyleUnderline"/>
        </w:rPr>
        <w:t xml:space="preserve">It was in thinking with them during the course of my study that I realised a problem with </w:t>
      </w:r>
      <w:r w:rsidRPr="00165BD2">
        <w:rPr>
          <w:rStyle w:val="Emphasis"/>
          <w:highlight w:val="green"/>
        </w:rPr>
        <w:t>centring sight</w:t>
      </w:r>
      <w:r w:rsidRPr="00165BD2">
        <w:rPr>
          <w:sz w:val="16"/>
        </w:rPr>
        <w:t xml:space="preserve"> or hearing </w:t>
      </w:r>
      <w:r w:rsidRPr="00165BD2">
        <w:rPr>
          <w:rStyle w:val="StyleUnderline"/>
          <w:highlight w:val="green"/>
        </w:rPr>
        <w:t xml:space="preserve">to express issues of </w:t>
      </w:r>
      <w:r w:rsidRPr="00165BD2">
        <w:rPr>
          <w:rStyle w:val="Emphasis"/>
          <w:highlight w:val="green"/>
        </w:rPr>
        <w:t xml:space="preserve">recognition </w:t>
      </w:r>
      <w:r w:rsidRPr="00165BD2">
        <w:rPr>
          <w:rStyle w:val="Emphasis"/>
        </w:rPr>
        <w:t>and erasure</w:t>
      </w:r>
      <w:r w:rsidRPr="00165BD2">
        <w:rPr>
          <w:sz w:val="16"/>
        </w:rPr>
        <w:t xml:space="preserve">: </w:t>
      </w:r>
      <w:r w:rsidRPr="00165BD2">
        <w:rPr>
          <w:rStyle w:val="StyleUnderline"/>
        </w:rPr>
        <w:t xml:space="preserve">it </w:t>
      </w:r>
      <w:r w:rsidRPr="00165BD2">
        <w:rPr>
          <w:rStyle w:val="Emphasis"/>
          <w:highlight w:val="green"/>
        </w:rPr>
        <w:t>can be ableist</w:t>
      </w:r>
      <w:r w:rsidRPr="00165BD2">
        <w:rPr>
          <w:rStyle w:val="StyleUnderline"/>
        </w:rPr>
        <w:t>.</w:t>
      </w:r>
    </w:p>
    <w:p w14:paraId="1B70779F" w14:textId="77777777" w:rsidR="00006E3E" w:rsidRPr="00165BD2" w:rsidRDefault="00006E3E" w:rsidP="00006E3E">
      <w:pPr>
        <w:rPr>
          <w:sz w:val="16"/>
        </w:rPr>
      </w:pPr>
      <w:r w:rsidRPr="00165BD2">
        <w:rPr>
          <w:rStyle w:val="StyleUnderline"/>
        </w:rPr>
        <w:t>Given the useful</w:t>
      </w:r>
      <w:r w:rsidRPr="00165BD2">
        <w:rPr>
          <w:sz w:val="16"/>
        </w:rPr>
        <w:t xml:space="preserve"> dynamics to which these metaphors attend, generating </w:t>
      </w:r>
      <w:r w:rsidRPr="00165BD2">
        <w:rPr>
          <w:rStyle w:val="StyleUnderline"/>
        </w:rPr>
        <w:t xml:space="preserve">activism that is changing </w:t>
      </w:r>
      <w:r w:rsidRPr="00165BD2">
        <w:rPr>
          <w:sz w:val="16"/>
        </w:rPr>
        <w:t xml:space="preserve">the </w:t>
      </w:r>
      <w:r w:rsidRPr="00165BD2">
        <w:rPr>
          <w:rStyle w:val="StyleUnderline"/>
        </w:rPr>
        <w:t>systematic erasure</w:t>
      </w:r>
      <w:r w:rsidRPr="00165BD2">
        <w:rPr>
          <w:sz w:val="16"/>
        </w:rPr>
        <w:t xml:space="preserve"> of peoples, </w:t>
      </w:r>
      <w:r w:rsidRPr="00165BD2">
        <w:rPr>
          <w:rStyle w:val="StyleUnderline"/>
        </w:rPr>
        <w:t>it is ironic that,</w:t>
      </w:r>
      <w:r w:rsidRPr="00165BD2">
        <w:rPr>
          <w:sz w:val="16"/>
        </w:rPr>
        <w:t xml:space="preserve"> </w:t>
      </w:r>
      <w:r w:rsidRPr="00165BD2">
        <w:rPr>
          <w:rStyle w:val="Emphasis"/>
        </w:rPr>
        <w:t>at the same time</w:t>
      </w:r>
      <w:r w:rsidRPr="00165BD2">
        <w:rPr>
          <w:sz w:val="16"/>
        </w:rPr>
        <w:t xml:space="preserve">, </w:t>
      </w:r>
      <w:r w:rsidRPr="00165BD2">
        <w:rPr>
          <w:rStyle w:val="StyleUnderline"/>
          <w:highlight w:val="green"/>
        </w:rPr>
        <w:t>reaffirming</w:t>
      </w:r>
      <w:r w:rsidRPr="00165BD2">
        <w:rPr>
          <w:rStyle w:val="Emphasis"/>
          <w:highlight w:val="green"/>
        </w:rPr>
        <w:t xml:space="preserve"> sight</w:t>
      </w:r>
      <w:r w:rsidRPr="00165BD2">
        <w:rPr>
          <w:sz w:val="16"/>
        </w:rPr>
        <w:t xml:space="preserve"> </w:t>
      </w:r>
      <w:r w:rsidRPr="00165BD2">
        <w:rPr>
          <w:rStyle w:val="StyleUnderline"/>
          <w:highlight w:val="green"/>
        </w:rPr>
        <w:t>erases the lives and agency of the visually impaired</w:t>
      </w:r>
      <w:r w:rsidRPr="00165BD2">
        <w:rPr>
          <w:sz w:val="16"/>
        </w:rPr>
        <w:t xml:space="preserve">. Likewise, reaffirming ‘voice’ or ‘listening’ might do this to people who are deaf or mute. As </w:t>
      </w:r>
      <w:r w:rsidRPr="00165BD2">
        <w:rPr>
          <w:rStyle w:val="StyleUnderline"/>
        </w:rPr>
        <w:t>useful as they may be</w:t>
      </w:r>
      <w:r w:rsidRPr="00165BD2">
        <w:rPr>
          <w:sz w:val="16"/>
        </w:rPr>
        <w:t xml:space="preserve">, </w:t>
      </w:r>
      <w:r w:rsidRPr="00165BD2">
        <w:rPr>
          <w:rStyle w:val="StyleUnderline"/>
          <w:highlight w:val="green"/>
        </w:rPr>
        <w:t xml:space="preserve">such metaphors </w:t>
      </w:r>
      <w:r w:rsidRPr="00165BD2">
        <w:rPr>
          <w:rStyle w:val="Emphasis"/>
          <w:highlight w:val="green"/>
        </w:rPr>
        <w:t>presume able-bodiedness</w:t>
      </w:r>
      <w:r w:rsidRPr="00165BD2">
        <w:rPr>
          <w:sz w:val="16"/>
        </w:rPr>
        <w:t xml:space="preserve">, </w:t>
      </w:r>
      <w:r w:rsidRPr="00165BD2">
        <w:rPr>
          <w:rStyle w:val="StyleUnderline"/>
        </w:rPr>
        <w:t>and</w:t>
      </w:r>
      <w:r w:rsidRPr="00165BD2">
        <w:rPr>
          <w:sz w:val="16"/>
        </w:rPr>
        <w:t xml:space="preserve"> thus </w:t>
      </w:r>
      <w:r w:rsidRPr="00165BD2">
        <w:rPr>
          <w:rStyle w:val="StyleUnderline"/>
        </w:rPr>
        <w:t xml:space="preserve">discount the </w:t>
      </w:r>
      <w:r w:rsidRPr="00165BD2">
        <w:rPr>
          <w:sz w:val="16"/>
        </w:rPr>
        <w:t xml:space="preserve">roles and </w:t>
      </w:r>
      <w:r w:rsidRPr="00165BD2">
        <w:rPr>
          <w:rStyle w:val="StyleUnderline"/>
        </w:rPr>
        <w:t>experiences of people with ocular</w:t>
      </w:r>
      <w:r w:rsidRPr="00165BD2">
        <w:rPr>
          <w:sz w:val="16"/>
        </w:rPr>
        <w:t xml:space="preserve">, aural or vocal </w:t>
      </w:r>
      <w:r w:rsidRPr="00165BD2">
        <w:rPr>
          <w:rStyle w:val="StyleUnderline"/>
        </w:rPr>
        <w:t>disabilities.</w:t>
      </w:r>
      <w:r w:rsidRPr="00165BD2">
        <w:rPr>
          <w:sz w:val="16"/>
        </w:rPr>
        <w:t xml:space="preserve"> </w:t>
      </w:r>
      <w:r w:rsidRPr="00165BD2">
        <w:rPr>
          <w:rStyle w:val="StyleUnderline"/>
        </w:rPr>
        <w:t xml:space="preserve">Relying on these is </w:t>
      </w:r>
      <w:r w:rsidRPr="00165BD2">
        <w:rPr>
          <w:rStyle w:val="StyleUnderline"/>
          <w:highlight w:val="green"/>
        </w:rPr>
        <w:t>a type of bias</w:t>
      </w:r>
      <w:r w:rsidRPr="00165BD2">
        <w:rPr>
          <w:sz w:val="16"/>
        </w:rPr>
        <w:t xml:space="preserve">, </w:t>
      </w:r>
      <w:r w:rsidRPr="00165BD2">
        <w:rPr>
          <w:rStyle w:val="StyleUnderline"/>
        </w:rPr>
        <w:t>an unchecked assumption about</w:t>
      </w:r>
      <w:r w:rsidRPr="00165BD2">
        <w:rPr>
          <w:sz w:val="16"/>
        </w:rPr>
        <w:t xml:space="preserve"> people’s </w:t>
      </w:r>
      <w:r w:rsidRPr="00165BD2">
        <w:rPr>
          <w:rStyle w:val="StyleUnderline"/>
        </w:rPr>
        <w:t>bodies,</w:t>
      </w:r>
      <w:r w:rsidRPr="00165BD2">
        <w:rPr>
          <w:sz w:val="16"/>
        </w:rPr>
        <w:t xml:space="preserve"> </w:t>
      </w:r>
      <w:r w:rsidRPr="00165BD2">
        <w:rPr>
          <w:rStyle w:val="StyleUnderline"/>
          <w:highlight w:val="green"/>
        </w:rPr>
        <w:t xml:space="preserve">and </w:t>
      </w:r>
      <w:r w:rsidRPr="00165BD2">
        <w:rPr>
          <w:rStyle w:val="StyleUnderline"/>
        </w:rPr>
        <w:t>a form of</w:t>
      </w:r>
      <w:r w:rsidRPr="00165BD2">
        <w:rPr>
          <w:rStyle w:val="StyleUnderline"/>
          <w:highlight w:val="green"/>
        </w:rPr>
        <w:t xml:space="preserve"> imposing </w:t>
      </w:r>
      <w:r w:rsidRPr="00165BD2">
        <w:rPr>
          <w:rStyle w:val="Emphasis"/>
          <w:highlight w:val="green"/>
        </w:rPr>
        <w:t>normativity over human experience</w:t>
      </w:r>
      <w:r w:rsidRPr="00165BD2">
        <w:rPr>
          <w:rStyle w:val="Emphasis"/>
        </w:rPr>
        <w:t>.</w:t>
      </w:r>
      <w:r w:rsidRPr="00165BD2">
        <w:rPr>
          <w:sz w:val="16"/>
        </w:rPr>
        <w:t xml:space="preserve"> It is the kind of thing that you may not notice when it doesn’t apply to you—but it if it does apply to you, it happens often, </w:t>
      </w:r>
      <w:r w:rsidRPr="00165BD2">
        <w:rPr>
          <w:rStyle w:val="Emphasis"/>
        </w:rPr>
        <w:t>it stings every time</w:t>
      </w:r>
      <w:r w:rsidRPr="00165BD2">
        <w:rPr>
          <w:sz w:val="16"/>
        </w:rPr>
        <w:t xml:space="preserve">, </w:t>
      </w:r>
      <w:r w:rsidRPr="00165BD2">
        <w:rPr>
          <w:rStyle w:val="StyleUnderline"/>
        </w:rPr>
        <w:t xml:space="preserve">and it is </w:t>
      </w:r>
      <w:r w:rsidRPr="00165BD2">
        <w:rPr>
          <w:rStyle w:val="StyleUnderline"/>
          <w:highlight w:val="green"/>
        </w:rPr>
        <w:t>a pain that accumulates</w:t>
      </w:r>
      <w:r w:rsidRPr="00165BD2">
        <w:rPr>
          <w:sz w:val="16"/>
        </w:rPr>
        <w:t xml:space="preserve">, slowly </w:t>
      </w:r>
      <w:r w:rsidRPr="00165BD2">
        <w:rPr>
          <w:rStyle w:val="StyleUnderline"/>
          <w:highlight w:val="green"/>
        </w:rPr>
        <w:t>eroding</w:t>
      </w:r>
      <w:r w:rsidRPr="00165BD2">
        <w:rPr>
          <w:rStyle w:val="StyleUnderline"/>
        </w:rPr>
        <w:t xml:space="preserve"> </w:t>
      </w:r>
      <w:r w:rsidRPr="00165BD2">
        <w:rPr>
          <w:sz w:val="16"/>
        </w:rPr>
        <w:t xml:space="preserve">your </w:t>
      </w:r>
      <w:r w:rsidRPr="00165BD2">
        <w:rPr>
          <w:rStyle w:val="StyleUnderline"/>
        </w:rPr>
        <w:t xml:space="preserve">confidence and </w:t>
      </w:r>
      <w:r w:rsidRPr="00165BD2">
        <w:rPr>
          <w:rStyle w:val="StyleUnderline"/>
          <w:highlight w:val="green"/>
        </w:rPr>
        <w:t>dignity</w:t>
      </w:r>
      <w:r w:rsidRPr="00165BD2">
        <w:rPr>
          <w:rStyle w:val="StyleUnderline"/>
        </w:rPr>
        <w:t>.</w:t>
      </w:r>
    </w:p>
    <w:p w14:paraId="44A9D831" w14:textId="77777777" w:rsidR="00006E3E" w:rsidRPr="00165BD2" w:rsidRDefault="00006E3E" w:rsidP="00006E3E">
      <w:pPr>
        <w:rPr>
          <w:sz w:val="16"/>
        </w:rPr>
      </w:pPr>
      <w:r w:rsidRPr="00165BD2">
        <w:rPr>
          <w:rStyle w:val="StyleUnderline"/>
        </w:rPr>
        <w:t>Questioning the language of ‘invisibility’</w:t>
      </w:r>
      <w:r w:rsidRPr="00165BD2">
        <w:rPr>
          <w:sz w:val="16"/>
        </w:rPr>
        <w:t xml:space="preserve"> </w:t>
      </w:r>
      <w:r w:rsidRPr="00165BD2">
        <w:rPr>
          <w:rStyle w:val="StyleUnderline"/>
        </w:rPr>
        <w:t>is a useful opportunity</w:t>
      </w:r>
      <w:r w:rsidRPr="00165BD2">
        <w:rPr>
          <w:sz w:val="16"/>
        </w:rPr>
        <w:t xml:space="preserve"> for feminist scholars </w:t>
      </w:r>
      <w:r w:rsidRPr="00165BD2">
        <w:rPr>
          <w:rStyle w:val="Emphasis"/>
        </w:rPr>
        <w:t>to refine challenges to oppression.</w:t>
      </w:r>
      <w:r w:rsidRPr="00165BD2">
        <w:rPr>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w:t>
      </w:r>
      <w:r w:rsidRPr="00165BD2">
        <w:rPr>
          <w:rStyle w:val="StyleUnderline"/>
        </w:rPr>
        <w:t>the visibility/ invisibilisation metaphor</w:t>
      </w:r>
      <w:r w:rsidRPr="00165BD2">
        <w:rPr>
          <w:sz w:val="16"/>
        </w:rPr>
        <w:t xml:space="preserve">. It is even possible that you (like me) have used it non-reflexively in the past, in conversations or writing. But as a metaphor, it </w:t>
      </w:r>
      <w:r w:rsidRPr="00165BD2">
        <w:rPr>
          <w:rStyle w:val="StyleUnderline"/>
        </w:rPr>
        <w:t xml:space="preserve">is ableist, and </w:t>
      </w:r>
      <w:r w:rsidRPr="00165BD2">
        <w:rPr>
          <w:rStyle w:val="StyleUnderline"/>
          <w:highlight w:val="green"/>
        </w:rPr>
        <w:t>it is time to drop it from</w:t>
      </w:r>
      <w:r w:rsidRPr="00165BD2">
        <w:rPr>
          <w:sz w:val="16"/>
        </w:rPr>
        <w:t xml:space="preserve"> popular </w:t>
      </w:r>
      <w:r w:rsidRPr="00165BD2">
        <w:rPr>
          <w:rStyle w:val="StyleUnderline"/>
          <w:highlight w:val="green"/>
        </w:rPr>
        <w:t>lexicons</w:t>
      </w:r>
      <w:r w:rsidRPr="00165BD2">
        <w:rPr>
          <w:sz w:val="16"/>
        </w:rPr>
        <w:t xml:space="preserve">, </w:t>
      </w:r>
      <w:r w:rsidRPr="00165BD2">
        <w:rPr>
          <w:rStyle w:val="Emphasis"/>
          <w:highlight w:val="green"/>
        </w:rPr>
        <w:t>especially from anti-oppressive analyses.</w:t>
      </w:r>
      <w:r w:rsidRPr="00165BD2">
        <w:rPr>
          <w:sz w:val="16"/>
        </w:rPr>
        <w:t xml:space="preserve"> Feminist and disability rights activists are uniquely positioned to lead in that direction.</w:t>
      </w:r>
    </w:p>
    <w:p w14:paraId="42D7A9F1" w14:textId="77777777" w:rsidR="00006E3E" w:rsidRPr="00165BD2" w:rsidRDefault="00006E3E" w:rsidP="00006E3E">
      <w:pPr>
        <w:rPr>
          <w:sz w:val="16"/>
        </w:rPr>
      </w:pPr>
      <w:r w:rsidRPr="00165BD2">
        <w:rPr>
          <w:rStyle w:val="StyleUnderline"/>
        </w:rPr>
        <w:t>One</w:t>
      </w:r>
      <w:r w:rsidRPr="00165BD2">
        <w:rPr>
          <w:sz w:val="16"/>
        </w:rPr>
        <w:t xml:space="preserve"> valid </w:t>
      </w:r>
      <w:r w:rsidRPr="00165BD2">
        <w:rPr>
          <w:rStyle w:val="StyleUnderline"/>
        </w:rPr>
        <w:t xml:space="preserve">criticism </w:t>
      </w:r>
      <w:r w:rsidRPr="00165BD2">
        <w:rPr>
          <w:sz w:val="16"/>
        </w:rPr>
        <w:t xml:space="preserve">of a mainstreamed and superficial ‘woke’ culture (or of postmodernism more generally) </w:t>
      </w:r>
      <w:r w:rsidRPr="00165BD2">
        <w:rPr>
          <w:rStyle w:val="StyleUnderline"/>
        </w:rPr>
        <w:t>is the trap of overstating the role of discourse</w:t>
      </w:r>
      <w:r w:rsidRPr="00165BD2">
        <w:rPr>
          <w:sz w:val="16"/>
        </w:rPr>
        <w:t xml:space="preserve"> while ignoring material circumstances altogether, </w:t>
      </w:r>
      <w:r w:rsidRPr="00165BD2">
        <w:rPr>
          <w:rStyle w:val="StyleUnderline"/>
        </w:rPr>
        <w:t>or</w:t>
      </w:r>
      <w:r w:rsidRPr="00165BD2">
        <w:rPr>
          <w:sz w:val="16"/>
        </w:rPr>
        <w:t xml:space="preserve"> at least </w:t>
      </w:r>
      <w:r w:rsidRPr="00165BD2">
        <w:rPr>
          <w:rStyle w:val="StyleUnderline"/>
        </w:rPr>
        <w:t>failing to link how language shapes lived experience</w:t>
      </w:r>
      <w:r w:rsidRPr="00165BD2">
        <w:rPr>
          <w:sz w:val="16"/>
        </w:rPr>
        <w:t xml:space="preserve"> and vice versa. </w:t>
      </w:r>
      <w:r w:rsidRPr="00165BD2">
        <w:rPr>
          <w:rStyle w:val="Emphasis"/>
        </w:rPr>
        <w:t>However</w:t>
      </w:r>
      <w:r w:rsidRPr="00165BD2">
        <w:rPr>
          <w:sz w:val="16"/>
        </w:rPr>
        <w:t xml:space="preserve">, </w:t>
      </w:r>
      <w:r w:rsidRPr="00165BD2">
        <w:rPr>
          <w:rStyle w:val="StyleUnderline"/>
        </w:rPr>
        <w:t>using words differently</w:t>
      </w:r>
      <w:r w:rsidRPr="00165BD2">
        <w:rPr>
          <w:sz w:val="16"/>
        </w:rPr>
        <w:t xml:space="preserve"> </w:t>
      </w:r>
      <w:r w:rsidRPr="00165BD2">
        <w:rPr>
          <w:rStyle w:val="StyleUnderline"/>
        </w:rPr>
        <w:t>has</w:t>
      </w:r>
      <w:r w:rsidRPr="00165BD2">
        <w:rPr>
          <w:sz w:val="16"/>
        </w:rPr>
        <w:t xml:space="preserve"> the </w:t>
      </w:r>
      <w:r w:rsidRPr="00165BD2">
        <w:rPr>
          <w:rStyle w:val="StyleUnderline"/>
        </w:rPr>
        <w:t xml:space="preserve">potential to </w:t>
      </w:r>
      <w:r w:rsidRPr="00165BD2">
        <w:rPr>
          <w:rStyle w:val="Emphasis"/>
        </w:rPr>
        <w:t>create new possibilities</w:t>
      </w:r>
      <w:r w:rsidRPr="00165BD2">
        <w:rPr>
          <w:sz w:val="16"/>
        </w:rPr>
        <w:t xml:space="preserve"> </w:t>
      </w:r>
      <w:r w:rsidRPr="00165BD2">
        <w:rPr>
          <w:rStyle w:val="StyleUnderline"/>
        </w:rPr>
        <w:t>to</w:t>
      </w:r>
      <w:r w:rsidRPr="00165BD2">
        <w:rPr>
          <w:sz w:val="16"/>
        </w:rPr>
        <w:t xml:space="preserve"> </w:t>
      </w:r>
      <w:r w:rsidRPr="00165BD2">
        <w:rPr>
          <w:rStyle w:val="Emphasis"/>
        </w:rPr>
        <w:t>resist oppression.</w:t>
      </w:r>
    </w:p>
    <w:p w14:paraId="669F49BB" w14:textId="77777777" w:rsidR="00006E3E" w:rsidRPr="00165BD2" w:rsidRDefault="00006E3E" w:rsidP="00006E3E">
      <w:pPr>
        <w:rPr>
          <w:sz w:val="16"/>
        </w:rPr>
      </w:pPr>
      <w:r w:rsidRPr="00165BD2">
        <w:rPr>
          <w:rStyle w:val="StyleUnderline"/>
        </w:rPr>
        <w:t>Transgressing oppressive norms</w:t>
      </w:r>
      <w:r w:rsidRPr="00165BD2">
        <w:rPr>
          <w:sz w:val="16"/>
        </w:rPr>
        <w:t xml:space="preserve"> and practices </w:t>
      </w:r>
      <w:r w:rsidRPr="00165BD2">
        <w:rPr>
          <w:rStyle w:val="StyleUnderline"/>
        </w:rPr>
        <w:t>in language may seem insignificant, but</w:t>
      </w:r>
      <w:r w:rsidRPr="00165BD2">
        <w:rPr>
          <w:sz w:val="16"/>
        </w:rPr>
        <w:t xml:space="preserve"> feminists do this precisely because </w:t>
      </w:r>
      <w:r w:rsidRPr="00165BD2">
        <w:rPr>
          <w:rStyle w:val="StyleUnderline"/>
        </w:rPr>
        <w:t>it is hugely consequential.</w:t>
      </w:r>
      <w:r w:rsidRPr="00165BD2">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w:t>
      </w:r>
    </w:p>
    <w:p w14:paraId="07DC7A35" w14:textId="77777777" w:rsidR="00006E3E" w:rsidRPr="00165BD2" w:rsidRDefault="00006E3E" w:rsidP="00006E3E">
      <w:pPr>
        <w:pStyle w:val="Heading4"/>
      </w:pPr>
      <w:r w:rsidRPr="00165BD2">
        <w:t xml:space="preserve">3] Reject 1AC Dweik’s use of the term “Third World”---it’s violent, dehumanizing, and recreates imperialist and colonialist violence---that turns the aff. </w:t>
      </w:r>
    </w:p>
    <w:p w14:paraId="3048EC9E" w14:textId="77777777" w:rsidR="00006E3E" w:rsidRPr="00165BD2" w:rsidRDefault="00006E3E" w:rsidP="00006E3E">
      <w:r w:rsidRPr="00165BD2">
        <w:rPr>
          <w:rStyle w:val="Style13ptBold"/>
        </w:rPr>
        <w:t>Ferrer-Núñez 21</w:t>
      </w:r>
      <w:r w:rsidRPr="00165BD2">
        <w:t xml:space="preserve"> [Shariana Ferrer-Núñez (a Black queer decolonial feminist Puerto Rican activist and scholar, and the co-founder of La Colectiva Feminista en Construcción, a radical grass-roots Black and decolonial feminist organization in Puerto Rico), Melody Fonseca (an assistant professor at the University of Puerto Rico Río Piedras Department of Political Science and Researcher at the Institute of Caribbean Studies), and Fernando Tormos-Aponte (an assistant professor of public policy and political science at the University of Maryland-Baltimore County, a Union of Concerned Scientists Kendall Fellow, and a visiting scholar at Johns Hopkins University), 1-15-2021, Why it's so misleading to call the Capitol violence 'Third World,' Good Authority, https://goodauthority.org/news/why-its-so-misleading-to-call-the-capitol-violence-third-world/, Accessed: 2-1-2026]</w:t>
      </w:r>
    </w:p>
    <w:p w14:paraId="78AA2710" w14:textId="77777777" w:rsidR="00006E3E" w:rsidRPr="00165BD2" w:rsidRDefault="00006E3E" w:rsidP="00006E3E">
      <w:pPr>
        <w:rPr>
          <w:sz w:val="14"/>
        </w:rPr>
      </w:pPr>
      <w:r w:rsidRPr="00165BD2">
        <w:rPr>
          <w:sz w:val="14"/>
        </w:rPr>
        <w:t>On the day of the attack on the U.S. Capitol, observers described the events as something of the “</w:t>
      </w:r>
      <w:r w:rsidRPr="00165BD2">
        <w:rPr>
          <w:rStyle w:val="Emphasis"/>
          <w:highlight w:val="green"/>
        </w:rPr>
        <w:t>Third World</w:t>
      </w:r>
      <w:r w:rsidRPr="00165BD2">
        <w:rPr>
          <w:sz w:val="14"/>
        </w:rPr>
        <w:t>” or “banana republics.” CNN host Jake Tapper said: “I feel like I’m talking to a correspondent reporting from Bogotá.” Two days later, President-elect Joe Biden said: “This reminded me more of states I’ve visited in the over hundred countries I’ve gone to in third [world] tinhorn dictatorships.”</w:t>
      </w:r>
    </w:p>
    <w:p w14:paraId="32A97D76" w14:textId="77777777" w:rsidR="00006E3E" w:rsidRPr="00165BD2" w:rsidRDefault="00006E3E" w:rsidP="00006E3E">
      <w:pPr>
        <w:rPr>
          <w:sz w:val="14"/>
        </w:rPr>
      </w:pPr>
      <w:r w:rsidRPr="00165BD2">
        <w:rPr>
          <w:sz w:val="14"/>
        </w:rPr>
        <w:t>Depicting the attack on the Capitol in this way has three problems. First, it implies that there is no historical precedent of political violence within the United States — and that attacks on government institutions only take place outside of the United States.</w:t>
      </w:r>
    </w:p>
    <w:p w14:paraId="2B3EDA08" w14:textId="77777777" w:rsidR="00006E3E" w:rsidRPr="00165BD2" w:rsidRDefault="00006E3E" w:rsidP="00006E3E">
      <w:pPr>
        <w:rPr>
          <w:rStyle w:val="StyleUnderline"/>
        </w:rPr>
      </w:pPr>
      <w:r w:rsidRPr="00165BD2">
        <w:rPr>
          <w:sz w:val="14"/>
        </w:rPr>
        <w:t xml:space="preserve">Second, it </w:t>
      </w:r>
      <w:r w:rsidRPr="00165BD2">
        <w:rPr>
          <w:rStyle w:val="StyleUnderline"/>
          <w:highlight w:val="green"/>
        </w:rPr>
        <w:t>invokes</w:t>
      </w:r>
      <w:r w:rsidRPr="00165BD2">
        <w:rPr>
          <w:rStyle w:val="StyleUnderline"/>
        </w:rPr>
        <w:t xml:space="preserve"> an </w:t>
      </w:r>
      <w:r w:rsidRPr="00165BD2">
        <w:rPr>
          <w:rStyle w:val="StyleUnderline"/>
          <w:highlight w:val="green"/>
        </w:rPr>
        <w:t>image of the Global South as</w:t>
      </w:r>
      <w:r w:rsidRPr="00165BD2">
        <w:rPr>
          <w:sz w:val="14"/>
          <w:highlight w:val="green"/>
        </w:rPr>
        <w:t xml:space="preserve"> </w:t>
      </w:r>
      <w:r w:rsidRPr="00165BD2">
        <w:rPr>
          <w:rStyle w:val="Emphasis"/>
          <w:highlight w:val="green"/>
        </w:rPr>
        <w:t>chaotic</w:t>
      </w:r>
      <w:r w:rsidRPr="00165BD2">
        <w:rPr>
          <w:sz w:val="14"/>
        </w:rPr>
        <w:t xml:space="preserve">, </w:t>
      </w:r>
      <w:r w:rsidRPr="00165BD2">
        <w:rPr>
          <w:rStyle w:val="Emphasis"/>
          <w:highlight w:val="green"/>
        </w:rPr>
        <w:t>undemocratic</w:t>
      </w:r>
      <w:r w:rsidRPr="00165BD2">
        <w:rPr>
          <w:sz w:val="14"/>
        </w:rPr>
        <w:t xml:space="preserve"> </w:t>
      </w:r>
      <w:r w:rsidRPr="00165BD2">
        <w:rPr>
          <w:rStyle w:val="StyleUnderline"/>
          <w:highlight w:val="green"/>
        </w:rPr>
        <w:t>and</w:t>
      </w:r>
      <w:r w:rsidRPr="00165BD2">
        <w:rPr>
          <w:sz w:val="14"/>
          <w:highlight w:val="green"/>
        </w:rPr>
        <w:t xml:space="preserve"> </w:t>
      </w:r>
      <w:r w:rsidRPr="00165BD2">
        <w:rPr>
          <w:rStyle w:val="Emphasis"/>
          <w:highlight w:val="green"/>
        </w:rPr>
        <w:t>violent</w:t>
      </w:r>
      <w:r w:rsidRPr="00165BD2">
        <w:rPr>
          <w:sz w:val="14"/>
        </w:rPr>
        <w:t xml:space="preserve">, </w:t>
      </w:r>
      <w:r w:rsidRPr="00165BD2">
        <w:rPr>
          <w:rStyle w:val="StyleUnderline"/>
        </w:rPr>
        <w:t>which neglects the history of violent U.S. interventions in the Global South.</w:t>
      </w:r>
    </w:p>
    <w:p w14:paraId="253F274B" w14:textId="77777777" w:rsidR="00006E3E" w:rsidRPr="00165BD2" w:rsidRDefault="00006E3E" w:rsidP="00006E3E">
      <w:pPr>
        <w:rPr>
          <w:sz w:val="14"/>
        </w:rPr>
      </w:pPr>
      <w:r w:rsidRPr="00165BD2">
        <w:rPr>
          <w:sz w:val="14"/>
        </w:rPr>
        <w:t>Third, the storming of the Capitol was not a thing of the “Third World” but, in many ways, another instance in a long-standing tradition of homegrown white supremacist violence.</w:t>
      </w:r>
    </w:p>
    <w:p w14:paraId="02D33F8B" w14:textId="77777777" w:rsidR="00006E3E" w:rsidRPr="00165BD2" w:rsidRDefault="00006E3E" w:rsidP="00006E3E">
      <w:pPr>
        <w:rPr>
          <w:rStyle w:val="StyleUnderline"/>
        </w:rPr>
      </w:pPr>
      <w:r w:rsidRPr="00165BD2">
        <w:rPr>
          <w:sz w:val="14"/>
        </w:rPr>
        <w:t>The “</w:t>
      </w:r>
      <w:r w:rsidRPr="00165BD2">
        <w:rPr>
          <w:rStyle w:val="Emphasis"/>
        </w:rPr>
        <w:t>Third World</w:t>
      </w:r>
      <w:r w:rsidRPr="00165BD2">
        <w:rPr>
          <w:sz w:val="14"/>
        </w:rPr>
        <w:t xml:space="preserve">” </w:t>
      </w:r>
      <w:r w:rsidRPr="00165BD2">
        <w:rPr>
          <w:rStyle w:val="StyleUnderline"/>
        </w:rPr>
        <w:t xml:space="preserve">emerged as a </w:t>
      </w:r>
      <w:r w:rsidRPr="00165BD2">
        <w:rPr>
          <w:rStyle w:val="Emphasis"/>
        </w:rPr>
        <w:t>political project</w:t>
      </w:r>
      <w:r w:rsidRPr="00165BD2">
        <w:rPr>
          <w:sz w:val="14"/>
        </w:rPr>
        <w:t xml:space="preserve"> </w:t>
      </w:r>
      <w:r w:rsidRPr="00165BD2">
        <w:rPr>
          <w:rStyle w:val="StyleUnderline"/>
        </w:rPr>
        <w:t>among nations, political parties and social movements from Latin America, Asia and Africa</w:t>
      </w:r>
      <w:r w:rsidRPr="00165BD2">
        <w:rPr>
          <w:sz w:val="14"/>
        </w:rPr>
        <w:t xml:space="preserve">. These </w:t>
      </w:r>
      <w:r w:rsidRPr="00165BD2">
        <w:rPr>
          <w:rStyle w:val="StyleUnderline"/>
        </w:rPr>
        <w:t>groups sought to distance themselves from the powers engaged in the Cold War and amass support for their struggle against neocolonialism and the concentration of wealth in the Global North.</w:t>
      </w:r>
    </w:p>
    <w:p w14:paraId="7D395C0F" w14:textId="77777777" w:rsidR="00006E3E" w:rsidRPr="00165BD2" w:rsidRDefault="00006E3E" w:rsidP="00006E3E">
      <w:pPr>
        <w:rPr>
          <w:sz w:val="14"/>
        </w:rPr>
      </w:pPr>
      <w:r w:rsidRPr="00165BD2">
        <w:rPr>
          <w:sz w:val="14"/>
        </w:rPr>
        <w:t>The real history of ‘Third World’ and ‘banana republic’</w:t>
      </w:r>
    </w:p>
    <w:p w14:paraId="1C8D9DDF" w14:textId="77777777" w:rsidR="00006E3E" w:rsidRPr="00165BD2" w:rsidRDefault="00006E3E" w:rsidP="00006E3E">
      <w:pPr>
        <w:rPr>
          <w:sz w:val="14"/>
        </w:rPr>
      </w:pPr>
      <w:r w:rsidRPr="00165BD2">
        <w:rPr>
          <w:rStyle w:val="StyleUnderline"/>
        </w:rPr>
        <w:t>The</w:t>
      </w:r>
      <w:r w:rsidRPr="00165BD2">
        <w:rPr>
          <w:sz w:val="14"/>
        </w:rPr>
        <w:t xml:space="preserve"> “</w:t>
      </w:r>
      <w:r w:rsidRPr="00165BD2">
        <w:rPr>
          <w:rStyle w:val="Emphasis"/>
        </w:rPr>
        <w:t>Third World</w:t>
      </w:r>
      <w:r w:rsidRPr="00165BD2">
        <w:rPr>
          <w:sz w:val="14"/>
        </w:rPr>
        <w:t xml:space="preserve">” </w:t>
      </w:r>
      <w:r w:rsidRPr="00165BD2">
        <w:rPr>
          <w:rStyle w:val="StyleUnderline"/>
        </w:rPr>
        <w:t xml:space="preserve">project was </w:t>
      </w:r>
      <w:r w:rsidRPr="00165BD2">
        <w:rPr>
          <w:rStyle w:val="StyleUnderline"/>
          <w:highlight w:val="green"/>
        </w:rPr>
        <w:t>associated with</w:t>
      </w:r>
      <w:r w:rsidRPr="00165BD2">
        <w:rPr>
          <w:rStyle w:val="StyleUnderline"/>
        </w:rPr>
        <w:t xml:space="preserve"> the</w:t>
      </w:r>
      <w:r w:rsidRPr="00165BD2">
        <w:rPr>
          <w:sz w:val="14"/>
        </w:rPr>
        <w:t xml:space="preserve"> </w:t>
      </w:r>
      <w:r w:rsidRPr="00165BD2">
        <w:rPr>
          <w:rStyle w:val="Emphasis"/>
        </w:rPr>
        <w:t>rise</w:t>
      </w:r>
      <w:r w:rsidRPr="00165BD2">
        <w:rPr>
          <w:sz w:val="14"/>
        </w:rPr>
        <w:t xml:space="preserve"> </w:t>
      </w:r>
      <w:r w:rsidRPr="00165BD2">
        <w:rPr>
          <w:rStyle w:val="StyleUnderline"/>
        </w:rPr>
        <w:t xml:space="preserve">of </w:t>
      </w:r>
      <w:r w:rsidRPr="00165BD2">
        <w:rPr>
          <w:rStyle w:val="StyleUnderline"/>
          <w:highlight w:val="green"/>
        </w:rPr>
        <w:t>policies</w:t>
      </w:r>
      <w:r w:rsidRPr="00165BD2">
        <w:rPr>
          <w:sz w:val="14"/>
          <w:highlight w:val="green"/>
        </w:rPr>
        <w:t xml:space="preserve"> </w:t>
      </w:r>
      <w:r w:rsidRPr="00165BD2">
        <w:rPr>
          <w:rStyle w:val="StyleUnderline"/>
          <w:highlight w:val="green"/>
        </w:rPr>
        <w:t>that aimed to achieve</w:t>
      </w:r>
      <w:r w:rsidRPr="00165BD2">
        <w:rPr>
          <w:sz w:val="14"/>
          <w:highlight w:val="green"/>
        </w:rPr>
        <w:t xml:space="preserve"> </w:t>
      </w:r>
      <w:r w:rsidRPr="00165BD2">
        <w:rPr>
          <w:rStyle w:val="Emphasis"/>
          <w:highlight w:val="green"/>
        </w:rPr>
        <w:t>economic</w:t>
      </w:r>
      <w:r w:rsidRPr="00165BD2">
        <w:rPr>
          <w:rStyle w:val="Emphasis"/>
        </w:rPr>
        <w:t xml:space="preserve"> </w:t>
      </w:r>
      <w:r w:rsidRPr="00165BD2">
        <w:rPr>
          <w:rStyle w:val="Emphasis"/>
          <w:highlight w:val="green"/>
        </w:rPr>
        <w:t>development</w:t>
      </w:r>
      <w:r w:rsidRPr="00165BD2">
        <w:rPr>
          <w:sz w:val="14"/>
        </w:rPr>
        <w:t xml:space="preserve">. Its </w:t>
      </w:r>
      <w:r w:rsidRPr="00165BD2">
        <w:rPr>
          <w:rStyle w:val="StyleUnderline"/>
        </w:rPr>
        <w:t>proponents promoted the idea that countries of the Global South could develop themselves instead of being developed by the Global North</w:t>
      </w:r>
      <w:r w:rsidRPr="00165BD2">
        <w:rPr>
          <w:sz w:val="14"/>
        </w:rPr>
        <w:t>. Yet by the 1970s, the Third World as a political project had experienced a decline, as these countries struggled to find alternatives to capitalist development and to upend internal hierarchies that privileged dominant classes.</w:t>
      </w:r>
    </w:p>
    <w:p w14:paraId="7FEE2623" w14:textId="77777777" w:rsidR="00006E3E" w:rsidRPr="00165BD2" w:rsidRDefault="00006E3E" w:rsidP="00006E3E">
      <w:pPr>
        <w:rPr>
          <w:sz w:val="16"/>
        </w:rPr>
      </w:pPr>
      <w:r w:rsidRPr="00165BD2">
        <w:rPr>
          <w:rStyle w:val="StyleUnderline"/>
        </w:rPr>
        <w:t>In the United States</w:t>
      </w:r>
      <w:r w:rsidRPr="00165BD2">
        <w:rPr>
          <w:sz w:val="14"/>
        </w:rPr>
        <w:t>, the term “</w:t>
      </w:r>
      <w:r w:rsidRPr="00165BD2">
        <w:rPr>
          <w:rStyle w:val="Emphasis"/>
        </w:rPr>
        <w:t>Third World</w:t>
      </w:r>
      <w:r w:rsidRPr="00165BD2">
        <w:rPr>
          <w:sz w:val="14"/>
        </w:rPr>
        <w:t xml:space="preserve">” took on a different meaning. It </w:t>
      </w:r>
      <w:r w:rsidRPr="00165BD2">
        <w:rPr>
          <w:rStyle w:val="StyleUnderline"/>
        </w:rPr>
        <w:t xml:space="preserve">was </w:t>
      </w:r>
      <w:r w:rsidRPr="00165BD2">
        <w:rPr>
          <w:rStyle w:val="StyleUnderline"/>
          <w:highlight w:val="green"/>
        </w:rPr>
        <w:t xml:space="preserve">used in ways that </w:t>
      </w:r>
      <w:r w:rsidRPr="00165BD2">
        <w:rPr>
          <w:rStyle w:val="Emphasis"/>
          <w:highlight w:val="green"/>
        </w:rPr>
        <w:t>homogenized</w:t>
      </w:r>
      <w:r w:rsidRPr="00165BD2">
        <w:rPr>
          <w:rStyle w:val="StyleUnderline"/>
        </w:rPr>
        <w:t xml:space="preserve"> </w:t>
      </w:r>
      <w:r w:rsidRPr="00165BD2">
        <w:rPr>
          <w:rStyle w:val="StyleUnderline"/>
          <w:highlight w:val="green"/>
        </w:rPr>
        <w:t>the</w:t>
      </w:r>
      <w:r w:rsidRPr="00165BD2">
        <w:rPr>
          <w:sz w:val="14"/>
        </w:rPr>
        <w:t xml:space="preserve"> </w:t>
      </w:r>
      <w:r w:rsidRPr="00165BD2">
        <w:rPr>
          <w:rStyle w:val="Emphasis"/>
          <w:highlight w:val="green"/>
        </w:rPr>
        <w:t>Global</w:t>
      </w:r>
      <w:r w:rsidRPr="00165BD2">
        <w:rPr>
          <w:rStyle w:val="Emphasis"/>
        </w:rPr>
        <w:t xml:space="preserve"> </w:t>
      </w:r>
      <w:r w:rsidRPr="00165BD2">
        <w:rPr>
          <w:rStyle w:val="Emphasis"/>
          <w:highlight w:val="green"/>
        </w:rPr>
        <w:t>South</w:t>
      </w:r>
      <w:r w:rsidRPr="00165BD2">
        <w:rPr>
          <w:sz w:val="14"/>
        </w:rPr>
        <w:t xml:space="preserve"> </w:t>
      </w:r>
      <w:r w:rsidRPr="00165BD2">
        <w:rPr>
          <w:rStyle w:val="StyleUnderline"/>
        </w:rPr>
        <w:t xml:space="preserve">and </w:t>
      </w:r>
      <w:r w:rsidRPr="00165BD2">
        <w:rPr>
          <w:rStyle w:val="StyleUnderline"/>
          <w:highlight w:val="green"/>
        </w:rPr>
        <w:t>depicted it as</w:t>
      </w:r>
      <w:r w:rsidRPr="00165BD2">
        <w:rPr>
          <w:rStyle w:val="StyleUnderline"/>
        </w:rPr>
        <w:t xml:space="preserve"> chaotic and</w:t>
      </w:r>
      <w:r w:rsidRPr="00165BD2">
        <w:rPr>
          <w:sz w:val="14"/>
        </w:rPr>
        <w:t xml:space="preserve"> </w:t>
      </w:r>
      <w:r w:rsidRPr="00165BD2">
        <w:rPr>
          <w:rStyle w:val="Emphasis"/>
          <w:highlight w:val="green"/>
        </w:rPr>
        <w:t>violent</w:t>
      </w:r>
      <w:r w:rsidRPr="00165BD2">
        <w:rPr>
          <w:sz w:val="14"/>
        </w:rPr>
        <w:t xml:space="preserve"> </w:t>
      </w:r>
      <w:r w:rsidRPr="00165BD2">
        <w:rPr>
          <w:rStyle w:val="StyleUnderline"/>
          <w:highlight w:val="green"/>
        </w:rPr>
        <w:t>in contrast to</w:t>
      </w:r>
      <w:r w:rsidRPr="00165BD2">
        <w:rPr>
          <w:rStyle w:val="StyleUnderline"/>
        </w:rPr>
        <w:t xml:space="preserve"> </w:t>
      </w:r>
      <w:r w:rsidRPr="00165BD2">
        <w:rPr>
          <w:rStyle w:val="StyleUnderline"/>
          <w:highlight w:val="green"/>
        </w:rPr>
        <w:t>the</w:t>
      </w:r>
      <w:r w:rsidRPr="00165BD2">
        <w:rPr>
          <w:rStyle w:val="StyleUnderline"/>
        </w:rPr>
        <w:t xml:space="preserve"> ostensibly</w:t>
      </w:r>
      <w:r w:rsidRPr="00165BD2">
        <w:rPr>
          <w:sz w:val="14"/>
        </w:rPr>
        <w:t xml:space="preserve"> </w:t>
      </w:r>
      <w:r w:rsidRPr="00165BD2">
        <w:rPr>
          <w:rStyle w:val="Emphasis"/>
          <w:highlight w:val="green"/>
        </w:rPr>
        <w:t>orderly</w:t>
      </w:r>
      <w:r w:rsidRPr="00165BD2">
        <w:rPr>
          <w:sz w:val="16"/>
          <w:highlight w:val="green"/>
        </w:rPr>
        <w:t xml:space="preserve"> </w:t>
      </w:r>
      <w:r w:rsidRPr="00165BD2">
        <w:rPr>
          <w:rStyle w:val="StyleUnderline"/>
          <w:highlight w:val="green"/>
        </w:rPr>
        <w:t>and</w:t>
      </w:r>
      <w:r w:rsidRPr="00165BD2">
        <w:rPr>
          <w:sz w:val="16"/>
          <w:highlight w:val="green"/>
        </w:rPr>
        <w:t xml:space="preserve"> </w:t>
      </w:r>
      <w:r w:rsidRPr="00165BD2">
        <w:rPr>
          <w:rStyle w:val="Emphasis"/>
          <w:highlight w:val="green"/>
        </w:rPr>
        <w:t>peaceful</w:t>
      </w:r>
      <w:r w:rsidRPr="00165BD2">
        <w:rPr>
          <w:sz w:val="16"/>
          <w:highlight w:val="green"/>
        </w:rPr>
        <w:t xml:space="preserve"> </w:t>
      </w:r>
      <w:r w:rsidRPr="00165BD2">
        <w:rPr>
          <w:rStyle w:val="StyleUnderline"/>
          <w:highlight w:val="green"/>
        </w:rPr>
        <w:t>Global</w:t>
      </w:r>
      <w:r w:rsidRPr="00165BD2">
        <w:rPr>
          <w:rStyle w:val="StyleUnderline"/>
        </w:rPr>
        <w:t xml:space="preserve"> </w:t>
      </w:r>
      <w:r w:rsidRPr="00165BD2">
        <w:rPr>
          <w:rStyle w:val="StyleUnderline"/>
          <w:highlight w:val="green"/>
        </w:rPr>
        <w:t>North</w:t>
      </w:r>
      <w:r w:rsidRPr="00165BD2">
        <w:rPr>
          <w:rStyle w:val="StyleUnderline"/>
        </w:rPr>
        <w:t>.</w:t>
      </w:r>
      <w:r w:rsidRPr="00165BD2">
        <w:rPr>
          <w:sz w:val="16"/>
        </w:rPr>
        <w:t xml:space="preserve"> </w:t>
      </w:r>
      <w:r w:rsidRPr="00165BD2">
        <w:rPr>
          <w:rStyle w:val="StyleUnderline"/>
          <w:highlight w:val="green"/>
        </w:rPr>
        <w:t>Using the term</w:t>
      </w:r>
      <w:r w:rsidRPr="00165BD2">
        <w:rPr>
          <w:rStyle w:val="StyleUnderline"/>
        </w:rPr>
        <w:t xml:space="preserve"> in this way </w:t>
      </w:r>
      <w:r w:rsidRPr="00165BD2">
        <w:rPr>
          <w:rStyle w:val="StyleUnderline"/>
          <w:highlight w:val="green"/>
        </w:rPr>
        <w:t>is an</w:t>
      </w:r>
      <w:r w:rsidRPr="00165BD2">
        <w:rPr>
          <w:sz w:val="16"/>
          <w:highlight w:val="green"/>
        </w:rPr>
        <w:t xml:space="preserve"> </w:t>
      </w:r>
      <w:r w:rsidRPr="00165BD2">
        <w:rPr>
          <w:rStyle w:val="Emphasis"/>
          <w:highlight w:val="green"/>
        </w:rPr>
        <w:t>exercise of power</w:t>
      </w:r>
      <w:r w:rsidRPr="00165BD2">
        <w:rPr>
          <w:sz w:val="16"/>
          <w:highlight w:val="green"/>
        </w:rPr>
        <w:t xml:space="preserve"> </w:t>
      </w:r>
      <w:r w:rsidRPr="00165BD2">
        <w:rPr>
          <w:rStyle w:val="Emphasis"/>
          <w:highlight w:val="green"/>
        </w:rPr>
        <w:t>over</w:t>
      </w:r>
      <w:r w:rsidRPr="00165BD2">
        <w:rPr>
          <w:sz w:val="16"/>
          <w:highlight w:val="green"/>
        </w:rPr>
        <w:t xml:space="preserve"> </w:t>
      </w:r>
      <w:r w:rsidRPr="00165BD2">
        <w:rPr>
          <w:rStyle w:val="StyleUnderline"/>
          <w:highlight w:val="green"/>
        </w:rPr>
        <w:t>those in the Global</w:t>
      </w:r>
      <w:r w:rsidRPr="00165BD2">
        <w:rPr>
          <w:sz w:val="16"/>
          <w:highlight w:val="green"/>
        </w:rPr>
        <w:t xml:space="preserve"> </w:t>
      </w:r>
      <w:r w:rsidRPr="00165BD2">
        <w:rPr>
          <w:rStyle w:val="StyleUnderline"/>
          <w:highlight w:val="green"/>
        </w:rPr>
        <w:t>South</w:t>
      </w:r>
      <w:r w:rsidRPr="00165BD2">
        <w:rPr>
          <w:sz w:val="16"/>
        </w:rPr>
        <w:t xml:space="preserve">; the power of </w:t>
      </w:r>
      <w:r w:rsidRPr="00165BD2">
        <w:rPr>
          <w:rStyle w:val="StyleUnderline"/>
        </w:rPr>
        <w:t>producing widely held beliefs about which regions and societies are</w:t>
      </w:r>
      <w:r w:rsidRPr="00165BD2">
        <w:rPr>
          <w:sz w:val="16"/>
        </w:rPr>
        <w:t xml:space="preserve">, by nature, </w:t>
      </w:r>
      <w:r w:rsidRPr="00165BD2">
        <w:rPr>
          <w:rStyle w:val="StyleUnderline"/>
        </w:rPr>
        <w:t>unable to govern themselves</w:t>
      </w:r>
      <w:r w:rsidRPr="00165BD2">
        <w:rPr>
          <w:sz w:val="16"/>
        </w:rPr>
        <w:t>, and thus, must be governed.</w:t>
      </w:r>
    </w:p>
    <w:p w14:paraId="6E39FA68" w14:textId="77777777" w:rsidR="00006E3E" w:rsidRPr="00165BD2" w:rsidRDefault="00006E3E" w:rsidP="00006E3E">
      <w:pPr>
        <w:rPr>
          <w:sz w:val="16"/>
        </w:rPr>
      </w:pPr>
      <w:r w:rsidRPr="00165BD2">
        <w:rPr>
          <w:sz w:val="16"/>
        </w:rPr>
        <w:t>The term “banana republic” was used to describe Latin American countries from which the United States imported fruit. These unequal trade relationships were made possible through U.S.-installed military dictatorships, which perpetuated inequality and undermined local aspirations to build democratic institutions and more egalitarian societies. Ironically, the term is now used in the United States to describe anti-democratic acts emerging domestically that have been part of U.S. foreign policy.</w:t>
      </w:r>
    </w:p>
    <w:p w14:paraId="414864FD" w14:textId="77777777" w:rsidR="00006E3E" w:rsidRPr="00165BD2" w:rsidRDefault="00006E3E" w:rsidP="00006E3E">
      <w:pPr>
        <w:rPr>
          <w:sz w:val="16"/>
        </w:rPr>
      </w:pPr>
      <w:r w:rsidRPr="00165BD2">
        <w:rPr>
          <w:sz w:val="16"/>
        </w:rPr>
        <w:t>Both “</w:t>
      </w:r>
      <w:r w:rsidRPr="00165BD2">
        <w:rPr>
          <w:rStyle w:val="Emphasis"/>
        </w:rPr>
        <w:t>Third World</w:t>
      </w:r>
      <w:r w:rsidRPr="00165BD2">
        <w:rPr>
          <w:sz w:val="16"/>
        </w:rPr>
        <w:t xml:space="preserve">” and “banana republic” are now </w:t>
      </w:r>
      <w:r w:rsidRPr="00165BD2">
        <w:rPr>
          <w:rStyle w:val="StyleUnderline"/>
        </w:rPr>
        <w:t xml:space="preserve">used to </w:t>
      </w:r>
      <w:r w:rsidRPr="00165BD2">
        <w:rPr>
          <w:rStyle w:val="StyleUnderline"/>
          <w:highlight w:val="green"/>
        </w:rPr>
        <w:t>reinforce</w:t>
      </w:r>
      <w:r w:rsidRPr="00165BD2">
        <w:rPr>
          <w:rStyle w:val="StyleUnderline"/>
        </w:rPr>
        <w:t xml:space="preserve"> the </w:t>
      </w:r>
      <w:r w:rsidRPr="00165BD2">
        <w:rPr>
          <w:rStyle w:val="StyleUnderline"/>
          <w:highlight w:val="green"/>
        </w:rPr>
        <w:t>image of a civilized, modern, white and violence-free “</w:t>
      </w:r>
      <w:r w:rsidRPr="00165BD2">
        <w:rPr>
          <w:rStyle w:val="Emphasis"/>
          <w:highlight w:val="green"/>
        </w:rPr>
        <w:t>first world</w:t>
      </w:r>
      <w:r w:rsidRPr="00165BD2">
        <w:rPr>
          <w:sz w:val="16"/>
          <w:highlight w:val="green"/>
        </w:rPr>
        <w:t>.</w:t>
      </w:r>
      <w:r w:rsidRPr="00165BD2">
        <w:rPr>
          <w:sz w:val="16"/>
        </w:rPr>
        <w:t xml:space="preserve">” These </w:t>
      </w:r>
      <w:r w:rsidRPr="00165BD2">
        <w:rPr>
          <w:rStyle w:val="StyleUnderline"/>
        </w:rPr>
        <w:t xml:space="preserve">terms also suggest that </w:t>
      </w:r>
      <w:r w:rsidRPr="00165BD2">
        <w:rPr>
          <w:rStyle w:val="Emphasis"/>
        </w:rPr>
        <w:t>violence</w:t>
      </w:r>
      <w:r w:rsidRPr="00165BD2">
        <w:rPr>
          <w:rStyle w:val="StyleUnderline"/>
        </w:rPr>
        <w:t xml:space="preserve">, much of which was perpetrated by the United States and other countries within Africa, Latin America and Asia, is somehow </w:t>
      </w:r>
      <w:r w:rsidRPr="00165BD2">
        <w:rPr>
          <w:rStyle w:val="Emphasis"/>
        </w:rPr>
        <w:t>endemic</w:t>
      </w:r>
      <w:r w:rsidRPr="00165BD2">
        <w:rPr>
          <w:rStyle w:val="StyleUnderline"/>
        </w:rPr>
        <w:t xml:space="preserve"> to these regions</w:t>
      </w:r>
      <w:r w:rsidRPr="00165BD2">
        <w:rPr>
          <w:sz w:val="16"/>
        </w:rPr>
        <w:t>. Using these terms to describe the Jan. 6 attack on the Capitol is just part of the U.S. history of externalizing that which is perceived as undesirable.</w:t>
      </w:r>
    </w:p>
    <w:p w14:paraId="11570578" w14:textId="77777777" w:rsidR="00006E3E" w:rsidRPr="00165BD2" w:rsidRDefault="00006E3E" w:rsidP="00006E3E">
      <w:pPr>
        <w:rPr>
          <w:sz w:val="16"/>
        </w:rPr>
      </w:pPr>
    </w:p>
    <w:p w14:paraId="527991FA" w14:textId="77777777" w:rsidR="00006E3E" w:rsidRPr="00165BD2" w:rsidRDefault="00006E3E" w:rsidP="00006E3E"/>
    <w:p w14:paraId="1CE2054E" w14:textId="77777777" w:rsidR="00006E3E" w:rsidRPr="00165BD2" w:rsidRDefault="00006E3E" w:rsidP="00006E3E">
      <w:pPr>
        <w:rPr>
          <w:rFonts w:eastAsia="Times New Roman"/>
          <w:u w:val="single"/>
        </w:rPr>
      </w:pPr>
    </w:p>
    <w:p w14:paraId="25F240E1" w14:textId="77777777" w:rsidR="00006E3E" w:rsidRPr="00165BD2" w:rsidRDefault="00006E3E" w:rsidP="00006E3E">
      <w:pPr>
        <w:pStyle w:val="Heading2"/>
      </w:pPr>
      <w:r w:rsidRPr="00165BD2">
        <w:t>ON</w:t>
      </w:r>
    </w:p>
    <w:p w14:paraId="21F67317" w14:textId="27FAE0CB" w:rsidR="00006E3E" w:rsidRPr="00165BD2" w:rsidRDefault="00006E3E" w:rsidP="00006E3E">
      <w:pPr>
        <w:pStyle w:val="Heading3"/>
      </w:pPr>
      <w:r w:rsidRPr="00165BD2">
        <w:t>1NC---Presumption</w:t>
      </w:r>
    </w:p>
    <w:p w14:paraId="06AA00B1" w14:textId="77777777" w:rsidR="00006E3E" w:rsidRPr="00165BD2" w:rsidRDefault="00006E3E" w:rsidP="00006E3E">
      <w:pPr>
        <w:pStyle w:val="Heading4"/>
      </w:pPr>
      <w:r w:rsidRPr="00165BD2">
        <w:t>The 1AC’s poesis operates on a register of individual creation – it presumes that a strategy of artistic analysis is capable of liberation</w:t>
      </w:r>
      <w:r w:rsidRPr="00165BD2">
        <w:rPr>
          <w:b w:val="0"/>
          <w:bCs/>
        </w:rPr>
        <w:t xml:space="preserve"> – that becomes a cover for economic exploitation at the level of subjectivity</w:t>
      </w:r>
    </w:p>
    <w:p w14:paraId="42E936C8" w14:textId="77777777" w:rsidR="00006E3E" w:rsidRPr="00165BD2" w:rsidRDefault="00006E3E" w:rsidP="00006E3E">
      <w:pPr>
        <w:rPr>
          <w:rFonts w:cs="Arial"/>
        </w:rPr>
      </w:pPr>
      <w:r w:rsidRPr="00165BD2">
        <w:rPr>
          <w:rStyle w:val="Style13ptBold"/>
        </w:rPr>
        <w:t>Gräbner and Wood 10</w:t>
      </w:r>
      <w:r w:rsidRPr="00165BD2">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07E75E24" w14:textId="77777777" w:rsidR="00006E3E" w:rsidRPr="00165BD2" w:rsidRDefault="00006E3E" w:rsidP="00006E3E">
      <w:pPr>
        <w:rPr>
          <w:sz w:val="16"/>
        </w:rPr>
      </w:pPr>
      <w:r w:rsidRPr="00165BD2">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165BD2">
        <w:rPr>
          <w:rStyle w:val="StyleUnderline"/>
        </w:rPr>
        <w:t>‘</w:t>
      </w:r>
      <w:r w:rsidRPr="00165BD2">
        <w:rPr>
          <w:rStyle w:val="StyleUnderline"/>
          <w:highlight w:val="green"/>
        </w:rPr>
        <w:t>cultural resistance</w:t>
      </w:r>
      <w:r w:rsidRPr="00165BD2">
        <w:rPr>
          <w:rStyle w:val="StyleUnderline"/>
        </w:rPr>
        <w:t xml:space="preserve">’ seemed to </w:t>
      </w:r>
      <w:r w:rsidRPr="00165BD2">
        <w:rPr>
          <w:rStyle w:val="StyleUnderline"/>
          <w:highlight w:val="green"/>
        </w:rPr>
        <w:t>hold rhetorical rather than analytical</w:t>
      </w:r>
      <w:r w:rsidRPr="00165BD2">
        <w:rPr>
          <w:rStyle w:val="StyleUnderline"/>
        </w:rPr>
        <w:t xml:space="preserve"> or descriptive </w:t>
      </w:r>
      <w:r w:rsidRPr="00165BD2">
        <w:rPr>
          <w:rStyle w:val="StyleUnderline"/>
          <w:highlight w:val="green"/>
        </w:rPr>
        <w:t>power</w:t>
      </w:r>
      <w:r w:rsidRPr="00165BD2">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165BD2">
        <w:rPr>
          <w:rStyle w:val="StyleUnderline"/>
        </w:rPr>
        <w:t>Duncombe’s model of scales</w:t>
      </w:r>
      <w:r w:rsidRPr="00165BD2">
        <w:rPr>
          <w:sz w:val="16"/>
        </w:rPr>
        <w:t xml:space="preserve"> can be a productive approach if one wishes to analyse a great variety of practices in light of their resistant function(s), it does </w:t>
      </w:r>
      <w:r w:rsidRPr="00165BD2">
        <w:rPr>
          <w:rStyle w:val="StyleUnderline"/>
        </w:rPr>
        <w:t>raise the question of which cultural practices are</w:t>
      </w:r>
      <w:r w:rsidRPr="00165BD2">
        <w:rPr>
          <w:sz w:val="16"/>
        </w:rPr>
        <w:t xml:space="preserve"> not at least potentially </w:t>
      </w:r>
      <w:r w:rsidRPr="00165BD2">
        <w:rPr>
          <w:rStyle w:val="StyleUnderline"/>
        </w:rPr>
        <w:t>acts of political resistance</w:t>
      </w:r>
      <w:r w:rsidRPr="00165BD2">
        <w:rPr>
          <w:sz w:val="16"/>
        </w:rPr>
        <w:t xml:space="preserve">, </w:t>
      </w:r>
      <w:r w:rsidRPr="00165BD2">
        <w:rPr>
          <w:rStyle w:val="StyleUnderline"/>
        </w:rPr>
        <w:t xml:space="preserve">and what descriptive power the term ‘resistance’ </w:t>
      </w:r>
      <w:r w:rsidRPr="00165BD2">
        <w:rPr>
          <w:sz w:val="16"/>
        </w:rPr>
        <w:t xml:space="preserve">still </w:t>
      </w:r>
      <w:r w:rsidRPr="00165BD2">
        <w:rPr>
          <w:rStyle w:val="StyleUnderline"/>
        </w:rPr>
        <w:t>holds if it can be equally applied to shopping and</w:t>
      </w:r>
      <w:r w:rsidRPr="00165BD2">
        <w:rPr>
          <w:sz w:val="16"/>
        </w:rPr>
        <w:t xml:space="preserve"> to anti-consumerist </w:t>
      </w:r>
      <w:r w:rsidRPr="00165BD2">
        <w:rPr>
          <w:rStyle w:val="StyleUnderline"/>
        </w:rPr>
        <w:t>culture jamming</w:t>
      </w:r>
      <w:r w:rsidRPr="00165BD2">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165BD2">
        <w:rPr>
          <w:rStyle w:val="Emphasis"/>
          <w:highlight w:val="green"/>
        </w:rPr>
        <w:t>Combining ‘resistance’ with ‘poetics’ limits the scope of</w:t>
      </w:r>
      <w:r w:rsidRPr="00165BD2">
        <w:rPr>
          <w:rStyle w:val="Emphasis"/>
        </w:rPr>
        <w:t xml:space="preserve"> the </w:t>
      </w:r>
      <w:r w:rsidRPr="00165BD2">
        <w:rPr>
          <w:rStyle w:val="Emphasis"/>
          <w:highlight w:val="green"/>
        </w:rPr>
        <w:t>practices</w:t>
      </w:r>
      <w:r w:rsidRPr="00165BD2">
        <w:rPr>
          <w:rStyle w:val="Emphasis"/>
        </w:rPr>
        <w:t xml:space="preserve"> under discussion</w:t>
      </w:r>
      <w:r w:rsidRPr="00165BD2">
        <w:rPr>
          <w:sz w:val="16"/>
        </w:rPr>
        <w:t xml:space="preserve">. </w:t>
      </w:r>
      <w:r w:rsidRPr="00165BD2">
        <w:rPr>
          <w:rStyle w:val="StyleUnderline"/>
        </w:rPr>
        <w:t>‘</w:t>
      </w:r>
      <w:r w:rsidRPr="00165BD2">
        <w:rPr>
          <w:rStyle w:val="StyleUnderline"/>
          <w:highlight w:val="green"/>
        </w:rPr>
        <w:t>poetics</w:t>
      </w:r>
      <w:r w:rsidRPr="00165BD2">
        <w:rPr>
          <w:rStyle w:val="StyleUnderline"/>
        </w:rPr>
        <w:t>’</w:t>
      </w:r>
      <w:r w:rsidRPr="00165BD2">
        <w:rPr>
          <w:sz w:val="16"/>
        </w:rPr>
        <w:t>—as distinct from ‘culture’—</w:t>
      </w:r>
      <w:r w:rsidRPr="00165BD2">
        <w:rPr>
          <w:rStyle w:val="Emphasis"/>
          <w:highlight w:val="green"/>
        </w:rPr>
        <w:t>encourages a focus on individual creativity</w:t>
      </w:r>
      <w:r w:rsidRPr="00165BD2">
        <w:rPr>
          <w:sz w:val="16"/>
        </w:rPr>
        <w:t xml:space="preserve"> </w:t>
      </w:r>
      <w:r w:rsidRPr="00165BD2">
        <w:rPr>
          <w:rStyle w:val="StyleUnderline"/>
          <w:highlight w:val="green"/>
        </w:rPr>
        <w:t>rather than on</w:t>
      </w:r>
      <w:r w:rsidRPr="00165BD2">
        <w:rPr>
          <w:rStyle w:val="StyleUnderline"/>
        </w:rPr>
        <w:t xml:space="preserve"> the </w:t>
      </w:r>
      <w:r w:rsidRPr="00165BD2">
        <w:rPr>
          <w:rStyle w:val="StyleUnderline"/>
          <w:highlight w:val="green"/>
        </w:rPr>
        <w:t>wider</w:t>
      </w:r>
      <w:r w:rsidRPr="00165BD2">
        <w:rPr>
          <w:rStyle w:val="StyleUnderline"/>
        </w:rPr>
        <w:t xml:space="preserve"> category of </w:t>
      </w:r>
      <w:r w:rsidRPr="00165BD2">
        <w:rPr>
          <w:rStyle w:val="StyleUnderline"/>
          <w:highlight w:val="green"/>
        </w:rPr>
        <w:t>cultural practices</w:t>
      </w:r>
      <w:r w:rsidRPr="00165BD2">
        <w:rPr>
          <w:sz w:val="16"/>
        </w:rPr>
        <w:t xml:space="preserve">. Those are still discussed; however, in the contexts discussed here this is usually done in relation to poetic practices. </w:t>
      </w:r>
      <w:r w:rsidRPr="00165BD2">
        <w:rPr>
          <w:rStyle w:val="StyleUnderline"/>
        </w:rPr>
        <w:t>The register of individuality and subjectivity that is linked with</w:t>
      </w:r>
      <w:r w:rsidRPr="00165BD2">
        <w:rPr>
          <w:sz w:val="16"/>
        </w:rPr>
        <w:t xml:space="preserve"> the term </w:t>
      </w:r>
      <w:r w:rsidRPr="00165BD2">
        <w:rPr>
          <w:rStyle w:val="StyleUnderline"/>
        </w:rPr>
        <w:t>poetics</w:t>
      </w:r>
      <w:r w:rsidRPr="00165BD2">
        <w:rPr>
          <w:sz w:val="16"/>
        </w:rPr>
        <w:t xml:space="preserve">, and the evocation of collectivity and community through the term resistance, </w:t>
      </w:r>
      <w:r w:rsidRPr="00165BD2">
        <w:rPr>
          <w:rStyle w:val="StyleUnderline"/>
        </w:rPr>
        <w:t>places</w:t>
      </w:r>
      <w:r w:rsidRPr="00165BD2">
        <w:rPr>
          <w:sz w:val="16"/>
        </w:rPr>
        <w:t xml:space="preserve"> the </w:t>
      </w:r>
      <w:r w:rsidRPr="00165BD2">
        <w:rPr>
          <w:rStyle w:val="StyleUnderline"/>
        </w:rPr>
        <w:t>practices and works</w:t>
      </w:r>
      <w:r w:rsidRPr="00165BD2">
        <w:rPr>
          <w:sz w:val="16"/>
        </w:rPr>
        <w:t xml:space="preserve"> under discussion </w:t>
      </w:r>
      <w:r w:rsidRPr="00165BD2">
        <w:rPr>
          <w:rStyle w:val="StyleUnderline"/>
        </w:rPr>
        <w:t>in a tension</w:t>
      </w:r>
      <w:r w:rsidRPr="00165BD2">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165BD2">
        <w:rPr>
          <w:rStyle w:val="StyleUnderline"/>
          <w:highlight w:val="green"/>
        </w:rPr>
        <w:t>neoliberalism</w:t>
      </w:r>
      <w:r w:rsidRPr="00165BD2">
        <w:rPr>
          <w:rStyle w:val="StyleUnderline"/>
        </w:rPr>
        <w:t xml:space="preserve"> is in the first instance a theory of political economic practices that </w:t>
      </w:r>
      <w:r w:rsidRPr="00165BD2">
        <w:rPr>
          <w:rStyle w:val="StyleUnderline"/>
          <w:highlight w:val="green"/>
        </w:rPr>
        <w:t>proposes that</w:t>
      </w:r>
      <w:r w:rsidRPr="00165BD2">
        <w:rPr>
          <w:rStyle w:val="StyleUnderline"/>
        </w:rPr>
        <w:t xml:space="preserve"> human </w:t>
      </w:r>
      <w:r w:rsidRPr="00165BD2">
        <w:rPr>
          <w:rStyle w:val="StyleUnderline"/>
          <w:highlight w:val="green"/>
        </w:rPr>
        <w:t>well-being can best</w:t>
      </w:r>
      <w:r w:rsidRPr="00165BD2">
        <w:rPr>
          <w:rStyle w:val="StyleUnderline"/>
        </w:rPr>
        <w:t xml:space="preserve"> be </w:t>
      </w:r>
      <w:r w:rsidRPr="00165BD2">
        <w:rPr>
          <w:rStyle w:val="StyleUnderline"/>
          <w:highlight w:val="green"/>
        </w:rPr>
        <w:t>advance</w:t>
      </w:r>
      <w:r w:rsidRPr="00165BD2">
        <w:rPr>
          <w:rStyle w:val="StyleUnderline"/>
        </w:rPr>
        <w:t xml:space="preserve">d </w:t>
      </w:r>
      <w:r w:rsidRPr="00165BD2">
        <w:rPr>
          <w:rStyle w:val="StyleUnderline"/>
          <w:highlight w:val="green"/>
        </w:rPr>
        <w:t>by liberating individual entrepreneurial freedoms</w:t>
      </w:r>
      <w:r w:rsidRPr="00165BD2">
        <w:rPr>
          <w:rStyle w:val="StyleUnderline"/>
        </w:rPr>
        <w:t xml:space="preserve"> and skills within an institutional framework characterized by strong private property rights, free markets, and free trade</w:t>
      </w:r>
      <w:r w:rsidRPr="00165BD2">
        <w:rPr>
          <w:sz w:val="16"/>
        </w:rPr>
        <w:t xml:space="preserve">. The role of the state is to create and preserve an institutional framework appropriate to such practices. … but beyond these tasks the state should not venture. </w:t>
      </w:r>
      <w:r w:rsidRPr="00165BD2">
        <w:rPr>
          <w:rStyle w:val="StyleUnderline"/>
        </w:rPr>
        <w:t>This ‘theory of political economic practices’ does</w:t>
      </w:r>
      <w:r w:rsidRPr="00165BD2">
        <w:rPr>
          <w:sz w:val="16"/>
        </w:rPr>
        <w:t xml:space="preserve">, however, </w:t>
      </w:r>
      <w:r w:rsidRPr="00165BD2">
        <w:rPr>
          <w:rStyle w:val="StyleUnderline"/>
        </w:rPr>
        <w:t>have ideological underpinnings</w:t>
      </w:r>
      <w:r w:rsidRPr="00165BD2">
        <w:rPr>
          <w:sz w:val="16"/>
        </w:rPr>
        <w:t xml:space="preserve"> which are </w:t>
      </w:r>
      <w:r w:rsidRPr="00165BD2">
        <w:rPr>
          <w:rStyle w:val="StyleUnderline"/>
        </w:rPr>
        <w:t>crucially important to an understanding of neoliberalism’s impact on the arts</w:t>
      </w:r>
      <w:r w:rsidRPr="00165BD2">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165BD2">
        <w:rPr>
          <w:rStyle w:val="StyleUnderline"/>
          <w:highlight w:val="green"/>
        </w:rPr>
        <w:t>Other actors</w:t>
      </w:r>
      <w:r w:rsidRPr="00165BD2">
        <w:rPr>
          <w:sz w:val="16"/>
        </w:rPr>
        <w:t>—</w:t>
      </w:r>
      <w:r w:rsidRPr="00165BD2">
        <w:rPr>
          <w:rStyle w:val="StyleUnderline"/>
          <w:highlight w:val="green"/>
        </w:rPr>
        <w:t>not politicians</w:t>
      </w:r>
      <w:r w:rsidRPr="00165BD2">
        <w:rPr>
          <w:sz w:val="16"/>
        </w:rPr>
        <w:t>—</w:t>
      </w:r>
      <w:r w:rsidRPr="00165BD2">
        <w:rPr>
          <w:rStyle w:val="StyleUnderline"/>
          <w:highlight w:val="green"/>
        </w:rPr>
        <w:t>have to</w:t>
      </w:r>
      <w:r w:rsidRPr="00165BD2">
        <w:rPr>
          <w:rStyle w:val="StyleUnderline"/>
        </w:rPr>
        <w:t xml:space="preserve"> step in and </w:t>
      </w:r>
      <w:r w:rsidRPr="00165BD2">
        <w:rPr>
          <w:rStyle w:val="StyleUnderline"/>
          <w:highlight w:val="green"/>
        </w:rPr>
        <w:t>provide the justification for</w:t>
      </w:r>
      <w:r w:rsidRPr="00165BD2">
        <w:rPr>
          <w:rStyle w:val="StyleUnderline"/>
        </w:rPr>
        <w:t xml:space="preserve"> the </w:t>
      </w:r>
      <w:r w:rsidRPr="00165BD2">
        <w:rPr>
          <w:rStyle w:val="StyleUnderline"/>
          <w:highlight w:val="green"/>
        </w:rPr>
        <w:t>continuity of neoliberal politics</w:t>
      </w:r>
      <w:r w:rsidRPr="00165BD2">
        <w:rPr>
          <w:sz w:val="16"/>
        </w:rPr>
        <w:t xml:space="preserve">. </w:t>
      </w:r>
      <w:r w:rsidRPr="00165BD2">
        <w:rPr>
          <w:rStyle w:val="StyleUnderline"/>
        </w:rPr>
        <w:t>This justification draws on the</w:t>
      </w:r>
      <w:r w:rsidRPr="00165BD2">
        <w:rPr>
          <w:sz w:val="16"/>
        </w:rPr>
        <w:t xml:space="preserve"> previous </w:t>
      </w:r>
      <w:r w:rsidRPr="00165BD2">
        <w:rPr>
          <w:rStyle w:val="StyleUnderline"/>
        </w:rPr>
        <w:t>‘construction of consent’</w:t>
      </w:r>
      <w:r w:rsidRPr="00165BD2">
        <w:rPr>
          <w:sz w:val="16"/>
        </w:rPr>
        <w:t xml:space="preserve">, as harvey calls it, </w:t>
      </w:r>
      <w:r w:rsidRPr="00165BD2">
        <w:rPr>
          <w:rStyle w:val="StyleUnderline"/>
        </w:rPr>
        <w:t>and</w:t>
      </w:r>
      <w:r w:rsidRPr="00165BD2">
        <w:rPr>
          <w:sz w:val="16"/>
        </w:rPr>
        <w:t xml:space="preserve"> this draws </w:t>
      </w:r>
      <w:r w:rsidRPr="00165BD2">
        <w:rPr>
          <w:rStyle w:val="StyleUnderline"/>
        </w:rPr>
        <w:t>increasingly on the pretension that ‘there is no alternative’</w:t>
      </w:r>
      <w:r w:rsidRPr="00165BD2">
        <w:rPr>
          <w:sz w:val="16"/>
        </w:rPr>
        <w:t xml:space="preserve">. Culture in the widest sense plays a part in translating the ideological points outlined by harvey into more generalized assumptions, discursive figures, and commonly held beliefs. Thus, </w:t>
      </w:r>
      <w:r w:rsidRPr="00165BD2">
        <w:rPr>
          <w:rStyle w:val="Emphasis"/>
          <w:highlight w:val="green"/>
        </w:rPr>
        <w:t>neoliberalism</w:t>
      </w:r>
      <w:r w:rsidRPr="00165BD2">
        <w:rPr>
          <w:rStyle w:val="Emphasis"/>
        </w:rPr>
        <w:t xml:space="preserve"> creates imaginaries that </w:t>
      </w:r>
      <w:r w:rsidRPr="00165BD2">
        <w:rPr>
          <w:rStyle w:val="Emphasis"/>
          <w:highlight w:val="green"/>
        </w:rPr>
        <w:t>can</w:t>
      </w:r>
      <w:r w:rsidRPr="00165BD2">
        <w:rPr>
          <w:rStyle w:val="Emphasis"/>
        </w:rPr>
        <w:t xml:space="preserve"> then </w:t>
      </w:r>
      <w:r w:rsidRPr="00165BD2">
        <w:rPr>
          <w:rStyle w:val="Emphasis"/>
          <w:highlight w:val="green"/>
        </w:rPr>
        <w:t>inform the creative imagination</w:t>
      </w:r>
      <w:r w:rsidRPr="00165BD2">
        <w:rPr>
          <w:sz w:val="16"/>
        </w:rPr>
        <w:t xml:space="preserve"> or that, conversely, are </w:t>
      </w:r>
      <w:r w:rsidRPr="00165BD2">
        <w:rPr>
          <w:rStyle w:val="Emphasis"/>
          <w:highlight w:val="green"/>
        </w:rPr>
        <w:t>projected through</w:t>
      </w:r>
      <w:r w:rsidRPr="00165BD2">
        <w:rPr>
          <w:rStyle w:val="Emphasis"/>
        </w:rPr>
        <w:t xml:space="preserve"> works of </w:t>
      </w:r>
      <w:r w:rsidRPr="00165BD2">
        <w:rPr>
          <w:rStyle w:val="Emphasis"/>
          <w:highlight w:val="green"/>
        </w:rPr>
        <w:t>art without</w:t>
      </w:r>
      <w:r w:rsidRPr="00165BD2">
        <w:rPr>
          <w:sz w:val="16"/>
        </w:rPr>
        <w:t xml:space="preserve"> this necessarily being </w:t>
      </w:r>
      <w:r w:rsidRPr="00165BD2">
        <w:rPr>
          <w:rStyle w:val="Emphasis"/>
          <w:highlight w:val="green"/>
        </w:rPr>
        <w:t>the intention of the artist</w:t>
      </w:r>
      <w:r w:rsidRPr="00165BD2">
        <w:rPr>
          <w:sz w:val="16"/>
        </w:rPr>
        <w:t xml:space="preserve">. </w:t>
      </w:r>
      <w:r w:rsidRPr="00165BD2">
        <w:rPr>
          <w:rStyle w:val="StyleUnderline"/>
          <w:highlight w:val="green"/>
        </w:rPr>
        <w:t>The</w:t>
      </w:r>
      <w:r w:rsidRPr="00165BD2">
        <w:rPr>
          <w:rStyle w:val="StyleUnderline"/>
        </w:rPr>
        <w:t xml:space="preserve"> potentially </w:t>
      </w:r>
      <w:r w:rsidRPr="00165BD2">
        <w:rPr>
          <w:rStyle w:val="StyleUnderline"/>
          <w:highlight w:val="green"/>
        </w:rPr>
        <w:t>complicit functions of art and scholarship and</w:t>
      </w:r>
      <w:r w:rsidRPr="00165BD2">
        <w:rPr>
          <w:rStyle w:val="StyleUnderline"/>
        </w:rPr>
        <w:t xml:space="preserve"> their </w:t>
      </w:r>
      <w:r w:rsidRPr="00165BD2">
        <w:rPr>
          <w:rStyle w:val="StyleUnderline"/>
          <w:highlight w:val="green"/>
        </w:rPr>
        <w:t>co-optation</w:t>
      </w:r>
      <w:r w:rsidRPr="00165BD2">
        <w:rPr>
          <w:sz w:val="16"/>
        </w:rPr>
        <w:t xml:space="preserve">, </w:t>
      </w:r>
      <w:r w:rsidRPr="00165BD2">
        <w:rPr>
          <w:rStyle w:val="StyleUnderline"/>
          <w:highlight w:val="green"/>
        </w:rPr>
        <w:t>are important</w:t>
      </w:r>
      <w:r w:rsidRPr="00165BD2">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w:t>
      </w:r>
      <w:r w:rsidRPr="00165BD2">
        <w:rPr>
          <w:strike/>
          <w:sz w:val="16"/>
        </w:rPr>
        <w:t>see</w:t>
      </w:r>
      <w:r w:rsidRPr="00165BD2">
        <w:rPr>
          <w:sz w:val="16"/>
        </w:rPr>
        <w:t xml:space="preserv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165BD2">
        <w:rPr>
          <w:rStyle w:val="StyleUnderline"/>
        </w:rPr>
        <w:t>the insidious and gradual insertion of a supposedly non-ideological neoliberal imaginary into cultural imaginaries is not as easily identifiable as an act of oppression or persecution</w:t>
      </w:r>
      <w:r w:rsidRPr="00165BD2">
        <w:rPr>
          <w:sz w:val="16"/>
        </w:rPr>
        <w:t xml:space="preserve">. </w:t>
      </w:r>
      <w:r w:rsidRPr="00165BD2">
        <w:rPr>
          <w:rStyle w:val="StyleUnderline"/>
          <w:highlight w:val="green"/>
        </w:rPr>
        <w:t>The neoliberal imaginary does not explicitly</w:t>
      </w:r>
      <w:r w:rsidRPr="00165BD2">
        <w:rPr>
          <w:rStyle w:val="StyleUnderline"/>
        </w:rPr>
        <w:t xml:space="preserve"> endorse or </w:t>
      </w:r>
      <w:r w:rsidRPr="00165BD2">
        <w:rPr>
          <w:rStyle w:val="StyleUnderline"/>
          <w:highlight w:val="green"/>
        </w:rPr>
        <w:t>justify violence</w:t>
      </w:r>
      <w:r w:rsidRPr="00165BD2">
        <w:rPr>
          <w:sz w:val="16"/>
        </w:rPr>
        <w:t xml:space="preserve">, </w:t>
      </w:r>
      <w:r w:rsidRPr="00165BD2">
        <w:rPr>
          <w:rStyle w:val="StyleUnderline"/>
          <w:highlight w:val="green"/>
        </w:rPr>
        <w:t>and</w:t>
      </w:r>
      <w:r w:rsidRPr="00165BD2">
        <w:rPr>
          <w:rStyle w:val="StyleUnderline"/>
        </w:rPr>
        <w:t xml:space="preserve"> therefore </w:t>
      </w:r>
      <w:r w:rsidRPr="00165BD2">
        <w:rPr>
          <w:rStyle w:val="Emphasis"/>
          <w:highlight w:val="green"/>
        </w:rPr>
        <w:t>is more complex to</w:t>
      </w:r>
      <w:r w:rsidRPr="00165BD2">
        <w:rPr>
          <w:rStyle w:val="StyleUnderline"/>
        </w:rPr>
        <w:t xml:space="preserve"> resist or to </w:t>
      </w:r>
      <w:r w:rsidRPr="00165BD2">
        <w:rPr>
          <w:rStyle w:val="StyleUnderline"/>
          <w:highlight w:val="green"/>
        </w:rPr>
        <w:t>contest</w:t>
      </w:r>
      <w:r w:rsidRPr="00165BD2">
        <w:rPr>
          <w:sz w:val="16"/>
          <w:highlight w:val="green"/>
        </w:rPr>
        <w:t>.</w:t>
      </w:r>
      <w:r w:rsidRPr="00165BD2">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165BD2">
        <w:rPr>
          <w:rStyle w:val="StyleUnderline"/>
        </w:rPr>
        <w:t xml:space="preserve">various </w:t>
      </w:r>
      <w:r w:rsidRPr="00165BD2">
        <w:rPr>
          <w:rStyle w:val="StyleUnderline"/>
          <w:highlight w:val="green"/>
        </w:rPr>
        <w:t>analyses</w:t>
      </w:r>
      <w:r w:rsidRPr="00165BD2">
        <w:rPr>
          <w:rStyle w:val="StyleUnderline"/>
        </w:rPr>
        <w:t xml:space="preserve"> of ‘new social movements’</w:t>
      </w:r>
      <w:r w:rsidRPr="00165BD2">
        <w:rPr>
          <w:sz w:val="16"/>
        </w:rPr>
        <w:t xml:space="preserve"> have done a great service in </w:t>
      </w:r>
      <w:r w:rsidRPr="00165BD2">
        <w:rPr>
          <w:rStyle w:val="StyleUnderline"/>
          <w:highlight w:val="green"/>
        </w:rPr>
        <w:t>insist</w:t>
      </w:r>
      <w:r w:rsidRPr="00165BD2">
        <w:rPr>
          <w:sz w:val="16"/>
        </w:rPr>
        <w:t xml:space="preserve">ing </w:t>
      </w:r>
      <w:r w:rsidRPr="00165BD2">
        <w:rPr>
          <w:rStyle w:val="StyleUnderline"/>
          <w:highlight w:val="green"/>
        </w:rPr>
        <w:t>on the</w:t>
      </w:r>
      <w:r w:rsidRPr="00165BD2">
        <w:rPr>
          <w:rStyle w:val="StyleUnderline"/>
        </w:rPr>
        <w:t xml:space="preserve"> political </w:t>
      </w:r>
      <w:r w:rsidRPr="00165BD2">
        <w:rPr>
          <w:rStyle w:val="StyleUnderline"/>
          <w:highlight w:val="green"/>
        </w:rPr>
        <w:t>importance of cultural movements</w:t>
      </w:r>
      <w:r w:rsidRPr="00165BD2">
        <w:rPr>
          <w:sz w:val="16"/>
        </w:rPr>
        <w:t xml:space="preserve"> against narrowly economic perspectives that minimize their significance. </w:t>
      </w:r>
      <w:r w:rsidRPr="00165BD2">
        <w:rPr>
          <w:rStyle w:val="StyleUnderline"/>
          <w:highlight w:val="green"/>
        </w:rPr>
        <w:t>These</w:t>
      </w:r>
      <w:r w:rsidRPr="00165BD2">
        <w:rPr>
          <w:rStyle w:val="StyleUnderline"/>
        </w:rPr>
        <w:t xml:space="preserve"> analyses</w:t>
      </w:r>
      <w:r w:rsidRPr="00165BD2">
        <w:rPr>
          <w:sz w:val="16"/>
        </w:rPr>
        <w:t xml:space="preserve">, however, </w:t>
      </w:r>
      <w:r w:rsidRPr="00165BD2">
        <w:rPr>
          <w:rStyle w:val="StyleUnderline"/>
          <w:highlight w:val="green"/>
        </w:rPr>
        <w:t>are</w:t>
      </w:r>
      <w:r w:rsidRPr="00165BD2">
        <w:rPr>
          <w:rStyle w:val="StyleUnderline"/>
        </w:rPr>
        <w:t xml:space="preserve"> extremely </w:t>
      </w:r>
      <w:r w:rsidRPr="00165BD2">
        <w:rPr>
          <w:rStyle w:val="StyleUnderline"/>
          <w:highlight w:val="green"/>
        </w:rPr>
        <w:t>limited</w:t>
      </w:r>
      <w:r w:rsidRPr="00165BD2">
        <w:rPr>
          <w:sz w:val="16"/>
        </w:rPr>
        <w:t xml:space="preserve"> themselves </w:t>
      </w:r>
      <w:r w:rsidRPr="00165BD2">
        <w:rPr>
          <w:rStyle w:val="StyleUnderline"/>
          <w:highlight w:val="green"/>
        </w:rPr>
        <w:t>because</w:t>
      </w:r>
      <w:r w:rsidRPr="00165BD2">
        <w:rPr>
          <w:sz w:val="16"/>
        </w:rPr>
        <w:t xml:space="preserve"> … </w:t>
      </w:r>
      <w:r w:rsidRPr="00165BD2">
        <w:rPr>
          <w:rStyle w:val="StyleUnderline"/>
        </w:rPr>
        <w:t>they perpetuate narrow understandings of the economic and the cultural</w:t>
      </w:r>
      <w:r w:rsidRPr="00165BD2">
        <w:rPr>
          <w:sz w:val="16"/>
        </w:rPr>
        <w:t xml:space="preserve">. Most important, </w:t>
      </w:r>
      <w:r w:rsidRPr="00165BD2">
        <w:rPr>
          <w:rStyle w:val="Emphasis"/>
          <w:highlight w:val="green"/>
        </w:rPr>
        <w:t>they fail to recognize the</w:t>
      </w:r>
      <w:r w:rsidRPr="00165BD2">
        <w:rPr>
          <w:rStyle w:val="Emphasis"/>
        </w:rPr>
        <w:t xml:space="preserve"> profound </w:t>
      </w:r>
      <w:r w:rsidRPr="00165BD2">
        <w:rPr>
          <w:rStyle w:val="Emphasis"/>
          <w:highlight w:val="green"/>
        </w:rPr>
        <w:t>economic power of</w:t>
      </w:r>
      <w:r w:rsidRPr="00165BD2">
        <w:rPr>
          <w:rStyle w:val="Emphasis"/>
        </w:rPr>
        <w:t xml:space="preserve"> the cultural </w:t>
      </w:r>
      <w:r w:rsidRPr="00165BD2">
        <w:rPr>
          <w:rStyle w:val="Emphasis"/>
          <w:highlight w:val="green"/>
        </w:rPr>
        <w:t>movements</w:t>
      </w:r>
      <w:r w:rsidRPr="00165BD2">
        <w:rPr>
          <w:sz w:val="16"/>
        </w:rPr>
        <w:t xml:space="preserve">, or really the increasing indistinguishability of economic and cultural phenomena. on the one hand, </w:t>
      </w:r>
      <w:r w:rsidRPr="00165BD2">
        <w:rPr>
          <w:rStyle w:val="StyleUnderline"/>
          <w:highlight w:val="green"/>
        </w:rPr>
        <w:t>capitalist relations were expanding to subsume all</w:t>
      </w:r>
      <w:r w:rsidRPr="00165BD2">
        <w:rPr>
          <w:rStyle w:val="StyleUnderline"/>
        </w:rPr>
        <w:t xml:space="preserve"> aspects of </w:t>
      </w:r>
      <w:r w:rsidRPr="00165BD2">
        <w:rPr>
          <w:rStyle w:val="StyleUnderline"/>
          <w:highlight w:val="green"/>
        </w:rPr>
        <w:t>social production</w:t>
      </w:r>
      <w:r w:rsidRPr="00165BD2">
        <w:rPr>
          <w:rStyle w:val="StyleUnderline"/>
        </w:rPr>
        <w:t xml:space="preserve"> and reproduction</w:t>
      </w:r>
      <w:r w:rsidRPr="00165BD2">
        <w:rPr>
          <w:sz w:val="16"/>
        </w:rPr>
        <w:t xml:space="preserve">, the entire realm of life; and on the other hand, cultural relations were redefining the production processes and economic structures of value. </w:t>
      </w:r>
      <w:r w:rsidRPr="00165BD2">
        <w:rPr>
          <w:rStyle w:val="StyleUnderline"/>
        </w:rPr>
        <w:t>A regime of production</w:t>
      </w:r>
      <w:r w:rsidRPr="00165BD2">
        <w:rPr>
          <w:sz w:val="16"/>
        </w:rPr>
        <w:t xml:space="preserve">, </w:t>
      </w:r>
      <w:r w:rsidRPr="00165BD2">
        <w:rPr>
          <w:rStyle w:val="StyleUnderline"/>
        </w:rPr>
        <w:t>and above all a regime of the production of subjectivity</w:t>
      </w:r>
      <w:r w:rsidRPr="00165BD2">
        <w:rPr>
          <w:sz w:val="16"/>
        </w:rPr>
        <w:t xml:space="preserve">, </w:t>
      </w:r>
      <w:r w:rsidRPr="00165BD2">
        <w:rPr>
          <w:rStyle w:val="StyleUnderline"/>
        </w:rPr>
        <w:t>was being destroyed and another invented by the enormous accumulation of struggles</w:t>
      </w:r>
      <w:r w:rsidRPr="00165BD2">
        <w:rPr>
          <w:sz w:val="16"/>
        </w:rPr>
        <w:t>.</w:t>
      </w:r>
    </w:p>
    <w:p w14:paraId="5213497E" w14:textId="77777777" w:rsidR="00006E3E" w:rsidRPr="00165BD2" w:rsidRDefault="00006E3E" w:rsidP="00006E3E"/>
    <w:p w14:paraId="48F74C60" w14:textId="77777777" w:rsidR="00006E3E" w:rsidRPr="00165BD2" w:rsidRDefault="00006E3E" w:rsidP="00006E3E">
      <w:pPr>
        <w:pStyle w:val="Heading3"/>
      </w:pPr>
      <w:r w:rsidRPr="00165BD2">
        <w:t>1NC---AT: Necropolitics</w:t>
      </w:r>
    </w:p>
    <w:p w14:paraId="5239E467" w14:textId="77777777" w:rsidR="00006E3E" w:rsidRPr="00165BD2" w:rsidRDefault="00006E3E" w:rsidP="00006E3E">
      <w:pPr>
        <w:pStyle w:val="Heading4"/>
      </w:pPr>
      <w:r w:rsidRPr="00165BD2">
        <w:t>Necropolitics is wrong and can only be dismantled by a ‘politics of life.’</w:t>
      </w:r>
    </w:p>
    <w:p w14:paraId="11FC21FB" w14:textId="77777777" w:rsidR="00006E3E" w:rsidRPr="00165BD2" w:rsidRDefault="00006E3E" w:rsidP="00006E3E">
      <w:pPr>
        <w:rPr>
          <w:rFonts w:cstheme="majorHAnsi"/>
        </w:rPr>
      </w:pPr>
      <w:r w:rsidRPr="00165BD2">
        <w:rPr>
          <w:rStyle w:val="Style13ptBold"/>
        </w:rPr>
        <w:t>Airewele ‘15</w:t>
      </w:r>
      <w:r w:rsidRPr="00165BD2">
        <w:rPr>
          <w:rFonts w:cstheme="majorHAnsi"/>
        </w:rPr>
        <w:t xml:space="preserve">, Professor of IR at the Department of Political Science and IR at Covenant University (Peyi, March 2015, “The End Of Politics? Reclaiming Humanity In An Age Of Biopower And Necropolitics,” </w:t>
      </w:r>
      <w:r w:rsidRPr="00165BD2">
        <w:rPr>
          <w:rFonts w:cstheme="majorHAnsi"/>
          <w:i/>
        </w:rPr>
        <w:t>Covenant University Public Lecture Series,</w:t>
      </w:r>
      <w:r w:rsidRPr="00165BD2">
        <w:rPr>
          <w:rFonts w:cstheme="majorHAnsi"/>
        </w:rPr>
        <w:t xml:space="preserve"> Vol. 4, No. 2, pp. 33-35) </w:t>
      </w:r>
    </w:p>
    <w:p w14:paraId="10B05681" w14:textId="77777777" w:rsidR="00006E3E" w:rsidRPr="00165BD2" w:rsidRDefault="00006E3E" w:rsidP="00006E3E">
      <w:pPr>
        <w:rPr>
          <w:rFonts w:cstheme="majorHAnsi"/>
          <w:sz w:val="14"/>
        </w:rPr>
      </w:pPr>
      <w:r w:rsidRPr="00165BD2">
        <w:rPr>
          <w:rFonts w:cstheme="majorHAnsi"/>
          <w:sz w:val="14"/>
        </w:rPr>
        <w:t xml:space="preserve">But what would emerge in its place? Still politics, but hopefully a reformed politics that can travel into the future. The word </w:t>
      </w:r>
      <w:r w:rsidRPr="00165BD2">
        <w:rPr>
          <w:rStyle w:val="TitleChar"/>
          <w:rFonts w:cstheme="majorHAnsi"/>
        </w:rPr>
        <w:t>‘</w:t>
      </w:r>
      <w:r w:rsidRPr="00165BD2">
        <w:rPr>
          <w:rStyle w:val="TitleChar"/>
          <w:rFonts w:cstheme="majorHAnsi"/>
          <w:highlight w:val="green"/>
        </w:rPr>
        <w:t>reform’ sounds tame besides</w:t>
      </w:r>
      <w:r w:rsidRPr="00165BD2">
        <w:rPr>
          <w:rStyle w:val="TitleChar"/>
          <w:rFonts w:cstheme="majorHAnsi"/>
        </w:rPr>
        <w:t xml:space="preserve"> our preferred </w:t>
      </w:r>
      <w:r w:rsidRPr="00165BD2">
        <w:rPr>
          <w:rStyle w:val="TitleChar"/>
          <w:rFonts w:cstheme="majorHAnsi"/>
          <w:highlight w:val="green"/>
        </w:rPr>
        <w:t>terms of revolution</w:t>
      </w:r>
      <w:r w:rsidRPr="00165BD2">
        <w:rPr>
          <w:rStyle w:val="TitleChar"/>
          <w:rFonts w:cstheme="majorHAnsi"/>
        </w:rPr>
        <w:t xml:space="preserve"> and transformation but I use it</w:t>
      </w:r>
      <w:r w:rsidRPr="00165BD2">
        <w:rPr>
          <w:rFonts w:cstheme="majorHAnsi"/>
          <w:sz w:val="14"/>
        </w:rPr>
        <w:t xml:space="preserve"> advisedly </w:t>
      </w:r>
      <w:r w:rsidRPr="00165BD2">
        <w:rPr>
          <w:rStyle w:val="TitleChar"/>
          <w:rFonts w:cstheme="majorHAnsi"/>
        </w:rPr>
        <w:t>in the context of Foucault‘s caution against constructing utopias that degenerate into biopower</w:t>
      </w:r>
      <w:r w:rsidRPr="00165BD2">
        <w:rPr>
          <w:rFonts w:cstheme="majorHAnsi"/>
          <w:sz w:val="14"/>
        </w:rPr>
        <w:t xml:space="preserve">. </w:t>
      </w:r>
      <w:r w:rsidRPr="00165BD2">
        <w:rPr>
          <w:rStyle w:val="TitleChar"/>
          <w:rFonts w:cstheme="majorHAnsi"/>
          <w:highlight w:val="green"/>
        </w:rPr>
        <w:t>The dilemma with necropolitics is that</w:t>
      </w:r>
      <w:r w:rsidRPr="00165BD2">
        <w:rPr>
          <w:rFonts w:cstheme="majorHAnsi"/>
          <w:sz w:val="14"/>
        </w:rPr>
        <w:t xml:space="preserve"> even </w:t>
      </w:r>
      <w:r w:rsidRPr="00165BD2">
        <w:rPr>
          <w:rStyle w:val="TitleChar"/>
          <w:rFonts w:cstheme="majorHAnsi"/>
          <w:highlight w:val="green"/>
        </w:rPr>
        <w:t>as we protest its</w:t>
      </w:r>
      <w:r w:rsidRPr="00165BD2">
        <w:rPr>
          <w:rStyle w:val="TitleChar"/>
          <w:rFonts w:cstheme="majorHAnsi"/>
        </w:rPr>
        <w:t xml:space="preserve"> putrid </w:t>
      </w:r>
      <w:r w:rsidRPr="00165BD2">
        <w:rPr>
          <w:rStyle w:val="TitleChar"/>
          <w:rFonts w:cstheme="majorHAnsi"/>
          <w:highlight w:val="green"/>
        </w:rPr>
        <w:t>formations</w:t>
      </w:r>
      <w:r w:rsidRPr="00165BD2">
        <w:rPr>
          <w:rStyle w:val="TitleChar"/>
          <w:rFonts w:cstheme="majorHAnsi"/>
        </w:rPr>
        <w:t>, we</w:t>
      </w:r>
      <w:r w:rsidRPr="00165BD2">
        <w:rPr>
          <w:rFonts w:cstheme="majorHAnsi"/>
          <w:sz w:val="14"/>
        </w:rPr>
        <w:t xml:space="preserve"> often </w:t>
      </w:r>
      <w:r w:rsidRPr="00165BD2">
        <w:rPr>
          <w:rStyle w:val="TitleChar"/>
          <w:rFonts w:cstheme="majorHAnsi"/>
        </w:rPr>
        <w:t>lose sight of how much it has entwined itself around our lives,</w:t>
      </w:r>
      <w:r w:rsidRPr="00165BD2">
        <w:rPr>
          <w:rFonts w:cstheme="majorHAnsi"/>
          <w:sz w:val="14"/>
        </w:rPr>
        <w:t xml:space="preserve"> swamped and overwhelmed our vision, language, relationships, communities and lives. </w:t>
      </w:r>
      <w:r w:rsidRPr="00165BD2">
        <w:rPr>
          <w:rStyle w:val="TitleChar"/>
          <w:rFonts w:cstheme="majorHAnsi"/>
          <w:highlight w:val="green"/>
        </w:rPr>
        <w:t>We ignore how deeply we are invested in</w:t>
      </w:r>
      <w:r w:rsidRPr="00165BD2">
        <w:rPr>
          <w:rStyle w:val="TitleChar"/>
          <w:rFonts w:cstheme="majorHAnsi"/>
        </w:rPr>
        <w:t xml:space="preserve"> and complicit with </w:t>
      </w:r>
      <w:r w:rsidRPr="00165BD2">
        <w:rPr>
          <w:rStyle w:val="TitleChar"/>
          <w:rFonts w:cstheme="majorHAnsi"/>
          <w:highlight w:val="green"/>
        </w:rPr>
        <w:t>its norms</w:t>
      </w:r>
      <w:r w:rsidRPr="00165BD2">
        <w:rPr>
          <w:rStyle w:val="TitleChar"/>
          <w:rFonts w:cstheme="majorHAnsi"/>
        </w:rPr>
        <w:t xml:space="preserve"> and enticements</w:t>
      </w:r>
      <w:r w:rsidRPr="00165BD2">
        <w:rPr>
          <w:rFonts w:cstheme="majorHAnsi"/>
          <w:sz w:val="14"/>
        </w:rPr>
        <w:t xml:space="preserve">. So perhaps </w:t>
      </w:r>
      <w:r w:rsidRPr="00165BD2">
        <w:rPr>
          <w:rStyle w:val="TitleChar"/>
          <w:rFonts w:cstheme="majorHAnsi"/>
          <w:highlight w:val="green"/>
        </w:rPr>
        <w:t>seeking reform</w:t>
      </w:r>
      <w:r w:rsidRPr="00165BD2">
        <w:rPr>
          <w:rFonts w:cstheme="majorHAnsi"/>
          <w:sz w:val="14"/>
        </w:rPr>
        <w:t xml:space="preserve"> or transformation </w:t>
      </w:r>
      <w:r w:rsidRPr="00165BD2">
        <w:rPr>
          <w:rStyle w:val="TitleChar"/>
          <w:rFonts w:cstheme="majorHAnsi"/>
          <w:highlight w:val="green"/>
        </w:rPr>
        <w:t>is a first step</w:t>
      </w:r>
      <w:r w:rsidRPr="00165BD2">
        <w:rPr>
          <w:rStyle w:val="TitleChar"/>
          <w:rFonts w:cstheme="majorHAnsi"/>
        </w:rPr>
        <w:t xml:space="preserve"> to recognizing</w:t>
      </w:r>
      <w:r w:rsidRPr="00165BD2">
        <w:rPr>
          <w:rFonts w:cstheme="majorHAnsi"/>
          <w:sz w:val="14"/>
        </w:rPr>
        <w:t xml:space="preserve">, unlike the local party bosses of China, </w:t>
      </w:r>
      <w:r w:rsidRPr="00165BD2">
        <w:rPr>
          <w:rStyle w:val="TitleChar"/>
          <w:rFonts w:cstheme="majorHAnsi"/>
        </w:rPr>
        <w:t>our own complicity</w:t>
      </w:r>
      <w:r w:rsidRPr="00165BD2">
        <w:rPr>
          <w:rFonts w:cstheme="majorHAnsi"/>
          <w:sz w:val="14"/>
        </w:rPr>
        <w:t xml:space="preserve"> in corruption and in systems of power and fear. Although the medical field utilizes surgical debridement to save lives threatened by necrotic trauma, the only assured mode the human species has of defeating death is ensuring that life is constantly birthed. So </w:t>
      </w:r>
      <w:r w:rsidRPr="00165BD2">
        <w:rPr>
          <w:rStyle w:val="TitleChar"/>
          <w:rFonts w:cstheme="majorHAnsi"/>
          <w:highlight w:val="green"/>
        </w:rPr>
        <w:t xml:space="preserve">at various levels of the polity, we must </w:t>
      </w:r>
      <w:r w:rsidRPr="00165BD2">
        <w:rPr>
          <w:rStyle w:val="TitleChar"/>
          <w:rFonts w:cstheme="majorHAnsi"/>
        </w:rPr>
        <w:t xml:space="preserve">continue to </w:t>
      </w:r>
      <w:r w:rsidRPr="00165BD2">
        <w:rPr>
          <w:rStyle w:val="TitleChar"/>
          <w:rFonts w:cstheme="majorHAnsi"/>
          <w:highlight w:val="green"/>
        </w:rPr>
        <w:t>mobilize</w:t>
      </w:r>
      <w:r w:rsidRPr="00165BD2">
        <w:rPr>
          <w:rStyle w:val="TitleChar"/>
          <w:rFonts w:cstheme="majorHAnsi"/>
        </w:rPr>
        <w:t xml:space="preserve">, </w:t>
      </w:r>
      <w:r w:rsidRPr="00165BD2">
        <w:rPr>
          <w:rStyle w:val="TitleChar"/>
          <w:rFonts w:cstheme="majorHAnsi"/>
          <w:highlight w:val="green"/>
        </w:rPr>
        <w:t>debate and</w:t>
      </w:r>
      <w:r w:rsidRPr="00165BD2">
        <w:rPr>
          <w:rStyle w:val="TitleChar"/>
          <w:rFonts w:cstheme="majorHAnsi"/>
        </w:rPr>
        <w:t xml:space="preserve"> seek to </w:t>
      </w:r>
      <w:r w:rsidRPr="00165BD2">
        <w:rPr>
          <w:rStyle w:val="TitleChar"/>
          <w:rFonts w:cstheme="majorHAnsi"/>
          <w:highlight w:val="green"/>
        </w:rPr>
        <w:t>elect ethical</w:t>
      </w:r>
      <w:r w:rsidRPr="00165BD2">
        <w:rPr>
          <w:rStyle w:val="TitleChar"/>
          <w:rFonts w:cstheme="majorHAnsi"/>
        </w:rPr>
        <w:t xml:space="preserve">, visionary and responsive </w:t>
      </w:r>
      <w:r w:rsidRPr="00165BD2">
        <w:rPr>
          <w:rStyle w:val="TitleChar"/>
          <w:rFonts w:cstheme="majorHAnsi"/>
          <w:highlight w:val="green"/>
        </w:rPr>
        <w:t>leaders</w:t>
      </w:r>
      <w:r w:rsidRPr="00165BD2">
        <w:rPr>
          <w:rFonts w:cstheme="majorHAnsi"/>
          <w:sz w:val="14"/>
        </w:rPr>
        <w:t xml:space="preserve">; demand a national political structure rooted in true federalism; </w:t>
      </w:r>
      <w:r w:rsidRPr="00165BD2">
        <w:rPr>
          <w:rStyle w:val="TitleChar"/>
          <w:rFonts w:cstheme="majorHAnsi"/>
          <w:highlight w:val="green"/>
        </w:rPr>
        <w:t>and hold leaders</w:t>
      </w:r>
      <w:r w:rsidRPr="00165BD2">
        <w:rPr>
          <w:rStyle w:val="TitleChar"/>
          <w:rFonts w:cstheme="majorHAnsi"/>
        </w:rPr>
        <w:t xml:space="preserve"> in all societal sectors </w:t>
      </w:r>
      <w:r w:rsidRPr="00165BD2">
        <w:rPr>
          <w:rStyle w:val="TitleChar"/>
          <w:rFonts w:cstheme="majorHAnsi"/>
          <w:highlight w:val="green"/>
        </w:rPr>
        <w:t>accountable</w:t>
      </w:r>
      <w:r w:rsidRPr="00165BD2">
        <w:rPr>
          <w:rStyle w:val="TitleChar"/>
          <w:rFonts w:cstheme="majorHAnsi"/>
        </w:rPr>
        <w:t xml:space="preserve"> for their</w:t>
      </w:r>
      <w:r w:rsidRPr="00165BD2">
        <w:rPr>
          <w:rFonts w:cstheme="majorHAnsi"/>
          <w:sz w:val="14"/>
        </w:rPr>
        <w:t xml:space="preserve"> </w:t>
      </w:r>
      <w:r w:rsidRPr="00165BD2">
        <w:rPr>
          <w:rStyle w:val="TitleChar"/>
          <w:rFonts w:cstheme="majorHAnsi"/>
        </w:rPr>
        <w:t>discourses and actions</w:t>
      </w:r>
      <w:r w:rsidRPr="00165BD2">
        <w:rPr>
          <w:rFonts w:cstheme="majorHAnsi"/>
          <w:sz w:val="14"/>
        </w:rPr>
        <w:t xml:space="preserve"> or lack thereof. However, </w:t>
      </w:r>
      <w:r w:rsidRPr="00165BD2">
        <w:rPr>
          <w:rStyle w:val="TitleChar"/>
          <w:rFonts w:cstheme="majorHAnsi"/>
        </w:rPr>
        <w:t>at an individual and collective level, we must also be prepared to birth new modes of life.</w:t>
      </w:r>
      <w:r w:rsidRPr="00165BD2">
        <w:rPr>
          <w:rFonts w:cstheme="majorHAnsi"/>
          <w:sz w:val="14"/>
        </w:rPr>
        <w:t xml:space="preserve"> </w:t>
      </w:r>
      <w:r w:rsidRPr="00165BD2">
        <w:rPr>
          <w:rStyle w:val="TitleChar"/>
          <w:rFonts w:cstheme="majorHAnsi"/>
          <w:highlight w:val="green"/>
        </w:rPr>
        <w:t>This is the ultimate challenge to necropolitics</w:t>
      </w:r>
      <w:r w:rsidRPr="00165BD2">
        <w:rPr>
          <w:rFonts w:cstheme="majorHAnsi"/>
          <w:sz w:val="14"/>
        </w:rPr>
        <w:t xml:space="preserve">. In practical and basic terms, </w:t>
      </w:r>
      <w:r w:rsidRPr="00165BD2">
        <w:rPr>
          <w:rStyle w:val="TitleChar"/>
          <w:rFonts w:cstheme="majorHAnsi"/>
          <w:highlight w:val="green"/>
        </w:rPr>
        <w:t>it translates to our</w:t>
      </w:r>
      <w:r w:rsidRPr="00165BD2">
        <w:rPr>
          <w:rStyle w:val="TitleChar"/>
          <w:rFonts w:cstheme="majorHAnsi"/>
        </w:rPr>
        <w:t xml:space="preserve"> genuine personal and </w:t>
      </w:r>
      <w:r w:rsidRPr="00165BD2">
        <w:rPr>
          <w:rStyle w:val="TitleChar"/>
          <w:rFonts w:cstheme="majorHAnsi"/>
          <w:highlight w:val="green"/>
        </w:rPr>
        <w:t>sustained commitment</w:t>
      </w:r>
      <w:r w:rsidRPr="00165BD2">
        <w:rPr>
          <w:rStyle w:val="TitleChar"/>
          <w:rFonts w:cstheme="majorHAnsi"/>
        </w:rPr>
        <w:t xml:space="preserve"> to protect human dignity, to fulfill our personal determination </w:t>
      </w:r>
      <w:r w:rsidRPr="00165BD2">
        <w:rPr>
          <w:rStyle w:val="TitleChar"/>
          <w:rFonts w:cstheme="majorHAnsi"/>
          <w:highlight w:val="green"/>
        </w:rPr>
        <w:t>to eradicate</w:t>
      </w:r>
      <w:r w:rsidRPr="00165BD2">
        <w:rPr>
          <w:rStyle w:val="TitleChar"/>
          <w:rFonts w:cstheme="majorHAnsi"/>
        </w:rPr>
        <w:t xml:space="preserve"> and alleviate </w:t>
      </w:r>
      <w:r w:rsidRPr="00165BD2">
        <w:rPr>
          <w:rStyle w:val="TitleChar"/>
          <w:rFonts w:cstheme="majorHAnsi"/>
          <w:highlight w:val="green"/>
        </w:rPr>
        <w:t>poverty, provide</w:t>
      </w:r>
      <w:r w:rsidRPr="00165BD2">
        <w:rPr>
          <w:rFonts w:cstheme="majorHAnsi"/>
          <w:sz w:val="14"/>
        </w:rPr>
        <w:t xml:space="preserve"> just </w:t>
      </w:r>
      <w:r w:rsidRPr="00165BD2">
        <w:rPr>
          <w:rStyle w:val="TitleChar"/>
          <w:rFonts w:cstheme="majorHAnsi"/>
          <w:highlight w:val="green"/>
        </w:rPr>
        <w:t>employment, support those</w:t>
      </w:r>
      <w:r w:rsidRPr="00165BD2">
        <w:rPr>
          <w:rFonts w:cstheme="majorHAnsi"/>
          <w:sz w:val="14"/>
        </w:rPr>
        <w:t xml:space="preserve"> who are marginalized and </w:t>
      </w:r>
      <w:r w:rsidRPr="00165BD2">
        <w:rPr>
          <w:rStyle w:val="TitleChar"/>
          <w:rFonts w:cstheme="majorHAnsi"/>
          <w:highlight w:val="green"/>
        </w:rPr>
        <w:t>in need,</w:t>
      </w:r>
      <w:r w:rsidRPr="00165BD2">
        <w:rPr>
          <w:rFonts w:cstheme="majorHAnsi"/>
          <w:sz w:val="14"/>
          <w:highlight w:val="green"/>
        </w:rPr>
        <w:t xml:space="preserve"> </w:t>
      </w:r>
      <w:r w:rsidRPr="00165BD2">
        <w:rPr>
          <w:rStyle w:val="TitleChar"/>
          <w:rFonts w:cstheme="majorHAnsi"/>
          <w:highlight w:val="green"/>
        </w:rPr>
        <w:t>respond</w:t>
      </w:r>
      <w:r w:rsidRPr="00165BD2">
        <w:rPr>
          <w:rStyle w:val="TitleChar"/>
          <w:rFonts w:cstheme="majorHAnsi"/>
        </w:rPr>
        <w:t xml:space="preserve"> to </w:t>
      </w:r>
      <w:r w:rsidRPr="00165BD2">
        <w:rPr>
          <w:rStyle w:val="TitleChar"/>
          <w:rFonts w:cstheme="majorHAnsi"/>
          <w:highlight w:val="green"/>
        </w:rPr>
        <w:t>those rendered vulnerable</w:t>
      </w:r>
      <w:r w:rsidRPr="00165BD2">
        <w:rPr>
          <w:rFonts w:cstheme="majorHAnsi"/>
          <w:sz w:val="14"/>
        </w:rPr>
        <w:t xml:space="preserve"> in the mounting humanitarian crisis, </w:t>
      </w:r>
      <w:r w:rsidRPr="00165BD2">
        <w:rPr>
          <w:rStyle w:val="TitleChar"/>
          <w:rFonts w:cstheme="majorHAnsi"/>
          <w:highlight w:val="green"/>
        </w:rPr>
        <w:t>protect the environment</w:t>
      </w:r>
      <w:r w:rsidRPr="00165BD2">
        <w:rPr>
          <w:rFonts w:cstheme="majorHAnsi"/>
          <w:sz w:val="14"/>
        </w:rPr>
        <w:t xml:space="preserve"> in trust, deal with honesty and integrity </w:t>
      </w:r>
      <w:r w:rsidRPr="00165BD2">
        <w:rPr>
          <w:rStyle w:val="TitleChar"/>
          <w:rFonts w:cstheme="majorHAnsi"/>
          <w:highlight w:val="green"/>
        </w:rPr>
        <w:t>and generate</w:t>
      </w:r>
      <w:r w:rsidRPr="00165BD2">
        <w:rPr>
          <w:rStyle w:val="TitleChar"/>
          <w:rFonts w:cstheme="majorHAnsi"/>
        </w:rPr>
        <w:t xml:space="preserve"> progressive </w:t>
      </w:r>
      <w:r w:rsidRPr="00165BD2">
        <w:rPr>
          <w:rStyle w:val="TitleChar"/>
          <w:rFonts w:cstheme="majorHAnsi"/>
          <w:highlight w:val="green"/>
        </w:rPr>
        <w:t>social relations rooted in the desire for justice,</w:t>
      </w:r>
      <w:r w:rsidRPr="00165BD2">
        <w:rPr>
          <w:rStyle w:val="TitleChar"/>
          <w:rFonts w:cstheme="majorHAnsi"/>
        </w:rPr>
        <w:t xml:space="preserve"> equity and peace. </w:t>
      </w:r>
      <w:r w:rsidRPr="00165BD2">
        <w:rPr>
          <w:rStyle w:val="TitleChar"/>
          <w:rFonts w:cstheme="majorHAnsi"/>
          <w:highlight w:val="green"/>
        </w:rPr>
        <w:t>Despite</w:t>
      </w:r>
      <w:r w:rsidRPr="00165BD2">
        <w:rPr>
          <w:rFonts w:cstheme="majorHAnsi"/>
          <w:sz w:val="14"/>
        </w:rPr>
        <w:t xml:space="preserve"> our </w:t>
      </w:r>
      <w:r w:rsidRPr="00165BD2">
        <w:rPr>
          <w:rStyle w:val="TitleChar"/>
          <w:rFonts w:cstheme="majorHAnsi"/>
          <w:highlight w:val="green"/>
        </w:rPr>
        <w:t>global</w:t>
      </w:r>
      <w:r w:rsidRPr="00165BD2">
        <w:rPr>
          <w:rFonts w:cstheme="majorHAnsi"/>
          <w:sz w:val="14"/>
        </w:rPr>
        <w:t xml:space="preserve"> and national context of </w:t>
      </w:r>
      <w:r w:rsidRPr="00165BD2">
        <w:rPr>
          <w:rStyle w:val="TitleChar"/>
          <w:rFonts w:cstheme="majorHAnsi"/>
          <w:highlight w:val="green"/>
        </w:rPr>
        <w:t>violence, we are surrounded by</w:t>
      </w:r>
      <w:r w:rsidRPr="00165BD2">
        <w:rPr>
          <w:rFonts w:cstheme="majorHAnsi"/>
          <w:sz w:val="14"/>
        </w:rPr>
        <w:t xml:space="preserve"> numerous examples of </w:t>
      </w:r>
      <w:r w:rsidRPr="00165BD2">
        <w:rPr>
          <w:rStyle w:val="TitleChar"/>
          <w:rFonts w:cstheme="majorHAnsi"/>
          <w:highlight w:val="green"/>
        </w:rPr>
        <w:t>those who deploy</w:t>
      </w:r>
      <w:r w:rsidRPr="00165BD2">
        <w:rPr>
          <w:rFonts w:cstheme="majorHAnsi"/>
          <w:sz w:val="14"/>
        </w:rPr>
        <w:t xml:space="preserve"> a </w:t>
      </w:r>
      <w:r w:rsidRPr="00165BD2">
        <w:rPr>
          <w:rStyle w:val="TitleChar"/>
          <w:rFonts w:cstheme="majorHAnsi"/>
          <w:highlight w:val="green"/>
        </w:rPr>
        <w:t>politics of life</w:t>
      </w:r>
      <w:r w:rsidRPr="00165BD2">
        <w:rPr>
          <w:rFonts w:cstheme="majorHAnsi"/>
          <w:sz w:val="14"/>
        </w:rPr>
        <w:t xml:space="preserve"> to challenge systemic necrotic decay. To highlight </w:t>
      </w:r>
      <w:r w:rsidRPr="00165BD2">
        <w:rPr>
          <w:rStyle w:val="TitleChar"/>
          <w:rFonts w:cstheme="majorHAnsi"/>
        </w:rPr>
        <w:t>one example</w:t>
      </w:r>
      <w:r w:rsidRPr="00165BD2">
        <w:rPr>
          <w:rFonts w:cstheme="majorHAnsi"/>
          <w:sz w:val="14"/>
        </w:rPr>
        <w:t xml:space="preserve">, the Stephen‘s Children‘s Home in Abeokuta </w:t>
      </w:r>
      <w:r w:rsidRPr="00165BD2">
        <w:rPr>
          <w:rStyle w:val="TitleChar"/>
          <w:rFonts w:cstheme="majorHAnsi"/>
        </w:rPr>
        <w:t>is an initiative birthed by a Nigerian committed to children who lost</w:t>
      </w:r>
      <w:r w:rsidRPr="00165BD2">
        <w:rPr>
          <w:rFonts w:cstheme="majorHAnsi"/>
          <w:sz w:val="14"/>
        </w:rPr>
        <w:t xml:space="preserve"> one or both </w:t>
      </w:r>
      <w:r w:rsidRPr="00165BD2">
        <w:rPr>
          <w:rStyle w:val="TitleChar"/>
          <w:rFonts w:cstheme="majorHAnsi"/>
        </w:rPr>
        <w:t>parents</w:t>
      </w:r>
      <w:r w:rsidRPr="00165BD2">
        <w:rPr>
          <w:rFonts w:cstheme="majorHAnsi"/>
          <w:sz w:val="14"/>
        </w:rPr>
        <w:t xml:space="preserve"> in the various eruptions of religious violence in northern Nigeria. </w:t>
      </w:r>
      <w:r w:rsidRPr="00165BD2">
        <w:rPr>
          <w:rStyle w:val="TitleChar"/>
          <w:rFonts w:cstheme="majorHAnsi"/>
        </w:rPr>
        <w:t>The residential center cares for over</w:t>
      </w:r>
      <w:r w:rsidRPr="00165BD2">
        <w:rPr>
          <w:rFonts w:cstheme="majorHAnsi"/>
          <w:sz w:val="14"/>
        </w:rPr>
        <w:t xml:space="preserve"> four hundred displaced </w:t>
      </w:r>
      <w:r w:rsidRPr="00165BD2">
        <w:rPr>
          <w:rStyle w:val="TitleChar"/>
          <w:rFonts w:cstheme="majorHAnsi"/>
        </w:rPr>
        <w:t>children who</w:t>
      </w:r>
      <w:r w:rsidRPr="00165BD2">
        <w:rPr>
          <w:rFonts w:cstheme="majorHAnsi"/>
          <w:sz w:val="14"/>
        </w:rPr>
        <w:t xml:space="preserve"> all </w:t>
      </w:r>
      <w:r w:rsidRPr="00165BD2">
        <w:rPr>
          <w:rStyle w:val="TitleChar"/>
          <w:rFonts w:cstheme="majorHAnsi"/>
        </w:rPr>
        <w:t>have</w:t>
      </w:r>
      <w:r w:rsidRPr="00165BD2">
        <w:rPr>
          <w:rFonts w:cstheme="majorHAnsi"/>
          <w:sz w:val="14"/>
        </w:rPr>
        <w:t xml:space="preserve"> heartbreaking </w:t>
      </w:r>
      <w:r w:rsidRPr="00165BD2">
        <w:rPr>
          <w:rStyle w:val="TitleChar"/>
          <w:rFonts w:cstheme="majorHAnsi"/>
        </w:rPr>
        <w:t>narratives of trauma</w:t>
      </w:r>
      <w:r w:rsidRPr="00165BD2">
        <w:rPr>
          <w:rFonts w:cstheme="majorHAnsi"/>
          <w:sz w:val="14"/>
        </w:rPr>
        <w:t>, rape and loss</w:t>
      </w:r>
      <w:r w:rsidRPr="00165BD2">
        <w:rPr>
          <w:rFonts w:cstheme="majorHAnsi"/>
          <w:sz w:val="14"/>
        </w:rPr>
        <w:t xml:space="preserve"> </w:t>
      </w:r>
      <w:r w:rsidRPr="00165BD2">
        <w:rPr>
          <w:rStyle w:val="TitleChar"/>
          <w:rFonts w:cstheme="majorHAnsi"/>
        </w:rPr>
        <w:t>they have experienced necropolitics</w:t>
      </w:r>
      <w:r w:rsidRPr="00165BD2">
        <w:rPr>
          <w:rFonts w:cstheme="majorHAnsi"/>
          <w:sz w:val="14"/>
        </w:rPr>
        <w:t xml:space="preserve"> in a manner that is irreversible, </w:t>
      </w:r>
      <w:r w:rsidRPr="00165BD2">
        <w:rPr>
          <w:rStyle w:val="TitleChar"/>
          <w:rFonts w:cstheme="majorHAnsi"/>
        </w:rPr>
        <w:t>but the</w:t>
      </w:r>
      <w:r w:rsidRPr="00165BD2">
        <w:rPr>
          <w:rFonts w:cstheme="majorHAnsi"/>
          <w:sz w:val="14"/>
        </w:rPr>
        <w:t xml:space="preserve"> courageous </w:t>
      </w:r>
      <w:r w:rsidRPr="00165BD2">
        <w:rPr>
          <w:rStyle w:val="TitleChar"/>
          <w:rFonts w:cstheme="majorHAnsi"/>
        </w:rPr>
        <w:t>determination of their</w:t>
      </w:r>
      <w:r w:rsidRPr="00165BD2">
        <w:rPr>
          <w:rFonts w:cstheme="majorHAnsi"/>
          <w:sz w:val="14"/>
        </w:rPr>
        <w:t xml:space="preserve"> Nigerian </w:t>
      </w:r>
      <w:r w:rsidRPr="00165BD2">
        <w:rPr>
          <w:rStyle w:val="TitleChar"/>
          <w:rFonts w:cstheme="majorHAnsi"/>
        </w:rPr>
        <w:t>caregiving team</w:t>
      </w:r>
      <w:r w:rsidRPr="00165BD2">
        <w:rPr>
          <w:rFonts w:cstheme="majorHAnsi"/>
          <w:sz w:val="14"/>
        </w:rPr>
        <w:t xml:space="preserve"> and supporters </w:t>
      </w:r>
      <w:r w:rsidRPr="00165BD2">
        <w:rPr>
          <w:rStyle w:val="TitleChar"/>
          <w:rFonts w:cstheme="majorHAnsi"/>
        </w:rPr>
        <w:t xml:space="preserve">challenges necropower </w:t>
      </w:r>
      <w:r w:rsidRPr="00165BD2">
        <w:rPr>
          <w:rFonts w:cstheme="majorHAnsi"/>
          <w:sz w:val="14"/>
        </w:rPr>
        <w:t xml:space="preserve">in the lives of the children </w:t>
      </w:r>
      <w:r w:rsidRPr="00165BD2">
        <w:rPr>
          <w:rStyle w:val="TitleChar"/>
          <w:rFonts w:cstheme="majorHAnsi"/>
        </w:rPr>
        <w:t>more effectively than</w:t>
      </w:r>
      <w:r w:rsidRPr="00165BD2">
        <w:rPr>
          <w:rFonts w:cstheme="majorHAnsi"/>
          <w:sz w:val="14"/>
        </w:rPr>
        <w:t xml:space="preserve"> some more </w:t>
      </w:r>
      <w:r w:rsidRPr="00165BD2">
        <w:rPr>
          <w:rStyle w:val="TitleChar"/>
          <w:rFonts w:cstheme="majorHAnsi"/>
        </w:rPr>
        <w:t>popular modes of engagement that left them</w:t>
      </w:r>
      <w:r w:rsidRPr="00165BD2">
        <w:rPr>
          <w:rFonts w:cstheme="majorHAnsi"/>
          <w:sz w:val="14"/>
        </w:rPr>
        <w:t xml:space="preserve"> exposed and </w:t>
      </w:r>
      <w:r w:rsidRPr="00165BD2">
        <w:rPr>
          <w:rStyle w:val="TitleChar"/>
          <w:rFonts w:cstheme="majorHAnsi"/>
        </w:rPr>
        <w:t>vulnerable</w:t>
      </w:r>
      <w:r w:rsidRPr="00165BD2">
        <w:rPr>
          <w:rFonts w:cstheme="majorHAnsi"/>
          <w:sz w:val="14"/>
        </w:rPr>
        <w:t xml:space="preserve"> to continued violence and suffering. This is not about mere acts of charity. </w:t>
      </w:r>
      <w:r w:rsidRPr="00165BD2">
        <w:rPr>
          <w:rStyle w:val="TitleChar"/>
          <w:rFonts w:cstheme="majorHAnsi"/>
          <w:highlight w:val="green"/>
        </w:rPr>
        <w:t>It is about</w:t>
      </w:r>
      <w:r w:rsidRPr="00165BD2">
        <w:rPr>
          <w:rFonts w:cstheme="majorHAnsi"/>
          <w:sz w:val="14"/>
        </w:rPr>
        <w:t xml:space="preserve"> taking committed steps to self-transformation and actualization, breaking free of the paralyzing legacies of biopower and necropolitics, </w:t>
      </w:r>
      <w:r w:rsidRPr="00165BD2">
        <w:rPr>
          <w:rStyle w:val="TitleChar"/>
          <w:rFonts w:cstheme="majorHAnsi"/>
          <w:highlight w:val="green"/>
        </w:rPr>
        <w:t>creating models</w:t>
      </w:r>
      <w:r w:rsidRPr="00165BD2">
        <w:rPr>
          <w:rStyle w:val="TitleChar"/>
          <w:rFonts w:cstheme="majorHAnsi"/>
        </w:rPr>
        <w:t xml:space="preserve"> and sustaining visions of the future, </w:t>
      </w:r>
      <w:r w:rsidRPr="00165BD2">
        <w:rPr>
          <w:rStyle w:val="TitleChar"/>
          <w:rFonts w:cstheme="majorHAnsi"/>
          <w:highlight w:val="green"/>
        </w:rPr>
        <w:t>and</w:t>
      </w:r>
      <w:r w:rsidRPr="00165BD2">
        <w:rPr>
          <w:rStyle w:val="TitleChar"/>
          <w:rFonts w:cstheme="majorHAnsi"/>
        </w:rPr>
        <w:t xml:space="preserve"> re-</w:t>
      </w:r>
      <w:r w:rsidRPr="00165BD2">
        <w:rPr>
          <w:rStyle w:val="TitleChar"/>
          <w:rFonts w:cstheme="majorHAnsi"/>
          <w:highlight w:val="green"/>
        </w:rPr>
        <w:t>establishing a national framework for lasting</w:t>
      </w:r>
      <w:r w:rsidRPr="00165BD2">
        <w:rPr>
          <w:rFonts w:cstheme="majorHAnsi"/>
          <w:sz w:val="14"/>
        </w:rPr>
        <w:t xml:space="preserve"> voice and </w:t>
      </w:r>
      <w:r w:rsidRPr="00165BD2">
        <w:rPr>
          <w:rStyle w:val="TitleChar"/>
          <w:rFonts w:cstheme="majorHAnsi"/>
          <w:highlight w:val="green"/>
        </w:rPr>
        <w:t>change</w:t>
      </w:r>
      <w:r w:rsidRPr="00165BD2">
        <w:rPr>
          <w:rStyle w:val="TitleChar"/>
          <w:rFonts w:cstheme="majorHAnsi"/>
        </w:rPr>
        <w:t xml:space="preserve"> within the citizenry and political leadership</w:t>
      </w:r>
      <w:r w:rsidRPr="00165BD2">
        <w:rPr>
          <w:rFonts w:cstheme="majorHAnsi"/>
          <w:sz w:val="14"/>
        </w:rPr>
        <w:t xml:space="preserve">. There is no simple set of rules for reforming the nation, but </w:t>
      </w:r>
      <w:r w:rsidRPr="00165BD2">
        <w:rPr>
          <w:rStyle w:val="TitleChar"/>
          <w:rFonts w:cstheme="majorHAnsi"/>
        </w:rPr>
        <w:t>among other things we do need</w:t>
      </w:r>
      <w:r w:rsidRPr="00165BD2">
        <w:rPr>
          <w:rFonts w:cstheme="majorHAnsi"/>
          <w:sz w:val="14"/>
        </w:rPr>
        <w:t xml:space="preserve">: </w:t>
      </w:r>
      <w:r w:rsidRPr="00165BD2">
        <w:rPr>
          <w:rStyle w:val="TitleChar"/>
          <w:rFonts w:cstheme="majorHAnsi"/>
        </w:rPr>
        <w:t>1. Acceptance of the fact that Biopower and Necropolitics will not vanish in the near future</w:t>
      </w:r>
      <w:r w:rsidRPr="00165BD2">
        <w:rPr>
          <w:rFonts w:cstheme="majorHAnsi"/>
          <w:sz w:val="14"/>
        </w:rPr>
        <w:t xml:space="preserve">. 2. </w:t>
      </w:r>
      <w:r w:rsidRPr="00165BD2">
        <w:rPr>
          <w:rStyle w:val="TitleChar"/>
          <w:rFonts w:cstheme="majorHAnsi"/>
        </w:rPr>
        <w:t>Readiness to be</w:t>
      </w:r>
      <w:r w:rsidRPr="00165BD2">
        <w:rPr>
          <w:rFonts w:cstheme="majorHAnsi"/>
          <w:sz w:val="14"/>
        </w:rPr>
        <w:t xml:space="preserve"> discomfited and </w:t>
      </w:r>
      <w:r w:rsidRPr="00165BD2">
        <w:rPr>
          <w:rStyle w:val="TitleChar"/>
          <w:rFonts w:cstheme="majorHAnsi"/>
        </w:rPr>
        <w:t>challenged, to occasionally lose faith in the system and</w:t>
      </w:r>
      <w:r w:rsidRPr="00165BD2">
        <w:rPr>
          <w:rFonts w:cstheme="majorHAnsi"/>
          <w:sz w:val="14"/>
        </w:rPr>
        <w:t xml:space="preserve"> its promises, </w:t>
      </w:r>
      <w:r w:rsidRPr="00165BD2">
        <w:rPr>
          <w:rStyle w:val="TitleChar"/>
          <w:rFonts w:cstheme="majorHAnsi"/>
        </w:rPr>
        <w:t>to find oneself intellectually and socio-politically afloat</w:t>
      </w:r>
      <w:r w:rsidRPr="00165BD2">
        <w:rPr>
          <w:rFonts w:cstheme="majorHAnsi"/>
          <w:sz w:val="14"/>
        </w:rPr>
        <w:t xml:space="preserve">. 3. </w:t>
      </w:r>
      <w:r w:rsidRPr="00165BD2">
        <w:rPr>
          <w:rStyle w:val="TitleChar"/>
          <w:rFonts w:cstheme="majorHAnsi"/>
        </w:rPr>
        <w:t>New visions and the capacity to live as practical visionaries</w:t>
      </w:r>
      <w:r w:rsidRPr="00165BD2">
        <w:rPr>
          <w:rFonts w:cstheme="majorHAnsi"/>
          <w:sz w:val="14"/>
        </w:rPr>
        <w:t xml:space="preserve">, reimagining and </w:t>
      </w:r>
      <w:r w:rsidRPr="00165BD2">
        <w:rPr>
          <w:rStyle w:val="TitleChar"/>
          <w:rFonts w:cstheme="majorHAnsi"/>
        </w:rPr>
        <w:t>reconstructing alternative</w:t>
      </w:r>
      <w:r w:rsidRPr="00165BD2">
        <w:rPr>
          <w:rFonts w:cstheme="majorHAnsi"/>
          <w:sz w:val="14"/>
        </w:rPr>
        <w:t xml:space="preserve"> and progressive </w:t>
      </w:r>
      <w:r w:rsidRPr="00165BD2">
        <w:rPr>
          <w:rStyle w:val="TitleChar"/>
          <w:rFonts w:cstheme="majorHAnsi"/>
        </w:rPr>
        <w:t>spaces at every level.</w:t>
      </w:r>
      <w:r w:rsidRPr="00165BD2">
        <w:rPr>
          <w:rFonts w:cstheme="majorHAnsi"/>
          <w:sz w:val="14"/>
        </w:rPr>
        <w:t xml:space="preserve"> </w:t>
      </w:r>
      <w:r w:rsidRPr="00165BD2">
        <w:rPr>
          <w:rStyle w:val="TitleChar"/>
          <w:rFonts w:cstheme="majorHAnsi"/>
        </w:rPr>
        <w:t>We must</w:t>
      </w:r>
      <w:r w:rsidRPr="00165BD2">
        <w:rPr>
          <w:rFonts w:cstheme="majorHAnsi"/>
          <w:sz w:val="14"/>
        </w:rPr>
        <w:t xml:space="preserve"> re-examine each space we inhabit</w:t>
      </w:r>
      <w:r w:rsidRPr="00165BD2">
        <w:rPr>
          <w:rFonts w:cstheme="majorHAnsi"/>
          <w:sz w:val="14"/>
        </w:rPr>
        <w:t> home, work, community and nation</w:t>
      </w:r>
      <w:r w:rsidRPr="00165BD2">
        <w:rPr>
          <w:rFonts w:cstheme="majorHAnsi"/>
          <w:sz w:val="14"/>
        </w:rPr>
        <w:t xml:space="preserve"> and </w:t>
      </w:r>
      <w:r w:rsidRPr="00165BD2">
        <w:rPr>
          <w:rStyle w:val="TitleChar"/>
          <w:rFonts w:cstheme="majorHAnsi"/>
        </w:rPr>
        <w:t>conceive of how to transform</w:t>
      </w:r>
      <w:r w:rsidRPr="00165BD2">
        <w:rPr>
          <w:rFonts w:cstheme="majorHAnsi"/>
          <w:sz w:val="14"/>
        </w:rPr>
        <w:t xml:space="preserve"> that space to enhance human dignity and </w:t>
      </w:r>
      <w:r w:rsidRPr="00165BD2">
        <w:rPr>
          <w:rStyle w:val="TitleChar"/>
          <w:rFonts w:cstheme="majorHAnsi"/>
        </w:rPr>
        <w:t>equity, to establish microsystems that meet critical needs in a manner that is principled</w:t>
      </w:r>
      <w:r w:rsidRPr="00165BD2">
        <w:rPr>
          <w:rFonts w:cstheme="majorHAnsi"/>
          <w:sz w:val="14"/>
        </w:rPr>
        <w:t xml:space="preserve">, collaborative, effective and sustained. 4. </w:t>
      </w:r>
      <w:r w:rsidRPr="00165BD2">
        <w:rPr>
          <w:rStyle w:val="TitleChar"/>
          <w:rFonts w:cstheme="majorHAnsi"/>
        </w:rPr>
        <w:t>A focus on critical mass transformation that recognizes the limitations of one individual</w:t>
      </w:r>
      <w:r w:rsidRPr="00165BD2">
        <w:rPr>
          <w:rFonts w:cstheme="majorHAnsi"/>
          <w:sz w:val="14"/>
        </w:rPr>
        <w:t xml:space="preserve"> and the capacity of the state to coopt and constrain solo idealists. </w:t>
      </w:r>
      <w:r w:rsidRPr="00165BD2">
        <w:rPr>
          <w:rStyle w:val="TitleChar"/>
          <w:rFonts w:cstheme="majorHAnsi"/>
        </w:rPr>
        <w:t xml:space="preserve">As democratic activists, human rights workers, environmentalists, socio-politicians and progressive institutions, we must </w:t>
      </w:r>
      <w:r w:rsidRPr="00165BD2">
        <w:rPr>
          <w:rStyle w:val="TitleChar"/>
          <w:rFonts w:cstheme="majorHAnsi"/>
          <w:highlight w:val="green"/>
        </w:rPr>
        <w:t>seize on</w:t>
      </w:r>
      <w:r w:rsidRPr="00165BD2">
        <w:rPr>
          <w:rStyle w:val="TitleChar"/>
          <w:rFonts w:cstheme="majorHAnsi"/>
        </w:rPr>
        <w:t xml:space="preserve"> innovative </w:t>
      </w:r>
      <w:r w:rsidRPr="00165BD2">
        <w:rPr>
          <w:rStyle w:val="TitleChar"/>
          <w:rFonts w:cstheme="majorHAnsi"/>
          <w:highlight w:val="green"/>
        </w:rPr>
        <w:t>ways to create</w:t>
      </w:r>
      <w:r w:rsidRPr="00165BD2">
        <w:rPr>
          <w:rStyle w:val="TitleChar"/>
          <w:rFonts w:cstheme="majorHAnsi"/>
        </w:rPr>
        <w:t xml:space="preserve"> collaborative </w:t>
      </w:r>
      <w:r w:rsidRPr="00165BD2">
        <w:rPr>
          <w:rStyle w:val="TitleChar"/>
          <w:rFonts w:cstheme="majorHAnsi"/>
          <w:highlight w:val="green"/>
        </w:rPr>
        <w:t>networks that will achieve</w:t>
      </w:r>
      <w:r w:rsidRPr="00165BD2">
        <w:rPr>
          <w:rFonts w:cstheme="majorHAnsi"/>
          <w:sz w:val="14"/>
        </w:rPr>
        <w:t xml:space="preserve"> and sustain our </w:t>
      </w:r>
      <w:r w:rsidRPr="00165BD2">
        <w:rPr>
          <w:rStyle w:val="TitleChar"/>
          <w:rFonts w:cstheme="majorHAnsi"/>
        </w:rPr>
        <w:t>struggles for</w:t>
      </w:r>
      <w:r w:rsidRPr="00165BD2">
        <w:rPr>
          <w:rFonts w:cstheme="majorHAnsi"/>
          <w:sz w:val="14"/>
        </w:rPr>
        <w:t xml:space="preserve"> socio-political </w:t>
      </w:r>
      <w:r w:rsidRPr="00165BD2">
        <w:rPr>
          <w:rStyle w:val="TitleChar"/>
          <w:rFonts w:cstheme="majorHAnsi"/>
          <w:highlight w:val="green"/>
        </w:rPr>
        <w:t>change</w:t>
      </w:r>
      <w:r w:rsidRPr="00165BD2">
        <w:rPr>
          <w:rFonts w:cstheme="majorHAnsi"/>
          <w:sz w:val="14"/>
        </w:rPr>
        <w:t xml:space="preserve"> without being overwhelmed by the magnitude of the task 5. Ethical courage and integrity: Necropolitics generates decay throughout a system and the most difficult battle is the individual struggle to sustain personal integrity and voice in a framework that entices us to do otherwise.</w:t>
      </w:r>
    </w:p>
    <w:p w14:paraId="57F34ECE" w14:textId="77777777" w:rsidR="00006E3E" w:rsidRPr="00165BD2" w:rsidRDefault="00006E3E" w:rsidP="00006E3E"/>
    <w:p w14:paraId="2C231AAA" w14:textId="77777777" w:rsidR="00006E3E" w:rsidRPr="00165BD2" w:rsidRDefault="00006E3E" w:rsidP="00006E3E">
      <w:pPr>
        <w:pStyle w:val="Heading3"/>
      </w:pPr>
      <w:r w:rsidRPr="00165BD2">
        <w:t>1NC – NLRA Inevitable – Revolution Bad</w:t>
      </w:r>
    </w:p>
    <w:p w14:paraId="59C2BFD3" w14:textId="77777777" w:rsidR="00006E3E" w:rsidRPr="00165BD2" w:rsidRDefault="00006E3E" w:rsidP="00006E3E">
      <w:pPr>
        <w:pStyle w:val="Heading4"/>
      </w:pPr>
      <w:r w:rsidRPr="00165BD2">
        <w:rPr>
          <w:u w:val="single"/>
        </w:rPr>
        <w:t>Overly revolutionary</w:t>
      </w:r>
      <w:r w:rsidRPr="00165BD2">
        <w:t xml:space="preserve"> approaches are </w:t>
      </w:r>
      <w:r w:rsidRPr="00165BD2">
        <w:rPr>
          <w:u w:val="single"/>
        </w:rPr>
        <w:t>unrealistic</w:t>
      </w:r>
      <w:r w:rsidRPr="00165BD2">
        <w:t xml:space="preserve"> and </w:t>
      </w:r>
      <w:r w:rsidRPr="00165BD2">
        <w:rPr>
          <w:u w:val="single"/>
        </w:rPr>
        <w:t>counterproductive</w:t>
      </w:r>
      <w:r w:rsidRPr="00165BD2">
        <w:t xml:space="preserve">. Focusing on </w:t>
      </w:r>
      <w:r w:rsidRPr="00165BD2">
        <w:rPr>
          <w:u w:val="single"/>
        </w:rPr>
        <w:t>partial gains</w:t>
      </w:r>
      <w:r w:rsidRPr="00165BD2">
        <w:t xml:space="preserve"> avoids </w:t>
      </w:r>
      <w:r w:rsidRPr="00165BD2">
        <w:rPr>
          <w:u w:val="single"/>
        </w:rPr>
        <w:t>self-fulfilling pessimism traps</w:t>
      </w:r>
      <w:r w:rsidRPr="00165BD2">
        <w:t xml:space="preserve"> and acknowledges the </w:t>
      </w:r>
      <w:r w:rsidRPr="00165BD2">
        <w:rPr>
          <w:u w:val="single"/>
        </w:rPr>
        <w:t>intergenerational nature</w:t>
      </w:r>
      <w:r w:rsidRPr="00165BD2">
        <w:t xml:space="preserve"> of </w:t>
      </w:r>
      <w:r w:rsidRPr="00165BD2">
        <w:rPr>
          <w:u w:val="single"/>
        </w:rPr>
        <w:t>struggle</w:t>
      </w:r>
    </w:p>
    <w:p w14:paraId="1F45FA37" w14:textId="77777777" w:rsidR="00006E3E" w:rsidRPr="00165BD2" w:rsidRDefault="00006E3E" w:rsidP="00006E3E">
      <w:r w:rsidRPr="00165BD2">
        <w:rPr>
          <w:rStyle w:val="Style13ptBold"/>
        </w:rPr>
        <w:t>Compa 14</w:t>
      </w:r>
      <w:r w:rsidRPr="00165BD2">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5A9CCD6C" w14:textId="77777777" w:rsidR="00006E3E" w:rsidRPr="00165BD2" w:rsidRDefault="00006E3E" w:rsidP="00006E3E">
      <w:pPr>
        <w:rPr>
          <w:sz w:val="16"/>
        </w:rPr>
      </w:pPr>
      <w:r w:rsidRPr="00165BD2">
        <w:rPr>
          <w:sz w:val="16"/>
        </w:rPr>
        <w:t>I. INTRODUCTION</w:t>
      </w:r>
    </w:p>
    <w:p w14:paraId="4C817FFA" w14:textId="77777777" w:rsidR="00006E3E" w:rsidRPr="00165BD2" w:rsidRDefault="00006E3E" w:rsidP="00006E3E">
      <w:pPr>
        <w:rPr>
          <w:sz w:val="16"/>
        </w:rPr>
      </w:pPr>
      <w:r w:rsidRPr="00165BD2">
        <w:rPr>
          <w:sz w:val="16"/>
        </w:rPr>
        <w:t>A. Yes . . .</w:t>
      </w:r>
    </w:p>
    <w:p w14:paraId="1F176833" w14:textId="77777777" w:rsidR="00006E3E" w:rsidRPr="00165BD2" w:rsidRDefault="00006E3E" w:rsidP="00006E3E">
      <w:pPr>
        <w:rPr>
          <w:sz w:val="16"/>
        </w:rPr>
      </w:pPr>
      <w:r w:rsidRPr="00165BD2">
        <w:rPr>
          <w:rStyle w:val="StyleUnderline"/>
          <w:highlight w:val="green"/>
        </w:rPr>
        <w:t>Are</w:t>
      </w:r>
      <w:r w:rsidRPr="00165BD2">
        <w:rPr>
          <w:rStyle w:val="StyleUnderline"/>
        </w:rPr>
        <w:t xml:space="preserve"> U.S. </w:t>
      </w:r>
      <w:r w:rsidRPr="00165BD2">
        <w:rPr>
          <w:rStyle w:val="StyleUnderline"/>
          <w:highlight w:val="green"/>
        </w:rPr>
        <w:t>labor</w:t>
      </w:r>
      <w:r w:rsidRPr="00165BD2">
        <w:rPr>
          <w:rStyle w:val="StyleUnderline"/>
        </w:rPr>
        <w:t xml:space="preserve"> and employment </w:t>
      </w:r>
      <w:r w:rsidRPr="00165BD2">
        <w:rPr>
          <w:rStyle w:val="StyleUnderline"/>
          <w:highlight w:val="green"/>
        </w:rPr>
        <w:t>law regimes</w:t>
      </w:r>
      <w:r w:rsidRPr="00165BD2">
        <w:rPr>
          <w:rStyle w:val="StyleUnderline"/>
        </w:rPr>
        <w:t xml:space="preserve"> constructed in the twentieth century </w:t>
      </w:r>
      <w:r w:rsidRPr="00165BD2">
        <w:rPr>
          <w:rStyle w:val="StyleUnderline"/>
          <w:highlight w:val="green"/>
        </w:rPr>
        <w:t>viable</w:t>
      </w:r>
      <w:r w:rsidRPr="00165BD2">
        <w:rPr>
          <w:rStyle w:val="StyleUnderline"/>
        </w:rPr>
        <w:t xml:space="preserve"> for the twenty-first century?</w:t>
      </w:r>
      <w:r w:rsidRPr="00165BD2">
        <w:rPr>
          <w:sz w:val="16"/>
        </w:rPr>
        <w:t xml:space="preserve"> </w:t>
      </w:r>
      <w:r w:rsidRPr="00165BD2">
        <w:rPr>
          <w:rStyle w:val="Emphasis"/>
          <w:highlight w:val="green"/>
        </w:rPr>
        <w:t>Yes</w:t>
      </w:r>
      <w:r w:rsidRPr="00165BD2">
        <w:rPr>
          <w:sz w:val="16"/>
        </w:rPr>
        <w:t>.</w:t>
      </w:r>
    </w:p>
    <w:p w14:paraId="60051FDA" w14:textId="77777777" w:rsidR="00006E3E" w:rsidRPr="00165BD2" w:rsidRDefault="00006E3E" w:rsidP="00006E3E">
      <w:pPr>
        <w:rPr>
          <w:sz w:val="16"/>
        </w:rPr>
      </w:pPr>
      <w:r w:rsidRPr="00165BD2">
        <w:rPr>
          <w:rStyle w:val="StyleUnderline"/>
        </w:rPr>
        <w:t>I feel like a defector saying this in a symposium featuring bold new thinking on radical alternatives to</w:t>
      </w:r>
      <w:r w:rsidRPr="00165BD2">
        <w:rPr>
          <w:sz w:val="16"/>
        </w:rPr>
        <w:t xml:space="preserve"> the Wagner Act and to the traditional employment law standards-cum-sanctions model of </w:t>
      </w:r>
      <w:r w:rsidRPr="00165BD2">
        <w:rPr>
          <w:rStyle w:val="StyleUnderline"/>
        </w:rPr>
        <w:t>labor law</w:t>
      </w:r>
      <w:r w:rsidRPr="00165BD2">
        <w:rPr>
          <w:sz w:val="16"/>
        </w:rPr>
        <w:t xml:space="preserve"> enforcement, </w:t>
      </w:r>
      <w:r w:rsidRPr="00165BD2">
        <w:rPr>
          <w:rStyle w:val="StyleUnderline"/>
        </w:rPr>
        <w:t>which are not living up to their promise</w:t>
      </w:r>
      <w:r w:rsidRPr="00165BD2">
        <w:rPr>
          <w:sz w:val="16"/>
        </w:rPr>
        <w:t xml:space="preserve">. </w:t>
      </w:r>
      <w:r w:rsidRPr="00165BD2">
        <w:rPr>
          <w:rStyle w:val="StyleUnderline"/>
        </w:rPr>
        <w:t xml:space="preserve">Scholars and </w:t>
      </w:r>
      <w:r w:rsidRPr="00165BD2">
        <w:rPr>
          <w:rStyle w:val="StyleUnderline"/>
          <w:highlight w:val="green"/>
        </w:rPr>
        <w:t xml:space="preserve">advocates </w:t>
      </w:r>
      <w:r w:rsidRPr="00165BD2">
        <w:rPr>
          <w:rStyle w:val="Emphasis"/>
          <w:highlight w:val="green"/>
        </w:rPr>
        <w:t>should</w:t>
      </w:r>
      <w:r w:rsidRPr="00165BD2">
        <w:rPr>
          <w:rStyle w:val="StyleUnderline"/>
        </w:rPr>
        <w:t xml:space="preserve"> be </w:t>
      </w:r>
      <w:r w:rsidRPr="00165BD2">
        <w:rPr>
          <w:rStyle w:val="Emphasis"/>
        </w:rPr>
        <w:t>thinking creatively</w:t>
      </w:r>
      <w:r w:rsidRPr="00165BD2">
        <w:rPr>
          <w:rStyle w:val="StyleUnderline"/>
        </w:rPr>
        <w:t xml:space="preserve">, </w:t>
      </w:r>
      <w:r w:rsidRPr="00165BD2">
        <w:rPr>
          <w:rStyle w:val="Emphasis"/>
        </w:rPr>
        <w:t>testing critiques and ideas</w:t>
      </w:r>
      <w:r w:rsidRPr="00165BD2">
        <w:rPr>
          <w:rStyle w:val="StyleUnderline"/>
        </w:rPr>
        <w:t xml:space="preserve"> to </w:t>
      </w:r>
      <w:r w:rsidRPr="00165BD2">
        <w:rPr>
          <w:rStyle w:val="Emphasis"/>
          <w:highlight w:val="green"/>
        </w:rPr>
        <w:t>move</w:t>
      </w:r>
      <w:r w:rsidRPr="00165BD2">
        <w:rPr>
          <w:rStyle w:val="Emphasis"/>
        </w:rPr>
        <w:t xml:space="preserve"> the </w:t>
      </w:r>
      <w:r w:rsidRPr="00165BD2">
        <w:rPr>
          <w:rStyle w:val="Emphasis"/>
          <w:highlight w:val="green"/>
        </w:rPr>
        <w:t>boundaries</w:t>
      </w:r>
      <w:r w:rsidRPr="00165BD2">
        <w:rPr>
          <w:rStyle w:val="StyleUnderline"/>
        </w:rPr>
        <w:t xml:space="preserve"> of </w:t>
      </w:r>
      <w:r w:rsidRPr="00165BD2">
        <w:rPr>
          <w:rStyle w:val="Emphasis"/>
        </w:rPr>
        <w:t>legal analysis</w:t>
      </w:r>
      <w:r w:rsidRPr="00165BD2">
        <w:rPr>
          <w:rStyle w:val="StyleUnderline"/>
        </w:rPr>
        <w:t xml:space="preserve"> and </w:t>
      </w:r>
      <w:r w:rsidRPr="00165BD2">
        <w:rPr>
          <w:rStyle w:val="Emphasis"/>
        </w:rPr>
        <w:t>policy choices</w:t>
      </w:r>
      <w:r w:rsidRPr="00165BD2">
        <w:rPr>
          <w:sz w:val="16"/>
        </w:rPr>
        <w:t>.</w:t>
      </w:r>
    </w:p>
    <w:p w14:paraId="3FA3D84B" w14:textId="77777777" w:rsidR="00006E3E" w:rsidRPr="00165BD2" w:rsidRDefault="00006E3E" w:rsidP="00006E3E">
      <w:pPr>
        <w:rPr>
          <w:sz w:val="16"/>
        </w:rPr>
      </w:pPr>
      <w:r w:rsidRPr="00165BD2">
        <w:rPr>
          <w:rStyle w:val="StyleUnderline"/>
        </w:rPr>
        <w:t xml:space="preserve">The failings of the current system are </w:t>
      </w:r>
      <w:r w:rsidRPr="00165BD2">
        <w:rPr>
          <w:rStyle w:val="Emphasis"/>
        </w:rPr>
        <w:t>manifest</w:t>
      </w:r>
      <w:r w:rsidRPr="00165BD2">
        <w:rPr>
          <w:sz w:val="16"/>
        </w:rPr>
        <w:t xml:space="preserve">. The level of trade union density in the labor force stands at 11.3% of the labor force, down from one-third in the 1950s and 20% in 1983.1 </w:t>
      </w:r>
      <w:r w:rsidRPr="00165BD2">
        <w:rPr>
          <w:rStyle w:val="StyleUnderline"/>
        </w:rPr>
        <w:t>Exploitation of workers is up and employment law enforcement is failing</w:t>
      </w:r>
      <w:r w:rsidRPr="00165BD2">
        <w:rPr>
          <w:sz w:val="16"/>
        </w:rPr>
        <w:t>.2</w:t>
      </w:r>
    </w:p>
    <w:p w14:paraId="0BAD96E2" w14:textId="77777777" w:rsidR="00006E3E" w:rsidRPr="00165BD2" w:rsidRDefault="00006E3E" w:rsidP="00006E3E">
      <w:pPr>
        <w:rPr>
          <w:sz w:val="16"/>
        </w:rPr>
      </w:pPr>
      <w:r w:rsidRPr="00165BD2">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165BD2">
        <w:rPr>
          <w:rStyle w:val="StyleUnderline"/>
        </w:rPr>
        <w:t>Nonstandard employment relationships make it difficult to assign responsibility and apply enforcement actions</w:t>
      </w:r>
      <w:r w:rsidRPr="00165BD2">
        <w:rPr>
          <w:sz w:val="16"/>
        </w:rPr>
        <w:t>.5 Court decisions on class actions make it harder to win justice through litigation.6</w:t>
      </w:r>
    </w:p>
    <w:p w14:paraId="1D820337" w14:textId="77777777" w:rsidR="00006E3E" w:rsidRPr="00165BD2" w:rsidRDefault="00006E3E" w:rsidP="00006E3E">
      <w:pPr>
        <w:rPr>
          <w:rStyle w:val="Emphasis"/>
        </w:rPr>
      </w:pPr>
      <w:r w:rsidRPr="00165BD2">
        <w:rPr>
          <w:sz w:val="16"/>
        </w:rPr>
        <w:t xml:space="preserve">B. </w:t>
      </w:r>
      <w:r w:rsidRPr="00165BD2">
        <w:rPr>
          <w:rStyle w:val="Emphasis"/>
        </w:rPr>
        <w:t>But . . .</w:t>
      </w:r>
    </w:p>
    <w:p w14:paraId="1FC227C7" w14:textId="77777777" w:rsidR="00006E3E" w:rsidRPr="00165BD2" w:rsidRDefault="00006E3E" w:rsidP="00006E3E">
      <w:pPr>
        <w:rPr>
          <w:rStyle w:val="StyleUnderline"/>
        </w:rPr>
      </w:pPr>
      <w:r w:rsidRPr="00165BD2">
        <w:rPr>
          <w:rStyle w:val="StyleUnderline"/>
        </w:rPr>
        <w:t xml:space="preserve">Scholars should </w:t>
      </w:r>
      <w:r w:rsidRPr="00165BD2">
        <w:rPr>
          <w:rStyle w:val="Emphasis"/>
        </w:rPr>
        <w:t>consider</w:t>
      </w:r>
      <w:r w:rsidRPr="00165BD2">
        <w:rPr>
          <w:rStyle w:val="StyleUnderline"/>
        </w:rPr>
        <w:t xml:space="preserve"> and </w:t>
      </w:r>
      <w:r w:rsidRPr="00165BD2">
        <w:rPr>
          <w:rStyle w:val="Emphasis"/>
        </w:rPr>
        <w:t>propose new approaches</w:t>
      </w:r>
      <w:r w:rsidRPr="00165BD2">
        <w:rPr>
          <w:rStyle w:val="StyleUnderline"/>
        </w:rPr>
        <w:t>, and significant contributions are mounting</w:t>
      </w:r>
      <w:r w:rsidRPr="00165BD2">
        <w:rPr>
          <w:sz w:val="16"/>
        </w:rPr>
        <w:t xml:space="preserve">.7 </w:t>
      </w:r>
      <w:r w:rsidRPr="00165BD2">
        <w:rPr>
          <w:rStyle w:val="StyleUnderline"/>
        </w:rPr>
        <w:t xml:space="preserve">But a </w:t>
      </w:r>
      <w:r w:rsidRPr="00165BD2">
        <w:rPr>
          <w:rStyle w:val="StyleUnderline"/>
          <w:highlight w:val="green"/>
        </w:rPr>
        <w:t>labor</w:t>
      </w:r>
      <w:r w:rsidRPr="00165BD2">
        <w:rPr>
          <w:rStyle w:val="StyleUnderline"/>
        </w:rPr>
        <w:t xml:space="preserve"> and employment law system </w:t>
      </w:r>
      <w:r w:rsidRPr="00165BD2">
        <w:rPr>
          <w:rStyle w:val="Emphasis"/>
          <w:highlight w:val="green"/>
        </w:rPr>
        <w:t>cannot be wrenched</w:t>
      </w:r>
      <w:r w:rsidRPr="00165BD2">
        <w:rPr>
          <w:rStyle w:val="StyleUnderline"/>
          <w:highlight w:val="green"/>
        </w:rPr>
        <w:t xml:space="preserve"> from</w:t>
      </w:r>
      <w:r w:rsidRPr="00165BD2">
        <w:rPr>
          <w:rStyle w:val="StyleUnderline"/>
        </w:rPr>
        <w:t xml:space="preserve"> its </w:t>
      </w:r>
      <w:r w:rsidRPr="00165BD2">
        <w:rPr>
          <w:rStyle w:val="Emphasis"/>
          <w:highlight w:val="green"/>
        </w:rPr>
        <w:t>histori</w:t>
      </w:r>
      <w:r w:rsidRPr="00165BD2">
        <w:rPr>
          <w:rStyle w:val="Emphasis"/>
        </w:rPr>
        <w:t>cal moorings</w:t>
      </w:r>
      <w:r w:rsidRPr="00165BD2">
        <w:rPr>
          <w:sz w:val="16"/>
        </w:rPr>
        <w:t xml:space="preserve">. </w:t>
      </w:r>
      <w:r w:rsidRPr="00165BD2">
        <w:rPr>
          <w:rStyle w:val="StyleUnderline"/>
        </w:rPr>
        <w:t>Ours correctly places the inherent conflict between workers and owners in a capitalist economy at the heart of the labor- management relationship</w:t>
      </w:r>
      <w:r w:rsidRPr="00165BD2">
        <w:rPr>
          <w:sz w:val="16"/>
        </w:rPr>
        <w:t xml:space="preserve">.8 </w:t>
      </w:r>
      <w:r w:rsidRPr="00165BD2">
        <w:rPr>
          <w:rStyle w:val="StyleUnderline"/>
        </w:rPr>
        <w:t xml:space="preserve">Labor and employment </w:t>
      </w:r>
      <w:r w:rsidRPr="00165BD2">
        <w:rPr>
          <w:rStyle w:val="StyleUnderline"/>
          <w:highlight w:val="green"/>
        </w:rPr>
        <w:t xml:space="preserve">laws </w:t>
      </w:r>
      <w:r w:rsidRPr="00165BD2">
        <w:rPr>
          <w:rStyle w:val="Emphasis"/>
          <w:highlight w:val="green"/>
        </w:rPr>
        <w:t>reflect decades of</w:t>
      </w:r>
      <w:r w:rsidRPr="00165BD2">
        <w:rPr>
          <w:rStyle w:val="Emphasis"/>
        </w:rPr>
        <w:t xml:space="preserve"> workers’ </w:t>
      </w:r>
      <w:r w:rsidRPr="00165BD2">
        <w:rPr>
          <w:rStyle w:val="Emphasis"/>
          <w:highlight w:val="green"/>
        </w:rPr>
        <w:t>struggles</w:t>
      </w:r>
      <w:r w:rsidRPr="00165BD2">
        <w:rPr>
          <w:rStyle w:val="StyleUnderline"/>
        </w:rPr>
        <w:t xml:space="preserve"> to defend their livelihoods and working conditions</w:t>
      </w:r>
      <w:r w:rsidRPr="00165BD2">
        <w:rPr>
          <w:sz w:val="16"/>
        </w:rPr>
        <w:t xml:space="preserve">.9 </w:t>
      </w:r>
      <w:r w:rsidRPr="00165BD2">
        <w:rPr>
          <w:rStyle w:val="StyleUnderline"/>
        </w:rPr>
        <w:t xml:space="preserve">They can </w:t>
      </w:r>
      <w:r w:rsidRPr="00165BD2">
        <w:rPr>
          <w:rStyle w:val="Emphasis"/>
          <w:highlight w:val="green"/>
        </w:rPr>
        <w:t xml:space="preserve">only </w:t>
      </w:r>
      <w:r w:rsidRPr="00165BD2">
        <w:rPr>
          <w:rStyle w:val="Emphasis"/>
        </w:rPr>
        <w:t xml:space="preserve">ever be </w:t>
      </w:r>
      <w:r w:rsidRPr="00165BD2">
        <w:rPr>
          <w:rStyle w:val="Emphasis"/>
          <w:highlight w:val="green"/>
        </w:rPr>
        <w:t>partial gains</w:t>
      </w:r>
      <w:r w:rsidRPr="00165BD2">
        <w:rPr>
          <w:rStyle w:val="StyleUnderline"/>
          <w:highlight w:val="green"/>
        </w:rPr>
        <w:t xml:space="preserve">, </w:t>
      </w:r>
      <w:r w:rsidRPr="00165BD2">
        <w:rPr>
          <w:rStyle w:val="Emphasis"/>
          <w:highlight w:val="green"/>
        </w:rPr>
        <w:t>not</w:t>
      </w:r>
      <w:r w:rsidRPr="00165BD2">
        <w:rPr>
          <w:sz w:val="16"/>
        </w:rPr>
        <w:t xml:space="preserve"> final </w:t>
      </w:r>
      <w:r w:rsidRPr="00165BD2">
        <w:rPr>
          <w:rStyle w:val="Emphasis"/>
        </w:rPr>
        <w:t>[</w:t>
      </w:r>
      <w:r w:rsidRPr="00165BD2">
        <w:rPr>
          <w:rStyle w:val="Emphasis"/>
          <w:highlight w:val="green"/>
        </w:rPr>
        <w:t>absolute</w:t>
      </w:r>
      <w:r w:rsidRPr="00165BD2">
        <w:rPr>
          <w:rStyle w:val="Emphasis"/>
        </w:rPr>
        <w:t xml:space="preserve">] </w:t>
      </w:r>
      <w:r w:rsidRPr="00165BD2">
        <w:rPr>
          <w:rStyle w:val="Emphasis"/>
          <w:highlight w:val="green"/>
        </w:rPr>
        <w:t>solutions</w:t>
      </w:r>
      <w:r w:rsidRPr="00165BD2">
        <w:rPr>
          <w:sz w:val="16"/>
        </w:rPr>
        <w:t xml:space="preserve">, </w:t>
      </w:r>
      <w:r w:rsidRPr="00165BD2">
        <w:rPr>
          <w:rStyle w:val="StyleUnderline"/>
        </w:rPr>
        <w:t>in a political economy in which capital wields so much power</w:t>
      </w:r>
      <w:r w:rsidRPr="00165BD2">
        <w:rPr>
          <w:sz w:val="16"/>
        </w:rPr>
        <w:t xml:space="preserve">. </w:t>
      </w:r>
      <w:r w:rsidRPr="00165BD2">
        <w:rPr>
          <w:rStyle w:val="StyleUnderline"/>
        </w:rPr>
        <w:t xml:space="preserve">They will not be </w:t>
      </w:r>
      <w:r w:rsidRPr="00165BD2">
        <w:rPr>
          <w:rStyle w:val="StyleUnderline"/>
          <w:highlight w:val="green"/>
        </w:rPr>
        <w:t>changed</w:t>
      </w:r>
      <w:r w:rsidRPr="00165BD2">
        <w:rPr>
          <w:rStyle w:val="StyleUnderline"/>
        </w:rPr>
        <w:t xml:space="preserve"> </w:t>
      </w:r>
      <w:r w:rsidRPr="00165BD2">
        <w:rPr>
          <w:rStyle w:val="Emphasis"/>
        </w:rPr>
        <w:t>easily</w:t>
      </w:r>
      <w:r w:rsidRPr="00165BD2">
        <w:rPr>
          <w:rStyle w:val="StyleUnderline"/>
        </w:rPr>
        <w:t xml:space="preserve"> or </w:t>
      </w:r>
      <w:r w:rsidRPr="00165BD2">
        <w:rPr>
          <w:rStyle w:val="Emphasis"/>
        </w:rPr>
        <w:t>summarily</w:t>
      </w:r>
      <w:r w:rsidRPr="00165BD2">
        <w:rPr>
          <w:rStyle w:val="StyleUnderline"/>
        </w:rPr>
        <w:t xml:space="preserve">, but only with </w:t>
      </w:r>
      <w:r w:rsidRPr="00165BD2">
        <w:rPr>
          <w:rStyle w:val="Emphasis"/>
        </w:rPr>
        <w:t>difficulty</w:t>
      </w:r>
      <w:r w:rsidRPr="00165BD2">
        <w:rPr>
          <w:rStyle w:val="StyleUnderline"/>
        </w:rPr>
        <w:t xml:space="preserve"> and </w:t>
      </w:r>
      <w:r w:rsidRPr="00165BD2">
        <w:rPr>
          <w:rStyle w:val="Emphasis"/>
          <w:highlight w:val="green"/>
        </w:rPr>
        <w:t>incrementally</w:t>
      </w:r>
      <w:r w:rsidRPr="00165BD2">
        <w:t>.</w:t>
      </w:r>
    </w:p>
    <w:p w14:paraId="767CCC1D" w14:textId="77777777" w:rsidR="00006E3E" w:rsidRPr="00165BD2" w:rsidRDefault="00006E3E" w:rsidP="00006E3E">
      <w:pPr>
        <w:rPr>
          <w:sz w:val="16"/>
        </w:rPr>
      </w:pPr>
      <w:r w:rsidRPr="00165BD2">
        <w:rPr>
          <w:rStyle w:val="StyleUnderline"/>
        </w:rPr>
        <w:t>Sounds uninspiring, I know</w:t>
      </w:r>
      <w:r w:rsidRPr="00165BD2">
        <w:rPr>
          <w:sz w:val="16"/>
        </w:rPr>
        <w:t xml:space="preserve">. </w:t>
      </w:r>
      <w:r w:rsidRPr="00165BD2">
        <w:rPr>
          <w:rStyle w:val="StyleUnderline"/>
        </w:rPr>
        <w:t xml:space="preserve">We all want to do </w:t>
      </w:r>
      <w:r w:rsidRPr="00165BD2">
        <w:rPr>
          <w:rStyle w:val="Emphasis"/>
        </w:rPr>
        <w:t>trail-cutting work</w:t>
      </w:r>
      <w:r w:rsidRPr="00165BD2">
        <w:rPr>
          <w:rStyle w:val="StyleUnderline"/>
        </w:rPr>
        <w:t xml:space="preserve"> rather than </w:t>
      </w:r>
      <w:r w:rsidRPr="00165BD2">
        <w:rPr>
          <w:rStyle w:val="Emphasis"/>
        </w:rPr>
        <w:t>plow old ground</w:t>
      </w:r>
      <w:r w:rsidRPr="00165BD2">
        <w:rPr>
          <w:sz w:val="16"/>
        </w:rPr>
        <w:t xml:space="preserve">. </w:t>
      </w:r>
      <w:r w:rsidRPr="00165BD2">
        <w:rPr>
          <w:rStyle w:val="StyleUnderline"/>
        </w:rPr>
        <w:t xml:space="preserve">Our symposium is subtitled “After the Wagner Act.” </w:t>
      </w:r>
      <w:r w:rsidRPr="00165BD2">
        <w:rPr>
          <w:rStyle w:val="StyleUnderline"/>
          <w:sz w:val="28"/>
          <w:szCs w:val="28"/>
        </w:rPr>
        <w:t xml:space="preserve">But the </w:t>
      </w:r>
      <w:r w:rsidRPr="00165BD2">
        <w:rPr>
          <w:rStyle w:val="Emphasis"/>
          <w:sz w:val="28"/>
          <w:szCs w:val="28"/>
          <w:highlight w:val="green"/>
        </w:rPr>
        <w:t>NLRA is not going</w:t>
      </w:r>
      <w:r w:rsidRPr="00165BD2">
        <w:rPr>
          <w:rStyle w:val="Emphasis"/>
          <w:sz w:val="28"/>
          <w:szCs w:val="28"/>
        </w:rPr>
        <w:t xml:space="preserve"> to go </w:t>
      </w:r>
      <w:r w:rsidRPr="00165BD2">
        <w:rPr>
          <w:rStyle w:val="Emphasis"/>
          <w:sz w:val="28"/>
          <w:szCs w:val="28"/>
          <w:highlight w:val="green"/>
        </w:rPr>
        <w:t>away</w:t>
      </w:r>
      <w:r w:rsidRPr="00165BD2">
        <w:rPr>
          <w:sz w:val="16"/>
        </w:rPr>
        <w:t xml:space="preserve">. Nor are OSHA, FLSA, Title VII, and other laws setting labor standards and their enforcement mechanisms. </w:t>
      </w:r>
      <w:r w:rsidRPr="00165BD2">
        <w:rPr>
          <w:rStyle w:val="StyleUnderline"/>
        </w:rPr>
        <w:t xml:space="preserve">They have </w:t>
      </w:r>
      <w:r w:rsidRPr="00165BD2">
        <w:rPr>
          <w:rStyle w:val="Emphasis"/>
        </w:rPr>
        <w:t>deep roots</w:t>
      </w:r>
      <w:r w:rsidRPr="00165BD2">
        <w:rPr>
          <w:rStyle w:val="StyleUnderline"/>
        </w:rPr>
        <w:t xml:space="preserve"> that are </w:t>
      </w:r>
      <w:r w:rsidRPr="00165BD2">
        <w:rPr>
          <w:rStyle w:val="Emphasis"/>
        </w:rPr>
        <w:t>not easily yanked up</w:t>
      </w:r>
      <w:r w:rsidRPr="00165BD2">
        <w:rPr>
          <w:rStyle w:val="StyleUnderline"/>
        </w:rPr>
        <w:t>.</w:t>
      </w:r>
    </w:p>
    <w:p w14:paraId="2CAF7809" w14:textId="77777777" w:rsidR="00006E3E" w:rsidRPr="00165BD2" w:rsidRDefault="00006E3E" w:rsidP="00006E3E">
      <w:pPr>
        <w:rPr>
          <w:sz w:val="16"/>
        </w:rPr>
      </w:pPr>
      <w:r w:rsidRPr="00165BD2">
        <w:rPr>
          <w:rStyle w:val="StyleUnderline"/>
        </w:rPr>
        <w:t>A decisive change favoring labor or management in the current labor law system is not likely</w:t>
      </w:r>
      <w:r w:rsidRPr="00165BD2">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629CC2B7" w14:textId="77777777" w:rsidR="00006E3E" w:rsidRPr="00165BD2" w:rsidRDefault="00006E3E" w:rsidP="00006E3E">
      <w:pPr>
        <w:rPr>
          <w:sz w:val="16"/>
        </w:rPr>
      </w:pPr>
      <w:r w:rsidRPr="00165BD2">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165BD2">
        <w:rPr>
          <w:rStyle w:val="StyleUnderline"/>
        </w:rPr>
        <w:t xml:space="preserve">All these are perennial </w:t>
      </w:r>
      <w:r w:rsidRPr="00165BD2">
        <w:rPr>
          <w:rStyle w:val="StyleUnderline"/>
          <w:highlight w:val="green"/>
        </w:rPr>
        <w:t>proposals</w:t>
      </w:r>
      <w:r w:rsidRPr="00165BD2">
        <w:rPr>
          <w:rStyle w:val="StyleUnderline"/>
        </w:rPr>
        <w:t xml:space="preserve"> with high-sounding titles that </w:t>
      </w:r>
      <w:r w:rsidRPr="00165BD2">
        <w:rPr>
          <w:rStyle w:val="Emphasis"/>
          <w:highlight w:val="green"/>
        </w:rPr>
        <w:t>go nowhere</w:t>
      </w:r>
      <w:r w:rsidRPr="00165BD2">
        <w:rPr>
          <w:sz w:val="16"/>
        </w:rPr>
        <w:t xml:space="preserve">. </w:t>
      </w:r>
      <w:r w:rsidRPr="00165BD2">
        <w:rPr>
          <w:rStyle w:val="StyleUnderline"/>
        </w:rPr>
        <w:t xml:space="preserve">For better or worse, we are </w:t>
      </w:r>
      <w:r w:rsidRPr="00165BD2">
        <w:rPr>
          <w:rStyle w:val="Emphasis"/>
          <w:highlight w:val="green"/>
        </w:rPr>
        <w:t>stuck</w:t>
      </w:r>
      <w:r w:rsidRPr="00165BD2">
        <w:rPr>
          <w:rStyle w:val="StyleUnderline"/>
          <w:highlight w:val="green"/>
        </w:rPr>
        <w:t xml:space="preserve"> with</w:t>
      </w:r>
      <w:r w:rsidRPr="00165BD2">
        <w:rPr>
          <w:rStyle w:val="StyleUnderline"/>
        </w:rPr>
        <w:t xml:space="preserve"> the </w:t>
      </w:r>
      <w:r w:rsidRPr="00165BD2">
        <w:rPr>
          <w:rStyle w:val="Emphasis"/>
          <w:highlight w:val="green"/>
        </w:rPr>
        <w:t>infrastructure</w:t>
      </w:r>
      <w:r w:rsidRPr="00165BD2">
        <w:rPr>
          <w:rStyle w:val="StyleUnderline"/>
          <w:highlight w:val="green"/>
        </w:rPr>
        <w:t xml:space="preserve"> of the current</w:t>
      </w:r>
      <w:r w:rsidRPr="00165BD2">
        <w:rPr>
          <w:rStyle w:val="StyleUnderline"/>
        </w:rPr>
        <w:t xml:space="preserve"> labor and employment law </w:t>
      </w:r>
      <w:r w:rsidRPr="00165BD2">
        <w:rPr>
          <w:rStyle w:val="StyleUnderline"/>
          <w:highlight w:val="green"/>
        </w:rPr>
        <w:t>system</w:t>
      </w:r>
      <w:r w:rsidRPr="00165BD2">
        <w:rPr>
          <w:sz w:val="16"/>
        </w:rPr>
        <w:t>.</w:t>
      </w:r>
    </w:p>
    <w:p w14:paraId="32E6D154" w14:textId="77777777" w:rsidR="00006E3E" w:rsidRPr="00165BD2" w:rsidRDefault="00006E3E" w:rsidP="00006E3E">
      <w:pPr>
        <w:rPr>
          <w:sz w:val="16"/>
        </w:rPr>
      </w:pPr>
      <w:r w:rsidRPr="00165BD2">
        <w:rPr>
          <w:rStyle w:val="StyleUnderline"/>
        </w:rPr>
        <w:t xml:space="preserve">But we must be </w:t>
      </w:r>
      <w:r w:rsidRPr="00165BD2">
        <w:rPr>
          <w:rStyle w:val="Emphasis"/>
          <w:highlight w:val="green"/>
        </w:rPr>
        <w:t>careful</w:t>
      </w:r>
      <w:r w:rsidRPr="00165BD2">
        <w:rPr>
          <w:rStyle w:val="StyleUnderline"/>
          <w:highlight w:val="green"/>
        </w:rPr>
        <w:t xml:space="preserve"> not to</w:t>
      </w:r>
      <w:r w:rsidRPr="00165BD2">
        <w:rPr>
          <w:rStyle w:val="StyleUnderline"/>
        </w:rPr>
        <w:t xml:space="preserve"> be </w:t>
      </w:r>
      <w:r w:rsidRPr="00165BD2">
        <w:rPr>
          <w:rStyle w:val="Emphasis"/>
        </w:rPr>
        <w:t>so frustrated</w:t>
      </w:r>
      <w:r w:rsidRPr="00165BD2">
        <w:rPr>
          <w:rStyle w:val="StyleUnderline"/>
        </w:rPr>
        <w:t xml:space="preserve"> with </w:t>
      </w:r>
      <w:r w:rsidRPr="00165BD2">
        <w:rPr>
          <w:rStyle w:val="Emphasis"/>
        </w:rPr>
        <w:t>problems</w:t>
      </w:r>
      <w:r w:rsidRPr="00165BD2">
        <w:rPr>
          <w:rStyle w:val="StyleUnderline"/>
        </w:rPr>
        <w:t xml:space="preserve"> and so enamored of novelty that we </w:t>
      </w:r>
      <w:r w:rsidRPr="00165BD2">
        <w:rPr>
          <w:rStyle w:val="Emphasis"/>
          <w:highlight w:val="green"/>
        </w:rPr>
        <w:t>undermine hard-won foundations</w:t>
      </w:r>
      <w:r w:rsidRPr="00165BD2">
        <w:rPr>
          <w:rStyle w:val="StyleUnderline"/>
        </w:rPr>
        <w:t xml:space="preserve"> in our labor law system</w:t>
      </w:r>
      <w:r w:rsidRPr="00165BD2">
        <w:rPr>
          <w:sz w:val="16"/>
        </w:rPr>
        <w:t xml:space="preserve">. </w:t>
      </w:r>
      <w:r w:rsidRPr="00165BD2">
        <w:rPr>
          <w:rStyle w:val="StyleUnderline"/>
          <w:highlight w:val="green"/>
        </w:rPr>
        <w:t>Scrapping</w:t>
      </w:r>
      <w:r w:rsidRPr="00165BD2">
        <w:rPr>
          <w:rStyle w:val="StyleUnderline"/>
        </w:rPr>
        <w:t xml:space="preserve"> the NLRA and sanctions-based employment </w:t>
      </w:r>
      <w:r w:rsidRPr="00165BD2">
        <w:rPr>
          <w:rStyle w:val="StyleUnderline"/>
          <w:highlight w:val="green"/>
        </w:rPr>
        <w:t xml:space="preserve">laws for </w:t>
      </w:r>
      <w:r w:rsidRPr="00165BD2">
        <w:rPr>
          <w:rStyle w:val="Emphasis"/>
          <w:highlight w:val="green"/>
        </w:rPr>
        <w:t>untested alt</w:t>
      </w:r>
      <w:r w:rsidRPr="00165BD2">
        <w:rPr>
          <w:rStyle w:val="Emphasis"/>
        </w:rPr>
        <w:t>ernative</w:t>
      </w:r>
      <w:r w:rsidRPr="00165BD2">
        <w:rPr>
          <w:rStyle w:val="Emphasis"/>
          <w:highlight w:val="green"/>
        </w:rPr>
        <w:t>s</w:t>
      </w:r>
      <w:r w:rsidRPr="00165BD2">
        <w:rPr>
          <w:rStyle w:val="StyleUnderline"/>
        </w:rPr>
        <w:t xml:space="preserve"> could </w:t>
      </w:r>
      <w:r w:rsidRPr="00165BD2">
        <w:rPr>
          <w:rStyle w:val="StyleUnderline"/>
          <w:highlight w:val="green"/>
        </w:rPr>
        <w:t>put workers</w:t>
      </w:r>
      <w:r w:rsidRPr="00165BD2">
        <w:rPr>
          <w:rStyle w:val="StyleUnderline"/>
        </w:rPr>
        <w:t xml:space="preserve"> and unions </w:t>
      </w:r>
      <w:r w:rsidRPr="00165BD2">
        <w:rPr>
          <w:rStyle w:val="StyleUnderline"/>
          <w:highlight w:val="green"/>
        </w:rPr>
        <w:t xml:space="preserve">in a </w:t>
      </w:r>
      <w:r w:rsidRPr="00165BD2">
        <w:rPr>
          <w:rStyle w:val="Emphasis"/>
          <w:highlight w:val="green"/>
        </w:rPr>
        <w:t>deeper hole</w:t>
      </w:r>
      <w:r w:rsidRPr="00165BD2">
        <w:rPr>
          <w:sz w:val="16"/>
        </w:rPr>
        <w:t xml:space="preserve">. </w:t>
      </w:r>
      <w:r w:rsidRPr="00165BD2">
        <w:rPr>
          <w:rStyle w:val="Emphasis"/>
        </w:rPr>
        <w:t>Instead of giant leaps</w:t>
      </w:r>
      <w:r w:rsidRPr="00165BD2">
        <w:rPr>
          <w:rStyle w:val="StyleUnderline"/>
        </w:rPr>
        <w:t xml:space="preserve"> in reforming labor and employment laws, we have the </w:t>
      </w:r>
      <w:r w:rsidRPr="00165BD2">
        <w:rPr>
          <w:rStyle w:val="Emphasis"/>
        </w:rPr>
        <w:t>hard, unromantic job</w:t>
      </w:r>
      <w:r w:rsidRPr="00165BD2">
        <w:rPr>
          <w:rStyle w:val="StyleUnderline"/>
        </w:rPr>
        <w:t xml:space="preserve"> of making </w:t>
      </w:r>
      <w:r w:rsidRPr="00165BD2">
        <w:rPr>
          <w:rStyle w:val="Emphasis"/>
        </w:rPr>
        <w:t>small [advances]</w:t>
      </w:r>
      <w:r w:rsidRPr="00165BD2">
        <w:t xml:space="preserve"> </w:t>
      </w:r>
      <w:r w:rsidRPr="00165BD2">
        <w:rPr>
          <w:iCs/>
          <w:sz w:val="16"/>
        </w:rPr>
        <w:t>steps</w:t>
      </w:r>
      <w:r w:rsidRPr="00165BD2">
        <w:t xml:space="preserve"> </w:t>
      </w:r>
      <w:r w:rsidRPr="00165BD2">
        <w:rPr>
          <w:rStyle w:val="Emphasis"/>
        </w:rPr>
        <w:t>forward</w:t>
      </w:r>
      <w:r w:rsidRPr="00165BD2">
        <w:rPr>
          <w:sz w:val="16"/>
        </w:rPr>
        <w:t>.</w:t>
      </w:r>
    </w:p>
    <w:p w14:paraId="5BF95E1A" w14:textId="77777777" w:rsidR="00006E3E" w:rsidRPr="00165BD2" w:rsidRDefault="00006E3E" w:rsidP="00006E3E">
      <w:pPr>
        <w:rPr>
          <w:rStyle w:val="StyleUnderline"/>
        </w:rPr>
      </w:pPr>
      <w:r w:rsidRPr="00165BD2">
        <w:rPr>
          <w:sz w:val="16"/>
        </w:rPr>
        <w:t xml:space="preserve">Senator </w:t>
      </w:r>
      <w:r w:rsidRPr="00165BD2">
        <w:rPr>
          <w:rStyle w:val="StyleUnderline"/>
        </w:rPr>
        <w:t>Wagner</w:t>
      </w:r>
      <w:r w:rsidRPr="00165BD2">
        <w:rPr>
          <w:sz w:val="16"/>
        </w:rPr>
        <w:t xml:space="preserve"> and the Congress elected in 1934 </w:t>
      </w:r>
      <w:r w:rsidRPr="00165BD2">
        <w:rPr>
          <w:rStyle w:val="StyleUnderline"/>
        </w:rPr>
        <w:t xml:space="preserve">put </w:t>
      </w:r>
      <w:r w:rsidRPr="00165BD2">
        <w:rPr>
          <w:rStyle w:val="StyleUnderline"/>
          <w:highlight w:val="green"/>
        </w:rPr>
        <w:t xml:space="preserve">labor law on </w:t>
      </w:r>
      <w:r w:rsidRPr="00165BD2">
        <w:rPr>
          <w:rStyle w:val="Emphasis"/>
          <w:highlight w:val="green"/>
        </w:rPr>
        <w:t>solid pillars</w:t>
      </w:r>
      <w:r w:rsidRPr="00165BD2">
        <w:rPr>
          <w:rStyle w:val="StyleUnderline"/>
        </w:rPr>
        <w:t xml:space="preserve">: the right to organize and bargain, the protection of these rights by defining and prohibiting unfair labor practices, trade union independence from management, exclusive representation, employers’ duty to bargain, the </w:t>
      </w:r>
      <w:r w:rsidRPr="00165BD2">
        <w:rPr>
          <w:rStyle w:val="Emphasis"/>
          <w:highlight w:val="green"/>
        </w:rPr>
        <w:t>right to strike</w:t>
      </w:r>
      <w:r w:rsidRPr="00165BD2">
        <w:rPr>
          <w:rStyle w:val="StyleUnderline"/>
        </w:rPr>
        <w:t>, and other core features of the NLRA</w:t>
      </w:r>
      <w:r w:rsidRPr="00165BD2">
        <w:rPr>
          <w:sz w:val="16"/>
        </w:rPr>
        <w:t xml:space="preserve">.19 In the employment law arena, statutes setting strong standards and backing them up with tough enforcement must remain part of a system designed to deter would-be violators and punish wrongdoers. </w:t>
      </w:r>
      <w:r w:rsidRPr="00165BD2">
        <w:rPr>
          <w:rStyle w:val="StyleUnderline"/>
        </w:rPr>
        <w:t xml:space="preserve">Let’s talk about how to </w:t>
      </w:r>
      <w:r w:rsidRPr="00165BD2">
        <w:rPr>
          <w:rStyle w:val="Emphasis"/>
          <w:highlight w:val="green"/>
        </w:rPr>
        <w:t>restore</w:t>
      </w:r>
      <w:r w:rsidRPr="00165BD2">
        <w:rPr>
          <w:rStyle w:val="StyleUnderline"/>
        </w:rPr>
        <w:t xml:space="preserve"> their effectiveness </w:t>
      </w:r>
      <w:r w:rsidRPr="00165BD2">
        <w:rPr>
          <w:rStyle w:val="Emphasis"/>
          <w:highlight w:val="green"/>
        </w:rPr>
        <w:t>rather</w:t>
      </w:r>
      <w:r w:rsidRPr="00165BD2">
        <w:rPr>
          <w:rStyle w:val="StyleUnderline"/>
          <w:highlight w:val="green"/>
        </w:rPr>
        <w:t xml:space="preserve"> than </w:t>
      </w:r>
      <w:r w:rsidRPr="00165BD2">
        <w:rPr>
          <w:rStyle w:val="Emphasis"/>
          <w:highlight w:val="green"/>
        </w:rPr>
        <w:t>jettison</w:t>
      </w:r>
      <w:r w:rsidRPr="00165BD2">
        <w:rPr>
          <w:iCs/>
          <w:sz w:val="16"/>
        </w:rPr>
        <w:t>ing</w:t>
      </w:r>
      <w:r w:rsidRPr="00165BD2">
        <w:t xml:space="preserve"> </w:t>
      </w:r>
      <w:r w:rsidRPr="00165BD2">
        <w:rPr>
          <w:rStyle w:val="StyleUnderline"/>
        </w:rPr>
        <w:t>them.</w:t>
      </w:r>
    </w:p>
    <w:p w14:paraId="089BFC71" w14:textId="77777777" w:rsidR="00006E3E" w:rsidRPr="00165BD2" w:rsidRDefault="00006E3E" w:rsidP="00006E3E">
      <w:pPr>
        <w:rPr>
          <w:sz w:val="16"/>
        </w:rPr>
      </w:pPr>
      <w:r w:rsidRPr="00165BD2">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63302B3A" w14:textId="77777777" w:rsidR="00006E3E" w:rsidRPr="00165BD2" w:rsidRDefault="00006E3E" w:rsidP="00006E3E">
      <w:pPr>
        <w:rPr>
          <w:sz w:val="16"/>
        </w:rPr>
      </w:pPr>
      <w:r w:rsidRPr="00165BD2">
        <w:rPr>
          <w:rStyle w:val="StyleUnderline"/>
        </w:rPr>
        <w:t>Section III offers</w:t>
      </w:r>
      <w:r w:rsidRPr="00165BD2">
        <w:rPr>
          <w:sz w:val="16"/>
        </w:rPr>
        <w:t xml:space="preserve"> a contrarian, “</w:t>
      </w:r>
      <w:r w:rsidRPr="00165BD2">
        <w:rPr>
          <w:rStyle w:val="StyleUnderline"/>
        </w:rPr>
        <w:t>glass-half-full” account of the state of the labor movement</w:t>
      </w:r>
      <w:r w:rsidRPr="00165BD2">
        <w:rPr>
          <w:sz w:val="16"/>
        </w:rPr>
        <w:t xml:space="preserve">. It </w:t>
      </w:r>
      <w:r w:rsidRPr="00165BD2">
        <w:rPr>
          <w:rStyle w:val="StyleUnderline"/>
        </w:rPr>
        <w:t xml:space="preserve">cautions against a </w:t>
      </w:r>
      <w:r w:rsidRPr="00165BD2">
        <w:rPr>
          <w:rStyle w:val="Emphasis"/>
          <w:highlight w:val="green"/>
        </w:rPr>
        <w:t>too-dire analysis</w:t>
      </w:r>
      <w:r w:rsidRPr="00165BD2">
        <w:rPr>
          <w:rStyle w:val="StyleUnderline"/>
        </w:rPr>
        <w:t xml:space="preserve">, which </w:t>
      </w:r>
      <w:r w:rsidRPr="00165BD2">
        <w:rPr>
          <w:rStyle w:val="StyleUnderline"/>
          <w:highlight w:val="green"/>
        </w:rPr>
        <w:t>risks</w:t>
      </w:r>
      <w:r w:rsidRPr="00165BD2">
        <w:rPr>
          <w:rStyle w:val="StyleUnderline"/>
        </w:rPr>
        <w:t xml:space="preserve"> becoming a </w:t>
      </w:r>
      <w:r w:rsidRPr="00165BD2">
        <w:rPr>
          <w:rStyle w:val="Emphasis"/>
          <w:highlight w:val="green"/>
        </w:rPr>
        <w:t>self-fulfilling</w:t>
      </w:r>
      <w:r w:rsidRPr="00165BD2">
        <w:rPr>
          <w:rStyle w:val="Emphasis"/>
        </w:rPr>
        <w:t xml:space="preserve"> prophecy</w:t>
      </w:r>
      <w:r w:rsidRPr="00165BD2">
        <w:rPr>
          <w:sz w:val="16"/>
        </w:rPr>
        <w:t xml:space="preserve">. Instead, </w:t>
      </w:r>
      <w:r w:rsidRPr="00165BD2">
        <w:rPr>
          <w:rStyle w:val="StyleUnderline"/>
        </w:rPr>
        <w:t xml:space="preserve">this section suggests that the </w:t>
      </w:r>
      <w:r w:rsidRPr="00165BD2">
        <w:rPr>
          <w:rStyle w:val="StyleUnderline"/>
          <w:highlight w:val="green"/>
        </w:rPr>
        <w:t>labor</w:t>
      </w:r>
      <w:r w:rsidRPr="00165BD2">
        <w:rPr>
          <w:rStyle w:val="StyleUnderline"/>
        </w:rPr>
        <w:t xml:space="preserve"> movement </w:t>
      </w:r>
      <w:r w:rsidRPr="00165BD2">
        <w:rPr>
          <w:rStyle w:val="StyleUnderline"/>
          <w:highlight w:val="green"/>
        </w:rPr>
        <w:t xml:space="preserve">is </w:t>
      </w:r>
      <w:r w:rsidRPr="00165BD2">
        <w:rPr>
          <w:rStyle w:val="Emphasis"/>
          <w:highlight w:val="green"/>
        </w:rPr>
        <w:t>stronger than it appears</w:t>
      </w:r>
      <w:r w:rsidRPr="00165BD2">
        <w:rPr>
          <w:rStyle w:val="StyleUnderline"/>
        </w:rPr>
        <w:t xml:space="preserve"> to be, and proposes strategies for more successful organizing</w:t>
      </w:r>
      <w:r w:rsidRPr="00165BD2">
        <w:rPr>
          <w:sz w:val="16"/>
        </w:rPr>
        <w:t>. Section IV concludes the Essay with a discussion of the relationship between the established labor movement and the myriad new worker advocacy groups taking shape in industries and regions around the country.</w:t>
      </w:r>
    </w:p>
    <w:p w14:paraId="49F74868" w14:textId="77777777" w:rsidR="00006E3E" w:rsidRPr="00165BD2" w:rsidRDefault="00006E3E" w:rsidP="00006E3E">
      <w:pPr>
        <w:rPr>
          <w:sz w:val="16"/>
        </w:rPr>
      </w:pPr>
      <w:r w:rsidRPr="00165BD2">
        <w:rPr>
          <w:sz w:val="16"/>
        </w:rPr>
        <w:t>[[paragraphs condensed]]</w:t>
      </w:r>
    </w:p>
    <w:p w14:paraId="2EA18CAF" w14:textId="77777777" w:rsidR="00006E3E" w:rsidRPr="00165BD2" w:rsidRDefault="00006E3E" w:rsidP="00006E3E">
      <w:pPr>
        <w:rPr>
          <w:sz w:val="12"/>
          <w:szCs w:val="18"/>
        </w:rPr>
      </w:pPr>
      <w:r w:rsidRPr="00165BD2">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165BD2">
        <w:rPr>
          <w:iCs/>
          <w:sz w:val="12"/>
          <w:szCs w:val="18"/>
        </w:rPr>
        <w:t>well over half</w:t>
      </w:r>
      <w:r w:rsidRPr="00165BD2">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w:t>
      </w:r>
      <w:r w:rsidRPr="00165BD2">
        <w:rPr>
          <w:strike/>
          <w:sz w:val="12"/>
          <w:szCs w:val="18"/>
        </w:rPr>
        <w:t>see</w:t>
      </w:r>
      <w:r w:rsidRPr="00165BD2">
        <w:rPr>
          <w:sz w:val="12"/>
          <w:szCs w:val="18"/>
        </w:rPr>
        <w:t xml:space="preserv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069ED352" w14:textId="77777777" w:rsidR="00006E3E" w:rsidRPr="00165BD2" w:rsidRDefault="00006E3E" w:rsidP="00006E3E">
      <w:pPr>
        <w:rPr>
          <w:sz w:val="16"/>
        </w:rPr>
      </w:pPr>
      <w:r w:rsidRPr="00165BD2">
        <w:rPr>
          <w:sz w:val="16"/>
        </w:rPr>
        <w:t>[[paragraphs uncondensed]]</w:t>
      </w:r>
    </w:p>
    <w:p w14:paraId="161D97AE" w14:textId="77777777" w:rsidR="00006E3E" w:rsidRPr="00165BD2" w:rsidRDefault="00006E3E" w:rsidP="00006E3E">
      <w:pPr>
        <w:rPr>
          <w:sz w:val="16"/>
        </w:rPr>
      </w:pPr>
      <w:r w:rsidRPr="00165BD2">
        <w:rPr>
          <w:sz w:val="16"/>
        </w:rPr>
        <w:t xml:space="preserve">D. A </w:t>
      </w:r>
      <w:r w:rsidRPr="00165BD2">
        <w:rPr>
          <w:rStyle w:val="StyleUnderline"/>
        </w:rPr>
        <w:t>Modest Reform Package</w:t>
      </w:r>
    </w:p>
    <w:p w14:paraId="0850AC1B" w14:textId="77777777" w:rsidR="00006E3E" w:rsidRPr="00165BD2" w:rsidRDefault="00006E3E" w:rsidP="00006E3E">
      <w:pPr>
        <w:rPr>
          <w:rStyle w:val="StyleUnderline"/>
        </w:rPr>
      </w:pPr>
      <w:r w:rsidRPr="00165BD2">
        <w:rPr>
          <w:rStyle w:val="StyleUnderline"/>
          <w:highlight w:val="green"/>
        </w:rPr>
        <w:t>Instead of</w:t>
      </w:r>
      <w:r w:rsidRPr="00165BD2">
        <w:rPr>
          <w:rStyle w:val="StyleUnderline"/>
        </w:rPr>
        <w:t xml:space="preserve"> the </w:t>
      </w:r>
      <w:r w:rsidRPr="00165BD2">
        <w:rPr>
          <w:rStyle w:val="Emphasis"/>
          <w:highlight w:val="green"/>
        </w:rPr>
        <w:t>political impossibility</w:t>
      </w:r>
      <w:r w:rsidRPr="00165BD2">
        <w:rPr>
          <w:rStyle w:val="StyleUnderline"/>
        </w:rPr>
        <w:t xml:space="preserve"> of radically supplanting the Wagner Act, a tight package of </w:t>
      </w:r>
      <w:r w:rsidRPr="00165BD2">
        <w:rPr>
          <w:rStyle w:val="Emphasis"/>
          <w:highlight w:val="green"/>
        </w:rPr>
        <w:t>modest reform</w:t>
      </w:r>
      <w:r w:rsidRPr="00165BD2">
        <w:rPr>
          <w:rStyle w:val="Emphasis"/>
        </w:rPr>
        <w:t>s</w:t>
      </w:r>
      <w:r w:rsidRPr="00165BD2">
        <w:rPr>
          <w:rStyle w:val="StyleUnderline"/>
        </w:rPr>
        <w:t xml:space="preserve"> within the Act’s existing framework </w:t>
      </w:r>
      <w:r w:rsidRPr="00165BD2">
        <w:rPr>
          <w:rStyle w:val="StyleUnderline"/>
          <w:highlight w:val="green"/>
        </w:rPr>
        <w:t>is</w:t>
      </w:r>
      <w:r w:rsidRPr="00165BD2">
        <w:rPr>
          <w:rStyle w:val="StyleUnderline"/>
        </w:rPr>
        <w:t xml:space="preserve"> </w:t>
      </w:r>
      <w:r w:rsidRPr="00165BD2">
        <w:rPr>
          <w:rStyle w:val="Emphasis"/>
        </w:rPr>
        <w:t xml:space="preserve">more </w:t>
      </w:r>
      <w:r w:rsidRPr="00165BD2">
        <w:rPr>
          <w:rStyle w:val="Emphasis"/>
          <w:highlight w:val="green"/>
        </w:rPr>
        <w:t>feasible</w:t>
      </w:r>
      <w:r w:rsidRPr="00165BD2">
        <w:rPr>
          <w:sz w:val="16"/>
        </w:rPr>
        <w:t xml:space="preserve">. </w:t>
      </w:r>
      <w:r w:rsidRPr="00165BD2">
        <w:rPr>
          <w:rStyle w:val="StyleUnderline"/>
        </w:rPr>
        <w:t xml:space="preserve">They can also </w:t>
      </w:r>
      <w:r w:rsidRPr="00165BD2">
        <w:rPr>
          <w:rStyle w:val="StyleUnderline"/>
          <w:highlight w:val="green"/>
        </w:rPr>
        <w:t xml:space="preserve">lead to </w:t>
      </w:r>
      <w:r w:rsidRPr="00165BD2">
        <w:rPr>
          <w:rStyle w:val="Emphasis"/>
          <w:highlight w:val="green"/>
        </w:rPr>
        <w:t>real gains</w:t>
      </w:r>
      <w:r w:rsidRPr="00165BD2">
        <w:rPr>
          <w:rStyle w:val="StyleUnderline"/>
        </w:rPr>
        <w:t xml:space="preserve"> for unions</w:t>
      </w:r>
      <w:r w:rsidRPr="00165BD2">
        <w:rPr>
          <w:sz w:val="16"/>
        </w:rPr>
        <w:t xml:space="preserve">. </w:t>
      </w:r>
      <w:r w:rsidRPr="00165BD2">
        <w:rPr>
          <w:rStyle w:val="StyleUnderline"/>
          <w:highlight w:val="green"/>
        </w:rPr>
        <w:t>Employers</w:t>
      </w:r>
      <w:r w:rsidRPr="00165BD2">
        <w:rPr>
          <w:rStyle w:val="StyleUnderline"/>
        </w:rPr>
        <w:t xml:space="preserve"> have </w:t>
      </w:r>
      <w:r w:rsidRPr="00165BD2">
        <w:rPr>
          <w:rStyle w:val="Emphasis"/>
        </w:rPr>
        <w:t>enormous power</w:t>
      </w:r>
      <w:r w:rsidRPr="00165BD2">
        <w:rPr>
          <w:rStyle w:val="StyleUnderline"/>
        </w:rPr>
        <w:t xml:space="preserve"> and they are </w:t>
      </w:r>
      <w:r w:rsidRPr="00165BD2">
        <w:rPr>
          <w:rStyle w:val="Emphasis"/>
          <w:highlight w:val="green"/>
        </w:rPr>
        <w:t>not going to cede</w:t>
      </w:r>
      <w:r w:rsidRPr="00165BD2">
        <w:rPr>
          <w:rStyle w:val="Emphasis"/>
        </w:rPr>
        <w:t xml:space="preserve"> anything</w:t>
      </w:r>
      <w:r w:rsidRPr="00165BD2">
        <w:rPr>
          <w:rStyle w:val="StyleUnderline"/>
        </w:rPr>
        <w:t xml:space="preserve"> </w:t>
      </w:r>
      <w:r w:rsidRPr="00165BD2">
        <w:rPr>
          <w:rStyle w:val="Emphasis"/>
          <w:highlight w:val="green"/>
        </w:rPr>
        <w:t>except</w:t>
      </w:r>
      <w:r w:rsidRPr="00165BD2">
        <w:rPr>
          <w:rStyle w:val="StyleUnderline"/>
          <w:highlight w:val="green"/>
        </w:rPr>
        <w:t xml:space="preserve"> by</w:t>
      </w:r>
      <w:r w:rsidRPr="00165BD2">
        <w:rPr>
          <w:rStyle w:val="StyleUnderline"/>
        </w:rPr>
        <w:t xml:space="preserve"> dint of </w:t>
      </w:r>
      <w:r w:rsidRPr="00165BD2">
        <w:rPr>
          <w:rStyle w:val="Emphasis"/>
          <w:highlight w:val="green"/>
        </w:rPr>
        <w:t>patient</w:t>
      </w:r>
      <w:r w:rsidRPr="00165BD2">
        <w:rPr>
          <w:rStyle w:val="StyleUnderline"/>
          <w:highlight w:val="green"/>
        </w:rPr>
        <w:t xml:space="preserve">, </w:t>
      </w:r>
      <w:r w:rsidRPr="00165BD2">
        <w:rPr>
          <w:rStyle w:val="Emphasis"/>
          <w:highlight w:val="green"/>
        </w:rPr>
        <w:t>persistent</w:t>
      </w:r>
      <w:r w:rsidRPr="00165BD2">
        <w:rPr>
          <w:rStyle w:val="StyleUnderline"/>
        </w:rPr>
        <w:t xml:space="preserve"> </w:t>
      </w:r>
      <w:r w:rsidRPr="00165BD2">
        <w:rPr>
          <w:rStyle w:val="Emphasis"/>
        </w:rPr>
        <w:t>political struggle</w:t>
      </w:r>
      <w:r w:rsidRPr="00165BD2">
        <w:rPr>
          <w:rStyle w:val="StyleUnderline"/>
        </w:rPr>
        <w:t xml:space="preserve"> linking social movements to </w:t>
      </w:r>
      <w:r w:rsidRPr="00165BD2">
        <w:rPr>
          <w:rStyle w:val="Emphasis"/>
        </w:rPr>
        <w:t xml:space="preserve">legislative </w:t>
      </w:r>
      <w:r w:rsidRPr="00165BD2">
        <w:rPr>
          <w:rStyle w:val="Emphasis"/>
          <w:highlight w:val="green"/>
        </w:rPr>
        <w:t>reforms</w:t>
      </w:r>
      <w:r w:rsidRPr="00165BD2">
        <w:rPr>
          <w:sz w:val="16"/>
        </w:rPr>
        <w:t xml:space="preserve">. </w:t>
      </w:r>
      <w:r w:rsidRPr="00165BD2">
        <w:rPr>
          <w:rStyle w:val="StyleUnderline"/>
        </w:rPr>
        <w:t>“Half a loaf!” is not the most stirring slogan, but if we keep questing for the whole baguette, we are doomed to thin gruel.</w:t>
      </w:r>
    </w:p>
    <w:p w14:paraId="19E73CA3" w14:textId="77777777" w:rsidR="00006E3E" w:rsidRPr="00165BD2" w:rsidRDefault="00006E3E" w:rsidP="00006E3E">
      <w:pPr>
        <w:rPr>
          <w:sz w:val="16"/>
        </w:rPr>
      </w:pPr>
      <w:r w:rsidRPr="00165BD2">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570DEEDD" w14:textId="77777777" w:rsidR="00006E3E" w:rsidRPr="00165BD2" w:rsidRDefault="00006E3E" w:rsidP="00006E3E">
      <w:pPr>
        <w:rPr>
          <w:rStyle w:val="StyleUnderline"/>
        </w:rPr>
      </w:pPr>
      <w:r w:rsidRPr="00165BD2">
        <w:rPr>
          <w:rStyle w:val="StyleUnderline"/>
        </w:rPr>
        <w:t>Legislative reforms</w:t>
      </w:r>
      <w:r w:rsidRPr="00165BD2">
        <w:rPr>
          <w:sz w:val="16"/>
        </w:rPr>
        <w:t xml:space="preserve"> can be cast as measures providing fairness for workers rather than payoffs to unions. They </w:t>
      </w:r>
      <w:r w:rsidRPr="00165BD2">
        <w:rPr>
          <w:rStyle w:val="StyleUnderline"/>
        </w:rPr>
        <w:t>might include:</w:t>
      </w:r>
    </w:p>
    <w:p w14:paraId="4C917039" w14:textId="77777777" w:rsidR="00006E3E" w:rsidRPr="00165BD2" w:rsidRDefault="00006E3E" w:rsidP="00006E3E">
      <w:pPr>
        <w:rPr>
          <w:sz w:val="16"/>
        </w:rPr>
      </w:pPr>
      <w:r w:rsidRPr="00165BD2">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028B0FAE" w14:textId="77777777" w:rsidR="00006E3E" w:rsidRPr="00165BD2" w:rsidRDefault="00006E3E" w:rsidP="00006E3E">
      <w:pPr>
        <w:rPr>
          <w:sz w:val="16"/>
        </w:rPr>
      </w:pPr>
      <w:r w:rsidRPr="00165BD2">
        <w:rPr>
          <w:sz w:val="16"/>
        </w:rPr>
        <w:t xml:space="preserve">• </w:t>
      </w:r>
      <w:r w:rsidRPr="00165BD2">
        <w:rPr>
          <w:rStyle w:val="StyleUnderline"/>
        </w:rPr>
        <w:t>Tougher remedies giving victimized workers full back pay</w:t>
      </w:r>
      <w:r w:rsidRPr="00165BD2">
        <w:rPr>
          <w:sz w:val="16"/>
        </w:rPr>
        <w:t xml:space="preserve"> regardless of interim earnings, and substantial fines for repeat NLRA violators.</w:t>
      </w:r>
    </w:p>
    <w:p w14:paraId="2BE538F0" w14:textId="77777777" w:rsidR="00006E3E" w:rsidRPr="00165BD2" w:rsidRDefault="00006E3E" w:rsidP="00006E3E">
      <w:pPr>
        <w:rPr>
          <w:sz w:val="16"/>
        </w:rPr>
      </w:pPr>
      <w:r w:rsidRPr="00165BD2">
        <w:rPr>
          <w:sz w:val="16"/>
        </w:rPr>
        <w:t>• First-contract arbitration where the employer is found to bargain in bad faith (not just when no contract is reached in good-faith bargaining—that was an overreach in EFCA).</w:t>
      </w:r>
    </w:p>
    <w:p w14:paraId="13C627E8" w14:textId="77777777" w:rsidR="00006E3E" w:rsidRPr="00165BD2" w:rsidRDefault="00006E3E" w:rsidP="00006E3E">
      <w:pPr>
        <w:rPr>
          <w:rStyle w:val="StyleUnderline"/>
        </w:rPr>
      </w:pPr>
      <w:r w:rsidRPr="00165BD2">
        <w:rPr>
          <w:rStyle w:val="StyleUnderline"/>
        </w:rPr>
        <w:t xml:space="preserve">We </w:t>
      </w:r>
      <w:r w:rsidRPr="00165BD2">
        <w:rPr>
          <w:rStyle w:val="Emphasis"/>
        </w:rPr>
        <w:t>cannot separate</w:t>
      </w:r>
      <w:r w:rsidRPr="00165BD2">
        <w:rPr>
          <w:rStyle w:val="StyleUnderline"/>
        </w:rPr>
        <w:t xml:space="preserve"> this agenda from the </w:t>
      </w:r>
      <w:r w:rsidRPr="00165BD2">
        <w:rPr>
          <w:rStyle w:val="Emphasis"/>
        </w:rPr>
        <w:t>politics</w:t>
      </w:r>
      <w:r w:rsidRPr="00165BD2">
        <w:rPr>
          <w:sz w:val="16"/>
        </w:rPr>
        <w:t xml:space="preserve">. </w:t>
      </w:r>
      <w:r w:rsidRPr="00165BD2">
        <w:rPr>
          <w:rStyle w:val="StyleUnderline"/>
        </w:rPr>
        <w:t>It will take</w:t>
      </w:r>
      <w:r w:rsidRPr="00165BD2">
        <w:rPr>
          <w:sz w:val="16"/>
        </w:rPr>
        <w:t xml:space="preserve"> a prolabor President willing to spend political capital, more than sixty Democrats in the Senate, and Democrats’ retaking the House of Representatives to have a chance. And </w:t>
      </w:r>
      <w:r w:rsidRPr="00165BD2">
        <w:rPr>
          <w:rStyle w:val="StyleUnderline"/>
        </w:rPr>
        <w:t xml:space="preserve">most important, a </w:t>
      </w:r>
      <w:r w:rsidRPr="00165BD2">
        <w:rPr>
          <w:rStyle w:val="Emphasis"/>
        </w:rPr>
        <w:t>sustained movement</w:t>
      </w:r>
      <w:r w:rsidRPr="00165BD2">
        <w:rPr>
          <w:rStyle w:val="StyleUnderline"/>
        </w:rPr>
        <w:t xml:space="preserve"> from the base that </w:t>
      </w:r>
      <w:r w:rsidRPr="00165BD2">
        <w:rPr>
          <w:rStyle w:val="Emphasis"/>
        </w:rPr>
        <w:t>creatively wields</w:t>
      </w:r>
      <w:r w:rsidRPr="00165BD2">
        <w:rPr>
          <w:rStyle w:val="StyleUnderline"/>
        </w:rPr>
        <w:t xml:space="preserve"> its </w:t>
      </w:r>
      <w:r w:rsidRPr="00165BD2">
        <w:rPr>
          <w:rStyle w:val="Emphasis"/>
        </w:rPr>
        <w:t>“half-a-loaf” strategy</w:t>
      </w:r>
      <w:r w:rsidRPr="00165BD2">
        <w:rPr>
          <w:sz w:val="16"/>
        </w:rPr>
        <w:t>.</w:t>
      </w:r>
    </w:p>
    <w:p w14:paraId="33F5BC29" w14:textId="77777777" w:rsidR="00006E3E" w:rsidRPr="00165BD2" w:rsidRDefault="00006E3E" w:rsidP="00006E3E">
      <w:pPr>
        <w:rPr>
          <w:sz w:val="16"/>
        </w:rPr>
      </w:pPr>
      <w:r w:rsidRPr="00165BD2">
        <w:rPr>
          <w:sz w:val="16"/>
        </w:rPr>
        <w:t>III. STOP THE SELF-FLAGELLATION</w:t>
      </w:r>
    </w:p>
    <w:p w14:paraId="7540324E" w14:textId="77777777" w:rsidR="00006E3E" w:rsidRPr="00165BD2" w:rsidRDefault="00006E3E" w:rsidP="00006E3E">
      <w:pPr>
        <w:rPr>
          <w:rStyle w:val="StyleUnderline"/>
        </w:rPr>
      </w:pPr>
      <w:r w:rsidRPr="00165BD2">
        <w:rPr>
          <w:sz w:val="16"/>
        </w:rPr>
        <w:t xml:space="preserve">A. </w:t>
      </w:r>
      <w:r w:rsidRPr="00165BD2">
        <w:rPr>
          <w:rStyle w:val="StyleUnderline"/>
        </w:rPr>
        <w:t xml:space="preserve">The </w:t>
      </w:r>
      <w:r w:rsidRPr="00165BD2">
        <w:rPr>
          <w:rStyle w:val="Emphasis"/>
        </w:rPr>
        <w:t>Allure of Pessimism</w:t>
      </w:r>
    </w:p>
    <w:p w14:paraId="3AD6CA21" w14:textId="77777777" w:rsidR="00006E3E" w:rsidRPr="00165BD2" w:rsidRDefault="00006E3E" w:rsidP="00006E3E">
      <w:pPr>
        <w:rPr>
          <w:sz w:val="16"/>
        </w:rPr>
      </w:pPr>
      <w:r w:rsidRPr="00165BD2">
        <w:rPr>
          <w:rStyle w:val="StyleUnderline"/>
        </w:rPr>
        <w:t>Labor advocates and scholar-advocates often feel like we won’t be taken seriously unless we argue how awful things are</w:t>
      </w:r>
      <w:r w:rsidRPr="00165BD2">
        <w:rPr>
          <w:sz w:val="16"/>
        </w:rPr>
        <w:t xml:space="preserve">. </w:t>
      </w:r>
      <w:r w:rsidRPr="00165BD2">
        <w:rPr>
          <w:rStyle w:val="StyleUnderline"/>
        </w:rPr>
        <w:t xml:space="preserve">The more calamitous our analysis, the more our </w:t>
      </w:r>
      <w:r w:rsidRPr="00165BD2">
        <w:rPr>
          <w:rStyle w:val="Emphasis"/>
        </w:rPr>
        <w:t>listeners</w:t>
      </w:r>
      <w:r w:rsidRPr="00165BD2">
        <w:rPr>
          <w:rStyle w:val="StyleUnderline"/>
        </w:rPr>
        <w:t xml:space="preserve"> will somberly nod and </w:t>
      </w:r>
      <w:r w:rsidRPr="00165BD2">
        <w:rPr>
          <w:rStyle w:val="Emphasis"/>
        </w:rPr>
        <w:t>say we must be right</w:t>
      </w:r>
      <w:r w:rsidRPr="00165BD2">
        <w:rPr>
          <w:rStyle w:val="StyleUnderline"/>
        </w:rPr>
        <w:t>, because we appear so thoughtful and self-critical</w:t>
      </w:r>
      <w:r w:rsidRPr="00165BD2">
        <w:rPr>
          <w:sz w:val="16"/>
        </w:rPr>
        <w:t xml:space="preserve">.45 But </w:t>
      </w:r>
      <w:r w:rsidRPr="00165BD2">
        <w:rPr>
          <w:rStyle w:val="StyleUnderline"/>
        </w:rPr>
        <w:t xml:space="preserve">we </w:t>
      </w:r>
      <w:r w:rsidRPr="00165BD2">
        <w:rPr>
          <w:rStyle w:val="StyleUnderline"/>
          <w:highlight w:val="green"/>
        </w:rPr>
        <w:t xml:space="preserve">should </w:t>
      </w:r>
      <w:r w:rsidRPr="00165BD2">
        <w:rPr>
          <w:rStyle w:val="Emphasis"/>
          <w:highlight w:val="green"/>
        </w:rPr>
        <w:t>cut back</w:t>
      </w:r>
      <w:r w:rsidRPr="00165BD2">
        <w:rPr>
          <w:rStyle w:val="StyleUnderline"/>
        </w:rPr>
        <w:t xml:space="preserve"> on the sky-is- falling discourse</w:t>
      </w:r>
      <w:r w:rsidRPr="00165BD2">
        <w:rPr>
          <w:sz w:val="16"/>
        </w:rPr>
        <w:t xml:space="preserve">. It </w:t>
      </w:r>
      <w:r w:rsidRPr="00165BD2">
        <w:rPr>
          <w:rStyle w:val="StyleUnderline"/>
        </w:rPr>
        <w:t xml:space="preserve">only feeds a </w:t>
      </w:r>
      <w:r w:rsidRPr="00165BD2">
        <w:rPr>
          <w:rStyle w:val="Emphasis"/>
          <w:highlight w:val="green"/>
        </w:rPr>
        <w:t>defeatist dynamic</w:t>
      </w:r>
      <w:r w:rsidRPr="00165BD2">
        <w:rPr>
          <w:sz w:val="16"/>
        </w:rPr>
        <w:t>.</w:t>
      </w:r>
    </w:p>
    <w:p w14:paraId="5D152E20" w14:textId="77777777" w:rsidR="00006E3E" w:rsidRPr="00165BD2" w:rsidRDefault="00006E3E" w:rsidP="00006E3E">
      <w:pPr>
        <w:rPr>
          <w:sz w:val="16"/>
        </w:rPr>
      </w:pPr>
      <w:r w:rsidRPr="00165BD2">
        <w:rPr>
          <w:rStyle w:val="StyleUnderline"/>
          <w:highlight w:val="green"/>
        </w:rPr>
        <w:t xml:space="preserve">Workers </w:t>
      </w:r>
      <w:r w:rsidRPr="00165BD2">
        <w:rPr>
          <w:rStyle w:val="Emphasis"/>
          <w:highlight w:val="green"/>
        </w:rPr>
        <w:t>won’t join</w:t>
      </w:r>
      <w:r w:rsidRPr="00165BD2">
        <w:rPr>
          <w:rStyle w:val="StyleUnderline"/>
          <w:highlight w:val="green"/>
        </w:rPr>
        <w:t xml:space="preserve"> a movement that</w:t>
      </w:r>
      <w:r w:rsidRPr="00165BD2">
        <w:rPr>
          <w:rStyle w:val="StyleUnderline"/>
        </w:rPr>
        <w:t xml:space="preserve"> </w:t>
      </w:r>
      <w:r w:rsidRPr="00165BD2">
        <w:rPr>
          <w:rStyle w:val="Emphasis"/>
        </w:rPr>
        <w:t xml:space="preserve">constantly </w:t>
      </w:r>
      <w:r w:rsidRPr="00165BD2">
        <w:rPr>
          <w:rStyle w:val="Emphasis"/>
          <w:highlight w:val="green"/>
        </w:rPr>
        <w:t>proclaims</w:t>
      </w:r>
      <w:r w:rsidRPr="00165BD2">
        <w:rPr>
          <w:rStyle w:val="StyleUnderline"/>
          <w:highlight w:val="green"/>
        </w:rPr>
        <w:t xml:space="preserve"> it is </w:t>
      </w:r>
      <w:r w:rsidRPr="00165BD2">
        <w:rPr>
          <w:rStyle w:val="Emphasis"/>
          <w:highlight w:val="green"/>
        </w:rPr>
        <w:t>going down</w:t>
      </w:r>
      <w:r w:rsidRPr="00165BD2">
        <w:rPr>
          <w:rStyle w:val="Emphasis"/>
        </w:rPr>
        <w:t xml:space="preserve"> the tubes</w:t>
      </w:r>
      <w:r w:rsidRPr="00165BD2">
        <w:rPr>
          <w:rStyle w:val="StyleUnderline"/>
        </w:rPr>
        <w:t xml:space="preserve"> and going to disappear in ten years</w:t>
      </w:r>
      <w:r w:rsidRPr="00165BD2">
        <w:rPr>
          <w:sz w:val="16"/>
        </w:rPr>
        <w:t xml:space="preserve">. </w:t>
      </w:r>
      <w:r w:rsidRPr="00165BD2">
        <w:rPr>
          <w:rStyle w:val="StyleUnderline"/>
        </w:rPr>
        <w:t>Legislators won’t pass proworker laws because they feel sorry for unions</w:t>
      </w:r>
      <w:r w:rsidRPr="00165BD2">
        <w:rPr>
          <w:sz w:val="16"/>
        </w:rPr>
        <w:t xml:space="preserve">. </w:t>
      </w:r>
      <w:r w:rsidRPr="00165BD2">
        <w:rPr>
          <w:rStyle w:val="StyleUnderline"/>
        </w:rPr>
        <w:t>Workers want</w:t>
      </w:r>
      <w:r w:rsidRPr="00165BD2">
        <w:t xml:space="preserve"> </w:t>
      </w:r>
      <w:r w:rsidRPr="00165BD2">
        <w:rPr>
          <w:sz w:val="16"/>
        </w:rPr>
        <w:t xml:space="preserve">to </w:t>
      </w:r>
      <w:r w:rsidRPr="00165BD2">
        <w:rPr>
          <w:iCs/>
          <w:strike/>
          <w:sz w:val="16"/>
        </w:rPr>
        <w:t>see</w:t>
      </w:r>
      <w:r w:rsidRPr="00165BD2">
        <w:t xml:space="preserve"> </w:t>
      </w:r>
      <w:r w:rsidRPr="00165BD2">
        <w:rPr>
          <w:rStyle w:val="Emphasis"/>
        </w:rPr>
        <w:t>power</w:t>
      </w:r>
      <w:r w:rsidRPr="00165BD2">
        <w:rPr>
          <w:rStyle w:val="StyleUnderline"/>
        </w:rPr>
        <w:t xml:space="preserve">, and legislators need to </w:t>
      </w:r>
      <w:r w:rsidRPr="00165BD2">
        <w:rPr>
          <w:rStyle w:val="Emphasis"/>
        </w:rPr>
        <w:t>feel power</w:t>
      </w:r>
      <w:r w:rsidRPr="00165BD2">
        <w:rPr>
          <w:sz w:val="16"/>
        </w:rPr>
        <w:t xml:space="preserve">. </w:t>
      </w:r>
      <w:r w:rsidRPr="00165BD2">
        <w:rPr>
          <w:rStyle w:val="StyleUnderline"/>
        </w:rPr>
        <w:t>We won’t regain it by complaining</w:t>
      </w:r>
      <w:r w:rsidRPr="00165BD2">
        <w:rPr>
          <w:sz w:val="16"/>
        </w:rPr>
        <w:t>.</w:t>
      </w:r>
    </w:p>
    <w:p w14:paraId="10976F2C" w14:textId="77777777" w:rsidR="00006E3E" w:rsidRPr="00165BD2" w:rsidRDefault="00006E3E" w:rsidP="00006E3E">
      <w:pPr>
        <w:rPr>
          <w:rStyle w:val="StyleUnderline"/>
        </w:rPr>
      </w:pPr>
      <w:r w:rsidRPr="00165BD2">
        <w:rPr>
          <w:sz w:val="16"/>
        </w:rPr>
        <w:t xml:space="preserve">B. </w:t>
      </w:r>
      <w:r w:rsidRPr="00165BD2">
        <w:rPr>
          <w:rStyle w:val="StyleUnderline"/>
        </w:rPr>
        <w:t>A Glass Half-Full</w:t>
      </w:r>
    </w:p>
    <w:p w14:paraId="1C90B3E4" w14:textId="77777777" w:rsidR="00006E3E" w:rsidRPr="00165BD2" w:rsidRDefault="00006E3E" w:rsidP="00006E3E">
      <w:pPr>
        <w:rPr>
          <w:sz w:val="16"/>
        </w:rPr>
      </w:pPr>
      <w:r w:rsidRPr="00165BD2">
        <w:rPr>
          <w:rStyle w:val="StyleUnderline"/>
          <w:highlight w:val="green"/>
        </w:rPr>
        <w:t xml:space="preserve">We can’t </w:t>
      </w:r>
      <w:r w:rsidRPr="00165BD2">
        <w:rPr>
          <w:rStyle w:val="Emphasis"/>
          <w:highlight w:val="green"/>
        </w:rPr>
        <w:t>deny</w:t>
      </w:r>
      <w:r w:rsidRPr="00165BD2">
        <w:rPr>
          <w:rStyle w:val="StyleUnderline"/>
        </w:rPr>
        <w:t xml:space="preserve"> or </w:t>
      </w:r>
      <w:r w:rsidRPr="00165BD2">
        <w:rPr>
          <w:rStyle w:val="Emphasis"/>
        </w:rPr>
        <w:t>minimize</w:t>
      </w:r>
      <w:r w:rsidRPr="00165BD2">
        <w:rPr>
          <w:rStyle w:val="StyleUnderline"/>
        </w:rPr>
        <w:t xml:space="preserve"> problems, challenges, and </w:t>
      </w:r>
      <w:r w:rsidRPr="00165BD2">
        <w:rPr>
          <w:rStyle w:val="Emphasis"/>
          <w:highlight w:val="green"/>
        </w:rPr>
        <w:t>setbacks</w:t>
      </w:r>
      <w:r w:rsidRPr="00165BD2">
        <w:rPr>
          <w:sz w:val="16"/>
          <w:szCs w:val="16"/>
        </w:rPr>
        <w:t>.</w:t>
      </w:r>
      <w:r w:rsidRPr="00165BD2">
        <w:t xml:space="preserve"> </w:t>
      </w:r>
      <w:r w:rsidRPr="00165BD2">
        <w:rPr>
          <w:rStyle w:val="StyleUnderline"/>
          <w:highlight w:val="green"/>
        </w:rPr>
        <w:t>But</w:t>
      </w:r>
      <w:r w:rsidRPr="00165BD2">
        <w:rPr>
          <w:rStyle w:val="StyleUnderline"/>
        </w:rPr>
        <w:t xml:space="preserve"> we often go too far in decrying unions’ fate</w:t>
      </w:r>
      <w:r w:rsidRPr="00165BD2">
        <w:rPr>
          <w:sz w:val="16"/>
        </w:rPr>
        <w:t xml:space="preserve">. </w:t>
      </w:r>
      <w:r w:rsidRPr="00165BD2">
        <w:rPr>
          <w:rStyle w:val="StyleUnderline"/>
        </w:rPr>
        <w:t xml:space="preserve">The labor movement is </w:t>
      </w:r>
      <w:r w:rsidRPr="00165BD2">
        <w:rPr>
          <w:rStyle w:val="Emphasis"/>
        </w:rPr>
        <w:t>stronger than it looks</w:t>
      </w:r>
      <w:r w:rsidRPr="00165BD2">
        <w:rPr>
          <w:sz w:val="16"/>
        </w:rPr>
        <w:t>. Unions are a force in important regions and industrial sectors, still politically potent, and still bringing new groups of workers into their ranks.</w:t>
      </w:r>
    </w:p>
    <w:p w14:paraId="7652018D" w14:textId="77777777" w:rsidR="00006E3E" w:rsidRPr="00165BD2" w:rsidRDefault="00006E3E" w:rsidP="00006E3E">
      <w:pPr>
        <w:rPr>
          <w:sz w:val="16"/>
        </w:rPr>
      </w:pPr>
      <w:r w:rsidRPr="00165BD2">
        <w:rPr>
          <w:rStyle w:val="StyleUnderline"/>
        </w:rPr>
        <w:t>For starters, a lot of good organizing is going on—</w:t>
      </w:r>
      <w:r w:rsidRPr="00165BD2">
        <w:rPr>
          <w:rStyle w:val="StyleUnderline"/>
          <w:strike/>
        </w:rPr>
        <w:t>see</w:t>
      </w:r>
      <w:r w:rsidRPr="00165BD2">
        <w:rPr>
          <w:rStyle w:val="StyleUnderline"/>
        </w:rPr>
        <w:t xml:space="preserve"> the discussion above about First Student, Florida nurses, Smithfield Foods, and IKEA</w:t>
      </w:r>
      <w:r w:rsidRPr="00165BD2">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43126241" w14:textId="77777777" w:rsidR="00006E3E" w:rsidRPr="00165BD2" w:rsidRDefault="00006E3E" w:rsidP="00006E3E">
      <w:pPr>
        <w:rPr>
          <w:sz w:val="16"/>
        </w:rPr>
      </w:pPr>
      <w:r w:rsidRPr="00165BD2">
        <w:rPr>
          <w:rStyle w:val="StyleUnderline"/>
        </w:rPr>
        <w:t>Most unions are doing an effective job at the bargaining table</w:t>
      </w:r>
      <w:r w:rsidRPr="00165BD2">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33501DF9" w14:textId="77777777" w:rsidR="00006E3E" w:rsidRPr="00165BD2" w:rsidRDefault="00006E3E" w:rsidP="00006E3E">
      <w:pPr>
        <w:rPr>
          <w:sz w:val="16"/>
        </w:rPr>
      </w:pPr>
      <w:r w:rsidRPr="00165BD2">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239AA270" w14:textId="77777777" w:rsidR="00006E3E" w:rsidRPr="00165BD2" w:rsidRDefault="00006E3E" w:rsidP="00006E3E">
      <w:pPr>
        <w:rPr>
          <w:sz w:val="16"/>
        </w:rPr>
      </w:pPr>
      <w:r w:rsidRPr="00165BD2">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7E567960" w14:textId="77777777" w:rsidR="00006E3E" w:rsidRPr="00165BD2" w:rsidRDefault="00006E3E" w:rsidP="00006E3E">
      <w:pPr>
        <w:rPr>
          <w:sz w:val="16"/>
        </w:rPr>
      </w:pPr>
      <w:r w:rsidRPr="00165BD2">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567B5E25" w14:textId="77777777" w:rsidR="00006E3E" w:rsidRPr="00165BD2" w:rsidRDefault="00006E3E" w:rsidP="00006E3E">
      <w:pPr>
        <w:rPr>
          <w:sz w:val="16"/>
        </w:rPr>
      </w:pPr>
      <w:r w:rsidRPr="00165BD2">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55D79E76" w14:textId="77777777" w:rsidR="00006E3E" w:rsidRPr="00165BD2" w:rsidRDefault="00006E3E" w:rsidP="00006E3E">
      <w:pPr>
        <w:rPr>
          <w:sz w:val="16"/>
        </w:rPr>
      </w:pPr>
      <w:r w:rsidRPr="00165BD2">
        <w:rPr>
          <w:rStyle w:val="StyleUnderline"/>
        </w:rPr>
        <w:t>Unions are a political force in many states, too</w:t>
      </w:r>
      <w:r w:rsidRPr="00165BD2">
        <w:rPr>
          <w:sz w:val="16"/>
        </w:rPr>
        <w:t xml:space="preserve">. President Obama owes his re-election in part to on-the-ground efforts of trade unionists in Ohio, Pennsylvania, Florida, and other battleground states. Unions are </w:t>
      </w:r>
      <w:r w:rsidRPr="00165BD2">
        <w:rPr>
          <w:rStyle w:val="StyleUnderline"/>
        </w:rPr>
        <w:t>also a fighting force for social policies benefiting</w:t>
      </w:r>
      <w:r w:rsidRPr="00165BD2">
        <w:rPr>
          <w:sz w:val="16"/>
        </w:rPr>
        <w:t xml:space="preserve"> all </w:t>
      </w:r>
      <w:r w:rsidRPr="00165BD2">
        <w:rPr>
          <w:rStyle w:val="StyleUnderline"/>
        </w:rPr>
        <w:t>workers</w:t>
      </w:r>
      <w:r w:rsidRPr="00165BD2">
        <w:rPr>
          <w:sz w:val="16"/>
        </w:rPr>
        <w:t xml:space="preserve">, </w:t>
      </w:r>
      <w:r w:rsidRPr="00165BD2">
        <w:rPr>
          <w:rStyle w:val="StyleUnderline"/>
        </w:rPr>
        <w:t>not just union members</w:t>
      </w:r>
      <w:r w:rsidRPr="00165BD2">
        <w:rPr>
          <w:sz w:val="16"/>
        </w:rPr>
        <w:t xml:space="preserve">. They are </w:t>
      </w:r>
      <w:r w:rsidRPr="00165BD2">
        <w:rPr>
          <w:rStyle w:val="StyleUnderline"/>
        </w:rPr>
        <w:t>leading movements to raise the minimum wage, protect pensions, secure universal health insurance, reform corporate governance, ensure labor protections in trade agreements, and more</w:t>
      </w:r>
      <w:r w:rsidRPr="00165BD2">
        <w:rPr>
          <w:sz w:val="16"/>
        </w:rPr>
        <w:t>.</w:t>
      </w:r>
    </w:p>
    <w:p w14:paraId="4BE6F9B8" w14:textId="77777777" w:rsidR="00006E3E" w:rsidRPr="00165BD2" w:rsidRDefault="00006E3E" w:rsidP="00006E3E">
      <w:pPr>
        <w:rPr>
          <w:rStyle w:val="StyleUnderline"/>
        </w:rPr>
      </w:pPr>
      <w:r w:rsidRPr="00165BD2">
        <w:rPr>
          <w:rStyle w:val="StyleUnderline"/>
        </w:rPr>
        <w:t xml:space="preserve">This is </w:t>
      </w:r>
      <w:r w:rsidRPr="00165BD2">
        <w:rPr>
          <w:rStyle w:val="Emphasis"/>
        </w:rPr>
        <w:t>not meant to minimize</w:t>
      </w:r>
      <w:r w:rsidRPr="00165BD2">
        <w:rPr>
          <w:rStyle w:val="StyleUnderline"/>
        </w:rPr>
        <w:t xml:space="preserve"> the challenges unions face</w:t>
      </w:r>
      <w:r w:rsidRPr="00165BD2">
        <w:rPr>
          <w:sz w:val="16"/>
        </w:rPr>
        <w:t xml:space="preserve">. Obviously there is no going back to a Golden Age of stable jobs in huge mass production sites making union organizing easy. </w:t>
      </w:r>
      <w:r w:rsidRPr="00165BD2">
        <w:rPr>
          <w:rStyle w:val="StyleUnderline"/>
        </w:rPr>
        <w:t>Unions have to respond to workers’ need for “somebody to back me up” in a more fluid economic environment.</w:t>
      </w:r>
    </w:p>
    <w:p w14:paraId="7706F469" w14:textId="77777777" w:rsidR="00006E3E" w:rsidRPr="00165BD2" w:rsidRDefault="00006E3E" w:rsidP="00006E3E">
      <w:pPr>
        <w:rPr>
          <w:sz w:val="16"/>
        </w:rPr>
      </w:pPr>
      <w:r w:rsidRPr="00165BD2">
        <w:rPr>
          <w:sz w:val="16"/>
        </w:rPr>
        <w:t>IV. CONSERVING THE CORE AND BUILDING ALLIANCES FOR LABOR REVIVAL</w:t>
      </w:r>
    </w:p>
    <w:p w14:paraId="60DB67EA" w14:textId="77777777" w:rsidR="00006E3E" w:rsidRPr="00165BD2" w:rsidRDefault="00006E3E" w:rsidP="00006E3E">
      <w:pPr>
        <w:rPr>
          <w:sz w:val="16"/>
        </w:rPr>
      </w:pPr>
      <w:r w:rsidRPr="00165BD2">
        <w:rPr>
          <w:rStyle w:val="StyleUnderline"/>
        </w:rPr>
        <w:t xml:space="preserve">The labor movement’s </w:t>
      </w:r>
      <w:r w:rsidRPr="00165BD2">
        <w:rPr>
          <w:rStyle w:val="Emphasis"/>
        </w:rPr>
        <w:t>embrace</w:t>
      </w:r>
      <w:r w:rsidRPr="00165BD2">
        <w:rPr>
          <w:rStyle w:val="StyleUnderline"/>
        </w:rPr>
        <w:t xml:space="preserve"> of nontraditional sectors of the workforce is a </w:t>
      </w:r>
      <w:r w:rsidRPr="00165BD2">
        <w:rPr>
          <w:rStyle w:val="Emphasis"/>
        </w:rPr>
        <w:t>starting point</w:t>
      </w:r>
      <w:r w:rsidRPr="00165BD2">
        <w:rPr>
          <w:rStyle w:val="StyleUnderline"/>
        </w:rPr>
        <w:t xml:space="preserve"> for trade union revival</w:t>
      </w:r>
      <w:r w:rsidRPr="00165BD2">
        <w:rPr>
          <w:sz w:val="16"/>
        </w:rPr>
        <w:t xml:space="preserve">. </w:t>
      </w:r>
      <w:r w:rsidRPr="00165BD2">
        <w:rPr>
          <w:rStyle w:val="StyleUnderline"/>
        </w:rPr>
        <w:t xml:space="preserve">Dozens of “worker centers” have sprung up around the country in the past decade to </w:t>
      </w:r>
      <w:r w:rsidRPr="00165BD2">
        <w:rPr>
          <w:rStyle w:val="Emphasis"/>
        </w:rPr>
        <w:t>serve</w:t>
      </w:r>
      <w:r w:rsidRPr="00165BD2">
        <w:rPr>
          <w:rStyle w:val="StyleUnderline"/>
        </w:rPr>
        <w:t xml:space="preserve"> needs of </w:t>
      </w:r>
      <w:r w:rsidRPr="00165BD2">
        <w:rPr>
          <w:rStyle w:val="Emphasis"/>
        </w:rPr>
        <w:t>immigrant workers</w:t>
      </w:r>
      <w:r w:rsidRPr="00165BD2">
        <w:rPr>
          <w:rStyle w:val="StyleUnderline"/>
        </w:rPr>
        <w:t xml:space="preserve"> and other </w:t>
      </w:r>
      <w:r w:rsidRPr="00165BD2">
        <w:rPr>
          <w:rStyle w:val="Emphasis"/>
        </w:rPr>
        <w:t>precarious</w:t>
      </w:r>
      <w:r w:rsidRPr="00165BD2">
        <w:rPr>
          <w:rStyle w:val="StyleUnderline"/>
        </w:rPr>
        <w:t>/nonstandard employees</w:t>
      </w:r>
      <w:r w:rsidRPr="00165BD2">
        <w:rPr>
          <w:sz w:val="16"/>
        </w:rPr>
        <w:t xml:space="preserve">.59 The </w:t>
      </w:r>
      <w:r w:rsidRPr="00165BD2">
        <w:rPr>
          <w:rStyle w:val="StyleUnderline"/>
        </w:rPr>
        <w:t xml:space="preserve">dynamic of their organizing and </w:t>
      </w:r>
      <w:r w:rsidRPr="00165BD2">
        <w:rPr>
          <w:rStyle w:val="Emphasis"/>
        </w:rPr>
        <w:t>advocacy</w:t>
      </w:r>
      <w:r w:rsidRPr="00165BD2">
        <w:rPr>
          <w:rStyle w:val="StyleUnderline"/>
        </w:rPr>
        <w:t xml:space="preserve"> efforts </w:t>
      </w:r>
      <w:r w:rsidRPr="00165BD2">
        <w:rPr>
          <w:rStyle w:val="Emphasis"/>
        </w:rPr>
        <w:t>within and outside</w:t>
      </w:r>
      <w:r w:rsidRPr="00165BD2">
        <w:rPr>
          <w:rStyle w:val="StyleUnderline"/>
        </w:rPr>
        <w:t xml:space="preserve"> the </w:t>
      </w:r>
      <w:r w:rsidRPr="00165BD2">
        <w:rPr>
          <w:rStyle w:val="Emphasis"/>
        </w:rPr>
        <w:t>traditional labor law system</w:t>
      </w:r>
      <w:r w:rsidRPr="00165BD2">
        <w:rPr>
          <w:rStyle w:val="StyleUnderline"/>
        </w:rPr>
        <w:t xml:space="preserve"> has given rise to </w:t>
      </w:r>
      <w:r w:rsidRPr="00165BD2">
        <w:rPr>
          <w:rStyle w:val="Emphasis"/>
        </w:rPr>
        <w:t>creative new scholarship</w:t>
      </w:r>
      <w:r w:rsidRPr="00165BD2">
        <w:rPr>
          <w:rStyle w:val="StyleUnderline"/>
        </w:rPr>
        <w:t xml:space="preserve"> and </w:t>
      </w:r>
      <w:r w:rsidRPr="00165BD2">
        <w:rPr>
          <w:rStyle w:val="Emphasis"/>
        </w:rPr>
        <w:t>proposals for labor law reforms</w:t>
      </w:r>
      <w:r w:rsidRPr="00165BD2">
        <w:rPr>
          <w:sz w:val="16"/>
        </w:rPr>
        <w:t>.60</w:t>
      </w:r>
    </w:p>
    <w:p w14:paraId="5C2E5AF1" w14:textId="77777777" w:rsidR="00006E3E" w:rsidRPr="00165BD2" w:rsidRDefault="00006E3E" w:rsidP="00006E3E">
      <w:pPr>
        <w:rPr>
          <w:sz w:val="16"/>
        </w:rPr>
      </w:pPr>
      <w:r w:rsidRPr="00165BD2">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7963AEB5" w14:textId="77777777" w:rsidR="00006E3E" w:rsidRPr="00165BD2" w:rsidRDefault="00006E3E" w:rsidP="00006E3E">
      <w:pPr>
        <w:rPr>
          <w:sz w:val="16"/>
        </w:rPr>
      </w:pPr>
      <w:r w:rsidRPr="00165BD2">
        <w:rPr>
          <w:rStyle w:val="StyleUnderline"/>
        </w:rPr>
        <w:t xml:space="preserve">Many of these </w:t>
      </w:r>
      <w:r w:rsidRPr="00165BD2">
        <w:rPr>
          <w:rStyle w:val="StyleUnderline"/>
          <w:highlight w:val="green"/>
        </w:rPr>
        <w:t>org</w:t>
      </w:r>
      <w:r w:rsidRPr="00165BD2">
        <w:rPr>
          <w:rStyle w:val="StyleUnderline"/>
        </w:rPr>
        <w:t>anization</w:t>
      </w:r>
      <w:r w:rsidRPr="00165BD2">
        <w:rPr>
          <w:rStyle w:val="StyleUnderline"/>
          <w:highlight w:val="green"/>
        </w:rPr>
        <w:t>s</w:t>
      </w:r>
      <w:r w:rsidRPr="00165BD2">
        <w:rPr>
          <w:rStyle w:val="StyleUnderline"/>
        </w:rPr>
        <w:t xml:space="preserve"> are still in a stage between fledgling and full flight, but they have </w:t>
      </w:r>
      <w:r w:rsidRPr="00165BD2">
        <w:rPr>
          <w:rStyle w:val="Emphasis"/>
          <w:highlight w:val="green"/>
        </w:rPr>
        <w:t>already</w:t>
      </w:r>
      <w:r w:rsidRPr="00165BD2">
        <w:rPr>
          <w:rStyle w:val="Emphasis"/>
        </w:rPr>
        <w:t xml:space="preserve"> made important marks</w:t>
      </w:r>
      <w:r w:rsidRPr="00165BD2">
        <w:rPr>
          <w:rStyle w:val="StyleUnderline"/>
        </w:rPr>
        <w:t xml:space="preserve"> and </w:t>
      </w:r>
      <w:r w:rsidRPr="00165BD2">
        <w:rPr>
          <w:rStyle w:val="Emphasis"/>
          <w:highlight w:val="green"/>
        </w:rPr>
        <w:t>won</w:t>
      </w:r>
      <w:r w:rsidRPr="00165BD2">
        <w:rPr>
          <w:rStyle w:val="Emphasis"/>
        </w:rPr>
        <w:t xml:space="preserve"> impressive </w:t>
      </w:r>
      <w:r w:rsidRPr="00165BD2">
        <w:rPr>
          <w:rStyle w:val="Emphasis"/>
          <w:highlight w:val="green"/>
        </w:rPr>
        <w:t>victories</w:t>
      </w:r>
      <w:r w:rsidRPr="00165BD2">
        <w:rPr>
          <w:sz w:val="16"/>
        </w:rPr>
        <w:t xml:space="preserve">. </w:t>
      </w:r>
      <w:r w:rsidRPr="00165BD2">
        <w:rPr>
          <w:rStyle w:val="StyleUnderline"/>
        </w:rPr>
        <w:t xml:space="preserve">And they are </w:t>
      </w:r>
      <w:r w:rsidRPr="00165BD2">
        <w:rPr>
          <w:rStyle w:val="Emphasis"/>
          <w:highlight w:val="green"/>
        </w:rPr>
        <w:t>moving from</w:t>
      </w:r>
      <w:r w:rsidRPr="00165BD2">
        <w:rPr>
          <w:rStyle w:val="StyleUnderline"/>
        </w:rPr>
        <w:t xml:space="preserve"> analysis and </w:t>
      </w:r>
      <w:r w:rsidRPr="00165BD2">
        <w:rPr>
          <w:rStyle w:val="Emphasis"/>
          <w:highlight w:val="green"/>
        </w:rPr>
        <w:t>criticism</w:t>
      </w:r>
      <w:r w:rsidRPr="00165BD2">
        <w:rPr>
          <w:rStyle w:val="StyleUnderline"/>
          <w:highlight w:val="green"/>
        </w:rPr>
        <w:t xml:space="preserve"> to </w:t>
      </w:r>
      <w:r w:rsidRPr="00165BD2">
        <w:rPr>
          <w:rStyle w:val="Emphasis"/>
          <w:highlight w:val="green"/>
        </w:rPr>
        <w:t>action</w:t>
      </w:r>
      <w:r w:rsidRPr="00165BD2">
        <w:rPr>
          <w:sz w:val="16"/>
        </w:rPr>
        <w:t>: witness the surge of collective action by fast-food workers, warehouse workers, Wal-Mart workers, and others around the country.</w:t>
      </w:r>
    </w:p>
    <w:p w14:paraId="003249D2" w14:textId="77777777" w:rsidR="00006E3E" w:rsidRPr="00165BD2" w:rsidRDefault="00006E3E" w:rsidP="00006E3E">
      <w:pPr>
        <w:rPr>
          <w:sz w:val="16"/>
        </w:rPr>
      </w:pPr>
      <w:r w:rsidRPr="00165BD2">
        <w:rPr>
          <w:rStyle w:val="StyleUnderline"/>
        </w:rPr>
        <w:t>These are exciting new developments</w:t>
      </w:r>
      <w:r w:rsidRPr="00165BD2">
        <w:rPr>
          <w:sz w:val="16"/>
        </w:rPr>
        <w:t xml:space="preserve">. But </w:t>
      </w:r>
      <w:r w:rsidRPr="00165BD2">
        <w:rPr>
          <w:rStyle w:val="StyleUnderline"/>
        </w:rPr>
        <w:t xml:space="preserve">they should </w:t>
      </w:r>
      <w:r w:rsidRPr="00165BD2">
        <w:rPr>
          <w:rStyle w:val="Emphasis"/>
        </w:rPr>
        <w:t>not</w:t>
      </w:r>
      <w:r w:rsidRPr="00165BD2">
        <w:rPr>
          <w:rStyle w:val="StyleUnderline"/>
        </w:rPr>
        <w:t xml:space="preserve"> lead us to </w:t>
      </w:r>
      <w:r w:rsidRPr="00165BD2">
        <w:rPr>
          <w:rStyle w:val="Emphasis"/>
        </w:rPr>
        <w:t>write off</w:t>
      </w:r>
      <w:r w:rsidRPr="00165BD2">
        <w:rPr>
          <w:rStyle w:val="StyleUnderline"/>
        </w:rPr>
        <w:t xml:space="preserve"> trade </w:t>
      </w:r>
      <w:r w:rsidRPr="00165BD2">
        <w:rPr>
          <w:rStyle w:val="Emphasis"/>
        </w:rPr>
        <w:t>unions</w:t>
      </w:r>
      <w:r w:rsidRPr="00165BD2">
        <w:rPr>
          <w:rStyle w:val="StyleUnderline"/>
        </w:rPr>
        <w:t xml:space="preserve"> built by workers over the past century as dinosaurs</w:t>
      </w:r>
      <w:r w:rsidRPr="00165BD2">
        <w:rPr>
          <w:sz w:val="16"/>
        </w:rPr>
        <w:t xml:space="preserve"> in a romantic search for new species of protounions.61 The new forms of collective action still have major challenges becoming enduring organizations with experienced leadership and secure financing.</w:t>
      </w:r>
    </w:p>
    <w:p w14:paraId="2446BEB4" w14:textId="77777777" w:rsidR="00006E3E" w:rsidRPr="00165BD2" w:rsidRDefault="00006E3E" w:rsidP="00006E3E">
      <w:pPr>
        <w:rPr>
          <w:sz w:val="16"/>
        </w:rPr>
      </w:pPr>
      <w:r w:rsidRPr="00165BD2">
        <w:rPr>
          <w:rStyle w:val="StyleUnderline"/>
        </w:rPr>
        <w:t xml:space="preserve">Unions recognize the importance of </w:t>
      </w:r>
      <w:r w:rsidRPr="00165BD2">
        <w:rPr>
          <w:rStyle w:val="Emphasis"/>
        </w:rPr>
        <w:t>nourishing</w:t>
      </w:r>
      <w:r w:rsidRPr="00165BD2">
        <w:rPr>
          <w:rStyle w:val="StyleUnderline"/>
        </w:rPr>
        <w:t xml:space="preserve"> these new formations</w:t>
      </w:r>
      <w:r w:rsidRPr="00165BD2">
        <w:rPr>
          <w:sz w:val="16"/>
        </w:rPr>
        <w:t xml:space="preserve">. The AFL-CIO and much of the established labor movement are a major source of support, notwithstanding their own financial constraints. </w:t>
      </w:r>
      <w:r w:rsidRPr="00165BD2">
        <w:rPr>
          <w:rStyle w:val="StyleUnderline"/>
        </w:rPr>
        <w:t>All the more reason to preserve the strengths of a labor law system that gets unions to the bargaining table to negotiate with stable employers</w:t>
      </w:r>
      <w:r w:rsidRPr="00165BD2">
        <w:rPr>
          <w:sz w:val="16"/>
        </w:rPr>
        <w:t xml:space="preserve"> for good wages, benefits, and working conditions, and that allows unions to act politically to protect hard-won legislative gains.</w:t>
      </w:r>
    </w:p>
    <w:p w14:paraId="490EC8D2" w14:textId="77777777" w:rsidR="00006E3E" w:rsidRPr="00165BD2" w:rsidRDefault="00006E3E" w:rsidP="00006E3E">
      <w:pPr>
        <w:rPr>
          <w:sz w:val="16"/>
        </w:rPr>
      </w:pPr>
      <w:r w:rsidRPr="00165BD2">
        <w:rPr>
          <w:rStyle w:val="StyleUnderline"/>
        </w:rPr>
        <w:t xml:space="preserve">American history reflects a </w:t>
      </w:r>
      <w:r w:rsidRPr="00165BD2">
        <w:rPr>
          <w:rStyle w:val="Emphasis"/>
        </w:rPr>
        <w:t>long cycle</w:t>
      </w:r>
      <w:r w:rsidRPr="00165BD2">
        <w:rPr>
          <w:rStyle w:val="StyleUnderline"/>
        </w:rPr>
        <w:t xml:space="preserve"> of trade union </w:t>
      </w:r>
      <w:r w:rsidRPr="00165BD2">
        <w:rPr>
          <w:rStyle w:val="Emphasis"/>
        </w:rPr>
        <w:t>decline and growth</w:t>
      </w:r>
      <w:r w:rsidRPr="00165BD2">
        <w:rPr>
          <w:sz w:val="16"/>
        </w:rPr>
        <w:t xml:space="preserve">. </w:t>
      </w:r>
      <w:r w:rsidRPr="00165BD2">
        <w:rPr>
          <w:rStyle w:val="StyleUnderline"/>
        </w:rPr>
        <w:t>We hear regular reports of the death of the labor movement</w:t>
      </w:r>
      <w:r w:rsidRPr="00165BD2">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573B08D0" w14:textId="77777777" w:rsidR="00006E3E" w:rsidRPr="00165BD2" w:rsidRDefault="00006E3E" w:rsidP="00006E3E">
      <w:pPr>
        <w:rPr>
          <w:sz w:val="16"/>
        </w:rPr>
      </w:pPr>
      <w:r w:rsidRPr="00165BD2">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0ECDFC51" w14:textId="77777777" w:rsidR="00006E3E" w:rsidRPr="00165BD2" w:rsidRDefault="00006E3E" w:rsidP="00006E3E">
      <w:pPr>
        <w:rPr>
          <w:sz w:val="16"/>
        </w:rPr>
      </w:pPr>
      <w:r w:rsidRPr="00165BD2">
        <w:rPr>
          <w:rStyle w:val="StyleUnderline"/>
          <w:highlight w:val="green"/>
        </w:rPr>
        <w:t xml:space="preserve">History </w:t>
      </w:r>
      <w:r w:rsidRPr="00165BD2">
        <w:rPr>
          <w:rStyle w:val="Emphasis"/>
          <w:highlight w:val="green"/>
        </w:rPr>
        <w:t>does not</w:t>
      </w:r>
      <w:r w:rsidRPr="00165BD2">
        <w:rPr>
          <w:rStyle w:val="StyleUnderline"/>
          <w:highlight w:val="green"/>
        </w:rPr>
        <w:t xml:space="preserve"> repeat itself</w:t>
      </w:r>
      <w:r w:rsidRPr="00165BD2">
        <w:rPr>
          <w:rStyle w:val="StyleUnderline"/>
        </w:rPr>
        <w:t xml:space="preserve">, and </w:t>
      </w:r>
      <w:r w:rsidRPr="00165BD2">
        <w:rPr>
          <w:rStyle w:val="StyleUnderline"/>
          <w:highlight w:val="green"/>
        </w:rPr>
        <w:t>conditions</w:t>
      </w:r>
      <w:r w:rsidRPr="00165BD2">
        <w:rPr>
          <w:rStyle w:val="StyleUnderline"/>
        </w:rPr>
        <w:t xml:space="preserve"> now </w:t>
      </w:r>
      <w:r w:rsidRPr="00165BD2">
        <w:rPr>
          <w:rStyle w:val="StyleUnderline"/>
          <w:highlight w:val="green"/>
        </w:rPr>
        <w:t xml:space="preserve">are </w:t>
      </w:r>
      <w:r w:rsidRPr="00165BD2">
        <w:rPr>
          <w:rStyle w:val="Emphasis"/>
          <w:highlight w:val="green"/>
        </w:rPr>
        <w:t>not the same</w:t>
      </w:r>
      <w:r w:rsidRPr="00165BD2">
        <w:rPr>
          <w:rStyle w:val="StyleUnderline"/>
        </w:rPr>
        <w:t xml:space="preserve"> as those spurring the great organizing drives of the 1930s and 1940s</w:t>
      </w:r>
      <w:r w:rsidRPr="00165BD2">
        <w:rPr>
          <w:sz w:val="16"/>
        </w:rPr>
        <w:t xml:space="preserve">. </w:t>
      </w:r>
      <w:r w:rsidRPr="00165BD2">
        <w:rPr>
          <w:rStyle w:val="StyleUnderline"/>
        </w:rPr>
        <w:t xml:space="preserve">Still, American workers have shown deep </w:t>
      </w:r>
      <w:r w:rsidRPr="00165BD2">
        <w:rPr>
          <w:rStyle w:val="Emphasis"/>
        </w:rPr>
        <w:t>resourcefulness</w:t>
      </w:r>
      <w:r w:rsidRPr="00165BD2">
        <w:rPr>
          <w:rStyle w:val="StyleUnderline"/>
        </w:rPr>
        <w:t xml:space="preserve"> over long cycles of trade union growth, decline, and regeneration</w:t>
      </w:r>
      <w:r w:rsidRPr="00165BD2">
        <w:rPr>
          <w:sz w:val="16"/>
        </w:rPr>
        <w:t xml:space="preserve">. </w:t>
      </w:r>
      <w:r w:rsidRPr="00165BD2">
        <w:rPr>
          <w:rStyle w:val="StyleUnderline"/>
        </w:rPr>
        <w:t xml:space="preserve">The importance of freedom of association, the impulse to stick together, and the </w:t>
      </w:r>
      <w:r w:rsidRPr="00165BD2">
        <w:rPr>
          <w:rStyle w:val="StyleUnderline"/>
          <w:highlight w:val="green"/>
        </w:rPr>
        <w:t>need</w:t>
      </w:r>
      <w:r w:rsidRPr="00165BD2">
        <w:rPr>
          <w:rStyle w:val="StyleUnderline"/>
        </w:rPr>
        <w:t xml:space="preserve"> for “somebody to back me up” in the face of employer power </w:t>
      </w:r>
      <w:r w:rsidRPr="00165BD2">
        <w:rPr>
          <w:rStyle w:val="Emphasis"/>
          <w:highlight w:val="green"/>
        </w:rPr>
        <w:t>never disappear</w:t>
      </w:r>
      <w:r w:rsidRPr="00165BD2">
        <w:rPr>
          <w:sz w:val="16"/>
        </w:rPr>
        <w:t xml:space="preserve">. </w:t>
      </w:r>
      <w:r w:rsidRPr="00165BD2">
        <w:rPr>
          <w:rStyle w:val="StyleUnderline"/>
        </w:rPr>
        <w:t xml:space="preserve">The </w:t>
      </w:r>
      <w:r w:rsidRPr="00165BD2">
        <w:rPr>
          <w:rStyle w:val="StyleUnderline"/>
          <w:highlight w:val="green"/>
        </w:rPr>
        <w:t>labor</w:t>
      </w:r>
      <w:r w:rsidRPr="00165BD2">
        <w:rPr>
          <w:rStyle w:val="StyleUnderline"/>
        </w:rPr>
        <w:t xml:space="preserve"> movement built by workers over the past century </w:t>
      </w:r>
      <w:r w:rsidRPr="00165BD2">
        <w:rPr>
          <w:rStyle w:val="StyleUnderline"/>
          <w:highlight w:val="green"/>
        </w:rPr>
        <w:t xml:space="preserve">is </w:t>
      </w:r>
      <w:r w:rsidRPr="00165BD2">
        <w:rPr>
          <w:rStyle w:val="Emphasis"/>
          <w:highlight w:val="green"/>
        </w:rPr>
        <w:t>still a strong base</w:t>
      </w:r>
      <w:r w:rsidRPr="00165BD2">
        <w:rPr>
          <w:rStyle w:val="StyleUnderline"/>
        </w:rPr>
        <w:t xml:space="preserve"> for working class advances in years to come</w:t>
      </w:r>
      <w:r w:rsidRPr="00165BD2">
        <w:rPr>
          <w:sz w:val="16"/>
        </w:rPr>
        <w:t>.</w:t>
      </w:r>
    </w:p>
    <w:p w14:paraId="0F55605B" w14:textId="77777777" w:rsidR="00006E3E" w:rsidRPr="00165BD2" w:rsidRDefault="00006E3E" w:rsidP="00006E3E">
      <w:pPr>
        <w:pStyle w:val="Heading3"/>
      </w:pPr>
      <w:r w:rsidRPr="00165BD2">
        <w:t>1NC---AT: Racial Capitalism</w:t>
      </w:r>
    </w:p>
    <w:p w14:paraId="595E4DFC" w14:textId="77777777" w:rsidR="00006E3E" w:rsidRPr="00165BD2" w:rsidRDefault="00006E3E" w:rsidP="00006E3E">
      <w:pPr>
        <w:rPr>
          <w:rFonts w:asciiTheme="minorHAnsi" w:hAnsiTheme="minorHAnsi" w:cstheme="minorHAnsi"/>
          <w:sz w:val="16"/>
        </w:rPr>
      </w:pPr>
    </w:p>
    <w:p w14:paraId="11E2AEF7" w14:textId="77777777" w:rsidR="00006E3E" w:rsidRPr="00165BD2" w:rsidRDefault="00006E3E" w:rsidP="00006E3E">
      <w:pPr>
        <w:pStyle w:val="Heading4"/>
        <w:rPr>
          <w:rFonts w:asciiTheme="minorHAnsi" w:hAnsiTheme="minorHAnsi" w:cstheme="minorHAnsi"/>
        </w:rPr>
      </w:pPr>
      <w:r w:rsidRPr="00165BD2">
        <w:rPr>
          <w:rFonts w:asciiTheme="minorHAnsi" w:hAnsiTheme="minorHAnsi" w:cstheme="minorHAnsi"/>
        </w:rPr>
        <w:t xml:space="preserve">Their theory of power fails – racial capitalism cannot explain the </w:t>
      </w:r>
      <w:r w:rsidRPr="00165BD2">
        <w:rPr>
          <w:rFonts w:asciiTheme="minorHAnsi" w:hAnsiTheme="minorHAnsi" w:cstheme="minorHAnsi"/>
          <w:u w:val="single"/>
        </w:rPr>
        <w:t>global nature</w:t>
      </w:r>
      <w:r w:rsidRPr="00165BD2">
        <w:rPr>
          <w:rFonts w:asciiTheme="minorHAnsi" w:hAnsiTheme="minorHAnsi" w:cstheme="minorHAnsi"/>
        </w:rPr>
        <w:t xml:space="preserve"> of capitalism.  </w:t>
      </w:r>
    </w:p>
    <w:p w14:paraId="405EFB38" w14:textId="77777777" w:rsidR="00006E3E" w:rsidRPr="00165BD2" w:rsidRDefault="00006E3E" w:rsidP="00006E3E">
      <w:pPr>
        <w:rPr>
          <w:rStyle w:val="Style13ptBold"/>
          <w:rFonts w:asciiTheme="minorHAnsi" w:hAnsiTheme="minorHAnsi" w:cstheme="minorHAnsi"/>
        </w:rPr>
      </w:pPr>
      <w:r w:rsidRPr="00165BD2">
        <w:rPr>
          <w:rStyle w:val="Style13ptBold"/>
          <w:rFonts w:asciiTheme="minorHAnsi" w:hAnsiTheme="minorHAnsi" w:cstheme="minorHAnsi"/>
        </w:rPr>
        <w:t xml:space="preserve">Go 20 </w:t>
      </w:r>
      <w:r w:rsidRPr="00165BD2">
        <w:rPr>
          <w:rFonts w:asciiTheme="minorHAnsi" w:hAnsiTheme="minorHAnsi" w:cstheme="minorHAnsi"/>
        </w:rPr>
        <w:t>[Julian Go is a professor of sociology at the University of Chicago. His most recent books include Postcolonial Thought and Social Theory and Global Historical Sociology (coedited with George Lawson). 12-24-2020, "Three Tensions in the Theory of Racial Capitalism," SAGE Journals, Sociological Theory, https://journals.sagepub.com/doi/full/10.1177/0735275120979822, JKS]</w:t>
      </w:r>
    </w:p>
    <w:p w14:paraId="16D863BF" w14:textId="77777777" w:rsidR="00006E3E" w:rsidRPr="00165BD2" w:rsidRDefault="00006E3E" w:rsidP="00006E3E">
      <w:pPr>
        <w:rPr>
          <w:rFonts w:asciiTheme="minorHAnsi" w:hAnsiTheme="minorHAnsi" w:cstheme="minorHAnsi"/>
          <w:sz w:val="14"/>
        </w:rPr>
      </w:pPr>
      <w:r w:rsidRPr="00165BD2">
        <w:rPr>
          <w:rFonts w:asciiTheme="minorHAnsi" w:hAnsiTheme="minorHAnsi" w:cstheme="minorHAnsi"/>
          <w:sz w:val="14"/>
        </w:rPr>
        <w:t>Yet this scaling upward of capitalism to a global level brings its own complications. It carries the danger of what Bourdieu and Wacquant (1999) called “</w:t>
      </w:r>
      <w:r w:rsidRPr="00165BD2">
        <w:rPr>
          <w:rStyle w:val="StyleUnderline"/>
          <w:rFonts w:asciiTheme="minorHAnsi" w:hAnsiTheme="minorHAnsi" w:cstheme="minorHAnsi"/>
        </w:rPr>
        <w:t>the cunning of imperialist [racialist] reason</w:t>
      </w:r>
      <w:r w:rsidRPr="00165BD2">
        <w:rPr>
          <w:rFonts w:asciiTheme="minorHAnsi" w:hAnsiTheme="minorHAnsi" w:cstheme="minorHAnsi"/>
          <w:sz w:val="14"/>
        </w:rPr>
        <w:t xml:space="preserve">”: an analytic operation </w:t>
      </w:r>
      <w:r w:rsidRPr="00165BD2">
        <w:rPr>
          <w:rStyle w:val="StyleUnderline"/>
          <w:rFonts w:asciiTheme="minorHAnsi" w:hAnsiTheme="minorHAnsi" w:cstheme="minorHAnsi"/>
        </w:rPr>
        <w:t xml:space="preserve">by which </w:t>
      </w:r>
      <w:r w:rsidRPr="00165BD2">
        <w:rPr>
          <w:rStyle w:val="StyleUnderline"/>
          <w:rFonts w:asciiTheme="minorHAnsi" w:hAnsiTheme="minorHAnsi" w:cstheme="minorHAnsi"/>
          <w:highlight w:val="green"/>
        </w:rPr>
        <w:t>U.S.-centered scholars impose</w:t>
      </w:r>
      <w:r w:rsidRPr="00165BD2">
        <w:rPr>
          <w:rStyle w:val="StyleUnderline"/>
          <w:rFonts w:asciiTheme="minorHAnsi" w:hAnsiTheme="minorHAnsi" w:cstheme="minorHAnsi"/>
        </w:rPr>
        <w:t xml:space="preserve"> presumably U</w:t>
      </w:r>
      <w:r w:rsidRPr="00165BD2">
        <w:rPr>
          <w:rStyle w:val="StyleUnderline"/>
          <w:rFonts w:asciiTheme="minorHAnsi" w:hAnsiTheme="minorHAnsi" w:cstheme="minorHAnsi"/>
          <w:highlight w:val="green"/>
        </w:rPr>
        <w:t>.S.-centric classifications</w:t>
      </w:r>
      <w:r w:rsidRPr="00165BD2">
        <w:rPr>
          <w:rStyle w:val="StyleUnderline"/>
          <w:rFonts w:asciiTheme="minorHAnsi" w:hAnsiTheme="minorHAnsi" w:cstheme="minorHAnsi"/>
        </w:rPr>
        <w:t xml:space="preserve"> (in this case, “race”) </w:t>
      </w:r>
      <w:r w:rsidRPr="00165BD2">
        <w:rPr>
          <w:rStyle w:val="StyleUnderline"/>
          <w:rFonts w:asciiTheme="minorHAnsi" w:hAnsiTheme="minorHAnsi" w:cstheme="minorHAnsi"/>
          <w:highlight w:val="green"/>
        </w:rPr>
        <w:t>onto the rest of the world,</w:t>
      </w:r>
      <w:r w:rsidRPr="00165BD2">
        <w:rPr>
          <w:rStyle w:val="StyleUnderline"/>
          <w:rFonts w:asciiTheme="minorHAnsi" w:hAnsiTheme="minorHAnsi" w:cstheme="minorHAnsi"/>
        </w:rPr>
        <w:t xml:space="preserve"> thereby </w:t>
      </w:r>
      <w:r w:rsidRPr="00165BD2">
        <w:rPr>
          <w:rStyle w:val="StyleUnderline"/>
          <w:rFonts w:asciiTheme="minorHAnsi" w:hAnsiTheme="minorHAnsi" w:cstheme="minorHAnsi"/>
          <w:highlight w:val="green"/>
        </w:rPr>
        <w:t xml:space="preserve">imposing racial classifications </w:t>
      </w:r>
      <w:r w:rsidRPr="00165BD2">
        <w:rPr>
          <w:rStyle w:val="StyleUnderline"/>
          <w:rFonts w:asciiTheme="minorHAnsi" w:hAnsiTheme="minorHAnsi" w:cstheme="minorHAnsi"/>
        </w:rPr>
        <w:t xml:space="preserve">into contexts </w:t>
      </w:r>
      <w:r w:rsidRPr="00165BD2">
        <w:rPr>
          <w:rStyle w:val="Emphasis"/>
          <w:rFonts w:asciiTheme="minorHAnsi" w:hAnsiTheme="minorHAnsi" w:cstheme="minorHAnsi"/>
          <w:highlight w:val="green"/>
        </w:rPr>
        <w:t>where they might not be operative.</w:t>
      </w:r>
      <w:r w:rsidRPr="00165BD2">
        <w:rPr>
          <w:rStyle w:val="Emphasis"/>
          <w:rFonts w:asciiTheme="minorHAnsi" w:hAnsiTheme="minorHAnsi" w:cstheme="minorHAnsi"/>
        </w:rPr>
        <w:t xml:space="preserve"> </w:t>
      </w:r>
      <w:r w:rsidRPr="00165BD2">
        <w:rPr>
          <w:rStyle w:val="StyleUnderline"/>
          <w:rFonts w:asciiTheme="minorHAnsi" w:hAnsiTheme="minorHAnsi" w:cstheme="minorHAnsi"/>
        </w:rPr>
        <w:t>We would be obliged, for instance, to impose racial classifications onto Latin American contexts such as Brazil, where the salience of racial classifications is debatable</w:t>
      </w:r>
      <w:r w:rsidRPr="00165BD2">
        <w:rPr>
          <w:rFonts w:asciiTheme="minorHAnsi" w:hAnsiTheme="minorHAnsi" w:cstheme="minorHAnsi"/>
          <w:sz w:val="14"/>
        </w:rPr>
        <w:t xml:space="preserve"> (Loveman 1999; Wimmer 2015). In short, </w:t>
      </w:r>
      <w:r w:rsidRPr="00165BD2">
        <w:rPr>
          <w:rStyle w:val="StyleUnderline"/>
          <w:rFonts w:asciiTheme="minorHAnsi" w:hAnsiTheme="minorHAnsi" w:cstheme="minorHAnsi"/>
          <w:highlight w:val="green"/>
        </w:rPr>
        <w:t>if w</w:t>
      </w:r>
      <w:r w:rsidRPr="00165BD2">
        <w:rPr>
          <w:rStyle w:val="StyleUnderline"/>
          <w:rFonts w:asciiTheme="minorHAnsi" w:hAnsiTheme="minorHAnsi" w:cstheme="minorHAnsi"/>
        </w:rPr>
        <w:t xml:space="preserve">e are to </w:t>
      </w:r>
      <w:r w:rsidRPr="00165BD2">
        <w:rPr>
          <w:rStyle w:val="StyleUnderline"/>
          <w:rFonts w:asciiTheme="minorHAnsi" w:hAnsiTheme="minorHAnsi" w:cstheme="minorHAnsi"/>
          <w:highlight w:val="green"/>
        </w:rPr>
        <w:t>insist on the global character of racial capitalism, we must assume that analysts’ racial classifications are global as well</w:t>
      </w:r>
      <w:r w:rsidRPr="00165BD2">
        <w:rPr>
          <w:rStyle w:val="StyleUnderline"/>
          <w:rFonts w:asciiTheme="minorHAnsi" w:hAnsiTheme="minorHAnsi" w:cstheme="minorHAnsi"/>
        </w:rPr>
        <w:t>.</w:t>
      </w:r>
      <w:r w:rsidRPr="00165BD2">
        <w:rPr>
          <w:rFonts w:asciiTheme="minorHAnsi" w:hAnsiTheme="minorHAnsi" w:cstheme="minorHAnsi"/>
          <w:sz w:val="14"/>
        </w:rPr>
        <w:t xml:space="preserve"> They may very well be, </w:t>
      </w:r>
      <w:r w:rsidRPr="00165BD2">
        <w:rPr>
          <w:rStyle w:val="StyleUnderline"/>
          <w:rFonts w:asciiTheme="minorHAnsi" w:hAnsiTheme="minorHAnsi" w:cstheme="minorHAnsi"/>
          <w:highlight w:val="green"/>
        </w:rPr>
        <w:t>but racial capitalism’s founding texts</w:t>
      </w:r>
      <w:r w:rsidRPr="00165BD2">
        <w:rPr>
          <w:rStyle w:val="StyleUnderline"/>
          <w:rFonts w:asciiTheme="minorHAnsi" w:hAnsiTheme="minorHAnsi" w:cstheme="minorHAnsi"/>
        </w:rPr>
        <w:t xml:space="preserve">, and more recent discussions, </w:t>
      </w:r>
      <w:r w:rsidRPr="00165BD2">
        <w:rPr>
          <w:rStyle w:val="StyleUnderline"/>
          <w:rFonts w:asciiTheme="minorHAnsi" w:hAnsiTheme="minorHAnsi" w:cstheme="minorHAnsi"/>
          <w:highlight w:val="green"/>
        </w:rPr>
        <w:t>have not</w:t>
      </w:r>
      <w:r w:rsidRPr="00165BD2">
        <w:rPr>
          <w:rStyle w:val="StyleUnderline"/>
          <w:rFonts w:asciiTheme="minorHAnsi" w:hAnsiTheme="minorHAnsi" w:cstheme="minorHAnsi"/>
        </w:rPr>
        <w:t xml:space="preserve"> sufficiently </w:t>
      </w:r>
      <w:r w:rsidRPr="00165BD2">
        <w:rPr>
          <w:rStyle w:val="StyleUnderline"/>
          <w:rFonts w:asciiTheme="minorHAnsi" w:hAnsiTheme="minorHAnsi" w:cstheme="minorHAnsi"/>
          <w:highlight w:val="green"/>
        </w:rPr>
        <w:t>problematized this</w:t>
      </w:r>
      <w:r w:rsidRPr="00165BD2">
        <w:rPr>
          <w:rStyle w:val="StyleUnderline"/>
          <w:rFonts w:asciiTheme="minorHAnsi" w:hAnsiTheme="minorHAnsi" w:cstheme="minorHAnsi"/>
        </w:rPr>
        <w:t xml:space="preserve"> tension</w:t>
      </w:r>
      <w:r w:rsidRPr="00165BD2">
        <w:rPr>
          <w:rFonts w:asciiTheme="minorHAnsi" w:hAnsiTheme="minorHAnsi" w:cstheme="minorHAnsi"/>
          <w:sz w:val="14"/>
        </w:rPr>
        <w:t xml:space="preserve">.2 Can this tension be resolved? One way to do so is to raise the possibility that </w:t>
      </w:r>
      <w:r w:rsidRPr="00165BD2">
        <w:rPr>
          <w:rStyle w:val="StyleUnderline"/>
          <w:rFonts w:asciiTheme="minorHAnsi" w:hAnsiTheme="minorHAnsi" w:cstheme="minorHAnsi"/>
        </w:rPr>
        <w:t>the racial capitalism concept works best for groups that have been undoubtedly racialized, such as members of the African diaspora in North America.</w:t>
      </w:r>
      <w:r w:rsidRPr="00165BD2">
        <w:rPr>
          <w:rFonts w:asciiTheme="minorHAnsi" w:hAnsiTheme="minorHAnsi" w:cstheme="minorHAnsi"/>
          <w:sz w:val="14"/>
        </w:rPr>
        <w:t xml:space="preserve">3 Racial capitalism would thus refer mainly to the black ex-slave population, which has suffered some of the clearest and most virulent forms of racism. </w:t>
      </w:r>
      <w:r w:rsidRPr="00165BD2">
        <w:rPr>
          <w:rStyle w:val="StyleUnderline"/>
          <w:rFonts w:asciiTheme="minorHAnsi" w:hAnsiTheme="minorHAnsi" w:cstheme="minorHAnsi"/>
        </w:rPr>
        <w:t>This might explain why the literature on racial capitalism has focused on African Americans and transatlantic slavery rather than other groups elsewhere in the world</w:t>
      </w:r>
      <w:r w:rsidRPr="00165BD2">
        <w:rPr>
          <w:rFonts w:asciiTheme="minorHAnsi" w:hAnsiTheme="minorHAnsi" w:cstheme="minorHAnsi"/>
          <w:sz w:val="14"/>
        </w:rPr>
        <w:t xml:space="preserve">. </w:t>
      </w:r>
      <w:r w:rsidRPr="00165BD2">
        <w:rPr>
          <w:rStyle w:val="Emphasis"/>
          <w:rFonts w:asciiTheme="minorHAnsi" w:hAnsiTheme="minorHAnsi" w:cstheme="minorHAnsi"/>
        </w:rPr>
        <w:t xml:space="preserve">Yet </w:t>
      </w:r>
      <w:r w:rsidRPr="00165BD2">
        <w:rPr>
          <w:rStyle w:val="Emphasis"/>
          <w:rFonts w:asciiTheme="minorHAnsi" w:hAnsiTheme="minorHAnsi" w:cstheme="minorHAnsi"/>
          <w:highlight w:val="green"/>
        </w:rPr>
        <w:t>this</w:t>
      </w:r>
      <w:r w:rsidRPr="00165BD2">
        <w:rPr>
          <w:rStyle w:val="Emphasis"/>
          <w:rFonts w:asciiTheme="minorHAnsi" w:hAnsiTheme="minorHAnsi" w:cstheme="minorHAnsi"/>
        </w:rPr>
        <w:t xml:space="preserve"> seeming resolution </w:t>
      </w:r>
      <w:r w:rsidRPr="00165BD2">
        <w:rPr>
          <w:rStyle w:val="Emphasis"/>
          <w:rFonts w:asciiTheme="minorHAnsi" w:hAnsiTheme="minorHAnsi" w:cstheme="minorHAnsi"/>
          <w:highlight w:val="green"/>
        </w:rPr>
        <w:t>would significantly reduce the scope of the racial capitalism concep</w:t>
      </w:r>
      <w:r w:rsidRPr="00165BD2">
        <w:rPr>
          <w:rFonts w:asciiTheme="minorHAnsi" w:hAnsiTheme="minorHAnsi" w:cstheme="minorHAnsi"/>
          <w:sz w:val="14"/>
          <w:highlight w:val="green"/>
        </w:rPr>
        <w:t>t</w:t>
      </w:r>
      <w:r w:rsidRPr="00165BD2">
        <w:rPr>
          <w:rStyle w:val="Emphasis"/>
          <w:rFonts w:asciiTheme="minorHAnsi" w:hAnsiTheme="minorHAnsi" w:cstheme="minorHAnsi"/>
          <w:highlight w:val="green"/>
        </w:rPr>
        <w:t>. Racial capitalism would no longer depict a global system</w:t>
      </w:r>
      <w:r w:rsidRPr="00165BD2">
        <w:rPr>
          <w:rFonts w:asciiTheme="minorHAnsi" w:hAnsiTheme="minorHAnsi" w:cstheme="minorHAnsi"/>
          <w:sz w:val="14"/>
        </w:rPr>
        <w:t xml:space="preserve">. Perhaps the best resolution is one that arrives through more reflexive research. </w:t>
      </w:r>
      <w:r w:rsidRPr="00165BD2">
        <w:rPr>
          <w:rStyle w:val="StyleUnderline"/>
          <w:rFonts w:asciiTheme="minorHAnsi" w:hAnsiTheme="minorHAnsi" w:cstheme="minorHAnsi"/>
          <w:highlight w:val="green"/>
        </w:rPr>
        <w:t>We can explore how “race” is connected to capitalism</w:t>
      </w:r>
      <w:r w:rsidRPr="00165BD2">
        <w:rPr>
          <w:rStyle w:val="StyleUnderline"/>
          <w:rFonts w:asciiTheme="minorHAnsi" w:hAnsiTheme="minorHAnsi" w:cstheme="minorHAnsi"/>
        </w:rPr>
        <w:t xml:space="preserve"> in diverse sites and across historical periods, </w:t>
      </w:r>
      <w:r w:rsidRPr="00165BD2">
        <w:rPr>
          <w:rStyle w:val="StyleUnderline"/>
          <w:rFonts w:asciiTheme="minorHAnsi" w:hAnsiTheme="minorHAnsi" w:cstheme="minorHAnsi"/>
          <w:highlight w:val="green"/>
        </w:rPr>
        <w:t>but we must be more conscious about whether we are referring to analysts’ definition of race or a category of practice</w:t>
      </w:r>
      <w:r w:rsidRPr="00165BD2">
        <w:rPr>
          <w:rStyle w:val="StyleUnderline"/>
          <w:rFonts w:asciiTheme="minorHAnsi" w:hAnsiTheme="minorHAnsi" w:cstheme="minorHAnsi"/>
        </w:rPr>
        <w:t>.</w:t>
      </w:r>
      <w:r w:rsidRPr="00165BD2">
        <w:rPr>
          <w:rFonts w:asciiTheme="minorHAnsi" w:hAnsiTheme="minorHAnsi" w:cstheme="minorHAnsi"/>
          <w:sz w:val="14"/>
        </w:rPr>
        <w:t xml:space="preserve"> Put simply, we can arrive at a resolution only through careful research that more clearly defines “race.”</w:t>
      </w:r>
    </w:p>
    <w:p w14:paraId="0677460C" w14:textId="77777777" w:rsidR="00006E3E" w:rsidRPr="00165BD2" w:rsidRDefault="00006E3E" w:rsidP="00006E3E">
      <w:pPr>
        <w:pStyle w:val="Heading3"/>
      </w:pPr>
      <w:r w:rsidRPr="00165BD2">
        <w:t>1NC---AT: Extraction</w:t>
      </w:r>
    </w:p>
    <w:p w14:paraId="28C6DB8E" w14:textId="77777777" w:rsidR="00006E3E" w:rsidRPr="00165BD2" w:rsidRDefault="00006E3E" w:rsidP="00006E3E">
      <w:pPr>
        <w:pStyle w:val="Heading4"/>
      </w:pPr>
      <w:r w:rsidRPr="00165BD2">
        <w:t xml:space="preserve"> Workers in the U.S. don’t </w:t>
      </w:r>
      <w:r w:rsidRPr="00165BD2">
        <w:rPr>
          <w:u w:val="single"/>
        </w:rPr>
        <w:t>share</w:t>
      </w:r>
      <w:r w:rsidRPr="00165BD2">
        <w:t xml:space="preserve"> in the benefits of imperialism because they are </w:t>
      </w:r>
      <w:r w:rsidRPr="00165BD2">
        <w:rPr>
          <w:u w:val="single"/>
        </w:rPr>
        <w:t>themselves</w:t>
      </w:r>
      <w:r w:rsidRPr="00165BD2">
        <w:t xml:space="preserve"> exploited by it.</w:t>
      </w:r>
    </w:p>
    <w:p w14:paraId="6FE19BF8" w14:textId="77777777" w:rsidR="00006E3E" w:rsidRPr="00165BD2" w:rsidRDefault="00006E3E" w:rsidP="00006E3E">
      <w:r w:rsidRPr="00165BD2">
        <w:t xml:space="preserve">Charles </w:t>
      </w:r>
      <w:r w:rsidRPr="00165BD2">
        <w:rPr>
          <w:rStyle w:val="Style13ptBold"/>
        </w:rPr>
        <w:t>Post 23</w:t>
      </w:r>
      <w:r w:rsidRPr="00165BD2">
        <w:t xml:space="preserve">, Professor of Sociology at Borough of Manhattan Community College-CUNY, 1 May 2023, “Explaining Imperialism Today,” </w:t>
      </w:r>
      <w:r w:rsidRPr="00165BD2">
        <w:rPr>
          <w:i/>
          <w:iCs/>
        </w:rPr>
        <w:t>Spectre Journal</w:t>
      </w:r>
      <w:r w:rsidRPr="00165BD2">
        <w:t>, https://spectrejournal.com/explaining-imperialism-today/.</w:t>
      </w:r>
    </w:p>
    <w:p w14:paraId="3D295A93" w14:textId="77777777" w:rsidR="00006E3E" w:rsidRPr="00165BD2" w:rsidRDefault="00006E3E" w:rsidP="00006E3E">
      <w:pPr>
        <w:rPr>
          <w:sz w:val="16"/>
          <w:szCs w:val="16"/>
        </w:rPr>
      </w:pPr>
      <w:r w:rsidRPr="00165BD2">
        <w:rPr>
          <w:sz w:val="16"/>
          <w:szCs w:val="16"/>
        </w:rPr>
        <w:t xml:space="preserve">At stake in these seemingly abstract theoretical and complex empirical questions are two key political issues. The first is whether imperialism reconfigures class antagonisms. Do workers in the Global North share in the exploitation of workers in the Global South, forming a “labor aristocracy” that benefits from imperialism?9 Or does </w:t>
      </w:r>
      <w:r w:rsidRPr="00165BD2">
        <w:rPr>
          <w:rStyle w:val="StyleUnderline"/>
          <w:highlight w:val="green"/>
        </w:rPr>
        <w:t>imperialism</w:t>
      </w:r>
      <w:r w:rsidRPr="00165BD2">
        <w:rPr>
          <w:rStyle w:val="StyleUnderline"/>
        </w:rPr>
        <w:t xml:space="preserve"> </w:t>
      </w:r>
      <w:r w:rsidRPr="00165BD2">
        <w:rPr>
          <w:rStyle w:val="Emphasis"/>
        </w:rPr>
        <w:t xml:space="preserve">substantially </w:t>
      </w:r>
      <w:r w:rsidRPr="00165BD2">
        <w:rPr>
          <w:rStyle w:val="Emphasis"/>
          <w:highlight w:val="green"/>
        </w:rPr>
        <w:t>increase</w:t>
      </w:r>
      <w:r w:rsidRPr="00165BD2">
        <w:rPr>
          <w:rStyle w:val="StyleUnderline"/>
        </w:rPr>
        <w:t xml:space="preserve"> the </w:t>
      </w:r>
      <w:r w:rsidRPr="00165BD2">
        <w:rPr>
          <w:rStyle w:val="Emphasis"/>
          <w:highlight w:val="green"/>
        </w:rPr>
        <w:t>exploitation</w:t>
      </w:r>
      <w:r w:rsidRPr="00165BD2">
        <w:rPr>
          <w:rStyle w:val="StyleUnderline"/>
          <w:highlight w:val="green"/>
        </w:rPr>
        <w:t xml:space="preserve"> of workers in </w:t>
      </w:r>
      <w:r w:rsidRPr="00165BD2">
        <w:rPr>
          <w:rStyle w:val="Emphasis"/>
          <w:highlight w:val="green"/>
        </w:rPr>
        <w:t>both zones</w:t>
      </w:r>
      <w:r w:rsidRPr="00165BD2">
        <w:rPr>
          <w:rStyle w:val="StyleUnderline"/>
          <w:highlight w:val="green"/>
        </w:rPr>
        <w:t xml:space="preserve"> of the</w:t>
      </w:r>
      <w:r w:rsidRPr="00165BD2">
        <w:rPr>
          <w:rStyle w:val="StyleUnderline"/>
        </w:rPr>
        <w:t xml:space="preserve"> capitalist </w:t>
      </w:r>
      <w:r w:rsidRPr="00165BD2">
        <w:rPr>
          <w:rStyle w:val="StyleUnderline"/>
          <w:highlight w:val="green"/>
        </w:rPr>
        <w:t>world economy</w:t>
      </w:r>
      <w:r w:rsidRPr="00165BD2">
        <w:rPr>
          <w:rStyle w:val="StyleUnderline"/>
        </w:rPr>
        <w:t xml:space="preserve">, continuing to </w:t>
      </w:r>
      <w:r w:rsidRPr="00165BD2">
        <w:rPr>
          <w:rStyle w:val="StyleUnderline"/>
          <w:highlight w:val="green"/>
        </w:rPr>
        <w:t xml:space="preserve">pit them </w:t>
      </w:r>
      <w:r w:rsidRPr="00165BD2">
        <w:rPr>
          <w:rStyle w:val="Emphasis"/>
          <w:highlight w:val="green"/>
        </w:rPr>
        <w:t>against</w:t>
      </w:r>
      <w:r w:rsidRPr="00165BD2">
        <w:rPr>
          <w:rStyle w:val="StyleUnderline"/>
          <w:highlight w:val="green"/>
        </w:rPr>
        <w:t xml:space="preserve"> their </w:t>
      </w:r>
      <w:r w:rsidRPr="00165BD2">
        <w:rPr>
          <w:rStyle w:val="Emphasis"/>
          <w:highlight w:val="green"/>
        </w:rPr>
        <w:t>“own” capitalists</w:t>
      </w:r>
      <w:r w:rsidRPr="00165BD2">
        <w:rPr>
          <w:sz w:val="16"/>
          <w:szCs w:val="16"/>
        </w:rPr>
        <w:t>?</w:t>
      </w:r>
    </w:p>
    <w:p w14:paraId="76849F60" w14:textId="77777777" w:rsidR="00006E3E" w:rsidRPr="00165BD2" w:rsidRDefault="00006E3E" w:rsidP="00006E3E">
      <w:pPr>
        <w:rPr>
          <w:sz w:val="2"/>
          <w:szCs w:val="2"/>
        </w:rPr>
      </w:pPr>
      <w:r w:rsidRPr="00165BD2">
        <w:rPr>
          <w:sz w:val="2"/>
          <w:szCs w:val="2"/>
        </w:rPr>
        <w:t>Second, does China remain a society subordinated to imperialism, one that must be defended against the dominant imperialist powers, in particular the US? Or is China an emerging imperialist competitor, whose repression of workers and racialized minorities serves the interest of their capitalist rulers alone? Despite the intentions of some of the authors, their analyses can and have been utilized to argue against the centrality of class struggle in the imperialist core and for politics that ally the socialist left with the ostensibly “anti-imperialist” Chinese state. The alternative analysis of imperialism presented here asserts the continued salience of class struggle in the Global North and a politics that solidarizes with workers and oppressed groups in China. It is my contention that capitalist imperialism’s origins, the reproduction of uneven and combined development on a world scale, and political-military competition among capitalist powers are the “emergent properties” of profit-driven real capitalist competition.10 Put another way, real capitalist competition, fought with the “heavy artillery” of fixed capital, does not produce uniform conditions of production within and between industries, but heterogeneous labor processes, rates of profit, and wages. This unevenness is the basis for both global economic inequality and economic and inter-state competition.11 This article first examines Carchedi’s and Roberts’s deployment of the theory of unequal exchange, raising questions about its capacity to explain the origins and reproduction of global economic inequality. It then moves to evaluate Smith’s arguments about the superexploitation of workers in the Global South as the primary source of capitalist profitability in the North over the past four decades. It turns next to an assessment of King’s defense of Lenin’s claim that the North enjoys a monopoly on capital-intensive industry. Finally, I outline an alternative analysis of imperialism’s origins and dynamics based on real capitalist competition and profitability before concluding with a tentative assessment of the changing place of China in the contemporary imperialist order. Unequal Exchange The Greek Marxist, Arghiri Emmanuel argued that global trade results in transfers of surplus value from the Global South to North in his seminal work, Unequal Exchange.12. Unequal exchange was not the result of market manipulation but of the operation of Marx’s law of value—socially average necessary abstract labor time regulating the production and exchange of commodities—on a global scale. Marx, in CapitaI III, argued that the tendency to equalize profit rates between industries in a single country results in commodities no longer being exchanged according to their direct value (the socially average necessary labor time required for their production).13 Rather, commodities are exchanged, he argues, according to their prices of production (the cost of means of production, raw materials, and labor power for each unit of output, plus an average rate of profit). If commodities were exchanged at their value, more labor-intensive producers would earn higher rates of profit—despite their less efficient use of labor—than more capital-intensive producers. In other words, labor-intensive industries like the garment industry would generate a higher rate of return on investment than more technologically advanced industries such as automobile manufacturing. The formation of prices of production results in a transfer of value from low-organic-composition-of-capital producers to high-organic-composition-of-capital producers, allowing the turbulent equalization of the profit rates of the regulating capitals (those with most efficient, reproducible technique) between industries. Drawing on the work of Henryk Grossman, Emmanuel extends the formation of prices of production to the problem of imperialism.14 As the mobility of capital across the world creates a global profit rate, goods are exchanged on the world market according to their prices of production, not their values. The result is the international transfer of value from low- to high-organic-composition-of-capital producers: unequal exchange. Emmanuel believed that production in the Global South has a uniformly, or at best average lower organic composition of capital than production in the Global North.15 As a result, there is a systematic transfer of value from the less to more developed parts of the capitalist world. According to Carchedi and Roberts: Economic imperialism is in the first instance the appropriation of surplus value by high technology companies from low technology companies in different countries … The imperialist countries can be defined as those countries with a persistently higher number of high technology companies and thus with persistently higher national average OCC [organic composition of capital].16 This value transfer explains the persistent underdevelopment of capitalist production in the Global South, and its persistent overdevelopment in the Global North; and, for Emmanuel, it is the source of persistently higher wages for workers in the Global North. Carchedi and Roberts attempt to measure the volume and direction of unequal exchange between the Global South and North and its sources from 1950 to 2019.17 Asserting that the Global South has, on average, “a higher rate of surplus value and lower organic composition of capital,”18 they estimate that about 1 percent of global GDP has flowed to the North annually, with sharp rises during the crises of 1974 to 1980, and again after 2004.19 While acknowledging that a relatively small portion of global GDP comes from unequal exchange, Carchedi and Roberts assert that this may be an artifact of studying only eleven countries in the South and is offset by “the cumulative transfer over 70 years.”20 Value transfers as a share of annual export profits for the Global North is significantly higher, peaking at nearly 80 percent in 1974, averaging around 40 percent since. Unequal exchange in bilateral export trade was generally lower, reaching a high of 26.3 percent during the global recession of the mid-1970s, but fluctuating around 10 to 11 percent annually. Value transfers between US and Mexico averaged between 16 and 21 percent of northern GDP when either bilateral trade is considered or when all the US’s and Mexico’s trading partners are examined. Finally, Carchedi and Roberts attribute between 50 and 60 percent of value transfer to the North to a higher average organic composition of capital, and 40 to 50 percent to a lower average rate of surplus value. While Carchedi and Roberts add a level of concreteness often lacking in discussions of unequal exchange, their claim of a net transfer of value from the periphery to the core of the world economy is questionable. The “direction and amount of net value transfers between the regions are rather complicated,” because production in the Global South is not uniformly more labor-intensive than in the North.21 In reality, the Global South’s export industries have a “dual structure.”22 The bulk of exports from the Global South to North—agricultural and consumer goods and parts for industrial processes in the North—tend to be produced in significantly more labor-intensive labor processes than those goods the South imports from the North. However, the Global South is the site of some of the most capital-intensive global industries, in particular energy (oil and natural gas) and natural resources extraction (mining). An accurate measure of the path and mass of global value transfers would require a rigorous disaggregation of the relative weight of lower- and higher-than-average organic composition of capital in global trade. Unfortunately, Carchedi’s and Roberts’s method of calculating unequal exchange obscures rather than clarifies this issue. Instead of attempting to measure the transfer of value as a result of competition between industrial sectors on a world scale, they simply assume that “countries replace sectors” in foreign trade.23 At best, we can conclude, along with Ahmet Tonak, that value transfers from the South to the North “obviously contribute to the perpetuation of imperialistic relations” but “not to their creation.”24 Superexploitation John Smith roots his account of persistent value transfers from the Global South to North in higher rates of exploitation in the Global South. Smith recounts Marx’s discussion of the two main modes by which capitalists increase the appropriation of surplus value, which are often pursued simultaneously. The first is absolute surplus value: the extension of the working day (or week or year) without any change in real wages or the labor process. The second is relative surplus value: increasing the productivity of labor in industries producing “means of consumption” and thus reducing the portion of the working day devoted to reproducing the workers’ labor power and increasing the portion capital appropriates as surplus value. Smith points out that Marx recognized but never pursued a discussion of a third mode of increasing surplus value extraction: superexploitation, when the wage is depressed below the value of the historically constituted conditions for the reproduction of workers’ capacity to labor.25 According to Smith, imperialism in the neo- liberal era is based in the superexploitation of workers in the Global South, the result of the relative and absolute size of the reserve army of labor in the periphery, whose geographic immobility prevents any tendency toward global wage equalization.26 It is the persistent inequalities of wages and levels of exploitation that has driven “imperialism’s most significant shift … toward the transformation of its own core processes of surplus-value extraction” through “the global labor arbitrage-driven globalization of production.”27 Smith claims that “outsourcing” has become the “alternative to investment in new technology”28 in the Global North, leading him to question claims of a growth of labor productivity, no less the rate of exploitation, in the Global North since the 1970s: Statistics on labor productivity, obtained by dividing the value added of a firm, industrial sector, or nation by its total labor hours, are highly deceptive.29 Much of the alleged increase in labor productivity in the imperialist nations is an artifact resulting from the outsourcing of low value-added, labor-intensive production processes to low-wage countries … when a firm outsources labor-intensive production processes, the productivity of the workers who remain in its employment rises, even though nothing about their specific labor has changed.30 Put simply, the superexploitation of the working class in the Global South explains the continued reproduction of an underdeveloped imperial periphery and an increasingly parasitic core. There are a number of conceptual and empirical problems with Smith’s argument. Smith rejects Marx’s discussions in Capital I of how the growth of labor productivity through capital-intensive innovation in the production of both consumer and capital goods increases relative surplus value. For Marx, as long as the rate of increase of real wages is less than the rate of increase in labor productivity, a process guaranteed by the constant reproduction of the reserve army of labor in all parts of the world,31 the intensification of work through mechanization, “produces in the same time more value.”32 As Tonak points out, “even if the worker is paid more, the rate of exploitation still increases by virtue of mechanization (cheapening of consumer goods) and efficient management of the production process (increasing the intensity of labor).”33 Smith gives three reasons for rejecting Marx’s claims that increasing mechanization and labor productivity increases the rate of surplus value. First, Marx used European examples from the mid-nineteenth century of “competing imperialist nations,” while nations of the contemporary Global South “cannot be regarded merely as less-developed capitalist nations” who will follow the same path of capitalist development. Second, Smith asserts that because capitalists in the Global North produce different commodities than those in the Global South, they do not directly compete with one another, unlike nineteenth century European capitalists producing similar goods. Finally, capital in the nineteenth century only exploited “their own” workers, whose means of subsistence were produced in their own countries: “this was an age before foreign direct investment, outsourcing, etc.”34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w:t>
      </w:r>
    </w:p>
    <w:p w14:paraId="58E32E3E" w14:textId="77777777" w:rsidR="00006E3E" w:rsidRPr="00165BD2" w:rsidRDefault="00006E3E" w:rsidP="00006E3E">
      <w:pPr>
        <w:rPr>
          <w:sz w:val="16"/>
          <w:szCs w:val="16"/>
        </w:rPr>
      </w:pPr>
      <w:r w:rsidRPr="00165BD2">
        <w:rPr>
          <w:sz w:val="16"/>
          <w:szCs w:val="16"/>
        </w:rPr>
        <w:t xml:space="preserve">It is also the case that most capitals in the Global North and South do not compete within the same industry, and that much of the exports from the periphery are labor-intensive inputs for the core’s capital-intensive industry. However, whether capital in the core competes “head-to-head” with capital in the periphery, </w:t>
      </w:r>
      <w:r w:rsidRPr="00165BD2">
        <w:rPr>
          <w:rStyle w:val="StyleUnderline"/>
        </w:rPr>
        <w:t xml:space="preserve">the introduction of </w:t>
      </w:r>
      <w:r w:rsidRPr="00165BD2">
        <w:rPr>
          <w:rStyle w:val="Emphasis"/>
        </w:rPr>
        <w:t>new</w:t>
      </w:r>
      <w:r w:rsidRPr="00165BD2">
        <w:rPr>
          <w:rStyle w:val="StyleUnderline"/>
        </w:rPr>
        <w:t xml:space="preserve"> and </w:t>
      </w:r>
      <w:r w:rsidRPr="00165BD2">
        <w:rPr>
          <w:rStyle w:val="Emphasis"/>
        </w:rPr>
        <w:t>more efficient machinery</w:t>
      </w:r>
      <w:r w:rsidRPr="00165BD2">
        <w:rPr>
          <w:rStyle w:val="StyleUnderline"/>
        </w:rPr>
        <w:t xml:space="preserve"> will </w:t>
      </w:r>
      <w:r w:rsidRPr="00165BD2">
        <w:rPr>
          <w:rStyle w:val="Emphasis"/>
        </w:rPr>
        <w:t>intensify work</w:t>
      </w:r>
      <w:r w:rsidRPr="00165BD2">
        <w:rPr>
          <w:rStyle w:val="StyleUnderline"/>
        </w:rPr>
        <w:t xml:space="preserve"> and </w:t>
      </w:r>
      <w:r w:rsidRPr="00165BD2">
        <w:rPr>
          <w:rStyle w:val="Emphasis"/>
        </w:rPr>
        <w:t>raise</w:t>
      </w:r>
      <w:r w:rsidRPr="00165BD2">
        <w:rPr>
          <w:rStyle w:val="StyleUnderline"/>
        </w:rPr>
        <w:t xml:space="preserve"> the rate of exploitation in </w:t>
      </w:r>
      <w:r w:rsidRPr="00165BD2">
        <w:rPr>
          <w:rStyle w:val="Emphasis"/>
        </w:rPr>
        <w:t>either zone</w:t>
      </w:r>
      <w:r w:rsidRPr="00165BD2">
        <w:rPr>
          <w:rStyle w:val="StyleUnderline"/>
        </w:rPr>
        <w:t xml:space="preserve"> of the world economy</w:t>
      </w:r>
      <w:r w:rsidRPr="00165BD2">
        <w:rPr>
          <w:sz w:val="16"/>
          <w:szCs w:val="16"/>
        </w:rPr>
        <w:t>. Again, capitalists in all zones of the world economy are subject to the dynamics of capitalist competition and profitability.</w:t>
      </w:r>
    </w:p>
    <w:p w14:paraId="1E71F0D8" w14:textId="77777777" w:rsidR="00006E3E" w:rsidRPr="00165BD2" w:rsidRDefault="00006E3E" w:rsidP="00006E3E">
      <w:pPr>
        <w:rPr>
          <w:sz w:val="8"/>
          <w:szCs w:val="8"/>
        </w:rPr>
      </w:pPr>
      <w:r w:rsidRPr="00165BD2">
        <w:rPr>
          <w:sz w:val="8"/>
          <w:szCs w:val="8"/>
        </w:rPr>
        <w:t>Finally, it is simply historically inaccurate that capitalists in the nineteenth century exploited only workers in their own nations whose means of subsistence were produced locally. Not only were many industries dependent upon imported raw materials in the nineteenth century (cotton textiles), but the global market in tobacco, sugar, grains, and other foodstuffs was well established by the time Marx drafted the first volume of Capital.</w:t>
      </w:r>
    </w:p>
    <w:p w14:paraId="14314CAA" w14:textId="77777777" w:rsidR="00006E3E" w:rsidRPr="00165BD2" w:rsidRDefault="00006E3E" w:rsidP="00006E3E">
      <w:pPr>
        <w:rPr>
          <w:sz w:val="16"/>
          <w:szCs w:val="16"/>
        </w:rPr>
      </w:pPr>
      <w:r w:rsidRPr="00165BD2">
        <w:rPr>
          <w:sz w:val="16"/>
          <w:szCs w:val="16"/>
        </w:rPr>
        <w:t xml:space="preserve">Despite the centrality of superexploitation to his theory of contemporary imperialism, Smith presents no comparative data on rates of surplus value. However, </w:t>
      </w:r>
      <w:r w:rsidRPr="00165BD2">
        <w:rPr>
          <w:rStyle w:val="StyleUnderline"/>
        </w:rPr>
        <w:t>there is</w:t>
      </w:r>
      <w:r w:rsidRPr="00165BD2">
        <w:rPr>
          <w:sz w:val="16"/>
          <w:szCs w:val="16"/>
        </w:rPr>
        <w:t xml:space="preserve"> some </w:t>
      </w:r>
      <w:r w:rsidRPr="00165BD2">
        <w:rPr>
          <w:rStyle w:val="Emphasis"/>
        </w:rPr>
        <w:t>evidence</w:t>
      </w:r>
      <w:r w:rsidRPr="00165BD2">
        <w:rPr>
          <w:sz w:val="16"/>
          <w:szCs w:val="16"/>
        </w:rPr>
        <w:t xml:space="preserve">, for a number of countries, </w:t>
      </w:r>
      <w:r w:rsidRPr="00165BD2">
        <w:rPr>
          <w:rStyle w:val="StyleUnderline"/>
        </w:rPr>
        <w:t xml:space="preserve">that </w:t>
      </w:r>
      <w:r w:rsidRPr="00165BD2">
        <w:rPr>
          <w:rStyle w:val="StyleUnderline"/>
          <w:highlight w:val="green"/>
        </w:rPr>
        <w:t xml:space="preserve">the </w:t>
      </w:r>
      <w:r w:rsidRPr="00165BD2">
        <w:rPr>
          <w:rStyle w:val="Emphasis"/>
          <w:highlight w:val="green"/>
        </w:rPr>
        <w:t>average rate</w:t>
      </w:r>
      <w:r w:rsidRPr="00165BD2">
        <w:rPr>
          <w:rStyle w:val="StyleUnderline"/>
          <w:highlight w:val="green"/>
        </w:rPr>
        <w:t xml:space="preserve"> of exploitation in the </w:t>
      </w:r>
      <w:r w:rsidRPr="00165BD2">
        <w:rPr>
          <w:rStyle w:val="Emphasis"/>
          <w:highlight w:val="green"/>
        </w:rPr>
        <w:t>Global South</w:t>
      </w:r>
      <w:r w:rsidRPr="00165BD2">
        <w:rPr>
          <w:rStyle w:val="StyleUnderline"/>
          <w:highlight w:val="green"/>
        </w:rPr>
        <w:t xml:space="preserve"> may be </w:t>
      </w:r>
      <w:r w:rsidRPr="00165BD2">
        <w:rPr>
          <w:rStyle w:val="Emphasis"/>
          <w:highlight w:val="green"/>
        </w:rPr>
        <w:t>higher</w:t>
      </w:r>
      <w:r w:rsidRPr="00165BD2">
        <w:rPr>
          <w:rStyle w:val="StyleUnderline"/>
          <w:highlight w:val="green"/>
        </w:rPr>
        <w:t xml:space="preserve"> than in the </w:t>
      </w:r>
      <w:r w:rsidRPr="00165BD2">
        <w:rPr>
          <w:rStyle w:val="Emphasis"/>
          <w:highlight w:val="green"/>
        </w:rPr>
        <w:t>Global North</w:t>
      </w:r>
      <w:r w:rsidRPr="00165BD2">
        <w:rPr>
          <w:sz w:val="16"/>
          <w:szCs w:val="16"/>
        </w:rPr>
        <w:t xml:space="preserve">. Tonak compiled data on </w:t>
      </w:r>
      <w:r w:rsidRPr="00165BD2">
        <w:rPr>
          <w:rStyle w:val="StyleUnderline"/>
        </w:rPr>
        <w:t>average rates of exploitation between 1969 and 1977 for four industrial economies</w:t>
      </w:r>
      <w:r w:rsidRPr="00165BD2">
        <w:rPr>
          <w:sz w:val="16"/>
          <w:szCs w:val="16"/>
        </w:rPr>
        <w:t xml:space="preserve"> (US, Germany, Sweden, and Canada), and eight less developed economies (Egypt, Turkey, India, South Korea, Bolivia, Panama, Puerto Rico, and Malawi).35 The four core economies </w:t>
      </w:r>
      <w:r w:rsidRPr="00165BD2">
        <w:rPr>
          <w:rStyle w:val="StyleUnderline"/>
        </w:rPr>
        <w:t>ranged between 202 and 259 percent, while the peripheral economies ranged from 244 to 465 percent</w:t>
      </w:r>
      <w:r w:rsidRPr="00165BD2">
        <w:rPr>
          <w:sz w:val="16"/>
          <w:szCs w:val="16"/>
        </w:rPr>
        <w:t xml:space="preserve">. </w:t>
      </w:r>
      <w:r w:rsidRPr="00165BD2">
        <w:rPr>
          <w:rStyle w:val="StyleUnderline"/>
        </w:rPr>
        <w:t xml:space="preserve">In the early twenty-first century, the gap persisted </w:t>
      </w:r>
      <w:r w:rsidRPr="00165BD2">
        <w:rPr>
          <w:rStyle w:val="StyleUnderline"/>
          <w:highlight w:val="green"/>
        </w:rPr>
        <w:t xml:space="preserve">but </w:t>
      </w:r>
      <w:r w:rsidRPr="00165BD2">
        <w:rPr>
          <w:rStyle w:val="Emphasis"/>
          <w:highlight w:val="green"/>
        </w:rPr>
        <w:t>appears</w:t>
      </w:r>
      <w:r w:rsidRPr="00165BD2">
        <w:rPr>
          <w:rStyle w:val="StyleUnderline"/>
          <w:highlight w:val="green"/>
        </w:rPr>
        <w:t xml:space="preserve"> to have </w:t>
      </w:r>
      <w:r w:rsidRPr="00165BD2">
        <w:rPr>
          <w:rStyle w:val="Emphasis"/>
          <w:highlight w:val="green"/>
        </w:rPr>
        <w:t>narrowed</w:t>
      </w:r>
      <w:r w:rsidRPr="00165BD2">
        <w:rPr>
          <w:rStyle w:val="StyleUnderline"/>
        </w:rPr>
        <w:t xml:space="preserve">. The </w:t>
      </w:r>
      <w:r w:rsidRPr="00165BD2">
        <w:rPr>
          <w:rStyle w:val="Emphasis"/>
          <w:highlight w:val="green"/>
        </w:rPr>
        <w:t>rate</w:t>
      </w:r>
      <w:r w:rsidRPr="00165BD2">
        <w:rPr>
          <w:rStyle w:val="Emphasis"/>
        </w:rPr>
        <w:t xml:space="preserve"> of exploitation</w:t>
      </w:r>
      <w:r w:rsidRPr="00165BD2">
        <w:rPr>
          <w:rStyle w:val="StyleUnderline"/>
        </w:rPr>
        <w:t xml:space="preserve"> </w:t>
      </w:r>
      <w:r w:rsidRPr="00165BD2">
        <w:rPr>
          <w:rStyle w:val="StyleUnderline"/>
          <w:highlight w:val="green"/>
        </w:rPr>
        <w:t xml:space="preserve">in the </w:t>
      </w:r>
      <w:r w:rsidRPr="00165BD2">
        <w:rPr>
          <w:rStyle w:val="Emphasis"/>
          <w:highlight w:val="green"/>
        </w:rPr>
        <w:t>US</w:t>
      </w:r>
      <w:r w:rsidRPr="00165BD2">
        <w:rPr>
          <w:rStyle w:val="StyleUnderline"/>
        </w:rPr>
        <w:t xml:space="preserve"> was estimated to be </w:t>
      </w:r>
      <w:r w:rsidRPr="00165BD2">
        <w:rPr>
          <w:rStyle w:val="Emphasis"/>
          <w:highlight w:val="green"/>
        </w:rPr>
        <w:t>300</w:t>
      </w:r>
      <w:r w:rsidRPr="00165BD2">
        <w:rPr>
          <w:rStyle w:val="Emphasis"/>
        </w:rPr>
        <w:t xml:space="preserve"> </w:t>
      </w:r>
      <w:r w:rsidRPr="00165BD2">
        <w:rPr>
          <w:rStyle w:val="Emphasis"/>
          <w:highlight w:val="green"/>
        </w:rPr>
        <w:t>percent</w:t>
      </w:r>
      <w:r w:rsidRPr="00165BD2">
        <w:rPr>
          <w:rStyle w:val="StyleUnderline"/>
        </w:rPr>
        <w:t xml:space="preserve"> in </w:t>
      </w:r>
      <w:r w:rsidRPr="00165BD2">
        <w:rPr>
          <w:rStyle w:val="Emphasis"/>
        </w:rPr>
        <w:t>2001</w:t>
      </w:r>
      <w:r w:rsidRPr="00165BD2">
        <w:rPr>
          <w:rStyle w:val="StyleUnderline"/>
        </w:rPr>
        <w:t xml:space="preserve">, while </w:t>
      </w:r>
      <w:r w:rsidRPr="00165BD2">
        <w:rPr>
          <w:rStyle w:val="Emphasis"/>
          <w:highlight w:val="green"/>
        </w:rPr>
        <w:t>Turkey’s</w:t>
      </w:r>
      <w:r w:rsidRPr="00165BD2">
        <w:rPr>
          <w:rStyle w:val="StyleUnderline"/>
          <w:highlight w:val="green"/>
        </w:rPr>
        <w:t xml:space="preserve"> was </w:t>
      </w:r>
      <w:r w:rsidRPr="00165BD2">
        <w:rPr>
          <w:rStyle w:val="Emphasis"/>
          <w:highlight w:val="green"/>
        </w:rPr>
        <w:t>312</w:t>
      </w:r>
      <w:r w:rsidRPr="00165BD2">
        <w:rPr>
          <w:rStyle w:val="StyleUnderline"/>
        </w:rPr>
        <w:t xml:space="preserve"> percent in </w:t>
      </w:r>
      <w:r w:rsidRPr="00165BD2">
        <w:rPr>
          <w:rStyle w:val="Emphasis"/>
        </w:rPr>
        <w:t>2006</w:t>
      </w:r>
      <w:r w:rsidRPr="00165BD2">
        <w:rPr>
          <w:sz w:val="16"/>
          <w:szCs w:val="16"/>
        </w:rPr>
        <w:t>.</w:t>
      </w:r>
    </w:p>
    <w:p w14:paraId="4256C018" w14:textId="77777777" w:rsidR="00006E3E" w:rsidRPr="00165BD2" w:rsidRDefault="00006E3E" w:rsidP="00006E3E">
      <w:pPr>
        <w:rPr>
          <w:sz w:val="8"/>
          <w:szCs w:val="8"/>
        </w:rPr>
      </w:pPr>
      <w:r w:rsidRPr="00165BD2">
        <w:rPr>
          <w:sz w:val="8"/>
          <w:szCs w:val="8"/>
        </w:rPr>
        <w:t>Although rates of exploitation are higher in the Global South, there is no basis for Smith’s claims that evidence of increased rates of surplus value and labor productivity in the Global North are, at best, statistical aberrations caused by the growth of global outsourcing of inputs to the Global South, making both capitalists and workers in the core “parasitic” on workers in the periphery. Tonak, drawing upon his work with Shaikh in the 1990s, demonstrates that the rate of exploitation in the US jumped over 40 percent from 1948 to 1989, from 170 to 244 percent.36 He estimated that the rate of surplus value increased another 18 percent from 1989 to 2001, to 225 percent. Simon Mohun also documented a rise of 18 percent in the 1990s, from 258 to 305 percent.37</w:t>
      </w:r>
    </w:p>
    <w:p w14:paraId="15142440" w14:textId="77777777" w:rsidR="00006E3E" w:rsidRPr="00165BD2" w:rsidRDefault="00006E3E" w:rsidP="00006E3E">
      <w:pPr>
        <w:rPr>
          <w:sz w:val="8"/>
          <w:szCs w:val="8"/>
        </w:rPr>
      </w:pPr>
      <w:r w:rsidRPr="00165BD2">
        <w:rPr>
          <w:sz w:val="8"/>
          <w:szCs w:val="8"/>
        </w:rPr>
        <w:t>Kim Moody has demonstrated convincingly that this rapid increase in the rate of surplus value is the result of actual increases in labor productivity, not statistical anomalies.38 Most of this increase was the product of labor-saving technical innovation—both directly labor-displacing machinery and technology to monitor and surveille workers in order “squeeze the pores” out of the working day. Smith’s claims that lower cost of inputs produced by low wage workers in the Global South account for most of this gain is theoretically untenable. Lowering the cost of inputs would have no impact on labor productivity, or output per worker. The reduced costs of inputs do, however, lower the cost of constant capital (the circulating element used in each production cycle), increasing overall profitability.</w:t>
      </w:r>
    </w:p>
    <w:p w14:paraId="40BF6253" w14:textId="77777777" w:rsidR="00006E3E" w:rsidRPr="00165BD2" w:rsidRDefault="00006E3E" w:rsidP="00006E3E">
      <w:pPr>
        <w:rPr>
          <w:sz w:val="8"/>
          <w:szCs w:val="8"/>
        </w:rPr>
      </w:pPr>
      <w:r w:rsidRPr="00165BD2">
        <w:rPr>
          <w:sz w:val="8"/>
          <w:szCs w:val="8"/>
        </w:rPr>
        <w:t>Most importantly, Smith fails to demonstrate that the source of higher average rates of surplus value in the Global South is superexploitation—pushing wages below the historically constituted value of labor power. There is clearly evidence of both absolute and relative surplus value extraction as the sources of the higher levels of exploitation in the Global South. Roberts points to Foxconn, the Taiwan-based technology manufacturer, which combined extremely low wages (not necessarily below the value of labor power) with long hours (absolute surplus value) and the latest technology (relative surplus value).39 Tonak examined five hundred large Turkish-owned firms and six large joint ventures with foreign capital in 1996 and found that the “joint-venture firms are technologically sophisticated and able to implement managerial supervision to increase the intensity of labor.”</w:t>
      </w:r>
    </w:p>
    <w:p w14:paraId="092BD10A" w14:textId="77777777" w:rsidR="00006E3E" w:rsidRPr="00165BD2" w:rsidRDefault="00006E3E" w:rsidP="00006E3E">
      <w:pPr>
        <w:rPr>
          <w:rStyle w:val="StyleUnderline"/>
        </w:rPr>
      </w:pPr>
      <w:r w:rsidRPr="00165BD2">
        <w:rPr>
          <w:sz w:val="16"/>
          <w:szCs w:val="16"/>
        </w:rPr>
        <w:t xml:space="preserve">The joint ventures enjoyed higher rates of surplus value than the average of five hundred Turkish-owned firms. Four tobacco and car firms achieved rates of exploitation four to six times higher than the Turkish-owned firms, while two other joint-venture auto manufacturers enjoyed two to three times higher rates.40 </w:t>
      </w:r>
      <w:r w:rsidRPr="00165BD2">
        <w:rPr>
          <w:rStyle w:val="StyleUnderline"/>
          <w:highlight w:val="green"/>
        </w:rPr>
        <w:t xml:space="preserve">Nor is </w:t>
      </w:r>
      <w:r w:rsidRPr="00165BD2">
        <w:rPr>
          <w:rStyle w:val="Emphasis"/>
          <w:highlight w:val="green"/>
        </w:rPr>
        <w:t>superexploitation</w:t>
      </w:r>
      <w:r w:rsidRPr="00165BD2">
        <w:rPr>
          <w:rStyle w:val="StyleUnderline"/>
        </w:rPr>
        <w:t>—extremely low wage work—</w:t>
      </w:r>
      <w:r w:rsidRPr="00165BD2">
        <w:rPr>
          <w:rStyle w:val="Emphasis"/>
          <w:highlight w:val="green"/>
        </w:rPr>
        <w:t>absent</w:t>
      </w:r>
      <w:r w:rsidRPr="00165BD2">
        <w:rPr>
          <w:rStyle w:val="StyleUnderline"/>
          <w:highlight w:val="green"/>
        </w:rPr>
        <w:t xml:space="preserve"> in the</w:t>
      </w:r>
      <w:r w:rsidRPr="00165BD2">
        <w:rPr>
          <w:rStyle w:val="StyleUnderline"/>
        </w:rPr>
        <w:t xml:space="preserve"> contemporary </w:t>
      </w:r>
      <w:r w:rsidRPr="00165BD2">
        <w:rPr>
          <w:rStyle w:val="Emphasis"/>
          <w:highlight w:val="green"/>
        </w:rPr>
        <w:t>Global North</w:t>
      </w:r>
      <w:r w:rsidRPr="00165BD2">
        <w:rPr>
          <w:rStyle w:val="StyleUnderline"/>
        </w:rPr>
        <w:t>:</w:t>
      </w:r>
    </w:p>
    <w:p w14:paraId="70FF19A9" w14:textId="77777777" w:rsidR="00006E3E" w:rsidRPr="00165BD2" w:rsidRDefault="00006E3E" w:rsidP="00006E3E">
      <w:pPr>
        <w:rPr>
          <w:sz w:val="16"/>
          <w:szCs w:val="16"/>
        </w:rPr>
      </w:pPr>
      <w:r w:rsidRPr="00165BD2">
        <w:rPr>
          <w:rStyle w:val="Emphasis"/>
        </w:rPr>
        <w:t>“</w:t>
      </w:r>
      <w:r w:rsidRPr="00165BD2">
        <w:rPr>
          <w:rStyle w:val="Emphasis"/>
          <w:highlight w:val="green"/>
        </w:rPr>
        <w:t>Zero-hour” contracts</w:t>
      </w:r>
      <w:r w:rsidRPr="00165BD2">
        <w:rPr>
          <w:rStyle w:val="StyleUnderline"/>
        </w:rPr>
        <w:t xml:space="preserve">, where workers are at the </w:t>
      </w:r>
      <w:r w:rsidRPr="00165BD2">
        <w:rPr>
          <w:rStyle w:val="Emphasis"/>
        </w:rPr>
        <w:t>beck and call</w:t>
      </w:r>
      <w:r w:rsidRPr="00165BD2">
        <w:rPr>
          <w:rStyle w:val="StyleUnderline"/>
        </w:rPr>
        <w:t xml:space="preserve"> of employers at all hours for minimal pay, now </w:t>
      </w:r>
      <w:r w:rsidRPr="00165BD2">
        <w:rPr>
          <w:rStyle w:val="StyleUnderline"/>
          <w:highlight w:val="green"/>
        </w:rPr>
        <w:t>affect</w:t>
      </w:r>
      <w:r w:rsidRPr="00165BD2">
        <w:rPr>
          <w:rStyle w:val="StyleUnderline"/>
        </w:rPr>
        <w:t xml:space="preserve">s </w:t>
      </w:r>
      <w:r w:rsidRPr="00165BD2">
        <w:rPr>
          <w:rStyle w:val="Emphasis"/>
          <w:highlight w:val="green"/>
        </w:rPr>
        <w:t>two million workers</w:t>
      </w:r>
      <w:r w:rsidRPr="00165BD2">
        <w:rPr>
          <w:rStyle w:val="StyleUnderline"/>
          <w:highlight w:val="green"/>
        </w:rPr>
        <w:t xml:space="preserve"> in Britain. Across </w:t>
      </w:r>
      <w:r w:rsidRPr="00165BD2">
        <w:rPr>
          <w:rStyle w:val="Emphasis"/>
          <w:highlight w:val="green"/>
        </w:rPr>
        <w:t>southern Europe</w:t>
      </w:r>
      <w:r w:rsidRPr="00165BD2">
        <w:rPr>
          <w:sz w:val="16"/>
          <w:szCs w:val="16"/>
        </w:rPr>
        <w:t xml:space="preserve">, where youth unemployment rates are about 40–50%, </w:t>
      </w:r>
      <w:r w:rsidRPr="00165BD2">
        <w:rPr>
          <w:rStyle w:val="Emphasis"/>
          <w:highlight w:val="green"/>
        </w:rPr>
        <w:t>young people</w:t>
      </w:r>
      <w:r w:rsidRPr="00165BD2">
        <w:rPr>
          <w:rStyle w:val="StyleUnderline"/>
        </w:rPr>
        <w:t xml:space="preserve"> are forced to live with their parents and </w:t>
      </w:r>
      <w:r w:rsidRPr="00165BD2">
        <w:rPr>
          <w:rStyle w:val="StyleUnderline"/>
          <w:highlight w:val="green"/>
        </w:rPr>
        <w:t xml:space="preserve">earn </w:t>
      </w:r>
      <w:r w:rsidRPr="00165BD2">
        <w:rPr>
          <w:rStyle w:val="Emphasis"/>
          <w:highlight w:val="green"/>
        </w:rPr>
        <w:t>pitiful amounts</w:t>
      </w:r>
      <w:r w:rsidRPr="00165BD2">
        <w:rPr>
          <w:rStyle w:val="StyleUnderline"/>
          <w:highlight w:val="green"/>
        </w:rPr>
        <w:t xml:space="preserve"> in </w:t>
      </w:r>
      <w:r w:rsidRPr="00165BD2">
        <w:rPr>
          <w:rStyle w:val="Emphasis"/>
          <w:highlight w:val="green"/>
        </w:rPr>
        <w:t>low wage retail</w:t>
      </w:r>
      <w:r w:rsidRPr="00165BD2">
        <w:rPr>
          <w:rStyle w:val="StyleUnderline"/>
        </w:rPr>
        <w:t xml:space="preserve"> and leisure jobs. And the data show that </w:t>
      </w:r>
      <w:r w:rsidRPr="00165BD2">
        <w:rPr>
          <w:rStyle w:val="Emphasis"/>
          <w:highlight w:val="green"/>
        </w:rPr>
        <w:t>poverty</w:t>
      </w:r>
      <w:r w:rsidRPr="00165BD2">
        <w:rPr>
          <w:rStyle w:val="StyleUnderline"/>
          <w:highlight w:val="green"/>
        </w:rPr>
        <w:t xml:space="preserve"> has </w:t>
      </w:r>
      <w:r w:rsidRPr="00165BD2">
        <w:rPr>
          <w:rStyle w:val="Emphasis"/>
          <w:highlight w:val="green"/>
        </w:rPr>
        <w:t>risen</w:t>
      </w:r>
      <w:r w:rsidRPr="00165BD2">
        <w:rPr>
          <w:rStyle w:val="StyleUnderline"/>
          <w:highlight w:val="green"/>
        </w:rPr>
        <w:t xml:space="preserve"> for the </w:t>
      </w:r>
      <w:r w:rsidRPr="00165BD2">
        <w:rPr>
          <w:rStyle w:val="Emphasis"/>
          <w:highlight w:val="green"/>
        </w:rPr>
        <w:t>bottom 10%</w:t>
      </w:r>
      <w:r w:rsidRPr="00165BD2">
        <w:rPr>
          <w:rStyle w:val="StyleUnderline"/>
        </w:rPr>
        <w:t xml:space="preserve"> of households since the </w:t>
      </w:r>
      <w:r w:rsidRPr="00165BD2">
        <w:rPr>
          <w:rStyle w:val="Emphasis"/>
        </w:rPr>
        <w:t>1980s</w:t>
      </w:r>
      <w:r w:rsidRPr="00165BD2">
        <w:rPr>
          <w:rStyle w:val="StyleUnderline"/>
        </w:rPr>
        <w:t xml:space="preserve"> </w:t>
      </w:r>
      <w:r w:rsidRPr="00165BD2">
        <w:rPr>
          <w:rStyle w:val="StyleUnderline"/>
          <w:highlight w:val="green"/>
        </w:rPr>
        <w:t>in the North</w:t>
      </w:r>
      <w:r w:rsidRPr="00165BD2">
        <w:rPr>
          <w:sz w:val="16"/>
          <w:szCs w:val="16"/>
        </w:rPr>
        <w:t>.41</w:t>
      </w:r>
    </w:p>
    <w:p w14:paraId="05886EF8" w14:textId="77777777" w:rsidR="00006E3E" w:rsidRPr="00165BD2" w:rsidRDefault="00006E3E" w:rsidP="00006E3E">
      <w:pPr>
        <w:rPr>
          <w:sz w:val="16"/>
          <w:szCs w:val="16"/>
        </w:rPr>
      </w:pPr>
      <w:r w:rsidRPr="00165BD2">
        <w:rPr>
          <w:rStyle w:val="StyleUnderline"/>
          <w:highlight w:val="green"/>
        </w:rPr>
        <w:t>Rather than workers in the</w:t>
      </w:r>
      <w:r w:rsidRPr="00165BD2">
        <w:rPr>
          <w:rStyle w:val="StyleUnderline"/>
        </w:rPr>
        <w:t xml:space="preserve"> </w:t>
      </w:r>
      <w:r w:rsidRPr="00165BD2">
        <w:rPr>
          <w:rStyle w:val="Emphasis"/>
        </w:rPr>
        <w:t xml:space="preserve">Global </w:t>
      </w:r>
      <w:r w:rsidRPr="00165BD2">
        <w:rPr>
          <w:rStyle w:val="Emphasis"/>
          <w:highlight w:val="green"/>
        </w:rPr>
        <w:t>North</w:t>
      </w:r>
      <w:r w:rsidRPr="00165BD2">
        <w:rPr>
          <w:rStyle w:val="StyleUnderline"/>
        </w:rPr>
        <w:t xml:space="preserve"> somehow </w:t>
      </w:r>
      <w:r w:rsidRPr="00165BD2">
        <w:rPr>
          <w:rStyle w:val="Emphasis"/>
          <w:highlight w:val="green"/>
        </w:rPr>
        <w:t>sharing</w:t>
      </w:r>
      <w:r w:rsidRPr="00165BD2">
        <w:rPr>
          <w:rStyle w:val="StyleUnderline"/>
        </w:rPr>
        <w:t xml:space="preserve"> the </w:t>
      </w:r>
      <w:r w:rsidRPr="00165BD2">
        <w:rPr>
          <w:rStyle w:val="StyleUnderline"/>
          <w:highlight w:val="green"/>
        </w:rPr>
        <w:t>benefits of</w:t>
      </w:r>
      <w:r w:rsidRPr="00165BD2">
        <w:rPr>
          <w:rStyle w:val="StyleUnderline"/>
        </w:rPr>
        <w:t xml:space="preserve"> the </w:t>
      </w:r>
      <w:r w:rsidRPr="00165BD2">
        <w:rPr>
          <w:rStyle w:val="Emphasis"/>
          <w:highlight w:val="green"/>
        </w:rPr>
        <w:t>super- exploitation</w:t>
      </w:r>
      <w:r w:rsidRPr="00165BD2">
        <w:rPr>
          <w:rStyle w:val="StyleUnderline"/>
        </w:rPr>
        <w:t xml:space="preserve"> of workers in the South with their </w:t>
      </w:r>
      <w:r w:rsidRPr="00165BD2">
        <w:rPr>
          <w:rStyle w:val="Emphasis"/>
        </w:rPr>
        <w:t>employers</w:t>
      </w:r>
      <w:r w:rsidRPr="00165BD2">
        <w:rPr>
          <w:rStyle w:val="StyleUnderline"/>
        </w:rPr>
        <w:t xml:space="preserve">, </w:t>
      </w:r>
      <w:r w:rsidRPr="00165BD2">
        <w:rPr>
          <w:rStyle w:val="StyleUnderline"/>
          <w:highlight w:val="green"/>
        </w:rPr>
        <w:t xml:space="preserve">workers in </w:t>
      </w:r>
      <w:r w:rsidRPr="00165BD2">
        <w:rPr>
          <w:rStyle w:val="Emphasis"/>
          <w:highlight w:val="green"/>
        </w:rPr>
        <w:t>both zones</w:t>
      </w:r>
      <w:r w:rsidRPr="00165BD2">
        <w:rPr>
          <w:rStyle w:val="StyleUnderline"/>
        </w:rPr>
        <w:t xml:space="preserve"> of the capitalist world economy have </w:t>
      </w:r>
      <w:r w:rsidRPr="00165BD2">
        <w:rPr>
          <w:rStyle w:val="StyleUnderline"/>
          <w:highlight w:val="green"/>
        </w:rPr>
        <w:t xml:space="preserve">experienced </w:t>
      </w:r>
      <w:r w:rsidRPr="00165BD2">
        <w:rPr>
          <w:rStyle w:val="Emphasis"/>
          <w:highlight w:val="green"/>
        </w:rPr>
        <w:t>rising</w:t>
      </w:r>
      <w:r w:rsidRPr="00165BD2">
        <w:rPr>
          <w:rStyle w:val="Emphasis"/>
        </w:rPr>
        <w:t xml:space="preserve"> rates</w:t>
      </w:r>
      <w:r w:rsidRPr="00165BD2">
        <w:rPr>
          <w:rStyle w:val="StyleUnderline"/>
        </w:rPr>
        <w:t xml:space="preserve"> of </w:t>
      </w:r>
      <w:r w:rsidRPr="00165BD2">
        <w:rPr>
          <w:rStyle w:val="StyleUnderline"/>
          <w:highlight w:val="green"/>
        </w:rPr>
        <w:t>exploitation since the</w:t>
      </w:r>
      <w:r w:rsidRPr="00165BD2">
        <w:rPr>
          <w:rStyle w:val="StyleUnderline"/>
        </w:rPr>
        <w:t xml:space="preserve"> </w:t>
      </w:r>
      <w:r w:rsidRPr="00165BD2">
        <w:rPr>
          <w:rStyle w:val="Emphasis"/>
        </w:rPr>
        <w:t>19</w:t>
      </w:r>
      <w:r w:rsidRPr="00165BD2">
        <w:rPr>
          <w:rStyle w:val="Emphasis"/>
          <w:highlight w:val="green"/>
        </w:rPr>
        <w:t>80s</w:t>
      </w:r>
      <w:r w:rsidRPr="00165BD2">
        <w:rPr>
          <w:sz w:val="16"/>
          <w:szCs w:val="16"/>
        </w:rPr>
        <w:t xml:space="preserve">. Ranaa Vasudevan, using labor share of GDP as a proxy for the rate of surplus value, argues instead that </w:t>
      </w:r>
      <w:r w:rsidRPr="00165BD2">
        <w:rPr>
          <w:rStyle w:val="Emphasis"/>
        </w:rPr>
        <w:t>global labor arbitrage</w:t>
      </w:r>
      <w:r w:rsidRPr="00165BD2">
        <w:rPr>
          <w:rStyle w:val="StyleUnderline"/>
        </w:rPr>
        <w:t xml:space="preserve"> and the resulting </w:t>
      </w:r>
      <w:r w:rsidRPr="00165BD2">
        <w:rPr>
          <w:rStyle w:val="Emphasis"/>
          <w:highlight w:val="green"/>
        </w:rPr>
        <w:t>movement</w:t>
      </w:r>
      <w:r w:rsidRPr="00165BD2">
        <w:rPr>
          <w:rStyle w:val="StyleUnderline"/>
          <w:highlight w:val="green"/>
        </w:rPr>
        <w:t xml:space="preserve"> of</w:t>
      </w:r>
      <w:r w:rsidRPr="00165BD2">
        <w:rPr>
          <w:rStyle w:val="StyleUnderline"/>
        </w:rPr>
        <w:t xml:space="preserve"> many </w:t>
      </w:r>
      <w:r w:rsidRPr="00165BD2">
        <w:rPr>
          <w:rStyle w:val="StyleUnderline"/>
          <w:highlight w:val="green"/>
        </w:rPr>
        <w:t xml:space="preserve">labor-intensive operations to the </w:t>
      </w:r>
      <w:r w:rsidRPr="00165BD2">
        <w:rPr>
          <w:rStyle w:val="Emphasis"/>
          <w:highlight w:val="green"/>
        </w:rPr>
        <w:t>periphery</w:t>
      </w:r>
      <w:r w:rsidRPr="00165BD2">
        <w:rPr>
          <w:rStyle w:val="StyleUnderline"/>
          <w:highlight w:val="green"/>
        </w:rPr>
        <w:t xml:space="preserve"> has produced</w:t>
      </w:r>
      <w:r w:rsidRPr="00165BD2">
        <w:rPr>
          <w:rStyle w:val="StyleUnderline"/>
        </w:rPr>
        <w:t xml:space="preserve"> “the </w:t>
      </w:r>
      <w:r w:rsidRPr="00165BD2">
        <w:rPr>
          <w:rStyle w:val="Emphasis"/>
          <w:highlight w:val="green"/>
        </w:rPr>
        <w:t>intensification</w:t>
      </w:r>
      <w:r w:rsidRPr="00165BD2">
        <w:rPr>
          <w:rStyle w:val="StyleUnderline"/>
          <w:highlight w:val="green"/>
        </w:rPr>
        <w:t xml:space="preserve"> of</w:t>
      </w:r>
      <w:r w:rsidRPr="00165BD2">
        <w:rPr>
          <w:rStyle w:val="StyleUnderline"/>
        </w:rPr>
        <w:t xml:space="preserve"> the </w:t>
      </w:r>
      <w:r w:rsidRPr="00165BD2">
        <w:rPr>
          <w:rStyle w:val="Emphasis"/>
        </w:rPr>
        <w:t>global rate</w:t>
      </w:r>
      <w:r w:rsidRPr="00165BD2">
        <w:rPr>
          <w:rStyle w:val="StyleUnderline"/>
        </w:rPr>
        <w:t xml:space="preserve"> of </w:t>
      </w:r>
      <w:r w:rsidRPr="00165BD2">
        <w:rPr>
          <w:rStyle w:val="StyleUnderline"/>
          <w:highlight w:val="green"/>
        </w:rPr>
        <w:t>exploitation</w:t>
      </w:r>
      <w:r w:rsidRPr="00165BD2">
        <w:rPr>
          <w:rStyle w:val="StyleUnderline"/>
        </w:rPr>
        <w:t xml:space="preserve"> of labor, </w:t>
      </w:r>
      <w:r w:rsidRPr="00165BD2">
        <w:rPr>
          <w:rStyle w:val="StyleUnderline"/>
          <w:highlight w:val="green"/>
        </w:rPr>
        <w:t xml:space="preserve">as workers in </w:t>
      </w:r>
      <w:r w:rsidRPr="00165BD2">
        <w:rPr>
          <w:rStyle w:val="Emphasis"/>
          <w:highlight w:val="green"/>
        </w:rPr>
        <w:t>different regions</w:t>
      </w:r>
      <w:r w:rsidRPr="00165BD2">
        <w:rPr>
          <w:rStyle w:val="StyleUnderline"/>
          <w:highlight w:val="green"/>
        </w:rPr>
        <w:t xml:space="preserve"> are </w:t>
      </w:r>
      <w:r w:rsidRPr="00165BD2">
        <w:rPr>
          <w:rStyle w:val="Emphasis"/>
          <w:highlight w:val="green"/>
        </w:rPr>
        <w:t>compelled</w:t>
      </w:r>
      <w:r w:rsidRPr="00165BD2">
        <w:rPr>
          <w:rStyle w:val="StyleUnderline"/>
          <w:highlight w:val="green"/>
        </w:rPr>
        <w:t xml:space="preserve"> to </w:t>
      </w:r>
      <w:r w:rsidRPr="00165BD2">
        <w:rPr>
          <w:rStyle w:val="Emphasis"/>
          <w:highlight w:val="green"/>
        </w:rPr>
        <w:t>compete</w:t>
      </w:r>
      <w:r w:rsidRPr="00165BD2">
        <w:rPr>
          <w:rStyle w:val="StyleUnderline"/>
          <w:highlight w:val="green"/>
        </w:rPr>
        <w:t xml:space="preserve"> with each other</w:t>
      </w:r>
      <w:r w:rsidRPr="00165BD2">
        <w:rPr>
          <w:rStyle w:val="StyleUnderline"/>
        </w:rPr>
        <w:t>.</w:t>
      </w:r>
      <w:r w:rsidRPr="00165BD2">
        <w:rPr>
          <w:sz w:val="16"/>
          <w:szCs w:val="16"/>
        </w:rPr>
        <w:t>”42</w:t>
      </w:r>
    </w:p>
    <w:p w14:paraId="5E15DC42" w14:textId="77777777" w:rsidR="00006E3E" w:rsidRPr="00165BD2" w:rsidRDefault="00006E3E" w:rsidP="00006E3E">
      <w:pPr>
        <w:rPr>
          <w:sz w:val="16"/>
          <w:szCs w:val="16"/>
        </w:rPr>
      </w:pPr>
      <w:r w:rsidRPr="00165BD2">
        <w:rPr>
          <w:rStyle w:val="StyleUnderline"/>
          <w:highlight w:val="green"/>
        </w:rPr>
        <w:t>Capitalists in the Global North</w:t>
      </w:r>
      <w:r w:rsidRPr="00165BD2">
        <w:rPr>
          <w:rStyle w:val="StyleUnderline"/>
        </w:rPr>
        <w:t xml:space="preserve"> have </w:t>
      </w:r>
      <w:r w:rsidRPr="00165BD2">
        <w:rPr>
          <w:rStyle w:val="StyleUnderline"/>
          <w:highlight w:val="green"/>
        </w:rPr>
        <w:t xml:space="preserve">used the </w:t>
      </w:r>
      <w:r w:rsidRPr="00165BD2">
        <w:rPr>
          <w:rStyle w:val="Emphasis"/>
          <w:highlight w:val="green"/>
        </w:rPr>
        <w:t>mere threat</w:t>
      </w:r>
      <w:r w:rsidRPr="00165BD2">
        <w:rPr>
          <w:rStyle w:val="StyleUnderline"/>
          <w:highlight w:val="green"/>
        </w:rPr>
        <w:t xml:space="preserve"> of “</w:t>
      </w:r>
      <w:r w:rsidRPr="00165BD2">
        <w:rPr>
          <w:rStyle w:val="Emphasis"/>
          <w:highlight w:val="green"/>
        </w:rPr>
        <w:t>offshoring</w:t>
      </w:r>
      <w:r w:rsidRPr="00165BD2">
        <w:rPr>
          <w:rStyle w:val="StyleUnderline"/>
        </w:rPr>
        <w:t xml:space="preserve">” operations </w:t>
      </w:r>
      <w:r w:rsidRPr="00165BD2">
        <w:rPr>
          <w:rStyle w:val="StyleUnderline"/>
          <w:highlight w:val="green"/>
        </w:rPr>
        <w:t xml:space="preserve">to </w:t>
      </w:r>
      <w:r w:rsidRPr="00165BD2">
        <w:rPr>
          <w:rStyle w:val="Emphasis"/>
          <w:highlight w:val="green"/>
        </w:rPr>
        <w:t>drive down wages</w:t>
      </w:r>
      <w:r w:rsidRPr="00165BD2">
        <w:rPr>
          <w:rStyle w:val="StyleUnderline"/>
          <w:highlight w:val="green"/>
        </w:rPr>
        <w:t xml:space="preserve"> and </w:t>
      </w:r>
      <w:r w:rsidRPr="00165BD2">
        <w:rPr>
          <w:rStyle w:val="Emphasis"/>
          <w:highlight w:val="green"/>
        </w:rPr>
        <w:t>intensify</w:t>
      </w:r>
      <w:r w:rsidRPr="00165BD2">
        <w:rPr>
          <w:rStyle w:val="StyleUnderline"/>
          <w:highlight w:val="green"/>
        </w:rPr>
        <w:t xml:space="preserve"> work</w:t>
      </w:r>
      <w:r w:rsidRPr="00165BD2">
        <w:rPr>
          <w:rStyle w:val="StyleUnderline"/>
        </w:rPr>
        <w:t xml:space="preserve"> since the 1980s</w:t>
      </w:r>
      <w:r w:rsidRPr="00165BD2">
        <w:rPr>
          <w:sz w:val="16"/>
          <w:szCs w:val="16"/>
        </w:rPr>
        <w:t xml:space="preserve">, and simultaneously benefit from mass migrations of workers from the periphery who enter the core labor markets without the minimal protections that “citizen” workers enjoy. Put simply, </w:t>
      </w:r>
      <w:r w:rsidRPr="00165BD2">
        <w:rPr>
          <w:rStyle w:val="StyleUnderline"/>
          <w:highlight w:val="green"/>
        </w:rPr>
        <w:t>imperialism</w:t>
      </w:r>
      <w:r w:rsidRPr="00165BD2">
        <w:rPr>
          <w:rStyle w:val="StyleUnderline"/>
        </w:rPr>
        <w:t xml:space="preserve"> in the late twentieth and early twenty-first centuries </w:t>
      </w:r>
      <w:r w:rsidRPr="00165BD2">
        <w:rPr>
          <w:rStyle w:val="StyleUnderline"/>
          <w:highlight w:val="green"/>
        </w:rPr>
        <w:t xml:space="preserve">has produced </w:t>
      </w:r>
      <w:r w:rsidRPr="00165BD2">
        <w:rPr>
          <w:rStyle w:val="Emphasis"/>
          <w:highlight w:val="green"/>
        </w:rPr>
        <w:t>greater levels</w:t>
      </w:r>
      <w:r w:rsidRPr="00165BD2">
        <w:rPr>
          <w:rStyle w:val="StyleUnderline"/>
          <w:highlight w:val="green"/>
        </w:rPr>
        <w:t xml:space="preserve"> of exploitation of the </w:t>
      </w:r>
      <w:r w:rsidRPr="00165BD2">
        <w:rPr>
          <w:rStyle w:val="Emphasis"/>
          <w:highlight w:val="green"/>
        </w:rPr>
        <w:t>entire global working class</w:t>
      </w:r>
      <w:r w:rsidRPr="00165BD2">
        <w:rPr>
          <w:rStyle w:val="StyleUnderline"/>
          <w:highlight w:val="green"/>
        </w:rPr>
        <w:t>.</w:t>
      </w:r>
    </w:p>
    <w:p w14:paraId="07AFCAB6" w14:textId="77777777" w:rsidR="00006E3E" w:rsidRPr="00165BD2" w:rsidRDefault="00006E3E" w:rsidP="00006E3E"/>
    <w:p w14:paraId="7E006FD2" w14:textId="77777777" w:rsidR="00006E3E" w:rsidRPr="00165BD2" w:rsidRDefault="00006E3E" w:rsidP="00006E3E">
      <w:pPr>
        <w:pStyle w:val="Heading4"/>
        <w:rPr>
          <w:u w:val="single"/>
        </w:rPr>
      </w:pPr>
      <w:r w:rsidRPr="00165BD2">
        <w:t xml:space="preserve">Turn---Their </w:t>
      </w:r>
      <w:r w:rsidRPr="00165BD2">
        <w:rPr>
          <w:u w:val="single"/>
        </w:rPr>
        <w:t>US-centric</w:t>
      </w:r>
      <w:r w:rsidRPr="00165BD2">
        <w:t xml:space="preserve"> framing </w:t>
      </w:r>
      <w:r w:rsidRPr="00165BD2">
        <w:rPr>
          <w:u w:val="single"/>
        </w:rPr>
        <w:t>empowers analogous global violences</w:t>
      </w:r>
      <w:r w:rsidRPr="00165BD2">
        <w:t xml:space="preserve"> </w:t>
      </w:r>
    </w:p>
    <w:p w14:paraId="71CEC4F8" w14:textId="77777777" w:rsidR="00006E3E" w:rsidRPr="00165BD2" w:rsidRDefault="00006E3E" w:rsidP="00006E3E">
      <w:r w:rsidRPr="00165BD2">
        <w:rPr>
          <w:rStyle w:val="Style13ptBold"/>
        </w:rPr>
        <w:t>Artiukh 22</w:t>
      </w:r>
      <w:r w:rsidRPr="00165BD2">
        <w:t xml:space="preserve"> [Volodymyr Artiukh, Postdoctoral Researcher at the Centre on Migration, Policy and Society, School of Anthropology, University of Oxford, UK, with the ERC-funded project EMPTINESS: Living Capitalism and Democracy after (Post)Socialism, PhD Sociology and Social Anthropology, Central European University, “US-plaining Is Not Enough. To the Western Left, on Your and Our Mistakes,” e-flux, 3-7-2022, https://www.e-flux.com/notes/454346/us-plaining-is-not-enough-to-the-western-left-on-your-and-our-mistakes]</w:t>
      </w:r>
    </w:p>
    <w:p w14:paraId="24675DB3" w14:textId="77777777" w:rsidR="00006E3E" w:rsidRPr="00165BD2" w:rsidRDefault="00006E3E" w:rsidP="00006E3E">
      <w:pPr>
        <w:rPr>
          <w:sz w:val="16"/>
        </w:rPr>
      </w:pPr>
      <w:r w:rsidRPr="00165BD2">
        <w:rPr>
          <w:sz w:val="16"/>
        </w:rPr>
        <w:t xml:space="preserve">Here in the post-Soviet world, we learned a lot from you. By “we” I mean atomized or loosely organized communist, democratic-socialist, left-anarchist, and feminist scholars and activists from Kyiv, Lviv, Minsk, Moscow, Saint Petersburg, and other places that have been plunged into the horrors of war and police violence. After our own Marxist tradition underwent sclerotization, degradation, and marginalization, we read commentaries on Das Kapital in English. After the Soviet Union collapsed, we relied on your </w:t>
      </w:r>
      <w:r w:rsidRPr="00165BD2">
        <w:rPr>
          <w:rStyle w:val="StyleUnderline"/>
          <w:highlight w:val="green"/>
        </w:rPr>
        <w:t>analysis of</w:t>
      </w:r>
      <w:r w:rsidRPr="00165BD2">
        <w:rPr>
          <w:rStyle w:val="StyleUnderline"/>
        </w:rPr>
        <w:t xml:space="preserve"> </w:t>
      </w:r>
      <w:r w:rsidRPr="00165BD2">
        <w:rPr>
          <w:rStyle w:val="Emphasis"/>
        </w:rPr>
        <w:t>American hegemony</w:t>
      </w:r>
      <w:r w:rsidRPr="00165BD2">
        <w:rPr>
          <w:rStyle w:val="StyleUnderline"/>
        </w:rPr>
        <w:t xml:space="preserve">, the </w:t>
      </w:r>
      <w:r w:rsidRPr="00165BD2">
        <w:rPr>
          <w:rStyle w:val="Emphasis"/>
        </w:rPr>
        <w:t>neoliberal turn</w:t>
      </w:r>
      <w:r w:rsidRPr="00165BD2">
        <w:rPr>
          <w:rStyle w:val="StyleUnderline"/>
        </w:rPr>
        <w:t xml:space="preserve"> in forms of </w:t>
      </w:r>
      <w:r w:rsidRPr="00165BD2">
        <w:rPr>
          <w:rStyle w:val="Emphasis"/>
        </w:rPr>
        <w:t>capital accumulation</w:t>
      </w:r>
      <w:r w:rsidRPr="00165BD2">
        <w:rPr>
          <w:rStyle w:val="StyleUnderline"/>
        </w:rPr>
        <w:t xml:space="preserve">, and </w:t>
      </w:r>
      <w:r w:rsidRPr="00165BD2">
        <w:rPr>
          <w:rStyle w:val="Emphasis"/>
        </w:rPr>
        <w:t xml:space="preserve">Western </w:t>
      </w:r>
      <w:r w:rsidRPr="00165BD2">
        <w:rPr>
          <w:rStyle w:val="Emphasis"/>
          <w:highlight w:val="green"/>
        </w:rPr>
        <w:t>neo-imperialism</w:t>
      </w:r>
      <w:r w:rsidRPr="00165BD2">
        <w:rPr>
          <w:sz w:val="16"/>
        </w:rPr>
        <w:t>. We have also been encouraged by Western social movements, from alter-globalism to antiwar protests, from Occupy to BLM.</w:t>
      </w:r>
    </w:p>
    <w:p w14:paraId="2C825C64" w14:textId="77777777" w:rsidR="00006E3E" w:rsidRPr="00165BD2" w:rsidRDefault="00006E3E" w:rsidP="00006E3E">
      <w:pPr>
        <w:rPr>
          <w:sz w:val="16"/>
        </w:rPr>
      </w:pPr>
      <w:r w:rsidRPr="00165BD2">
        <w:rPr>
          <w:sz w:val="16"/>
        </w:rPr>
        <w:t>We appreciate the way you have tried to theorize our corner of the world. You have correctly pointed out that the US helped undermine the democratic and economically progressive options of post-Soviet transformation in Russia and elsewhere. You are right that the US and Europe have failed to create a security environment that would include Russia and other post-Soviet countries. Our countries have long been in a position of having to adapt, make concessions, agree to humiliating conditions. You have done this with sympathy verging on romanticization, and we have sometimes condoned it.</w:t>
      </w:r>
    </w:p>
    <w:p w14:paraId="201F434B" w14:textId="77777777" w:rsidR="00006E3E" w:rsidRPr="00165BD2" w:rsidRDefault="00006E3E" w:rsidP="00006E3E">
      <w:pPr>
        <w:rPr>
          <w:sz w:val="16"/>
        </w:rPr>
      </w:pPr>
      <w:r w:rsidRPr="00165BD2">
        <w:rPr>
          <w:sz w:val="16"/>
        </w:rPr>
        <w:t xml:space="preserve">Amidst Russia’s shelling of Kharkiv, however, we </w:t>
      </w:r>
      <w:r w:rsidRPr="00165BD2">
        <w:rPr>
          <w:strike/>
          <w:sz w:val="16"/>
        </w:rPr>
        <w:t>see</w:t>
      </w:r>
      <w:r w:rsidRPr="00165BD2">
        <w:rPr>
          <w:sz w:val="16"/>
        </w:rPr>
        <w:t xml:space="preserve"> the limits to what we learned from you. </w:t>
      </w:r>
      <w:r w:rsidRPr="00165BD2">
        <w:rPr>
          <w:rStyle w:val="Emphasis"/>
        </w:rPr>
        <w:t xml:space="preserve">That knowledge </w:t>
      </w:r>
      <w:r w:rsidRPr="00165BD2">
        <w:rPr>
          <w:rStyle w:val="Emphasis"/>
          <w:highlight w:val="green"/>
        </w:rPr>
        <w:t>was produced under conditions of American hegemony</w:t>
      </w:r>
      <w:r w:rsidRPr="00165BD2">
        <w:rPr>
          <w:rStyle w:val="StyleUnderline"/>
        </w:rPr>
        <w:t xml:space="preserve">, which </w:t>
      </w:r>
      <w:r w:rsidRPr="00165BD2">
        <w:rPr>
          <w:rStyle w:val="Emphasis"/>
          <w:highlight w:val="green"/>
        </w:rPr>
        <w:t>has reached its limits</w:t>
      </w:r>
      <w:r w:rsidRPr="00165BD2">
        <w:rPr>
          <w:rStyle w:val="StyleUnderline"/>
          <w:highlight w:val="green"/>
        </w:rPr>
        <w:t xml:space="preserve"> at</w:t>
      </w:r>
      <w:r w:rsidRPr="00165BD2">
        <w:rPr>
          <w:rStyle w:val="StyleUnderline"/>
        </w:rPr>
        <w:t xml:space="preserve"> </w:t>
      </w:r>
      <w:r w:rsidRPr="00165BD2">
        <w:rPr>
          <w:sz w:val="16"/>
        </w:rPr>
        <w:t xml:space="preserve">Russia’s bloody-red lines. </w:t>
      </w:r>
      <w:r w:rsidRPr="00165BD2">
        <w:rPr>
          <w:rStyle w:val="StyleUnderline"/>
        </w:rPr>
        <w:t xml:space="preserve">The US lost its ability to represent its interests as common interests for </w:t>
      </w:r>
      <w:r w:rsidRPr="00165BD2">
        <w:rPr>
          <w:rStyle w:val="Emphasis"/>
          <w:highlight w:val="green"/>
        </w:rPr>
        <w:t>Russia</w:t>
      </w:r>
      <w:r w:rsidRPr="00165BD2">
        <w:rPr>
          <w:rStyle w:val="StyleUnderline"/>
          <w:highlight w:val="green"/>
        </w:rPr>
        <w:t xml:space="preserve"> and </w:t>
      </w:r>
      <w:r w:rsidRPr="00165BD2">
        <w:rPr>
          <w:rStyle w:val="Emphasis"/>
          <w:highlight w:val="green"/>
        </w:rPr>
        <w:t>China</w:t>
      </w:r>
      <w:r w:rsidRPr="00165BD2">
        <w:rPr>
          <w:sz w:val="16"/>
        </w:rPr>
        <w:t xml:space="preserve">. </w:t>
      </w:r>
      <w:r w:rsidRPr="00165BD2">
        <w:rPr>
          <w:rStyle w:val="StyleUnderline"/>
        </w:rPr>
        <w:t>It cannot enforce compliance with military power, and its economic leverage is diminishing</w:t>
      </w:r>
      <w:r w:rsidRPr="00165BD2">
        <w:rPr>
          <w:sz w:val="16"/>
        </w:rPr>
        <w:t xml:space="preserve">. In spite of what many of you claim, Russia is not reacting, adapting, making concessions anymore. </w:t>
      </w:r>
      <w:r w:rsidRPr="00165BD2">
        <w:rPr>
          <w:rStyle w:val="StyleUnderline"/>
        </w:rPr>
        <w:t>It has regained agency and is able to shape the world around it</w:t>
      </w:r>
      <w:r w:rsidRPr="00165BD2">
        <w:rPr>
          <w:sz w:val="16"/>
        </w:rPr>
        <w:t xml:space="preserve">. Russia’s toolkit is different from that of the US; it is not hegemonic, as it relies on brute force rather than soft power and economy coercion. Nevertheless, brute force is a powerful tool, as you know from US actions in Latin America, Iraq, Afghanistan, and all over the globe. Russia </w:t>
      </w:r>
      <w:r w:rsidRPr="00165BD2">
        <w:rPr>
          <w:rStyle w:val="StyleUnderline"/>
        </w:rPr>
        <w:t>has mimicked the coercive infrastructure of America’s imperialism without preserving its hegemonic core</w:t>
      </w:r>
      <w:r w:rsidRPr="00165BD2">
        <w:rPr>
          <w:sz w:val="16"/>
        </w:rPr>
        <w:t>.</w:t>
      </w:r>
    </w:p>
    <w:p w14:paraId="6A655B5A" w14:textId="77777777" w:rsidR="00006E3E" w:rsidRPr="00165BD2" w:rsidRDefault="00006E3E" w:rsidP="00006E3E">
      <w:pPr>
        <w:rPr>
          <w:sz w:val="16"/>
        </w:rPr>
      </w:pPr>
      <w:r w:rsidRPr="00165BD2">
        <w:rPr>
          <w:rStyle w:val="StyleUnderline"/>
        </w:rPr>
        <w:t xml:space="preserve">And yet, this </w:t>
      </w:r>
      <w:r w:rsidRPr="00165BD2">
        <w:rPr>
          <w:rStyle w:val="Emphasis"/>
          <w:highlight w:val="green"/>
        </w:rPr>
        <w:t>mimicry does not mean dependence</w:t>
      </w:r>
      <w:r w:rsidRPr="00165BD2">
        <w:rPr>
          <w:sz w:val="16"/>
        </w:rPr>
        <w:t xml:space="preserve">. Russia has become an autonomous agent. </w:t>
      </w:r>
      <w:r w:rsidRPr="00165BD2">
        <w:rPr>
          <w:rStyle w:val="StyleUnderline"/>
        </w:rPr>
        <w:t xml:space="preserve">Its actions are </w:t>
      </w:r>
      <w:r w:rsidRPr="00165BD2">
        <w:rPr>
          <w:rStyle w:val="Emphasis"/>
          <w:highlight w:val="green"/>
        </w:rPr>
        <w:t>determined by</w:t>
      </w:r>
      <w:r w:rsidRPr="00165BD2">
        <w:rPr>
          <w:rStyle w:val="Emphasis"/>
        </w:rPr>
        <w:t xml:space="preserve"> its own </w:t>
      </w:r>
      <w:r w:rsidRPr="00165BD2">
        <w:rPr>
          <w:rStyle w:val="Emphasis"/>
          <w:highlight w:val="green"/>
        </w:rPr>
        <w:t>internal political dynamics</w:t>
      </w:r>
      <w:r w:rsidRPr="00165BD2">
        <w:rPr>
          <w:rStyle w:val="StyleUnderline"/>
        </w:rPr>
        <w:t>, and the consequences of its actions are now contrary to Western interests</w:t>
      </w:r>
      <w:r w:rsidRPr="00165BD2">
        <w:rPr>
          <w:sz w:val="16"/>
        </w:rPr>
        <w:t xml:space="preserve">. Russia shapes the world around it, imposes its own rules the way the US has long done, albeit through other means. The sense of derealization that many commentators feel—“this is not happening”—comes from the fact that Russia’s ruling elites have been able to impose their delusions, transform them into facts on the ground, and make others accept them against their will. These delusions are </w:t>
      </w:r>
      <w:r w:rsidRPr="00165BD2">
        <w:rPr>
          <w:rStyle w:val="Emphasis"/>
        </w:rPr>
        <w:t>no longer determined by the US</w:t>
      </w:r>
      <w:r w:rsidRPr="00165BD2">
        <w:rPr>
          <w:sz w:val="16"/>
        </w:rPr>
        <w:t xml:space="preserve"> or Europe. </w:t>
      </w:r>
      <w:r w:rsidRPr="00165BD2">
        <w:rPr>
          <w:rStyle w:val="StyleUnderline"/>
        </w:rPr>
        <w:t xml:space="preserve">They are </w:t>
      </w:r>
      <w:r w:rsidRPr="00165BD2">
        <w:rPr>
          <w:rStyle w:val="Emphasis"/>
        </w:rPr>
        <w:t>not a reaction</w:t>
      </w:r>
      <w:r w:rsidRPr="00165BD2">
        <w:rPr>
          <w:rStyle w:val="StyleUnderline"/>
        </w:rPr>
        <w:t xml:space="preserve">, they are </w:t>
      </w:r>
      <w:r w:rsidRPr="00165BD2">
        <w:rPr>
          <w:rStyle w:val="Emphasis"/>
        </w:rPr>
        <w:t>an independent creation</w:t>
      </w:r>
      <w:r w:rsidRPr="00165BD2">
        <w:rPr>
          <w:sz w:val="16"/>
        </w:rPr>
        <w:t>.</w:t>
      </w:r>
    </w:p>
    <w:p w14:paraId="4D6E73FF" w14:textId="77777777" w:rsidR="00006E3E" w:rsidRPr="00165BD2" w:rsidRDefault="00006E3E" w:rsidP="00006E3E">
      <w:pPr>
        <w:rPr>
          <w:sz w:val="16"/>
        </w:rPr>
      </w:pPr>
      <w:r w:rsidRPr="00165BD2">
        <w:rPr>
          <w:sz w:val="16"/>
        </w:rPr>
        <w:t xml:space="preserve">Now facing “the impossible to imagine,” </w:t>
      </w:r>
      <w:r w:rsidRPr="00165BD2">
        <w:rPr>
          <w:rStyle w:val="StyleUnderline"/>
          <w:highlight w:val="green"/>
        </w:rPr>
        <w:t xml:space="preserve">the </w:t>
      </w:r>
      <w:r w:rsidRPr="00165BD2">
        <w:rPr>
          <w:rStyle w:val="Emphasis"/>
          <w:highlight w:val="green"/>
        </w:rPr>
        <w:t>Western left</w:t>
      </w:r>
      <w:r w:rsidRPr="00165BD2">
        <w:rPr>
          <w:rStyle w:val="StyleUnderline"/>
        </w:rPr>
        <w:t xml:space="preserve"> is doing what it has </w:t>
      </w:r>
      <w:r w:rsidRPr="00165BD2">
        <w:rPr>
          <w:rStyle w:val="Emphasis"/>
        </w:rPr>
        <w:t>always done</w:t>
      </w:r>
      <w:r w:rsidRPr="00165BD2">
        <w:rPr>
          <w:rStyle w:val="StyleUnderline"/>
        </w:rPr>
        <w:t xml:space="preserve"> best</w:t>
      </w:r>
      <w:r w:rsidRPr="00165BD2">
        <w:rPr>
          <w:rStyle w:val="Emphasis"/>
        </w:rPr>
        <w:t>:</w:t>
      </w:r>
      <w:r w:rsidRPr="00165BD2">
        <w:rPr>
          <w:rStyle w:val="StyleUnderline"/>
        </w:rPr>
        <w:t xml:space="preserve"> </w:t>
      </w:r>
      <w:r w:rsidRPr="00165BD2">
        <w:rPr>
          <w:rStyle w:val="StyleUnderline"/>
          <w:highlight w:val="green"/>
        </w:rPr>
        <w:t xml:space="preserve">analyzing </w:t>
      </w:r>
      <w:r w:rsidRPr="00165BD2">
        <w:rPr>
          <w:rStyle w:val="Emphasis"/>
          <w:highlight w:val="green"/>
        </w:rPr>
        <w:t>American neo-imperialism</w:t>
      </w:r>
      <w:r w:rsidRPr="00165BD2">
        <w:rPr>
          <w:sz w:val="16"/>
        </w:rPr>
        <w:t xml:space="preserve"> and the expansion of NATO. </w:t>
      </w:r>
      <w:r w:rsidRPr="00165BD2">
        <w:rPr>
          <w:rStyle w:val="Emphasis"/>
        </w:rPr>
        <w:t>But this is not enough anymore</w:t>
      </w:r>
      <w:r w:rsidRPr="00165BD2">
        <w:rPr>
          <w:rStyle w:val="StyleUnderline"/>
        </w:rPr>
        <w:t xml:space="preserve">, since it </w:t>
      </w:r>
      <w:r w:rsidRPr="00165BD2">
        <w:rPr>
          <w:rStyle w:val="Emphasis"/>
          <w:highlight w:val="green"/>
        </w:rPr>
        <w:t>does not explain the world</w:t>
      </w:r>
      <w:r w:rsidRPr="00165BD2">
        <w:rPr>
          <w:rStyle w:val="Emphasis"/>
        </w:rPr>
        <w:t xml:space="preserve"> that is emerging</w:t>
      </w:r>
      <w:r w:rsidRPr="00165BD2">
        <w:rPr>
          <w:sz w:val="16"/>
        </w:rPr>
        <w:t xml:space="preserve"> from the ruins of Donbass and Kharkiv’s main square. </w:t>
      </w:r>
      <w:r w:rsidRPr="00165BD2">
        <w:rPr>
          <w:rStyle w:val="StyleUnderline"/>
        </w:rPr>
        <w:t>The world is not exhaustively described as shaped by or reacting to the actions of the US. It has gained dynamics of its own, and in many domains, the US</w:t>
      </w:r>
      <w:r w:rsidRPr="00165BD2">
        <w:rPr>
          <w:sz w:val="16"/>
        </w:rPr>
        <w:t xml:space="preserve"> and Europe </w:t>
      </w:r>
      <w:r w:rsidRPr="00165BD2">
        <w:rPr>
          <w:rStyle w:val="StyleUnderline"/>
        </w:rPr>
        <w:t>are themselves in a reactive mode. You explain the distant causes instead of noticing the emerging trends</w:t>
      </w:r>
      <w:r w:rsidRPr="00165BD2">
        <w:rPr>
          <w:sz w:val="16"/>
        </w:rPr>
        <w:t>.</w:t>
      </w:r>
    </w:p>
    <w:p w14:paraId="2164D17C" w14:textId="77777777" w:rsidR="00006E3E" w:rsidRPr="00165BD2" w:rsidRDefault="00006E3E" w:rsidP="00006E3E">
      <w:pPr>
        <w:rPr>
          <w:sz w:val="16"/>
        </w:rPr>
      </w:pPr>
      <w:r w:rsidRPr="00165BD2">
        <w:rPr>
          <w:sz w:val="16"/>
        </w:rPr>
        <w:t xml:space="preserve">Thus I’m struck by how, </w:t>
      </w:r>
      <w:r w:rsidRPr="00165BD2">
        <w:rPr>
          <w:rStyle w:val="StyleUnderline"/>
        </w:rPr>
        <w:t xml:space="preserve">when you talk about the dramatic </w:t>
      </w:r>
      <w:r w:rsidRPr="00165BD2">
        <w:rPr>
          <w:rStyle w:val="Emphasis"/>
        </w:rPr>
        <w:t>processes unfolding in our corner of the world</w:t>
      </w:r>
      <w:r w:rsidRPr="00165BD2">
        <w:rPr>
          <w:rStyle w:val="StyleUnderline"/>
        </w:rPr>
        <w:t xml:space="preserve">, you </w:t>
      </w:r>
      <w:r w:rsidRPr="00165BD2">
        <w:rPr>
          <w:rStyle w:val="Emphasis"/>
          <w:highlight w:val="green"/>
        </w:rPr>
        <w:t>reduce them to reactions to the actions of your</w:t>
      </w:r>
      <w:r w:rsidRPr="00165BD2">
        <w:rPr>
          <w:rStyle w:val="Emphasis"/>
        </w:rPr>
        <w:t xml:space="preserve"> own </w:t>
      </w:r>
      <w:r w:rsidRPr="00165BD2">
        <w:rPr>
          <w:rStyle w:val="Emphasis"/>
          <w:highlight w:val="green"/>
        </w:rPr>
        <w:t>governments and business elites</w:t>
      </w:r>
      <w:r w:rsidRPr="00165BD2">
        <w:rPr>
          <w:sz w:val="16"/>
        </w:rPr>
        <w:t xml:space="preserve">. We have learned all about the US and NATO from you, but this knowledge is not so helpful anymore. </w:t>
      </w:r>
      <w:r w:rsidRPr="00165BD2">
        <w:rPr>
          <w:rStyle w:val="Emphasis"/>
        </w:rPr>
        <w:t>Maybe the US drew the initial outline</w:t>
      </w:r>
      <w:r w:rsidRPr="00165BD2">
        <w:rPr>
          <w:rStyle w:val="StyleUnderline"/>
        </w:rPr>
        <w:t xml:space="preserve"> of this board game, but </w:t>
      </w:r>
      <w:r w:rsidRPr="00165BD2">
        <w:rPr>
          <w:rStyle w:val="Emphasis"/>
        </w:rPr>
        <w:t>now other players are moving the pieces and redrawing the outline</w:t>
      </w:r>
      <w:r w:rsidRPr="00165BD2">
        <w:rPr>
          <w:rStyle w:val="StyleUnderline"/>
        </w:rPr>
        <w:t xml:space="preserve"> with a red marker</w:t>
      </w:r>
      <w:r w:rsidRPr="00165BD2">
        <w:rPr>
          <w:sz w:val="16"/>
        </w:rPr>
        <w:t xml:space="preserve">. </w:t>
      </w:r>
      <w:r w:rsidRPr="00165BD2">
        <w:rPr>
          <w:rStyle w:val="Emphasis"/>
          <w:highlight w:val="green"/>
        </w:rPr>
        <w:t>US-centric explanations are outdated</w:t>
      </w:r>
      <w:r w:rsidRPr="00165BD2">
        <w:rPr>
          <w:sz w:val="16"/>
        </w:rPr>
        <w:t xml:space="preserve">. I have been reading almost everything written and said on the left about the past year’s escalating conflict between the US, Russia, and Ukraine. Most of it was terribly off, much worse than many mainstream explanations. </w:t>
      </w:r>
      <w:r w:rsidRPr="00165BD2">
        <w:rPr>
          <w:rStyle w:val="StyleUnderline"/>
        </w:rPr>
        <w:t xml:space="preserve">Its </w:t>
      </w:r>
      <w:r w:rsidRPr="00165BD2">
        <w:rPr>
          <w:rStyle w:val="Emphasis"/>
          <w:highlight w:val="green"/>
        </w:rPr>
        <w:t>predictive power</w:t>
      </w:r>
      <w:r w:rsidRPr="00165BD2">
        <w:rPr>
          <w:rStyle w:val="Emphasis"/>
        </w:rPr>
        <w:t xml:space="preserve"> was </w:t>
      </w:r>
      <w:r w:rsidRPr="00165BD2">
        <w:rPr>
          <w:rStyle w:val="Emphasis"/>
          <w:highlight w:val="green"/>
        </w:rPr>
        <w:t>nil</w:t>
      </w:r>
      <w:r w:rsidRPr="00165BD2">
        <w:rPr>
          <w:sz w:val="16"/>
        </w:rPr>
        <w:t>.</w:t>
      </w:r>
    </w:p>
    <w:p w14:paraId="33C53F57" w14:textId="77777777" w:rsidR="00006E3E" w:rsidRPr="00165BD2" w:rsidRDefault="00006E3E" w:rsidP="00006E3E">
      <w:pPr>
        <w:rPr>
          <w:sz w:val="16"/>
        </w:rPr>
      </w:pPr>
      <w:r w:rsidRPr="00165BD2">
        <w:rPr>
          <w:sz w:val="16"/>
        </w:rPr>
        <w:t xml:space="preserve">This is not to accuse the Western left of ethnocentrism. This is to point to its limited perspective. Overwhelmed by the fog of war and psychological stress, I cannot offer a better perspective. I can only call for help in grasping the situation in theoretical terms, while incorporating insights from our corner of the world. </w:t>
      </w:r>
      <w:r w:rsidRPr="00165BD2">
        <w:rPr>
          <w:rStyle w:val="Emphasis"/>
        </w:rPr>
        <w:t>US-plaining is not helpful</w:t>
      </w:r>
      <w:r w:rsidRPr="00165BD2">
        <w:rPr>
          <w:rStyle w:val="StyleUnderline"/>
        </w:rPr>
        <w:t xml:space="preserve"> to us. In this corner of the world, we </w:t>
      </w:r>
      <w:r w:rsidRPr="00165BD2">
        <w:rPr>
          <w:rStyle w:val="Emphasis"/>
        </w:rPr>
        <w:t>must also emerge from the ruins of Eastern Marxism, and from colonization by Western Marxism</w:t>
      </w:r>
      <w:r w:rsidRPr="00165BD2">
        <w:rPr>
          <w:rStyle w:val="StyleUnderline"/>
        </w:rPr>
        <w:t>. We may make mistakes in this effort, and you may accuse us of nationalism, idealism, provincialism. Learn from these mistakes: now you are also provincial, and you face the temptation to resort to simplistic Manicheanism</w:t>
      </w:r>
      <w:r w:rsidRPr="00165BD2">
        <w:rPr>
          <w:sz w:val="16"/>
        </w:rPr>
        <w:t>.</w:t>
      </w:r>
    </w:p>
    <w:p w14:paraId="311BB669" w14:textId="77777777" w:rsidR="00006E3E" w:rsidRPr="00165BD2" w:rsidRDefault="00006E3E" w:rsidP="00006E3E">
      <w:pPr>
        <w:rPr>
          <w:sz w:val="16"/>
        </w:rPr>
      </w:pPr>
      <w:r w:rsidRPr="00165BD2">
        <w:rPr>
          <w:sz w:val="16"/>
        </w:rPr>
        <w:t>You face the challenge of reacting to a war that is not being waged by your countries. Given all the theoretical impasses I alluded to above, there is no simple way to frame an antiwar message. One thing remains painfully clear: you can help deal with the consequences of the war by providing assistance to refugees from Ukraine, no matter what skin color or passport they have. You can also pressure your government to cancel Ukraine’s foreign debt and provide humanitarian help.</w:t>
      </w:r>
    </w:p>
    <w:p w14:paraId="0F31B0C4" w14:textId="77777777" w:rsidR="00006E3E" w:rsidRPr="00165BD2" w:rsidRDefault="00006E3E" w:rsidP="00006E3E">
      <w:pPr>
        <w:rPr>
          <w:sz w:val="16"/>
        </w:rPr>
      </w:pPr>
      <w:r w:rsidRPr="00165BD2">
        <w:rPr>
          <w:rStyle w:val="StyleUnderline"/>
        </w:rPr>
        <w:t xml:space="preserve">Do not let half-baked political positions substitute for analysis of the situation. The </w:t>
      </w:r>
      <w:r w:rsidRPr="00165BD2">
        <w:rPr>
          <w:rStyle w:val="Emphasis"/>
          <w:highlight w:val="green"/>
        </w:rPr>
        <w:t>insistance that the main enemy is in your country</w:t>
      </w:r>
      <w:r w:rsidRPr="00165BD2">
        <w:rPr>
          <w:rStyle w:val="StyleUnderline"/>
        </w:rPr>
        <w:t xml:space="preserve"> should not </w:t>
      </w:r>
      <w:r w:rsidRPr="00165BD2">
        <w:rPr>
          <w:rStyle w:val="Emphasis"/>
          <w:highlight w:val="green"/>
        </w:rPr>
        <w:t>translate into</w:t>
      </w:r>
      <w:r w:rsidRPr="00165BD2">
        <w:rPr>
          <w:rStyle w:val="Emphasis"/>
        </w:rPr>
        <w:t xml:space="preserve"> a </w:t>
      </w:r>
      <w:r w:rsidRPr="00165BD2">
        <w:rPr>
          <w:rStyle w:val="Emphasis"/>
          <w:highlight w:val="green"/>
        </w:rPr>
        <w:t>flawed analysis of inter-imperialist struggle</w:t>
      </w:r>
      <w:r w:rsidRPr="00165BD2">
        <w:rPr>
          <w:sz w:val="16"/>
        </w:rPr>
        <w:t xml:space="preserve">. At this stage, </w:t>
      </w:r>
      <w:r w:rsidRPr="00165BD2">
        <w:rPr>
          <w:rStyle w:val="Emphasis"/>
          <w:highlight w:val="green"/>
        </w:rPr>
        <w:t>appeals to dismantle</w:t>
      </w:r>
      <w:r w:rsidRPr="00165BD2">
        <w:rPr>
          <w:sz w:val="16"/>
        </w:rPr>
        <w:t xml:space="preserve"> NATO or, conversely, to accept new countries into the alliance, </w:t>
      </w:r>
      <w:r w:rsidRPr="00165BD2">
        <w:rPr>
          <w:rStyle w:val="Emphasis"/>
        </w:rPr>
        <w:t>do not help those who are being bombed</w:t>
      </w:r>
      <w:r w:rsidRPr="00165BD2">
        <w:rPr>
          <w:sz w:val="16"/>
        </w:rPr>
        <w:t xml:space="preserve"> in Ukraine, or jailed in Russia and Belarus. Sloganeering is as harmful as ever. Branding Ukrainians or Russians as fascists </w:t>
      </w:r>
      <w:r w:rsidRPr="00165BD2">
        <w:rPr>
          <w:rStyle w:val="Emphasis"/>
          <w:highlight w:val="green"/>
        </w:rPr>
        <w:t>only</w:t>
      </w:r>
      <w:r w:rsidRPr="00165BD2">
        <w:rPr>
          <w:rStyle w:val="Emphasis"/>
        </w:rPr>
        <w:t xml:space="preserve"> makes you </w:t>
      </w:r>
      <w:r w:rsidRPr="00165BD2">
        <w:rPr>
          <w:rStyle w:val="Emphasis"/>
          <w:highlight w:val="green"/>
        </w:rPr>
        <w:t>part of the problem</w:t>
      </w:r>
      <w:r w:rsidRPr="00165BD2">
        <w:rPr>
          <w:rStyle w:val="StyleUnderline"/>
        </w:rPr>
        <w:t xml:space="preserve">, not part of the solution. </w:t>
      </w:r>
      <w:r w:rsidRPr="00165BD2">
        <w:rPr>
          <w:rStyle w:val="StyleUnderline"/>
          <w:highlight w:val="green"/>
        </w:rPr>
        <w:t xml:space="preserve">A </w:t>
      </w:r>
      <w:r w:rsidRPr="00165BD2">
        <w:rPr>
          <w:rStyle w:val="Emphasis"/>
          <w:highlight w:val="green"/>
        </w:rPr>
        <w:t>new autonomous reality</w:t>
      </w:r>
      <w:r w:rsidRPr="00165BD2">
        <w:rPr>
          <w:rStyle w:val="StyleUnderline"/>
          <w:highlight w:val="green"/>
        </w:rPr>
        <w:t xml:space="preserve"> has emerged</w:t>
      </w:r>
      <w:r w:rsidRPr="00165BD2">
        <w:rPr>
          <w:sz w:val="16"/>
        </w:rPr>
        <w:t xml:space="preserve"> around Russia, a reality of destruction and harsh repression, </w:t>
      </w:r>
      <w:r w:rsidRPr="00165BD2">
        <w:rPr>
          <w:rStyle w:val="StyleUnderline"/>
        </w:rPr>
        <w:t xml:space="preserve">a reality </w:t>
      </w:r>
      <w:r w:rsidRPr="00165BD2">
        <w:rPr>
          <w:rStyle w:val="StyleUnderline"/>
          <w:highlight w:val="green"/>
        </w:rPr>
        <w:t xml:space="preserve">where </w:t>
      </w:r>
      <w:r w:rsidRPr="00165BD2">
        <w:rPr>
          <w:rStyle w:val="Emphasis"/>
          <w:highlight w:val="green"/>
        </w:rPr>
        <w:t>nuclear conflict is not unthinkable</w:t>
      </w:r>
      <w:r w:rsidRPr="00165BD2">
        <w:rPr>
          <w:rStyle w:val="Emphasis"/>
        </w:rPr>
        <w:t xml:space="preserve"> anymore</w:t>
      </w:r>
      <w:r w:rsidRPr="00165BD2">
        <w:rPr>
          <w:sz w:val="16"/>
        </w:rPr>
        <w:t xml:space="preserve">. Many of us missed the tendencies that have led to this reality. In the fog of war, we do not </w:t>
      </w:r>
      <w:r w:rsidRPr="00165BD2">
        <w:rPr>
          <w:strike/>
          <w:sz w:val="16"/>
        </w:rPr>
        <w:t>see</w:t>
      </w:r>
      <w:r w:rsidRPr="00165BD2">
        <w:rPr>
          <w:sz w:val="16"/>
        </w:rPr>
        <w:t xml:space="preserve"> clearly the contours of the new. Neither do, it seems, the American or European governments.</w:t>
      </w:r>
    </w:p>
    <w:p w14:paraId="005701C9" w14:textId="77777777" w:rsidR="00006E3E" w:rsidRPr="00165BD2" w:rsidRDefault="00006E3E" w:rsidP="00006E3E">
      <w:pPr>
        <w:rPr>
          <w:sz w:val="16"/>
        </w:rPr>
      </w:pPr>
      <w:r w:rsidRPr="00165BD2">
        <w:rPr>
          <w:sz w:val="16"/>
        </w:rPr>
        <w:t>In this reality we, the post-Soviet left, will have incomparably less organizational, theoretical, and simply vital resources. Without you, we will struggle to survive. Without us, you will be closer to the precipice.</w:t>
      </w:r>
    </w:p>
    <w:p w14:paraId="24EC2070" w14:textId="77777777" w:rsidR="00006E3E" w:rsidRPr="00165BD2" w:rsidRDefault="00006E3E" w:rsidP="00006E3E"/>
    <w:p w14:paraId="11A526CF" w14:textId="77777777" w:rsidR="00006E3E" w:rsidRPr="00165BD2" w:rsidRDefault="00006E3E" w:rsidP="00006E3E">
      <w:pPr>
        <w:pStyle w:val="Heading4"/>
      </w:pPr>
      <w:r w:rsidRPr="00165BD2">
        <w:rPr>
          <w:u w:val="single"/>
        </w:rPr>
        <w:t>No endless wars</w:t>
      </w:r>
      <w:r w:rsidRPr="00165BD2">
        <w:t xml:space="preserve"> – “Western” liberalism’s </w:t>
      </w:r>
      <w:r w:rsidRPr="00165BD2">
        <w:rPr>
          <w:u w:val="single"/>
        </w:rPr>
        <w:t>NOT the only cause</w:t>
      </w:r>
      <w:r w:rsidRPr="00165BD2">
        <w:t xml:space="preserve"> NOR justification</w:t>
      </w:r>
      <w:r w:rsidRPr="00165BD2">
        <w:rPr>
          <w:b w:val="0"/>
        </w:rPr>
        <w:t xml:space="preserve"> </w:t>
      </w:r>
      <w:r w:rsidRPr="00165BD2">
        <w:t xml:space="preserve">– AND the </w:t>
      </w:r>
      <w:r w:rsidRPr="00165BD2">
        <w:rPr>
          <w:u w:val="single"/>
        </w:rPr>
        <w:t>ALT doesn’t solve</w:t>
      </w:r>
      <w:r w:rsidRPr="00165BD2">
        <w:t xml:space="preserve"> any of it – BUT even if it did, would result in </w:t>
      </w:r>
      <w:r w:rsidRPr="00165BD2">
        <w:rPr>
          <w:u w:val="single"/>
        </w:rPr>
        <w:t>comparably unethical forms of violence</w:t>
      </w:r>
      <w:r w:rsidRPr="00165BD2">
        <w:t xml:space="preserve"> that </w:t>
      </w:r>
      <w:r w:rsidRPr="00165BD2">
        <w:rPr>
          <w:u w:val="single"/>
        </w:rPr>
        <w:t>liberal interventionism prevents</w:t>
      </w:r>
    </w:p>
    <w:p w14:paraId="07CE84F5" w14:textId="77777777" w:rsidR="00006E3E" w:rsidRPr="00165BD2" w:rsidRDefault="00006E3E" w:rsidP="00006E3E">
      <w:pPr>
        <w:pStyle w:val="CiteSpacing"/>
      </w:pPr>
      <w:r w:rsidRPr="00165BD2">
        <w:t xml:space="preserve">Joanna </w:t>
      </w:r>
      <w:r w:rsidRPr="00165BD2">
        <w:rPr>
          <w:rStyle w:val="Style13ptBold"/>
        </w:rPr>
        <w:t>Davidson 12</w:t>
      </w:r>
      <w:r w:rsidRPr="00165BD2">
        <w:t>, BA International Politics, Italian, University of Leeds, “Humanitarian Intervention as Liberal Imperialism: A Force for Good?” POLIS Journal, vol.7, Summer 2012, https://web.archive.org/web/20180419183752id_/http://www.polis.leeds.ac.uk/assets/files/students/student-journal/ug-summer-12/joanna-davidson.pdf</w:t>
      </w:r>
    </w:p>
    <w:p w14:paraId="18CF4F7F" w14:textId="77777777" w:rsidR="00006E3E" w:rsidRPr="00165BD2" w:rsidRDefault="00006E3E" w:rsidP="00006E3E">
      <w:pPr>
        <w:rPr>
          <w:sz w:val="16"/>
        </w:rPr>
      </w:pPr>
      <w:r w:rsidRPr="00165BD2">
        <w:rPr>
          <w:sz w:val="16"/>
        </w:rPr>
        <w:t xml:space="preserve">5.2. The Consequences of Non-Intervention </w:t>
      </w:r>
    </w:p>
    <w:p w14:paraId="64298038" w14:textId="77777777" w:rsidR="00006E3E" w:rsidRDefault="00006E3E" w:rsidP="00006E3E">
      <w:pPr>
        <w:rPr>
          <w:rStyle w:val="StyleUnderline"/>
          <w:highlight w:val="green"/>
        </w:rPr>
      </w:pPr>
      <w:r w:rsidRPr="00165BD2">
        <w:rPr>
          <w:sz w:val="16"/>
        </w:rPr>
        <w:t xml:space="preserve">The War on Terror has raised concerns over the future of the practise of humanitarian intervention. Indeed </w:t>
      </w:r>
      <w:r w:rsidRPr="00165BD2">
        <w:rPr>
          <w:rStyle w:val="StyleUnderline"/>
        </w:rPr>
        <w:t xml:space="preserve">it would seem </w:t>
      </w:r>
      <w:r w:rsidRPr="00165BD2">
        <w:rPr>
          <w:rStyle w:val="StyleUnderline"/>
          <w:highlight w:val="green"/>
        </w:rPr>
        <w:t xml:space="preserve">the </w:t>
      </w:r>
      <w:r w:rsidRPr="00165BD2">
        <w:rPr>
          <w:rStyle w:val="Emphasis"/>
          <w:highlight w:val="green"/>
        </w:rPr>
        <w:t>liberal agenda</w:t>
      </w:r>
      <w:r w:rsidRPr="00165BD2">
        <w:rPr>
          <w:rStyle w:val="StyleUnderline"/>
        </w:rPr>
        <w:t xml:space="preserve">, despite its ideological foundations of universalism and cosmopolitanism, </w:t>
      </w:r>
      <w:r w:rsidRPr="00165BD2">
        <w:rPr>
          <w:rStyle w:val="StyleUnderline"/>
          <w:highlight w:val="green"/>
        </w:rPr>
        <w:t xml:space="preserve">has </w:t>
      </w:r>
      <w:r w:rsidRPr="00165BD2">
        <w:rPr>
          <w:rStyle w:val="Emphasis"/>
          <w:highlight w:val="green"/>
        </w:rPr>
        <w:t>exhausted what little political will and strategic capabilities existed for</w:t>
      </w:r>
      <w:r w:rsidRPr="00165BD2">
        <w:rPr>
          <w:rStyle w:val="Emphasis"/>
        </w:rPr>
        <w:t xml:space="preserve"> true humanitarian </w:t>
      </w:r>
      <w:r w:rsidRPr="00165BD2">
        <w:rPr>
          <w:rStyle w:val="Emphasis"/>
          <w:highlight w:val="green"/>
        </w:rPr>
        <w:t>intervention</w:t>
      </w:r>
      <w:r w:rsidRPr="00165BD2">
        <w:rPr>
          <w:rStyle w:val="Emphasis"/>
        </w:rPr>
        <w:t xml:space="preserve"> in the pursuit of Western security</w:t>
      </w:r>
      <w:r w:rsidRPr="00165BD2">
        <w:rPr>
          <w:rStyle w:val="StyleUnderline"/>
        </w:rPr>
        <w:t xml:space="preserve"> in an increasingly insecure world</w:t>
      </w:r>
      <w:r w:rsidRPr="00165BD2">
        <w:rPr>
          <w:sz w:val="16"/>
        </w:rPr>
        <w:t xml:space="preserve">. </w:t>
      </w:r>
      <w:r w:rsidRPr="00165BD2">
        <w:rPr>
          <w:rStyle w:val="Emphasis"/>
          <w:highlight w:val="green"/>
        </w:rPr>
        <w:t>Yet</w:t>
      </w:r>
      <w:r w:rsidRPr="00165BD2">
        <w:rPr>
          <w:sz w:val="16"/>
        </w:rPr>
        <w:t xml:space="preserve"> to respond to the ever darkening cloud the War on Terror is casting over humanitarian intervention by </w:t>
      </w:r>
      <w:r w:rsidRPr="00165BD2">
        <w:rPr>
          <w:rStyle w:val="Emphasis"/>
          <w:highlight w:val="green"/>
        </w:rPr>
        <w:t>dismissing the practise entirely</w:t>
      </w:r>
      <w:r w:rsidRPr="00165BD2">
        <w:rPr>
          <w:rStyle w:val="StyleUnderline"/>
        </w:rPr>
        <w:t xml:space="preserve"> is to </w:t>
      </w:r>
      <w:r w:rsidRPr="00165BD2">
        <w:rPr>
          <w:rStyle w:val="StyleUnderline"/>
          <w:highlight w:val="green"/>
        </w:rPr>
        <w:t xml:space="preserve">render a </w:t>
      </w:r>
      <w:r w:rsidRPr="00165BD2">
        <w:rPr>
          <w:rStyle w:val="Emphasis"/>
          <w:highlight w:val="green"/>
        </w:rPr>
        <w:t>valuable instrument</w:t>
      </w:r>
      <w:r w:rsidRPr="00165BD2">
        <w:rPr>
          <w:rStyle w:val="StyleUnderline"/>
        </w:rPr>
        <w:t xml:space="preserve"> in the protection of human rights as </w:t>
      </w:r>
      <w:r w:rsidRPr="00165BD2">
        <w:rPr>
          <w:rStyle w:val="Emphasis"/>
          <w:highlight w:val="green"/>
        </w:rPr>
        <w:t>undeservedly useless</w:t>
      </w:r>
      <w:r w:rsidRPr="00165BD2">
        <w:rPr>
          <w:sz w:val="16"/>
        </w:rPr>
        <w:t xml:space="preserve"> (Heinze 2006: 31). Proponents of humanitarian intervention have argued that </w:t>
      </w:r>
      <w:r w:rsidRPr="00165BD2">
        <w:rPr>
          <w:rStyle w:val="StyleUnderline"/>
          <w:highlight w:val="green"/>
        </w:rPr>
        <w:t xml:space="preserve">those who </w:t>
      </w:r>
      <w:r w:rsidRPr="00165BD2">
        <w:rPr>
          <w:rStyle w:val="Emphasis"/>
          <w:highlight w:val="green"/>
        </w:rPr>
        <w:t>dismiss</w:t>
      </w:r>
      <w:r w:rsidRPr="00165BD2">
        <w:rPr>
          <w:rStyle w:val="StyleUnderline"/>
        </w:rPr>
        <w:t xml:space="preserve"> humanitarian </w:t>
      </w:r>
      <w:r w:rsidRPr="00165BD2">
        <w:rPr>
          <w:rStyle w:val="Emphasis"/>
          <w:highlight w:val="green"/>
        </w:rPr>
        <w:t>intervention</w:t>
      </w:r>
      <w:r w:rsidRPr="00165BD2">
        <w:rPr>
          <w:rStyle w:val="StyleUnderline"/>
          <w:highlight w:val="green"/>
        </w:rPr>
        <w:t xml:space="preserve"> as</w:t>
      </w:r>
      <w:r w:rsidRPr="00165BD2">
        <w:rPr>
          <w:rStyle w:val="StyleUnderline"/>
        </w:rPr>
        <w:t xml:space="preserve"> simply </w:t>
      </w:r>
      <w:r w:rsidRPr="00165BD2">
        <w:rPr>
          <w:rStyle w:val="StyleUnderline"/>
          <w:highlight w:val="green"/>
        </w:rPr>
        <w:t xml:space="preserve">a </w:t>
      </w:r>
      <w:r w:rsidRPr="00165BD2">
        <w:rPr>
          <w:rStyle w:val="Emphasis"/>
          <w:highlight w:val="green"/>
        </w:rPr>
        <w:t>vehicle through which liberal regimes</w:t>
      </w:r>
      <w:r w:rsidRPr="00165BD2">
        <w:rPr>
          <w:rStyle w:val="StyleUnderline"/>
        </w:rPr>
        <w:t xml:space="preserve"> wish to </w:t>
      </w:r>
      <w:r w:rsidRPr="00165BD2">
        <w:rPr>
          <w:rStyle w:val="Emphasis"/>
          <w:highlight w:val="green"/>
        </w:rPr>
        <w:t>extend</w:t>
      </w:r>
      <w:r w:rsidRPr="00165BD2">
        <w:rPr>
          <w:rStyle w:val="Emphasis"/>
        </w:rPr>
        <w:t xml:space="preserve"> their </w:t>
      </w:r>
      <w:r w:rsidRPr="00165BD2">
        <w:rPr>
          <w:rStyle w:val="Emphasis"/>
          <w:highlight w:val="green"/>
        </w:rPr>
        <w:t>control</w:t>
      </w:r>
      <w:r w:rsidRPr="00165BD2">
        <w:rPr>
          <w:rStyle w:val="StyleUnderline"/>
          <w:highlight w:val="green"/>
        </w:rPr>
        <w:t xml:space="preserve"> </w:t>
      </w:r>
    </w:p>
    <w:p w14:paraId="2728D051" w14:textId="77777777" w:rsidR="00006E3E" w:rsidRDefault="00006E3E" w:rsidP="00006E3E">
      <w:pPr>
        <w:rPr>
          <w:rStyle w:val="StyleUnderline"/>
          <w:highlight w:val="green"/>
        </w:rPr>
      </w:pPr>
    </w:p>
    <w:p w14:paraId="63CC8373" w14:textId="77777777" w:rsidR="00006E3E" w:rsidRPr="007C18C9" w:rsidRDefault="00006E3E" w:rsidP="00006E3E">
      <w:pPr>
        <w:rPr>
          <w:rStyle w:val="Style13ptBold"/>
          <w:highlight w:val="green"/>
        </w:rPr>
      </w:pPr>
      <w:r>
        <w:rPr>
          <w:rStyle w:val="Style13ptBold"/>
          <w:highlight w:val="green"/>
        </w:rPr>
        <w:t>CUT</w:t>
      </w:r>
    </w:p>
    <w:p w14:paraId="37DBAC51" w14:textId="77777777" w:rsidR="00006E3E" w:rsidRDefault="00006E3E" w:rsidP="00006E3E">
      <w:pPr>
        <w:rPr>
          <w:rStyle w:val="StyleUnderline"/>
          <w:highlight w:val="green"/>
        </w:rPr>
      </w:pPr>
    </w:p>
    <w:p w14:paraId="016E7B97" w14:textId="77777777" w:rsidR="00006E3E" w:rsidRDefault="00006E3E" w:rsidP="00006E3E">
      <w:pPr>
        <w:rPr>
          <w:rStyle w:val="StyleUnderline"/>
          <w:highlight w:val="green"/>
        </w:rPr>
      </w:pPr>
    </w:p>
    <w:p w14:paraId="0688135F" w14:textId="77777777" w:rsidR="00006E3E" w:rsidRPr="00165BD2" w:rsidRDefault="00006E3E" w:rsidP="00006E3E">
      <w:pPr>
        <w:rPr>
          <w:sz w:val="16"/>
        </w:rPr>
      </w:pPr>
      <w:r w:rsidRPr="00165BD2">
        <w:rPr>
          <w:rStyle w:val="StyleUnderline"/>
          <w:highlight w:val="green"/>
        </w:rPr>
        <w:t>are</w:t>
      </w:r>
      <w:r w:rsidRPr="00165BD2">
        <w:rPr>
          <w:rStyle w:val="StyleUnderline"/>
        </w:rPr>
        <w:t xml:space="preserve"> ―</w:t>
      </w:r>
      <w:r w:rsidRPr="00165BD2">
        <w:rPr>
          <w:rStyle w:val="Emphasis"/>
          <w:highlight w:val="green"/>
        </w:rPr>
        <w:t>condemning other people to death</w:t>
      </w:r>
      <w:r w:rsidRPr="00165BD2">
        <w:rPr>
          <w:rFonts w:ascii="Arial" w:hAnsi="Arial" w:cs="Arial"/>
          <w:sz w:val="16"/>
        </w:rPr>
        <w:t>‖</w:t>
      </w:r>
      <w:r w:rsidRPr="00165BD2">
        <w:rPr>
          <w:sz w:val="16"/>
        </w:rPr>
        <w:t xml:space="preserve"> (Rieff 1999) </w:t>
      </w:r>
      <w:r w:rsidRPr="00165BD2">
        <w:rPr>
          <w:rStyle w:val="StyleUnderline"/>
        </w:rPr>
        <w:t>and ―leaving the innocent to suffer the world over</w:t>
      </w:r>
      <w:r w:rsidRPr="00165BD2">
        <w:rPr>
          <w:rFonts w:ascii="Arial" w:hAnsi="Arial" w:cs="Arial"/>
          <w:sz w:val="16"/>
        </w:rPr>
        <w:t>‖</w:t>
      </w:r>
      <w:r w:rsidRPr="00165BD2">
        <w:rPr>
          <w:sz w:val="16"/>
        </w:rPr>
        <w:t xml:space="preserve"> (Ramos-Horta 2005: 284) through being overtly politically correct. It is difficult to counter such arguments when we consider the consequences of nonintervention in Rwanda, as well as the consequences of intervention where political commitment to the cause is lacking, as was the case with the Srebenica massacre. Such </w:t>
      </w:r>
      <w:r w:rsidRPr="00165BD2">
        <w:rPr>
          <w:rStyle w:val="StyleUnderline"/>
        </w:rPr>
        <w:t>morally abhorrent events were allowed to happen as a direct consequence of a lack of strategic interest for the states with the power to intervene</w:t>
      </w:r>
      <w:r w:rsidRPr="00165BD2">
        <w:rPr>
          <w:sz w:val="16"/>
        </w:rPr>
        <w:t xml:space="preserve">, and have led to commentators such as Richard Just to argue that </w:t>
      </w:r>
      <w:r w:rsidRPr="00165BD2">
        <w:rPr>
          <w:rStyle w:val="StyleUnderline"/>
        </w:rPr>
        <w:t>despite the controversies the War on Terror has wrought upon the practise of humanitarian intervention, to respond by saying that it is wrong for the U</w:t>
      </w:r>
      <w:r w:rsidRPr="00165BD2">
        <w:rPr>
          <w:sz w:val="16"/>
        </w:rPr>
        <w:t xml:space="preserve">nited </w:t>
      </w:r>
      <w:r w:rsidRPr="00165BD2">
        <w:rPr>
          <w:rStyle w:val="StyleUnderline"/>
        </w:rPr>
        <w:t>S</w:t>
      </w:r>
      <w:r w:rsidRPr="00165BD2">
        <w:rPr>
          <w:sz w:val="16"/>
        </w:rPr>
        <w:t xml:space="preserve">tates </w:t>
      </w:r>
      <w:r w:rsidRPr="00165BD2">
        <w:rPr>
          <w:rStyle w:val="StyleUnderline"/>
        </w:rPr>
        <w:t>to intervene to spread its own moral universal values is to condemn the interventions in Bosnia and Kosovo which stopped ethnic cleansing and possibly genocide, and to agree with the decision not to intervene in Rwanda as right</w:t>
      </w:r>
      <w:r w:rsidRPr="00165BD2">
        <w:rPr>
          <w:sz w:val="16"/>
        </w:rPr>
        <w:t xml:space="preserve"> (Just 2005: 212), </w:t>
      </w:r>
      <w:r w:rsidRPr="00165BD2">
        <w:rPr>
          <w:rStyle w:val="StyleUnderline"/>
        </w:rPr>
        <w:t>a position which most would find morally unacceptable</w:t>
      </w:r>
      <w:r w:rsidRPr="00165BD2">
        <w:rPr>
          <w:sz w:val="16"/>
        </w:rPr>
        <w:t xml:space="preserve">. Here then we can clearly </w:t>
      </w:r>
      <w:r w:rsidRPr="00165BD2">
        <w:rPr>
          <w:strike/>
          <w:sz w:val="16"/>
        </w:rPr>
        <w:t>see</w:t>
      </w:r>
      <w:r w:rsidRPr="00165BD2">
        <w:rPr>
          <w:sz w:val="16"/>
        </w:rPr>
        <w:t xml:space="preserve"> the crux of the problem, in that </w:t>
      </w:r>
      <w:r w:rsidRPr="00165BD2">
        <w:rPr>
          <w:rStyle w:val="StyleUnderline"/>
        </w:rPr>
        <w:t>non-intervention is intolerable, but humanitarian intervention</w:t>
      </w:r>
      <w:r w:rsidRPr="00165BD2">
        <w:rPr>
          <w:sz w:val="16"/>
        </w:rPr>
        <w:t xml:space="preserve">, as has clearly been demonstrated in previous chapters, </w:t>
      </w:r>
      <w:r w:rsidRPr="00165BD2">
        <w:rPr>
          <w:rStyle w:val="StyleUnderline"/>
        </w:rPr>
        <w:t>remains impossible</w:t>
      </w:r>
      <w:r w:rsidRPr="00165BD2">
        <w:rPr>
          <w:sz w:val="16"/>
        </w:rPr>
        <w:t xml:space="preserve"> (</w:t>
      </w:r>
      <w:r w:rsidRPr="00165BD2">
        <w:rPr>
          <w:rStyle w:val="Emphasis"/>
        </w:rPr>
        <w:t>Falk</w:t>
      </w:r>
      <w:r w:rsidRPr="00165BD2">
        <w:rPr>
          <w:sz w:val="16"/>
          <w:szCs w:val="16"/>
        </w:rPr>
        <w:t xml:space="preserve"> 1993</w:t>
      </w:r>
      <w:r w:rsidRPr="00165BD2">
        <w:rPr>
          <w:sz w:val="16"/>
        </w:rPr>
        <w:t xml:space="preserve">: 757). </w:t>
      </w:r>
    </w:p>
    <w:p w14:paraId="2D5BC9E1" w14:textId="77777777" w:rsidR="00006E3E" w:rsidRPr="00165BD2" w:rsidRDefault="00006E3E" w:rsidP="00006E3E">
      <w:pPr>
        <w:rPr>
          <w:sz w:val="16"/>
        </w:rPr>
      </w:pPr>
      <w:r w:rsidRPr="00165BD2">
        <w:rPr>
          <w:rStyle w:val="StyleUnderline"/>
          <w:highlight w:val="green"/>
        </w:rPr>
        <w:t>Such a problematic</w:t>
      </w:r>
      <w:r w:rsidRPr="00165BD2">
        <w:rPr>
          <w:rStyle w:val="StyleUnderline"/>
        </w:rPr>
        <w:t xml:space="preserve"> of humanitarian intervention </w:t>
      </w:r>
      <w:r w:rsidRPr="00165BD2">
        <w:rPr>
          <w:rStyle w:val="StyleUnderline"/>
          <w:highlight w:val="green"/>
        </w:rPr>
        <w:t>requires confrontation</w:t>
      </w:r>
      <w:r w:rsidRPr="00165BD2">
        <w:rPr>
          <w:sz w:val="16"/>
        </w:rPr>
        <w:t xml:space="preserve"> if future human rights atrocities are to be halted, and </w:t>
      </w:r>
      <w:r w:rsidRPr="00165BD2">
        <w:rPr>
          <w:rStyle w:val="StyleUnderline"/>
          <w:highlight w:val="green"/>
        </w:rPr>
        <w:t>if the unchecked spread of liberal technologies of governance</w:t>
      </w:r>
      <w:r w:rsidRPr="00165BD2">
        <w:rPr>
          <w:rStyle w:val="StyleUnderline"/>
        </w:rPr>
        <w:t xml:space="preserve"> and control </w:t>
      </w:r>
      <w:r w:rsidRPr="00165BD2">
        <w:rPr>
          <w:rStyle w:val="StyleUnderline"/>
          <w:highlight w:val="green"/>
        </w:rPr>
        <w:t>is to be challenged</w:t>
      </w:r>
      <w:r w:rsidRPr="00165BD2">
        <w:rPr>
          <w:rStyle w:val="StyleUnderline"/>
        </w:rPr>
        <w:t xml:space="preserve">. </w:t>
      </w:r>
      <w:r w:rsidRPr="00165BD2">
        <w:rPr>
          <w:rStyle w:val="StyleUnderline"/>
          <w:highlight w:val="green"/>
        </w:rPr>
        <w:t xml:space="preserve">It is </w:t>
      </w:r>
      <w:r w:rsidRPr="00165BD2">
        <w:rPr>
          <w:rStyle w:val="Emphasis"/>
          <w:highlight w:val="green"/>
        </w:rPr>
        <w:t>not enough simply to denounce</w:t>
      </w:r>
      <w:r w:rsidRPr="00165BD2">
        <w:rPr>
          <w:rStyle w:val="StyleUnderline"/>
        </w:rPr>
        <w:t xml:space="preserve"> humanitarian intervention as reflecting only the </w:t>
      </w:r>
      <w:r w:rsidRPr="00165BD2">
        <w:rPr>
          <w:rStyle w:val="Emphasis"/>
          <w:highlight w:val="green"/>
        </w:rPr>
        <w:t>imperial interests</w:t>
      </w:r>
      <w:r w:rsidRPr="00165BD2">
        <w:rPr>
          <w:rStyle w:val="StyleUnderline"/>
        </w:rPr>
        <w:t xml:space="preserve"> of </w:t>
      </w:r>
      <w:r w:rsidRPr="00165BD2">
        <w:rPr>
          <w:rStyle w:val="StyleUnderline"/>
          <w:rFonts w:ascii="Arial" w:hAnsi="Arial" w:cs="Arial"/>
        </w:rPr>
        <w:t>ˑ</w:t>
      </w:r>
      <w:r w:rsidRPr="00165BD2">
        <w:rPr>
          <w:rStyle w:val="StyleUnderline"/>
        </w:rPr>
        <w:t>powerful western governments</w:t>
      </w:r>
      <w:r w:rsidRPr="00165BD2">
        <w:rPr>
          <w:sz w:val="16"/>
        </w:rPr>
        <w:t xml:space="preserve">, as ex-UN Secretary General Kofi Annan highlighted when he posed the question, ―If humanitarian intervention is, indeed, an unacceptable assault on sovereignty, </w:t>
      </w:r>
      <w:r w:rsidRPr="00165BD2">
        <w:rPr>
          <w:rStyle w:val="Emphasis"/>
        </w:rPr>
        <w:t>how should we respond</w:t>
      </w:r>
      <w:r w:rsidRPr="00165BD2">
        <w:rPr>
          <w:rStyle w:val="StyleUnderline"/>
        </w:rPr>
        <w:t xml:space="preserve"> to a Rwanda, to a Srebrenica—to gross and systematic violations of human rights that offend every precept of our common humanity?</w:t>
      </w:r>
      <w:r w:rsidRPr="00165BD2">
        <w:rPr>
          <w:rFonts w:ascii="Arial" w:hAnsi="Arial" w:cs="Arial"/>
          <w:sz w:val="16"/>
        </w:rPr>
        <w:t>‖</w:t>
      </w:r>
      <w:r w:rsidRPr="00165BD2">
        <w:rPr>
          <w:sz w:val="16"/>
        </w:rPr>
        <w:t xml:space="preserve"> (Annan 2000) Even if one were to argue for an absolute rule of non-intervention so as to avoid abuse of the humanitarian sentiment by liberal regimes, </w:t>
      </w:r>
      <w:r w:rsidRPr="00165BD2">
        <w:rPr>
          <w:rStyle w:val="StyleUnderline"/>
        </w:rPr>
        <w:t>one need only look at the interventions in Kosovo and Iraq to note that international legitimization is not a necessary precursor to liberal intervention</w:t>
      </w:r>
      <w:r w:rsidRPr="00165BD2">
        <w:rPr>
          <w:sz w:val="16"/>
        </w:rPr>
        <w:t xml:space="preserve">. Given the power Western liberal states have to override international legal norms to intervene in situations which threaten their interests and security, and given the fact that there exists many parts of the world where the humanitarian situation remains intolerable, </w:t>
      </w:r>
      <w:r w:rsidRPr="00165BD2">
        <w:rPr>
          <w:rStyle w:val="StyleUnderline"/>
        </w:rPr>
        <w:t xml:space="preserve">to respond to the liberal crusade towards intervention by calling for a steadfast rule of non-intervention is </w:t>
      </w:r>
      <w:r w:rsidRPr="00165BD2">
        <w:rPr>
          <w:rStyle w:val="Emphasis"/>
          <w:highlight w:val="green"/>
        </w:rPr>
        <w:t>not only impossible</w:t>
      </w:r>
      <w:r w:rsidRPr="00165BD2">
        <w:rPr>
          <w:rStyle w:val="StyleUnderline"/>
          <w:highlight w:val="green"/>
        </w:rPr>
        <w:t>, but</w:t>
      </w:r>
      <w:r w:rsidRPr="00165BD2">
        <w:rPr>
          <w:rStyle w:val="StyleUnderline"/>
        </w:rPr>
        <w:t xml:space="preserve"> </w:t>
      </w:r>
      <w:r w:rsidRPr="00165BD2">
        <w:rPr>
          <w:rStyle w:val="Emphasis"/>
        </w:rPr>
        <w:t xml:space="preserve">also </w:t>
      </w:r>
      <w:r w:rsidRPr="00165BD2">
        <w:rPr>
          <w:rStyle w:val="Emphasis"/>
          <w:highlight w:val="green"/>
        </w:rPr>
        <w:t>immoral</w:t>
      </w:r>
      <w:r w:rsidRPr="00165BD2">
        <w:rPr>
          <w:sz w:val="16"/>
        </w:rPr>
        <w:t xml:space="preserve">. </w:t>
      </w:r>
    </w:p>
    <w:p w14:paraId="355C7BB6" w14:textId="77777777" w:rsidR="00006E3E" w:rsidRPr="00165BD2" w:rsidRDefault="00006E3E" w:rsidP="00006E3E">
      <w:pPr>
        <w:rPr>
          <w:sz w:val="16"/>
        </w:rPr>
      </w:pPr>
      <w:r w:rsidRPr="00165BD2">
        <w:rPr>
          <w:sz w:val="16"/>
        </w:rPr>
        <w:t xml:space="preserve">Conclusion </w:t>
      </w:r>
    </w:p>
    <w:p w14:paraId="3802CDCC" w14:textId="77777777" w:rsidR="00006E3E" w:rsidRPr="00165BD2" w:rsidRDefault="00006E3E" w:rsidP="00006E3E">
      <w:pPr>
        <w:rPr>
          <w:sz w:val="16"/>
        </w:rPr>
      </w:pPr>
      <w:r w:rsidRPr="00165BD2">
        <w:rPr>
          <w:sz w:val="16"/>
        </w:rPr>
        <w:t>The debate over the legitimacy and conduct of humanitarian intervention continues to rage fiercely within the international community, particularly in the aftermath of the 9/11 attacks and the declaration of the War on Terror. From growing calls for more humanitarian action and political involvement to solve the humanitarian crises of the 90s, to international scepticism and condemnation of the liberal interventions in the Middle East following the events of 9/11, it comes as no surprise that humanitarian intervention is generally deemed to be ―in crisis</w:t>
      </w:r>
      <w:r w:rsidRPr="00165BD2">
        <w:rPr>
          <w:rFonts w:ascii="Arial" w:hAnsi="Arial" w:cs="Arial"/>
          <w:sz w:val="16"/>
        </w:rPr>
        <w:t>‖</w:t>
      </w:r>
      <w:r w:rsidRPr="00165BD2">
        <w:rPr>
          <w:sz w:val="16"/>
        </w:rPr>
        <w:t xml:space="preserve"> (Rieff 2002). As this essay has demonstrated, the waning of state sovereignty and the subsequent rise in humanitarian‘ interventions has been an emergent reality throughout the 1990s; yet far from being the result of a growing humanism amongst the powerful liberal states, such a shift in concern from the state to the individual is in reality part of a much more sinister liberal enterprise which is quintessentially concerned with the art of global governance (Gordon 1991: 14). The repercussions of the implication of liberal self- interests alongside the achievement of humanitarian goals has been highlighted only too clearly in an analysis of the development of humanitarian intervention throughout the 1990s, during which time it became painfully clear that intervention undertaken for purely humanitarian concerns, if it occurs at all, has generally been underfunded and insufficient (Falk 2000: 333), therefore leading to interventions which arguably did more harm than good. Rwanda provides us with a clear example of what happens when, despite grave humanitarian concerns, there exists no strategic interests for the states with the power to intervene, whilst events in Somalia, Bosnia and Kosovo illustrated the fact that in the absence of state self-interest, there exists little political will to pay the costs of blood and gold in order to ensure that ―humanitarian war is conducted in a humanitarian manner.</w:t>
      </w:r>
      <w:r w:rsidRPr="00165BD2">
        <w:rPr>
          <w:rFonts w:ascii="Arial" w:hAnsi="Arial" w:cs="Arial"/>
          <w:sz w:val="16"/>
        </w:rPr>
        <w:t>‖</w:t>
      </w:r>
      <w:r w:rsidRPr="00165BD2">
        <w:rPr>
          <w:sz w:val="16"/>
        </w:rPr>
        <w:t xml:space="preserve"> (Falk 2000: 331) The 1990s then, far from being the ‗golden era of humanitarian intervention‘ (Bellamy and Wheeler 2008), were in reality an experimentation in liberal expansionism, yet where there existed few security concerns for the liberal states, there existed little political will to commit to the mission. It is only when national interests are implicated that states are willing to accept the costs and stay the duration necessary to alter the humanitarian situation in any meaningful way (Weiss 2004: 37). </w:t>
      </w:r>
    </w:p>
    <w:p w14:paraId="5E9DD0AE" w14:textId="77777777" w:rsidR="00006E3E" w:rsidRPr="00165BD2" w:rsidRDefault="00006E3E" w:rsidP="00006E3E">
      <w:pPr>
        <w:rPr>
          <w:sz w:val="16"/>
        </w:rPr>
      </w:pPr>
      <w:r w:rsidRPr="00165BD2">
        <w:rPr>
          <w:sz w:val="16"/>
        </w:rPr>
        <w:t xml:space="preserve">As has been noted throughout this essay, </w:t>
      </w:r>
      <w:r w:rsidRPr="00165BD2">
        <w:rPr>
          <w:rStyle w:val="StyleUnderline"/>
        </w:rPr>
        <w:t xml:space="preserve">the vital interests of the intervening states are grounded in liberal notions of human security; that is to say </w:t>
      </w:r>
      <w:r w:rsidRPr="00165BD2">
        <w:rPr>
          <w:rStyle w:val="Emphasis"/>
          <w:highlight w:val="green"/>
        </w:rPr>
        <w:t>entire swathes of the world</w:t>
      </w:r>
      <w:r w:rsidRPr="00165BD2">
        <w:rPr>
          <w:rStyle w:val="Emphasis"/>
        </w:rPr>
        <w:t xml:space="preserve">‘s population </w:t>
      </w:r>
      <w:r w:rsidRPr="00165BD2">
        <w:rPr>
          <w:rStyle w:val="Emphasis"/>
          <w:highlight w:val="green"/>
        </w:rPr>
        <w:t>are re-conceptualized as a threat to humanity</w:t>
      </w:r>
      <w:r w:rsidRPr="00165BD2">
        <w:rPr>
          <w:rStyle w:val="Emphasis"/>
        </w:rPr>
        <w:t xml:space="preserve"> which requires pacification through assimilation into the liberal world order or, failing that, destruction</w:t>
      </w:r>
      <w:r w:rsidRPr="00165BD2">
        <w:rPr>
          <w:sz w:val="16"/>
        </w:rPr>
        <w:t xml:space="preserve">. </w:t>
      </w:r>
      <w:r w:rsidRPr="00165BD2">
        <w:rPr>
          <w:rStyle w:val="StyleUnderline"/>
        </w:rPr>
        <w:t>In liberalisms quest to expand its control and influence across the world, the remit of intervention has been broadened to include within its scope democracy spreading, nation building, and regime change, as has been demonstrated in Iraq, Afghanistan, and more recently, Libya</w:t>
      </w:r>
      <w:r w:rsidRPr="00165BD2">
        <w:rPr>
          <w:sz w:val="16"/>
        </w:rPr>
        <w:t xml:space="preserve">. </w:t>
      </w:r>
      <w:r w:rsidRPr="00165BD2">
        <w:rPr>
          <w:rStyle w:val="Emphasis"/>
        </w:rPr>
        <w:t xml:space="preserve">It would seem </w:t>
      </w:r>
      <w:r w:rsidRPr="00165BD2">
        <w:rPr>
          <w:rStyle w:val="Emphasis"/>
          <w:highlight w:val="green"/>
        </w:rPr>
        <w:t>undeniable that humanitarian intervention is</w:t>
      </w:r>
      <w:r w:rsidRPr="00165BD2">
        <w:rPr>
          <w:rStyle w:val="Emphasis"/>
        </w:rPr>
        <w:t xml:space="preserve"> essentially </w:t>
      </w:r>
      <w:r w:rsidRPr="00165BD2">
        <w:rPr>
          <w:rStyle w:val="Emphasis"/>
          <w:highlight w:val="green"/>
        </w:rPr>
        <w:t>a veil</w:t>
      </w:r>
      <w:r w:rsidRPr="00165BD2">
        <w:rPr>
          <w:rStyle w:val="Emphasis"/>
        </w:rPr>
        <w:t xml:space="preserve"> behind which liberal imperialism can disguise itself</w:t>
      </w:r>
      <w:r w:rsidRPr="00165BD2">
        <w:rPr>
          <w:rStyle w:val="StyleUnderline"/>
        </w:rPr>
        <w:t>, despite protestations of liberals heralding a ―revolution of moral concern</w:t>
      </w:r>
      <w:r w:rsidRPr="00165BD2">
        <w:rPr>
          <w:rFonts w:ascii="Arial" w:hAnsi="Arial" w:cs="Arial"/>
          <w:sz w:val="16"/>
        </w:rPr>
        <w:t>‖</w:t>
      </w:r>
      <w:r w:rsidRPr="00165BD2">
        <w:rPr>
          <w:sz w:val="16"/>
        </w:rPr>
        <w:t xml:space="preserve">. Indeed, we can </w:t>
      </w:r>
      <w:r w:rsidRPr="00165BD2">
        <w:rPr>
          <w:strike/>
          <w:sz w:val="16"/>
        </w:rPr>
        <w:t xml:space="preserve">see </w:t>
      </w:r>
      <w:r w:rsidRPr="00165BD2">
        <w:rPr>
          <w:sz w:val="16"/>
        </w:rPr>
        <w:t xml:space="preserve">clear similarities between the old rhetoric of empire and current discussions surrounding liberal imperialism. As Nardin has noted, in the old days of empire humanitarianism was used to justify the imposition of foreign power on populations at the margins of the ‗civilized‘ world in order to uphold the standards of civilized morality; essentially in order to protect the population from themselves. We can </w:t>
      </w:r>
      <w:r w:rsidRPr="00165BD2">
        <w:rPr>
          <w:strike/>
          <w:sz w:val="16"/>
        </w:rPr>
        <w:t xml:space="preserve">see </w:t>
      </w:r>
      <w:r w:rsidRPr="00165BD2">
        <w:rPr>
          <w:sz w:val="16"/>
        </w:rPr>
        <w:t xml:space="preserve">that little has changed between then and now when we note that current rhetoric on humanitarian intervention constructs the </w:t>
      </w:r>
      <w:r w:rsidRPr="00165BD2">
        <w:rPr>
          <w:strike/>
          <w:sz w:val="16"/>
        </w:rPr>
        <w:t>third world</w:t>
      </w:r>
      <w:r w:rsidRPr="00165BD2">
        <w:rPr>
          <w:sz w:val="16"/>
        </w:rPr>
        <w:t xml:space="preserve"> as a threat to itself and to the rest of the world, and therefore the barbarity of tyranny and terrorism that these ‗uncivilized‘ regions breed ―must be countered, in the name of humanity, by the exercise of imperial power</w:t>
      </w:r>
      <w:r w:rsidRPr="00165BD2">
        <w:rPr>
          <w:rFonts w:ascii="Arial" w:hAnsi="Arial" w:cs="Arial"/>
          <w:sz w:val="16"/>
        </w:rPr>
        <w:t>‖</w:t>
      </w:r>
      <w:r w:rsidRPr="00165BD2">
        <w:rPr>
          <w:sz w:val="16"/>
        </w:rPr>
        <w:t xml:space="preserve"> (Nardin 2006: 25). In construing humanitarian intervention as liberal imperialism, the motives behind liberal intervention become clearer, in that essentially liberal regimes wish to subjugate and impose indirect control on those portions of the population securitization discourse has constructed as a threat to global security. Whilst it is true that the days of territorial expansion are over, what we are experiencing now is by no means a waning of imperial ambition, as through the spread of liberal values and the imposition of liberal structures, through force if necessary, liberalism is extending its ‗universal‘ values across the world, justifying any means by the end which is indisputably morally right (Bishai 2004: 51). </w:t>
      </w:r>
    </w:p>
    <w:p w14:paraId="675B82F8" w14:textId="77777777" w:rsidR="00006E3E" w:rsidRPr="00165BD2" w:rsidRDefault="00006E3E" w:rsidP="00006E3E">
      <w:pPr>
        <w:rPr>
          <w:sz w:val="16"/>
        </w:rPr>
      </w:pPr>
      <w:r w:rsidRPr="00165BD2">
        <w:rPr>
          <w:sz w:val="16"/>
        </w:rPr>
        <w:t xml:space="preserve">Indeed, as was highlighted in chapter four, there exists a significant cognitive dissonance between liberal universalism, with its proclaimed notions of a cosmopolitan humanitarianism, and liberal imperialism, which finds its expression through intervention which is justified on a humanitarian basis, yet which in reality functions through the eradication or exclusion of all life forms which do not conform to liberalism (McCarthy 2009: 166). It would seem that the obvious conclusion to draw would be one which wholly condemns the practise of humanitarian intervention as a front for the furthering of a liberal ideology which functions through the subjugation of morally inferior‘ populations so as to extend its own remit of control and power. Humanitarian intervention is less about a moral concern for the suffering of people, than a method through which Western liberal states can secure their own populations from a global imaginary of threat. </w:t>
      </w:r>
      <w:r w:rsidRPr="00165BD2">
        <w:rPr>
          <w:rStyle w:val="Emphasis"/>
          <w:highlight w:val="green"/>
        </w:rPr>
        <w:t>Yet such a damning analysis</w:t>
      </w:r>
      <w:r w:rsidRPr="00165BD2">
        <w:rPr>
          <w:rStyle w:val="Emphasis"/>
        </w:rPr>
        <w:t xml:space="preserve"> of liberal intervention </w:t>
      </w:r>
      <w:r w:rsidRPr="00165BD2">
        <w:rPr>
          <w:rStyle w:val="Emphasis"/>
          <w:highlight w:val="green"/>
        </w:rPr>
        <w:t>is incomplete</w:t>
      </w:r>
      <w:r w:rsidRPr="00165BD2">
        <w:rPr>
          <w:rStyle w:val="Emphasis"/>
        </w:rPr>
        <w:t xml:space="preserve">, as it </w:t>
      </w:r>
      <w:r w:rsidRPr="00165BD2">
        <w:rPr>
          <w:rStyle w:val="Emphasis"/>
          <w:highlight w:val="green"/>
        </w:rPr>
        <w:t>fails to give</w:t>
      </w:r>
      <w:r w:rsidRPr="00165BD2">
        <w:rPr>
          <w:rStyle w:val="Emphasis"/>
        </w:rPr>
        <w:t xml:space="preserve"> a </w:t>
      </w:r>
      <w:r w:rsidRPr="00165BD2">
        <w:rPr>
          <w:rStyle w:val="Emphasis"/>
          <w:highlight w:val="green"/>
        </w:rPr>
        <w:t>sufficient analysis of the effects these interventions have on</w:t>
      </w:r>
      <w:r w:rsidRPr="00165BD2">
        <w:rPr>
          <w:rStyle w:val="Emphasis"/>
        </w:rPr>
        <w:t xml:space="preserve"> the </w:t>
      </w:r>
      <w:r w:rsidRPr="00165BD2">
        <w:rPr>
          <w:rStyle w:val="Emphasis"/>
          <w:highlight w:val="green"/>
        </w:rPr>
        <w:t>populations</w:t>
      </w:r>
      <w:r w:rsidRPr="00165BD2">
        <w:rPr>
          <w:rStyle w:val="Emphasis"/>
        </w:rPr>
        <w:t xml:space="preserve"> concerned, </w:t>
      </w:r>
      <w:r w:rsidRPr="00165BD2">
        <w:rPr>
          <w:rStyle w:val="Emphasis"/>
          <w:highlight w:val="green"/>
        </w:rPr>
        <w:t>not to mention the effects non-intervention could have on those populations</w:t>
      </w:r>
      <w:r w:rsidRPr="00165BD2">
        <w:rPr>
          <w:rStyle w:val="Emphasis"/>
        </w:rPr>
        <w:t xml:space="preserve"> suffering</w:t>
      </w:r>
      <w:r w:rsidRPr="00165BD2">
        <w:rPr>
          <w:rStyle w:val="StyleUnderline"/>
        </w:rPr>
        <w:t xml:space="preserve"> human rights abuses</w:t>
      </w:r>
      <w:r w:rsidRPr="00165BD2">
        <w:rPr>
          <w:sz w:val="16"/>
        </w:rPr>
        <w:t xml:space="preserve">. </w:t>
      </w:r>
      <w:r w:rsidRPr="00165BD2">
        <w:rPr>
          <w:rStyle w:val="Emphasis"/>
        </w:rPr>
        <w:t>Of course a proclaimed interest in saving strangers‘ will only ever be put into action when the strategic interests of liberal states are at stake</w:t>
      </w:r>
      <w:r w:rsidRPr="00165BD2">
        <w:rPr>
          <w:sz w:val="16"/>
        </w:rPr>
        <w:t xml:space="preserve">, meaning liberal cries of a duty to intervene‘ and a responsibility to protect‘ in those situations that shock the moral conscience of mankind must be regarded with scepticism. Such </w:t>
      </w:r>
      <w:r w:rsidRPr="00165BD2">
        <w:rPr>
          <w:rStyle w:val="Emphasis"/>
          <w:highlight w:val="green"/>
        </w:rPr>
        <w:t>scepticism</w:t>
      </w:r>
      <w:r w:rsidRPr="00165BD2">
        <w:rPr>
          <w:rStyle w:val="StyleUnderline"/>
        </w:rPr>
        <w:t xml:space="preserve">, however, </w:t>
      </w:r>
      <w:r w:rsidRPr="00165BD2">
        <w:rPr>
          <w:rStyle w:val="Emphasis"/>
          <w:highlight w:val="green"/>
        </w:rPr>
        <w:t>should not be translated into an absolute rule</w:t>
      </w:r>
      <w:r w:rsidRPr="00165BD2">
        <w:rPr>
          <w:rStyle w:val="StyleUnderline"/>
        </w:rPr>
        <w:t xml:space="preserve"> of nonintervention, as to do so would be </w:t>
      </w:r>
      <w:r w:rsidRPr="00165BD2">
        <w:rPr>
          <w:rStyle w:val="Emphasis"/>
          <w:highlight w:val="green"/>
        </w:rPr>
        <w:t>to turn our backs</w:t>
      </w:r>
      <w:r w:rsidRPr="00165BD2">
        <w:rPr>
          <w:rStyle w:val="StyleUnderline"/>
        </w:rPr>
        <w:t xml:space="preserve"> completely </w:t>
      </w:r>
      <w:r w:rsidRPr="00165BD2">
        <w:rPr>
          <w:rStyle w:val="Emphasis"/>
          <w:highlight w:val="green"/>
        </w:rPr>
        <w:t>on the suffering of those that need our help, in whatever form such help may come in</w:t>
      </w:r>
      <w:r w:rsidRPr="00165BD2">
        <w:rPr>
          <w:sz w:val="16"/>
        </w:rPr>
        <w:t xml:space="preserve">. </w:t>
      </w:r>
      <w:r w:rsidRPr="00165BD2">
        <w:rPr>
          <w:rStyle w:val="StyleUnderline"/>
        </w:rPr>
        <w:t>Indeed, the spread of liberal imperialism does not necessarily signify the death of humanitarian sentiments; rather the two can coincide, and when they do, a greater window of opportunity is created for those wishing to act on the humanitarian impulse</w:t>
      </w:r>
      <w:r w:rsidRPr="00165BD2">
        <w:rPr>
          <w:sz w:val="16"/>
        </w:rPr>
        <w:t xml:space="preserve"> in the Security Council (Weiss 2004: 37). </w:t>
      </w:r>
    </w:p>
    <w:p w14:paraId="3CBC432E" w14:textId="77777777" w:rsidR="00006E3E" w:rsidRPr="00165BD2" w:rsidRDefault="00006E3E" w:rsidP="00006E3E">
      <w:pPr>
        <w:rPr>
          <w:sz w:val="16"/>
        </w:rPr>
      </w:pPr>
      <w:r w:rsidRPr="00165BD2">
        <w:rPr>
          <w:sz w:val="16"/>
        </w:rPr>
        <w:t>When we consider the globalizing effect the War on Terror has had on liberal intervention, however, as we move further into the new millennium it is becoming ever clearer that liberal intervention is being stretched to its limits. Ten years after the invasion of Afghanistan and eight years after the invasion of Iraq, 99,000 and 46,000 US troops remained in each country respectively (New York Times 2011), highlighting the extensive nature of the liberal imperial mission in the aftermath of 9/11. The ‗unending war‘ against terrorism seems to have taken its toll on Western liberal states capacity to intervene, meaning that, rather than coinciding, the requirements of the war against terrorism will have to be balanced against the more distant demands of humanity (Macfarlane et al 2007: 985), and it is not difficult to work out which will prevail. Indeed, since the coming to power of the Bush administration in 2001, humanitarian intervention where no national interests were at stake has been dismissed as ―blunting the purpose of the military</w:t>
      </w:r>
      <w:r w:rsidRPr="00165BD2">
        <w:rPr>
          <w:rFonts w:ascii="Arial" w:hAnsi="Arial" w:cs="Arial"/>
          <w:sz w:val="16"/>
        </w:rPr>
        <w:t>‖</w:t>
      </w:r>
      <w:r w:rsidRPr="00165BD2">
        <w:rPr>
          <w:sz w:val="16"/>
        </w:rPr>
        <w:t xml:space="preserve"> (Ignatieff 2003), yet quite paradoxically Bush pinned continuing support for the wars in Iraq and Afghanistan on humanitarian rhetoric regarding nation-building and the promotion of democracy for the Afghan and Iraqi people. In doing so it would seem that the US has manipulated the idea of a responsibility to protect to include a much broader remit for intervention, embracing not just the ―responsibility to react</w:t>
      </w:r>
      <w:r w:rsidRPr="00165BD2">
        <w:rPr>
          <w:rFonts w:ascii="Arial" w:hAnsi="Arial" w:cs="Arial"/>
          <w:sz w:val="16"/>
        </w:rPr>
        <w:t>‖</w:t>
      </w:r>
      <w:r w:rsidRPr="00165BD2">
        <w:rPr>
          <w:sz w:val="16"/>
        </w:rPr>
        <w:t xml:space="preserve"> but the ―responsibility to prevent</w:t>
      </w:r>
      <w:r w:rsidRPr="00165BD2">
        <w:rPr>
          <w:rFonts w:ascii="Arial" w:hAnsi="Arial" w:cs="Arial"/>
          <w:sz w:val="16"/>
        </w:rPr>
        <w:t>‖</w:t>
      </w:r>
      <w:r w:rsidRPr="00165BD2">
        <w:rPr>
          <w:sz w:val="16"/>
        </w:rPr>
        <w:t xml:space="preserve"> and the </w:t>
      </w:r>
      <w:r w:rsidRPr="00165BD2">
        <w:rPr>
          <w:rFonts w:cs="Arial Narrow"/>
          <w:sz w:val="16"/>
        </w:rPr>
        <w:t>―</w:t>
      </w:r>
      <w:r w:rsidRPr="00165BD2">
        <w:rPr>
          <w:sz w:val="16"/>
        </w:rPr>
        <w:t>responsibility to rebuild</w:t>
      </w:r>
      <w:r w:rsidRPr="00165BD2">
        <w:rPr>
          <w:rFonts w:ascii="Arial" w:hAnsi="Arial" w:cs="Arial"/>
          <w:sz w:val="16"/>
        </w:rPr>
        <w:t>‖</w:t>
      </w:r>
      <w:r w:rsidRPr="00165BD2">
        <w:rPr>
          <w:sz w:val="16"/>
        </w:rPr>
        <w:t xml:space="preserve"> as well (Evans and Sahnoun 2002: 101), stretching the language of humanitarianism to suit liberalisms own political agenda. As has been evidenced by the growing disillusionment with the on-going operations in the Middle East in which thousands of western troops have been killed, the continued threat of terrorist attacks, and more recently the lack of political support for further meaningful interventions in Libya and Syria, it would seem that liberal interventionism has not only lost sight of the universal humanitarian notions that lie at its roots, but is struggling to retain its omnipotence in the face of widespread opposition to the invasions in Iraq and Afghanistan. Whilst the 9/11 attacks may have had a ‘rally round the flag’ effect within the US, the most ardent exporter of international liberalism, it has had the opposite effect across the rest of the international community, which has sought to distance itself from the aggressively Western liberal interventionist stance that provoked such terrorist attacks (Ignatieff 2003). </w:t>
      </w:r>
    </w:p>
    <w:p w14:paraId="1D6A0272" w14:textId="77777777" w:rsidR="00006E3E" w:rsidRPr="00165BD2" w:rsidRDefault="00006E3E" w:rsidP="00006E3E">
      <w:pPr>
        <w:rPr>
          <w:sz w:val="16"/>
        </w:rPr>
      </w:pPr>
      <w:r w:rsidRPr="00165BD2">
        <w:rPr>
          <w:sz w:val="16"/>
        </w:rPr>
        <w:t xml:space="preserve">All things considered, it would seem that Fukuyama‘s prediction in 1992 that the rise to predominance of Western liberal democracy would signal the ‗End of History‘ in that it would become the universal and final form of human government (Fukuyama 1992) is increasingly being challenged. The rise in militant Islam and terrorist attacks against the West highlights inescapably that the proclaimed universal moral righteousness of the liberal mission is in reality far from universal, whilst the rising spectre of China as the new superpower on the international stage could diminish Western liberalisms power and influence in years to come. This being said, </w:t>
      </w:r>
      <w:r w:rsidRPr="00165BD2">
        <w:rPr>
          <w:rStyle w:val="StyleUnderline"/>
        </w:rPr>
        <w:t>the reality remains that, for now at least, Western liberal regimes retain hegemony on the global stage, and therefore hegemony in decisions to intervene or not</w:t>
      </w:r>
      <w:r w:rsidRPr="00165BD2">
        <w:rPr>
          <w:sz w:val="16"/>
        </w:rPr>
        <w:t xml:space="preserve">. As we have seen, liberal humanitarian‘ intervention is deeply flawed; oftentimes the primary motives for intervention are far from humanitarian, and there is much resentment in the international community regarding the omnipotence of the Western liberal states wishing to impose their world view on weaker states. What is more, the War on Terror has only exemplified such concerns, highlighting the way in which </w:t>
      </w:r>
      <w:r w:rsidRPr="00165BD2">
        <w:rPr>
          <w:rStyle w:val="StyleUnderline"/>
        </w:rPr>
        <w:t>liberal states have manipulated humanitarian sentiments to justify intervention with other motives</w:t>
      </w:r>
      <w:r w:rsidRPr="00165BD2">
        <w:rPr>
          <w:sz w:val="16"/>
        </w:rPr>
        <w:t xml:space="preserve"> (Ayoob 2002) </w:t>
      </w:r>
      <w:r w:rsidRPr="00165BD2">
        <w:rPr>
          <w:rStyle w:val="StyleUnderline"/>
        </w:rPr>
        <w:t>and allowed liberalism to broaden its scope of expansion globally</w:t>
      </w:r>
      <w:r w:rsidRPr="00165BD2">
        <w:rPr>
          <w:sz w:val="16"/>
        </w:rPr>
        <w:t xml:space="preserve"> (</w:t>
      </w:r>
      <w:r w:rsidRPr="00165BD2">
        <w:rPr>
          <w:rStyle w:val="Emphasis"/>
        </w:rPr>
        <w:t>Evans 2010</w:t>
      </w:r>
      <w:r w:rsidRPr="00165BD2">
        <w:rPr>
          <w:sz w:val="16"/>
        </w:rPr>
        <w:t xml:space="preserve">). </w:t>
      </w:r>
      <w:r w:rsidRPr="00165BD2">
        <w:rPr>
          <w:rStyle w:val="Emphasis"/>
        </w:rPr>
        <w:t>Yet the reality is that</w:t>
      </w:r>
      <w:r w:rsidRPr="00165BD2">
        <w:rPr>
          <w:rStyle w:val="StyleUnderline"/>
        </w:rPr>
        <w:t xml:space="preserve"> liberal intervention, however imperfect and unpalatable it may be is currently the only choice the international community has if it is to avoid another Rwanda, or another Srebenica, to avoid once again becoming a bystander to genocide</w:t>
      </w:r>
      <w:r w:rsidRPr="00165BD2">
        <w:rPr>
          <w:sz w:val="16"/>
        </w:rPr>
        <w:t xml:space="preserve">. As we have seen, </w:t>
      </w:r>
      <w:r w:rsidRPr="00165BD2">
        <w:rPr>
          <w:rStyle w:val="Emphasis"/>
        </w:rPr>
        <w:t>where no other interests exist, attempts at humanitarianism will flounder</w:t>
      </w:r>
      <w:r w:rsidRPr="00165BD2">
        <w:rPr>
          <w:sz w:val="16"/>
        </w:rPr>
        <w:t xml:space="preserve">. </w:t>
      </w:r>
      <w:r w:rsidRPr="00165BD2">
        <w:rPr>
          <w:rStyle w:val="StyleUnderline"/>
        </w:rPr>
        <w:t>To argue for intervention motivated by purely humanitarian motives and conducted in a completely humanitarian manner is to ignore the realities of the world in which we live. The reality is that</w:t>
      </w:r>
      <w:r w:rsidRPr="00165BD2">
        <w:rPr>
          <w:sz w:val="16"/>
        </w:rPr>
        <w:t xml:space="preserve">, as Weiss quite succinctly put it, </w:t>
      </w:r>
      <w:r w:rsidRPr="00165BD2">
        <w:rPr>
          <w:rStyle w:val="StyleUnderline"/>
        </w:rPr>
        <w:t xml:space="preserve">the rise to predominance of </w:t>
      </w:r>
      <w:r w:rsidRPr="00165BD2">
        <w:rPr>
          <w:rStyle w:val="Emphasis"/>
          <w:highlight w:val="green"/>
        </w:rPr>
        <w:t>liberal imperialism</w:t>
      </w:r>
      <w:r w:rsidRPr="00165BD2">
        <w:rPr>
          <w:rStyle w:val="StyleUnderline"/>
        </w:rPr>
        <w:t xml:space="preserve"> and the resultant convergence of humanitarian values and liberal security interests ―</w:t>
      </w:r>
      <w:r w:rsidRPr="00165BD2">
        <w:rPr>
          <w:rStyle w:val="StyleUnderline"/>
          <w:highlight w:val="green"/>
        </w:rPr>
        <w:t xml:space="preserve">has </w:t>
      </w:r>
      <w:r w:rsidRPr="00165BD2">
        <w:rPr>
          <w:rStyle w:val="Emphasis"/>
          <w:highlight w:val="green"/>
        </w:rPr>
        <w:t>not</w:t>
      </w:r>
      <w:r w:rsidRPr="00165BD2">
        <w:rPr>
          <w:rStyle w:val="StyleUnderline"/>
          <w:highlight w:val="green"/>
        </w:rPr>
        <w:t xml:space="preserve"> brought </w:t>
      </w:r>
      <w:r w:rsidRPr="00165BD2">
        <w:rPr>
          <w:rStyle w:val="Emphasis"/>
          <w:highlight w:val="green"/>
        </w:rPr>
        <w:t>utopia</w:t>
      </w:r>
      <w:r w:rsidRPr="00165BD2">
        <w:rPr>
          <w:rStyle w:val="StyleUnderline"/>
          <w:highlight w:val="green"/>
        </w:rPr>
        <w:t xml:space="preserve">, </w:t>
      </w:r>
      <w:r w:rsidRPr="00165BD2">
        <w:rPr>
          <w:rStyle w:val="Emphasis"/>
          <w:highlight w:val="green"/>
        </w:rPr>
        <w:t>but</w:t>
      </w:r>
      <w:r w:rsidRPr="00165BD2">
        <w:rPr>
          <w:rStyle w:val="StyleUnderline"/>
          <w:highlight w:val="green"/>
        </w:rPr>
        <w:t xml:space="preserve"> made the world a</w:t>
      </w:r>
      <w:r w:rsidRPr="00165BD2">
        <w:rPr>
          <w:rStyle w:val="StyleUnderline"/>
        </w:rPr>
        <w:t xml:space="preserve"> somewhat </w:t>
      </w:r>
      <w:r w:rsidRPr="00165BD2">
        <w:rPr>
          <w:rStyle w:val="Emphasis"/>
          <w:highlight w:val="green"/>
        </w:rPr>
        <w:t>more liveable place than it would have been otherwise</w:t>
      </w:r>
      <w:r w:rsidRPr="00165BD2">
        <w:rPr>
          <w:rFonts w:ascii="Arial" w:hAnsi="Arial" w:cs="Arial"/>
          <w:sz w:val="16"/>
        </w:rPr>
        <w:t>‖</w:t>
      </w:r>
      <w:r w:rsidRPr="00165BD2">
        <w:rPr>
          <w:sz w:val="16"/>
        </w:rPr>
        <w:t xml:space="preserve"> (2001: 104). Whether this remains the case in the aftermath of the wars in Afghanistan and Iraq, in a seemingly endless War against Terror, and in a world where Western liberalism is increasingly feeling threatened yet where political support and capacity for liberal intervention is low, remains to be seen. </w:t>
      </w:r>
    </w:p>
    <w:p w14:paraId="06EC94E0" w14:textId="77777777" w:rsidR="00006E3E" w:rsidRPr="005D388F" w:rsidRDefault="00006E3E" w:rsidP="00006E3E"/>
    <w:p w14:paraId="6705CBA9" w14:textId="77777777" w:rsidR="00A34CE3" w:rsidRDefault="00A34CE3" w:rsidP="00A34CE3"/>
    <w:p w14:paraId="75CA7876" w14:textId="3A016FA7" w:rsidR="00006E3E" w:rsidRDefault="00006E3E" w:rsidP="00006E3E">
      <w:pPr>
        <w:pStyle w:val="Heading1"/>
      </w:pPr>
      <w:r>
        <w:t>2NC</w:t>
      </w:r>
      <w:r>
        <w:t>---Texas R8 vs. Wake Forest PS</w:t>
      </w:r>
    </w:p>
    <w:p w14:paraId="737C2DAA" w14:textId="77777777" w:rsidR="00006E3E" w:rsidRDefault="00006E3E" w:rsidP="00006E3E">
      <w:pPr>
        <w:pStyle w:val="Heading2"/>
      </w:pPr>
      <w:r>
        <w:t>T</w:t>
      </w:r>
    </w:p>
    <w:p w14:paraId="7DF0DB0D" w14:textId="77777777" w:rsidR="00006E3E" w:rsidRPr="00137201" w:rsidRDefault="00006E3E" w:rsidP="00006E3E">
      <w:pPr>
        <w:pStyle w:val="Heading4"/>
        <w:rPr>
          <w:rFonts w:cs="Arial"/>
        </w:rPr>
      </w:pPr>
      <w:r>
        <w:rPr>
          <w:rFonts w:cs="Arial"/>
        </w:rPr>
        <w:t xml:space="preserve">2] </w:t>
      </w:r>
      <w:r w:rsidRPr="00137201">
        <w:rPr>
          <w:rFonts w:cs="Arial"/>
        </w:rPr>
        <w:t xml:space="preserve">‘Resolved’ means to enact a policy by law. </w:t>
      </w:r>
    </w:p>
    <w:p w14:paraId="1C106B26" w14:textId="77777777" w:rsidR="00006E3E" w:rsidRPr="00137201" w:rsidRDefault="00006E3E" w:rsidP="00006E3E">
      <w:pPr>
        <w:rPr>
          <w:sz w:val="18"/>
          <w:szCs w:val="18"/>
        </w:rPr>
      </w:pPr>
      <w:r w:rsidRPr="00137201">
        <w:rPr>
          <w:rStyle w:val="Style13ptBold"/>
        </w:rPr>
        <w:t>Words and Phrases</w:t>
      </w:r>
      <w:r w:rsidRPr="00137201">
        <w:rPr>
          <w:sz w:val="18"/>
          <w:szCs w:val="18"/>
        </w:rPr>
        <w:t xml:space="preserve"> </w:t>
      </w:r>
      <w:r w:rsidRPr="00137201">
        <w:rPr>
          <w:rStyle w:val="Style13ptBold"/>
        </w:rPr>
        <w:t>64</w:t>
      </w:r>
      <w:r w:rsidRPr="00137201">
        <w:rPr>
          <w:sz w:val="18"/>
          <w:szCs w:val="18"/>
        </w:rPr>
        <w:t xml:space="preserve">. Permanent Edition. </w:t>
      </w:r>
    </w:p>
    <w:p w14:paraId="3CEB5A29" w14:textId="77777777" w:rsidR="00006E3E" w:rsidRDefault="00006E3E" w:rsidP="00006E3E">
      <w:pPr>
        <w:rPr>
          <w:rStyle w:val="Emphasis"/>
        </w:rPr>
      </w:pPr>
      <w:r w:rsidRPr="00B64CEC">
        <w:rPr>
          <w:rStyle w:val="StyleUnderline"/>
          <w:highlight w:val="green"/>
        </w:rPr>
        <w:t>Definition of</w:t>
      </w:r>
      <w:r w:rsidRPr="00137201">
        <w:rPr>
          <w:rStyle w:val="StyleUnderline"/>
        </w:rPr>
        <w:t xml:space="preserve"> the word </w:t>
      </w:r>
      <w:r w:rsidRPr="00B64CEC">
        <w:rPr>
          <w:rStyle w:val="StyleUnderline"/>
          <w:highlight w:val="green"/>
        </w:rPr>
        <w:t>“resolve,”</w:t>
      </w:r>
      <w:r w:rsidRPr="00137201">
        <w:rPr>
          <w:szCs w:val="18"/>
        </w:rPr>
        <w:t xml:space="preserve"> given by Webster </w:t>
      </w:r>
      <w:r w:rsidRPr="00137201">
        <w:rPr>
          <w:rStyle w:val="StyleUnderline"/>
        </w:rPr>
        <w:t>is “</w:t>
      </w:r>
      <w:r w:rsidRPr="00B64CEC">
        <w:rPr>
          <w:rStyle w:val="StyleUnderline"/>
          <w:highlight w:val="green"/>
        </w:rPr>
        <w:t>to express an opinion</w:t>
      </w:r>
      <w:r w:rsidRPr="00137201">
        <w:rPr>
          <w:rStyle w:val="StyleUnderline"/>
        </w:rPr>
        <w:t xml:space="preserve"> or determination </w:t>
      </w:r>
      <w:r w:rsidRPr="00B64CEC">
        <w:rPr>
          <w:rStyle w:val="StyleUnderline"/>
          <w:highlight w:val="green"/>
        </w:rPr>
        <w:t>by resolution</w:t>
      </w:r>
      <w:r w:rsidRPr="00137201">
        <w:rPr>
          <w:rStyle w:val="StyleUnderline"/>
        </w:rPr>
        <w:t xml:space="preserve"> or vote</w:t>
      </w:r>
      <w:r w:rsidRPr="00B64CEC">
        <w:rPr>
          <w:rStyle w:val="StyleUnderline"/>
          <w:highlight w:val="green"/>
        </w:rPr>
        <w:t xml:space="preserve">; as ‘it was </w:t>
      </w:r>
      <w:r w:rsidRPr="00B64CEC">
        <w:rPr>
          <w:rStyle w:val="Emphasis"/>
          <w:highlight w:val="green"/>
        </w:rPr>
        <w:t>resolved by the legislature</w:t>
      </w:r>
      <w:r w:rsidRPr="00B64CEC">
        <w:rPr>
          <w:rStyle w:val="StyleUnderline"/>
          <w:highlight w:val="green"/>
        </w:rPr>
        <w:t>;”</w:t>
      </w:r>
      <w:r w:rsidRPr="00137201">
        <w:rPr>
          <w:szCs w:val="18"/>
        </w:rPr>
        <w:t xml:space="preserve"> It is </w:t>
      </w:r>
      <w:r w:rsidRPr="00137201">
        <w:rPr>
          <w:rStyle w:val="StyleUnderline"/>
        </w:rPr>
        <w:t>of similar force to the word “enact,”</w:t>
      </w:r>
      <w:r w:rsidRPr="00137201">
        <w:rPr>
          <w:szCs w:val="18"/>
        </w:rPr>
        <w:t xml:space="preserve"> which is defined by Bouvier as </w:t>
      </w:r>
      <w:r w:rsidRPr="00B64CEC">
        <w:rPr>
          <w:rStyle w:val="StyleUnderline"/>
          <w:highlight w:val="green"/>
        </w:rPr>
        <w:t xml:space="preserve">meaning “to </w:t>
      </w:r>
      <w:r w:rsidRPr="00B64CEC">
        <w:rPr>
          <w:rStyle w:val="Emphasis"/>
          <w:highlight w:val="green"/>
        </w:rPr>
        <w:t>establish by law”.</w:t>
      </w:r>
    </w:p>
    <w:p w14:paraId="0155AD3B" w14:textId="77777777" w:rsidR="00006E3E" w:rsidRDefault="00006E3E" w:rsidP="00006E3E">
      <w:pPr>
        <w:pStyle w:val="Heading4"/>
      </w:pPr>
      <w:r>
        <w:t xml:space="preserve">“CBR” is ONLY union recognition and good faith negotiation  </w:t>
      </w:r>
    </w:p>
    <w:p w14:paraId="4EE35C57" w14:textId="77777777" w:rsidR="00006E3E" w:rsidRPr="003B5CCC" w:rsidRDefault="00006E3E" w:rsidP="00006E3E">
      <w:pPr>
        <w:rPr>
          <w:sz w:val="16"/>
        </w:rPr>
      </w:pPr>
      <w:r w:rsidRPr="003B5CCC">
        <w:rPr>
          <w:rStyle w:val="Style13ptBold"/>
        </w:rPr>
        <w:t>Walker 14</w:t>
      </w:r>
      <w:r>
        <w:t xml:space="preserve"> --- </w:t>
      </w:r>
      <w:r w:rsidRPr="003B5CCC">
        <w:rPr>
          <w:sz w:val="16"/>
        </w:rPr>
        <w:t>Alexis Nicole Walker, PhD candidate, SOLIDARITY’S WEDGE: HOW AMERICA’S FEDERALIZED LABOR LAW DIVIDES AND DIMINISHES ORGANIZED LABOR IN THE UNITED STATES, A Dissertation Presented to the Faculty of the Graduate School of Cornell University In Partial Fulfillment of the Requirements for the Degree of Doctor of Philosophy, May 2014, https://www.proquest.com/docview/1561547217?fromopenview=true&amp;pq-origsite=gscholar&amp;sourcetype=Dissertations%20&amp;%20Theses</w:t>
      </w:r>
    </w:p>
    <w:p w14:paraId="035A6062" w14:textId="77777777" w:rsidR="00006E3E" w:rsidRPr="00BC2E6F" w:rsidRDefault="00006E3E" w:rsidP="00006E3E">
      <w:pPr>
        <w:rPr>
          <w:sz w:val="16"/>
        </w:rPr>
      </w:pPr>
      <w:r w:rsidRPr="00BC2E6F">
        <w:rPr>
          <w:rStyle w:val="StyleUnderline"/>
        </w:rPr>
        <w:t xml:space="preserve">The report </w:t>
      </w:r>
      <w:r w:rsidRPr="0096407E">
        <w:rPr>
          <w:rStyle w:val="StyleUnderline"/>
          <w:highlight w:val="green"/>
        </w:rPr>
        <w:t>define</w:t>
      </w:r>
      <w:r w:rsidRPr="00BC2E6F">
        <w:rPr>
          <w:rStyle w:val="StyleUnderline"/>
        </w:rPr>
        <w:t>s</w:t>
      </w:r>
      <w:r w:rsidRPr="00B272F4">
        <w:rPr>
          <w:rStyle w:val="StyleUnderline"/>
        </w:rPr>
        <w:t xml:space="preserve"> </w:t>
      </w:r>
      <w:r w:rsidRPr="0096407E">
        <w:rPr>
          <w:rStyle w:val="StyleUnderline"/>
          <w:highlight w:val="green"/>
        </w:rPr>
        <w:t>collective bargaining rights as “union recognition—permitting individuals to join</w:t>
      </w:r>
      <w:r w:rsidRPr="00B272F4">
        <w:rPr>
          <w:rStyle w:val="StyleUnderline"/>
        </w:rPr>
        <w:t xml:space="preserve"> together </w:t>
      </w:r>
      <w:r w:rsidRPr="0096407E">
        <w:rPr>
          <w:rStyle w:val="StyleUnderline"/>
          <w:highlight w:val="green"/>
        </w:rPr>
        <w:t>and form unions and the requirement that employers recognize employee organizations—and ‘good faith bargaining’</w:t>
      </w:r>
      <w:r w:rsidRPr="00BC2E6F">
        <w:rPr>
          <w:sz w:val="16"/>
        </w:rPr>
        <w:t>—bargaining with intent to reach an agreement” (24). Percentage was calculated using the G.A.O. calculation of the number of state and local employees lacking collective bargaining rights, divided by the total number of state and local employees listed in the U.S. Census table.</w:t>
      </w:r>
    </w:p>
    <w:p w14:paraId="3D304853" w14:textId="77777777" w:rsidR="00006E3E" w:rsidRPr="00093B6F" w:rsidRDefault="00006E3E" w:rsidP="00006E3E">
      <w:pPr>
        <w:pStyle w:val="Heading4"/>
        <w:rPr>
          <w:rFonts w:cs="Times New Roman"/>
        </w:rPr>
      </w:pPr>
      <w:r w:rsidRPr="006452C2">
        <w:rPr>
          <w:rFonts w:cs="Times New Roman"/>
          <w:u w:val="single"/>
        </w:rPr>
        <w:t>Legal</w:t>
      </w:r>
      <w:r w:rsidRPr="00093B6F">
        <w:rPr>
          <w:rFonts w:cs="Times New Roman"/>
          <w:u w:val="single"/>
        </w:rPr>
        <w:t xml:space="preserve"> definitions</w:t>
      </w:r>
      <w:r w:rsidRPr="00093B6F">
        <w:rPr>
          <w:rFonts w:cs="Times New Roman"/>
        </w:rPr>
        <w:t xml:space="preserve"> are </w:t>
      </w:r>
      <w:r w:rsidRPr="00093B6F">
        <w:rPr>
          <w:rFonts w:cs="Times New Roman"/>
          <w:u w:val="single"/>
        </w:rPr>
        <w:t>key</w:t>
      </w:r>
      <w:r w:rsidRPr="00093B6F">
        <w:rPr>
          <w:rFonts w:cs="Times New Roman"/>
        </w:rPr>
        <w:t xml:space="preserve"> to operationalizing </w:t>
      </w:r>
      <w:r w:rsidRPr="00093B6F">
        <w:rPr>
          <w:rFonts w:cs="Times New Roman"/>
          <w:u w:val="single"/>
        </w:rPr>
        <w:t>any</w:t>
      </w:r>
      <w:r w:rsidRPr="00093B6F">
        <w:rPr>
          <w:rFonts w:cs="Times New Roman"/>
        </w:rPr>
        <w:t xml:space="preserve"> strategy to break down </w:t>
      </w:r>
      <w:r w:rsidRPr="00093B6F">
        <w:rPr>
          <w:rFonts w:cs="Times New Roman"/>
          <w:u w:val="single"/>
        </w:rPr>
        <w:t>state violence</w:t>
      </w:r>
      <w:r w:rsidRPr="00093B6F">
        <w:rPr>
          <w:rFonts w:cs="Times New Roman"/>
        </w:rPr>
        <w:t xml:space="preserve">---rejecting any notion of legal definitions is </w:t>
      </w:r>
      <w:r w:rsidRPr="00093B6F">
        <w:rPr>
          <w:rFonts w:cs="Times New Roman"/>
          <w:u w:val="single"/>
        </w:rPr>
        <w:t>net worse</w:t>
      </w:r>
      <w:r w:rsidRPr="00093B6F">
        <w:rPr>
          <w:rFonts w:cs="Times New Roman"/>
        </w:rPr>
        <w:t xml:space="preserve"> because it gives the state </w:t>
      </w:r>
      <w:r w:rsidRPr="00093B6F">
        <w:rPr>
          <w:rFonts w:cs="Times New Roman"/>
          <w:u w:val="single"/>
        </w:rPr>
        <w:t>unlicensed control</w:t>
      </w:r>
      <w:r w:rsidRPr="00093B6F">
        <w:rPr>
          <w:rFonts w:cs="Times New Roman"/>
        </w:rPr>
        <w:t xml:space="preserve">. </w:t>
      </w:r>
    </w:p>
    <w:p w14:paraId="00535EE4" w14:textId="77777777" w:rsidR="00006E3E" w:rsidRPr="00093B6F" w:rsidRDefault="00006E3E" w:rsidP="00006E3E">
      <w:r w:rsidRPr="00093B6F">
        <w:rPr>
          <w:rStyle w:val="Style13ptBold"/>
        </w:rPr>
        <w:t>White 2k</w:t>
      </w:r>
      <w:r w:rsidRPr="00093B6F">
        <w:t xml:space="preserve"> [Lucie White, 2000. Professor of Law, Harvard. 19 St. Louis University Public Law Review 431. Lexis.]</w:t>
      </w:r>
    </w:p>
    <w:p w14:paraId="196BEFED" w14:textId="77777777" w:rsidR="00006E3E" w:rsidRPr="006E5003" w:rsidRDefault="00006E3E" w:rsidP="00006E3E">
      <w:pPr>
        <w:rPr>
          <w:sz w:val="16"/>
        </w:rPr>
      </w:pPr>
      <w:r w:rsidRPr="00093B6F">
        <w:rPr>
          <w:sz w:val="16"/>
        </w:rPr>
        <w:t xml:space="preserve">Throughout this essay, </w:t>
      </w:r>
      <w:r w:rsidRPr="00B64CEC">
        <w:rPr>
          <w:highlight w:val="green"/>
          <w:u w:val="single"/>
        </w:rPr>
        <w:t>I have felt uncomfortable with</w:t>
      </w:r>
      <w:r w:rsidRPr="00093B6F">
        <w:rPr>
          <w:u w:val="single"/>
        </w:rPr>
        <w:t xml:space="preserve"> much of the </w:t>
      </w:r>
      <w:r w:rsidRPr="00B64CEC">
        <w:rPr>
          <w:highlight w:val="green"/>
          <w:u w:val="single"/>
        </w:rPr>
        <w:t>language I</w:t>
      </w:r>
      <w:r w:rsidRPr="00093B6F">
        <w:rPr>
          <w:u w:val="single"/>
        </w:rPr>
        <w:t xml:space="preserve"> have </w:t>
      </w:r>
      <w:r w:rsidRPr="00B64CEC">
        <w:rPr>
          <w:highlight w:val="green"/>
          <w:u w:val="single"/>
        </w:rPr>
        <w:t>used</w:t>
      </w:r>
      <w:r w:rsidRPr="00093B6F">
        <w:rPr>
          <w:sz w:val="16"/>
        </w:rPr>
        <w:t xml:space="preserve">. I do not like the tone that gets set when words like "client services" and "formerly homeless individual" are repeatedly used. </w:t>
      </w:r>
      <w:r w:rsidRPr="00B64CEC">
        <w:rPr>
          <w:highlight w:val="green"/>
          <w:u w:val="single"/>
        </w:rPr>
        <w:t>Yet this is the language</w:t>
      </w:r>
      <w:r w:rsidRPr="00093B6F">
        <w:rPr>
          <w:u w:val="single"/>
        </w:rPr>
        <w:t xml:space="preserve"> that is </w:t>
      </w:r>
      <w:r w:rsidRPr="00B64CEC">
        <w:rPr>
          <w:highlight w:val="green"/>
          <w:u w:val="single"/>
        </w:rPr>
        <w:t>used</w:t>
      </w:r>
      <w:r w:rsidRPr="00093B6F">
        <w:rPr>
          <w:sz w:val="16"/>
        </w:rPr>
        <w:t xml:space="preserve"> in the domain of employment services - </w:t>
      </w:r>
      <w:r w:rsidRPr="00093B6F">
        <w:rPr>
          <w:u w:val="single"/>
        </w:rPr>
        <w:t>by the groups who are doing it,</w:t>
      </w:r>
      <w:r w:rsidRPr="00093B6F">
        <w:rPr>
          <w:sz w:val="16"/>
        </w:rPr>
        <w:t xml:space="preserve"> </w:t>
      </w:r>
      <w:r w:rsidRPr="00B64CEC">
        <w:rPr>
          <w:highlight w:val="green"/>
          <w:u w:val="single"/>
        </w:rPr>
        <w:t>by</w:t>
      </w:r>
      <w:r w:rsidRPr="00093B6F">
        <w:rPr>
          <w:u w:val="single"/>
        </w:rPr>
        <w:t xml:space="preserve"> the </w:t>
      </w:r>
      <w:r w:rsidRPr="00B64CEC">
        <w:rPr>
          <w:highlight w:val="green"/>
          <w:u w:val="single"/>
        </w:rPr>
        <w:t>governmental agencies</w:t>
      </w:r>
      <w:r w:rsidRPr="00093B6F">
        <w:rPr>
          <w:u w:val="single"/>
        </w:rPr>
        <w:t xml:space="preserve"> that </w:t>
      </w:r>
      <w:r w:rsidRPr="006452C2">
        <w:rPr>
          <w:u w:val="single"/>
        </w:rPr>
        <w:t xml:space="preserve">are funding and regulating it, </w:t>
      </w:r>
      <w:r w:rsidRPr="00B64CEC">
        <w:rPr>
          <w:highlight w:val="green"/>
          <w:u w:val="single"/>
        </w:rPr>
        <w:t>and</w:t>
      </w:r>
      <w:r w:rsidRPr="006452C2">
        <w:rPr>
          <w:u w:val="single"/>
        </w:rPr>
        <w:t xml:space="preserve"> by the </w:t>
      </w:r>
      <w:r w:rsidRPr="00B64CEC">
        <w:rPr>
          <w:highlight w:val="green"/>
          <w:u w:val="single"/>
        </w:rPr>
        <w:t>academics</w:t>
      </w:r>
      <w:r w:rsidRPr="006452C2">
        <w:rPr>
          <w:u w:val="single"/>
        </w:rPr>
        <w:t xml:space="preserve"> who are </w:t>
      </w:r>
      <w:r w:rsidRPr="00B64CEC">
        <w:rPr>
          <w:highlight w:val="green"/>
          <w:u w:val="single"/>
        </w:rPr>
        <w:t>evaluating</w:t>
      </w:r>
      <w:r w:rsidRPr="006452C2">
        <w:rPr>
          <w:sz w:val="16"/>
        </w:rPr>
        <w:t xml:space="preserve"> </w:t>
      </w:r>
      <w:r w:rsidRPr="006452C2">
        <w:rPr>
          <w:u w:val="single"/>
        </w:rPr>
        <w:t>and researching it</w:t>
      </w:r>
      <w:r w:rsidRPr="006452C2">
        <w:rPr>
          <w:sz w:val="16"/>
        </w:rPr>
        <w:t xml:space="preserve">. </w:t>
      </w:r>
      <w:r w:rsidRPr="006452C2">
        <w:rPr>
          <w:u w:val="single"/>
        </w:rPr>
        <w:t>I</w:t>
      </w:r>
      <w:r w:rsidRPr="006452C2">
        <w:rPr>
          <w:sz w:val="16"/>
        </w:rPr>
        <w:t xml:space="preserve"> [*452] </w:t>
      </w:r>
      <w:r w:rsidRPr="006452C2">
        <w:rPr>
          <w:u w:val="single"/>
        </w:rPr>
        <w:t>could create my own different language</w:t>
      </w:r>
      <w:r w:rsidRPr="006452C2">
        <w:rPr>
          <w:sz w:val="16"/>
        </w:rPr>
        <w:t xml:space="preserve"> to describe what very low income people need in the way of help with finding jobs. </w:t>
      </w:r>
      <w:r w:rsidRPr="006452C2">
        <w:rPr>
          <w:u w:val="single"/>
        </w:rPr>
        <w:t xml:space="preserve">Yet </w:t>
      </w:r>
      <w:r w:rsidRPr="00B64CEC">
        <w:rPr>
          <w:highlight w:val="green"/>
          <w:u w:val="single"/>
        </w:rPr>
        <w:t>the</w:t>
      </w:r>
      <w:r w:rsidRPr="006452C2">
        <w:rPr>
          <w:u w:val="single"/>
        </w:rPr>
        <w:t xml:space="preserve"> project of seeking to link a </w:t>
      </w:r>
      <w:r w:rsidRPr="00B64CEC">
        <w:rPr>
          <w:rStyle w:val="Emphasis"/>
          <w:highlight w:val="green"/>
        </w:rPr>
        <w:t>pragmatic internal critique</w:t>
      </w:r>
      <w:r w:rsidRPr="00B64CEC">
        <w:rPr>
          <w:highlight w:val="green"/>
          <w:u w:val="single"/>
        </w:rPr>
        <w:t xml:space="preserve"> with the </w:t>
      </w:r>
      <w:r w:rsidRPr="00B64CEC">
        <w:rPr>
          <w:rStyle w:val="Emphasis"/>
          <w:highlight w:val="green"/>
        </w:rPr>
        <w:t>abolitionist aspiration</w:t>
      </w:r>
      <w:r w:rsidRPr="006452C2">
        <w:rPr>
          <w:u w:val="single"/>
        </w:rPr>
        <w:t xml:space="preserve"> is one that </w:t>
      </w:r>
      <w:r w:rsidRPr="00B64CEC">
        <w:rPr>
          <w:rStyle w:val="Emphasis"/>
          <w:highlight w:val="green"/>
        </w:rPr>
        <w:t>challenges</w:t>
      </w:r>
      <w:r w:rsidRPr="00B64CEC">
        <w:rPr>
          <w:highlight w:val="green"/>
          <w:u w:val="single"/>
        </w:rPr>
        <w:t xml:space="preserve"> us to </w:t>
      </w:r>
      <w:r w:rsidRPr="00B64CEC">
        <w:rPr>
          <w:rStyle w:val="Emphasis"/>
          <w:highlight w:val="green"/>
        </w:rPr>
        <w:t>speak inside of that language</w:t>
      </w:r>
      <w:r w:rsidRPr="00B64CEC">
        <w:rPr>
          <w:highlight w:val="green"/>
          <w:u w:val="single"/>
        </w:rPr>
        <w:t xml:space="preserve"> at the same</w:t>
      </w:r>
      <w:r w:rsidRPr="00B64CEC">
        <w:rPr>
          <w:rStyle w:val="StyleUnderline"/>
          <w:highlight w:val="green"/>
        </w:rPr>
        <w:t xml:space="preserve"> </w:t>
      </w:r>
      <w:r w:rsidRPr="00B64CEC">
        <w:rPr>
          <w:highlight w:val="green"/>
          <w:u w:val="single"/>
        </w:rPr>
        <w:t>time</w:t>
      </w:r>
      <w:r w:rsidRPr="00093B6F">
        <w:rPr>
          <w:u w:val="single"/>
        </w:rPr>
        <w:t xml:space="preserve"> that </w:t>
      </w:r>
      <w:r w:rsidRPr="00B64CEC">
        <w:rPr>
          <w:highlight w:val="green"/>
          <w:u w:val="single"/>
        </w:rPr>
        <w:t>we seek to push beyond it</w:t>
      </w:r>
      <w:r w:rsidRPr="00093B6F">
        <w:rPr>
          <w:sz w:val="16"/>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5CE0192F" w14:textId="77777777" w:rsidR="00006E3E" w:rsidRDefault="00006E3E" w:rsidP="00006E3E">
      <w:pPr>
        <w:pStyle w:val="Heading4"/>
      </w:pPr>
      <w:r>
        <w:t>D</w:t>
      </w:r>
      <w:r w:rsidRPr="00542918">
        <w:t>emands</w:t>
      </w:r>
      <w:r>
        <w:t xml:space="preserve"> on the state directly </w:t>
      </w:r>
      <w:r w:rsidRPr="00DC6A16">
        <w:rPr>
          <w:u w:val="single"/>
        </w:rPr>
        <w:t>undermine</w:t>
      </w:r>
      <w:r>
        <w:t xml:space="preserve"> its legitimacy.</w:t>
      </w:r>
    </w:p>
    <w:p w14:paraId="1C33103A" w14:textId="77777777" w:rsidR="00006E3E" w:rsidRPr="00DC2638" w:rsidRDefault="00006E3E" w:rsidP="00006E3E">
      <w:r w:rsidRPr="00DC2638">
        <w:rPr>
          <w:rStyle w:val="Style13ptBold"/>
        </w:rPr>
        <w:t>Newman ’11</w:t>
      </w:r>
      <w:r>
        <w:t xml:space="preserve"> [Saul; 2011; PhD Professor of Political Theory at Goldsmith University, London; “The Politics of Postanarcism,” Pg. 114]</w:t>
      </w:r>
    </w:p>
    <w:p w14:paraId="6E023930" w14:textId="77777777" w:rsidR="00006E3E" w:rsidRDefault="00006E3E" w:rsidP="00006E3E">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4B712866" w14:textId="77777777" w:rsidR="00006E3E" w:rsidRDefault="00006E3E" w:rsidP="00006E3E">
      <w:pPr>
        <w:pStyle w:val="Heading2"/>
      </w:pPr>
      <w:r>
        <w:t>Case</w:t>
      </w:r>
    </w:p>
    <w:p w14:paraId="6EC56311" w14:textId="77777777" w:rsidR="00006E3E" w:rsidRPr="00BD1FCF" w:rsidRDefault="00006E3E" w:rsidP="00006E3E">
      <w:pPr>
        <w:pStyle w:val="Heading4"/>
        <w:rPr>
          <w:rFonts w:asciiTheme="minorHAnsi" w:hAnsiTheme="minorHAnsi" w:cstheme="minorHAnsi"/>
          <w:i/>
          <w:iCs w:val="0"/>
          <w:u w:val="single"/>
        </w:rPr>
      </w:pPr>
      <w:r w:rsidRPr="00BD1FCF">
        <w:rPr>
          <w:rFonts w:asciiTheme="minorHAnsi" w:hAnsiTheme="minorHAnsi" w:cstheme="minorHAnsi"/>
        </w:rPr>
        <w:t xml:space="preserve">Racial capitalism lacks explanatory power— the overlap of racism and capitalism is circumstantial, not </w:t>
      </w:r>
      <w:r w:rsidRPr="00BD1FCF">
        <w:rPr>
          <w:rFonts w:asciiTheme="minorHAnsi" w:hAnsiTheme="minorHAnsi" w:cstheme="minorHAnsi"/>
          <w:i/>
          <w:u w:val="single"/>
        </w:rPr>
        <w:t xml:space="preserve">necessary. </w:t>
      </w:r>
    </w:p>
    <w:p w14:paraId="257665A2" w14:textId="77777777" w:rsidR="00006E3E" w:rsidRPr="00BD1FCF" w:rsidRDefault="00006E3E" w:rsidP="00006E3E">
      <w:pPr>
        <w:rPr>
          <w:rStyle w:val="Style13ptBold"/>
          <w:rFonts w:asciiTheme="minorHAnsi" w:hAnsiTheme="minorHAnsi" w:cstheme="minorHAnsi"/>
        </w:rPr>
      </w:pPr>
      <w:r w:rsidRPr="00BD1FCF">
        <w:rPr>
          <w:rStyle w:val="Style13ptBold"/>
          <w:rFonts w:asciiTheme="minorHAnsi" w:hAnsiTheme="minorHAnsi" w:cstheme="minorHAnsi"/>
        </w:rPr>
        <w:t xml:space="preserve">Walzer 20 </w:t>
      </w:r>
      <w:r w:rsidRPr="00BD1FCF">
        <w:rPr>
          <w:rFonts w:asciiTheme="minorHAnsi" w:hAnsiTheme="minorHAnsi" w:cstheme="minorHAnsi"/>
        </w:rPr>
        <w:t>[Michael Walzer, 7-29-2020, editor emeritus of Dissent, "A Note on Racial Capitalism," Dissent Magazine, https://www.dissentmagazine.org/online_articles/a-note-on-racial-capitalism, JKS]</w:t>
      </w:r>
    </w:p>
    <w:p w14:paraId="4A25C567" w14:textId="77777777" w:rsidR="00006E3E" w:rsidRPr="005D388F" w:rsidRDefault="00006E3E" w:rsidP="00006E3E">
      <w:r w:rsidRPr="00BD1FCF">
        <w:rPr>
          <w:rFonts w:asciiTheme="minorHAnsi" w:hAnsiTheme="minorHAnsi" w:cstheme="minorHAnsi"/>
          <w:sz w:val="16"/>
        </w:rPr>
        <w:t xml:space="preserve">Perhaps the adjective “racial” is simply an ordinary qualifying adjective. </w:t>
      </w:r>
      <w:r w:rsidRPr="00BD1FCF">
        <w:rPr>
          <w:rStyle w:val="StyleUnderline"/>
          <w:rFonts w:asciiTheme="minorHAnsi" w:hAnsiTheme="minorHAnsi" w:cstheme="minorHAnsi"/>
        </w:rPr>
        <w:t>Racial capitalism is one kind of capitalism,</w:t>
      </w:r>
      <w:r w:rsidRPr="00BD1FCF">
        <w:rPr>
          <w:rFonts w:asciiTheme="minorHAnsi" w:hAnsiTheme="minorHAnsi" w:cstheme="minorHAnsi"/>
          <w:sz w:val="16"/>
        </w:rPr>
        <w:t xml:space="preserve"> and then there must be other kinds, requiring other adjectives. Here in the United States </w:t>
      </w:r>
      <w:r w:rsidRPr="00BD1FCF">
        <w:rPr>
          <w:rStyle w:val="StyleUnderline"/>
          <w:rFonts w:asciiTheme="minorHAnsi" w:hAnsiTheme="minorHAnsi" w:cstheme="minorHAnsi"/>
        </w:rPr>
        <w:t>we have a kind of capitalism where the majority of exploited workers or a majority of the most exploited workers are people of color</w:t>
      </w:r>
      <w:r w:rsidRPr="00BD1FCF">
        <w:rPr>
          <w:rFonts w:asciiTheme="minorHAnsi" w:hAnsiTheme="minorHAnsi" w:cstheme="minorHAnsi"/>
          <w:sz w:val="16"/>
        </w:rPr>
        <w:t xml:space="preserve">. The underclass and the reserve army are defined both racially and economically. Of course, no leftist writer would be indifferent to the exploitation of white workers, who might still make up the majority of the American workforce—and who are certainly the majority of exploited workers in Europe. </w:t>
      </w:r>
      <w:r w:rsidRPr="00BD1FCF">
        <w:rPr>
          <w:rStyle w:val="StyleUnderline"/>
          <w:rFonts w:asciiTheme="minorHAnsi" w:hAnsiTheme="minorHAnsi" w:cstheme="minorHAnsi"/>
        </w:rPr>
        <w:t xml:space="preserve">The point of the adjective, then, is simply to focus our attention, for good reasons, on non-white workers. But is the exploitation of these workers a necessary feature of American capitalism? </w:t>
      </w:r>
      <w:r w:rsidRPr="00505421">
        <w:rPr>
          <w:rStyle w:val="Emphasis"/>
          <w:rFonts w:asciiTheme="minorHAnsi" w:hAnsiTheme="minorHAnsi" w:cstheme="minorHAnsi"/>
          <w:highlight w:val="green"/>
        </w:rPr>
        <w:t>The phrase “racial capitalism” leaves us unclear about whether the hierarchical location of non-white workers is determined by race or by capitalism or by the two somehow working together</w:t>
      </w:r>
      <w:r w:rsidRPr="00BD1FCF">
        <w:rPr>
          <w:rStyle w:val="StyleUnderline"/>
          <w:rFonts w:asciiTheme="minorHAnsi" w:hAnsiTheme="minorHAnsi" w:cstheme="minorHAnsi"/>
        </w:rPr>
        <w:t>.</w:t>
      </w:r>
      <w:r w:rsidRPr="00BD1FCF">
        <w:rPr>
          <w:rFonts w:asciiTheme="minorHAnsi" w:hAnsiTheme="minorHAnsi" w:cstheme="minorHAnsi"/>
          <w:sz w:val="16"/>
        </w:rPr>
        <w:t xml:space="preserve"> To begin to answer that question, </w:t>
      </w:r>
      <w:r w:rsidRPr="00BD1FCF">
        <w:rPr>
          <w:rStyle w:val="StyleUnderline"/>
          <w:rFonts w:asciiTheme="minorHAnsi" w:hAnsiTheme="minorHAnsi" w:cstheme="minorHAnsi"/>
        </w:rPr>
        <w:t>we need to look at some examples of non-racial capitalism</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The form of </w:t>
      </w:r>
      <w:r w:rsidRPr="00505421">
        <w:rPr>
          <w:rStyle w:val="StyleUnderline"/>
          <w:rFonts w:asciiTheme="minorHAnsi" w:hAnsiTheme="minorHAnsi" w:cstheme="minorHAnsi"/>
          <w:highlight w:val="green"/>
        </w:rPr>
        <w:t>capitalism sponsored by the Chinese communists is obviously non-racial</w:t>
      </w:r>
      <w:r w:rsidRPr="00BD1FCF">
        <w:rPr>
          <w:rStyle w:val="StyleUnderline"/>
          <w:rFonts w:asciiTheme="minorHAnsi" w:hAnsiTheme="minorHAnsi" w:cstheme="minorHAnsi"/>
        </w:rPr>
        <w:t>. Though the exploited workers are, in Western terminology, people of color, Western terminology is out of place here.</w:t>
      </w:r>
      <w:r w:rsidRPr="00BD1FCF">
        <w:rPr>
          <w:rFonts w:asciiTheme="minorHAnsi" w:hAnsiTheme="minorHAnsi" w:cstheme="minorHAnsi"/>
          <w:sz w:val="16"/>
        </w:rPr>
        <w:t xml:space="preserve"> If the Chinese imported white workers to take on the most menial jobs, that might make Chinese capitalism “racial,” but no such importations have been reported. </w:t>
      </w:r>
      <w:r w:rsidRPr="00BD1FCF">
        <w:rPr>
          <w:rStyle w:val="StyleUnderline"/>
          <w:rFonts w:asciiTheme="minorHAnsi" w:hAnsiTheme="minorHAnsi" w:cstheme="minorHAnsi"/>
        </w:rPr>
        <w:t xml:space="preserve">The predatory version of </w:t>
      </w:r>
      <w:r w:rsidRPr="00505421">
        <w:rPr>
          <w:rStyle w:val="StyleUnderline"/>
          <w:rFonts w:asciiTheme="minorHAnsi" w:hAnsiTheme="minorHAnsi" w:cstheme="minorHAnsi"/>
          <w:highlight w:val="green"/>
        </w:rPr>
        <w:t>capitalism that prevails in Putin’s Russia is also non-racia</w:t>
      </w:r>
      <w:r w:rsidRPr="00BD1FCF">
        <w:rPr>
          <w:rStyle w:val="StyleUnderline"/>
          <w:rFonts w:asciiTheme="minorHAnsi" w:hAnsiTheme="minorHAnsi" w:cstheme="minorHAnsi"/>
        </w:rPr>
        <w:t>l. It may be that Muslims are among the most exploited workers in Russia, but they are mostly Caucasian</w:t>
      </w:r>
      <w:r w:rsidRPr="00BD1FCF">
        <w:rPr>
          <w:rFonts w:asciiTheme="minorHAnsi" w:hAnsiTheme="minorHAnsi" w:cstheme="minorHAnsi"/>
          <w:sz w:val="16"/>
        </w:rPr>
        <w:t xml:space="preserve"> (some of them the original Caucasians), </w:t>
      </w:r>
      <w:r w:rsidRPr="00BD1FCF">
        <w:rPr>
          <w:rStyle w:val="StyleUnderline"/>
          <w:rFonts w:asciiTheme="minorHAnsi" w:hAnsiTheme="minorHAnsi" w:cstheme="minorHAnsi"/>
        </w:rPr>
        <w:t>so we would have to talk about religious capitalism</w:t>
      </w:r>
      <w:r w:rsidRPr="00BD1FCF">
        <w:rPr>
          <w:rFonts w:asciiTheme="minorHAnsi" w:hAnsiTheme="minorHAnsi" w:cstheme="minorHAnsi"/>
          <w:sz w:val="16"/>
        </w:rPr>
        <w:t xml:space="preserve">—where Orthodox Christians, not white people, are the privileged group. </w:t>
      </w:r>
      <w:r w:rsidRPr="00BD1FCF">
        <w:rPr>
          <w:rStyle w:val="StyleUnderline"/>
          <w:rFonts w:asciiTheme="minorHAnsi" w:hAnsiTheme="minorHAnsi" w:cstheme="minorHAnsi"/>
        </w:rPr>
        <w:t>But no one is doing that</w:t>
      </w:r>
      <w:r w:rsidRPr="00BD1FCF">
        <w:rPr>
          <w:rFonts w:asciiTheme="minorHAnsi" w:hAnsiTheme="minorHAnsi" w:cstheme="minorHAnsi"/>
          <w:sz w:val="16"/>
        </w:rPr>
        <w:t xml:space="preserve">. I have no statistics, but from what I read about China and Russia, I doubt that the rate of exploitation is higher in the United States, in racial capitalism, than it is in those two countries, where capitalism is non-racial. Capitalism “works” with and without a racialized underclass and reserve army. But is that right? The adjective “racial” sometimes makes a much stronger claim: it isn’t a qualifying but rather a definitional adjective. Capitalism is necessarily, inherently, racist. Forget about China and Russia, which are capitalist latecomers. Western capitalism is the prototypical version, and it has been racist from day one (if we can agree on day one)—always and forever racist. Does this mean that Manchester in 1844, as Engels described it, where all the exploited workers were white, wasn’t capitalist? No, for those workers were producing fabrics from cotton raised and harvested by Black slaves in the American South. That’s true enough, but I am </w:t>
      </w:r>
      <w:r w:rsidRPr="00BD1FCF">
        <w:rPr>
          <w:rStyle w:val="StyleUnderline"/>
          <w:rFonts w:asciiTheme="minorHAnsi" w:hAnsiTheme="minorHAnsi" w:cstheme="minorHAnsi"/>
        </w:rPr>
        <w:t xml:space="preserve">not sure it is sufficient for an argument about necessity. Consider a counterfactual possibility: had no Black slaves been available, the recruitment of Irish workers would have started much earlier than it did. The rise of capitalism would not have been halted had the slave trade never begun. But the Manchester/Southern plantation example suggests what we all now know: capitalism is a global economic system, and it depends on the exploitation of people of color around the world. </w:t>
      </w:r>
      <w:r w:rsidRPr="00BD1FCF">
        <w:rPr>
          <w:rFonts w:asciiTheme="minorHAnsi" w:hAnsiTheme="minorHAnsi" w:cstheme="minorHAnsi"/>
          <w:sz w:val="16"/>
        </w:rPr>
        <w:t xml:space="preserve">Here, however, it seems clear that </w:t>
      </w:r>
      <w:r w:rsidRPr="00BD1FCF">
        <w:rPr>
          <w:rStyle w:val="StyleUnderline"/>
          <w:rFonts w:asciiTheme="minorHAnsi" w:hAnsiTheme="minorHAnsi" w:cstheme="minorHAnsi"/>
        </w:rPr>
        <w:t>the key issue is exploitation, not racism.</w:t>
      </w:r>
      <w:r w:rsidRPr="00BD1FCF">
        <w:rPr>
          <w:rFonts w:asciiTheme="minorHAnsi" w:hAnsiTheme="minorHAnsi" w:cstheme="minorHAnsi"/>
          <w:sz w:val="16"/>
        </w:rPr>
        <w:t xml:space="preserve"> Given global demography, the majority of workers in any global economy will be people of color. Even in a democratically or social democratically regulated global system, the majority of workers and the majority of managers—the underclass and the overclass—will be non-white. Indeed, it would be the refusal of any transnational corporation to hire people of color that would rightly be called racist. (In the Pennsylvania town where I grew up, the local steel company did not hire, and therefore did not exploit, Jews or Black people. I suppose that this is also an example of racial capitalism.) All this suggests that </w:t>
      </w:r>
      <w:r w:rsidRPr="00505421">
        <w:rPr>
          <w:rStyle w:val="StyleUnderline"/>
          <w:rFonts w:asciiTheme="minorHAnsi" w:hAnsiTheme="minorHAnsi" w:cstheme="minorHAnsi"/>
          <w:highlight w:val="green"/>
        </w:rPr>
        <w:t>capitalism and racism have to be analyzed separately. They overlap sometimes</w:t>
      </w:r>
      <w:r w:rsidRPr="00505421">
        <w:rPr>
          <w:rFonts w:asciiTheme="minorHAnsi" w:hAnsiTheme="minorHAnsi" w:cstheme="minorHAnsi"/>
          <w:sz w:val="16"/>
          <w:highlight w:val="green"/>
        </w:rPr>
        <w:t>,</w:t>
      </w:r>
      <w:r w:rsidRPr="00BD1FCF">
        <w:rPr>
          <w:rFonts w:asciiTheme="minorHAnsi" w:hAnsiTheme="minorHAnsi" w:cstheme="minorHAnsi"/>
          <w:sz w:val="16"/>
        </w:rPr>
        <w:t xml:space="preserve"> as they do today in the United States. But </w:t>
      </w:r>
      <w:r w:rsidRPr="00505421">
        <w:rPr>
          <w:rStyle w:val="Emphasis"/>
          <w:rFonts w:asciiTheme="minorHAnsi" w:hAnsiTheme="minorHAnsi" w:cstheme="minorHAnsi"/>
          <w:highlight w:val="green"/>
        </w:rPr>
        <w:t>the overlap is circumstantial, not necessary</w:t>
      </w:r>
      <w:r w:rsidRPr="00BD1FCF">
        <w:rPr>
          <w:rFonts w:asciiTheme="minorHAnsi" w:hAnsiTheme="minorHAnsi" w:cstheme="minorHAnsi"/>
          <w:sz w:val="16"/>
        </w:rPr>
        <w:t xml:space="preserve">. The two phenomena are distinct. </w:t>
      </w:r>
      <w:r w:rsidRPr="00505421">
        <w:rPr>
          <w:rStyle w:val="StyleUnderline"/>
          <w:rFonts w:asciiTheme="minorHAnsi" w:hAnsiTheme="minorHAnsi" w:cstheme="minorHAnsi"/>
          <w:highlight w:val="green"/>
        </w:rPr>
        <w:t>They don’t rise and fall together</w:t>
      </w:r>
      <w:r w:rsidRPr="00BD1FCF">
        <w:rPr>
          <w:rStyle w:val="StyleUnderline"/>
          <w:rFonts w:asciiTheme="minorHAnsi" w:hAnsiTheme="minorHAnsi" w:cstheme="minorHAnsi"/>
        </w:rPr>
        <w:t>. Each one, for different reasons, requires severe criticism and sustained opposition</w:t>
      </w:r>
      <w:r w:rsidRPr="00BD1FCF">
        <w:rPr>
          <w:rFonts w:asciiTheme="minorHAnsi" w:hAnsiTheme="minorHAnsi" w:cstheme="minorHAnsi"/>
          <w:sz w:val="16"/>
        </w:rPr>
        <w:t xml:space="preserve">. Many years ago, socialist writers argued that the triumph of the working class would liberate women, Jews, Black people, and everyone else. Separate political struggles against sexism, anti-Semitism, or racism were unnecessary—indeed they were a distraction from the all-important class war. Today </w:t>
      </w:r>
      <w:r w:rsidRPr="00BD1FCF">
        <w:rPr>
          <w:rStyle w:val="StyleUnderline"/>
          <w:rFonts w:asciiTheme="minorHAnsi" w:hAnsiTheme="minorHAnsi" w:cstheme="minorHAnsi"/>
        </w:rPr>
        <w:t>some people</w:t>
      </w:r>
      <w:r w:rsidRPr="00BD1FCF">
        <w:rPr>
          <w:rFonts w:asciiTheme="minorHAnsi" w:hAnsiTheme="minorHAnsi" w:cstheme="minorHAnsi"/>
          <w:sz w:val="16"/>
        </w:rPr>
        <w:t xml:space="preserve"> on the left </w:t>
      </w:r>
      <w:r w:rsidRPr="00BD1FCF">
        <w:rPr>
          <w:rStyle w:val="StyleUnderline"/>
          <w:rFonts w:asciiTheme="minorHAnsi" w:hAnsiTheme="minorHAnsi" w:cstheme="minorHAnsi"/>
        </w:rPr>
        <w:t xml:space="preserve">seem to believe that the end of racism will bring with it the downfall of capitalism. Both these theories are wrong. </w:t>
      </w:r>
      <w:r w:rsidRPr="00505421">
        <w:rPr>
          <w:rStyle w:val="StyleUnderline"/>
          <w:rFonts w:asciiTheme="minorHAnsi" w:hAnsiTheme="minorHAnsi" w:cstheme="minorHAnsi"/>
          <w:highlight w:val="green"/>
        </w:rPr>
        <w:t>Overthrowing</w:t>
      </w:r>
    </w:p>
    <w:p w14:paraId="2612DA2F" w14:textId="77777777" w:rsidR="00006E3E" w:rsidRPr="005D388F" w:rsidRDefault="00006E3E" w:rsidP="00006E3E"/>
    <w:p w14:paraId="4709D20C" w14:textId="77777777" w:rsidR="00A34CE3" w:rsidRDefault="00A34CE3" w:rsidP="00A34CE3"/>
    <w:p w14:paraId="5279D2CD" w14:textId="77777777" w:rsidR="00A34CE3" w:rsidRDefault="00A34CE3" w:rsidP="00A34CE3"/>
    <w:p w14:paraId="5090C303" w14:textId="77777777" w:rsidR="00A34CE3" w:rsidRDefault="00A34CE3" w:rsidP="00A34CE3"/>
    <w:p w14:paraId="2D8E8465" w14:textId="77777777" w:rsidR="00A34CE3" w:rsidRDefault="00A34CE3" w:rsidP="00A34CE3">
      <w:pPr>
        <w:pStyle w:val="Heading1"/>
      </w:pPr>
      <w:r>
        <w:t>1NR---Texas R8 vs. Wake Forest PS</w:t>
      </w:r>
    </w:p>
    <w:p w14:paraId="4F79F10E" w14:textId="77777777" w:rsidR="00A34CE3" w:rsidRDefault="00A34CE3" w:rsidP="00A34CE3"/>
    <w:p w14:paraId="1421822D" w14:textId="77777777" w:rsidR="00A34CE3" w:rsidRDefault="00A34CE3" w:rsidP="00A34CE3">
      <w:pPr>
        <w:pStyle w:val="Heading2"/>
      </w:pPr>
      <w:r>
        <w:t>PIK</w:t>
      </w:r>
    </w:p>
    <w:p w14:paraId="648BB4E3" w14:textId="77777777" w:rsidR="00A34CE3" w:rsidRDefault="00A34CE3" w:rsidP="00A34CE3"/>
    <w:p w14:paraId="5EA75FAD" w14:textId="77777777" w:rsidR="00A34CE3" w:rsidRDefault="00A34CE3" w:rsidP="00A34CE3">
      <w:pPr>
        <w:pStyle w:val="Heading2"/>
      </w:pPr>
      <w:r>
        <w:t>Unions Good</w:t>
      </w:r>
    </w:p>
    <w:p w14:paraId="560E4950" w14:textId="77777777" w:rsidR="00A34CE3" w:rsidRDefault="00A34CE3" w:rsidP="00A34CE3"/>
    <w:p w14:paraId="7D1F5741" w14:textId="77777777" w:rsidR="00A34CE3" w:rsidRDefault="00A34CE3" w:rsidP="00A34CE3">
      <w:pPr>
        <w:pStyle w:val="Heading3"/>
      </w:pPr>
      <w:r>
        <w:t>1NR---O/V</w:t>
      </w:r>
    </w:p>
    <w:p w14:paraId="3663469C" w14:textId="77777777" w:rsidR="00A34CE3" w:rsidRDefault="00A34CE3" w:rsidP="00A34CE3">
      <w:pPr>
        <w:pStyle w:val="Heading4"/>
      </w:pPr>
      <w:r>
        <w:t xml:space="preserve">A long history of institutionalized violence necessitates labor unions </w:t>
      </w:r>
      <w:r w:rsidRPr="005A5156">
        <w:rPr>
          <w:u w:val="single"/>
        </w:rPr>
        <w:t>now</w:t>
      </w:r>
      <w:r>
        <w:t xml:space="preserve">. That history disproves any metaphysics or ontology claim but does prove that the alt’s aligning with unions comes first. Absent unions, it is literally </w:t>
      </w:r>
      <w:r w:rsidRPr="001819F2">
        <w:rPr>
          <w:u w:val="single"/>
        </w:rPr>
        <w:t>die</w:t>
      </w:r>
      <w:r>
        <w:t>.</w:t>
      </w:r>
    </w:p>
    <w:p w14:paraId="19989B07" w14:textId="77777777" w:rsidR="00A34CE3" w:rsidRDefault="00A34CE3" w:rsidP="00A34CE3">
      <w:r w:rsidRPr="007D220B">
        <w:rPr>
          <w:rStyle w:val="Style13ptBold"/>
        </w:rPr>
        <w:t>Nolan 25</w:t>
      </w:r>
      <w:r>
        <w:t xml:space="preserve"> [Hamilton, journalist focused on labor and politics, </w:t>
      </w:r>
      <w:r w:rsidRPr="007D220B">
        <w:t xml:space="preserve">"Three Crises of Labor" Aug 20 2025 </w:t>
      </w:r>
      <w:r w:rsidRPr="006933A2">
        <w:t>https://www.hamiltonnolan.com/p/three-crises-of-labor</w:t>
      </w:r>
      <w:r>
        <w:t xml:space="preserve"> NL]</w:t>
      </w:r>
    </w:p>
    <w:p w14:paraId="0E80128B" w14:textId="77777777" w:rsidR="00A34CE3" w:rsidRPr="007D220B" w:rsidRDefault="00A34CE3" w:rsidP="00A34CE3">
      <w:r w:rsidRPr="007D220B">
        <w:rPr>
          <w:rStyle w:val="StyleUnderline"/>
          <w:highlight w:val="green"/>
        </w:rPr>
        <w:t xml:space="preserve">America did </w:t>
      </w:r>
      <w:r w:rsidRPr="007D220B">
        <w:rPr>
          <w:rStyle w:val="Emphasis"/>
          <w:highlight w:val="green"/>
        </w:rPr>
        <w:t>not</w:t>
      </w:r>
      <w:r w:rsidRPr="007D220B">
        <w:rPr>
          <w:rStyle w:val="StyleUnderline"/>
          <w:highlight w:val="green"/>
        </w:rPr>
        <w:t xml:space="preserve"> get to the bad place</w:t>
      </w:r>
      <w:r w:rsidRPr="007D220B">
        <w:rPr>
          <w:rStyle w:val="StyleUnderline"/>
        </w:rPr>
        <w:t xml:space="preserve"> it is in today </w:t>
      </w:r>
      <w:r w:rsidRPr="007D220B">
        <w:rPr>
          <w:rStyle w:val="StyleUnderline"/>
          <w:highlight w:val="green"/>
        </w:rPr>
        <w:t>by accident. We are here as a result of</w:t>
      </w:r>
      <w:r w:rsidRPr="007D220B">
        <w:rPr>
          <w:rStyle w:val="StyleUnderline"/>
        </w:rPr>
        <w:t xml:space="preserve"> the combination of </w:t>
      </w:r>
      <w:r w:rsidRPr="007D220B">
        <w:rPr>
          <w:rStyle w:val="Emphasis"/>
          <w:highlight w:val="green"/>
        </w:rPr>
        <w:t xml:space="preserve">a </w:t>
      </w:r>
      <w:r w:rsidRPr="006933A2">
        <w:rPr>
          <w:rStyle w:val="Emphasis"/>
        </w:rPr>
        <w:t xml:space="preserve">political </w:t>
      </w:r>
      <w:r w:rsidRPr="007D220B">
        <w:rPr>
          <w:rStyle w:val="Emphasis"/>
          <w:highlight w:val="green"/>
        </w:rPr>
        <w:t>system that serves money</w:t>
      </w:r>
      <w:r w:rsidRPr="007D220B">
        <w:rPr>
          <w:rStyle w:val="StyleUnderline"/>
        </w:rPr>
        <w:t xml:space="preserve">, and a half-century long </w:t>
      </w:r>
      <w:r w:rsidRPr="006933A2">
        <w:rPr>
          <w:rStyle w:val="Emphasis"/>
        </w:rPr>
        <w:t xml:space="preserve">explosion of </w:t>
      </w:r>
      <w:r w:rsidRPr="007D220B">
        <w:rPr>
          <w:rStyle w:val="Emphasis"/>
          <w:highlight w:val="green"/>
        </w:rPr>
        <w:t>economic inequality</w:t>
      </w:r>
      <w:r w:rsidRPr="007D220B">
        <w:rPr>
          <w:rStyle w:val="StyleUnderline"/>
        </w:rPr>
        <w:t xml:space="preserve"> that has </w:t>
      </w:r>
      <w:r w:rsidRPr="007D220B">
        <w:rPr>
          <w:rStyle w:val="Emphasis"/>
        </w:rPr>
        <w:t xml:space="preserve">produced </w:t>
      </w:r>
      <w:r w:rsidRPr="007D220B">
        <w:rPr>
          <w:rStyle w:val="Emphasis"/>
          <w:highlight w:val="green"/>
        </w:rPr>
        <w:t>an oligarchy</w:t>
      </w:r>
      <w:r w:rsidRPr="007D220B">
        <w:t xml:space="preserve">. </w:t>
      </w:r>
      <w:r w:rsidRPr="007D220B">
        <w:rPr>
          <w:rStyle w:val="StyleUnderline"/>
        </w:rPr>
        <w:t xml:space="preserve">Donald </w:t>
      </w:r>
      <w:r w:rsidRPr="007D220B">
        <w:rPr>
          <w:rStyle w:val="StyleUnderline"/>
          <w:highlight w:val="green"/>
        </w:rPr>
        <w:t xml:space="preserve">Trump is the </w:t>
      </w:r>
      <w:r w:rsidRPr="007D220B">
        <w:rPr>
          <w:rStyle w:val="Emphasis"/>
          <w:highlight w:val="green"/>
        </w:rPr>
        <w:t>product</w:t>
      </w:r>
      <w:r w:rsidRPr="007D220B">
        <w:rPr>
          <w:rStyle w:val="StyleUnderline"/>
          <w:highlight w:val="green"/>
        </w:rPr>
        <w:t xml:space="preserve"> of these</w:t>
      </w:r>
      <w:r w:rsidRPr="007D220B">
        <w:rPr>
          <w:rStyle w:val="StyleUnderline"/>
        </w:rPr>
        <w:t xml:space="preserve"> factors, but he is </w:t>
      </w:r>
      <w:r w:rsidRPr="007D220B">
        <w:rPr>
          <w:rStyle w:val="Emphasis"/>
          <w:highlight w:val="green"/>
        </w:rPr>
        <w:t>not</w:t>
      </w:r>
      <w:r w:rsidRPr="007D220B">
        <w:rPr>
          <w:rStyle w:val="StyleUnderline"/>
          <w:highlight w:val="green"/>
        </w:rPr>
        <w:t xml:space="preserve"> the </w:t>
      </w:r>
      <w:r w:rsidRPr="007D220B">
        <w:rPr>
          <w:rStyle w:val="Emphasis"/>
          <w:highlight w:val="green"/>
        </w:rPr>
        <w:t>underlying problem</w:t>
      </w:r>
      <w:r w:rsidRPr="007D220B">
        <w:t>. </w:t>
      </w:r>
      <w:r w:rsidRPr="006933A2">
        <w:t>The underlying problem</w:t>
      </w:r>
      <w:r w:rsidRPr="007D220B">
        <w:t> is that too much power has flown into the hands of too few people, and they have used that power to arrange the entire economic and political system in their favor. Democracy, such as it was, is an inevitable casualty of this process.</w:t>
      </w:r>
    </w:p>
    <w:p w14:paraId="62541E68" w14:textId="77777777" w:rsidR="00A34CE3" w:rsidRPr="007D220B" w:rsidRDefault="00A34CE3" w:rsidP="00A34CE3">
      <w:pPr>
        <w:rPr>
          <w:rStyle w:val="StyleUnderline"/>
        </w:rPr>
      </w:pPr>
      <w:r w:rsidRPr="007D220B">
        <w:rPr>
          <w:rStyle w:val="StyleUnderline"/>
          <w:highlight w:val="green"/>
        </w:rPr>
        <w:t>Climbing out of the hole</w:t>
      </w:r>
      <w:r w:rsidRPr="007D220B">
        <w:rPr>
          <w:rStyle w:val="StyleUnderline"/>
        </w:rPr>
        <w:t xml:space="preserve"> that we are in </w:t>
      </w:r>
      <w:r w:rsidRPr="007D220B">
        <w:rPr>
          <w:rStyle w:val="StyleUnderline"/>
          <w:highlight w:val="green"/>
        </w:rPr>
        <w:t xml:space="preserve">will require </w:t>
      </w:r>
      <w:r w:rsidRPr="007D220B">
        <w:rPr>
          <w:rStyle w:val="Emphasis"/>
          <w:highlight w:val="green"/>
        </w:rPr>
        <w:t>more than</w:t>
      </w:r>
      <w:r w:rsidRPr="007D220B">
        <w:rPr>
          <w:rStyle w:val="Emphasis"/>
        </w:rPr>
        <w:t xml:space="preserve"> one or two </w:t>
      </w:r>
      <w:r w:rsidRPr="007D220B">
        <w:rPr>
          <w:rStyle w:val="Emphasis"/>
          <w:highlight w:val="green"/>
        </w:rPr>
        <w:t xml:space="preserve">favorable election </w:t>
      </w:r>
      <w:r w:rsidRPr="006933A2">
        <w:rPr>
          <w:rStyle w:val="Emphasis"/>
        </w:rPr>
        <w:t>cycles</w:t>
      </w:r>
      <w:r w:rsidRPr="006933A2">
        <w:t>.</w:t>
      </w:r>
      <w:r w:rsidRPr="007D220B">
        <w:t xml:space="preserve"> </w:t>
      </w:r>
      <w:r w:rsidRPr="007D220B">
        <w:rPr>
          <w:rStyle w:val="StyleUnderline"/>
        </w:rPr>
        <w:t xml:space="preserve">It </w:t>
      </w:r>
      <w:r w:rsidRPr="007D220B">
        <w:rPr>
          <w:rStyle w:val="StyleUnderline"/>
          <w:highlight w:val="green"/>
        </w:rPr>
        <w:t xml:space="preserve">will require </w:t>
      </w:r>
      <w:r w:rsidRPr="007D220B">
        <w:rPr>
          <w:rStyle w:val="Emphasis"/>
          <w:highlight w:val="green"/>
        </w:rPr>
        <w:t>shifting</w:t>
      </w:r>
      <w:r w:rsidRPr="007D220B">
        <w:rPr>
          <w:rStyle w:val="StyleUnderline"/>
        </w:rPr>
        <w:t xml:space="preserve"> that </w:t>
      </w:r>
      <w:r w:rsidRPr="007D220B">
        <w:rPr>
          <w:rStyle w:val="Emphasis"/>
          <w:highlight w:val="green"/>
        </w:rPr>
        <w:t>underlying balance of power</w:t>
      </w:r>
      <w:r w:rsidRPr="007D220B">
        <w:rPr>
          <w:rStyle w:val="StyleUnderline"/>
        </w:rPr>
        <w:t xml:space="preserve"> away from the oligarchs and their allies, and </w:t>
      </w:r>
      <w:r w:rsidRPr="007D220B">
        <w:rPr>
          <w:rStyle w:val="Emphasis"/>
          <w:highlight w:val="green"/>
        </w:rPr>
        <w:t>back towards the rest of us</w:t>
      </w:r>
      <w:r w:rsidRPr="007D220B">
        <w:t xml:space="preserve">. Power that has accumulated among the rich and ultra-rich will have to be wrested back into the hands of the working class majority. This pro-democratic shift in economic and political power can only be accomplished if the organized power of the working class gets stronger—strong enough to compete with the power of the rich. </w:t>
      </w:r>
      <w:r w:rsidRPr="007D220B">
        <w:rPr>
          <w:rStyle w:val="StyleUnderline"/>
        </w:rPr>
        <w:t xml:space="preserve">In other words, </w:t>
      </w:r>
      <w:r w:rsidRPr="007D220B">
        <w:rPr>
          <w:rStyle w:val="StyleUnderline"/>
          <w:highlight w:val="green"/>
        </w:rPr>
        <w:t xml:space="preserve">organized labor </w:t>
      </w:r>
      <w:r w:rsidRPr="007D220B">
        <w:rPr>
          <w:rStyle w:val="Emphasis"/>
          <w:highlight w:val="green"/>
        </w:rPr>
        <w:t>must get stronger</w:t>
      </w:r>
      <w:r w:rsidRPr="007D220B">
        <w:rPr>
          <w:rStyle w:val="StyleUnderline"/>
        </w:rPr>
        <w:t xml:space="preserve"> if we are to </w:t>
      </w:r>
      <w:r w:rsidRPr="007D220B">
        <w:rPr>
          <w:rStyle w:val="Emphasis"/>
        </w:rPr>
        <w:t>turn around America’s descent into fascism.</w:t>
      </w:r>
      <w:r w:rsidRPr="007D220B">
        <w:t xml:space="preserve"> </w:t>
      </w:r>
      <w:r w:rsidRPr="007D220B">
        <w:rPr>
          <w:rStyle w:val="StyleUnderline"/>
          <w:highlight w:val="green"/>
        </w:rPr>
        <w:t xml:space="preserve">This is why </w:t>
      </w:r>
      <w:r w:rsidRPr="007D220B">
        <w:rPr>
          <w:rStyle w:val="Emphasis"/>
          <w:highlight w:val="green"/>
        </w:rPr>
        <w:t>you should care</w:t>
      </w:r>
      <w:r w:rsidRPr="007D220B">
        <w:rPr>
          <w:rStyle w:val="StyleUnderline"/>
          <w:highlight w:val="green"/>
        </w:rPr>
        <w:t xml:space="preserve"> about </w:t>
      </w:r>
      <w:r w:rsidRPr="007D220B">
        <w:rPr>
          <w:rStyle w:val="StyleUnderline"/>
        </w:rPr>
        <w:t xml:space="preserve">what is happening with America’s labor </w:t>
      </w:r>
      <w:r w:rsidRPr="007D220B">
        <w:rPr>
          <w:rStyle w:val="StyleUnderline"/>
          <w:highlight w:val="green"/>
        </w:rPr>
        <w:t xml:space="preserve">unions even </w:t>
      </w:r>
      <w:r w:rsidRPr="006933A2">
        <w:rPr>
          <w:rStyle w:val="StyleUnderline"/>
        </w:rPr>
        <w:t>if you have been operating</w:t>
      </w:r>
      <w:r w:rsidRPr="007D220B">
        <w:rPr>
          <w:rStyle w:val="StyleUnderline"/>
          <w:highlight w:val="green"/>
        </w:rPr>
        <w:t xml:space="preserve"> under the </w:t>
      </w:r>
      <w:r w:rsidRPr="007D220B">
        <w:rPr>
          <w:rStyle w:val="Emphasis"/>
          <w:highlight w:val="green"/>
        </w:rPr>
        <w:t>illusion</w:t>
      </w:r>
      <w:r w:rsidRPr="007D220B">
        <w:rPr>
          <w:rStyle w:val="StyleUnderline"/>
          <w:highlight w:val="green"/>
        </w:rPr>
        <w:t xml:space="preserve"> that unions don’t mean much </w:t>
      </w:r>
      <w:r w:rsidRPr="006933A2">
        <w:rPr>
          <w:rStyle w:val="StyleUnderline"/>
        </w:rPr>
        <w:t xml:space="preserve">to you </w:t>
      </w:r>
      <w:r w:rsidRPr="006933A2">
        <w:rPr>
          <w:rStyle w:val="Emphasis"/>
        </w:rPr>
        <w:t>personally</w:t>
      </w:r>
      <w:r w:rsidRPr="006933A2">
        <w:rPr>
          <w:rStyle w:val="StyleUnderline"/>
        </w:rPr>
        <w:t>.</w:t>
      </w:r>
    </w:p>
    <w:p w14:paraId="501F79A9" w14:textId="77777777" w:rsidR="00A34CE3" w:rsidRPr="007D220B" w:rsidRDefault="00A34CE3" w:rsidP="00A34CE3">
      <w:r w:rsidRPr="007D220B">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628B283A" w14:textId="77777777" w:rsidR="00A34CE3" w:rsidRPr="007D220B" w:rsidRDefault="00A34CE3" w:rsidP="00A34CE3">
      <w:r w:rsidRPr="007D220B">
        <w:t>The Organizing Crisis</w:t>
      </w:r>
    </w:p>
    <w:p w14:paraId="0F931F20" w14:textId="77777777" w:rsidR="00A34CE3" w:rsidRPr="007D220B" w:rsidRDefault="00A34CE3" w:rsidP="00A34CE3">
      <w:pPr>
        <w:rPr>
          <w:rStyle w:val="Emphasis"/>
        </w:rPr>
      </w:pPr>
      <w:r w:rsidRPr="007D220B">
        <w:t xml:space="preserve">In the middle of the 20th century, one in three American workers was a union member. Last year, that portion fell to less than one in ten. </w:t>
      </w:r>
      <w:r w:rsidRPr="007D220B">
        <w:rPr>
          <w:rStyle w:val="StyleUnderline"/>
          <w:highlight w:val="green"/>
        </w:rPr>
        <w:t>The</w:t>
      </w:r>
      <w:r w:rsidRPr="007D220B">
        <w:rPr>
          <w:rStyle w:val="StyleUnderline"/>
        </w:rPr>
        <w:t xml:space="preserve"> most </w:t>
      </w:r>
      <w:r w:rsidRPr="007D220B">
        <w:rPr>
          <w:rStyle w:val="Emphasis"/>
          <w:highlight w:val="green"/>
        </w:rPr>
        <w:t>fundamental</w:t>
      </w:r>
      <w:r w:rsidRPr="007D220B">
        <w:rPr>
          <w:rStyle w:val="StyleUnderline"/>
          <w:highlight w:val="green"/>
        </w:rPr>
        <w:t xml:space="preserve"> thing</w:t>
      </w:r>
      <w:r w:rsidRPr="007D220B">
        <w:rPr>
          <w:rStyle w:val="StyleUnderline"/>
        </w:rPr>
        <w:t xml:space="preserve"> holding back union power in this country is: </w:t>
      </w:r>
      <w:r w:rsidRPr="007D220B">
        <w:rPr>
          <w:rStyle w:val="Emphasis"/>
          <w:highlight w:val="green"/>
        </w:rPr>
        <w:t>There are</w:t>
      </w:r>
      <w:r w:rsidRPr="007D220B">
        <w:rPr>
          <w:rStyle w:val="Emphasis"/>
        </w:rPr>
        <w:t xml:space="preserve"> just </w:t>
      </w:r>
      <w:r w:rsidRPr="007D220B">
        <w:rPr>
          <w:rStyle w:val="Emphasis"/>
          <w:highlight w:val="green"/>
        </w:rPr>
        <w:t>not enough union members.</w:t>
      </w:r>
    </w:p>
    <w:p w14:paraId="1A1DD13D" w14:textId="77777777" w:rsidR="00A34CE3" w:rsidRPr="007D220B" w:rsidRDefault="00A34CE3" w:rsidP="00A34CE3">
      <w:r w:rsidRPr="007D220B">
        <w:rPr>
          <w:rStyle w:val="StyleUnderline"/>
        </w:rPr>
        <w:t xml:space="preserve">In order </w:t>
      </w:r>
      <w:r w:rsidRPr="007D220B">
        <w:rPr>
          <w:rStyle w:val="StyleUnderline"/>
          <w:highlight w:val="green"/>
        </w:rPr>
        <w:t>to be strong</w:t>
      </w:r>
      <w:r w:rsidRPr="007D220B">
        <w:rPr>
          <w:rStyle w:val="StyleUnderline"/>
        </w:rPr>
        <w:t xml:space="preserve">, the </w:t>
      </w:r>
      <w:r w:rsidRPr="007D220B">
        <w:rPr>
          <w:rStyle w:val="StyleUnderline"/>
          <w:highlight w:val="green"/>
        </w:rPr>
        <w:t>labor</w:t>
      </w:r>
      <w:r w:rsidRPr="007D220B">
        <w:rPr>
          <w:rStyle w:val="StyleUnderline"/>
        </w:rPr>
        <w:t xml:space="preserve"> movement </w:t>
      </w:r>
      <w:r w:rsidRPr="007D220B">
        <w:rPr>
          <w:rStyle w:val="Emphasis"/>
          <w:highlight w:val="green"/>
        </w:rPr>
        <w:t>must</w:t>
      </w:r>
      <w:r w:rsidRPr="007D220B">
        <w:rPr>
          <w:rStyle w:val="StyleUnderline"/>
        </w:rPr>
        <w:t xml:space="preserve"> by necessity </w:t>
      </w:r>
      <w:r w:rsidRPr="007D220B">
        <w:rPr>
          <w:rStyle w:val="StyleUnderline"/>
          <w:highlight w:val="green"/>
        </w:rPr>
        <w:t xml:space="preserve">be a </w:t>
      </w:r>
      <w:r w:rsidRPr="007D220B">
        <w:rPr>
          <w:rStyle w:val="Emphasis"/>
          <w:highlight w:val="green"/>
        </w:rPr>
        <w:t>mass movement</w:t>
      </w:r>
      <w:r w:rsidRPr="007D220B">
        <w:rPr>
          <w:rStyle w:val="StyleUnderline"/>
          <w:highlight w:val="green"/>
        </w:rPr>
        <w:t>. “Working people,”</w:t>
      </w:r>
      <w:r w:rsidRPr="007D220B">
        <w:rPr>
          <w:rStyle w:val="StyleUnderline"/>
        </w:rPr>
        <w:t xml:space="preserve"> as a category, </w:t>
      </w:r>
      <w:r w:rsidRPr="007D220B">
        <w:rPr>
          <w:rStyle w:val="StyleUnderline"/>
          <w:highlight w:val="green"/>
        </w:rPr>
        <w:t xml:space="preserve">represents </w:t>
      </w:r>
      <w:r w:rsidRPr="007D220B">
        <w:rPr>
          <w:rStyle w:val="Emphasis"/>
          <w:highlight w:val="green"/>
        </w:rPr>
        <w:t>the majority of adults.</w:t>
      </w:r>
      <w:r w:rsidRPr="007D220B">
        <w:rPr>
          <w:rStyle w:val="StyleUnderline"/>
          <w:highlight w:val="green"/>
        </w:rPr>
        <w:t xml:space="preserve"> </w:t>
      </w:r>
      <w:r w:rsidRPr="007D220B">
        <w:rPr>
          <w:rStyle w:val="StyleUnderline"/>
        </w:rPr>
        <w:t xml:space="preserve">Organized </w:t>
      </w:r>
      <w:r w:rsidRPr="007D220B">
        <w:rPr>
          <w:rStyle w:val="StyleUnderline"/>
          <w:highlight w:val="green"/>
        </w:rPr>
        <w:t xml:space="preserve">labor is responsible for </w:t>
      </w:r>
      <w:r w:rsidRPr="007D220B">
        <w:rPr>
          <w:rStyle w:val="Emphasis"/>
          <w:highlight w:val="green"/>
        </w:rPr>
        <w:t>all of them.</w:t>
      </w:r>
      <w:r w:rsidRPr="007D220B">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as a result of the decline of union density.</w:t>
      </w:r>
    </w:p>
    <w:p w14:paraId="04F0D6FF" w14:textId="77777777" w:rsidR="00A34CE3" w:rsidRPr="00D57055" w:rsidRDefault="00A34CE3" w:rsidP="00A34CE3">
      <w:pPr>
        <w:rPr>
          <w:sz w:val="8"/>
          <w:szCs w:val="16"/>
        </w:rPr>
      </w:pPr>
      <w:r w:rsidRPr="00D57055">
        <w:rPr>
          <w:sz w:val="8"/>
          <w:szCs w:val="16"/>
        </w:rPr>
        <w:t>The theory of organized labor’s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continued to decline during his administration. Expanding and scaling up union density even under the best of circumstances will require a vast new investment by unions. They have not made that investment. Nor have they given any signal, collectively, that they intend to make such an investment, or even that they understand that such an investment is necessary.</w:t>
      </w:r>
    </w:p>
    <w:p w14:paraId="2674B334" w14:textId="77777777" w:rsidR="00A34CE3" w:rsidRPr="00D57055" w:rsidRDefault="00A34CE3" w:rsidP="00A34CE3">
      <w:pPr>
        <w:rPr>
          <w:sz w:val="8"/>
          <w:szCs w:val="16"/>
        </w:rPr>
      </w:pPr>
      <w:r w:rsidRPr="00D57055">
        <w:rPr>
          <w:sz w:val="8"/>
          <w:szCs w:val="16"/>
        </w:rPr>
        <w:t>The Legal Crisis</w:t>
      </w:r>
    </w:p>
    <w:p w14:paraId="660B9F11" w14:textId="77777777" w:rsidR="00A34CE3" w:rsidRPr="00D57055" w:rsidRDefault="00A34CE3" w:rsidP="00A34CE3">
      <w:pPr>
        <w:rPr>
          <w:sz w:val="8"/>
          <w:szCs w:val="16"/>
        </w:rPr>
      </w:pPr>
      <w:r w:rsidRPr="00D57055">
        <w:rPr>
          <w:sz w:val="8"/>
          <w:szCs w:val="16"/>
        </w:rPr>
        <w:t>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union-bust. (The PRO Act is the most recent bill designed to make this system more fair and more pro-worker, but we have not been able to pass any bills like this even under Democratic trifectas, which goes back to the “electoral power will not save us” point.)</w:t>
      </w:r>
    </w:p>
    <w:p w14:paraId="66E22C76" w14:textId="77777777" w:rsidR="00A34CE3" w:rsidRPr="00D57055" w:rsidRDefault="00A34CE3" w:rsidP="00A34CE3">
      <w:pPr>
        <w:rPr>
          <w:sz w:val="8"/>
          <w:szCs w:val="16"/>
        </w:rPr>
      </w:pPr>
      <w:r w:rsidRPr="00D57055">
        <w:rPr>
          <w:sz w:val="8"/>
          <w:szCs w:val="16"/>
        </w:rPr>
        <w:t>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tried to unionize their workplace. Amazon committed a host of legal violations in the process of their union busting campaign. As Matt Bruenig recounts,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So what are the penalties?</w:t>
      </w:r>
    </w:p>
    <w:p w14:paraId="0DD08A2E" w14:textId="77777777" w:rsidR="00A34CE3" w:rsidRPr="00D57055" w:rsidRDefault="00A34CE3" w:rsidP="00A34CE3">
      <w:pPr>
        <w:rPr>
          <w:sz w:val="8"/>
          <w:szCs w:val="16"/>
        </w:rPr>
      </w:pPr>
      <w:r w:rsidRPr="00D57055">
        <w:rPr>
          <w:sz w:val="8"/>
          <w:szCs w:val="16"/>
        </w:rPr>
        <w:t>“The [judge] ordered Amazon to cease and desist from the unlawful conduct, rescind all discipline issued for the November 2023 union solicitation activities, and post notices at the [Kentucky] facility.”</w:t>
      </w:r>
    </w:p>
    <w:p w14:paraId="1451BBFD" w14:textId="77777777" w:rsidR="00A34CE3" w:rsidRPr="00D57055" w:rsidRDefault="00A34CE3" w:rsidP="00A34CE3">
      <w:pPr>
        <w:rPr>
          <w:sz w:val="8"/>
          <w:szCs w:val="16"/>
        </w:rPr>
      </w:pPr>
      <w:r w:rsidRPr="00D57055">
        <w:rPr>
          <w:sz w:val="8"/>
          <w:szCs w:val="16"/>
        </w:rPr>
        <w:t>Yeah: the penalty for a trillion-dollar company illegally union-busting is to hang up a fucking notice in the break room!! And to stop the illegal activity, two years after the illegal activity has already achieved its goal of killing the union drive!! This is absolutely standard.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1EA59202" w14:textId="77777777" w:rsidR="00A34CE3" w:rsidRPr="00D57055" w:rsidRDefault="00A34CE3" w:rsidP="00A34CE3">
      <w:pPr>
        <w:rPr>
          <w:sz w:val="8"/>
          <w:szCs w:val="16"/>
        </w:rPr>
      </w:pPr>
      <w:r w:rsidRPr="00D57055">
        <w:rPr>
          <w:sz w:val="8"/>
          <w:szCs w:val="16"/>
        </w:rPr>
        <w:t>This stuff has existed for decades, and all of the labor movement’s political efforts have failed to rectify it. Furthermore, the legal crisis is even more acute now. There is an ongoing legal effort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ruled that, yes, Elon Musk’s SpaceX is right, the NLRB probably is unconstitutional. This issue will eventually make its way to the Supreme Court, and it is wise to assume that the Supreme Court will rule on behalf of the corporate interests. In 2025 you can save time by simply accepting that the courts will do us as much harm as possible, and then being pleasantly surprised if you’re wrong. Putting the judges in place to make these very rulings has been a decades-long project of the right wing, and they are now reaping their rewards.</w:t>
      </w:r>
    </w:p>
    <w:p w14:paraId="50DF19F0" w14:textId="77777777" w:rsidR="00A34CE3" w:rsidRPr="00D57055" w:rsidRDefault="00A34CE3" w:rsidP="00A34CE3">
      <w:pPr>
        <w:rPr>
          <w:sz w:val="8"/>
          <w:szCs w:val="16"/>
        </w:rPr>
      </w:pPr>
      <w:r w:rsidRPr="00D57055">
        <w:rPr>
          <w:sz w:val="8"/>
          <w:szCs w:val="16"/>
        </w:rPr>
        <w:t>Which is to say: Not only will we not be fixing the already hostile labor laws that make it extremely difficult and expensive to organize and maintain unions—we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companies accountable means that the only remaining tool for unions will be strikes, strikes, and more strikes. That is what businesses are incentivizing with their legal assault.</w:t>
      </w:r>
    </w:p>
    <w:p w14:paraId="19F2E368" w14:textId="77777777" w:rsidR="00A34CE3" w:rsidRPr="00D57055" w:rsidRDefault="00A34CE3" w:rsidP="00A34CE3">
      <w:pPr>
        <w:rPr>
          <w:sz w:val="8"/>
          <w:szCs w:val="16"/>
        </w:rPr>
      </w:pPr>
      <w:r w:rsidRPr="00D57055">
        <w:rPr>
          <w:sz w:val="8"/>
          <w:szCs w:val="16"/>
        </w:rPr>
        <w:t>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gotten so weak, and grown so used to operating within the existing bureaucratic framework, that is overly romantic to believe that we will be able to compete with corporate power just by hitting the streets and the picket lines—at least, not without many brutal years of struggle to whip us into shape.</w:t>
      </w:r>
    </w:p>
    <w:p w14:paraId="160AD0BE" w14:textId="77777777" w:rsidR="00A34CE3" w:rsidRPr="007D220B" w:rsidRDefault="00A34CE3" w:rsidP="00A34CE3">
      <w:pPr>
        <w:rPr>
          <w:sz w:val="16"/>
          <w:szCs w:val="16"/>
        </w:rPr>
      </w:pPr>
      <w:r w:rsidRPr="007D220B">
        <w:rPr>
          <w:sz w:val="16"/>
          <w:szCs w:val="16"/>
        </w:rPr>
        <w:t>The Political Crisis</w:t>
      </w:r>
    </w:p>
    <w:p w14:paraId="37F6D933" w14:textId="77777777" w:rsidR="00A34CE3" w:rsidRPr="007D220B" w:rsidRDefault="00A34CE3" w:rsidP="00A34CE3">
      <w:r w:rsidRPr="007D220B">
        <w:rPr>
          <w:rStyle w:val="StyleUnderline"/>
        </w:rPr>
        <w:t xml:space="preserve">The </w:t>
      </w:r>
      <w:r w:rsidRPr="007D220B">
        <w:rPr>
          <w:rStyle w:val="StyleUnderline"/>
          <w:highlight w:val="green"/>
        </w:rPr>
        <w:t>Trumpian</w:t>
      </w:r>
      <w:r w:rsidRPr="007D220B">
        <w:rPr>
          <w:rStyle w:val="StyleUnderline"/>
        </w:rPr>
        <w:t xml:space="preserve"> version of </w:t>
      </w:r>
      <w:r w:rsidRPr="007D220B">
        <w:rPr>
          <w:rStyle w:val="StyleUnderline"/>
          <w:highlight w:val="green"/>
        </w:rPr>
        <w:t>fascism</w:t>
      </w:r>
      <w:r w:rsidRPr="007D220B">
        <w:rPr>
          <w:rStyle w:val="StyleUnderline"/>
        </w:rPr>
        <w:t xml:space="preserve"> can be seen as </w:t>
      </w:r>
      <w:r w:rsidRPr="007D220B">
        <w:rPr>
          <w:rStyle w:val="StyleUnderline"/>
          <w:highlight w:val="green"/>
        </w:rPr>
        <w:t xml:space="preserve">a </w:t>
      </w:r>
      <w:r w:rsidRPr="007D220B">
        <w:rPr>
          <w:rStyle w:val="Emphasis"/>
          <w:highlight w:val="green"/>
        </w:rPr>
        <w:t>side effect</w:t>
      </w:r>
      <w:r w:rsidRPr="007D220B">
        <w:rPr>
          <w:rStyle w:val="StyleUnderline"/>
          <w:highlight w:val="green"/>
        </w:rPr>
        <w:t xml:space="preserve"> of</w:t>
      </w:r>
      <w:r w:rsidRPr="007D220B">
        <w:rPr>
          <w:rStyle w:val="StyleUnderline"/>
        </w:rPr>
        <w:t xml:space="preserve"> the rising </w:t>
      </w:r>
      <w:r w:rsidRPr="007D220B">
        <w:rPr>
          <w:rStyle w:val="StyleUnderline"/>
          <w:highlight w:val="green"/>
        </w:rPr>
        <w:t>inequality and oligarchy</w:t>
      </w:r>
      <w:r w:rsidRPr="007D220B">
        <w:rPr>
          <w:rStyle w:val="StyleUnderline"/>
        </w:rPr>
        <w:t xml:space="preserve"> </w:t>
      </w:r>
      <w:r w:rsidRPr="007D220B">
        <w:t xml:space="preserve">enabled by the crushing of working class power. </w:t>
      </w:r>
      <w:r w:rsidRPr="007D220B">
        <w:rPr>
          <w:rStyle w:val="StyleUnderline"/>
        </w:rPr>
        <w:t xml:space="preserve">It’s not that the rich wanted Trump, specifically; it’s that the rich recognized that they </w:t>
      </w:r>
      <w:r w:rsidRPr="007D220B">
        <w:rPr>
          <w:rStyle w:val="Emphasis"/>
        </w:rPr>
        <w:t>needed to undermine democracy in order to consolidate their own power</w:t>
      </w:r>
      <w:r w:rsidRPr="007D220B">
        <w:rPr>
          <w:rStyle w:val="StyleUnderline"/>
        </w:rPr>
        <w:t xml:space="preserve">, and Trump is the </w:t>
      </w:r>
      <w:r w:rsidRPr="007D220B">
        <w:rPr>
          <w:rStyle w:val="Emphasis"/>
        </w:rPr>
        <w:t>noxious gas</w:t>
      </w:r>
      <w:r w:rsidRPr="007D220B">
        <w:rPr>
          <w:rStyle w:val="StyleUnderline"/>
        </w:rPr>
        <w:t xml:space="preserve"> that rushed in to fill the vacuum.</w:t>
      </w:r>
      <w:r w:rsidRPr="007D220B">
        <w:t xml:space="preserve"> It remains to be seen whether the tacit agreement of corporate America to fund and support Trump’s ego and corruption in exchange for favorable treatment for themselves is stable enough to </w:t>
      </w:r>
      <w:r w:rsidRPr="001E3508">
        <w:t>survive</w:t>
      </w:r>
      <w:r w:rsidRPr="007D220B">
        <w:t> the significant negative global shocks that Trump’s insanity produces. What is clear is that zero resistance to fascism, or defense of democracy, will be coming from the American business community. They have made the calculation that tax cuts, deregulation, and right wing judges are worth whatever horrific long term price the Trump era will extract on all of us.</w:t>
      </w:r>
    </w:p>
    <w:p w14:paraId="13F73AA5" w14:textId="77777777" w:rsidR="00A34CE3" w:rsidRDefault="00A34CE3" w:rsidP="00A34CE3">
      <w:pPr>
        <w:rPr>
          <w:rStyle w:val="Emphasis"/>
        </w:rPr>
      </w:pPr>
      <w:r w:rsidRPr="007D220B">
        <w:t xml:space="preserve">For working people, </w:t>
      </w:r>
      <w:r w:rsidRPr="007D220B">
        <w:rPr>
          <w:rStyle w:val="StyleUnderline"/>
          <w:highlight w:val="green"/>
        </w:rPr>
        <w:t>the</w:t>
      </w:r>
      <w:r w:rsidRPr="007D220B">
        <w:rPr>
          <w:rStyle w:val="StyleUnderline"/>
        </w:rPr>
        <w:t xml:space="preserve"> direct </w:t>
      </w:r>
      <w:r w:rsidRPr="007D220B">
        <w:rPr>
          <w:rStyle w:val="StyleUnderline"/>
          <w:highlight w:val="green"/>
        </w:rPr>
        <w:t>damage of Trump</w:t>
      </w:r>
      <w:r w:rsidRPr="007D220B">
        <w:rPr>
          <w:rStyle w:val="StyleUnderline"/>
        </w:rPr>
        <w:t xml:space="preserve">’s second term </w:t>
      </w:r>
      <w:r w:rsidRPr="007D220B">
        <w:rPr>
          <w:rStyle w:val="StyleUnderline"/>
          <w:highlight w:val="green"/>
        </w:rPr>
        <w:t xml:space="preserve">will be </w:t>
      </w:r>
      <w:r w:rsidRPr="007D220B">
        <w:rPr>
          <w:rStyle w:val="Emphasis"/>
          <w:highlight w:val="green"/>
        </w:rPr>
        <w:t>immense</w:t>
      </w:r>
      <w:r w:rsidRPr="007D220B">
        <w:rPr>
          <w:rStyle w:val="StyleUnderline"/>
          <w:highlight w:val="green"/>
        </w:rPr>
        <w:t>. Immigrant</w:t>
      </w:r>
      <w:r w:rsidRPr="007D220B">
        <w:rPr>
          <w:rStyle w:val="StyleUnderline"/>
        </w:rPr>
        <w:t xml:space="preserve"> worker</w:t>
      </w:r>
      <w:r w:rsidRPr="007D220B">
        <w:rPr>
          <w:rStyle w:val="StyleUnderline"/>
          <w:highlight w:val="green"/>
        </w:rPr>
        <w:t>s</w:t>
      </w:r>
      <w:r w:rsidRPr="007D220B">
        <w:rPr>
          <w:rStyle w:val="StyleUnderline"/>
        </w:rPr>
        <w:t xml:space="preserve"> will be </w:t>
      </w:r>
      <w:r w:rsidRPr="007D220B">
        <w:rPr>
          <w:rStyle w:val="Emphasis"/>
        </w:rPr>
        <w:t>abused</w:t>
      </w:r>
      <w:r w:rsidRPr="007D220B">
        <w:rPr>
          <w:rStyle w:val="StyleUnderline"/>
        </w:rPr>
        <w:t xml:space="preserve">, imprisoned, and </w:t>
      </w:r>
      <w:r w:rsidRPr="007D220B">
        <w:rPr>
          <w:rStyle w:val="Emphasis"/>
          <w:highlight w:val="green"/>
        </w:rPr>
        <w:t>deported</w:t>
      </w:r>
      <w:r w:rsidRPr="007D220B">
        <w:rPr>
          <w:rStyle w:val="StyleUnderline"/>
          <w:highlight w:val="green"/>
        </w:rPr>
        <w:t>; women and minorities</w:t>
      </w:r>
      <w:r w:rsidRPr="007D220B">
        <w:rPr>
          <w:rStyle w:val="StyleUnderline"/>
        </w:rPr>
        <w:t xml:space="preserve"> in the workplace will find themselves </w:t>
      </w:r>
      <w:r w:rsidRPr="007D220B">
        <w:rPr>
          <w:rStyle w:val="Emphasis"/>
          <w:highlight w:val="green"/>
        </w:rPr>
        <w:t>marginalized</w:t>
      </w:r>
      <w:r w:rsidRPr="007D220B">
        <w:rPr>
          <w:rStyle w:val="StyleUnderline"/>
        </w:rPr>
        <w:t xml:space="preserve"> and </w:t>
      </w:r>
      <w:r w:rsidRPr="007D220B">
        <w:rPr>
          <w:rStyle w:val="StyleUnderline"/>
          <w:highlight w:val="green"/>
        </w:rPr>
        <w:t>subjected to</w:t>
      </w:r>
      <w:r w:rsidRPr="007D220B">
        <w:rPr>
          <w:rStyle w:val="StyleUnderline"/>
        </w:rPr>
        <w:t xml:space="preserve"> forms of </w:t>
      </w:r>
      <w:r w:rsidRPr="007D220B">
        <w:rPr>
          <w:rStyle w:val="Emphasis"/>
          <w:highlight w:val="green"/>
        </w:rPr>
        <w:t>institutionalized racism</w:t>
      </w:r>
    </w:p>
    <w:p w14:paraId="0E917980" w14:textId="77777777" w:rsidR="00A34CE3" w:rsidRDefault="00A34CE3" w:rsidP="00A34CE3">
      <w:pPr>
        <w:rPr>
          <w:rStyle w:val="Emphasis"/>
        </w:rPr>
      </w:pPr>
    </w:p>
    <w:p w14:paraId="7DEEE7C2" w14:textId="77777777" w:rsidR="00A34CE3" w:rsidRPr="008118D0" w:rsidRDefault="00A34CE3" w:rsidP="00A34CE3">
      <w:pPr>
        <w:rPr>
          <w:rStyle w:val="Style13ptBold"/>
        </w:rPr>
      </w:pPr>
      <w:r>
        <w:rPr>
          <w:rStyle w:val="Style13ptBold"/>
        </w:rPr>
        <w:t>CUT</w:t>
      </w:r>
    </w:p>
    <w:p w14:paraId="513DE986" w14:textId="77777777" w:rsidR="00A34CE3" w:rsidRDefault="00A34CE3" w:rsidP="00A34CE3">
      <w:pPr>
        <w:rPr>
          <w:rStyle w:val="Emphasis"/>
        </w:rPr>
      </w:pPr>
    </w:p>
    <w:p w14:paraId="4F3490D2" w14:textId="77777777" w:rsidR="00A34CE3" w:rsidRPr="007D220B" w:rsidRDefault="00A34CE3" w:rsidP="00A34CE3">
      <w:pPr>
        <w:rPr>
          <w:rStyle w:val="Emphasis"/>
        </w:rPr>
      </w:pPr>
      <w:r w:rsidRPr="007D220B">
        <w:rPr>
          <w:rStyle w:val="StyleUnderline"/>
        </w:rPr>
        <w:t xml:space="preserve"> not allowed to flourish so freely since the civil rights era; unions will find the legal structure protecting their existence </w:t>
      </w:r>
      <w:r w:rsidRPr="007D220B">
        <w:rPr>
          <w:rStyle w:val="Emphasis"/>
        </w:rPr>
        <w:t>stripped away</w:t>
      </w:r>
      <w:r w:rsidRPr="007D220B">
        <w:rPr>
          <w:rStyle w:val="StyleUnderline"/>
        </w:rPr>
        <w:t xml:space="preserve">; </w:t>
      </w:r>
      <w:r w:rsidRPr="007D220B">
        <w:rPr>
          <w:rStyle w:val="StyleUnderline"/>
          <w:highlight w:val="green"/>
        </w:rPr>
        <w:t>employers</w:t>
      </w:r>
      <w:r w:rsidRPr="007D220B">
        <w:rPr>
          <w:rStyle w:val="StyleUnderline"/>
        </w:rPr>
        <w:t xml:space="preserve"> will feel empowered to </w:t>
      </w:r>
      <w:r w:rsidRPr="007D220B">
        <w:rPr>
          <w:rStyle w:val="Emphasis"/>
          <w:highlight w:val="green"/>
        </w:rPr>
        <w:t>act</w:t>
      </w:r>
      <w:r w:rsidRPr="007D220B">
        <w:rPr>
          <w:rStyle w:val="StyleUnderline"/>
        </w:rPr>
        <w:t xml:space="preserve"> even more </w:t>
      </w:r>
      <w:r w:rsidRPr="007D220B">
        <w:rPr>
          <w:rStyle w:val="Emphasis"/>
          <w:highlight w:val="green"/>
        </w:rPr>
        <w:t>lawlessly</w:t>
      </w:r>
      <w:r w:rsidRPr="007D220B">
        <w:rPr>
          <w:rStyle w:val="StyleUnderline"/>
        </w:rPr>
        <w:t xml:space="preserve"> against their workers; the </w:t>
      </w:r>
      <w:r w:rsidRPr="007D220B">
        <w:rPr>
          <w:rStyle w:val="StyleUnderline"/>
          <w:highlight w:val="green"/>
        </w:rPr>
        <w:t>wealthy</w:t>
      </w:r>
      <w:r w:rsidRPr="007D220B">
        <w:rPr>
          <w:rStyle w:val="StyleUnderline"/>
        </w:rPr>
        <w:t xml:space="preserve"> will be </w:t>
      </w:r>
      <w:r w:rsidRPr="007D220B">
        <w:rPr>
          <w:rStyle w:val="Emphasis"/>
          <w:highlight w:val="green"/>
        </w:rPr>
        <w:t>enriched</w:t>
      </w:r>
      <w:r w:rsidRPr="007D220B">
        <w:rPr>
          <w:rStyle w:val="StyleUnderline"/>
          <w:highlight w:val="green"/>
        </w:rPr>
        <w:t xml:space="preserve"> at the </w:t>
      </w:r>
      <w:r w:rsidRPr="007D220B">
        <w:rPr>
          <w:rStyle w:val="Emphasis"/>
          <w:highlight w:val="green"/>
        </w:rPr>
        <w:t>expense of everyone else</w:t>
      </w:r>
      <w:r w:rsidRPr="007D220B">
        <w:rPr>
          <w:rStyle w:val="StyleUnderline"/>
        </w:rPr>
        <w:t xml:space="preserve">, who will be saddled with </w:t>
      </w:r>
      <w:r w:rsidRPr="007D220B">
        <w:rPr>
          <w:rStyle w:val="Emphasis"/>
          <w:highlight w:val="green"/>
        </w:rPr>
        <w:t>fewer legal protections</w:t>
      </w:r>
      <w:r w:rsidRPr="007D220B">
        <w:rPr>
          <w:rStyle w:val="StyleUnderline"/>
          <w:highlight w:val="green"/>
        </w:rPr>
        <w:t xml:space="preserve">, </w:t>
      </w:r>
      <w:r w:rsidRPr="007D220B">
        <w:rPr>
          <w:rStyle w:val="Emphasis"/>
          <w:highlight w:val="green"/>
        </w:rPr>
        <w:t>worse health care</w:t>
      </w:r>
      <w:r w:rsidRPr="00E3274F">
        <w:rPr>
          <w:rStyle w:val="StyleUnderline"/>
        </w:rPr>
        <w:t xml:space="preserve">, and </w:t>
      </w:r>
      <w:r w:rsidRPr="007D220B">
        <w:rPr>
          <w:rStyle w:val="Emphasis"/>
          <w:highlight w:val="green"/>
        </w:rPr>
        <w:t>less economic security.</w:t>
      </w:r>
    </w:p>
    <w:p w14:paraId="2EA4ABA5" w14:textId="77777777" w:rsidR="00A34CE3" w:rsidRPr="007D220B" w:rsidRDefault="00A34CE3" w:rsidP="00A34CE3">
      <w:r w:rsidRPr="007D220B">
        <w:rPr>
          <w:rStyle w:val="StyleUnderline"/>
        </w:rPr>
        <w:t xml:space="preserve">I am </w:t>
      </w:r>
      <w:r w:rsidRPr="00E3274F">
        <w:rPr>
          <w:rStyle w:val="StyleUnderline"/>
        </w:rPr>
        <w:t>not even touching on</w:t>
      </w:r>
      <w:r w:rsidRPr="007D220B">
        <w:rPr>
          <w:rStyle w:val="StyleUnderline"/>
        </w:rPr>
        <w:t xml:space="preserve"> </w:t>
      </w:r>
      <w:r w:rsidRPr="007D220B">
        <w:rPr>
          <w:rStyle w:val="Emphasis"/>
        </w:rPr>
        <w:t xml:space="preserve">the </w:t>
      </w:r>
      <w:r w:rsidRPr="007D220B">
        <w:rPr>
          <w:rStyle w:val="Emphasis"/>
          <w:highlight w:val="green"/>
        </w:rPr>
        <w:t>troops in the streets</w:t>
      </w:r>
      <w:r w:rsidRPr="007D220B">
        <w:t>, and how far that might go.</w:t>
      </w:r>
    </w:p>
    <w:p w14:paraId="7E59AD3B" w14:textId="77777777" w:rsidR="00A34CE3" w:rsidRPr="007D220B" w:rsidRDefault="00A34CE3" w:rsidP="00A34CE3">
      <w:r w:rsidRPr="007D220B">
        <w:t>In an ideal world, strong unions would mobilize and form the front line of the resistance to Trump’s entire political project. In the real world… weakened, shaky unions will still have to mobilize on the front lines of this resistance, because failing to do so is going to mean their own destruction. With the exception of some notable pockets of heroism, the response of the leading institutions of organized labor thus far has been dispiriting. The longer they take to wake up to the precarity of their own position, the harder the fight they will have.</w:t>
      </w:r>
    </w:p>
    <w:p w14:paraId="5157BDE6" w14:textId="77777777" w:rsidR="00A34CE3" w:rsidRPr="007D220B" w:rsidRDefault="00A34CE3" w:rsidP="00A34CE3">
      <w:r w:rsidRPr="007D220B">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7D220B">
        <w:rPr>
          <w:rStyle w:val="Emphasis"/>
          <w:highlight w:val="green"/>
        </w:rPr>
        <w:t>None</w:t>
      </w:r>
      <w:r w:rsidRPr="007D220B">
        <w:rPr>
          <w:rStyle w:val="StyleUnderline"/>
          <w:highlight w:val="green"/>
        </w:rPr>
        <w:t xml:space="preserve"> of these</w:t>
      </w:r>
      <w:r w:rsidRPr="007D220B">
        <w:rPr>
          <w:rStyle w:val="StyleUnderline"/>
        </w:rPr>
        <w:t xml:space="preserve"> crises </w:t>
      </w:r>
      <w:r w:rsidRPr="007D220B">
        <w:rPr>
          <w:rStyle w:val="StyleUnderline"/>
          <w:highlight w:val="green"/>
        </w:rPr>
        <w:t xml:space="preserve">are new—what distinguishes </w:t>
      </w:r>
      <w:r w:rsidRPr="007D220B">
        <w:rPr>
          <w:rStyle w:val="Emphasis"/>
          <w:highlight w:val="green"/>
        </w:rPr>
        <w:t>the moment we are living through</w:t>
      </w:r>
      <w:r w:rsidRPr="007D220B">
        <w:rPr>
          <w:rStyle w:val="StyleUnderline"/>
          <w:highlight w:val="green"/>
        </w:rPr>
        <w:t xml:space="preserve"> is that </w:t>
      </w:r>
      <w:r w:rsidRPr="007D220B">
        <w:rPr>
          <w:rStyle w:val="Emphasis"/>
          <w:highlight w:val="green"/>
        </w:rPr>
        <w:t>all of them are coming to a head at the same time</w:t>
      </w:r>
      <w:r w:rsidRPr="007D220B">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2E1CF7FF" w14:textId="77777777" w:rsidR="00A34CE3" w:rsidRPr="007D220B" w:rsidRDefault="00A34CE3" w:rsidP="00A34CE3">
      <w:pPr>
        <w:rPr>
          <w:rStyle w:val="Emphasis"/>
        </w:rPr>
      </w:pPr>
      <w:r w:rsidRPr="007D220B">
        <w:rPr>
          <w:rStyle w:val="StyleUnderline"/>
          <w:highlight w:val="green"/>
        </w:rPr>
        <w:t>So what do we do? Given</w:t>
      </w:r>
      <w:r w:rsidRPr="007D220B">
        <w:rPr>
          <w:rStyle w:val="StyleUnderline"/>
        </w:rPr>
        <w:t xml:space="preserve"> </w:t>
      </w:r>
      <w:r w:rsidRPr="007D220B">
        <w:rPr>
          <w:rStyle w:val="Emphasis"/>
        </w:rPr>
        <w:t xml:space="preserve">the makeup of </w:t>
      </w:r>
      <w:r w:rsidRPr="007D220B">
        <w:rPr>
          <w:rStyle w:val="Emphasis"/>
          <w:highlight w:val="green"/>
        </w:rPr>
        <w:t>the Supreme Court</w:t>
      </w:r>
      <w:r w:rsidRPr="007D220B">
        <w:rPr>
          <w:rStyle w:val="StyleUnderline"/>
        </w:rPr>
        <w:t xml:space="preserve"> and the Republican Party’s </w:t>
      </w:r>
      <w:r w:rsidRPr="007D220B">
        <w:rPr>
          <w:rStyle w:val="Emphasis"/>
        </w:rPr>
        <w:t>ongoing effort to fill the lower courts</w:t>
      </w:r>
      <w:r w:rsidRPr="007D220B">
        <w:rPr>
          <w:rStyle w:val="StyleUnderline"/>
        </w:rPr>
        <w:t xml:space="preserve"> with ideologically aligned judges as fast as possible</w:t>
      </w:r>
      <w:r w:rsidRPr="007D220B">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7D220B">
        <w:rPr>
          <w:rStyle w:val="Emphasis"/>
          <w:highlight w:val="green"/>
        </w:rPr>
        <w:t>Organizing is the only</w:t>
      </w:r>
      <w:r w:rsidRPr="007D220B">
        <w:rPr>
          <w:rStyle w:val="Emphasis"/>
        </w:rPr>
        <w:t xml:space="preserve"> remaining </w:t>
      </w:r>
      <w:r w:rsidRPr="007D220B">
        <w:rPr>
          <w:rStyle w:val="Emphasis"/>
          <w:highlight w:val="green"/>
        </w:rPr>
        <w:t>path</w:t>
      </w:r>
      <w:r w:rsidRPr="007D220B">
        <w:rPr>
          <w:rStyle w:val="Emphasis"/>
        </w:rPr>
        <w:t xml:space="preserve"> out of the looming crises.</w:t>
      </w:r>
    </w:p>
    <w:p w14:paraId="2862CA81" w14:textId="77777777" w:rsidR="00A34CE3" w:rsidRPr="007D220B" w:rsidRDefault="00A34CE3" w:rsidP="00A34CE3">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opening up. Union organizing and political organizing must become indistinguishable; with political progress, you can forget about having an enforceable union contract. </w:t>
      </w:r>
      <w:r w:rsidRPr="007D220B">
        <w:rPr>
          <w:rStyle w:val="StyleUnderline"/>
          <w:highlight w:val="green"/>
        </w:rPr>
        <w:t xml:space="preserve">The need for organized labor to invest </w:t>
      </w:r>
      <w:r w:rsidRPr="007D220B">
        <w:rPr>
          <w:rStyle w:val="Emphasis"/>
          <w:highlight w:val="green"/>
        </w:rPr>
        <w:t>every last penny</w:t>
      </w:r>
      <w:r w:rsidRPr="007D220B">
        <w:rPr>
          <w:rStyle w:val="StyleUnderline"/>
          <w:highlight w:val="gree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70FF7AAC" w14:textId="77777777" w:rsidR="00A34CE3" w:rsidRPr="007D220B" w:rsidRDefault="00A34CE3" w:rsidP="00A34CE3">
      <w:r w:rsidRPr="007D220B">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14120116" w14:textId="77777777" w:rsidR="00A34CE3" w:rsidRPr="007D220B" w:rsidRDefault="00A34CE3" w:rsidP="00A34CE3">
      <w:pPr>
        <w:rPr>
          <w:rStyle w:val="StyleUnderline"/>
        </w:rPr>
      </w:pPr>
      <w:r w:rsidRPr="007D220B">
        <w:t xml:space="preserve">Fuck that guy, fuck his judges, fuck his soldiers, fuck his cops, fuck his billionaires, </w:t>
      </w:r>
      <w:r w:rsidRPr="007D220B">
        <w:rPr>
          <w:rStyle w:val="StyleUnderline"/>
          <w:highlight w:val="green"/>
        </w:rPr>
        <w:t>fuck</w:t>
      </w:r>
      <w:r w:rsidRPr="007D220B">
        <w:rPr>
          <w:rStyle w:val="StyleUnderline"/>
        </w:rPr>
        <w:t xml:space="preserve"> anybody talking about how “</w:t>
      </w:r>
      <w:r w:rsidRPr="007D220B">
        <w:rPr>
          <w:rStyle w:val="StyleUnderline"/>
          <w:highlight w:val="green"/>
        </w:rPr>
        <w:t>the Republican Party</w:t>
      </w:r>
      <w:r w:rsidRPr="007D220B">
        <w:rPr>
          <w:rStyle w:val="StyleUnderline"/>
        </w:rPr>
        <w:t xml:space="preserve"> is the party of the working class now.” Fuck </w:t>
      </w:r>
      <w:r w:rsidRPr="007D220B">
        <w:rPr>
          <w:rStyle w:val="StyleUnderline"/>
          <w:highlight w:val="green"/>
        </w:rPr>
        <w:t>the Democratic</w:t>
      </w:r>
      <w:r w:rsidRPr="007D220B">
        <w:rPr>
          <w:rStyle w:val="StyleUnderline"/>
        </w:rPr>
        <w:t xml:space="preserve"> Party leadership, </w:t>
      </w:r>
      <w:r w:rsidRPr="007D220B">
        <w:rPr>
          <w:rStyle w:val="StyleUnderline"/>
          <w:highlight w:val="green"/>
        </w:rPr>
        <w:t xml:space="preserve">too. You are </w:t>
      </w:r>
      <w:r w:rsidRPr="007D220B">
        <w:rPr>
          <w:rStyle w:val="Emphasis"/>
          <w:highlight w:val="green"/>
        </w:rPr>
        <w:t>failing</w:t>
      </w:r>
      <w:r w:rsidRPr="007D220B">
        <w:t xml:space="preserve">. We have eyes. </w:t>
      </w:r>
      <w:r w:rsidRPr="007D220B">
        <w:rPr>
          <w:rStyle w:val="StyleUnderline"/>
          <w:highlight w:val="green"/>
        </w:rPr>
        <w:t xml:space="preserve">Everything is </w:t>
      </w:r>
      <w:r w:rsidRPr="007D220B">
        <w:rPr>
          <w:rStyle w:val="Emphasis"/>
          <w:highlight w:val="green"/>
        </w:rPr>
        <w:t>getting worse</w:t>
      </w:r>
      <w:r w:rsidRPr="007D220B">
        <w:rPr>
          <w:rStyle w:val="StyleUnderline"/>
        </w:rPr>
        <w:t xml:space="preserve"> and </w:t>
      </w:r>
      <w:r w:rsidRPr="007D220B">
        <w:rPr>
          <w:rStyle w:val="Emphasis"/>
          <w:highlight w:val="green"/>
        </w:rPr>
        <w:t>nobody is coming to save us.</w:t>
      </w:r>
      <w:r w:rsidRPr="007D220B">
        <w:t xml:space="preserve"> </w:t>
      </w:r>
      <w:r w:rsidRPr="007D220B">
        <w:rPr>
          <w:rStyle w:val="StyleUnderline"/>
          <w:highlight w:val="green"/>
        </w:rPr>
        <w:t>We are the workers</w:t>
      </w:r>
      <w:r w:rsidRPr="007D220B">
        <w:rPr>
          <w:rStyle w:val="StyleUnderline"/>
        </w:rPr>
        <w:t xml:space="preserve"> and the workers are the unions </w:t>
      </w:r>
      <w:r w:rsidRPr="007D220B">
        <w:rPr>
          <w:rStyle w:val="StyleUnderline"/>
          <w:highlight w:val="green"/>
        </w:rPr>
        <w:t>and</w:t>
      </w:r>
      <w:r w:rsidRPr="007D220B">
        <w:rPr>
          <w:rStyle w:val="StyleUnderline"/>
        </w:rPr>
        <w:t xml:space="preserve"> </w:t>
      </w:r>
      <w:r w:rsidRPr="007D220B">
        <w:rPr>
          <w:rStyle w:val="Emphasis"/>
        </w:rPr>
        <w:t xml:space="preserve">the </w:t>
      </w:r>
      <w:r w:rsidRPr="007D220B">
        <w:rPr>
          <w:rStyle w:val="Emphasis"/>
          <w:highlight w:val="gree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7D220B">
        <w:rPr>
          <w:rStyle w:val="StyleUnderline"/>
          <w:highlight w:val="green"/>
        </w:rPr>
        <w:t>Organize or die” has always been true.</w:t>
      </w:r>
      <w:r w:rsidRPr="007D220B">
        <w:rPr>
          <w:rStyle w:val="StyleUnderline"/>
        </w:rPr>
        <w:t xml:space="preserve"> It’s just that </w:t>
      </w:r>
      <w:r w:rsidRPr="007D220B">
        <w:rPr>
          <w:rStyle w:val="StyleUnderline"/>
          <w:highlight w:val="green"/>
        </w:rPr>
        <w:t xml:space="preserve">now, </w:t>
      </w:r>
      <w:r w:rsidRPr="007D220B">
        <w:rPr>
          <w:rStyle w:val="Emphasis"/>
          <w:highlight w:val="green"/>
        </w:rPr>
        <w:t>the “die” part is getting closer than you would like</w:t>
      </w:r>
      <w:r w:rsidRPr="007D220B">
        <w:rPr>
          <w:rStyle w:val="StyleUnderline"/>
          <w:highlight w:val="green"/>
        </w:rPr>
        <w:t>.</w:t>
      </w:r>
    </w:p>
    <w:p w14:paraId="11C0725A" w14:textId="77777777" w:rsidR="00A34CE3" w:rsidRPr="005A5156" w:rsidRDefault="00A34CE3" w:rsidP="00A34CE3"/>
    <w:p w14:paraId="1EEF9381" w14:textId="77777777" w:rsidR="00A34CE3" w:rsidRDefault="00A34CE3" w:rsidP="00A34CE3">
      <w:pPr>
        <w:pStyle w:val="Heading3"/>
      </w:pPr>
      <w:r>
        <w:t>1NR---ROB</w:t>
      </w:r>
    </w:p>
    <w:p w14:paraId="67FA872A" w14:textId="77777777" w:rsidR="00A34CE3" w:rsidRDefault="00A34CE3" w:rsidP="00A34CE3">
      <w:pPr>
        <w:pStyle w:val="Heading3"/>
      </w:pPr>
      <w:r>
        <w:t>1NR---Link</w:t>
      </w:r>
    </w:p>
    <w:p w14:paraId="11204528" w14:textId="77777777" w:rsidR="00A34CE3" w:rsidRDefault="00A34CE3" w:rsidP="00A34CE3">
      <w:pPr>
        <w:pStyle w:val="Heading3"/>
      </w:pPr>
      <w:r>
        <w:t>1NR---Alt</w:t>
      </w:r>
    </w:p>
    <w:p w14:paraId="1E09BC6A" w14:textId="77777777" w:rsidR="00A34CE3" w:rsidRDefault="00A34CE3" w:rsidP="00A34CE3">
      <w:pPr>
        <w:pStyle w:val="Heading3"/>
      </w:pPr>
      <w:r>
        <w:t>1NR---AT: Perms</w:t>
      </w:r>
    </w:p>
    <w:p w14:paraId="768E00C7" w14:textId="77777777" w:rsidR="00A34CE3" w:rsidRDefault="00A34CE3" w:rsidP="00A34CE3">
      <w:pPr>
        <w:pStyle w:val="Heading4"/>
      </w:pPr>
      <w:r>
        <w:t>Only an absolute and steadfast defense of unions can be accepted. The aff and the perm fracture the alt’s momentum.</w:t>
      </w:r>
    </w:p>
    <w:p w14:paraId="40C0BD11" w14:textId="77777777" w:rsidR="00A34CE3" w:rsidRDefault="00A34CE3" w:rsidP="00A34CE3">
      <w:r w:rsidRPr="00365E2B">
        <w:rPr>
          <w:rStyle w:val="Style13ptBold"/>
        </w:rPr>
        <w:t>Fletcher 25</w:t>
      </w:r>
      <w:r>
        <w:t xml:space="preserve"> [Bill Fletcher Jr., </w:t>
      </w:r>
      <w:r w:rsidRPr="00365E2B">
        <w:t>talk show host, writer, activist, and trade unionist.</w:t>
      </w:r>
      <w:r>
        <w:t xml:space="preserve"> </w:t>
      </w:r>
      <w:r w:rsidRPr="00365E2B">
        <w:t xml:space="preserve">"Unions as a 21st Century Anti-Fascist Force" 4/8/25 </w:t>
      </w:r>
      <w:r w:rsidRPr="001E3508">
        <w:t>https://inthesetimes.com/article/unions-labor-trump-oligarchy-fascism</w:t>
      </w:r>
      <w:r>
        <w:t xml:space="preserve"> NL]</w:t>
      </w:r>
    </w:p>
    <w:p w14:paraId="3D2208DF" w14:textId="77777777" w:rsidR="00A34CE3" w:rsidRPr="00365E2B" w:rsidRDefault="00A34CE3" w:rsidP="00A34CE3">
      <w:r w:rsidRPr="00365E2B">
        <w:rPr>
          <w:rStyle w:val="StyleUnderline"/>
          <w:highlight w:val="green"/>
        </w:rPr>
        <w:t>The difference</w:t>
      </w:r>
      <w:r w:rsidRPr="00365E2B">
        <w:t xml:space="preserve"> in approach among sections of organized labor </w:t>
      </w:r>
      <w:r w:rsidRPr="00365E2B">
        <w:rPr>
          <w:rStyle w:val="StyleUnderline"/>
          <w:highlight w:val="green"/>
        </w:rPr>
        <w:t xml:space="preserve">is </w:t>
      </w:r>
      <w:r w:rsidRPr="00365E2B">
        <w:rPr>
          <w:rStyle w:val="Emphasis"/>
          <w:highlight w:val="green"/>
        </w:rPr>
        <w:t>not</w:t>
      </w:r>
      <w:r w:rsidRPr="00365E2B">
        <w:t xml:space="preserve">, primarily, </w:t>
      </w:r>
      <w:r w:rsidRPr="00365E2B">
        <w:rPr>
          <w:rStyle w:val="StyleUnderline"/>
          <w:highlight w:val="green"/>
        </w:rPr>
        <w:t>a disagreement over tactics</w:t>
      </w:r>
      <w:r w:rsidRPr="00365E2B">
        <w:rPr>
          <w:rStyle w:val="StyleUnderline"/>
        </w:rPr>
        <w:t xml:space="preserve">. Rather, </w:t>
      </w:r>
      <w:r w:rsidRPr="00365E2B">
        <w:rPr>
          <w:rStyle w:val="StyleUnderline"/>
          <w:highlight w:val="green"/>
        </w:rPr>
        <w:t xml:space="preserve">it reflects differences over </w:t>
      </w:r>
      <w:r w:rsidRPr="00365E2B">
        <w:rPr>
          <w:rStyle w:val="Emphasis"/>
          <w:highlight w:val="green"/>
        </w:rPr>
        <w:t>how</w:t>
      </w:r>
      <w:r w:rsidRPr="00365E2B">
        <w:rPr>
          <w:rStyle w:val="StyleUnderline"/>
          <w:highlight w:val="green"/>
        </w:rPr>
        <w:t xml:space="preserve"> to understand</w:t>
      </w:r>
      <w:r w:rsidRPr="00365E2B">
        <w:rPr>
          <w:rStyle w:val="StyleUnderline"/>
        </w:rPr>
        <w:t xml:space="preserve"> the nature of </w:t>
      </w:r>
      <w:r w:rsidRPr="00365E2B">
        <w:rPr>
          <w:rStyle w:val="StyleUnderline"/>
          <w:highlight w:val="green"/>
        </w:rPr>
        <w:t>the moment and</w:t>
      </w:r>
      <w:r w:rsidRPr="00365E2B">
        <w:rPr>
          <w:rStyle w:val="StyleUnderline"/>
        </w:rPr>
        <w:t xml:space="preserve">, as a result, </w:t>
      </w:r>
      <w:r w:rsidRPr="00365E2B">
        <w:rPr>
          <w:rStyle w:val="StyleUnderline"/>
          <w:highlight w:val="green"/>
        </w:rPr>
        <w:t xml:space="preserve">the </w:t>
      </w:r>
      <w:r w:rsidRPr="00365E2B">
        <w:rPr>
          <w:rStyle w:val="Emphasis"/>
          <w:highlight w:val="green"/>
        </w:rPr>
        <w:t>question</w:t>
      </w:r>
      <w:r w:rsidRPr="00365E2B">
        <w:rPr>
          <w:rStyle w:val="StyleUnderline"/>
          <w:highlight w:val="green"/>
        </w:rPr>
        <w:t xml:space="preserve"> of</w:t>
      </w:r>
      <w:r w:rsidRPr="00365E2B">
        <w:rPr>
          <w:rStyle w:val="StyleUnderline"/>
        </w:rPr>
        <w:t xml:space="preserve"> what is the necessary </w:t>
      </w:r>
      <w:r w:rsidRPr="00365E2B">
        <w:rPr>
          <w:rStyle w:val="StyleUnderline"/>
          <w:highlight w:val="green"/>
        </w:rPr>
        <w:t>strategy</w:t>
      </w:r>
      <w:r w:rsidRPr="00365E2B">
        <w:rPr>
          <w:rStyle w:val="StyleUnderline"/>
        </w:rPr>
        <w:t xml:space="preserve">. The </w:t>
      </w:r>
      <w:r w:rsidRPr="00365E2B">
        <w:rPr>
          <w:rStyle w:val="Emphasis"/>
        </w:rPr>
        <w:t>reality</w:t>
      </w:r>
      <w:r w:rsidRPr="00365E2B">
        <w:rPr>
          <w:rStyle w:val="StyleUnderline"/>
        </w:rPr>
        <w:t xml:space="preserve"> is that we are living through a time when forces of fascism are </w:t>
      </w:r>
      <w:r w:rsidRPr="00365E2B">
        <w:rPr>
          <w:rStyle w:val="Emphasis"/>
        </w:rPr>
        <w:t>on the march</w:t>
      </w:r>
      <w:r w:rsidRPr="00365E2B">
        <w:t>. This means that confronting MAGA solely on the grounds of deteriorating working (or living) conditions is insufficient. The Trump regime is aiming to roll back all of the progress made throughout the 20</w:t>
      </w:r>
      <w:r w:rsidRPr="00365E2B">
        <w:rPr>
          <w:vertAlign w:val="superscript"/>
        </w:rPr>
        <w:t>th</w:t>
      </w:r>
      <w:r w:rsidRPr="00365E2B">
        <w:t xml:space="preserve"> century, and is targeting political opposition wherever it arises. </w:t>
      </w:r>
      <w:r w:rsidRPr="00365E2B">
        <w:rPr>
          <w:rStyle w:val="StyleUnderline"/>
          <w:highlight w:val="green"/>
        </w:rPr>
        <w:t xml:space="preserve">This requires an </w:t>
      </w:r>
      <w:r w:rsidRPr="00365E2B">
        <w:rPr>
          <w:rStyle w:val="Emphasis"/>
          <w:highlight w:val="green"/>
        </w:rPr>
        <w:t>all-hands-on-deck</w:t>
      </w:r>
      <w:r w:rsidRPr="00365E2B">
        <w:rPr>
          <w:rStyle w:val="StyleUnderline"/>
          <w:highlight w:val="green"/>
        </w:rPr>
        <w:t xml:space="preserve"> response</w:t>
      </w:r>
      <w:r w:rsidRPr="00365E2B">
        <w:rPr>
          <w:rStyle w:val="StyleUnderline"/>
        </w:rPr>
        <w:t xml:space="preserve">. This is </w:t>
      </w:r>
      <w:r w:rsidRPr="00365E2B">
        <w:rPr>
          <w:rStyle w:val="Emphasis"/>
          <w:highlight w:val="green"/>
        </w:rPr>
        <w:t>not</w:t>
      </w:r>
      <w:r w:rsidRPr="00365E2B">
        <w:rPr>
          <w:rStyle w:val="StyleUnderline"/>
          <w:highlight w:val="green"/>
        </w:rPr>
        <w:t xml:space="preserve"> a moment for </w:t>
      </w:r>
      <w:r w:rsidRPr="00365E2B">
        <w:rPr>
          <w:rStyle w:val="Emphasis"/>
          <w:highlight w:val="green"/>
        </w:rPr>
        <w:t>faux bipartisanship</w:t>
      </w:r>
      <w:r w:rsidRPr="00365E2B">
        <w:rPr>
          <w:rStyle w:val="StyleUnderline"/>
          <w:highlight w:val="green"/>
        </w:rPr>
        <w:t xml:space="preserve">; it is a moment for </w:t>
      </w:r>
      <w:r w:rsidRPr="00365E2B">
        <w:rPr>
          <w:rStyle w:val="Emphasis"/>
          <w:highlight w:val="green"/>
        </w:rPr>
        <w:t>resistance</w:t>
      </w:r>
      <w:r w:rsidRPr="00365E2B">
        <w:rPr>
          <w:rStyle w:val="StyleUnderline"/>
          <w:highlight w:val="green"/>
        </w:rPr>
        <w:t xml:space="preserve"> and </w:t>
      </w:r>
      <w:r w:rsidRPr="00365E2B">
        <w:rPr>
          <w:rStyle w:val="Emphasis"/>
          <w:highlight w:val="green"/>
        </w:rPr>
        <w:t>obstruction</w:t>
      </w:r>
      <w:r w:rsidRPr="00365E2B">
        <w:t xml:space="preserve"> to block the Trump administration from carrying out its far-right objectives.</w:t>
      </w:r>
    </w:p>
    <w:p w14:paraId="5DBB28BA" w14:textId="77777777" w:rsidR="00A34CE3" w:rsidRPr="00365E2B" w:rsidRDefault="00A34CE3" w:rsidP="00A34CE3">
      <w:r w:rsidRPr="00365E2B">
        <w:t xml:space="preserve">Rank-and-file members of our </w:t>
      </w:r>
      <w:r w:rsidRPr="00365E2B">
        <w:rPr>
          <w:rStyle w:val="StyleUnderline"/>
          <w:highlight w:val="green"/>
        </w:rPr>
        <w:t>unions</w:t>
      </w:r>
      <w:r w:rsidRPr="00365E2B">
        <w:t xml:space="preserve"> should be won over to </w:t>
      </w:r>
      <w:r w:rsidRPr="00365E2B">
        <w:rPr>
          <w:rStyle w:val="Emphasis"/>
          <w:highlight w:val="green"/>
        </w:rPr>
        <w:t>fully</w:t>
      </w:r>
      <w:r w:rsidRPr="00365E2B">
        <w:rPr>
          <w:rStyle w:val="StyleUnderline"/>
          <w:highlight w:val="green"/>
        </w:rPr>
        <w:t xml:space="preserve"> appreciate</w:t>
      </w:r>
      <w:r w:rsidRPr="00365E2B">
        <w:rPr>
          <w:rStyle w:val="StyleUnderline"/>
        </w:rPr>
        <w:t xml:space="preserve"> the nature of </w:t>
      </w:r>
      <w:r w:rsidRPr="00365E2B">
        <w:rPr>
          <w:rStyle w:val="StyleUnderline"/>
          <w:highlight w:val="green"/>
        </w:rPr>
        <w:t>the danger</w:t>
      </w:r>
      <w:r w:rsidRPr="00365E2B">
        <w:rPr>
          <w:rStyle w:val="StyleUnderline"/>
        </w:rPr>
        <w:t xml:space="preserve"> facing us, </w:t>
      </w:r>
      <w:r w:rsidRPr="00365E2B">
        <w:rPr>
          <w:rStyle w:val="StyleUnderline"/>
          <w:highlight w:val="green"/>
        </w:rPr>
        <w:t xml:space="preserve">and </w:t>
      </w:r>
      <w:r w:rsidRPr="00365E2B">
        <w:rPr>
          <w:rStyle w:val="Emphasis"/>
          <w:highlight w:val="green"/>
        </w:rPr>
        <w:t>all</w:t>
      </w:r>
      <w:r w:rsidRPr="00365E2B">
        <w:rPr>
          <w:rStyle w:val="Emphasis"/>
        </w:rPr>
        <w:t xml:space="preserve"> that </w:t>
      </w:r>
      <w:r w:rsidRPr="00365E2B">
        <w:rPr>
          <w:rStyle w:val="Emphasis"/>
          <w:highlight w:val="green"/>
        </w:rPr>
        <w:t>it implies</w:t>
      </w:r>
      <w:r w:rsidRPr="00365E2B">
        <w:t>.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w:t>
      </w:r>
    </w:p>
    <w:p w14:paraId="70165FFA" w14:textId="77777777" w:rsidR="00A34CE3" w:rsidRPr="00365E2B" w:rsidRDefault="00A34CE3" w:rsidP="00A34CE3">
      <w:pPr>
        <w:rPr>
          <w:rStyle w:val="StyleUnderline"/>
        </w:rPr>
      </w:pPr>
      <w:r w:rsidRPr="00365E2B">
        <w:rPr>
          <w:rStyle w:val="StyleUnderline"/>
          <w:highlight w:val="green"/>
        </w:rPr>
        <w:t xml:space="preserve">Workers </w:t>
      </w:r>
      <w:r w:rsidRPr="00365E2B">
        <w:rPr>
          <w:rStyle w:val="Emphasis"/>
          <w:highlight w:val="green"/>
        </w:rPr>
        <w:t xml:space="preserve">must be convinced </w:t>
      </w:r>
      <w:r w:rsidRPr="00365E2B">
        <w:rPr>
          <w:rStyle w:val="StyleUnderline"/>
          <w:highlight w:val="green"/>
        </w:rPr>
        <w:t>of the possibility of</w:t>
      </w:r>
      <w:r w:rsidRPr="00365E2B">
        <w:rPr>
          <w:rStyle w:val="StyleUnderline"/>
        </w:rPr>
        <w:t xml:space="preserve"> beating back the darkness and </w:t>
      </w:r>
      <w:r w:rsidRPr="00365E2B">
        <w:rPr>
          <w:rStyle w:val="Emphasis"/>
          <w:highlight w:val="green"/>
        </w:rPr>
        <w:t>winning</w:t>
      </w:r>
      <w:r w:rsidRPr="00365E2B">
        <w:rPr>
          <w:rStyle w:val="StyleUnderline"/>
        </w:rPr>
        <w:t>.</w:t>
      </w:r>
    </w:p>
    <w:p w14:paraId="256CF60E" w14:textId="77777777" w:rsidR="00A34CE3" w:rsidRPr="002C4789" w:rsidRDefault="00A34CE3" w:rsidP="00A34CE3">
      <w:r w:rsidRPr="00365E2B">
        <w:t xml:space="preserve">Taking on MAGA </w:t>
      </w:r>
      <w:r w:rsidRPr="00365E2B">
        <w:rPr>
          <w:rStyle w:val="StyleUnderline"/>
        </w:rPr>
        <w:t xml:space="preserve">will </w:t>
      </w:r>
      <w:r w:rsidRPr="00365E2B">
        <w:rPr>
          <w:rStyle w:val="Emphasis"/>
          <w:highlight w:val="green"/>
        </w:rPr>
        <w:t>need</w:t>
      </w:r>
      <w:r w:rsidRPr="00365E2B">
        <w:t xml:space="preserve"> to involve, but not be limited to, </w:t>
      </w:r>
      <w:r w:rsidRPr="00365E2B">
        <w:rPr>
          <w:rStyle w:val="Emphasis"/>
          <w:highlight w:val="green"/>
        </w:rPr>
        <w:t>labor militancy</w:t>
      </w:r>
      <w:r w:rsidRPr="00365E2B">
        <w:rPr>
          <w:highlight w:val="green"/>
        </w:rPr>
        <w:t xml:space="preserve">. </w:t>
      </w:r>
      <w:r w:rsidRPr="00365E2B">
        <w:rPr>
          <w:rStyle w:val="StyleUnderline"/>
          <w:highlight w:val="green"/>
        </w:rPr>
        <w:t>Accompanying</w:t>
      </w:r>
      <w:r w:rsidRPr="00365E2B">
        <w:rPr>
          <w:rStyle w:val="StyleUnderline"/>
        </w:rPr>
        <w:t xml:space="preserve"> shrewd and creative tactical actions </w:t>
      </w:r>
      <w:r w:rsidRPr="00365E2B">
        <w:rPr>
          <w:rStyle w:val="StyleUnderline"/>
          <w:highlight w:val="green"/>
        </w:rPr>
        <w:t>must be a </w:t>
      </w:r>
      <w:r w:rsidRPr="00365E2B">
        <w:rPr>
          <w:rStyle w:val="Emphasis"/>
          <w:highlight w:val="green"/>
        </w:rPr>
        <w:t xml:space="preserve">proactive </w:t>
      </w:r>
      <w:r w:rsidRPr="00365E2B">
        <w:rPr>
          <w:rStyle w:val="Emphasis"/>
        </w:rPr>
        <w:t>vision</w:t>
      </w:r>
      <w:r w:rsidRPr="00365E2B">
        <w:rPr>
          <w:rStyle w:val="StyleUnderline"/>
        </w:rPr>
        <w:t xml:space="preserve"> regarding an </w:t>
      </w:r>
      <w:r w:rsidRPr="00365E2B">
        <w:rPr>
          <w:rStyle w:val="Emphasis"/>
          <w:highlight w:val="green"/>
        </w:rPr>
        <w:t>alternative to rightwing authoritarianism</w:t>
      </w:r>
      <w:r w:rsidRPr="00365E2B">
        <w:t>, an alternative many of us summarize as the fight for a ​“</w:t>
      </w:r>
      <w:r w:rsidRPr="001E3508">
        <w:t>Third Reconstruction</w:t>
      </w:r>
      <w:r w:rsidRPr="00365E2B">
        <w:t>” — </w:t>
      </w:r>
      <w:r w:rsidRPr="00365E2B">
        <w:rPr>
          <w:rStyle w:val="StyleUnderline"/>
        </w:rPr>
        <w:t>a political realignment carried out through a </w:t>
      </w:r>
      <w:r w:rsidRPr="00365E2B">
        <w:rPr>
          <w:rStyle w:val="Emphasis"/>
        </w:rPr>
        <w:t>multiracial democratic movement from below</w:t>
      </w:r>
      <w:r w:rsidRPr="00365E2B">
        <w:t>. This is a challenging but essential task since many in this country have not only lost faith in constitutional democracy, but they have lost faith in the ability to bring about lasting progressive change.</w:t>
      </w:r>
    </w:p>
    <w:p w14:paraId="602830DB" w14:textId="77777777" w:rsidR="00A34CE3" w:rsidRPr="00AE4F53" w:rsidRDefault="00A34CE3" w:rsidP="00A34CE3"/>
    <w:p w14:paraId="00E71D20" w14:textId="77777777" w:rsidR="00A34CE3" w:rsidRDefault="00A34CE3" w:rsidP="00A34CE3">
      <w:pPr>
        <w:pStyle w:val="Heading3"/>
      </w:pPr>
      <w:r>
        <w:t>1NR---Unions Good---T/L</w:t>
      </w:r>
    </w:p>
    <w:p w14:paraId="3D5506C1" w14:textId="77777777" w:rsidR="00A34CE3" w:rsidRDefault="00A34CE3" w:rsidP="00A34CE3">
      <w:pPr>
        <w:pStyle w:val="Heading3"/>
      </w:pPr>
      <w:r>
        <w:t>1NR---Unions Good---Palestine</w:t>
      </w:r>
    </w:p>
    <w:p w14:paraId="01F0E173" w14:textId="77777777" w:rsidR="00A34CE3" w:rsidRPr="005D388F" w:rsidRDefault="00A34CE3" w:rsidP="00A34CE3"/>
    <w:p w14:paraId="0623FC30" w14:textId="77777777" w:rsidR="00A34CE3" w:rsidRPr="00A34CE3" w:rsidRDefault="00A34CE3" w:rsidP="00A34CE3"/>
    <w:sectPr w:rsidR="00A34CE3" w:rsidRPr="00A34C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D6E1" w14:textId="77777777" w:rsidR="004F33B9" w:rsidRDefault="004F33B9" w:rsidP="00066D2C">
      <w:pPr>
        <w:spacing w:after="0" w:line="240" w:lineRule="auto"/>
      </w:pPr>
      <w:r>
        <w:separator/>
      </w:r>
    </w:p>
  </w:endnote>
  <w:endnote w:type="continuationSeparator" w:id="0">
    <w:p w14:paraId="74B517F0" w14:textId="77777777" w:rsidR="004F33B9" w:rsidRDefault="004F33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BFE0F" w14:textId="77777777" w:rsidR="004F33B9" w:rsidRDefault="004F33B9" w:rsidP="00066D2C">
      <w:pPr>
        <w:spacing w:after="0" w:line="240" w:lineRule="auto"/>
      </w:pPr>
      <w:r>
        <w:separator/>
      </w:r>
    </w:p>
  </w:footnote>
  <w:footnote w:type="continuationSeparator" w:id="0">
    <w:p w14:paraId="348BBFA9" w14:textId="77777777" w:rsidR="004F33B9" w:rsidRDefault="004F33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 w:numId="46" w16cid:durableId="4794217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A34CE3"/>
    <w:rsid w:val="00001C7E"/>
    <w:rsid w:val="0000487C"/>
    <w:rsid w:val="00006E3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5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3B9"/>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09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CE3"/>
    <w:rsid w:val="00A35A28"/>
    <w:rsid w:val="00A368EF"/>
    <w:rsid w:val="00A41505"/>
    <w:rsid w:val="00A4414C"/>
    <w:rsid w:val="00A47EF1"/>
    <w:rsid w:val="00A51D29"/>
    <w:rsid w:val="00A54D46"/>
    <w:rsid w:val="00A568D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3DA"/>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A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86DAF2"/>
  <w15:chartTrackingRefBased/>
  <w15:docId w15:val="{4068A6E5-668E-4C81-B75D-AFC41B04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4CE3"/>
    <w:rPr>
      <w:rFonts w:ascii="Arial Narrow" w:hAnsi="Arial Narrow" w:cs="Calibri"/>
    </w:rPr>
  </w:style>
  <w:style w:type="paragraph" w:styleId="Heading1">
    <w:name w:val="heading 1"/>
    <w:aliases w:val="Pocket"/>
    <w:basedOn w:val="Normal"/>
    <w:next w:val="Normal"/>
    <w:link w:val="Heading1Char"/>
    <w:qFormat/>
    <w:rsid w:val="00A34C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4C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A34C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A34C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4C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4C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CE3"/>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A34CE3"/>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A34CE3"/>
    <w:rPr>
      <w:color w:val="auto"/>
      <w:u w:val="none"/>
    </w:rPr>
  </w:style>
  <w:style w:type="character" w:customStyle="1" w:styleId="Heading1Char">
    <w:name w:val="Heading 1 Char"/>
    <w:aliases w:val="Pocket Char"/>
    <w:basedOn w:val="DefaultParagraphFont"/>
    <w:link w:val="Heading1"/>
    <w:rsid w:val="00A34CE3"/>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A34CE3"/>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A34CE3"/>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34CE3"/>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34CE3"/>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A34CE3"/>
    <w:rPr>
      <w:b w:val="0"/>
      <w:sz w:val="22"/>
      <w:u w:val="single"/>
    </w:rPr>
  </w:style>
  <w:style w:type="character" w:styleId="Strong">
    <w:name w:val="Strong"/>
    <w:basedOn w:val="DefaultParagraphFont"/>
    <w:uiPriority w:val="22"/>
    <w:semiHidden/>
    <w:qFormat/>
    <w:rsid w:val="00A34CE3"/>
    <w:rPr>
      <w:b/>
      <w:bCs/>
    </w:rPr>
  </w:style>
  <w:style w:type="character" w:styleId="BookTitle">
    <w:name w:val="Book Title"/>
    <w:basedOn w:val="DefaultParagraphFont"/>
    <w:uiPriority w:val="33"/>
    <w:semiHidden/>
    <w:qFormat/>
    <w:rsid w:val="00A34CE3"/>
    <w:rPr>
      <w:b/>
      <w:bCs/>
      <w:i/>
      <w:iCs/>
      <w:spacing w:val="5"/>
    </w:rPr>
  </w:style>
  <w:style w:type="character" w:customStyle="1" w:styleId="Heading5Char">
    <w:name w:val="Heading 5 Char"/>
    <w:basedOn w:val="DefaultParagraphFont"/>
    <w:link w:val="Heading5"/>
    <w:uiPriority w:val="9"/>
    <w:semiHidden/>
    <w:rsid w:val="00A34C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4CE3"/>
  </w:style>
  <w:style w:type="paragraph" w:styleId="Header">
    <w:name w:val="header"/>
    <w:basedOn w:val="Normal"/>
    <w:link w:val="HeaderChar"/>
    <w:uiPriority w:val="99"/>
    <w:semiHidden/>
    <w:rsid w:val="00A34C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4CE3"/>
    <w:rPr>
      <w:rFonts w:ascii="Arial Narrow" w:hAnsi="Arial Narrow" w:cs="Calibri"/>
    </w:rPr>
  </w:style>
  <w:style w:type="paragraph" w:styleId="Footer">
    <w:name w:val="footer"/>
    <w:basedOn w:val="Normal"/>
    <w:link w:val="FooterChar"/>
    <w:uiPriority w:val="99"/>
    <w:semiHidden/>
    <w:rsid w:val="00A34C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4CE3"/>
    <w:rPr>
      <w:rFonts w:ascii="Arial Narrow" w:hAnsi="Arial Narrow" w:cs="Calibri"/>
    </w:rPr>
  </w:style>
  <w:style w:type="paragraph" w:styleId="BodyText">
    <w:name w:val="Body Text"/>
    <w:basedOn w:val="Normal"/>
    <w:link w:val="BodyTextChar"/>
    <w:uiPriority w:val="99"/>
    <w:semiHidden/>
    <w:unhideWhenUsed/>
    <w:rsid w:val="00A34CE3"/>
    <w:pPr>
      <w:spacing w:after="120"/>
    </w:pPr>
  </w:style>
  <w:style w:type="character" w:customStyle="1" w:styleId="BodyTextChar">
    <w:name w:val="Body Text Char"/>
    <w:basedOn w:val="DefaultParagraphFont"/>
    <w:link w:val="BodyText"/>
    <w:uiPriority w:val="99"/>
    <w:semiHidden/>
    <w:rsid w:val="00A34CE3"/>
    <w:rPr>
      <w:rFonts w:ascii="Arial Narrow" w:hAnsi="Arial Narrow" w:cs="Calibri"/>
    </w:rPr>
  </w:style>
  <w:style w:type="paragraph" w:styleId="NoSpacing">
    <w:name w:val="No Spacing"/>
    <w:link w:val="NoSpacingChar"/>
    <w:uiPriority w:val="99"/>
    <w:semiHidden/>
    <w:unhideWhenUsed/>
    <w:qFormat/>
    <w:rsid w:val="00A34CE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4CE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A34CE3"/>
    <w:rPr>
      <w:color w:val="0563C1" w:themeColor="hyperlink"/>
      <w:u w:val="single"/>
    </w:rPr>
  </w:style>
  <w:style w:type="character" w:styleId="UnresolvedMention">
    <w:name w:val="Unresolved Mention"/>
    <w:basedOn w:val="DefaultParagraphFont"/>
    <w:uiPriority w:val="99"/>
    <w:semiHidden/>
    <w:unhideWhenUsed/>
    <w:rsid w:val="00A34CE3"/>
    <w:rPr>
      <w:color w:val="605E5C"/>
      <w:shd w:val="clear" w:color="auto" w:fill="E1DFDD"/>
    </w:rPr>
  </w:style>
  <w:style w:type="paragraph" w:customStyle="1" w:styleId="textbold">
    <w:name w:val="text bold"/>
    <w:basedOn w:val="Normal"/>
    <w:link w:val="Emphasis"/>
    <w:uiPriority w:val="8"/>
    <w:qFormat/>
    <w:rsid w:val="00A34CE3"/>
    <w:pPr>
      <w:ind w:left="720"/>
      <w:jc w:val="both"/>
    </w:pPr>
    <w:rPr>
      <w:b/>
      <w:iCs/>
      <w:u w:val="single"/>
      <w:bdr w:val="single" w:sz="8" w:space="0" w:color="auto"/>
    </w:rPr>
  </w:style>
  <w:style w:type="paragraph" w:customStyle="1" w:styleId="Undertag">
    <w:name w:val="Undertag"/>
    <w:link w:val="UndertagChar"/>
    <w:autoRedefine/>
    <w:uiPriority w:val="5"/>
    <w:qFormat/>
    <w:rsid w:val="00006E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06E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06E3E"/>
    <w:rPr>
      <w:color w:val="1F3864" w:themeColor="accent1" w:themeShade="80"/>
    </w:rPr>
  </w:style>
  <w:style w:type="character" w:customStyle="1" w:styleId="AnalyticChar">
    <w:name w:val="Analytic Char"/>
    <w:basedOn w:val="DefaultParagraphFont"/>
    <w:link w:val="Analytic"/>
    <w:uiPriority w:val="5"/>
    <w:rsid w:val="00006E3E"/>
    <w:rPr>
      <w:rFonts w:ascii="Arial Narrow" w:eastAsiaTheme="majorEastAsia" w:hAnsi="Arial Narrow" w:cstheme="majorBidi"/>
      <w:b/>
      <w:iCs/>
      <w:color w:val="1F3864" w:themeColor="accent1" w:themeShade="80"/>
      <w:sz w:val="26"/>
    </w:rPr>
  </w:style>
  <w:style w:type="paragraph" w:customStyle="1" w:styleId="Emphasis1">
    <w:name w:val="Emphasis1"/>
    <w:basedOn w:val="Normal"/>
    <w:uiPriority w:val="8"/>
    <w:qFormat/>
    <w:rsid w:val="00006E3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06E3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006E3E"/>
    <w:pPr>
      <w:spacing w:before="60" w:after="60"/>
    </w:pPr>
  </w:style>
  <w:style w:type="character" w:customStyle="1" w:styleId="TitleChar">
    <w:name w:val="Title Char"/>
    <w:aliases w:val="Bold Underlined Char,UNDERLINE Char,Cites and Cards Char"/>
    <w:basedOn w:val="DefaultParagraphFont"/>
    <w:link w:val="Title"/>
    <w:uiPriority w:val="7"/>
    <w:qFormat/>
    <w:rsid w:val="00006E3E"/>
    <w:rPr>
      <w:u w:val="single"/>
    </w:rPr>
  </w:style>
  <w:style w:type="paragraph" w:styleId="Title">
    <w:name w:val="Title"/>
    <w:aliases w:val="Bold Underlined,UNDERLINE,Cites and Cards"/>
    <w:basedOn w:val="Normal"/>
    <w:next w:val="Normal"/>
    <w:link w:val="TitleChar"/>
    <w:uiPriority w:val="7"/>
    <w:qFormat/>
    <w:rsid w:val="00006E3E"/>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006E3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outhlawn.org/2015/03/10/the-dead-end-of-identity-polit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1</Pages>
  <Words>25268</Words>
  <Characters>144029</Characters>
  <Application>Microsoft Office Word</Application>
  <DocSecurity>0</DocSecurity>
  <Lines>1200</Lines>
  <Paragraphs>337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2026-02-02T02:02:00Z</dcterms:created>
  <dcterms:modified xsi:type="dcterms:W3CDTF">2026-02-02T02:31:00Z</dcterms:modified>
</cp:coreProperties>
</file>