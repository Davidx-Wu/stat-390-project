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D5D4" w14:textId="62C978B4" w:rsidR="001449A9" w:rsidRDefault="00BE2EFD" w:rsidP="00BE2EFD">
      <w:pPr>
        <w:pStyle w:val="Heading1"/>
      </w:pPr>
      <w:r>
        <w:t xml:space="preserve">Neg Wiki Doc---Northwestern---Round 5 </w:t>
      </w:r>
    </w:p>
    <w:p w14:paraId="1289090A" w14:textId="77777777" w:rsidR="00BE2EFD" w:rsidRPr="00381035" w:rsidRDefault="00BE2EFD" w:rsidP="00BE2EFD">
      <w:pPr>
        <w:pStyle w:val="Heading1"/>
        <w:rPr>
          <w:rStyle w:val="StyleUnderline"/>
          <w:highlight w:val="green"/>
        </w:rPr>
      </w:pPr>
      <w:r w:rsidRPr="00381035">
        <w:t>1NC---Northwestern---Round 5</w:t>
      </w:r>
    </w:p>
    <w:p w14:paraId="2E2C8885" w14:textId="77777777" w:rsidR="00BE2EFD" w:rsidRPr="00381035" w:rsidRDefault="00BE2EFD" w:rsidP="00BE2EFD">
      <w:pPr>
        <w:pStyle w:val="Heading2"/>
        <w:rPr>
          <w:rStyle w:val="StyleUnderline"/>
          <w:highlight w:val="green"/>
        </w:rPr>
      </w:pPr>
      <w:r w:rsidRPr="00381035">
        <w:t>OFF</w:t>
      </w:r>
    </w:p>
    <w:p w14:paraId="7D7E1F85" w14:textId="77777777" w:rsidR="00BE2EFD" w:rsidRPr="00381035" w:rsidRDefault="00BE2EFD" w:rsidP="00BE2EFD">
      <w:pPr>
        <w:pStyle w:val="Heading3"/>
        <w:rPr>
          <w:rStyle w:val="StyleUnderline"/>
          <w:highlight w:val="green"/>
        </w:rPr>
      </w:pPr>
      <w:r w:rsidRPr="00381035">
        <w:t>1NC---T</w:t>
      </w:r>
    </w:p>
    <w:p w14:paraId="6A8C1CE9" w14:textId="77777777" w:rsidR="00BE2EFD" w:rsidRPr="00381035" w:rsidRDefault="00BE2EFD" w:rsidP="00BE2EFD">
      <w:pPr>
        <w:pStyle w:val="Heading4"/>
        <w:rPr>
          <w:rStyle w:val="StyleUnderline"/>
          <w:highlight w:val="green"/>
        </w:rPr>
      </w:pPr>
      <w:r w:rsidRPr="00381035">
        <w:rPr>
          <w:rFonts w:eastAsia="Times New Roman"/>
        </w:rPr>
        <w:t>"Federal Government" means the national government, not the states or localities</w:t>
      </w:r>
    </w:p>
    <w:p w14:paraId="1C3E108E" w14:textId="77777777" w:rsidR="00BE2EFD" w:rsidRPr="00381035" w:rsidRDefault="00BE2EFD" w:rsidP="00BE2EFD">
      <w:pPr>
        <w:rPr>
          <w:rStyle w:val="StyleUnderline"/>
          <w:highlight w:val="green"/>
        </w:rPr>
      </w:pPr>
      <w:r w:rsidRPr="00381035">
        <w:rPr>
          <w:rStyle w:val="Style13ptBold"/>
        </w:rPr>
        <w:t xml:space="preserve">Thomson 7 </w:t>
      </w:r>
      <w:r w:rsidRPr="00381035">
        <w:t>[Alex Thomson, A Glossary of US Politics and Government, 2007, p.72]</w:t>
      </w:r>
    </w:p>
    <w:p w14:paraId="140DDF5F" w14:textId="77777777" w:rsidR="00BE2EFD" w:rsidRDefault="00BE2EFD" w:rsidP="00BE2EFD">
      <w:pPr>
        <w:rPr>
          <w:sz w:val="16"/>
        </w:rPr>
      </w:pPr>
      <w:r w:rsidRPr="00381035">
        <w:rPr>
          <w:highlight w:val="green"/>
          <w:u w:val="single"/>
        </w:rPr>
        <w:t>federal government</w:t>
      </w:r>
      <w:r w:rsidRPr="00381035">
        <w:rPr>
          <w:sz w:val="16"/>
        </w:rPr>
        <w:t xml:space="preserve">  The term </w:t>
      </w:r>
      <w:r w:rsidRPr="00381035">
        <w:rPr>
          <w:highlight w:val="green"/>
          <w:u w:val="single"/>
        </w:rPr>
        <w:t>used to refer to the central</w:t>
      </w:r>
      <w:r w:rsidRPr="00381035">
        <w:rPr>
          <w:u w:val="single"/>
        </w:rPr>
        <w:t xml:space="preserve">, national </w:t>
      </w:r>
      <w:r w:rsidRPr="00381035">
        <w:rPr>
          <w:highlight w:val="green"/>
          <w:u w:val="single"/>
        </w:rPr>
        <w:t>government</w:t>
      </w:r>
      <w:r w:rsidRPr="00381035">
        <w:rPr>
          <w:sz w:val="16"/>
        </w:rPr>
        <w:t xml:space="preserve"> of the United States, </w:t>
      </w:r>
      <w:r w:rsidRPr="00381035">
        <w:rPr>
          <w:u w:val="single"/>
        </w:rPr>
        <w:t>based</w:t>
      </w:r>
      <w:r w:rsidRPr="00381035">
        <w:rPr>
          <w:sz w:val="16"/>
        </w:rPr>
        <w:t xml:space="preserve"> primarily </w:t>
      </w:r>
      <w:r w:rsidRPr="00381035">
        <w:rPr>
          <w:highlight w:val="green"/>
          <w:u w:val="single"/>
        </w:rPr>
        <w:t>in</w:t>
      </w:r>
      <w:r w:rsidRPr="00381035">
        <w:rPr>
          <w:sz w:val="16"/>
        </w:rPr>
        <w:t xml:space="preserve"> Washington </w:t>
      </w:r>
      <w:r w:rsidRPr="00381035">
        <w:rPr>
          <w:highlight w:val="green"/>
          <w:u w:val="single"/>
        </w:rPr>
        <w:t>DC</w:t>
      </w:r>
      <w:r w:rsidRPr="00381035">
        <w:rPr>
          <w:sz w:val="16"/>
        </w:rPr>
        <w:t xml:space="preserve">.  </w:t>
      </w:r>
      <w:r w:rsidRPr="00381035">
        <w:rPr>
          <w:u w:val="single"/>
        </w:rPr>
        <w:t xml:space="preserve">The federal government </w:t>
      </w:r>
      <w:r w:rsidRPr="00381035">
        <w:rPr>
          <w:highlight w:val="green"/>
          <w:u w:val="single"/>
        </w:rPr>
        <w:t>differs from the</w:t>
      </w:r>
      <w:r w:rsidRPr="00381035">
        <w:rPr>
          <w:sz w:val="16"/>
        </w:rPr>
        <w:t xml:space="preserve"> fifty </w:t>
      </w:r>
      <w:r w:rsidRPr="00381035">
        <w:rPr>
          <w:highlight w:val="green"/>
          <w:u w:val="single"/>
        </w:rPr>
        <w:t>state governments</w:t>
      </w:r>
      <w:r w:rsidRPr="00381035">
        <w:rPr>
          <w:sz w:val="16"/>
        </w:rPr>
        <w:t xml:space="preserve"> in that it has a national jurisdiction, and </w:t>
      </w:r>
      <w:r w:rsidRPr="00381035">
        <w:rPr>
          <w:u w:val="single"/>
        </w:rPr>
        <w:t xml:space="preserve">it governs </w:t>
      </w:r>
      <w:r w:rsidRPr="00381035">
        <w:rPr>
          <w:sz w:val="16"/>
        </w:rPr>
        <w:t xml:space="preserve">in </w:t>
      </w:r>
      <w:r w:rsidRPr="00381035">
        <w:rPr>
          <w:u w:val="single"/>
        </w:rPr>
        <w:t>separate policy areas</w:t>
      </w:r>
      <w:r w:rsidRPr="00381035">
        <w:rPr>
          <w:sz w:val="16"/>
        </w:rPr>
        <w:t xml:space="preserve"> from those of the states.</w:t>
      </w:r>
    </w:p>
    <w:p w14:paraId="733EF36F" w14:textId="77777777" w:rsidR="00BE2EFD" w:rsidRPr="00381035" w:rsidRDefault="00BE2EFD" w:rsidP="00BE2EFD">
      <w:pPr>
        <w:rPr>
          <w:rStyle w:val="StyleUnderline"/>
          <w:highlight w:val="green"/>
        </w:rPr>
      </w:pPr>
    </w:p>
    <w:p w14:paraId="510DE4CE" w14:textId="77777777" w:rsidR="00BE2EFD" w:rsidRPr="00381035" w:rsidRDefault="00BE2EFD" w:rsidP="00BE2EFD">
      <w:pPr>
        <w:pStyle w:val="Heading4"/>
        <w:rPr>
          <w:rStyle w:val="StyleUnderline"/>
          <w:highlight w:val="green"/>
        </w:rPr>
      </w:pPr>
      <w:r w:rsidRPr="00381035">
        <w:t>“Strengthen” means to make more effective</w:t>
      </w:r>
    </w:p>
    <w:p w14:paraId="1D0F99DD" w14:textId="77777777" w:rsidR="00BE2EFD" w:rsidRPr="00381035" w:rsidRDefault="00BE2EFD" w:rsidP="00BE2EFD">
      <w:pPr>
        <w:rPr>
          <w:rStyle w:val="StyleUnderline"/>
          <w:highlight w:val="green"/>
        </w:rPr>
      </w:pPr>
      <w:r w:rsidRPr="00381035">
        <w:rPr>
          <w:rStyle w:val="Style13ptBold"/>
        </w:rPr>
        <w:t>Cambridge Dictionary No Date</w:t>
      </w:r>
    </w:p>
    <w:p w14:paraId="7A8E83C1" w14:textId="77777777" w:rsidR="00BE2EFD" w:rsidRPr="00381035" w:rsidRDefault="00BE2EFD" w:rsidP="00BE2EFD">
      <w:pPr>
        <w:rPr>
          <w:rStyle w:val="StyleUnderline"/>
          <w:highlight w:val="green"/>
        </w:rPr>
      </w:pPr>
      <w:r w:rsidRPr="00381035">
        <w:t>“Meaning of strengthening in English”, https://dictionary.cambridge.org/us/dictionary/english/strengthening --- ECM</w:t>
      </w:r>
    </w:p>
    <w:p w14:paraId="48618676" w14:textId="77777777" w:rsidR="00BE2EFD" w:rsidRPr="00381035" w:rsidRDefault="00BE2EFD" w:rsidP="00BE2EFD">
      <w:pPr>
        <w:rPr>
          <w:rStyle w:val="StyleUnderline"/>
          <w:highlight w:val="green"/>
        </w:rPr>
      </w:pPr>
      <w:r w:rsidRPr="00381035">
        <w:rPr>
          <w:rStyle w:val="StyleUnderline"/>
          <w:highlight w:val="green"/>
        </w:rPr>
        <w:t>to make something</w:t>
      </w:r>
      <w:r w:rsidRPr="00381035">
        <w:t xml:space="preserve"> </w:t>
      </w:r>
      <w:r w:rsidRPr="00381035">
        <w:rPr>
          <w:rStyle w:val="Emphasis"/>
          <w:highlight w:val="green"/>
        </w:rPr>
        <w:t>stronger or more effective</w:t>
      </w:r>
      <w:r w:rsidRPr="00381035">
        <w:t>, or to become stronger or more effective:</w:t>
      </w:r>
    </w:p>
    <w:p w14:paraId="607046BD" w14:textId="77777777" w:rsidR="00BE2EFD" w:rsidRPr="00381035" w:rsidRDefault="00BE2EFD" w:rsidP="00BE2EFD">
      <w:pPr>
        <w:rPr>
          <w:rStyle w:val="StyleUnderline"/>
          <w:highlight w:val="green"/>
        </w:rPr>
      </w:pPr>
      <w:r w:rsidRPr="00381035">
        <w:t>They have been strengthening their border defences in preparation for war.</w:t>
      </w:r>
    </w:p>
    <w:p w14:paraId="4E56B3C0" w14:textId="77777777" w:rsidR="00BE2EFD" w:rsidRPr="00381035" w:rsidRDefault="00BE2EFD" w:rsidP="00BE2EFD">
      <w:pPr>
        <w:rPr>
          <w:rStyle w:val="StyleUnderline"/>
          <w:highlight w:val="green"/>
        </w:rPr>
      </w:pPr>
      <w:r w:rsidRPr="00381035">
        <w:t>His battle against cancer has strengthened his belief in God.</w:t>
      </w:r>
    </w:p>
    <w:p w14:paraId="6F3AA696" w14:textId="77777777" w:rsidR="00BE2EFD" w:rsidRPr="00381035" w:rsidRDefault="00BE2EFD" w:rsidP="00BE2EFD">
      <w:pPr>
        <w:rPr>
          <w:rStyle w:val="StyleUnderline"/>
          <w:highlight w:val="green"/>
        </w:rPr>
      </w:pPr>
      <w:r w:rsidRPr="00381035">
        <w:t>The accident strengthens the case for better safety measures at fairgrounds.</w:t>
      </w:r>
    </w:p>
    <w:p w14:paraId="3815C087" w14:textId="77777777" w:rsidR="00BE2EFD" w:rsidRPr="00381035" w:rsidRDefault="00BE2EFD" w:rsidP="00BE2EFD">
      <w:pPr>
        <w:rPr>
          <w:rStyle w:val="StyleUnderline"/>
          <w:highlight w:val="green"/>
        </w:rPr>
      </w:pPr>
      <w:r w:rsidRPr="00381035">
        <w:t>The bank loan has greatly strengthened our financial position.</w:t>
      </w:r>
    </w:p>
    <w:p w14:paraId="3587D495" w14:textId="77777777" w:rsidR="00BE2EFD" w:rsidRPr="00381035" w:rsidRDefault="00BE2EFD" w:rsidP="00BE2EFD">
      <w:pPr>
        <w:rPr>
          <w:rStyle w:val="StyleUnderline"/>
          <w:highlight w:val="green"/>
        </w:rPr>
      </w:pPr>
      <w:r w:rsidRPr="00381035">
        <w:t>The organization's aim is to strengthen the cultural ties between Britain and Germany.</w:t>
      </w:r>
    </w:p>
    <w:p w14:paraId="36F3344B" w14:textId="77777777" w:rsidR="00BE2EFD" w:rsidRDefault="00BE2EFD" w:rsidP="00BE2EFD">
      <w:r w:rsidRPr="00381035">
        <w:t>The rise in US interest rates caused the dollar to strengthen (= increase in value) against all the Asian currencies.</w:t>
      </w:r>
    </w:p>
    <w:p w14:paraId="2B29E4C2" w14:textId="77777777" w:rsidR="00BE2EFD" w:rsidRPr="00381035" w:rsidRDefault="00BE2EFD" w:rsidP="00BE2EFD">
      <w:pPr>
        <w:rPr>
          <w:rStyle w:val="StyleUnderline"/>
          <w:highlight w:val="green"/>
        </w:rPr>
      </w:pPr>
    </w:p>
    <w:p w14:paraId="0139B335" w14:textId="77777777" w:rsidR="00BE2EFD" w:rsidRPr="00381035" w:rsidRDefault="00BE2EFD" w:rsidP="00BE2EFD">
      <w:pPr>
        <w:pStyle w:val="Heading4"/>
        <w:rPr>
          <w:rStyle w:val="StyleUnderline"/>
          <w:highlight w:val="green"/>
        </w:rPr>
      </w:pPr>
      <w:r w:rsidRPr="00381035">
        <w:t>“Collective bargaining” is governed by statute, agency regs, and judicial decisions</w:t>
      </w:r>
    </w:p>
    <w:p w14:paraId="1D9CABBB" w14:textId="77777777" w:rsidR="00BE2EFD" w:rsidRPr="00381035" w:rsidRDefault="00BE2EFD" w:rsidP="00BE2EFD">
      <w:pPr>
        <w:rPr>
          <w:rStyle w:val="StyleUnderline"/>
          <w:highlight w:val="green"/>
        </w:rPr>
      </w:pPr>
      <w:r w:rsidRPr="00381035">
        <w:rPr>
          <w:rStyle w:val="Style13ptBold"/>
        </w:rPr>
        <w:t>Cornell LII, No Date</w:t>
      </w:r>
      <w:r w:rsidRPr="00381035">
        <w:t xml:space="preserve"> ("collective bargaining", LII / Legal Information Institute, https://www.law.cornell.edu/wex/collective_bargaining, DoA 5/31/2025, DVOG) </w:t>
      </w:r>
    </w:p>
    <w:p w14:paraId="1E74F69C" w14:textId="77777777" w:rsidR="00BE2EFD" w:rsidRPr="00381035" w:rsidRDefault="00BE2EFD" w:rsidP="00BE2EFD">
      <w:pPr>
        <w:rPr>
          <w:rStyle w:val="StyleUnderline"/>
          <w:highlight w:val="green"/>
        </w:rPr>
      </w:pPr>
      <w:r w:rsidRPr="00381035">
        <w:rPr>
          <w:rStyle w:val="Emphasis"/>
          <w:highlight w:val="green"/>
        </w:rPr>
        <w:t>C</w:t>
      </w:r>
      <w:r w:rsidRPr="00381035">
        <w:rPr>
          <w:rStyle w:val="StyleUnderline"/>
          <w:highlight w:val="green"/>
        </w:rPr>
        <w:t xml:space="preserve">ollective </w:t>
      </w:r>
      <w:r w:rsidRPr="00381035">
        <w:rPr>
          <w:rStyle w:val="Emphasis"/>
          <w:highlight w:val="green"/>
        </w:rPr>
        <w:t>b</w:t>
      </w:r>
      <w:r w:rsidRPr="00381035">
        <w:rPr>
          <w:rStyle w:val="StyleUnderline"/>
          <w:highlight w:val="green"/>
        </w:rPr>
        <w:t>argaining is</w:t>
      </w:r>
      <w:r w:rsidRPr="00381035">
        <w:rPr>
          <w:rStyle w:val="StyleUnderline"/>
        </w:rPr>
        <w:t xml:space="preserve"> the </w:t>
      </w:r>
      <w:r w:rsidRPr="00381035">
        <w:rPr>
          <w:rStyle w:val="StyleUnderline"/>
          <w:highlight w:val="green"/>
        </w:rPr>
        <w:t>negotiation</w:t>
      </w:r>
      <w:r w:rsidRPr="00381035">
        <w:rPr>
          <w:rStyle w:val="StyleUnderline"/>
        </w:rPr>
        <w:t xml:space="preserve"> process </w:t>
      </w:r>
      <w:r w:rsidRPr="00381035">
        <w:rPr>
          <w:rStyle w:val="StyleUnderline"/>
          <w:highlight w:val="green"/>
        </w:rPr>
        <w:t>between</w:t>
      </w:r>
      <w:r w:rsidRPr="00381035">
        <w:rPr>
          <w:rStyle w:val="StyleUnderline"/>
        </w:rPr>
        <w:t xml:space="preserve"> an </w:t>
      </w:r>
      <w:r w:rsidRPr="00381035">
        <w:rPr>
          <w:rStyle w:val="StyleUnderline"/>
          <w:highlight w:val="green"/>
        </w:rPr>
        <w:t xml:space="preserve">employer and a </w:t>
      </w:r>
      <w:r w:rsidRPr="00381035">
        <w:rPr>
          <w:rStyle w:val="Emphasis"/>
          <w:highlight w:val="green"/>
        </w:rPr>
        <w:t>union</w:t>
      </w:r>
      <w:r w:rsidRPr="00381035">
        <w:rPr>
          <w:rStyle w:val="StyleUnderline"/>
        </w:rPr>
        <w:t xml:space="preserve"> comprised of workers </w:t>
      </w:r>
      <w:r w:rsidRPr="00381035">
        <w:rPr>
          <w:rStyle w:val="StyleUnderline"/>
          <w:highlight w:val="green"/>
        </w:rPr>
        <w:t>to create an agreement</w:t>
      </w:r>
      <w:r w:rsidRPr="00381035">
        <w:rPr>
          <w:rStyle w:val="StyleUnderline"/>
        </w:rPr>
        <w:t xml:space="preserve"> that will govern the terms and conditions of the workers' employment.</w:t>
      </w:r>
    </w:p>
    <w:p w14:paraId="08257D34" w14:textId="77777777" w:rsidR="00BE2EFD" w:rsidRPr="00381035" w:rsidRDefault="00BE2EFD" w:rsidP="00BE2EFD">
      <w:pPr>
        <w:rPr>
          <w:rStyle w:val="StyleUnderline"/>
          <w:highlight w:val="green"/>
        </w:rPr>
      </w:pPr>
      <w:r w:rsidRPr="00381035">
        <w:rPr>
          <w:rStyle w:val="StyleUnderline"/>
        </w:rPr>
        <w:t xml:space="preserve">The result of collective bargaining procedures is a collective agreement .  </w:t>
      </w:r>
      <w:r w:rsidRPr="00381035">
        <w:rPr>
          <w:rStyle w:val="Emphasis"/>
          <w:highlight w:val="green"/>
        </w:rPr>
        <w:t>C</w:t>
      </w:r>
      <w:r w:rsidRPr="00381035">
        <w:rPr>
          <w:rStyle w:val="StyleUnderline"/>
        </w:rPr>
        <w:t xml:space="preserve">ollective </w:t>
      </w:r>
      <w:r w:rsidRPr="00381035">
        <w:rPr>
          <w:rStyle w:val="Emphasis"/>
          <w:highlight w:val="green"/>
        </w:rPr>
        <w:t>b</w:t>
      </w:r>
      <w:r w:rsidRPr="00381035">
        <w:rPr>
          <w:rStyle w:val="StyleUnderline"/>
        </w:rPr>
        <w:t xml:space="preserve">argaining </w:t>
      </w:r>
      <w:r w:rsidRPr="00381035">
        <w:rPr>
          <w:rStyle w:val="StyleUnderline"/>
          <w:highlight w:val="green"/>
        </w:rPr>
        <w:t>is governed by</w:t>
      </w:r>
      <w:r w:rsidRPr="00381035">
        <w:rPr>
          <w:rStyle w:val="StyleUnderline"/>
        </w:rPr>
        <w:t xml:space="preserve"> federal and state </w:t>
      </w:r>
      <w:r w:rsidRPr="00381035">
        <w:rPr>
          <w:rStyle w:val="Emphasis"/>
          <w:highlight w:val="green"/>
        </w:rPr>
        <w:t>statutory laws</w:t>
      </w:r>
      <w:r w:rsidRPr="00381035">
        <w:rPr>
          <w:rStyle w:val="StyleUnderline"/>
        </w:rPr>
        <w:t xml:space="preserve">, administrative </w:t>
      </w:r>
      <w:r w:rsidRPr="00381035">
        <w:rPr>
          <w:rStyle w:val="Emphasis"/>
          <w:highlight w:val="green"/>
        </w:rPr>
        <w:t>agency reg</w:t>
      </w:r>
      <w:r w:rsidRPr="00381035">
        <w:rPr>
          <w:rStyle w:val="Emphasis"/>
        </w:rPr>
        <w:t>ulation</w:t>
      </w:r>
      <w:r w:rsidRPr="00381035">
        <w:rPr>
          <w:rStyle w:val="Emphasis"/>
          <w:highlight w:val="green"/>
        </w:rPr>
        <w:t>s</w:t>
      </w:r>
      <w:r w:rsidRPr="00381035">
        <w:rPr>
          <w:rStyle w:val="StyleUnderline"/>
        </w:rPr>
        <w:t xml:space="preserve"> , </w:t>
      </w:r>
      <w:r w:rsidRPr="00381035">
        <w:rPr>
          <w:rStyle w:val="StyleUnderline"/>
          <w:highlight w:val="green"/>
        </w:rPr>
        <w:t>and</w:t>
      </w:r>
      <w:r w:rsidRPr="00381035">
        <w:rPr>
          <w:rStyle w:val="StyleUnderline"/>
        </w:rPr>
        <w:t xml:space="preserve"> </w:t>
      </w:r>
      <w:r w:rsidRPr="00381035">
        <w:rPr>
          <w:rStyle w:val="Emphasis"/>
          <w:highlight w:val="green"/>
        </w:rPr>
        <w:t>judicial decisions</w:t>
      </w:r>
      <w:r w:rsidRPr="00381035">
        <w:rPr>
          <w:rStyle w:val="StyleUnderline"/>
        </w:rPr>
        <w:t>.</w:t>
      </w:r>
    </w:p>
    <w:p w14:paraId="2140EA67" w14:textId="77777777" w:rsidR="00BE2EFD" w:rsidRPr="00381035" w:rsidRDefault="00BE2EFD" w:rsidP="00BE2EFD">
      <w:pPr>
        <w:rPr>
          <w:rStyle w:val="StyleUnderline"/>
          <w:highlight w:val="green"/>
        </w:rPr>
      </w:pPr>
      <w:r w:rsidRPr="00381035">
        <w:rPr>
          <w:sz w:val="16"/>
        </w:rPr>
        <w:t>National Labor Relations</w:t>
      </w:r>
    </w:p>
    <w:p w14:paraId="526D3D95" w14:textId="77777777" w:rsidR="00BE2EFD" w:rsidRPr="00381035" w:rsidRDefault="00BE2EFD" w:rsidP="00BE2EFD">
      <w:pPr>
        <w:rPr>
          <w:rStyle w:val="StyleUnderline"/>
          <w:highlight w:val="green"/>
        </w:rPr>
      </w:pPr>
      <w:r w:rsidRPr="00381035">
        <w:rPr>
          <w:rStyle w:val="StyleUnderline"/>
        </w:rPr>
        <w:t>The main body of law governing collective bargaining is the National Labor Relations Act</w:t>
      </w:r>
      <w:r w:rsidRPr="00381035">
        <w:rPr>
          <w:sz w:val="16"/>
        </w:rPr>
        <w:t xml:space="preserve"> (NLRA) . It is also referred to as the Wagner Act, and </w:t>
      </w:r>
      <w:r w:rsidRPr="00381035">
        <w:rPr>
          <w:rStyle w:val="StyleUnderline"/>
        </w:rPr>
        <w:t>explicitly grants employees the right to collectively bargain and join trade unions</w:t>
      </w:r>
      <w:r w:rsidRPr="00381035">
        <w:rPr>
          <w:sz w:val="16"/>
        </w:rPr>
        <w:t xml:space="preserve">. The NLRA was originally enacted by Congress in 1935 under its power to regulate interstate commerce under the Commerce Clause in Article I , Section 8 of the U.S. Constitution . </w:t>
      </w:r>
      <w:r w:rsidRPr="00381035">
        <w:rPr>
          <w:rStyle w:val="StyleUnderline"/>
        </w:rPr>
        <w:t>It applies to most private non-agricultural employees and employers engaged in some aspect of interstate commerce</w:t>
      </w:r>
      <w:r w:rsidRPr="00381035">
        <w:rPr>
          <w:sz w:val="16"/>
        </w:rPr>
        <w:t xml:space="preserve"> . Decisions and regulations of the National Labor Relations Board (NLRB) , which was established by the NLRA, greatly supplement and define the provisions of the act.</w:t>
      </w:r>
    </w:p>
    <w:p w14:paraId="43E05C40" w14:textId="77777777" w:rsidR="00BE2EFD" w:rsidRPr="00381035" w:rsidRDefault="00BE2EFD" w:rsidP="00BE2EFD">
      <w:pPr>
        <w:rPr>
          <w:rStyle w:val="StyleUnderline"/>
          <w:highlight w:val="green"/>
        </w:rPr>
      </w:pPr>
      <w:r w:rsidRPr="00381035">
        <w:rPr>
          <w:rStyle w:val="StyleUnderline"/>
        </w:rPr>
        <w:t>The NLRA establishes procedures for the selection of a labor organization to represent a unit of employees in collective bargaining.</w:t>
      </w:r>
      <w:r w:rsidRPr="00381035">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13FE09D" w14:textId="77777777" w:rsidR="00BE2EFD" w:rsidRPr="00381035" w:rsidRDefault="00BE2EFD" w:rsidP="00BE2EFD">
      <w:pPr>
        <w:rPr>
          <w:rStyle w:val="StyleUnderline"/>
          <w:highlight w:val="green"/>
        </w:rPr>
      </w:pPr>
      <w:r w:rsidRPr="00381035">
        <w:rPr>
          <w:rStyle w:val="StyleUnderline"/>
        </w:rPr>
        <w:t>State laws further regulate collective bargaining and make collective agreements enforceable under state law.</w:t>
      </w:r>
      <w:r w:rsidRPr="00381035">
        <w:rPr>
          <w:sz w:val="16"/>
        </w:rPr>
        <w:t xml:space="preserve"> They may also provide guidelines for those employers and employees not covered by the NLRA, such as agricultural laborers.</w:t>
      </w:r>
    </w:p>
    <w:p w14:paraId="5A98A6F3" w14:textId="77777777" w:rsidR="00BE2EFD" w:rsidRPr="00381035" w:rsidRDefault="00BE2EFD" w:rsidP="00BE2EFD">
      <w:pPr>
        <w:rPr>
          <w:rStyle w:val="StyleUnderline"/>
          <w:highlight w:val="green"/>
        </w:rPr>
      </w:pPr>
    </w:p>
    <w:p w14:paraId="2D498FCC" w14:textId="77777777" w:rsidR="00BE2EFD" w:rsidRPr="00381035" w:rsidRDefault="00BE2EFD" w:rsidP="00BE2EFD">
      <w:pPr>
        <w:pStyle w:val="Heading4"/>
        <w:rPr>
          <w:rStyle w:val="StyleUnderline"/>
          <w:highlight w:val="green"/>
        </w:rPr>
      </w:pPr>
      <w:r w:rsidRPr="00381035">
        <w:t xml:space="preserve">Debate is a </w:t>
      </w:r>
      <w:r w:rsidRPr="00381035">
        <w:rPr>
          <w:u w:val="single"/>
        </w:rPr>
        <w:t>research-based game</w:t>
      </w:r>
      <w:r w:rsidRPr="00381035">
        <w:t xml:space="preserve"> that can have </w:t>
      </w:r>
      <w:r w:rsidRPr="00381035">
        <w:rPr>
          <w:u w:val="single"/>
        </w:rPr>
        <w:t>transformative</w:t>
      </w:r>
      <w:r w:rsidRPr="00381035">
        <w:t xml:space="preserve"> effects. A model that facilitates </w:t>
      </w:r>
      <w:r w:rsidRPr="00381035">
        <w:rPr>
          <w:u w:val="single"/>
        </w:rPr>
        <w:t>defending</w:t>
      </w:r>
      <w:r w:rsidRPr="00381035">
        <w:t xml:space="preserve"> CBRs </w:t>
      </w:r>
      <w:r w:rsidRPr="00381035">
        <w:rPr>
          <w:u w:val="single"/>
        </w:rPr>
        <w:t>half</w:t>
      </w:r>
      <w:r w:rsidRPr="00381035">
        <w:t xml:space="preserve"> the time ensures a </w:t>
      </w:r>
      <w:r w:rsidRPr="00381035">
        <w:rPr>
          <w:u w:val="single"/>
        </w:rPr>
        <w:t>predictable</w:t>
      </w:r>
      <w:r w:rsidRPr="00381035">
        <w:t xml:space="preserve"> structure over the course of a season without </w:t>
      </w:r>
      <w:r w:rsidRPr="00381035">
        <w:rPr>
          <w:u w:val="single"/>
        </w:rPr>
        <w:t>sacrificing</w:t>
      </w:r>
      <w:r w:rsidRPr="00381035">
        <w:t xml:space="preserve"> criticality.   </w:t>
      </w:r>
    </w:p>
    <w:p w14:paraId="7A1E3E93" w14:textId="77777777" w:rsidR="00BE2EFD" w:rsidRPr="00381035" w:rsidRDefault="00BE2EFD" w:rsidP="00BE2EFD">
      <w:pPr>
        <w:rPr>
          <w:rStyle w:val="StyleUnderline"/>
          <w:highlight w:val="green"/>
        </w:rPr>
      </w:pPr>
      <w:r w:rsidRPr="00381035">
        <w:rPr>
          <w:rStyle w:val="Style13ptBold"/>
        </w:rPr>
        <w:t xml:space="preserve">Lee &amp; Nair 16 </w:t>
      </w:r>
      <w:r w:rsidRPr="00381035">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755399D1" w14:textId="77777777" w:rsidR="00BE2EFD" w:rsidRPr="00381035" w:rsidRDefault="00BE2EFD" w:rsidP="00BE2EFD">
      <w:pPr>
        <w:rPr>
          <w:rStyle w:val="StyleUnderline"/>
          <w:highlight w:val="green"/>
        </w:rPr>
      </w:pPr>
      <w:r w:rsidRPr="00381035">
        <w:rPr>
          <w:rStyle w:val="Emphasis"/>
          <w:highlight w:val="green"/>
        </w:rPr>
        <w:t>Debate is</w:t>
      </w:r>
      <w:r w:rsidRPr="00381035">
        <w:rPr>
          <w:rStyle w:val="Emphasis"/>
        </w:rPr>
        <w:t xml:space="preserve"> a type of play</w:t>
      </w:r>
      <w:r w:rsidRPr="00381035">
        <w:rPr>
          <w:rStyle w:val="StyleUnderline"/>
        </w:rPr>
        <w:t xml:space="preserve"> that encourages students to interact with new ideas and perspectives</w:t>
      </w:r>
      <w:r w:rsidRPr="00381035">
        <w:rPr>
          <w:sz w:val="14"/>
        </w:rPr>
        <w:t xml:space="preserve">. It is </w:t>
      </w:r>
      <w:r w:rsidRPr="00381035">
        <w:rPr>
          <w:rStyle w:val="Emphasis"/>
          <w:szCs w:val="24"/>
          <w:highlight w:val="green"/>
        </w:rPr>
        <w:t>an evidence-based game</w:t>
      </w:r>
      <w:r w:rsidRPr="00381035">
        <w:rPr>
          <w:rStyle w:val="StyleUnderline"/>
          <w:szCs w:val="24"/>
          <w:highlight w:val="green"/>
        </w:rPr>
        <w:t xml:space="preserve"> </w:t>
      </w:r>
      <w:r w:rsidRPr="00381035">
        <w:rPr>
          <w:rStyle w:val="StyleUnderline"/>
        </w:rPr>
        <w:t>of argument and advocacy that helps students envision a better world</w:t>
      </w:r>
      <w:r w:rsidRPr="00381035">
        <w:rPr>
          <w:sz w:val="14"/>
        </w:rPr>
        <w:t xml:space="preserve">, dream big ideas, and see themselves as agents of change. </w:t>
      </w:r>
      <w:r w:rsidRPr="00381035">
        <w:rPr>
          <w:rStyle w:val="StyleUnderline"/>
        </w:rPr>
        <w:t xml:space="preserve">The act of debating creates an educational environment that </w:t>
      </w:r>
      <w:r w:rsidRPr="00381035">
        <w:rPr>
          <w:rStyle w:val="StyleUnderline"/>
          <w:highlight w:val="green"/>
        </w:rPr>
        <w:t>brings students together to interrogate ideas and pursue a negotiated understanding</w:t>
      </w:r>
      <w:r w:rsidRPr="00381035">
        <w:rPr>
          <w:rStyle w:val="StyleUnderline"/>
        </w:rPr>
        <w:t xml:space="preserve"> of their existence that is comprised of information from a multitude of sources and perspectives</w:t>
      </w:r>
      <w:r w:rsidRPr="00381035">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2340D00D" w14:textId="77777777" w:rsidR="00BE2EFD" w:rsidRPr="00381035" w:rsidRDefault="00BE2EFD" w:rsidP="00BE2EFD">
      <w:pPr>
        <w:rPr>
          <w:rStyle w:val="StyleUnderline"/>
          <w:highlight w:val="green"/>
        </w:rPr>
      </w:pPr>
      <w:r w:rsidRPr="00381035">
        <w:rPr>
          <w:sz w:val="14"/>
        </w:rPr>
        <w:t xml:space="preserve">While there are a multitude of ways to incorporate debate into the curriculum, the </w:t>
      </w:r>
      <w:r w:rsidRPr="00381035">
        <w:rPr>
          <w:rStyle w:val="StyleUnderline"/>
        </w:rPr>
        <w:t>approaches most suitable for producing more culturally humble students will incorporate the following:</w:t>
      </w:r>
    </w:p>
    <w:p w14:paraId="087A5692" w14:textId="77777777" w:rsidR="00BE2EFD" w:rsidRPr="00381035" w:rsidRDefault="00BE2EFD" w:rsidP="00BE2EFD">
      <w:pPr>
        <w:rPr>
          <w:rStyle w:val="StyleUnderline"/>
          <w:highlight w:val="green"/>
        </w:rPr>
      </w:pPr>
      <w:r w:rsidRPr="00381035">
        <w:rPr>
          <w:sz w:val="14"/>
        </w:rPr>
        <w:t xml:space="preserve">• </w:t>
      </w:r>
      <w:r w:rsidRPr="00381035">
        <w:rPr>
          <w:rStyle w:val="StyleUnderline"/>
        </w:rPr>
        <w:t>A competition of ideas</w:t>
      </w:r>
      <w:r w:rsidRPr="00381035">
        <w:rPr>
          <w:sz w:val="14"/>
        </w:rPr>
        <w:t xml:space="preserve"> – because students will learn that disagreement can be generative and productive and the best solutions usually incorporate the ideas of multiple parties;</w:t>
      </w:r>
    </w:p>
    <w:p w14:paraId="5857DC54" w14:textId="77777777" w:rsidR="00BE2EFD" w:rsidRPr="00381035" w:rsidRDefault="00BE2EFD" w:rsidP="00BE2EFD">
      <w:pPr>
        <w:rPr>
          <w:rStyle w:val="StyleUnderline"/>
          <w:highlight w:val="green"/>
        </w:rPr>
      </w:pPr>
      <w:r w:rsidRPr="00381035">
        <w:rPr>
          <w:sz w:val="14"/>
        </w:rPr>
        <w:t xml:space="preserve">• </w:t>
      </w:r>
      <w:r w:rsidRPr="00381035">
        <w:rPr>
          <w:rStyle w:val="StyleUnderline"/>
        </w:rPr>
        <w:t>Multiple defensible perspectives</w:t>
      </w:r>
      <w:r w:rsidRPr="00381035">
        <w:rPr>
          <w:sz w:val="14"/>
        </w:rPr>
        <w:t xml:space="preserve"> – because students will learn the value of openly exploring multiple perspectives and remaining open to new and confounding information;</w:t>
      </w:r>
    </w:p>
    <w:p w14:paraId="3DAC72AF" w14:textId="77777777" w:rsidR="00BE2EFD" w:rsidRPr="00381035" w:rsidRDefault="00BE2EFD" w:rsidP="00BE2EFD">
      <w:pPr>
        <w:rPr>
          <w:rStyle w:val="StyleUnderline"/>
          <w:highlight w:val="green"/>
        </w:rPr>
      </w:pPr>
      <w:r w:rsidRPr="00381035">
        <w:rPr>
          <w:sz w:val="14"/>
        </w:rPr>
        <w:t xml:space="preserve">• An expectation that </w:t>
      </w:r>
      <w:r w:rsidRPr="00381035">
        <w:rPr>
          <w:rStyle w:val="StyleUnderline"/>
        </w:rPr>
        <w:t>positions are informed by research</w:t>
      </w:r>
      <w:r w:rsidRPr="00381035">
        <w:rPr>
          <w:sz w:val="14"/>
        </w:rPr>
        <w:t xml:space="preserve"> – because students will learn that decisions are improved with better and more pertinent evidence;</w:t>
      </w:r>
    </w:p>
    <w:p w14:paraId="1BB87A32" w14:textId="77777777" w:rsidR="00BE2EFD" w:rsidRPr="00381035" w:rsidRDefault="00BE2EFD" w:rsidP="00BE2EFD">
      <w:pPr>
        <w:rPr>
          <w:rStyle w:val="StyleUnderline"/>
          <w:highlight w:val="green"/>
        </w:rPr>
      </w:pPr>
      <w:r w:rsidRPr="00381035">
        <w:rPr>
          <w:sz w:val="14"/>
        </w:rPr>
        <w:t xml:space="preserve">• </w:t>
      </w:r>
      <w:r w:rsidRPr="00381035">
        <w:rPr>
          <w:rStyle w:val="Emphasis"/>
        </w:rPr>
        <w:t>Sides that are assigned in some way other than by student preference</w:t>
      </w:r>
      <w:r w:rsidRPr="00381035">
        <w:rPr>
          <w:sz w:val="14"/>
        </w:rPr>
        <w:t xml:space="preserve"> – because assigning sides depersonalizes the conversation and removes the fear and anxiety from engaging controversial issues; and</w:t>
      </w:r>
    </w:p>
    <w:p w14:paraId="0F3482BE" w14:textId="77777777" w:rsidR="00BE2EFD" w:rsidRPr="00381035" w:rsidRDefault="00BE2EFD" w:rsidP="00BE2EFD">
      <w:pPr>
        <w:rPr>
          <w:rStyle w:val="StyleUnderline"/>
          <w:highlight w:val="green"/>
        </w:rPr>
      </w:pPr>
      <w:r w:rsidRPr="00381035">
        <w:rPr>
          <w:sz w:val="14"/>
        </w:rPr>
        <w:t xml:space="preserve">• </w:t>
      </w:r>
      <w:r w:rsidRPr="00381035">
        <w:rPr>
          <w:rStyle w:val="StyleUnderline"/>
        </w:rPr>
        <w:t>Topics that are socially and culturally relevant</w:t>
      </w:r>
      <w:r w:rsidRPr="00381035">
        <w:rPr>
          <w:sz w:val="14"/>
        </w:rPr>
        <w:t xml:space="preserve"> – because meaningful topics will increase students’ desire to research and engage.</w:t>
      </w:r>
    </w:p>
    <w:p w14:paraId="6C887DCD" w14:textId="77777777" w:rsidR="00BE2EFD" w:rsidRPr="00381035" w:rsidRDefault="00BE2EFD" w:rsidP="00BE2EFD">
      <w:pPr>
        <w:rPr>
          <w:rStyle w:val="StyleUnderline"/>
          <w:highlight w:val="green"/>
        </w:rPr>
      </w:pPr>
      <w:r w:rsidRPr="00381035">
        <w:rPr>
          <w:sz w:val="14"/>
        </w:rPr>
        <w:t xml:space="preserve">These </w:t>
      </w:r>
      <w:r w:rsidRPr="00381035">
        <w:rPr>
          <w:rStyle w:val="StyleUnderline"/>
        </w:rPr>
        <w:t>debates hold the possibility of encouraging students to reach across the cultural divide and play meaningfully together</w:t>
      </w:r>
      <w:r w:rsidRPr="00381035">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381035">
        <w:rPr>
          <w:rStyle w:val="Emphasis"/>
          <w:szCs w:val="24"/>
          <w:highlight w:val="green"/>
        </w:rPr>
        <w:t>debate provides</w:t>
      </w:r>
      <w:r w:rsidRPr="00381035">
        <w:rPr>
          <w:rStyle w:val="Emphasis"/>
          <w:szCs w:val="24"/>
        </w:rPr>
        <w:t xml:space="preserve"> the </w:t>
      </w:r>
      <w:r w:rsidRPr="00381035">
        <w:rPr>
          <w:rStyle w:val="Emphasis"/>
          <w:szCs w:val="24"/>
          <w:highlight w:val="green"/>
        </w:rPr>
        <w:t>structure to transform these encounters into valuable</w:t>
      </w:r>
      <w:r w:rsidRPr="00381035">
        <w:rPr>
          <w:rStyle w:val="Emphasis"/>
          <w:szCs w:val="24"/>
        </w:rPr>
        <w:t xml:space="preserve">, teachable </w:t>
      </w:r>
      <w:r w:rsidRPr="00381035">
        <w:rPr>
          <w:rStyle w:val="Emphasis"/>
          <w:szCs w:val="24"/>
          <w:highlight w:val="green"/>
        </w:rPr>
        <w:t>moments that</w:t>
      </w:r>
      <w:r w:rsidRPr="00381035">
        <w:rPr>
          <w:rStyle w:val="Emphasis"/>
          <w:szCs w:val="24"/>
        </w:rPr>
        <w:t xml:space="preserve"> can </w:t>
      </w:r>
      <w:r w:rsidRPr="00381035">
        <w:rPr>
          <w:rStyle w:val="Emphasis"/>
          <w:szCs w:val="24"/>
          <w:highlight w:val="green"/>
        </w:rPr>
        <w:t>serve as</w:t>
      </w:r>
      <w:r w:rsidRPr="00381035">
        <w:rPr>
          <w:rStyle w:val="Emphasis"/>
          <w:szCs w:val="24"/>
        </w:rPr>
        <w:t xml:space="preserve"> essential </w:t>
      </w:r>
      <w:r w:rsidRPr="00381035">
        <w:rPr>
          <w:rStyle w:val="Emphasis"/>
          <w:szCs w:val="24"/>
          <w:highlight w:val="green"/>
        </w:rPr>
        <w:t>building blocks for constructing an empathetic</w:t>
      </w:r>
      <w:r w:rsidRPr="00381035">
        <w:rPr>
          <w:rStyle w:val="Emphasis"/>
          <w:szCs w:val="24"/>
        </w:rPr>
        <w:t xml:space="preserve"> </w:t>
      </w:r>
      <w:r w:rsidRPr="00381035">
        <w:rPr>
          <w:sz w:val="14"/>
        </w:rPr>
        <w:t xml:space="preserve">and humble </w:t>
      </w:r>
      <w:r w:rsidRPr="00381035">
        <w:rPr>
          <w:rStyle w:val="Emphasis"/>
          <w:szCs w:val="24"/>
          <w:highlight w:val="green"/>
        </w:rPr>
        <w:t>student</w:t>
      </w:r>
      <w:r w:rsidRPr="00381035">
        <w:rPr>
          <w:sz w:val="14"/>
          <w:szCs w:val="24"/>
          <w:highlight w:val="green"/>
        </w:rPr>
        <w:t>.</w:t>
      </w:r>
      <w:r w:rsidRPr="00381035">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381035">
        <w:rPr>
          <w:rStyle w:val="Emphasis"/>
          <w:szCs w:val="24"/>
          <w:highlight w:val="green"/>
        </w:rPr>
        <w:t>Debate provides the structure and incentives</w:t>
      </w:r>
      <w:r w:rsidRPr="00381035">
        <w:rPr>
          <w:rStyle w:val="StyleUnderline"/>
          <w:highlight w:val="green"/>
        </w:rPr>
        <w:t xml:space="preserve"> for students to view these</w:t>
      </w:r>
      <w:r w:rsidRPr="00381035">
        <w:rPr>
          <w:rStyle w:val="StyleUnderline"/>
        </w:rPr>
        <w:t xml:space="preserve"> exchanges as </w:t>
      </w:r>
      <w:r w:rsidRPr="00381035">
        <w:rPr>
          <w:rStyle w:val="StyleUnderline"/>
          <w:highlight w:val="green"/>
        </w:rPr>
        <w:t>laboratories to explore</w:t>
      </w:r>
      <w:r w:rsidRPr="00381035">
        <w:rPr>
          <w:rStyle w:val="StyleUnderline"/>
        </w:rPr>
        <w:t xml:space="preserve"> who they and </w:t>
      </w:r>
      <w:r w:rsidRPr="00381035">
        <w:rPr>
          <w:rStyle w:val="StyleUnderline"/>
          <w:highlight w:val="green"/>
        </w:rPr>
        <w:t>how they want to exist</w:t>
      </w:r>
      <w:r w:rsidRPr="00381035">
        <w:rPr>
          <w:rStyle w:val="StyleUnderline"/>
        </w:rPr>
        <w:t xml:space="preserve"> instead of harbingers of a cultural onslaught.</w:t>
      </w:r>
      <w:r w:rsidRPr="00381035">
        <w:rPr>
          <w:sz w:val="14"/>
        </w:rPr>
        <w:t xml:space="preserve"> </w:t>
      </w:r>
      <w:r w:rsidRPr="00381035">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4B4F05F3" w14:textId="77777777" w:rsidR="00BE2EFD" w:rsidRPr="00381035" w:rsidRDefault="00BE2EFD" w:rsidP="00BE2EFD">
      <w:pPr>
        <w:rPr>
          <w:rStyle w:val="StyleUnderline"/>
          <w:highlight w:val="green"/>
        </w:rPr>
      </w:pPr>
      <w:r w:rsidRPr="00381035">
        <w:rPr>
          <w:rStyle w:val="StyleUnderline"/>
          <w:highlight w:val="green"/>
        </w:rPr>
        <w:t>Debate creates</w:t>
      </w:r>
      <w:r w:rsidRPr="00381035">
        <w:rPr>
          <w:rStyle w:val="StyleUnderline"/>
        </w:rPr>
        <w:t xml:space="preserve"> intellectual </w:t>
      </w:r>
      <w:r w:rsidRPr="00381035">
        <w:rPr>
          <w:rStyle w:val="StyleUnderline"/>
          <w:highlight w:val="green"/>
        </w:rPr>
        <w:t>spaces for students to play around with who they are and what they are willing to defen</w:t>
      </w:r>
      <w:r w:rsidRPr="00381035">
        <w:rPr>
          <w:rStyle w:val="StyleUnderline"/>
        </w:rPr>
        <w:t>d</w:t>
      </w:r>
      <w:r w:rsidRPr="00381035">
        <w:rPr>
          <w:sz w:val="14"/>
        </w:rPr>
        <w:t xml:space="preserve">. It is easy to structure an exercise where students are expected to defend two diametrically opposed propositions in the same setting. </w:t>
      </w:r>
      <w:r w:rsidRPr="00381035">
        <w:rPr>
          <w:rStyle w:val="Emphasis"/>
          <w:szCs w:val="24"/>
          <w:highlight w:val="green"/>
        </w:rPr>
        <w:t>Encouraging students to debate from a position they may not agree with challenges their desire to dogmatically defend a particular perspective</w:t>
      </w:r>
      <w:r w:rsidRPr="00381035">
        <w:rPr>
          <w:rStyle w:val="Emphasis"/>
        </w:rPr>
        <w:t>.</w:t>
      </w:r>
      <w:r w:rsidRPr="00381035">
        <w:rPr>
          <w:sz w:val="14"/>
        </w:rPr>
        <w:t xml:space="preserve"> Additionally, </w:t>
      </w:r>
      <w:r w:rsidRPr="00381035">
        <w:rPr>
          <w:rStyle w:val="StyleUnderline"/>
        </w:rPr>
        <w:t>students are encouraged to critique ideas and not character</w:t>
      </w:r>
      <w:r w:rsidRPr="00381035">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381035">
        <w:rPr>
          <w:rStyle w:val="StyleUnderline"/>
        </w:rPr>
        <w:t xml:space="preserve">where we are expected to listen and entertain the validity of ideas with which we may </w:t>
      </w:r>
      <w:r w:rsidRPr="00381035">
        <w:rPr>
          <w:rStyle w:val="Emphasis"/>
        </w:rPr>
        <w:t>fundamentally disagree.</w:t>
      </w:r>
      <w:r w:rsidRPr="00381035">
        <w:rPr>
          <w:sz w:val="14"/>
        </w:rPr>
        <w:t xml:space="preserve"> When the communal norm becomes one that privileges the value of listening over our personal desire to speak, we have reached a point where negotiation and compromise are possible.</w:t>
      </w:r>
    </w:p>
    <w:p w14:paraId="31A42B72" w14:textId="77777777" w:rsidR="00BE2EFD" w:rsidRPr="00381035" w:rsidRDefault="00BE2EFD" w:rsidP="00BE2EFD">
      <w:pPr>
        <w:rPr>
          <w:rStyle w:val="StyleUnderline"/>
          <w:highlight w:val="green"/>
        </w:rPr>
      </w:pPr>
      <w:r w:rsidRPr="00381035">
        <w:rPr>
          <w:rStyle w:val="Emphasis"/>
        </w:rPr>
        <w:t>Debate as an evidence-based game of advocacy and argument has the potential to create the unique learning environment needed to promote cross-cultural dialogue.</w:t>
      </w:r>
      <w:r w:rsidRPr="00381035">
        <w:rPr>
          <w:sz w:val="14"/>
        </w:rPr>
        <w:t xml:space="preserve"> Transforming our classroom conversations into games </w:t>
      </w:r>
      <w:r w:rsidRPr="00381035">
        <w:rPr>
          <w:rStyle w:val="StyleUnderline"/>
        </w:rPr>
        <w:t>requiring</w:t>
      </w:r>
      <w:r w:rsidRPr="00381035">
        <w:rPr>
          <w:sz w:val="14"/>
        </w:rPr>
        <w:t xml:space="preserve"> the exploration of well-researched arguments is one way of depersonalizing the exchange and </w:t>
      </w:r>
      <w:r w:rsidRPr="00381035">
        <w:rPr>
          <w:rStyle w:val="StyleUnderline"/>
        </w:rPr>
        <w:t>lowering the emotional stakes in the encounter</w:t>
      </w:r>
      <w:r w:rsidRPr="00381035">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02238B09" w14:textId="77777777" w:rsidR="00BE2EFD" w:rsidRPr="00381035" w:rsidRDefault="00BE2EFD" w:rsidP="00BE2EFD">
      <w:pPr>
        <w:rPr>
          <w:rStyle w:val="StyleUnderline"/>
          <w:highlight w:val="green"/>
        </w:rPr>
      </w:pPr>
      <w:r w:rsidRPr="00381035">
        <w:rPr>
          <w:sz w:val="14"/>
        </w:rPr>
        <w:t xml:space="preserve">If we are truly vested in getting students to participate in productive cross- cultural dialogues on difficult issues, </w:t>
      </w:r>
      <w:r w:rsidRPr="00381035">
        <w:rPr>
          <w:rStyle w:val="StyleUnderline"/>
          <w:highlight w:val="green"/>
        </w:rPr>
        <w:t xml:space="preserve">we must find ways to </w:t>
      </w:r>
      <w:r w:rsidRPr="00381035">
        <w:rPr>
          <w:rStyle w:val="Emphasis"/>
          <w:highlight w:val="green"/>
        </w:rPr>
        <w:t xml:space="preserve">lower the </w:t>
      </w:r>
      <w:r w:rsidRPr="00381035">
        <w:rPr>
          <w:rStyle w:val="Emphasis"/>
        </w:rPr>
        <w:t xml:space="preserve">emotional </w:t>
      </w:r>
      <w:r w:rsidRPr="00381035">
        <w:rPr>
          <w:rStyle w:val="Emphasis"/>
          <w:highlight w:val="green"/>
        </w:rPr>
        <w:t xml:space="preserve">stakes </w:t>
      </w:r>
      <w:r w:rsidRPr="00381035">
        <w:rPr>
          <w:rStyle w:val="StyleUnderline"/>
          <w:highlight w:val="green"/>
        </w:rPr>
        <w:t>involved in</w:t>
      </w:r>
      <w:r w:rsidRPr="00381035">
        <w:rPr>
          <w:rStyle w:val="StyleUnderline"/>
        </w:rPr>
        <w:t xml:space="preserve"> their </w:t>
      </w:r>
      <w:r w:rsidRPr="00381035">
        <w:rPr>
          <w:rStyle w:val="StyleUnderline"/>
          <w:highlight w:val="green"/>
        </w:rPr>
        <w:t>participation</w:t>
      </w:r>
      <w:r w:rsidRPr="00381035">
        <w:rPr>
          <w:rStyle w:val="StyleUnderline"/>
        </w:rPr>
        <w:t>.</w:t>
      </w:r>
      <w:r w:rsidRPr="00381035">
        <w:rPr>
          <w:sz w:val="14"/>
        </w:rPr>
        <w:t xml:space="preserve"> </w:t>
      </w:r>
      <w:r w:rsidRPr="00381035">
        <w:rPr>
          <w:rStyle w:val="StyleUnderline"/>
        </w:rPr>
        <w:t xml:space="preserve">While a little competition can keep the stakes high enough to encourage students to research and explore ideas that are radically different from the ideas they currently hold, the </w:t>
      </w:r>
      <w:r w:rsidRPr="00381035">
        <w:rPr>
          <w:rStyle w:val="Emphasis"/>
        </w:rPr>
        <w:t>depersonalization</w:t>
      </w:r>
      <w:r w:rsidRPr="00381035">
        <w:rPr>
          <w:rStyle w:val="StyleUnderline"/>
        </w:rPr>
        <w:t xml:space="preserve"> of the encounter will reassure students that their beliefs and culture are not being judged.</w:t>
      </w:r>
    </w:p>
    <w:p w14:paraId="28998AD9" w14:textId="77777777" w:rsidR="00BE2EFD" w:rsidRDefault="00BE2EFD" w:rsidP="00BE2EFD">
      <w:pPr>
        <w:rPr>
          <w:sz w:val="14"/>
        </w:rPr>
      </w:pPr>
      <w:r w:rsidRPr="00381035">
        <w:rPr>
          <w:rStyle w:val="StyleUnderline"/>
          <w:highlight w:val="green"/>
        </w:rPr>
        <w:t xml:space="preserve">Games give students permission </w:t>
      </w:r>
      <w:r w:rsidRPr="00381035">
        <w:rPr>
          <w:rStyle w:val="StyleUnderline"/>
        </w:rPr>
        <w:t xml:space="preserve">to explore. Debating allows students </w:t>
      </w:r>
      <w:r w:rsidRPr="00381035">
        <w:rPr>
          <w:rStyle w:val="StyleUnderline"/>
          <w:highlight w:val="green"/>
        </w:rPr>
        <w:t>to test ideas</w:t>
      </w:r>
      <w:r w:rsidRPr="00381035">
        <w:rPr>
          <w:rStyle w:val="StyleUnderline"/>
        </w:rPr>
        <w:t xml:space="preserve"> and to practice being an advocate</w:t>
      </w:r>
      <w:r w:rsidRPr="00381035">
        <w:rPr>
          <w:sz w:val="14"/>
        </w:rPr>
        <w:t xml:space="preserve">. Assigned advocacy provides a safe space for students to defend and challenge policies and worldviews without having to own the conclusion or consequences. </w:t>
      </w:r>
      <w:r w:rsidRPr="00381035">
        <w:rPr>
          <w:rStyle w:val="StyleUnderline"/>
        </w:rPr>
        <w:t xml:space="preserve">It </w:t>
      </w:r>
      <w:r w:rsidRPr="00381035">
        <w:rPr>
          <w:rStyle w:val="StyleUnderline"/>
          <w:highlight w:val="green"/>
        </w:rPr>
        <w:t>reduces the fear of trying on different</w:t>
      </w:r>
      <w:r w:rsidRPr="00381035">
        <w:rPr>
          <w:rStyle w:val="StyleUnderline"/>
        </w:rPr>
        <w:t xml:space="preserve"> beliefs, </w:t>
      </w:r>
      <w:r w:rsidRPr="00381035">
        <w:rPr>
          <w:rStyle w:val="StyleUnderline"/>
          <w:highlight w:val="green"/>
        </w:rPr>
        <w:t xml:space="preserve">philosophies, and policy perspectives by removing the fear of openly discussing half-formed ideas in front of </w:t>
      </w:r>
      <w:r w:rsidRPr="00381035">
        <w:rPr>
          <w:rStyle w:val="StyleUnderline"/>
        </w:rPr>
        <w:t xml:space="preserve">their </w:t>
      </w:r>
      <w:r w:rsidRPr="00381035">
        <w:rPr>
          <w:rStyle w:val="StyleUnderline"/>
          <w:highlight w:val="green"/>
        </w:rPr>
        <w:t>peers.</w:t>
      </w:r>
      <w:r w:rsidRPr="00381035">
        <w:rPr>
          <w:sz w:val="14"/>
        </w:rPr>
        <w:t xml:space="preserve"> </w:t>
      </w:r>
      <w:r w:rsidRPr="00381035">
        <w:rPr>
          <w:rStyle w:val="Emphasis"/>
          <w:sz w:val="28"/>
          <w:szCs w:val="28"/>
        </w:rPr>
        <w:t xml:space="preserve">Isn’t </w:t>
      </w:r>
      <w:r w:rsidRPr="00381035">
        <w:rPr>
          <w:rStyle w:val="Emphasis"/>
          <w:sz w:val="28"/>
          <w:szCs w:val="28"/>
          <w:highlight w:val="green"/>
        </w:rPr>
        <w:t xml:space="preserve">that what the process of becoming educated is </w:t>
      </w:r>
      <w:r w:rsidRPr="00381035">
        <w:rPr>
          <w:rStyle w:val="Emphasis"/>
          <w:sz w:val="28"/>
          <w:szCs w:val="28"/>
        </w:rPr>
        <w:t xml:space="preserve">all about – realizing that </w:t>
      </w:r>
      <w:r w:rsidRPr="00381035">
        <w:rPr>
          <w:rStyle w:val="Emphasis"/>
          <w:sz w:val="28"/>
          <w:szCs w:val="28"/>
          <w:highlight w:val="green"/>
        </w:rPr>
        <w:t>everyone wakes up</w:t>
      </w:r>
      <w:r w:rsidRPr="00381035">
        <w:rPr>
          <w:rStyle w:val="Emphasis"/>
          <w:sz w:val="28"/>
          <w:szCs w:val="28"/>
        </w:rPr>
        <w:t xml:space="preserve"> every day </w:t>
      </w:r>
      <w:r w:rsidRPr="00381035">
        <w:rPr>
          <w:rStyle w:val="Emphasis"/>
          <w:sz w:val="28"/>
          <w:szCs w:val="28"/>
          <w:highlight w:val="green"/>
        </w:rPr>
        <w:t>a different person with substantial room to grow and become a better human being</w:t>
      </w:r>
      <w:r w:rsidRPr="00381035">
        <w:rPr>
          <w:rStyle w:val="Emphasis"/>
          <w:sz w:val="28"/>
          <w:szCs w:val="28"/>
        </w:rPr>
        <w:t>?</w:t>
      </w:r>
      <w:r w:rsidRPr="00381035">
        <w:rPr>
          <w:sz w:val="15"/>
          <w:szCs w:val="24"/>
        </w:rPr>
        <w:t xml:space="preserve"> </w:t>
      </w:r>
      <w:r w:rsidRPr="00381035">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2570719D" w14:textId="77777777" w:rsidR="00BE2EFD" w:rsidRPr="00381035" w:rsidRDefault="00BE2EFD" w:rsidP="00BE2EFD">
      <w:pPr>
        <w:rPr>
          <w:rStyle w:val="StyleUnderline"/>
          <w:highlight w:val="green"/>
        </w:rPr>
      </w:pPr>
    </w:p>
    <w:p w14:paraId="65C36927" w14:textId="77777777" w:rsidR="00BE2EFD" w:rsidRPr="00381035" w:rsidRDefault="00BE2EFD" w:rsidP="00BE2EFD">
      <w:pPr>
        <w:pStyle w:val="Heading4"/>
        <w:rPr>
          <w:rStyle w:val="StyleUnderline"/>
          <w:highlight w:val="green"/>
        </w:rPr>
      </w:pPr>
      <w:r w:rsidRPr="00381035">
        <w:t>Vote Negative.</w:t>
      </w:r>
    </w:p>
    <w:p w14:paraId="14A5E433" w14:textId="77777777" w:rsidR="00BE2EFD" w:rsidRPr="00381035" w:rsidRDefault="00BE2EFD" w:rsidP="00BE2EFD">
      <w:pPr>
        <w:pStyle w:val="Heading4"/>
        <w:rPr>
          <w:rStyle w:val="StyleUnderline"/>
          <w:highlight w:val="green"/>
        </w:rPr>
      </w:pPr>
      <w:r w:rsidRPr="00381035">
        <w:t xml:space="preserve">1. </w:t>
      </w:r>
      <w:r w:rsidRPr="00381035">
        <w:rPr>
          <w:u w:val="single"/>
        </w:rPr>
        <w:t>Competitive equity</w:t>
      </w:r>
      <w:r w:rsidRPr="00381035">
        <w:t xml:space="preserve">. Debate is a </w:t>
      </w:r>
      <w:r w:rsidRPr="00381035">
        <w:rPr>
          <w:u w:val="single"/>
        </w:rPr>
        <w:t>game</w:t>
      </w:r>
      <w:r w:rsidRPr="00381035">
        <w:t xml:space="preserve"> where </w:t>
      </w:r>
      <w:r w:rsidRPr="00381035">
        <w:rPr>
          <w:u w:val="single"/>
        </w:rPr>
        <w:t>argument selection</w:t>
      </w:r>
      <w:r w:rsidRPr="00381035">
        <w:t xml:space="preserve"> is driven by </w:t>
      </w:r>
      <w:r w:rsidRPr="00381035">
        <w:rPr>
          <w:u w:val="single"/>
        </w:rPr>
        <w:t>competitive incentives</w:t>
      </w:r>
      <w:r w:rsidRPr="00381035">
        <w:t xml:space="preserve">---abandoning a topical stasis creates a </w:t>
      </w:r>
      <w:r w:rsidRPr="00381035">
        <w:rPr>
          <w:u w:val="single"/>
        </w:rPr>
        <w:t>moral hazard</w:t>
      </w:r>
      <w:r w:rsidRPr="00381035">
        <w:t xml:space="preserve"> to </w:t>
      </w:r>
      <w:r w:rsidRPr="00381035">
        <w:rPr>
          <w:u w:val="single"/>
        </w:rPr>
        <w:t>avoid controversial positions</w:t>
      </w:r>
      <w:r w:rsidRPr="00381035">
        <w:t xml:space="preserve"> and denies a </w:t>
      </w:r>
      <w:r w:rsidRPr="00381035">
        <w:rPr>
          <w:u w:val="single"/>
        </w:rPr>
        <w:t>predictable role</w:t>
      </w:r>
      <w:r w:rsidRPr="00381035">
        <w:t xml:space="preserve"> for the </w:t>
      </w:r>
      <w:r w:rsidRPr="00381035">
        <w:rPr>
          <w:u w:val="single"/>
        </w:rPr>
        <w:t>negative</w:t>
      </w:r>
      <w:r w:rsidRPr="00381035">
        <w:t xml:space="preserve">. Competitive equity is a </w:t>
      </w:r>
      <w:r w:rsidRPr="00381035">
        <w:rPr>
          <w:u w:val="single"/>
        </w:rPr>
        <w:t>prerequisite</w:t>
      </w:r>
      <w:r w:rsidRPr="00381035">
        <w:t xml:space="preserve"> to </w:t>
      </w:r>
      <w:r w:rsidRPr="00381035">
        <w:rPr>
          <w:u w:val="single"/>
        </w:rPr>
        <w:t>any pedagogical value of debate</w:t>
      </w:r>
      <w:r w:rsidRPr="00381035">
        <w:t xml:space="preserve"> AND is the </w:t>
      </w:r>
      <w:r w:rsidRPr="00381035">
        <w:rPr>
          <w:u w:val="single"/>
        </w:rPr>
        <w:t>only impact</w:t>
      </w:r>
      <w:r w:rsidRPr="00381035">
        <w:t xml:space="preserve"> solvable by the </w:t>
      </w:r>
      <w:r w:rsidRPr="00381035">
        <w:rPr>
          <w:u w:val="single"/>
        </w:rPr>
        <w:t>ballot</w:t>
      </w:r>
      <w:r w:rsidRPr="00381035">
        <w:t xml:space="preserve">. High-level debates are </w:t>
      </w:r>
      <w:r w:rsidRPr="00381035">
        <w:rPr>
          <w:u w:val="single"/>
        </w:rPr>
        <w:t>lost</w:t>
      </w:r>
      <w:r w:rsidRPr="00381035">
        <w:t xml:space="preserve"> on the </w:t>
      </w:r>
      <w:r w:rsidRPr="00381035">
        <w:rPr>
          <w:u w:val="single"/>
        </w:rPr>
        <w:t>margins</w:t>
      </w:r>
      <w:r w:rsidRPr="00381035">
        <w:t xml:space="preserve">, so the </w:t>
      </w:r>
      <w:r w:rsidRPr="00381035">
        <w:rPr>
          <w:u w:val="single"/>
        </w:rPr>
        <w:t>threshold</w:t>
      </w:r>
      <w:r w:rsidRPr="00381035">
        <w:t xml:space="preserve"> for an impact is </w:t>
      </w:r>
      <w:r w:rsidRPr="00381035">
        <w:rPr>
          <w:u w:val="single"/>
        </w:rPr>
        <w:t>low</w:t>
      </w:r>
      <w:r w:rsidRPr="00381035">
        <w:t>.</w:t>
      </w:r>
    </w:p>
    <w:p w14:paraId="3B3022A3" w14:textId="77777777" w:rsidR="00BE2EFD" w:rsidRPr="00381035" w:rsidRDefault="00BE2EFD" w:rsidP="00BE2EFD">
      <w:pPr>
        <w:rPr>
          <w:rStyle w:val="StyleUnderline"/>
          <w:highlight w:val="green"/>
        </w:rPr>
      </w:pPr>
    </w:p>
    <w:p w14:paraId="40ADA433" w14:textId="77777777" w:rsidR="00BE2EFD" w:rsidRPr="00381035" w:rsidRDefault="00BE2EFD" w:rsidP="00BE2EFD">
      <w:pPr>
        <w:pStyle w:val="Heading4"/>
        <w:rPr>
          <w:rStyle w:val="StyleUnderline"/>
          <w:highlight w:val="green"/>
        </w:rPr>
      </w:pPr>
      <w:r w:rsidRPr="00381035">
        <w:t xml:space="preserve">2. </w:t>
      </w:r>
      <w:r w:rsidRPr="00381035">
        <w:rPr>
          <w:u w:val="single"/>
        </w:rPr>
        <w:t>Clash</w:t>
      </w:r>
      <w:r w:rsidRPr="00381035">
        <w:t xml:space="preserve">. It’s an </w:t>
      </w:r>
      <w:r w:rsidRPr="00381035">
        <w:rPr>
          <w:u w:val="single"/>
        </w:rPr>
        <w:t>external impact</w:t>
      </w:r>
      <w:r w:rsidRPr="00381035">
        <w:t xml:space="preserve"> to argument engagement. </w:t>
      </w:r>
      <w:r w:rsidRPr="00381035">
        <w:rPr>
          <w:u w:val="single"/>
        </w:rPr>
        <w:t>If they are right</w:t>
      </w:r>
      <w:r w:rsidRPr="00381035">
        <w:t xml:space="preserve"> that debates </w:t>
      </w:r>
      <w:r w:rsidRPr="00381035">
        <w:rPr>
          <w:u w:val="single"/>
        </w:rPr>
        <w:t>can shape our subjectivity</w:t>
      </w:r>
      <w:r w:rsidRPr="00381035">
        <w:t xml:space="preserve">, those shifts are </w:t>
      </w:r>
      <w:r w:rsidRPr="00381035">
        <w:rPr>
          <w:u w:val="single"/>
        </w:rPr>
        <w:t>more likely to occur</w:t>
      </w:r>
      <w:r w:rsidRPr="00381035">
        <w:t xml:space="preserve"> through </w:t>
      </w:r>
      <w:r w:rsidRPr="00381035">
        <w:rPr>
          <w:u w:val="single"/>
        </w:rPr>
        <w:t>rigorous contestation</w:t>
      </w:r>
      <w:r w:rsidRPr="00381035">
        <w:t xml:space="preserve"> over the </w:t>
      </w:r>
      <w:r w:rsidRPr="00381035">
        <w:rPr>
          <w:u w:val="single"/>
        </w:rPr>
        <w:t>course of the season</w:t>
      </w:r>
      <w:r w:rsidRPr="00381035">
        <w:t xml:space="preserve">. Centering CBRs is crucial for dialogue because it’s grounded in a textual reading of the resolution---ensuring a </w:t>
      </w:r>
      <w:r w:rsidRPr="00381035">
        <w:rPr>
          <w:u w:val="single"/>
        </w:rPr>
        <w:t>limit</w:t>
      </w:r>
      <w:r w:rsidRPr="00381035">
        <w:t xml:space="preserve"> on </w:t>
      </w:r>
      <w:r w:rsidRPr="00381035">
        <w:rPr>
          <w:u w:val="single"/>
        </w:rPr>
        <w:t>potential affirmatives</w:t>
      </w:r>
      <w:r w:rsidRPr="00381035">
        <w:t xml:space="preserve"> and </w:t>
      </w:r>
      <w:r w:rsidRPr="00381035">
        <w:rPr>
          <w:u w:val="single"/>
        </w:rPr>
        <w:t>guaranteed negative ground</w:t>
      </w:r>
      <w:r w:rsidRPr="00381035">
        <w:t xml:space="preserve">. Clash is an </w:t>
      </w:r>
      <w:r w:rsidRPr="00381035">
        <w:rPr>
          <w:u w:val="single"/>
        </w:rPr>
        <w:t>impact</w:t>
      </w:r>
      <w:r w:rsidRPr="00381035">
        <w:t xml:space="preserve"> to </w:t>
      </w:r>
      <w:r w:rsidRPr="00381035">
        <w:rPr>
          <w:u w:val="single"/>
        </w:rPr>
        <w:t>every debate</w:t>
      </w:r>
      <w:r w:rsidRPr="00381035">
        <w:t xml:space="preserve"> AND helps </w:t>
      </w:r>
      <w:r w:rsidRPr="00381035">
        <w:rPr>
          <w:u w:val="single"/>
        </w:rPr>
        <w:t>break down dogma</w:t>
      </w:r>
      <w:r w:rsidRPr="00381035">
        <w:t xml:space="preserve">, create </w:t>
      </w:r>
      <w:r w:rsidRPr="00381035">
        <w:rPr>
          <w:u w:val="single"/>
        </w:rPr>
        <w:t>better advocates</w:t>
      </w:r>
      <w:r w:rsidRPr="00381035">
        <w:t xml:space="preserve">, and </w:t>
      </w:r>
      <w:r w:rsidRPr="00381035">
        <w:rPr>
          <w:u w:val="single"/>
        </w:rPr>
        <w:t>refine arguments</w:t>
      </w:r>
      <w:r w:rsidRPr="00381035">
        <w:t xml:space="preserve">---which </w:t>
      </w:r>
      <w:r w:rsidRPr="00381035">
        <w:rPr>
          <w:u w:val="single"/>
        </w:rPr>
        <w:t>turns the case</w:t>
      </w:r>
      <w:r w:rsidRPr="00381035">
        <w:t xml:space="preserve">. </w:t>
      </w:r>
    </w:p>
    <w:p w14:paraId="60812253" w14:textId="77777777" w:rsidR="00BE2EFD" w:rsidRPr="00381035" w:rsidRDefault="00BE2EFD" w:rsidP="00BE2EFD">
      <w:pPr>
        <w:rPr>
          <w:rStyle w:val="StyleUnderline"/>
          <w:highlight w:val="green"/>
        </w:rPr>
      </w:pPr>
    </w:p>
    <w:p w14:paraId="550EB646" w14:textId="77777777" w:rsidR="00BE2EFD" w:rsidRPr="00381035" w:rsidRDefault="00BE2EFD" w:rsidP="00BE2EFD">
      <w:pPr>
        <w:rPr>
          <w:rStyle w:val="StyleUnderline"/>
          <w:highlight w:val="green"/>
        </w:rPr>
      </w:pPr>
    </w:p>
    <w:p w14:paraId="30737964" w14:textId="77777777" w:rsidR="00BE2EFD" w:rsidRPr="00381035" w:rsidRDefault="00BE2EFD" w:rsidP="00BE2EFD">
      <w:pPr>
        <w:pStyle w:val="Heading2"/>
        <w:rPr>
          <w:rStyle w:val="StyleUnderline"/>
          <w:highlight w:val="green"/>
        </w:rPr>
      </w:pPr>
      <w:r w:rsidRPr="00381035">
        <w:t>OFF</w:t>
      </w:r>
    </w:p>
    <w:p w14:paraId="5904C2A0" w14:textId="77777777" w:rsidR="00BE2EFD" w:rsidRPr="00381035" w:rsidRDefault="00BE2EFD" w:rsidP="00BE2EFD">
      <w:pPr>
        <w:pStyle w:val="Heading3"/>
        <w:rPr>
          <w:rStyle w:val="StyleUnderline"/>
          <w:highlight w:val="green"/>
        </w:rPr>
      </w:pPr>
      <w:r w:rsidRPr="00381035">
        <w:t>1NC---DA</w:t>
      </w:r>
    </w:p>
    <w:p w14:paraId="26AB510A" w14:textId="77777777" w:rsidR="00BE2EFD" w:rsidRPr="00381035" w:rsidRDefault="00BE2EFD" w:rsidP="00BE2EFD">
      <w:pPr>
        <w:pStyle w:val="Heading4"/>
        <w:rPr>
          <w:rStyle w:val="StyleUnderline"/>
          <w:highlight w:val="green"/>
        </w:rPr>
      </w:pPr>
      <w:r w:rsidRPr="00381035">
        <w:t>Your primary ethical obligation is to fight for unions and organized labor. That’s key to stopping ICE, ensuring worker protections, and fighting Trumpian fascism.</w:t>
      </w:r>
    </w:p>
    <w:p w14:paraId="1550A91A" w14:textId="77777777" w:rsidR="00BE2EFD" w:rsidRPr="00381035" w:rsidRDefault="00BE2EFD" w:rsidP="00BE2EFD">
      <w:pPr>
        <w:rPr>
          <w:rStyle w:val="StyleUnderline"/>
          <w:highlight w:val="green"/>
        </w:rPr>
      </w:pPr>
      <w:r w:rsidRPr="00381035">
        <w:rPr>
          <w:rStyle w:val="Style13ptBold"/>
        </w:rPr>
        <w:t>Aune 25</w:t>
      </w:r>
      <w:r w:rsidRPr="00381035">
        <w:t xml:space="preserve"> [Astrid Former Chief of Staff to the Chair of the Senate Labor Committee in New York. "Why Trump Keeps Losing In Court to Unions and the Workers Who Power Them" July 28 2025 </w:t>
      </w:r>
      <w:hyperlink r:id="rId5" w:history="1">
        <w:r w:rsidRPr="00381035">
          <w:rPr>
            <w:rStyle w:val="Hyperlink"/>
          </w:rPr>
          <w:t>https://ballsandstrikes.org/law-politics/trump-unions-losing-in-court/</w:t>
        </w:r>
      </w:hyperlink>
      <w:r w:rsidRPr="00381035">
        <w:t xml:space="preserve"> NL]</w:t>
      </w:r>
    </w:p>
    <w:p w14:paraId="52741453" w14:textId="77777777" w:rsidR="00BE2EFD" w:rsidRPr="00381035" w:rsidRDefault="00BE2EFD" w:rsidP="00BE2EFD">
      <w:pPr>
        <w:rPr>
          <w:rStyle w:val="StyleUnderline"/>
          <w:highlight w:val="green"/>
        </w:rPr>
      </w:pPr>
      <w:r w:rsidRPr="00381035">
        <w:rPr>
          <w:rStyle w:val="StyleUnderline"/>
          <w:highlight w:val="green"/>
        </w:rPr>
        <w:t>In</w:t>
      </w:r>
      <w:r w:rsidRPr="00381035">
        <w:rPr>
          <w:rStyle w:val="StyleUnderline"/>
        </w:rPr>
        <w:t xml:space="preserve"> the first year of President Donald </w:t>
      </w:r>
      <w:r w:rsidRPr="00381035">
        <w:rPr>
          <w:rStyle w:val="StyleUnderline"/>
          <w:highlight w:val="green"/>
        </w:rPr>
        <w:t>Trump’s second term</w:t>
      </w:r>
      <w:r w:rsidRPr="00381035">
        <w:rPr>
          <w:rStyle w:val="StyleUnderline"/>
        </w:rPr>
        <w:t xml:space="preserve">, as </w:t>
      </w:r>
      <w:r w:rsidRPr="00381035">
        <w:rPr>
          <w:rStyle w:val="Emphasis"/>
          <w:highlight w:val="green"/>
        </w:rPr>
        <w:t>rural hospitals and abortion clinics close</w:t>
      </w:r>
      <w:r w:rsidRPr="00381035">
        <w:rPr>
          <w:rStyle w:val="StyleUnderline"/>
          <w:highlight w:val="green"/>
        </w:rPr>
        <w:t xml:space="preserve">, </w:t>
      </w:r>
      <w:r w:rsidRPr="00381035">
        <w:rPr>
          <w:rStyle w:val="Emphasis"/>
          <w:highlight w:val="green"/>
        </w:rPr>
        <w:t>ICE raids escalate</w:t>
      </w:r>
      <w:r w:rsidRPr="00381035">
        <w:rPr>
          <w:rStyle w:val="StyleUnderline"/>
        </w:rPr>
        <w:t xml:space="preserve">, and </w:t>
      </w:r>
      <w:r w:rsidRPr="00381035">
        <w:rPr>
          <w:rStyle w:val="Emphasis"/>
        </w:rPr>
        <w:t xml:space="preserve">federal </w:t>
      </w:r>
      <w:r w:rsidRPr="00381035">
        <w:rPr>
          <w:rStyle w:val="Emphasis"/>
          <w:highlight w:val="green"/>
        </w:rPr>
        <w:t>worker protections get gutted</w:t>
      </w:r>
      <w:r w:rsidRPr="00381035">
        <w:rPr>
          <w:rStyle w:val="Emphasis"/>
        </w:rPr>
        <w:t xml:space="preserve"> by executive order</w:t>
      </w:r>
      <w:r w:rsidRPr="00381035">
        <w:rPr>
          <w:rStyle w:val="StyleUnderline"/>
        </w:rPr>
        <w:t xml:space="preserve">, many liberal institutions are still trying to figure out how to fight back. But </w:t>
      </w:r>
      <w:r w:rsidRPr="00381035">
        <w:rPr>
          <w:rStyle w:val="Emphasis"/>
        </w:rPr>
        <w:t>one movement isn’t flailing</w:t>
      </w:r>
      <w:r w:rsidRPr="00381035">
        <w:rPr>
          <w:rStyle w:val="StyleUnderline"/>
        </w:rPr>
        <w:t>. It’s filing.</w:t>
      </w:r>
    </w:p>
    <w:p w14:paraId="4A3C91BD" w14:textId="77777777" w:rsidR="00BE2EFD" w:rsidRPr="00381035" w:rsidRDefault="00BE2EFD" w:rsidP="00BE2EFD">
      <w:pPr>
        <w:rPr>
          <w:rStyle w:val="StyleUnderline"/>
          <w:highlight w:val="green"/>
        </w:rPr>
      </w:pPr>
      <w:r w:rsidRPr="00381035">
        <w:rPr>
          <w:rStyle w:val="StyleUnderline"/>
          <w:highlight w:val="green"/>
        </w:rPr>
        <w:t>Organized labor has become</w:t>
      </w:r>
      <w:r w:rsidRPr="00381035">
        <w:rPr>
          <w:rStyle w:val="StyleUnderline"/>
        </w:rPr>
        <w:t xml:space="preserve"> one of </w:t>
      </w:r>
      <w:r w:rsidRPr="00381035">
        <w:rPr>
          <w:rStyle w:val="StyleUnderline"/>
          <w:highlight w:val="green"/>
        </w:rPr>
        <w:t xml:space="preserve">the </w:t>
      </w:r>
      <w:r w:rsidRPr="00381035">
        <w:rPr>
          <w:rStyle w:val="Emphasis"/>
          <w:highlight w:val="green"/>
        </w:rPr>
        <w:t>most effective</w:t>
      </w:r>
      <w:r w:rsidRPr="00381035">
        <w:rPr>
          <w:rStyle w:val="StyleUnderline"/>
        </w:rPr>
        <w:t xml:space="preserve"> legal </w:t>
      </w:r>
      <w:r w:rsidRPr="00381035">
        <w:rPr>
          <w:rStyle w:val="Emphasis"/>
          <w:highlight w:val="green"/>
        </w:rPr>
        <w:t>opponent</w:t>
      </w:r>
      <w:r w:rsidRPr="00381035">
        <w:rPr>
          <w:rStyle w:val="StyleUnderline"/>
        </w:rPr>
        <w:t xml:space="preserve">s </w:t>
      </w:r>
      <w:r w:rsidRPr="00381035">
        <w:rPr>
          <w:rStyle w:val="Emphasis"/>
          <w:highlight w:val="green"/>
        </w:rPr>
        <w:t>of</w:t>
      </w:r>
      <w:r w:rsidRPr="00381035">
        <w:rPr>
          <w:rStyle w:val="StyleUnderline"/>
        </w:rPr>
        <w:t xml:space="preserve"> the </w:t>
      </w:r>
      <w:r w:rsidRPr="00381035">
        <w:rPr>
          <w:rStyle w:val="Emphasis"/>
          <w:highlight w:val="green"/>
        </w:rPr>
        <w:t>Trump</w:t>
      </w:r>
      <w:r w:rsidRPr="00381035">
        <w:rPr>
          <w:rStyle w:val="StyleUnderline"/>
        </w:rPr>
        <w:t xml:space="preserve"> administration’s second-term agenda—not because it wants to, but </w:t>
      </w:r>
      <w:r w:rsidRPr="00381035">
        <w:rPr>
          <w:rStyle w:val="Emphasis"/>
        </w:rPr>
        <w:t>because it has to</w:t>
      </w:r>
      <w:r w:rsidRPr="00381035">
        <w:rPr>
          <w:rStyle w:val="StyleUnderline"/>
        </w:rPr>
        <w:t>.</w:t>
      </w:r>
      <w:r w:rsidRPr="00381035">
        <w:t xml:space="preserve"> Take, for example, CBS’s sudden cancellation of </w:t>
      </w:r>
      <w:r w:rsidRPr="00381035">
        <w:rPr>
          <w:i/>
          <w:iCs/>
        </w:rPr>
        <w:t>The Late Show</w:t>
      </w:r>
      <w:r w:rsidRPr="00381035">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0AFD47B" w14:textId="77777777" w:rsidR="00BE2EFD" w:rsidRPr="00381035" w:rsidRDefault="00BE2EFD" w:rsidP="00BE2EFD">
      <w:pPr>
        <w:rPr>
          <w:rStyle w:val="StyleUnderline"/>
          <w:highlight w:val="green"/>
        </w:rPr>
      </w:pPr>
      <w:r w:rsidRPr="00381035">
        <w:rPr>
          <w:rStyle w:val="StyleUnderline"/>
        </w:rPr>
        <w:t xml:space="preserve">This is </w:t>
      </w:r>
      <w:r w:rsidRPr="00381035">
        <w:rPr>
          <w:rStyle w:val="StyleUnderline"/>
          <w:highlight w:val="green"/>
        </w:rPr>
        <w:t>the</w:t>
      </w:r>
      <w:r w:rsidRPr="00381035">
        <w:t xml:space="preserve"> kind of </w:t>
      </w:r>
      <w:r w:rsidRPr="00381035">
        <w:rPr>
          <w:rStyle w:val="Emphasis"/>
          <w:highlight w:val="green"/>
        </w:rPr>
        <w:t>speed</w:t>
      </w:r>
      <w:r w:rsidRPr="00381035">
        <w:rPr>
          <w:rStyle w:val="StyleUnderline"/>
          <w:highlight w:val="green"/>
        </w:rPr>
        <w:t xml:space="preserve"> and </w:t>
      </w:r>
      <w:r w:rsidRPr="00381035">
        <w:rPr>
          <w:rStyle w:val="Emphasis"/>
          <w:highlight w:val="green"/>
        </w:rPr>
        <w:t>clarity</w:t>
      </w:r>
      <w:r w:rsidRPr="00381035">
        <w:rPr>
          <w:rStyle w:val="StyleUnderline"/>
        </w:rPr>
        <w:t xml:space="preserve"> needed </w:t>
      </w:r>
      <w:r w:rsidRPr="00381035">
        <w:rPr>
          <w:rStyle w:val="StyleUnderline"/>
          <w:highlight w:val="green"/>
        </w:rPr>
        <w:t xml:space="preserve">to </w:t>
      </w:r>
      <w:r w:rsidRPr="00381035">
        <w:rPr>
          <w:rStyle w:val="Emphasis"/>
          <w:highlight w:val="green"/>
        </w:rPr>
        <w:t>cut through Trump’s noise.</w:t>
      </w:r>
      <w:r w:rsidRPr="00381035">
        <w:t xml:space="preserve"> So far, </w:t>
      </w:r>
      <w:r w:rsidRPr="00381035">
        <w:rPr>
          <w:rStyle w:val="StyleUnderline"/>
        </w:rPr>
        <w:t xml:space="preserve">the labor movement is proving itself to be </w:t>
      </w:r>
      <w:r w:rsidRPr="00381035">
        <w:rPr>
          <w:rStyle w:val="Emphasis"/>
        </w:rPr>
        <w:t>uniquely positioned to deliver</w:t>
      </w:r>
      <w:r w:rsidRPr="00381035">
        <w:t>.</w:t>
      </w:r>
    </w:p>
    <w:p w14:paraId="44773DD6" w14:textId="77777777" w:rsidR="00BE2EFD" w:rsidRPr="00381035" w:rsidRDefault="00BE2EFD" w:rsidP="00BE2EFD">
      <w:pPr>
        <w:rPr>
          <w:rStyle w:val="StyleUnderline"/>
          <w:highlight w:val="green"/>
        </w:rPr>
      </w:pPr>
      <w:r w:rsidRPr="00381035">
        <w:t xml:space="preserve">Already, the </w:t>
      </w:r>
      <w:r w:rsidRPr="00381035">
        <w:rPr>
          <w:rStyle w:val="StyleUnderline"/>
        </w:rPr>
        <w:t>Trump</w:t>
      </w:r>
      <w:r w:rsidRPr="00381035">
        <w:t xml:space="preserve"> administration has </w:t>
      </w:r>
      <w:r w:rsidRPr="00381035">
        <w:rPr>
          <w:rStyle w:val="StyleUnderline"/>
        </w:rPr>
        <w:t xml:space="preserve">focused on </w:t>
      </w:r>
      <w:r w:rsidRPr="00381035">
        <w:rPr>
          <w:rStyle w:val="Emphasis"/>
        </w:rPr>
        <w:t>weaponizing</w:t>
      </w:r>
      <w:r w:rsidRPr="00381035">
        <w:rPr>
          <w:rStyle w:val="StyleUnderline"/>
        </w:rPr>
        <w:t xml:space="preserve"> the federal bureaucracy </w:t>
      </w:r>
      <w:r w:rsidRPr="00381035">
        <w:rPr>
          <w:rStyle w:val="Emphasis"/>
        </w:rPr>
        <w:t>to target workers</w:t>
      </w:r>
      <w:r w:rsidRPr="00381035">
        <w:rPr>
          <w:rStyle w:val="StyleUnderline"/>
        </w:rPr>
        <w:t xml:space="preserve">. He </w:t>
      </w:r>
      <w:r w:rsidRPr="00381035">
        <w:rPr>
          <w:rStyle w:val="Emphasis"/>
        </w:rPr>
        <w:t>ignored statutory removal protections</w:t>
      </w:r>
      <w:r w:rsidRPr="00381035">
        <w:t xml:space="preserve"> to fire the NLRB’s Gwynne Wilcox, taking advantage of the Supreme Court’s comfort with short, unsigned opinions to chip away at checks on the executive branch in the process. </w:t>
      </w:r>
      <w:r w:rsidRPr="00381035">
        <w:rPr>
          <w:rStyle w:val="StyleUnderline"/>
        </w:rPr>
        <w:t xml:space="preserve">He’s </w:t>
      </w:r>
      <w:r w:rsidRPr="00381035">
        <w:rPr>
          <w:rStyle w:val="Emphasis"/>
        </w:rPr>
        <w:t>made workers less safe</w:t>
      </w:r>
      <w:r w:rsidRPr="00381035">
        <w:rPr>
          <w:rStyle w:val="StyleUnderline"/>
        </w:rPr>
        <w:t xml:space="preserve"> on the job</w:t>
      </w:r>
      <w:r w:rsidRPr="00381035">
        <w:t>, </w:t>
      </w:r>
      <w:hyperlink r:id="rId6" w:history="1">
        <w:r w:rsidRPr="00381035">
          <w:rPr>
            <w:rStyle w:val="Hyperlink"/>
          </w:rPr>
          <w:t>freezing</w:t>
        </w:r>
      </w:hyperlink>
      <w:r w:rsidRPr="00381035">
        <w:t xml:space="preserve"> a critically important pending heat safety rule and gutting the black lung prevention program at the National Institute for Occupational Health. Despite promises to work on affordability, </w:t>
      </w:r>
      <w:r w:rsidRPr="00381035">
        <w:rPr>
          <w:rStyle w:val="StyleUnderline"/>
        </w:rPr>
        <w:t xml:space="preserve">the Trump DOL </w:t>
      </w:r>
      <w:r w:rsidRPr="00381035">
        <w:rPr>
          <w:rStyle w:val="Emphasis"/>
        </w:rPr>
        <w:t>revived the subminimum wage for disabled workers</w:t>
      </w:r>
      <w:r w:rsidRPr="00381035">
        <w:t>, and pushed executive orders that make it </w:t>
      </w:r>
      <w:hyperlink r:id="rId7" w:history="1">
        <w:r w:rsidRPr="00381035">
          <w:rPr>
            <w:rStyle w:val="Hyperlink"/>
          </w:rPr>
          <w:t>harder</w:t>
        </w:r>
      </w:hyperlink>
      <w:r w:rsidRPr="00381035">
        <w:t> for federal employees to organize. Meanwhile, the </w:t>
      </w:r>
      <w:hyperlink r:id="rId8" w:history="1">
        <w:r w:rsidRPr="00381035">
          <w:rPr>
            <w:rStyle w:val="Hyperlink"/>
          </w:rPr>
          <w:t>nominee</w:t>
        </w:r>
      </w:hyperlink>
      <w:r w:rsidRPr="00381035">
        <w:t> to replace Gwynne Wilcox as chair of the NLRB is a former partner at Morgan Lewis, a law firm that has represented Amazon in high-profile union-busting efforts. </w:t>
      </w:r>
    </w:p>
    <w:p w14:paraId="2D8C1BB3" w14:textId="77777777" w:rsidR="00BE2EFD" w:rsidRPr="00381035" w:rsidRDefault="00BE2EFD" w:rsidP="00BE2EFD">
      <w:pPr>
        <w:rPr>
          <w:rStyle w:val="StyleUnderline"/>
          <w:highlight w:val="green"/>
        </w:rPr>
      </w:pPr>
      <w:r w:rsidRPr="00381035">
        <w:t>The strategy isn’t subtle: use a barrage of obscure administrative tools—midnight memos, stop-and-go rulemaking, unannounced enforcement shifts—to move faster than the opposition can react. If your enemy is delayed, procedural chaos is your friend. </w:t>
      </w:r>
    </w:p>
    <w:p w14:paraId="730F7D83" w14:textId="77777777" w:rsidR="00BE2EFD" w:rsidRPr="00381035" w:rsidRDefault="00BE2EFD" w:rsidP="00BE2EFD">
      <w:pPr>
        <w:rPr>
          <w:rStyle w:val="StyleUnderline"/>
          <w:highlight w:val="green"/>
        </w:rPr>
      </w:pPr>
      <w:r w:rsidRPr="00381035">
        <w:t xml:space="preserve">That is, unless your opponent knows how to file a TRO by breakfast. </w:t>
      </w:r>
      <w:r w:rsidRPr="00381035">
        <w:rPr>
          <w:rStyle w:val="StyleUnderline"/>
          <w:highlight w:val="green"/>
        </w:rPr>
        <w:t>Unlike most</w:t>
      </w:r>
      <w:r w:rsidRPr="00381035">
        <w:rPr>
          <w:rStyle w:val="StyleUnderline"/>
        </w:rPr>
        <w:t xml:space="preserve"> would-be </w:t>
      </w:r>
      <w:r w:rsidRPr="00381035">
        <w:rPr>
          <w:rStyle w:val="StyleUnderline"/>
          <w:highlight w:val="green"/>
        </w:rPr>
        <w:t>challengers</w:t>
      </w:r>
      <w:r w:rsidRPr="00381035">
        <w:rPr>
          <w:rStyle w:val="StyleUnderline"/>
        </w:rPr>
        <w:t xml:space="preserve"> to Trump’s policies, </w:t>
      </w:r>
      <w:r w:rsidRPr="00381035">
        <w:rPr>
          <w:rStyle w:val="StyleUnderline"/>
          <w:highlight w:val="green"/>
        </w:rPr>
        <w:t xml:space="preserve">unions don’t need </w:t>
      </w:r>
      <w:r w:rsidRPr="00381035">
        <w:rPr>
          <w:rStyle w:val="StyleUnderline"/>
        </w:rPr>
        <w:t xml:space="preserve">time </w:t>
      </w:r>
      <w:r w:rsidRPr="00381035">
        <w:rPr>
          <w:rStyle w:val="StyleUnderline"/>
          <w:highlight w:val="green"/>
        </w:rPr>
        <w:t>to get organized. They </w:t>
      </w:r>
      <w:r w:rsidRPr="00381035">
        <w:rPr>
          <w:rStyle w:val="Emphasis"/>
          <w:highlight w:val="green"/>
        </w:rPr>
        <w:t>are</w:t>
      </w:r>
      <w:r w:rsidRPr="00381035">
        <w:rPr>
          <w:rStyle w:val="StyleUnderline"/>
          <w:highlight w:val="green"/>
        </w:rPr>
        <w:t> </w:t>
      </w:r>
      <w:r w:rsidRPr="00EF7AD5">
        <w:rPr>
          <w:rStyle w:val="StyleUnderline"/>
        </w:rPr>
        <w:t>organized</w:t>
      </w:r>
      <w:r w:rsidRPr="00381035">
        <w:t xml:space="preserve">. They have in-house counsel and outside counsel on speed dial, and are used to going to court in the middle of an organizing campaign to block employer retaliation or enforce a contract. </w:t>
      </w:r>
      <w:r w:rsidRPr="00EF7AD5">
        <w:rPr>
          <w:rStyle w:val="StyleUnderline"/>
        </w:rPr>
        <w:t xml:space="preserve">They </w:t>
      </w:r>
      <w:r w:rsidRPr="00381035">
        <w:rPr>
          <w:rStyle w:val="StyleUnderline"/>
          <w:highlight w:val="green"/>
        </w:rPr>
        <w:t>know how to challenge rulemakings</w:t>
      </w:r>
      <w:r w:rsidRPr="00381035">
        <w:rPr>
          <w:rStyle w:val="StyleUnderline"/>
        </w:rPr>
        <w:t xml:space="preserve"> at DOL and NLRB </w:t>
      </w:r>
      <w:r w:rsidRPr="00381035">
        <w:rPr>
          <w:rStyle w:val="StyleUnderline"/>
          <w:highlight w:val="green"/>
        </w:rPr>
        <w:t xml:space="preserve">because </w:t>
      </w:r>
      <w:r w:rsidRPr="00EF7AD5">
        <w:rPr>
          <w:rStyle w:val="Emphasis"/>
        </w:rPr>
        <w:t xml:space="preserve">they’ve </w:t>
      </w:r>
      <w:r w:rsidRPr="00381035">
        <w:rPr>
          <w:rStyle w:val="Emphasis"/>
          <w:highlight w:val="green"/>
        </w:rPr>
        <w:t xml:space="preserve">been </w:t>
      </w:r>
      <w:r w:rsidRPr="00EF7AD5">
        <w:rPr>
          <w:rStyle w:val="Emphasis"/>
        </w:rPr>
        <w:t xml:space="preserve">doing it </w:t>
      </w:r>
      <w:r w:rsidRPr="00EF7AD5">
        <w:rPr>
          <w:rStyle w:val="Emphasis"/>
          <w:highlight w:val="green"/>
        </w:rPr>
        <w:t>for</w:t>
      </w:r>
      <w:r w:rsidRPr="00EF7AD5">
        <w:rPr>
          <w:rStyle w:val="Emphasis"/>
        </w:rPr>
        <w:t xml:space="preserve"> </w:t>
      </w:r>
      <w:r w:rsidRPr="00381035">
        <w:rPr>
          <w:rStyle w:val="Emphasis"/>
          <w:highlight w:val="green"/>
        </w:rPr>
        <w:t>decades.</w:t>
      </w:r>
      <w:r w:rsidRPr="00381035">
        <w:t xml:space="preserve"> They have members—millions of them—who can serve as plaintiffs, witnesses, press spokespeople, and direct action organizers. Most importantly, </w:t>
      </w:r>
      <w:r w:rsidRPr="00381035">
        <w:rPr>
          <w:rStyle w:val="StyleUnderline"/>
        </w:rPr>
        <w:t xml:space="preserve">they proactively </w:t>
      </w:r>
      <w:r w:rsidRPr="00381035">
        <w:rPr>
          <w:rStyle w:val="Emphasis"/>
          <w:highlight w:val="green"/>
        </w:rPr>
        <w:t>train their base to know their rights</w:t>
      </w:r>
      <w:r w:rsidRPr="00381035">
        <w:rPr>
          <w:rStyle w:val="StyleUnderline"/>
          <w:highlight w:val="green"/>
        </w:rPr>
        <w:t xml:space="preserve"> and </w:t>
      </w:r>
      <w:r w:rsidRPr="00381035">
        <w:rPr>
          <w:rStyle w:val="Emphasis"/>
          <w:highlight w:val="green"/>
        </w:rPr>
        <w:t xml:space="preserve">how to enforce </w:t>
      </w:r>
      <w:r w:rsidRPr="00EF7AD5">
        <w:rPr>
          <w:rStyle w:val="Emphasis"/>
        </w:rPr>
        <w:t>them</w:t>
      </w:r>
      <w:r w:rsidRPr="00381035">
        <w:rPr>
          <w:rStyle w:val="StyleUnderline"/>
        </w:rPr>
        <w:t xml:space="preserve"> in the moment, </w:t>
      </w:r>
      <w:r w:rsidRPr="00EF7AD5">
        <w:rPr>
          <w:rStyle w:val="StyleUnderline"/>
        </w:rPr>
        <w:t xml:space="preserve">making </w:t>
      </w:r>
      <w:r w:rsidRPr="00381035">
        <w:rPr>
          <w:rStyle w:val="Emphasis"/>
          <w:highlight w:val="green"/>
        </w:rPr>
        <w:t>every member ready for action</w:t>
      </w:r>
      <w:r w:rsidRPr="00381035">
        <w:rPr>
          <w:rStyle w:val="StyleUnderline"/>
        </w:rPr>
        <w:t xml:space="preserve"> the </w:t>
      </w:r>
      <w:r w:rsidRPr="00381035">
        <w:rPr>
          <w:rStyle w:val="Emphasis"/>
        </w:rPr>
        <w:t>moment</w:t>
      </w:r>
      <w:r w:rsidRPr="00381035">
        <w:rPr>
          <w:rStyle w:val="StyleUnderline"/>
        </w:rPr>
        <w:t xml:space="preserve"> their rights are stepped on.</w:t>
      </w:r>
    </w:p>
    <w:p w14:paraId="344F027A" w14:textId="77777777" w:rsidR="00BE2EFD" w:rsidRPr="00381035" w:rsidRDefault="00BE2EFD" w:rsidP="00BE2EFD">
      <w:pPr>
        <w:rPr>
          <w:rStyle w:val="StyleUnderline"/>
          <w:highlight w:val="green"/>
        </w:rPr>
      </w:pPr>
      <w:r w:rsidRPr="00381035">
        <w:rPr>
          <w:rStyle w:val="StyleUnderline"/>
        </w:rPr>
        <w:t>And</w:t>
      </w:r>
      <w:r w:rsidRPr="00381035">
        <w:t xml:space="preserve"> unlike many public interest organizations that depend on the slow churn of foundation grants and fundraising emails, </w:t>
      </w:r>
      <w:r w:rsidRPr="00EF7AD5">
        <w:rPr>
          <w:rStyle w:val="StyleUnderline"/>
        </w:rPr>
        <w:t xml:space="preserve">unions are </w:t>
      </w:r>
      <w:r w:rsidRPr="00381035">
        <w:rPr>
          <w:rStyle w:val="StyleUnderline"/>
          <w:highlight w:val="green"/>
        </w:rPr>
        <w:t xml:space="preserve">funded by dues—meaning </w:t>
      </w:r>
      <w:r w:rsidRPr="00EF7AD5">
        <w:rPr>
          <w:rStyle w:val="StyleUnderline"/>
        </w:rPr>
        <w:t xml:space="preserve">they </w:t>
      </w:r>
      <w:r w:rsidRPr="00381035">
        <w:rPr>
          <w:rStyle w:val="StyleUnderline"/>
          <w:highlight w:val="green"/>
        </w:rPr>
        <w:t xml:space="preserve">can </w:t>
      </w:r>
      <w:r w:rsidRPr="00381035">
        <w:rPr>
          <w:rStyle w:val="Emphasis"/>
          <w:highlight w:val="green"/>
        </w:rPr>
        <w:t>focus</w:t>
      </w:r>
      <w:r w:rsidRPr="00381035">
        <w:rPr>
          <w:rStyle w:val="Emphasis"/>
        </w:rPr>
        <w:t xml:space="preserve"> energy </w:t>
      </w:r>
      <w:r w:rsidRPr="00381035">
        <w:rPr>
          <w:rStyle w:val="Emphasis"/>
          <w:highlight w:val="green"/>
        </w:rPr>
        <w:t>on</w:t>
      </w:r>
      <w:r w:rsidRPr="00381035">
        <w:rPr>
          <w:rStyle w:val="Emphasis"/>
        </w:rPr>
        <w:t xml:space="preserve"> the </w:t>
      </w:r>
      <w:r w:rsidRPr="00381035">
        <w:rPr>
          <w:rStyle w:val="Emphasis"/>
          <w:highlight w:val="green"/>
        </w:rPr>
        <w:t>work</w:t>
      </w:r>
      <w:r w:rsidRPr="00381035">
        <w:rPr>
          <w:rStyle w:val="StyleUnderline"/>
          <w:highlight w:val="green"/>
        </w:rPr>
        <w:t xml:space="preserve">, instead of </w:t>
      </w:r>
      <w:r w:rsidRPr="00EF7AD5">
        <w:rPr>
          <w:rStyle w:val="StyleUnderline"/>
        </w:rPr>
        <w:t xml:space="preserve">on </w:t>
      </w:r>
      <w:r w:rsidRPr="00381035">
        <w:rPr>
          <w:rStyle w:val="StyleUnderline"/>
          <w:highlight w:val="green"/>
        </w:rPr>
        <w:t>fundraising</w:t>
      </w:r>
      <w:r w:rsidRPr="00381035">
        <w:t xml:space="preserve">. In February 2025, days after the Department of Labor became the next target of DOGE, a coalition of </w:t>
      </w:r>
      <w:r w:rsidRPr="00381035">
        <w:rPr>
          <w:rStyle w:val="StyleUnderline"/>
        </w:rPr>
        <w:t xml:space="preserve">unions </w:t>
      </w:r>
      <w:r w:rsidRPr="00381035">
        <w:rPr>
          <w:rStyle w:val="StyleUnderline"/>
          <w:highlight w:val="green"/>
        </w:rPr>
        <w:t>filed</w:t>
      </w:r>
      <w:r w:rsidRPr="00381035">
        <w:rPr>
          <w:rStyle w:val="StyleUnderline"/>
        </w:rPr>
        <w:t xml:space="preserve"> multiple </w:t>
      </w:r>
      <w:r w:rsidRPr="00381035">
        <w:rPr>
          <w:rStyle w:val="StyleUnderline"/>
          <w:highlight w:val="green"/>
        </w:rPr>
        <w:t>lawsuits to block DOGE from accessing Social Security data</w:t>
      </w:r>
      <w:r w:rsidRPr="00381035">
        <w:t xml:space="preserve"> and confidential case data stored at the Department of Labor, the Department of Health and Human Services, and the Consumer Financial Protection Bureau. </w:t>
      </w:r>
      <w:r w:rsidRPr="00381035">
        <w:rPr>
          <w:rStyle w:val="StyleUnderline"/>
        </w:rPr>
        <w:t xml:space="preserve">In May, when Trump issued an executive order banning strikes and demonstrations by federal workers under the pretense of national security, the American Federation of Government Employees </w:t>
      </w:r>
      <w:r w:rsidRPr="00381035">
        <w:rPr>
          <w:rStyle w:val="Emphasis"/>
        </w:rPr>
        <w:t>had a </w:t>
      </w:r>
      <w:hyperlink r:id="rId9" w:history="1">
        <w:r w:rsidRPr="00381035">
          <w:rPr>
            <w:rStyle w:val="Emphasis"/>
          </w:rPr>
          <w:t>federal judge enjoining it within the week</w:t>
        </w:r>
      </w:hyperlink>
      <w:r w:rsidRPr="00381035">
        <w:rPr>
          <w:rStyle w:val="Emphasis"/>
        </w:rPr>
        <w:t>.</w:t>
      </w:r>
    </w:p>
    <w:p w14:paraId="561ECDC6" w14:textId="77777777" w:rsidR="00BE2EFD" w:rsidRPr="00381035" w:rsidRDefault="00BE2EFD" w:rsidP="00BE2EFD">
      <w:pPr>
        <w:rPr>
          <w:rStyle w:val="StyleUnderline"/>
          <w:highlight w:val="green"/>
        </w:rPr>
      </w:pPr>
      <w:r w:rsidRPr="00381035">
        <w:rPr>
          <w:rStyle w:val="StyleUnderline"/>
          <w:highlight w:val="green"/>
        </w:rPr>
        <w:t>Labor</w:t>
      </w:r>
      <w:r w:rsidRPr="00381035">
        <w:rPr>
          <w:rStyle w:val="StyleUnderline"/>
        </w:rPr>
        <w:t xml:space="preserve"> even has </w:t>
      </w:r>
      <w:r w:rsidRPr="00381035">
        <w:rPr>
          <w:rStyle w:val="Emphasis"/>
          <w:highlight w:val="green"/>
        </w:rPr>
        <w:t>responded to ICE kidnappings</w:t>
      </w:r>
      <w:r w:rsidRPr="00381035">
        <w:t xml:space="preserve">. Back in March, </w:t>
      </w:r>
      <w:r w:rsidRPr="00381035">
        <w:rPr>
          <w:rStyle w:val="StyleUnderline"/>
        </w:rPr>
        <w:t xml:space="preserve">SEIU California President David </w:t>
      </w:r>
      <w:r w:rsidRPr="00381035">
        <w:rPr>
          <w:rStyle w:val="StyleUnderline"/>
          <w:highlight w:val="green"/>
        </w:rPr>
        <w:t>Huerta was detained</w:t>
      </w:r>
      <w:r w:rsidRPr="00381035">
        <w:rPr>
          <w:rStyle w:val="StyleUnderline"/>
        </w:rPr>
        <w:t xml:space="preserve"> and injured </w:t>
      </w:r>
      <w:r w:rsidRPr="00381035">
        <w:rPr>
          <w:rStyle w:val="StyleUnderline"/>
          <w:highlight w:val="green"/>
        </w:rPr>
        <w:t>by ICE</w:t>
      </w:r>
      <w:r w:rsidRPr="00381035">
        <w:rPr>
          <w:rStyle w:val="StyleUnderline"/>
        </w:rPr>
        <w:t xml:space="preserve"> agents during a protest in Los Angeles</w:t>
      </w:r>
      <w:r w:rsidRPr="00381035">
        <w:t>, marking the fourth run-in between one of </w:t>
      </w:r>
      <w:hyperlink r:id="rId10" w:history="1">
        <w:r w:rsidRPr="00381035">
          <w:rPr>
            <w:rStyle w:val="Hyperlink"/>
          </w:rPr>
          <w:t>SEIU’s own and DHS</w:t>
        </w:r>
      </w:hyperlink>
      <w:r w:rsidRPr="00381035">
        <w:t xml:space="preserve"> since the Trump Administration escalated ICE activity. </w:t>
      </w:r>
      <w:r w:rsidRPr="00381035">
        <w:rPr>
          <w:rStyle w:val="StyleUnderline"/>
          <w:highlight w:val="green"/>
        </w:rPr>
        <w:t>SEIU</w:t>
      </w:r>
      <w:r w:rsidRPr="00381035">
        <w:rPr>
          <w:rStyle w:val="StyleUnderline"/>
        </w:rPr>
        <w:t xml:space="preserve"> condemned the incident, staging additional protests in more than a dozen major cities within days, </w:t>
      </w:r>
      <w:r w:rsidRPr="00381035">
        <w:rPr>
          <w:rStyle w:val="StyleUnderline"/>
          <w:highlight w:val="green"/>
        </w:rPr>
        <w:t>rustling up</w:t>
      </w:r>
      <w:r w:rsidRPr="00381035">
        <w:rPr>
          <w:rStyle w:val="StyleUnderline"/>
        </w:rPr>
        <w:t xml:space="preserve"> statements of </w:t>
      </w:r>
      <w:r w:rsidRPr="00381035">
        <w:rPr>
          <w:rStyle w:val="StyleUnderline"/>
          <w:highlight w:val="green"/>
        </w:rPr>
        <w:t>support</w:t>
      </w:r>
      <w:r w:rsidRPr="00381035">
        <w:rPr>
          <w:rStyle w:val="StyleUnderline"/>
        </w:rPr>
        <w:t xml:space="preserve"> from politicians and even the more Trump-friendly union leaders. </w:t>
      </w:r>
      <w:r w:rsidRPr="00381035">
        <w:rPr>
          <w:rStyle w:val="StyleUnderline"/>
          <w:highlight w:val="green"/>
        </w:rPr>
        <w:t>This</w:t>
      </w:r>
      <w:r w:rsidRPr="00381035">
        <w:rPr>
          <w:rStyle w:val="StyleUnderline"/>
        </w:rPr>
        <w:t xml:space="preserve"> rapid response effort </w:t>
      </w:r>
      <w:r w:rsidRPr="00381035">
        <w:rPr>
          <w:rStyle w:val="StyleUnderline"/>
          <w:highlight w:val="green"/>
        </w:rPr>
        <w:t xml:space="preserve">created enough pressure to </w:t>
      </w:r>
      <w:r w:rsidRPr="00381035">
        <w:rPr>
          <w:rStyle w:val="Emphasis"/>
          <w:highlight w:val="green"/>
        </w:rPr>
        <w:t>force</w:t>
      </w:r>
      <w:r w:rsidRPr="00381035">
        <w:rPr>
          <w:rStyle w:val="Emphasis"/>
        </w:rPr>
        <w:t xml:space="preserve"> the </w:t>
      </w:r>
      <w:r w:rsidRPr="00381035">
        <w:rPr>
          <w:rStyle w:val="Emphasis"/>
          <w:highlight w:val="green"/>
        </w:rPr>
        <w:t>LAPD to release Huerta</w:t>
      </w:r>
      <w:r w:rsidRPr="00381035">
        <w:rPr>
          <w:rStyle w:val="Emphasis"/>
        </w:rPr>
        <w:t xml:space="preserve"> and other detained SEIU members </w:t>
      </w:r>
      <w:r w:rsidRPr="00381035">
        <w:t>within days.  </w:t>
      </w:r>
    </w:p>
    <w:p w14:paraId="76C8FB65" w14:textId="77777777" w:rsidR="00BE2EFD" w:rsidRPr="00381035" w:rsidRDefault="00BE2EFD" w:rsidP="00BE2EFD">
      <w:pPr>
        <w:rPr>
          <w:rStyle w:val="StyleUnderline"/>
          <w:highlight w:val="green"/>
        </w:rPr>
      </w:pPr>
      <w:r w:rsidRPr="00381035">
        <w:t xml:space="preserve">Similarly, </w:t>
      </w:r>
      <w:r w:rsidRPr="00381035">
        <w:rPr>
          <w:rStyle w:val="StyleUnderline"/>
        </w:rPr>
        <w:t xml:space="preserve">in March, Kilmar Abrego </w:t>
      </w:r>
      <w:r w:rsidRPr="00381035">
        <w:rPr>
          <w:rStyle w:val="StyleUnderline"/>
          <w:highlight w:val="green"/>
        </w:rPr>
        <w:t>Garcia</w:t>
      </w:r>
      <w:r w:rsidRPr="00381035">
        <w:rPr>
          <w:rStyle w:val="StyleUnderline"/>
        </w:rPr>
        <w:t xml:space="preserve">, a sheet metal apprentice with SMART Local 100, </w:t>
      </w:r>
      <w:r w:rsidRPr="00381035">
        <w:rPr>
          <w:rStyle w:val="StyleUnderline"/>
          <w:highlight w:val="green"/>
        </w:rPr>
        <w:t>was deported to El Salvador</w:t>
      </w:r>
      <w:r w:rsidRPr="00381035">
        <w:rPr>
          <w:rStyle w:val="StyleUnderline"/>
        </w:rPr>
        <w:t xml:space="preserve"> despite having legal protections and a court order preventing his removal</w:t>
      </w:r>
      <w:r w:rsidRPr="00381035">
        <w:t xml:space="preserve">. The Trump administration later admitted to an “administrative error” in deporting Garcia, even eliciting a rare rebuke from the Supreme Court ordering his return. Although traditionally </w:t>
      </w:r>
      <w:r w:rsidRPr="00381035">
        <w:rPr>
          <w:rStyle w:val="StyleUnderline"/>
        </w:rPr>
        <w:t xml:space="preserve">the building and construction trade </w:t>
      </w:r>
      <w:r w:rsidRPr="00381035">
        <w:rPr>
          <w:rStyle w:val="StyleUnderline"/>
          <w:highlight w:val="green"/>
        </w:rPr>
        <w:t>unions</w:t>
      </w:r>
      <w:r w:rsidRPr="00381035">
        <w:t xml:space="preserve"> have a more conservative tendency, they </w:t>
      </w:r>
      <w:r w:rsidRPr="00381035">
        <w:rPr>
          <w:rStyle w:val="Emphasis"/>
          <w:highlight w:val="green"/>
        </w:rPr>
        <w:t>reacted strongly</w:t>
      </w:r>
      <w:r w:rsidRPr="00381035">
        <w:rPr>
          <w:rStyle w:val="StyleUnderline"/>
        </w:rPr>
        <w:t xml:space="preserve"> to Abrego Garcia’s deportation, </w:t>
      </w:r>
      <w:r w:rsidRPr="00381035">
        <w:rPr>
          <w:rStyle w:val="StyleUnderline"/>
          <w:highlight w:val="green"/>
        </w:rPr>
        <w:t>raising</w:t>
      </w:r>
      <w:r w:rsidRPr="00381035">
        <w:rPr>
          <w:rStyle w:val="StyleUnderline"/>
        </w:rPr>
        <w:t xml:space="preserve"> </w:t>
      </w:r>
      <w:r w:rsidRPr="00381035">
        <w:rPr>
          <w:rStyle w:val="Emphasis"/>
        </w:rPr>
        <w:t xml:space="preserve">over </w:t>
      </w:r>
      <w:r w:rsidRPr="00381035">
        <w:rPr>
          <w:rStyle w:val="Emphasis"/>
          <w:highlight w:val="green"/>
        </w:rPr>
        <w:t>a quarter of a million</w:t>
      </w:r>
      <w:r w:rsidRPr="00381035">
        <w:rPr>
          <w:rStyle w:val="Emphasis"/>
        </w:rPr>
        <w:t xml:space="preserve"> dollars</w:t>
      </w:r>
      <w:r w:rsidRPr="00381035">
        <w:rPr>
          <w:rStyle w:val="StyleUnderline"/>
        </w:rPr>
        <w:t xml:space="preserve"> from members to </w:t>
      </w:r>
      <w:hyperlink r:id="rId11" w:history="1">
        <w:r w:rsidRPr="00381035">
          <w:rPr>
            <w:rStyle w:val="StyleUnderline"/>
          </w:rPr>
          <w:t>support his family</w:t>
        </w:r>
      </w:hyperlink>
      <w:r w:rsidRPr="00381035">
        <w:rPr>
          <w:rStyle w:val="StyleUnderline"/>
        </w:rPr>
        <w:t xml:space="preserve"> and </w:t>
      </w:r>
      <w:r w:rsidRPr="00381035">
        <w:rPr>
          <w:rStyle w:val="Emphasis"/>
        </w:rPr>
        <w:t>sending direct appeals to rank and file to contact their representatives</w:t>
      </w:r>
      <w:r w:rsidRPr="00381035">
        <w:rPr>
          <w:rStyle w:val="StyleUnderline"/>
        </w:rPr>
        <w:t xml:space="preserve"> in support of bringing “Brother Kilmar” home.</w:t>
      </w:r>
    </w:p>
    <w:p w14:paraId="17614310" w14:textId="77777777" w:rsidR="00BE2EFD" w:rsidRPr="00381035" w:rsidRDefault="00BE2EFD" w:rsidP="00BE2EFD">
      <w:pPr>
        <w:rPr>
          <w:rStyle w:val="StyleUnderline"/>
          <w:highlight w:val="green"/>
        </w:rPr>
      </w:pPr>
      <w:r w:rsidRPr="00381035">
        <w:rPr>
          <w:rStyle w:val="StyleUnderline"/>
        </w:rPr>
        <w:t xml:space="preserve">In each of these cases, </w:t>
      </w:r>
      <w:r w:rsidRPr="00381035">
        <w:rPr>
          <w:rStyle w:val="StyleUnderline"/>
          <w:highlight w:val="green"/>
        </w:rPr>
        <w:t>union</w:t>
      </w:r>
      <w:r w:rsidRPr="00381035">
        <w:rPr>
          <w:rStyle w:val="StyleUnderline"/>
        </w:rPr>
        <w:t xml:space="preserve"> law </w:t>
      </w:r>
      <w:r w:rsidRPr="00381035">
        <w:rPr>
          <w:rStyle w:val="StyleUnderline"/>
          <w:highlight w:val="green"/>
        </w:rPr>
        <w:t xml:space="preserve">departments </w:t>
      </w:r>
      <w:r w:rsidRPr="00381035">
        <w:rPr>
          <w:rStyle w:val="Emphasis"/>
          <w:highlight w:val="green"/>
        </w:rPr>
        <w:t>didn’t act alone</w:t>
      </w:r>
      <w:r w:rsidRPr="00381035">
        <w:rPr>
          <w:rStyle w:val="StyleUnderline"/>
          <w:highlight w:val="green"/>
        </w:rPr>
        <w:t xml:space="preserve">. They </w:t>
      </w:r>
      <w:r w:rsidRPr="00381035">
        <w:rPr>
          <w:rStyle w:val="Emphasis"/>
          <w:highlight w:val="green"/>
        </w:rPr>
        <w:t>moved in coordination</w:t>
      </w:r>
      <w:r w:rsidRPr="00381035">
        <w:rPr>
          <w:rStyle w:val="StyleUnderline"/>
        </w:rPr>
        <w:t xml:space="preserve">—with workers, organizers, and allies on the left </w:t>
      </w:r>
      <w:r w:rsidRPr="00381035">
        <w:rPr>
          <w:rStyle w:val="Emphasis"/>
        </w:rPr>
        <w:t>all rowing in the same direction</w:t>
      </w:r>
      <w:r w:rsidRPr="00381035">
        <w:t>. And they did not need to create this structure to prepare for Trump. It was already in place, and well practiced from years of taking on some of Trump’s biggest supporters.</w:t>
      </w:r>
    </w:p>
    <w:p w14:paraId="0956698C" w14:textId="77777777" w:rsidR="00BE2EFD" w:rsidRPr="00381035" w:rsidRDefault="00BE2EFD" w:rsidP="00BE2EFD">
      <w:pPr>
        <w:rPr>
          <w:rStyle w:val="StyleUnderline"/>
          <w:highlight w:val="green"/>
        </w:rPr>
      </w:pPr>
      <w:r w:rsidRPr="00EF7AD5">
        <w:rPr>
          <w:rStyle w:val="StyleUnderline"/>
        </w:rPr>
        <w:t xml:space="preserve">This is what movement lawyering </w:t>
      </w:r>
      <w:r w:rsidRPr="00EF7AD5">
        <w:rPr>
          <w:rStyle w:val="Emphasis"/>
        </w:rPr>
        <w:t>actually</w:t>
      </w:r>
      <w:r w:rsidRPr="00EF7AD5">
        <w:rPr>
          <w:rStyle w:val="StyleUnderline"/>
        </w:rPr>
        <w:t xml:space="preserve"> looks like. </w:t>
      </w:r>
      <w:r w:rsidRPr="00381035">
        <w:rPr>
          <w:rStyle w:val="StyleUnderline"/>
          <w:highlight w:val="green"/>
        </w:rPr>
        <w:t>Labor’s advantage</w:t>
      </w:r>
      <w:r w:rsidRPr="00381035">
        <w:rPr>
          <w:rStyle w:val="StyleUnderline"/>
        </w:rPr>
        <w:t xml:space="preserve"> isn’t just speed or legal savvy—</w:t>
      </w:r>
      <w:r w:rsidRPr="00381035">
        <w:rPr>
          <w:rStyle w:val="Emphasis"/>
          <w:highlight w:val="green"/>
        </w:rPr>
        <w:t>it’s structure</w:t>
      </w:r>
      <w:r w:rsidRPr="00381035">
        <w:rPr>
          <w:rStyle w:val="StyleUnderline"/>
        </w:rPr>
        <w:t>. Unions don’t treat legal work as a siloed, specialist domain. Workers are plaintiffs </w:t>
      </w:r>
      <w:r w:rsidRPr="00381035">
        <w:rPr>
          <w:rStyle w:val="Emphasis"/>
        </w:rPr>
        <w:t>and</w:t>
      </w:r>
      <w:r w:rsidRPr="00381035">
        <w:rPr>
          <w:rStyle w:val="StyleUnderline"/>
        </w:rPr>
        <w:t> messengers</w:t>
      </w:r>
      <w:r w:rsidRPr="00381035">
        <w:t xml:space="preserve">, who show up at agency hearings, enforce contract clauses, and use the Administrative Procedure Act like a baseball bat. </w:t>
      </w:r>
      <w:r w:rsidRPr="00381035">
        <w:rPr>
          <w:rStyle w:val="StyleUnderline"/>
        </w:rPr>
        <w:t xml:space="preserve">And </w:t>
      </w:r>
      <w:r w:rsidRPr="00381035">
        <w:t>unlike constitutional impact litigation, which often happens far in both time and space from where people actually live and work,</w:t>
      </w:r>
      <w:r w:rsidRPr="00381035">
        <w:rPr>
          <w:rStyle w:val="StyleUnderline"/>
        </w:rPr>
        <w:t xml:space="preserve"> labor’s legal fights are </w:t>
      </w:r>
      <w:r w:rsidRPr="00381035">
        <w:rPr>
          <w:rStyle w:val="Emphasis"/>
          <w:highlight w:val="green"/>
        </w:rPr>
        <w:t>immediate</w:t>
      </w:r>
      <w:r w:rsidRPr="00381035">
        <w:rPr>
          <w:rStyle w:val="StyleUnderline"/>
          <w:highlight w:val="green"/>
        </w:rPr>
        <w:t xml:space="preserve">, </w:t>
      </w:r>
      <w:r w:rsidRPr="00381035">
        <w:rPr>
          <w:rStyle w:val="Emphasis"/>
          <w:highlight w:val="green"/>
        </w:rPr>
        <w:t>tangible</w:t>
      </w:r>
      <w:r w:rsidRPr="00381035">
        <w:rPr>
          <w:rStyle w:val="StyleUnderline"/>
        </w:rPr>
        <w:t xml:space="preserve">, and </w:t>
      </w:r>
      <w:r w:rsidRPr="00381035">
        <w:rPr>
          <w:rStyle w:val="Emphasis"/>
          <w:highlight w:val="green"/>
        </w:rPr>
        <w:t>winnable</w:t>
      </w:r>
      <w:r w:rsidRPr="00381035">
        <w:rPr>
          <w:rStyle w:val="StyleUnderline"/>
          <w:highlight w:val="green"/>
        </w:rPr>
        <w:t xml:space="preserve">. The stakes </w:t>
      </w:r>
      <w:r w:rsidRPr="00381035">
        <w:rPr>
          <w:rStyle w:val="Emphasis"/>
          <w:highlight w:val="green"/>
        </w:rPr>
        <w:t>aren’t abstract</w:t>
      </w:r>
      <w:r w:rsidRPr="00381035">
        <w:rPr>
          <w:rStyle w:val="StyleUnderline"/>
        </w:rPr>
        <w:t xml:space="preserve">—they’re about </w:t>
      </w:r>
      <w:r w:rsidRPr="00381035">
        <w:rPr>
          <w:rStyle w:val="Emphasis"/>
        </w:rPr>
        <w:t>enforcing a broken contract</w:t>
      </w:r>
      <w:r w:rsidRPr="00381035">
        <w:rPr>
          <w:rStyle w:val="StyleUnderline"/>
        </w:rPr>
        <w:t xml:space="preserve">, </w:t>
      </w:r>
      <w:r w:rsidRPr="00381035">
        <w:rPr>
          <w:rStyle w:val="Emphasis"/>
        </w:rPr>
        <w:t>taking care of a workplace injury</w:t>
      </w:r>
      <w:r w:rsidRPr="00381035">
        <w:rPr>
          <w:rStyle w:val="StyleUnderline"/>
        </w:rPr>
        <w:t xml:space="preserve">, or </w:t>
      </w:r>
      <w:r w:rsidRPr="00381035">
        <w:rPr>
          <w:rStyle w:val="Emphasis"/>
        </w:rPr>
        <w:t>restoring a paycheck that disappeared.</w:t>
      </w:r>
    </w:p>
    <w:p w14:paraId="531BE431" w14:textId="77777777" w:rsidR="00BE2EFD" w:rsidRDefault="00BE2EFD" w:rsidP="00BE2EFD">
      <w:pPr>
        <w:rPr>
          <w:rStyle w:val="Emphasis"/>
        </w:rPr>
      </w:pPr>
      <w:r w:rsidRPr="00381035">
        <w:t xml:space="preserve">Over the past several years, and especially since Trump took office again, </w:t>
      </w:r>
      <w:r w:rsidRPr="00381035">
        <w:rPr>
          <w:rStyle w:val="StyleUnderline"/>
          <w:highlight w:val="green"/>
        </w:rPr>
        <w:t>there has been</w:t>
      </w:r>
      <w:r w:rsidRPr="00381035">
        <w:rPr>
          <w:rStyle w:val="StyleUnderline"/>
        </w:rPr>
        <w:t xml:space="preserve"> a great deal of </w:t>
      </w:r>
      <w:r w:rsidRPr="00381035">
        <w:rPr>
          <w:rStyle w:val="StyleUnderline"/>
          <w:highlight w:val="green"/>
        </w:rPr>
        <w:t xml:space="preserve">headscratching about how </w:t>
      </w:r>
      <w:r w:rsidRPr="00EF7AD5">
        <w:rPr>
          <w:rStyle w:val="StyleUnderline"/>
        </w:rPr>
        <w:t xml:space="preserve">the </w:t>
      </w:r>
      <w:r w:rsidRPr="00381035">
        <w:rPr>
          <w:rStyle w:val="StyleUnderline"/>
          <w:highlight w:val="green"/>
        </w:rPr>
        <w:t xml:space="preserve">left </w:t>
      </w:r>
      <w:r w:rsidRPr="00EF7AD5">
        <w:rPr>
          <w:rStyle w:val="StyleUnderline"/>
        </w:rPr>
        <w:t xml:space="preserve">plans to </w:t>
      </w:r>
      <w:r w:rsidRPr="00381035">
        <w:rPr>
          <w:rStyle w:val="StyleUnderline"/>
          <w:highlight w:val="green"/>
        </w:rPr>
        <w:t xml:space="preserve">address </w:t>
      </w:r>
      <w:r w:rsidRPr="00381035">
        <w:rPr>
          <w:rStyle w:val="StyleUnderline"/>
        </w:rPr>
        <w:t xml:space="preserve">the </w:t>
      </w:r>
      <w:r w:rsidRPr="00381035">
        <w:rPr>
          <w:rStyle w:val="StyleUnderline"/>
          <w:highlight w:val="green"/>
        </w:rPr>
        <w:t>right-wing takeover</w:t>
      </w:r>
      <w:r w:rsidRPr="00381035">
        <w:rPr>
          <w:rStyle w:val="StyleUnderline"/>
        </w:rPr>
        <w:t xml:space="preserve"> of the courts. </w:t>
      </w:r>
      <w:r w:rsidRPr="00EF7AD5">
        <w:rPr>
          <w:rStyle w:val="StyleUnderline"/>
        </w:rPr>
        <w:t xml:space="preserve">But </w:t>
      </w:r>
      <w:r w:rsidRPr="00381035">
        <w:rPr>
          <w:rStyle w:val="StyleUnderline"/>
          <w:highlight w:val="green"/>
        </w:rPr>
        <w:t xml:space="preserve">people </w:t>
      </w:r>
      <w:r w:rsidRPr="00EF7AD5">
        <w:rPr>
          <w:rStyle w:val="StyleUnderline"/>
        </w:rPr>
        <w:t xml:space="preserve">are </w:t>
      </w:r>
      <w:r w:rsidRPr="00381035">
        <w:rPr>
          <w:rStyle w:val="StyleUnderline"/>
          <w:highlight w:val="green"/>
        </w:rPr>
        <w:t xml:space="preserve">already </w:t>
      </w:r>
      <w:r w:rsidRPr="00381035">
        <w:rPr>
          <w:rStyle w:val="Emphasis"/>
          <w:highlight w:val="green"/>
        </w:rPr>
        <w:t>recognizing</w:t>
      </w:r>
      <w:r w:rsidRPr="00381035">
        <w:rPr>
          <w:rStyle w:val="StyleUnderline"/>
        </w:rPr>
        <w:t xml:space="preserve"> and </w:t>
      </w:r>
      <w:r w:rsidRPr="00381035">
        <w:rPr>
          <w:rStyle w:val="Emphasis"/>
        </w:rPr>
        <w:t xml:space="preserve">responding to </w:t>
      </w:r>
      <w:r w:rsidRPr="00EF7AD5">
        <w:rPr>
          <w:rStyle w:val="Emphasis"/>
        </w:rPr>
        <w:t xml:space="preserve">the </w:t>
      </w:r>
      <w:r w:rsidRPr="00381035">
        <w:rPr>
          <w:rStyle w:val="Emphasis"/>
          <w:highlight w:val="green"/>
        </w:rPr>
        <w:t xml:space="preserve">labor </w:t>
      </w:r>
      <w:r w:rsidRPr="00EF7AD5">
        <w:rPr>
          <w:rStyle w:val="Emphasis"/>
        </w:rPr>
        <w:t>movement</w:t>
      </w:r>
      <w:r w:rsidRPr="00EF7AD5">
        <w:rPr>
          <w:rStyle w:val="Emphasis"/>
          <w:highlight w:val="green"/>
        </w:rPr>
        <w:t>’s</w:t>
      </w:r>
      <w:r w:rsidRPr="00EF7AD5">
        <w:rPr>
          <w:rStyle w:val="Emphasis"/>
        </w:rPr>
        <w:t xml:space="preserve"> </w:t>
      </w:r>
      <w:r w:rsidRPr="00381035">
        <w:rPr>
          <w:rStyle w:val="Emphasis"/>
          <w:highlight w:val="green"/>
        </w:rPr>
        <w:t>successes</w:t>
      </w:r>
      <w:r w:rsidRPr="00381035">
        <w:rPr>
          <w:rStyle w:val="StyleUnderline"/>
        </w:rPr>
        <w:t xml:space="preserve">: Among a bipartisan set of voters, organized labor’s </w:t>
      </w:r>
      <w:r w:rsidRPr="00381035">
        <w:rPr>
          <w:rStyle w:val="Emphasis"/>
        </w:rPr>
        <w:t>popularity</w:t>
      </w:r>
      <w:r w:rsidRPr="00381035">
        <w:rPr>
          <w:rStyle w:val="StyleUnderline"/>
        </w:rPr>
        <w:t xml:space="preserve"> and </w:t>
      </w:r>
      <w:r w:rsidRPr="00381035">
        <w:rPr>
          <w:rStyle w:val="Emphasis"/>
        </w:rPr>
        <w:t>enjoyment</w:t>
      </w:r>
      <w:r w:rsidRPr="00381035">
        <w:rPr>
          <w:rStyle w:val="StyleUnderline"/>
        </w:rPr>
        <w:t xml:space="preserve"> of public trust </w:t>
      </w:r>
      <w:r w:rsidRPr="00381035">
        <w:rPr>
          <w:rStyle w:val="Emphasis"/>
        </w:rPr>
        <w:t>far outpaces every other institution</w:t>
      </w:r>
      <w:r w:rsidRPr="00381035">
        <w:t xml:space="preserve">. </w:t>
      </w:r>
      <w:r w:rsidRPr="00381035">
        <w:rPr>
          <w:rStyle w:val="StyleUnderline"/>
        </w:rPr>
        <w:t>There might not be a roadmap for stopping the conservative counterrevolution. But making it easier for workers to organize—</w:t>
      </w:r>
      <w:r w:rsidRPr="00EF7AD5">
        <w:rPr>
          <w:rStyle w:val="StyleUnderline"/>
        </w:rPr>
        <w:t>and training labor lawyers to fight on their behalf—</w:t>
      </w:r>
      <w:r w:rsidRPr="00EF7AD5">
        <w:rPr>
          <w:rStyle w:val="Emphasis"/>
        </w:rPr>
        <w:t>would be a fine place to start.</w:t>
      </w:r>
    </w:p>
    <w:p w14:paraId="700E1ED0" w14:textId="77777777" w:rsidR="00BE2EFD" w:rsidRPr="00381035" w:rsidRDefault="00BE2EFD" w:rsidP="00BE2EFD">
      <w:pPr>
        <w:rPr>
          <w:rStyle w:val="StyleUnderline"/>
          <w:highlight w:val="green"/>
        </w:rPr>
      </w:pPr>
    </w:p>
    <w:p w14:paraId="68C10ACB" w14:textId="77777777" w:rsidR="00BE2EFD" w:rsidRPr="00381035" w:rsidRDefault="00BE2EFD" w:rsidP="00BE2EFD">
      <w:pPr>
        <w:pStyle w:val="Heading4"/>
        <w:rPr>
          <w:rStyle w:val="StyleUnderline"/>
          <w:highlight w:val="green"/>
        </w:rPr>
      </w:pPr>
      <w:r w:rsidRPr="00381035">
        <w:t>Only unions can stop the existential threat of Project 2025 and Trumpian fascism.</w:t>
      </w:r>
    </w:p>
    <w:p w14:paraId="50C80A0D" w14:textId="77777777" w:rsidR="00BE2EFD" w:rsidRPr="00381035" w:rsidRDefault="00BE2EFD" w:rsidP="00BE2EFD">
      <w:pPr>
        <w:rPr>
          <w:rStyle w:val="StyleUnderline"/>
          <w:highlight w:val="green"/>
        </w:rPr>
      </w:pPr>
      <w:r w:rsidRPr="00381035">
        <w:rPr>
          <w:rStyle w:val="Style13ptBold"/>
        </w:rPr>
        <w:t>Gibb 25</w:t>
      </w:r>
      <w:r w:rsidRPr="00381035">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2" w:history="1">
        <w:r w:rsidRPr="00381035">
          <w:rPr>
            <w:rStyle w:val="Hyperlink"/>
          </w:rPr>
          <w:t>https://publicservices.international/resources/news/unions-rise-as-americas-defiant-shield-against-trumps-authoritarianism?id=15733&amp;lang=en</w:t>
        </w:r>
      </w:hyperlink>
      <w:r w:rsidRPr="00381035">
        <w:t xml:space="preserve"> NL]</w:t>
      </w:r>
    </w:p>
    <w:p w14:paraId="25367BAD" w14:textId="77777777" w:rsidR="00BE2EFD" w:rsidRPr="00381035" w:rsidRDefault="00BE2EFD" w:rsidP="00BE2EFD">
      <w:pPr>
        <w:rPr>
          <w:rStyle w:val="StyleUnderline"/>
          <w:highlight w:val="green"/>
        </w:rPr>
      </w:pPr>
      <w:r w:rsidRPr="00381035">
        <w:rPr>
          <w:rStyle w:val="StyleUnderline"/>
        </w:rPr>
        <w:t xml:space="preserve">As it becomes increasingly clear what a second Trump presidency means, </w:t>
      </w:r>
      <w:r w:rsidRPr="00381035">
        <w:rPr>
          <w:rStyle w:val="StyleUnderline"/>
          <w:highlight w:val="green"/>
        </w:rPr>
        <w:t>America's labor</w:t>
      </w:r>
      <w:r w:rsidRPr="00381035">
        <w:rPr>
          <w:rStyle w:val="StyleUnderline"/>
        </w:rPr>
        <w:t xml:space="preserve"> movement </w:t>
      </w:r>
      <w:r w:rsidRPr="00381035">
        <w:rPr>
          <w:rStyle w:val="StyleUnderline"/>
          <w:highlight w:val="green"/>
        </w:rPr>
        <w:t xml:space="preserve">has positioned itself as democracy's </w:t>
      </w:r>
      <w:r w:rsidRPr="00381035">
        <w:rPr>
          <w:rStyle w:val="Emphasis"/>
          <w:highlight w:val="green"/>
        </w:rPr>
        <w:t>strongest</w:t>
      </w:r>
      <w:r w:rsidRPr="00381035">
        <w:rPr>
          <w:rStyle w:val="StyleUnderline"/>
        </w:rPr>
        <w:t xml:space="preserve">, most </w:t>
      </w:r>
      <w:r w:rsidRPr="00381035">
        <w:rPr>
          <w:rStyle w:val="Emphasis"/>
        </w:rPr>
        <w:t>important</w:t>
      </w:r>
      <w:r w:rsidRPr="00381035">
        <w:rPr>
          <w:rStyle w:val="StyleUnderline"/>
        </w:rPr>
        <w:t xml:space="preserve"> </w:t>
      </w:r>
      <w:r w:rsidRPr="00381035">
        <w:rPr>
          <w:rStyle w:val="StyleUnderline"/>
          <w:highlight w:val="green"/>
        </w:rPr>
        <w:t xml:space="preserve">and </w:t>
      </w:r>
      <w:r w:rsidRPr="00381035">
        <w:rPr>
          <w:rStyle w:val="Emphasis"/>
          <w:highlight w:val="green"/>
        </w:rPr>
        <w:t>best</w:t>
      </w:r>
      <w:r w:rsidRPr="00381035">
        <w:rPr>
          <w:rStyle w:val="Emphasis"/>
        </w:rPr>
        <w:t xml:space="preserve"> organized line of </w:t>
      </w:r>
      <w:r w:rsidRPr="00381035">
        <w:rPr>
          <w:rStyle w:val="Emphasis"/>
          <w:highlight w:val="green"/>
        </w:rPr>
        <w:t>defense</w:t>
      </w:r>
      <w:r w:rsidRPr="00381035">
        <w:rPr>
          <w:rStyle w:val="StyleUnderline"/>
          <w:highlight w:val="green"/>
        </w:rPr>
        <w:t xml:space="preserve"> against a</w:t>
      </w:r>
      <w:r w:rsidRPr="00381035">
        <w:rPr>
          <w:rStyle w:val="StyleUnderline"/>
        </w:rPr>
        <w:t xml:space="preserve"> </w:t>
      </w:r>
      <w:r w:rsidRPr="00381035">
        <w:rPr>
          <w:rStyle w:val="Emphasis"/>
        </w:rPr>
        <w:t xml:space="preserve">sweeping </w:t>
      </w:r>
      <w:r w:rsidRPr="00381035">
        <w:rPr>
          <w:rStyle w:val="Emphasis"/>
          <w:highlight w:val="green"/>
        </w:rPr>
        <w:t>authoritarian agenda.</w:t>
      </w:r>
      <w:r w:rsidRPr="00381035">
        <w:t xml:space="preserve"> </w:t>
      </w:r>
      <w:r w:rsidRPr="00381035">
        <w:rPr>
          <w:rStyle w:val="StyleUnderline"/>
        </w:rPr>
        <w:t xml:space="preserve">The unions forming our workforce's backbone—from teachers to nurses, service workers to government employees—have </w:t>
      </w:r>
      <w:r w:rsidRPr="00381035">
        <w:rPr>
          <w:rStyle w:val="Emphasis"/>
        </w:rPr>
        <w:t>transformed from worker advocates into the vanguard defenders of democracy</w:t>
      </w:r>
      <w:r w:rsidRPr="00381035">
        <w:rPr>
          <w:rStyle w:val="StyleUnderline"/>
        </w:rPr>
        <w:t xml:space="preserve">, </w:t>
      </w:r>
      <w:r w:rsidRPr="00381035">
        <w:rPr>
          <w:rStyle w:val="StyleUnderline"/>
          <w:highlight w:val="green"/>
        </w:rPr>
        <w:t xml:space="preserve">confronting the </w:t>
      </w:r>
      <w:r w:rsidRPr="00381035">
        <w:rPr>
          <w:rStyle w:val="Emphasis"/>
          <w:highlight w:val="green"/>
        </w:rPr>
        <w:t>existential threat</w:t>
      </w:r>
      <w:r w:rsidRPr="00381035">
        <w:rPr>
          <w:rStyle w:val="StyleUnderline"/>
          <w:highlight w:val="green"/>
        </w:rPr>
        <w:t xml:space="preserve"> of Project 2025</w:t>
      </w:r>
      <w:r w:rsidRPr="00381035">
        <w:t>'s plan to dismantle America's most important institutions.</w:t>
      </w:r>
    </w:p>
    <w:p w14:paraId="3633655A" w14:textId="77777777" w:rsidR="00BE2EFD" w:rsidRPr="00381035" w:rsidRDefault="00BE2EFD" w:rsidP="00BE2EFD">
      <w:pPr>
        <w:rPr>
          <w:rStyle w:val="StyleUnderline"/>
          <w:highlight w:val="green"/>
        </w:rPr>
      </w:pPr>
      <w:r w:rsidRPr="00381035">
        <w:rPr>
          <w:rStyle w:val="StyleUnderline"/>
        </w:rPr>
        <w:t xml:space="preserve">This </w:t>
      </w:r>
      <w:r w:rsidRPr="00381035">
        <w:rPr>
          <w:rStyle w:val="Emphasis"/>
        </w:rPr>
        <w:t>coordinated assault</w:t>
      </w:r>
      <w:r w:rsidRPr="00381035">
        <w:rPr>
          <w:rStyle w:val="StyleUnderline"/>
        </w:rPr>
        <w:t xml:space="preserve"> targets democracy's foundations through </w:t>
      </w:r>
      <w:r w:rsidRPr="00381035">
        <w:rPr>
          <w:rStyle w:val="Emphasis"/>
        </w:rPr>
        <w:t>three interlocking strategies</w:t>
      </w:r>
      <w:r w:rsidRPr="00381035">
        <w:rPr>
          <w:rStyle w:val="StyleUnderline"/>
        </w:rPr>
        <w:t xml:space="preserve">: </w:t>
      </w:r>
      <w:r w:rsidRPr="00381035">
        <w:rPr>
          <w:rStyle w:val="Emphasis"/>
        </w:rPr>
        <w:t>gutting</w:t>
      </w:r>
      <w:r w:rsidRPr="00381035">
        <w:rPr>
          <w:rStyle w:val="StyleUnderline"/>
        </w:rPr>
        <w:t xml:space="preserve"> the federal </w:t>
      </w:r>
      <w:r w:rsidRPr="00381035">
        <w:rPr>
          <w:rStyle w:val="Emphasis"/>
        </w:rPr>
        <w:t>workforce</w:t>
      </w:r>
      <w:r w:rsidRPr="00381035">
        <w:rPr>
          <w:rStyle w:val="StyleUnderline"/>
        </w:rPr>
        <w:t xml:space="preserve"> using executive actions, </w:t>
      </w:r>
      <w:r w:rsidRPr="00381035">
        <w:rPr>
          <w:rStyle w:val="Emphasis"/>
        </w:rPr>
        <w:t>privatizing</w:t>
      </w:r>
      <w:r w:rsidRPr="00381035">
        <w:rPr>
          <w:rStyle w:val="StyleUnderline"/>
        </w:rPr>
        <w:t xml:space="preserve"> essential </w:t>
      </w:r>
      <w:r w:rsidRPr="00381035">
        <w:rPr>
          <w:rStyle w:val="Emphasis"/>
        </w:rPr>
        <w:t>social programs</w:t>
      </w:r>
      <w:r w:rsidRPr="00381035">
        <w:rPr>
          <w:rStyle w:val="StyleUnderline"/>
        </w:rPr>
        <w:t xml:space="preserve"> like Social Security and Medicare, and </w:t>
      </w:r>
      <w:r w:rsidRPr="00381035">
        <w:rPr>
          <w:rStyle w:val="Emphasis"/>
        </w:rPr>
        <w:t>auctioning off critical services</w:t>
      </w:r>
      <w:r w:rsidRPr="00381035">
        <w:rPr>
          <w:rStyle w:val="StyleUnderline"/>
        </w:rPr>
        <w:t xml:space="preserve"> including the U.S. Postal Service to corporate interests</w:t>
      </w:r>
      <w:r w:rsidRPr="00381035">
        <w:t>. These moves represent more than policy changes—they constitute a wholesale transfer of public goods into private hands, deliberately eroding worker protection while restructuring government to serve elite interests.</w:t>
      </w:r>
    </w:p>
    <w:p w14:paraId="6CC40ECD" w14:textId="77777777" w:rsidR="00BE2EFD" w:rsidRPr="00381035" w:rsidRDefault="00BE2EFD" w:rsidP="00BE2EFD">
      <w:pPr>
        <w:rPr>
          <w:rStyle w:val="StyleUnderline"/>
          <w:highlight w:val="green"/>
        </w:rPr>
      </w:pPr>
      <w:r w:rsidRPr="00381035">
        <w:rPr>
          <w:rStyle w:val="StyleUnderline"/>
        </w:rPr>
        <w:t xml:space="preserve">In response, PSI’s affiliates have </w:t>
      </w:r>
      <w:r w:rsidRPr="00381035">
        <w:rPr>
          <w:rStyle w:val="StyleUnderline"/>
          <w:highlight w:val="green"/>
        </w:rPr>
        <w:t>launched</w:t>
      </w:r>
      <w:r w:rsidRPr="00381035">
        <w:rPr>
          <w:rStyle w:val="StyleUnderline"/>
        </w:rPr>
        <w:t xml:space="preserve"> </w:t>
      </w:r>
      <w:r w:rsidRPr="00381035">
        <w:rPr>
          <w:rStyle w:val="Emphasis"/>
        </w:rPr>
        <w:t xml:space="preserve">unprecedented </w:t>
      </w:r>
      <w:r w:rsidRPr="00381035">
        <w:rPr>
          <w:rStyle w:val="Emphasis"/>
          <w:highlight w:val="green"/>
        </w:rPr>
        <w:t>multi-front resistance</w:t>
      </w:r>
      <w:r w:rsidRPr="00381035">
        <w:rPr>
          <w:rStyle w:val="StyleUnderline"/>
          <w:highlight w:val="green"/>
        </w:rPr>
        <w:t xml:space="preserve"> in the </w:t>
      </w:r>
      <w:r w:rsidRPr="00381035">
        <w:rPr>
          <w:rStyle w:val="Emphasis"/>
          <w:highlight w:val="green"/>
        </w:rPr>
        <w:t>streets</w:t>
      </w:r>
      <w:r w:rsidRPr="00381035">
        <w:rPr>
          <w:rStyle w:val="StyleUnderline"/>
        </w:rPr>
        <w:t xml:space="preserve">, the </w:t>
      </w:r>
      <w:r w:rsidRPr="00381035">
        <w:rPr>
          <w:rStyle w:val="Emphasis"/>
          <w:highlight w:val="green"/>
        </w:rPr>
        <w:t>workplace</w:t>
      </w:r>
      <w:r w:rsidRPr="00381035">
        <w:rPr>
          <w:rStyle w:val="StyleUnderline"/>
        </w:rPr>
        <w:t xml:space="preserve">, the </w:t>
      </w:r>
      <w:r w:rsidRPr="00381035">
        <w:rPr>
          <w:rStyle w:val="Emphasis"/>
          <w:highlight w:val="green"/>
        </w:rPr>
        <w:t>media</w:t>
      </w:r>
      <w:r w:rsidRPr="00381035">
        <w:rPr>
          <w:rStyle w:val="StyleUnderline"/>
          <w:highlight w:val="green"/>
        </w:rPr>
        <w:t xml:space="preserve"> and</w:t>
      </w:r>
      <w:r w:rsidRPr="00381035">
        <w:rPr>
          <w:rStyle w:val="StyleUnderline"/>
        </w:rPr>
        <w:t xml:space="preserve"> in the </w:t>
      </w:r>
      <w:r w:rsidRPr="00381035">
        <w:rPr>
          <w:rStyle w:val="Emphasis"/>
          <w:highlight w:val="green"/>
        </w:rPr>
        <w:t>courts</w:t>
      </w:r>
      <w:r w:rsidRPr="00381035">
        <w:rPr>
          <w:rStyle w:val="StyleUnderline"/>
        </w:rPr>
        <w:t>. The </w:t>
      </w:r>
      <w:hyperlink r:id="rId13" w:tgtFrame="_self" w:history="1">
        <w:r w:rsidRPr="00381035">
          <w:rPr>
            <w:rStyle w:val="StyleUnderline"/>
          </w:rPr>
          <w:t>American Federation of Teachers</w:t>
        </w:r>
      </w:hyperlink>
      <w:hyperlink r:id="rId14" w:tgtFrame="_self" w:history="1">
        <w:r w:rsidRPr="00381035">
          <w:rPr>
            <w:rStyle w:val="StyleUnderline"/>
          </w:rPr>
          <w:t> </w:t>
        </w:r>
      </w:hyperlink>
      <w:r w:rsidRPr="00381035">
        <w:rPr>
          <w:rStyle w:val="StyleUnderline"/>
        </w:rPr>
        <w:t xml:space="preserve">is </w:t>
      </w:r>
      <w:r w:rsidRPr="00381035">
        <w:rPr>
          <w:rStyle w:val="Emphasis"/>
          <w:highlight w:val="green"/>
        </w:rPr>
        <w:t>mobilizing against</w:t>
      </w:r>
      <w:r w:rsidRPr="00381035">
        <w:rPr>
          <w:rStyle w:val="Emphasis"/>
        </w:rPr>
        <w:t xml:space="preserve"> school voucher schemes that </w:t>
      </w:r>
      <w:r w:rsidRPr="00381035">
        <w:rPr>
          <w:rStyle w:val="Emphasis"/>
          <w:highlight w:val="green"/>
        </w:rPr>
        <w:t>defund public education</w:t>
      </w:r>
      <w:r w:rsidRPr="00381035">
        <w:rPr>
          <w:rStyle w:val="StyleUnderline"/>
        </w:rPr>
        <w:t>. </w:t>
      </w:r>
      <w:hyperlink r:id="rId15" w:tgtFrame="_self" w:history="1">
        <w:r w:rsidRPr="00381035">
          <w:rPr>
            <w:rStyle w:val="StyleUnderline"/>
          </w:rPr>
          <w:t>National Nurses United</w:t>
        </w:r>
      </w:hyperlink>
      <w:r w:rsidRPr="00381035">
        <w:rPr>
          <w:rStyle w:val="StyleUnderline"/>
        </w:rPr>
        <w:t xml:space="preserve"> is </w:t>
      </w:r>
      <w:r w:rsidRPr="00381035">
        <w:rPr>
          <w:rStyle w:val="Emphasis"/>
          <w:highlight w:val="green"/>
        </w:rPr>
        <w:t>fighting to defend Medicare</w:t>
      </w:r>
      <w:r w:rsidRPr="00381035">
        <w:rPr>
          <w:rStyle w:val="Emphasis"/>
        </w:rPr>
        <w:t xml:space="preserve"> from privatization </w:t>
      </w:r>
      <w:r w:rsidRPr="00381035">
        <w:rPr>
          <w:rStyle w:val="StyleUnderline"/>
        </w:rPr>
        <w:t>through patient advocacy campaigns. </w:t>
      </w:r>
      <w:hyperlink r:id="rId16" w:tgtFrame="_self" w:history="1">
        <w:r w:rsidRPr="00381035">
          <w:rPr>
            <w:rStyle w:val="StyleUnderline"/>
          </w:rPr>
          <w:t>AFSCME</w:t>
        </w:r>
      </w:hyperlink>
      <w:r w:rsidRPr="00381035">
        <w:rPr>
          <w:rStyle w:val="StyleUnderline"/>
        </w:rPr>
        <w:t xml:space="preserve"> members are </w:t>
      </w:r>
      <w:r w:rsidRPr="00381035">
        <w:rPr>
          <w:rStyle w:val="Emphasis"/>
        </w:rPr>
        <w:t>deploying emergency response plans for mass firings of civil servants.</w:t>
      </w:r>
      <w:r w:rsidRPr="00381035">
        <w:rPr>
          <w:rStyle w:val="StyleUnderline"/>
        </w:rPr>
        <w:t xml:space="preserve"> The </w:t>
      </w:r>
      <w:hyperlink r:id="rId17" w:tgtFrame="_self" w:history="1">
        <w:r w:rsidRPr="00381035">
          <w:rPr>
            <w:rStyle w:val="StyleUnderline"/>
          </w:rPr>
          <w:t>Service Employees International Union</w:t>
        </w:r>
      </w:hyperlink>
      <w:hyperlink r:id="rId18" w:tgtFrame="_self" w:history="1">
        <w:r w:rsidRPr="00381035">
          <w:rPr>
            <w:rStyle w:val="StyleUnderline"/>
          </w:rPr>
          <w:t> </w:t>
        </w:r>
      </w:hyperlink>
      <w:r w:rsidRPr="00381035">
        <w:rPr>
          <w:rStyle w:val="StyleUnderline"/>
        </w:rPr>
        <w:t xml:space="preserve">has partnered with civil rights organizations to </w:t>
      </w:r>
      <w:r w:rsidRPr="00381035">
        <w:rPr>
          <w:rStyle w:val="Emphasis"/>
          <w:highlight w:val="green"/>
        </w:rPr>
        <w:t>combat voter suppression</w:t>
      </w:r>
      <w:r w:rsidRPr="00381035">
        <w:rPr>
          <w:rStyle w:val="StyleUnderline"/>
        </w:rPr>
        <w:t xml:space="preserve"> tactics targeting working-class communities.</w:t>
      </w:r>
    </w:p>
    <w:p w14:paraId="3878B7E6" w14:textId="77777777" w:rsidR="00BE2EFD" w:rsidRPr="00EF7AD5" w:rsidRDefault="00BE2EFD" w:rsidP="00BE2EFD">
      <w:pPr>
        <w:rPr>
          <w:rStyle w:val="StyleUnderline"/>
        </w:rPr>
      </w:pPr>
      <w:r w:rsidRPr="00EF7AD5">
        <w:rPr>
          <w:rStyle w:val="StyleUnderline"/>
        </w:rPr>
        <w:t xml:space="preserve">The movement's </w:t>
      </w:r>
      <w:r w:rsidRPr="00EF7AD5">
        <w:rPr>
          <w:rStyle w:val="StyleUnderline"/>
          <w:highlight w:val="green"/>
        </w:rPr>
        <w:t xml:space="preserve">strength lies in </w:t>
      </w:r>
      <w:r w:rsidRPr="00EF7AD5">
        <w:rPr>
          <w:rStyle w:val="Emphasis"/>
          <w:highlight w:val="green"/>
        </w:rPr>
        <w:t>its proven ability to win battles</w:t>
      </w:r>
      <w:r w:rsidRPr="00EF7AD5">
        <w:rPr>
          <w:rStyle w:val="StyleUnderline"/>
        </w:rPr>
        <w:t xml:space="preserve"> across </w:t>
      </w:r>
      <w:r w:rsidRPr="00EF7AD5">
        <w:rPr>
          <w:rStyle w:val="Emphasis"/>
        </w:rPr>
        <w:t>multiple arenas.</w:t>
      </w:r>
      <w:r w:rsidRPr="00EF7AD5">
        <w:t xml:space="preserve"> </w:t>
      </w:r>
      <w:r w:rsidRPr="00EF7AD5">
        <w:rPr>
          <w:rStyle w:val="StyleUnderline"/>
        </w:rPr>
        <w:t>The </w:t>
      </w:r>
      <w:hyperlink r:id="rId19" w:anchor=":~:text=In%20a%20major%20victory%20for,the%20authority%20to%20order%20it." w:tgtFrame="_self" w:history="1">
        <w:r w:rsidRPr="00EF7AD5">
          <w:rPr>
            <w:rStyle w:val="StyleUnderline"/>
          </w:rPr>
          <w:t>American Federation of Government Employees</w:t>
        </w:r>
      </w:hyperlink>
      <w:hyperlink r:id="rId20" w:anchor=":~:text=In%20a%20major%20victory%20for,the%20authority%20to%20order%20it." w:tgtFrame="_self" w:history="1">
        <w:r w:rsidRPr="00EF7AD5">
          <w:rPr>
            <w:rStyle w:val="StyleUnderline"/>
          </w:rPr>
          <w:t> </w:t>
        </w:r>
      </w:hyperlink>
      <w:r w:rsidRPr="00EF7AD5">
        <w:rPr>
          <w:rStyle w:val="StyleUnderline"/>
        </w:rPr>
        <w:t>demonstrated this last week when they secured a landmark legal victory against Trump's illegal termination of federal workers</w:t>
      </w:r>
      <w:r w:rsidRPr="00EF7AD5">
        <w:t xml:space="preserve">. Federal Judge William Alsup's blistering ruling exposed how the administration fabricated performance claims to justify firings, ordering immediate reinstatement of thousands of workers while declaring that the terminations "based on a lie." </w:t>
      </w:r>
      <w:r w:rsidRPr="00EF7AD5">
        <w:rPr>
          <w:rStyle w:val="StyleUnderline"/>
        </w:rPr>
        <w:t xml:space="preserve">This victory proved unions could </w:t>
      </w:r>
      <w:r w:rsidRPr="00EF7AD5">
        <w:rPr>
          <w:rStyle w:val="Emphasis"/>
          <w:highlight w:val="green"/>
        </w:rPr>
        <w:t>successfully challenge authoritarian overreach</w:t>
      </w:r>
      <w:r w:rsidRPr="00EF7AD5">
        <w:rPr>
          <w:rStyle w:val="Emphasis"/>
        </w:rPr>
        <w:t xml:space="preserve"> through the courts</w:t>
      </w:r>
      <w:r w:rsidRPr="00EF7AD5">
        <w:rPr>
          <w:rStyle w:val="StyleUnderline"/>
        </w:rPr>
        <w:t>—a lesson being institutionalized through new initiatives like Democracy 2025, which pre-positions legal teams to file challenges within hours of unconstitutional actions.</w:t>
      </w:r>
    </w:p>
    <w:p w14:paraId="0A33BBEA" w14:textId="77777777" w:rsidR="00BE2EFD" w:rsidRPr="00381035" w:rsidRDefault="00BE2EFD" w:rsidP="00BE2EFD">
      <w:pPr>
        <w:rPr>
          <w:rStyle w:val="StyleUnderline"/>
          <w:highlight w:val="green"/>
        </w:rPr>
      </w:pPr>
      <w:r w:rsidRPr="00381035">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7DBCACD0" w14:textId="77777777" w:rsidR="00BE2EFD" w:rsidRPr="00381035" w:rsidRDefault="00BE2EFD" w:rsidP="00BE2EFD">
      <w:pPr>
        <w:rPr>
          <w:rStyle w:val="StyleUnderline"/>
          <w:highlight w:val="green"/>
        </w:rPr>
      </w:pPr>
      <w:r w:rsidRPr="00381035">
        <w:rPr>
          <w:rStyle w:val="StyleUnderline"/>
          <w:highlight w:val="green"/>
        </w:rPr>
        <w:t>What makes this</w:t>
      </w:r>
      <w:r w:rsidRPr="00381035">
        <w:rPr>
          <w:rStyle w:val="StyleUnderline"/>
        </w:rPr>
        <w:t xml:space="preserve"> resistance </w:t>
      </w:r>
      <w:r w:rsidRPr="00381035">
        <w:rPr>
          <w:rStyle w:val="StyleUnderline"/>
          <w:highlight w:val="green"/>
        </w:rPr>
        <w:t xml:space="preserve">unique is its </w:t>
      </w:r>
      <w:r w:rsidRPr="00381035">
        <w:rPr>
          <w:rStyle w:val="Emphasis"/>
          <w:highlight w:val="green"/>
        </w:rPr>
        <w:t>comprehensive</w:t>
      </w:r>
      <w:r w:rsidRPr="00381035">
        <w:rPr>
          <w:rStyle w:val="StyleUnderline"/>
          <w:highlight w:val="green"/>
        </w:rPr>
        <w:t xml:space="preserve"> nature</w:t>
      </w:r>
      <w:r w:rsidRPr="00381035">
        <w:t xml:space="preserve">. The United Auto Workers' historic strike strategy—simultaneously targeting the three biggest automakers—has </w:t>
      </w:r>
      <w:r w:rsidRPr="00381035">
        <w:rPr>
          <w:rStyle w:val="StyleUnderline"/>
        </w:rPr>
        <w:t xml:space="preserve">inspired similar coordinated actions </w:t>
      </w:r>
      <w:r w:rsidRPr="00381035">
        <w:rPr>
          <w:rStyle w:val="Emphasis"/>
          <w:highlight w:val="green"/>
        </w:rPr>
        <w:t>across sectors</w:t>
      </w:r>
      <w:r w:rsidRPr="00381035">
        <w:t>. Teachers’ unions now pair strike actions with political education about school privatization threats. Postal worker protests highlight both workplace issues and the danger of privatization.</w:t>
      </w:r>
    </w:p>
    <w:p w14:paraId="4A3E993A" w14:textId="77777777" w:rsidR="00BE2EFD" w:rsidRPr="00381035" w:rsidRDefault="00BE2EFD" w:rsidP="00BE2EFD">
      <w:pPr>
        <w:rPr>
          <w:rStyle w:val="StyleUnderline"/>
          <w:highlight w:val="green"/>
        </w:rPr>
      </w:pPr>
      <w:r w:rsidRPr="00381035">
        <w:t xml:space="preserve">April Verrett, SEIU President, remembers that </w:t>
      </w:r>
      <w:r w:rsidRPr="00381035">
        <w:rPr>
          <w:rStyle w:val="StyleUnderline"/>
          <w:highlight w:val="green"/>
        </w:rPr>
        <w:t xml:space="preserve">unions will </w:t>
      </w:r>
      <w:r w:rsidRPr="00381035">
        <w:rPr>
          <w:rStyle w:val="Emphasis"/>
          <w:highlight w:val="green"/>
        </w:rPr>
        <w:t>not</w:t>
      </w:r>
      <w:r w:rsidRPr="00381035">
        <w:rPr>
          <w:rStyle w:val="StyleUnderline"/>
          <w:highlight w:val="green"/>
        </w:rPr>
        <w:t xml:space="preserve"> stay</w:t>
      </w:r>
      <w:r w:rsidRPr="00381035">
        <w:rPr>
          <w:rStyle w:val="StyleUnderline"/>
        </w:rPr>
        <w:t xml:space="preserve"> and </w:t>
      </w:r>
      <w:r w:rsidRPr="00381035">
        <w:rPr>
          <w:rStyle w:val="StyleUnderline"/>
          <w:highlight w:val="green"/>
        </w:rPr>
        <w:t>still</w:t>
      </w:r>
      <w:r w:rsidRPr="00381035">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E89350A" w14:textId="77777777" w:rsidR="00BE2EFD" w:rsidRPr="00381035" w:rsidRDefault="00BE2EFD" w:rsidP="00BE2EFD">
      <w:pPr>
        <w:rPr>
          <w:rStyle w:val="StyleUnderline"/>
          <w:highlight w:val="green"/>
        </w:rPr>
      </w:pPr>
      <w:r w:rsidRPr="00381035">
        <w:rPr>
          <w:rStyle w:val="StyleUnderline"/>
          <w:highlight w:val="green"/>
        </w:rPr>
        <w:t xml:space="preserve">The stakes </w:t>
      </w:r>
      <w:r w:rsidRPr="00381035">
        <w:rPr>
          <w:rStyle w:val="Emphasis"/>
          <w:highlight w:val="green"/>
        </w:rPr>
        <w:t>transcend</w:t>
      </w:r>
      <w:r w:rsidRPr="00381035">
        <w:rPr>
          <w:rStyle w:val="Emphasis"/>
        </w:rPr>
        <w:t xml:space="preserve"> traditional </w:t>
      </w:r>
      <w:r w:rsidRPr="00381035">
        <w:rPr>
          <w:rStyle w:val="Emphasis"/>
          <w:highlight w:val="green"/>
        </w:rPr>
        <w:t>labor</w:t>
      </w:r>
      <w:r w:rsidRPr="00381035">
        <w:rPr>
          <w:rStyle w:val="Emphasis"/>
        </w:rPr>
        <w:t xml:space="preserve"> issues</w:t>
      </w:r>
      <w:r w:rsidRPr="00381035">
        <w:rPr>
          <w:rStyle w:val="StyleUnderline"/>
        </w:rPr>
        <w:t xml:space="preserve">. Should </w:t>
      </w:r>
      <w:r w:rsidRPr="00381035">
        <w:rPr>
          <w:rStyle w:val="StyleUnderline"/>
          <w:highlight w:val="green"/>
        </w:rPr>
        <w:t>Project 2025</w:t>
      </w:r>
      <w:r w:rsidRPr="00381035">
        <w:rPr>
          <w:rStyle w:val="StyleUnderline"/>
        </w:rPr>
        <w:t xml:space="preserve"> succeed, </w:t>
      </w:r>
      <w:r w:rsidRPr="00381035">
        <w:rPr>
          <w:rStyle w:val="StyleUnderline"/>
          <w:highlight w:val="green"/>
        </w:rPr>
        <w:t>we'd see</w:t>
      </w:r>
      <w:r w:rsidRPr="00381035">
        <w:rPr>
          <w:rStyle w:val="StyleUnderline"/>
        </w:rPr>
        <w:t xml:space="preserve"> not just eroded worker protections but </w:t>
      </w:r>
      <w:r w:rsidRPr="00381035">
        <w:rPr>
          <w:rStyle w:val="Emphasis"/>
          <w:highlight w:val="green"/>
        </w:rPr>
        <w:t>the dismantling of social safety nets</w:t>
      </w:r>
      <w:r w:rsidRPr="00381035">
        <w:rPr>
          <w:rStyle w:val="StyleUnderline"/>
        </w:rPr>
        <w:t xml:space="preserve"> that have sustained generations. Public education could become a </w:t>
      </w:r>
      <w:r w:rsidRPr="00381035">
        <w:rPr>
          <w:rStyle w:val="Emphasis"/>
        </w:rPr>
        <w:t>patchwork of privatized systems answerable to corporate boards rather than communities.</w:t>
      </w:r>
      <w:r w:rsidRPr="00381035">
        <w:rPr>
          <w:rStyle w:val="StyleUnderline"/>
        </w:rPr>
        <w:t xml:space="preserve"> Essential services could be </w:t>
      </w:r>
      <w:r w:rsidRPr="00381035">
        <w:rPr>
          <w:rStyle w:val="Emphasis"/>
        </w:rPr>
        <w:t>transformed into private equity profit centers.</w:t>
      </w:r>
      <w:r w:rsidRPr="00381035">
        <w:rPr>
          <w:rStyle w:val="StyleUnderline"/>
        </w:rPr>
        <w:t xml:space="preserve"> The professional civil service could be </w:t>
      </w:r>
      <w:r w:rsidRPr="00381035">
        <w:rPr>
          <w:rStyle w:val="Emphasis"/>
        </w:rPr>
        <w:t>replaced by political loyalists</w:t>
      </w:r>
      <w:r w:rsidRPr="00381035">
        <w:rPr>
          <w:rStyle w:val="StyleUnderline"/>
        </w:rPr>
        <w:t>, replicating the corrupt patronage systems of the Gilded Age.</w:t>
      </w:r>
    </w:p>
    <w:p w14:paraId="50C49AD9" w14:textId="77777777" w:rsidR="00BE2EFD" w:rsidRPr="00381035" w:rsidRDefault="00BE2EFD" w:rsidP="00BE2EFD">
      <w:pPr>
        <w:rPr>
          <w:rStyle w:val="StyleUnderline"/>
          <w:highlight w:val="green"/>
        </w:rPr>
      </w:pPr>
      <w:r w:rsidRPr="00381035">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17544FC" w14:textId="77777777" w:rsidR="00BE2EFD" w:rsidRDefault="00BE2EFD" w:rsidP="00BE2EFD">
      <w:r w:rsidRPr="00381035">
        <w:t xml:space="preserve">In this fight, </w:t>
      </w:r>
      <w:r w:rsidRPr="00381035">
        <w:rPr>
          <w:rStyle w:val="StyleUnderline"/>
        </w:rPr>
        <w:t xml:space="preserve">organized labor's resistance represents more than unionism—it's become a </w:t>
      </w:r>
      <w:r w:rsidRPr="00381035">
        <w:rPr>
          <w:rStyle w:val="Emphasis"/>
        </w:rPr>
        <w:t>defense of the social contract itself</w:t>
      </w:r>
      <w:r w:rsidRPr="00381035">
        <w:rPr>
          <w:rStyle w:val="StyleUnderline"/>
        </w:rPr>
        <w:t>.</w:t>
      </w:r>
      <w:r w:rsidRPr="00381035">
        <w:t xml:space="preserve"> As unions deploy their organizational might through strikes, lawsuits, legislative pushes, and voter mobilization drives, </w:t>
      </w:r>
      <w:r w:rsidRPr="00381035">
        <w:rPr>
          <w:rStyle w:val="StyleUnderline"/>
        </w:rPr>
        <w:t xml:space="preserve">they're fighting not just for contracts and benefits, but for the </w:t>
      </w:r>
      <w:r w:rsidRPr="00381035">
        <w:rPr>
          <w:rStyle w:val="Emphasis"/>
        </w:rPr>
        <w:t>fundamental character of democracy</w:t>
      </w:r>
      <w:r w:rsidRPr="00381035">
        <w:t>. Their victories—from courtroom triumphs to workplace organizing wins—provide guidance and inspiration for the broader fights to defend democracy in the US and globally.</w:t>
      </w:r>
    </w:p>
    <w:p w14:paraId="2AE43C55" w14:textId="77777777" w:rsidR="00BE2EFD" w:rsidRPr="00381035" w:rsidRDefault="00BE2EFD" w:rsidP="00BE2EFD">
      <w:pPr>
        <w:rPr>
          <w:rStyle w:val="StyleUnderline"/>
          <w:highlight w:val="green"/>
        </w:rPr>
      </w:pPr>
    </w:p>
    <w:p w14:paraId="10EB58FB" w14:textId="77777777" w:rsidR="00BE2EFD" w:rsidRPr="00381035" w:rsidRDefault="00BE2EFD" w:rsidP="00BE2EFD">
      <w:pPr>
        <w:pStyle w:val="Heading4"/>
        <w:rPr>
          <w:rStyle w:val="StyleUnderline"/>
          <w:highlight w:val="green"/>
        </w:rPr>
      </w:pPr>
      <w:r w:rsidRPr="00381035">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2FC14F54" w14:textId="77777777" w:rsidR="00BE2EFD" w:rsidRPr="00381035" w:rsidRDefault="00BE2EFD" w:rsidP="00BE2EFD">
      <w:pPr>
        <w:rPr>
          <w:rStyle w:val="StyleUnderline"/>
          <w:highlight w:val="green"/>
        </w:rPr>
      </w:pPr>
      <w:r w:rsidRPr="00381035">
        <w:rPr>
          <w:rStyle w:val="Style13ptBold"/>
        </w:rPr>
        <w:t>Thompson 24</w:t>
      </w:r>
      <w:r w:rsidRPr="00381035">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260D218F" w14:textId="77777777" w:rsidR="00BE2EFD" w:rsidRPr="00381035" w:rsidRDefault="00BE2EFD" w:rsidP="00BE2EFD">
      <w:pPr>
        <w:rPr>
          <w:rStyle w:val="StyleUnderline"/>
          <w:highlight w:val="green"/>
        </w:rPr>
      </w:pPr>
      <w:r w:rsidRPr="00381035">
        <w:t xml:space="preserve">When asked what I wanted to talk about, I said I wanted to give a lecture about the future of labor. But when I sat down to write, I realized that what I consider to be the future of labor is, to some extent, also its past. </w:t>
      </w:r>
      <w:r w:rsidRPr="00381035">
        <w:rPr>
          <w:rStyle w:val="StyleUnderline"/>
        </w:rPr>
        <w:t xml:space="preserve">To me, </w:t>
      </w:r>
      <w:r w:rsidRPr="00381035">
        <w:rPr>
          <w:rStyle w:val="StyleUnderline"/>
          <w:highlight w:val="green"/>
        </w:rPr>
        <w:t>the future of labor is</w:t>
      </w:r>
      <w:r w:rsidRPr="00381035">
        <w:rPr>
          <w:rStyle w:val="StyleUnderline"/>
        </w:rPr>
        <w:t xml:space="preserve"> about </w:t>
      </w:r>
      <w:r w:rsidRPr="00381035">
        <w:rPr>
          <w:rStyle w:val="Emphasis"/>
          <w:highlight w:val="green"/>
        </w:rPr>
        <w:t>labor as</w:t>
      </w:r>
      <w:r w:rsidRPr="00381035">
        <w:rPr>
          <w:rStyle w:val="Emphasis"/>
        </w:rPr>
        <w:t xml:space="preserve"> a </w:t>
      </w:r>
      <w:r w:rsidRPr="00381035">
        <w:rPr>
          <w:rStyle w:val="Emphasis"/>
          <w:highlight w:val="green"/>
        </w:rPr>
        <w:t>civil rights</w:t>
      </w:r>
      <w:r w:rsidRPr="00381035">
        <w:rPr>
          <w:rStyle w:val="Emphasis"/>
        </w:rPr>
        <w:t xml:space="preserve"> movement</w:t>
      </w:r>
      <w:r w:rsidRPr="00381035">
        <w:rPr>
          <w:rStyle w:val="StyleUnderline"/>
        </w:rPr>
        <w:t xml:space="preserve">. A </w:t>
      </w:r>
      <w:r w:rsidRPr="00381035">
        <w:rPr>
          <w:rStyle w:val="Emphasis"/>
          <w:highlight w:val="green"/>
        </w:rPr>
        <w:t>gender rights</w:t>
      </w:r>
      <w:r w:rsidRPr="00381035">
        <w:rPr>
          <w:rStyle w:val="StyleUnderline"/>
        </w:rPr>
        <w:t xml:space="preserve"> movement. An </w:t>
      </w:r>
      <w:r w:rsidRPr="00381035">
        <w:rPr>
          <w:rStyle w:val="Emphasis"/>
          <w:highlight w:val="green"/>
        </w:rPr>
        <w:t>environmental movement</w:t>
      </w:r>
      <w:r w:rsidRPr="00381035">
        <w:rPr>
          <w:rStyle w:val="StyleUnderline"/>
        </w:rPr>
        <w:t xml:space="preserve">. It's </w:t>
      </w:r>
      <w:r w:rsidRPr="00381035">
        <w:rPr>
          <w:rStyle w:val="Emphasis"/>
        </w:rPr>
        <w:t>not</w:t>
      </w:r>
      <w:r w:rsidRPr="00381035">
        <w:rPr>
          <w:rStyle w:val="StyleUnderline"/>
        </w:rPr>
        <w:t xml:space="preserve"> a different vision of labor as it can or will be at some future date and time. It's </w:t>
      </w:r>
      <w:r w:rsidRPr="00381035">
        <w:rPr>
          <w:rStyle w:val="StyleUnderline"/>
          <w:highlight w:val="green"/>
        </w:rPr>
        <w:t>about viewing</w:t>
      </w:r>
      <w:r w:rsidRPr="00381035">
        <w:rPr>
          <w:rStyle w:val="StyleUnderline"/>
        </w:rPr>
        <w:t xml:space="preserve"> what </w:t>
      </w:r>
      <w:r w:rsidRPr="00381035">
        <w:rPr>
          <w:rStyle w:val="StyleUnderline"/>
          <w:highlight w:val="green"/>
        </w:rPr>
        <w:t>labor</w:t>
      </w:r>
      <w:r w:rsidRPr="00381035">
        <w:rPr>
          <w:rStyle w:val="StyleUnderline"/>
        </w:rPr>
        <w:t xml:space="preserve"> has </w:t>
      </w:r>
      <w:r w:rsidRPr="00381035">
        <w:rPr>
          <w:rStyle w:val="Emphasis"/>
        </w:rPr>
        <w:t>always</w:t>
      </w:r>
      <w:r w:rsidRPr="00381035">
        <w:rPr>
          <w:rStyle w:val="StyleUnderline"/>
        </w:rPr>
        <w:t xml:space="preserve"> been </w:t>
      </w:r>
      <w:r w:rsidRPr="00381035">
        <w:rPr>
          <w:rStyle w:val="StyleUnderline"/>
          <w:highlight w:val="green"/>
        </w:rPr>
        <w:t>through</w:t>
      </w:r>
      <w:r w:rsidRPr="00381035">
        <w:rPr>
          <w:rStyle w:val="StyleUnderline"/>
        </w:rPr>
        <w:t xml:space="preserve"> a different or evolving lens, in my case </w:t>
      </w:r>
      <w:r w:rsidRPr="00381035">
        <w:rPr>
          <w:rStyle w:val="Emphasis"/>
          <w:highlight w:val="green"/>
        </w:rPr>
        <w:t>a race and gender justice lens</w:t>
      </w:r>
      <w:r w:rsidRPr="00381035">
        <w:t>. I view labor this way because of my own story of why I became a labor lawyer-under circumstances that were both less than and yet especially ideal for such an outcome.</w:t>
      </w:r>
    </w:p>
    <w:p w14:paraId="60CD2ED5" w14:textId="77777777" w:rsidR="00BE2EFD" w:rsidRPr="00381035" w:rsidRDefault="00BE2EFD" w:rsidP="00BE2EFD">
      <w:pPr>
        <w:rPr>
          <w:rStyle w:val="StyleUnderline"/>
          <w:highlight w:val="green"/>
        </w:rPr>
      </w:pPr>
      <w:r w:rsidRPr="00381035">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381035">
        <w:rPr>
          <w:rStyle w:val="StyleUnderline"/>
        </w:rPr>
        <w:t xml:space="preserve">I was raised by a single mother who cared about religious principles, civil rights, </w:t>
      </w:r>
      <w:r w:rsidRPr="00381035">
        <w:rPr>
          <w:rStyle w:val="Emphasis"/>
        </w:rPr>
        <w:t>and labor unions</w:t>
      </w:r>
      <w:r w:rsidRPr="00381035">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381035">
        <w:rPr>
          <w:rStyle w:val="StyleUnderline"/>
        </w:rPr>
        <w:t xml:space="preserve">collective action </w:t>
      </w:r>
      <w:r w:rsidRPr="00381035">
        <w:rPr>
          <w:rStyle w:val="Emphasis"/>
        </w:rPr>
        <w:t>can lead to just outcomes</w:t>
      </w:r>
      <w:r w:rsidRPr="00381035">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381035">
        <w:rPr>
          <w:rStyle w:val="StyleUnderline"/>
        </w:rPr>
        <w:t xml:space="preserve">by working with others we </w:t>
      </w:r>
      <w:r w:rsidRPr="00381035">
        <w:rPr>
          <w:rStyle w:val="Emphasis"/>
        </w:rPr>
        <w:t>could change our world.</w:t>
      </w:r>
    </w:p>
    <w:p w14:paraId="3A8A90F3" w14:textId="77777777" w:rsidR="00BE2EFD" w:rsidRPr="00381035" w:rsidRDefault="00BE2EFD" w:rsidP="00BE2EFD">
      <w:pPr>
        <w:rPr>
          <w:rStyle w:val="StyleUnderline"/>
          <w:highlight w:val="green"/>
        </w:rPr>
      </w:pPr>
      <w:r w:rsidRPr="00381035">
        <w:rPr>
          <w:rStyle w:val="StyleUnderline"/>
        </w:rPr>
        <w:t xml:space="preserve">After years of financial struggle, </w:t>
      </w:r>
      <w:r w:rsidRPr="00381035">
        <w:rPr>
          <w:rStyle w:val="StyleUnderline"/>
          <w:highlight w:val="green"/>
        </w:rPr>
        <w:t>my mom had the opportunity to get a union job</w:t>
      </w:r>
      <w:r w:rsidRPr="00381035">
        <w:rPr>
          <w:rStyle w:val="StyleUnderline"/>
        </w:rPr>
        <w:t xml:space="preserve"> and she took it. She became a member of the American Federation of State, County, and Municipal Employees (AFSCME). It was a turning point in my life because </w:t>
      </w:r>
      <w:r w:rsidRPr="00381035">
        <w:rPr>
          <w:rStyle w:val="Emphasis"/>
          <w:highlight w:val="green"/>
        </w:rPr>
        <w:t>we were finally able to make ends meet</w:t>
      </w:r>
      <w:r w:rsidRPr="00381035">
        <w:t xml:space="preserve">. Instead of a broken-down car with no heat, we had reliable transportation. Instead of hand-me-downs, I had my own clothes that fit. </w:t>
      </w:r>
      <w:r w:rsidRPr="00381035">
        <w:rPr>
          <w:rStyle w:val="StyleUnderline"/>
          <w:highlight w:val="green"/>
        </w:rPr>
        <w:t xml:space="preserve">I know how unions </w:t>
      </w:r>
      <w:r w:rsidRPr="00381035">
        <w:rPr>
          <w:rStyle w:val="Emphasis"/>
          <w:highlight w:val="green"/>
        </w:rPr>
        <w:t xml:space="preserve">help workers build </w:t>
      </w:r>
      <w:r w:rsidRPr="00381035">
        <w:rPr>
          <w:rStyle w:val="Emphasis"/>
        </w:rPr>
        <w:t xml:space="preserve">better </w:t>
      </w:r>
      <w:r w:rsidRPr="00381035">
        <w:rPr>
          <w:rStyle w:val="Emphasis"/>
          <w:highlight w:val="green"/>
        </w:rPr>
        <w:t>lives</w:t>
      </w:r>
      <w:r w:rsidRPr="00381035">
        <w:rPr>
          <w:rStyle w:val="StyleUnderline"/>
          <w:highlight w:val="green"/>
        </w:rPr>
        <w:t xml:space="preserve"> because </w:t>
      </w:r>
      <w:r w:rsidRPr="00381035">
        <w:rPr>
          <w:rStyle w:val="Emphasis"/>
          <w:highlight w:val="green"/>
        </w:rPr>
        <w:t>I lived it.</w:t>
      </w:r>
      <w:r w:rsidRPr="00381035">
        <w:rPr>
          <w:rStyle w:val="Emphasis"/>
        </w:rPr>
        <w:t xml:space="preserve"> </w:t>
      </w:r>
    </w:p>
    <w:p w14:paraId="70E77F82" w14:textId="77777777" w:rsidR="00BE2EFD" w:rsidRPr="00381035" w:rsidRDefault="00BE2EFD" w:rsidP="00BE2EFD">
      <w:pPr>
        <w:rPr>
          <w:rStyle w:val="StyleUnderline"/>
          <w:highlight w:val="green"/>
        </w:rPr>
      </w:pPr>
      <w:r w:rsidRPr="00381035">
        <w:rPr>
          <w:rStyle w:val="StyleUnderline"/>
          <w:highlight w:val="green"/>
        </w:rPr>
        <w:t xml:space="preserve">But it was about </w:t>
      </w:r>
      <w:r w:rsidRPr="00381035">
        <w:rPr>
          <w:rStyle w:val="Emphasis"/>
          <w:highlight w:val="green"/>
        </w:rPr>
        <w:t>more</w:t>
      </w:r>
      <w:r w:rsidRPr="00381035">
        <w:rPr>
          <w:rStyle w:val="StyleUnderline"/>
          <w:highlight w:val="green"/>
        </w:rPr>
        <w:t xml:space="preserve"> than</w:t>
      </w:r>
      <w:r w:rsidRPr="00381035">
        <w:rPr>
          <w:rStyle w:val="StyleUnderline"/>
        </w:rPr>
        <w:t xml:space="preserve"> higher </w:t>
      </w:r>
      <w:r w:rsidRPr="00381035">
        <w:rPr>
          <w:rStyle w:val="StyleUnderline"/>
          <w:highlight w:val="green"/>
        </w:rPr>
        <w:t>wages</w:t>
      </w:r>
      <w:r w:rsidRPr="00381035">
        <w:rPr>
          <w:rStyle w:val="StyleUnderline"/>
        </w:rPr>
        <w:t xml:space="preserve"> and benefits. </w:t>
      </w:r>
      <w:r w:rsidRPr="00381035">
        <w:rPr>
          <w:rStyle w:val="StyleUnderline"/>
          <w:highlight w:val="green"/>
        </w:rPr>
        <w:t xml:space="preserve">It was about </w:t>
      </w:r>
      <w:r w:rsidRPr="00381035">
        <w:rPr>
          <w:rStyle w:val="Emphasis"/>
          <w:highlight w:val="green"/>
        </w:rPr>
        <w:t>staving off race discrimination</w:t>
      </w:r>
      <w:r w:rsidRPr="00381035">
        <w:rPr>
          <w:rStyle w:val="Emphasis"/>
        </w:rPr>
        <w:t xml:space="preserve"> in the workplace</w:t>
      </w:r>
      <w:r w:rsidRPr="00381035">
        <w:t xml:space="preserve">. You see, </w:t>
      </w:r>
      <w:r w:rsidRPr="00381035">
        <w:rPr>
          <w:rStyle w:val="StyleUnderline"/>
          <w:highlight w:val="green"/>
        </w:rPr>
        <w:t>part of our</w:t>
      </w:r>
      <w:r w:rsidRPr="00381035">
        <w:rPr>
          <w:rStyle w:val="StyleUnderline"/>
        </w:rPr>
        <w:t xml:space="preserve"> economic </w:t>
      </w:r>
      <w:r w:rsidRPr="00381035">
        <w:rPr>
          <w:rStyle w:val="StyleUnderline"/>
          <w:highlight w:val="green"/>
        </w:rPr>
        <w:t>instability came from the racism of an employer</w:t>
      </w:r>
      <w:r w:rsidRPr="00381035">
        <w:rPr>
          <w:rStyle w:val="StyleUnderline"/>
        </w:rPr>
        <w:t xml:space="preserve"> who was </w:t>
      </w:r>
      <w:r w:rsidRPr="00381035">
        <w:rPr>
          <w:rStyle w:val="Emphasis"/>
          <w:highlight w:val="green"/>
        </w:rPr>
        <w:t>loath</w:t>
      </w:r>
      <w:r w:rsidRPr="00381035">
        <w:rPr>
          <w:rStyle w:val="StyleUnderline"/>
          <w:highlight w:val="green"/>
        </w:rPr>
        <w:t xml:space="preserve"> to keep my mom on the payroll </w:t>
      </w:r>
      <w:r w:rsidRPr="00381035">
        <w:rPr>
          <w:rStyle w:val="Emphasis"/>
          <w:highlight w:val="green"/>
        </w:rPr>
        <w:t>once they learned about her Black daughter</w:t>
      </w:r>
      <w:r w:rsidRPr="00381035">
        <w:rPr>
          <w:rStyle w:val="StyleUnderline"/>
        </w:rPr>
        <w:t>.</w:t>
      </w:r>
      <w:r w:rsidRPr="00381035">
        <w:t xml:space="preserve"> In a small, impoverished area, losing a job has serious consequences. In our case it meant my mom would not have stable employment for many years to come.</w:t>
      </w:r>
    </w:p>
    <w:p w14:paraId="7C139822" w14:textId="77777777" w:rsidR="00BE2EFD" w:rsidRPr="00381035" w:rsidRDefault="00BE2EFD" w:rsidP="00BE2EFD">
      <w:pPr>
        <w:rPr>
          <w:rStyle w:val="StyleUnderline"/>
          <w:highlight w:val="green"/>
        </w:rPr>
      </w:pPr>
      <w:r w:rsidRPr="00381035">
        <w:rPr>
          <w:rStyle w:val="StyleUnderline"/>
          <w:highlight w:val="green"/>
        </w:rPr>
        <w:t xml:space="preserve">At my mom's union job, </w:t>
      </w:r>
      <w:r w:rsidRPr="00381035">
        <w:rPr>
          <w:rStyle w:val="Emphasis"/>
          <w:highlight w:val="green"/>
        </w:rPr>
        <w:t>even a racist boss did not have the power to terminate her</w:t>
      </w:r>
      <w:r w:rsidRPr="00381035">
        <w:rPr>
          <w:rStyle w:val="Emphasis"/>
        </w:rPr>
        <w:t xml:space="preserve"> with impunity</w:t>
      </w:r>
      <w:r w:rsidRPr="00381035">
        <w:rPr>
          <w:rStyle w:val="StyleUnderline"/>
        </w:rPr>
        <w:t xml:space="preserve">. </w:t>
      </w:r>
      <w:r w:rsidRPr="00381035">
        <w:rPr>
          <w:rStyle w:val="StyleUnderline"/>
          <w:highlight w:val="green"/>
        </w:rPr>
        <w:t xml:space="preserve">She was </w:t>
      </w:r>
      <w:r w:rsidRPr="00381035">
        <w:rPr>
          <w:rStyle w:val="Emphasis"/>
          <w:highlight w:val="green"/>
        </w:rPr>
        <w:t>protected by her contract</w:t>
      </w:r>
      <w:r w:rsidRPr="00381035">
        <w:rPr>
          <w:rStyle w:val="StyleUnderline"/>
          <w:highlight w:val="green"/>
        </w:rPr>
        <w:t xml:space="preserve"> and</w:t>
      </w:r>
      <w:r w:rsidRPr="00381035">
        <w:rPr>
          <w:rStyle w:val="StyleUnderline"/>
        </w:rPr>
        <w:t xml:space="preserve"> </w:t>
      </w:r>
      <w:r w:rsidRPr="00381035">
        <w:rPr>
          <w:rStyle w:val="Emphasis"/>
        </w:rPr>
        <w:t xml:space="preserve">her </w:t>
      </w:r>
      <w:r w:rsidRPr="00381035">
        <w:rPr>
          <w:rStyle w:val="Emphasis"/>
          <w:highlight w:val="green"/>
        </w:rPr>
        <w:t>union</w:t>
      </w:r>
      <w:r w:rsidRPr="00381035">
        <w:t xml:space="preserve">. </w:t>
      </w:r>
      <w:r w:rsidRPr="00381035">
        <w:rPr>
          <w:rStyle w:val="StyleUnderline"/>
        </w:rPr>
        <w:t xml:space="preserve">Make no mistake, </w:t>
      </w:r>
      <w:r w:rsidRPr="00381035">
        <w:rPr>
          <w:rStyle w:val="StyleUnderline"/>
          <w:highlight w:val="green"/>
        </w:rPr>
        <w:t>racism was still an issue. But</w:t>
      </w:r>
      <w:r w:rsidRPr="00381035">
        <w:rPr>
          <w:rStyle w:val="StyleUnderline"/>
        </w:rPr>
        <w:t xml:space="preserve"> rather than being fired, </w:t>
      </w:r>
      <w:r w:rsidRPr="00381035">
        <w:rPr>
          <w:rStyle w:val="StyleUnderline"/>
          <w:highlight w:val="green"/>
        </w:rPr>
        <w:t>her supervisors</w:t>
      </w:r>
      <w:r w:rsidRPr="00381035">
        <w:rPr>
          <w:rStyle w:val="StyleUnderline"/>
        </w:rPr>
        <w:t xml:space="preserve"> for the most part </w:t>
      </w:r>
      <w:r w:rsidRPr="00381035">
        <w:rPr>
          <w:rStyle w:val="Emphasis"/>
          <w:highlight w:val="green"/>
        </w:rPr>
        <w:t>had to adjust</w:t>
      </w:r>
      <w:r w:rsidRPr="00381035">
        <w:rPr>
          <w:highlight w:val="green"/>
        </w:rPr>
        <w:t xml:space="preserve">. </w:t>
      </w:r>
      <w:r w:rsidRPr="00381035">
        <w:rPr>
          <w:rStyle w:val="StyleUnderline"/>
          <w:highlight w:val="green"/>
        </w:rPr>
        <w:t>She</w:t>
      </w:r>
      <w:r w:rsidRPr="00381035">
        <w:rPr>
          <w:rStyle w:val="StyleUnderline"/>
        </w:rPr>
        <w:t xml:space="preserve"> was </w:t>
      </w:r>
      <w:r w:rsidRPr="00381035">
        <w:rPr>
          <w:rStyle w:val="Emphasis"/>
        </w:rPr>
        <w:t>not</w:t>
      </w:r>
      <w:r w:rsidRPr="00381035">
        <w:rPr>
          <w:rStyle w:val="StyleUnderline"/>
        </w:rPr>
        <w:t xml:space="preserve"> just protected by the contract, she was </w:t>
      </w:r>
      <w:r w:rsidRPr="00381035">
        <w:rPr>
          <w:rStyle w:val="StyleUnderline"/>
          <w:highlight w:val="green"/>
        </w:rPr>
        <w:t xml:space="preserve">part of a </w:t>
      </w:r>
      <w:r w:rsidRPr="00381035">
        <w:rPr>
          <w:rStyle w:val="Emphasis"/>
          <w:highlight w:val="green"/>
        </w:rPr>
        <w:t>union family</w:t>
      </w:r>
      <w:r w:rsidRPr="00381035">
        <w:rPr>
          <w:rStyle w:val="StyleUnderline"/>
          <w:highlight w:val="green"/>
        </w:rPr>
        <w:t xml:space="preserve"> who </w:t>
      </w:r>
      <w:r w:rsidRPr="00381035">
        <w:rPr>
          <w:rStyle w:val="Emphasis"/>
          <w:highlight w:val="green"/>
        </w:rPr>
        <w:t>made sure she was treated fairly</w:t>
      </w:r>
      <w:r w:rsidRPr="00381035">
        <w:rPr>
          <w:rStyle w:val="Emphasis"/>
        </w:rPr>
        <w:t xml:space="preserve"> at work.</w:t>
      </w:r>
    </w:p>
    <w:p w14:paraId="16C03E93" w14:textId="77777777" w:rsidR="00BE2EFD" w:rsidRPr="00381035" w:rsidRDefault="00BE2EFD" w:rsidP="00BE2EFD">
      <w:pPr>
        <w:rPr>
          <w:rStyle w:val="StyleUnderline"/>
          <w:highlight w:val="green"/>
        </w:rPr>
      </w:pPr>
      <w:r w:rsidRPr="00381035">
        <w:rPr>
          <w:rStyle w:val="StyleUnderline"/>
        </w:rPr>
        <w:t xml:space="preserve">I grew up and left home to go to college. I moved to the east coast and ultimately became a member of the Communications Workers of America (CWA) working in a call center in New Jersey. Now I </w:t>
      </w:r>
      <w:r w:rsidRPr="00381035">
        <w:rPr>
          <w:rStyle w:val="Emphasis"/>
        </w:rPr>
        <w:t>had a union story of my own</w:t>
      </w:r>
      <w:r w:rsidRPr="00381035">
        <w:rPr>
          <w:rStyle w:val="StyleUnderline"/>
        </w:rPr>
        <w:t xml:space="preserve">. I had </w:t>
      </w:r>
      <w:r w:rsidRPr="00381035">
        <w:rPr>
          <w:rStyle w:val="Emphasis"/>
        </w:rPr>
        <w:t>job security</w:t>
      </w:r>
      <w:r w:rsidRPr="00381035">
        <w:rPr>
          <w:rStyle w:val="StyleUnderline"/>
        </w:rPr>
        <w:t xml:space="preserve">, </w:t>
      </w:r>
      <w:r w:rsidRPr="00381035">
        <w:rPr>
          <w:rStyle w:val="Emphasis"/>
        </w:rPr>
        <w:t>better pay</w:t>
      </w:r>
      <w:r w:rsidRPr="00381035">
        <w:rPr>
          <w:rStyle w:val="StyleUnderline"/>
        </w:rPr>
        <w:t xml:space="preserve">, </w:t>
      </w:r>
      <w:r w:rsidRPr="00381035">
        <w:rPr>
          <w:rStyle w:val="Emphasis"/>
        </w:rPr>
        <w:t>great benefits</w:t>
      </w:r>
      <w:r w:rsidRPr="00381035">
        <w:rPr>
          <w:rStyle w:val="StyleUnderline"/>
        </w:rPr>
        <w:t xml:space="preserve">, and </w:t>
      </w:r>
      <w:r w:rsidRPr="00381035">
        <w:rPr>
          <w:rStyle w:val="Emphasis"/>
        </w:rPr>
        <w:t>protection from termination at will</w:t>
      </w:r>
      <w:r w:rsidRPr="00381035">
        <w:rPr>
          <w:rStyle w:val="StyleUnderline"/>
        </w:rPr>
        <w:t xml:space="preserve">. I was </w:t>
      </w:r>
      <w:r w:rsidRPr="00381035">
        <w:rPr>
          <w:rStyle w:val="Emphasis"/>
        </w:rPr>
        <w:t>able to attend graduate school</w:t>
      </w:r>
      <w:r w:rsidRPr="00381035">
        <w:rPr>
          <w:rStyle w:val="StyleUnderline"/>
        </w:rPr>
        <w:t xml:space="preserve"> thanks to </w:t>
      </w:r>
      <w:r w:rsidRPr="00381035">
        <w:rPr>
          <w:rStyle w:val="Emphasis"/>
        </w:rPr>
        <w:t>an education benefit negotiated by my union</w:t>
      </w:r>
      <w:r w:rsidRPr="00381035">
        <w:t xml:space="preserve">. I became a union steward and helped process grievances for my coworkers. </w:t>
      </w:r>
      <w:r w:rsidRPr="00381035">
        <w:rPr>
          <w:rStyle w:val="StyleUnderline"/>
        </w:rPr>
        <w:t xml:space="preserve">I </w:t>
      </w:r>
      <w:r w:rsidRPr="00381035">
        <w:rPr>
          <w:rStyle w:val="Emphasis"/>
        </w:rPr>
        <w:t>learned how to read the contract</w:t>
      </w:r>
      <w:r w:rsidRPr="00381035">
        <w:rPr>
          <w:rStyle w:val="StyleUnderline"/>
        </w:rPr>
        <w:t>. I learned the ins and outs of the Family and Medical Leave Act, and I learned how to navigate issues of race and gender discrimination that came up between members.</w:t>
      </w:r>
      <w:r w:rsidRPr="00381035">
        <w:t xml:space="preserve"> It was liberating to help others by enforcing the collective-bargaining agreement (CBA). Ours was very long, over 300 pages. Every detail was included, down to every pay increase for each position.</w:t>
      </w:r>
    </w:p>
    <w:p w14:paraId="682D485E" w14:textId="77777777" w:rsidR="00BE2EFD" w:rsidRPr="00381035" w:rsidRDefault="00BE2EFD" w:rsidP="00BE2EFD">
      <w:pPr>
        <w:rPr>
          <w:rStyle w:val="StyleUnderline"/>
          <w:highlight w:val="green"/>
        </w:rPr>
      </w:pPr>
      <w:r w:rsidRPr="00381035">
        <w:t xml:space="preserve">But the most interesting thing I learned was that </w:t>
      </w:r>
      <w:r w:rsidRPr="00381035">
        <w:rPr>
          <w:rStyle w:val="StyleUnderline"/>
        </w:rPr>
        <w:t xml:space="preserve">colleagues who fought with one another, who even used racist and sexist language towards one another, were still </w:t>
      </w:r>
      <w:r w:rsidRPr="00381035">
        <w:rPr>
          <w:rStyle w:val="Emphasis"/>
        </w:rPr>
        <w:t>able to unite when it came time to strike</w:t>
      </w:r>
      <w:r w:rsidRPr="00381035">
        <w:t xml:space="preserve">. Somehow, we were always able to put our differences aside. </w:t>
      </w:r>
      <w:r w:rsidRPr="00381035">
        <w:rPr>
          <w:rStyle w:val="StyleUnderline"/>
        </w:rPr>
        <w:t xml:space="preserve">And, in some instances, the racism or sexism even </w:t>
      </w:r>
      <w:r w:rsidRPr="00381035">
        <w:rPr>
          <w:rStyle w:val="Emphasis"/>
        </w:rPr>
        <w:t>seemed to subside</w:t>
      </w:r>
      <w:r w:rsidRPr="00381035">
        <w:rPr>
          <w:rStyle w:val="StyleUnderline"/>
        </w:rPr>
        <w:t xml:space="preserve"> over time. In my call center, there was even an interracial marriage between the kids of two of my fellow union members that seemed </w:t>
      </w:r>
      <w:r w:rsidRPr="00381035">
        <w:rPr>
          <w:rStyle w:val="Emphasis"/>
        </w:rPr>
        <w:t>unlikely</w:t>
      </w:r>
      <w:r w:rsidRPr="00381035">
        <w:rPr>
          <w:rStyle w:val="StyleUnderline"/>
        </w:rPr>
        <w:t xml:space="preserve"> given their prior but softening views on race</w:t>
      </w:r>
      <w:r w:rsidRPr="00381035">
        <w:t>. Even after I left for law school, I never stopped thinking about that. Why and how did that happen?</w:t>
      </w:r>
    </w:p>
    <w:p w14:paraId="2C3E3C7B" w14:textId="77777777" w:rsidR="00BE2EFD" w:rsidRPr="00381035" w:rsidRDefault="00BE2EFD" w:rsidP="00BE2EFD">
      <w:pPr>
        <w:rPr>
          <w:rStyle w:val="StyleUnderline"/>
          <w:highlight w:val="green"/>
        </w:rPr>
      </w:pPr>
      <w:r w:rsidRPr="00381035">
        <w:t>My origin story is one of civil rights and labor rights functioning together out of necessity. I held onto that idea during my education and into my working life as a lawyer.</w:t>
      </w:r>
    </w:p>
    <w:p w14:paraId="6AA2F799" w14:textId="77777777" w:rsidR="00BE2EFD" w:rsidRPr="00381035" w:rsidRDefault="00BE2EFD" w:rsidP="00BE2EFD">
      <w:pPr>
        <w:rPr>
          <w:rStyle w:val="StyleUnderline"/>
          <w:highlight w:val="green"/>
        </w:rPr>
      </w:pPr>
      <w:r w:rsidRPr="00381035">
        <w:t>I. THE STRUGGLE FOR CIVIL RIGHTS AND LABOR RIGHTS ARE INEXTRICABLY LINKED</w:t>
      </w:r>
    </w:p>
    <w:p w14:paraId="09019C46" w14:textId="77777777" w:rsidR="00BE2EFD" w:rsidRPr="00381035" w:rsidRDefault="00BE2EFD" w:rsidP="00BE2EFD">
      <w:pPr>
        <w:rPr>
          <w:rStyle w:val="StyleUnderline"/>
          <w:highlight w:val="green"/>
        </w:rPr>
      </w:pPr>
      <w:r w:rsidRPr="00381035">
        <w:rPr>
          <w:rStyle w:val="StyleUnderline"/>
          <w:highlight w:val="green"/>
        </w:rPr>
        <w:t xml:space="preserve">I </w:t>
      </w:r>
      <w:r w:rsidRPr="00381035">
        <w:rPr>
          <w:rStyle w:val="Emphasis"/>
          <w:highlight w:val="green"/>
        </w:rPr>
        <w:t>won't</w:t>
      </w:r>
      <w:r w:rsidRPr="00381035">
        <w:rPr>
          <w:rStyle w:val="StyleUnderline"/>
          <w:highlight w:val="green"/>
        </w:rPr>
        <w:t xml:space="preserve"> sugar coat it. The history of unions</w:t>
      </w:r>
      <w:r w:rsidRPr="00381035">
        <w:rPr>
          <w:rStyle w:val="StyleUnderline"/>
        </w:rPr>
        <w:t xml:space="preserve"> and nonwhite, nonmale workers </w:t>
      </w:r>
      <w:r w:rsidRPr="00381035">
        <w:rPr>
          <w:rStyle w:val="StyleUnderline"/>
          <w:highlight w:val="green"/>
        </w:rPr>
        <w:t xml:space="preserve">is </w:t>
      </w:r>
      <w:r w:rsidRPr="00381035">
        <w:rPr>
          <w:rStyle w:val="Emphasis"/>
          <w:highlight w:val="green"/>
        </w:rPr>
        <w:t>not</w:t>
      </w:r>
      <w:r w:rsidRPr="00381035">
        <w:rPr>
          <w:rStyle w:val="StyleUnderline"/>
          <w:highlight w:val="green"/>
        </w:rPr>
        <w:t xml:space="preserve"> all</w:t>
      </w:r>
      <w:r w:rsidRPr="00381035">
        <w:rPr>
          <w:rStyle w:val="StyleUnderline"/>
        </w:rPr>
        <w:t xml:space="preserve"> hearts and </w:t>
      </w:r>
      <w:r w:rsidRPr="00381035">
        <w:rPr>
          <w:rStyle w:val="StyleUnderline"/>
          <w:highlight w:val="green"/>
        </w:rPr>
        <w:t>flowers. The</w:t>
      </w:r>
      <w:r w:rsidRPr="00381035">
        <w:rPr>
          <w:rStyle w:val="StyleUnderline"/>
        </w:rPr>
        <w:t xml:space="preserve"> National Labor Relations Act (</w:t>
      </w:r>
      <w:r w:rsidRPr="00381035">
        <w:rPr>
          <w:rStyle w:val="StyleUnderline"/>
          <w:highlight w:val="green"/>
        </w:rPr>
        <w:t>NLRA) excludes</w:t>
      </w:r>
      <w:r w:rsidRPr="00381035">
        <w:rPr>
          <w:rStyle w:val="StyleUnderline"/>
        </w:rPr>
        <w:t xml:space="preserve"> </w:t>
      </w:r>
      <w:r w:rsidRPr="00381035">
        <w:rPr>
          <w:rStyle w:val="StyleUnderline"/>
          <w:highlight w:val="green"/>
        </w:rPr>
        <w:t>employees</w:t>
      </w:r>
      <w:r w:rsidRPr="00381035">
        <w:rPr>
          <w:rStyle w:val="StyleUnderline"/>
        </w:rPr>
        <w:t xml:space="preserve"> engaged </w:t>
      </w:r>
      <w:r w:rsidRPr="00381035">
        <w:rPr>
          <w:rStyle w:val="StyleUnderline"/>
          <w:highlight w:val="green"/>
        </w:rPr>
        <w:t>in domestic and agricultural labor</w:t>
      </w:r>
      <w:r w:rsidRPr="00381035">
        <w:t xml:space="preserve">.1 </w:t>
      </w:r>
      <w:r w:rsidRPr="00381035">
        <w:rPr>
          <w:rStyle w:val="StyleUnderline"/>
        </w:rPr>
        <w:t xml:space="preserve">At the time of its passage, approximately </w:t>
      </w:r>
      <w:r w:rsidRPr="00381035">
        <w:rPr>
          <w:rStyle w:val="Emphasis"/>
        </w:rPr>
        <w:t>85%</w:t>
      </w:r>
      <w:r w:rsidRPr="00381035">
        <w:rPr>
          <w:rStyle w:val="StyleUnderline"/>
        </w:rPr>
        <w:t xml:space="preserve"> of Black women were working in domestic or agricultural labor.</w:t>
      </w:r>
      <w:r w:rsidRPr="00381035">
        <w:t xml:space="preserve">2 In addition, some unions remained segregated until legally forced to cease the practice. 3 </w:t>
      </w:r>
      <w:r w:rsidRPr="00381035">
        <w:rPr>
          <w:rStyle w:val="StyleUnderline"/>
          <w:highlight w:val="green"/>
        </w:rPr>
        <w:t>Some unions remain</w:t>
      </w:r>
      <w:r w:rsidRPr="00381035">
        <w:rPr>
          <w:rStyle w:val="StyleUnderline"/>
        </w:rPr>
        <w:t xml:space="preserve"> de facto </w:t>
      </w:r>
      <w:r w:rsidRPr="00381035">
        <w:rPr>
          <w:rStyle w:val="StyleUnderline"/>
          <w:highlight w:val="green"/>
        </w:rPr>
        <w:t>segregated</w:t>
      </w:r>
      <w:r w:rsidRPr="00381035">
        <w:rPr>
          <w:rStyle w:val="StyleUnderline"/>
        </w:rPr>
        <w:t xml:space="preserve"> even </w:t>
      </w:r>
      <w:r w:rsidRPr="00381035">
        <w:rPr>
          <w:rStyle w:val="Emphasis"/>
          <w:highlight w:val="green"/>
        </w:rPr>
        <w:t>today</w:t>
      </w:r>
      <w:r w:rsidRPr="00381035">
        <w:rPr>
          <w:rStyle w:val="StyleUnderline"/>
          <w:highlight w:val="green"/>
        </w:rPr>
        <w:t xml:space="preserve"> because of </w:t>
      </w:r>
      <w:r w:rsidRPr="00381035">
        <w:rPr>
          <w:rStyle w:val="Emphasis"/>
          <w:highlight w:val="green"/>
        </w:rPr>
        <w:t>racist hiring practices</w:t>
      </w:r>
      <w:r w:rsidRPr="00381035">
        <w:t xml:space="preserve">.4 </w:t>
      </w:r>
      <w:r w:rsidRPr="00381035">
        <w:rPr>
          <w:rStyle w:val="StyleUnderline"/>
          <w:highlight w:val="green"/>
        </w:rPr>
        <w:t>Unions have supported racist legislation</w:t>
      </w:r>
      <w:r w:rsidRPr="00381035">
        <w:rPr>
          <w:rStyle w:val="StyleUnderline"/>
        </w:rPr>
        <w:t>, like the Chinese Exclusion Act that severely limited the ability of Chinese laborers to gain citizenship.</w:t>
      </w:r>
      <w:r w:rsidRPr="00381035">
        <w:t xml:space="preserve"> 5 </w:t>
      </w:r>
      <w:r w:rsidRPr="00381035">
        <w:rPr>
          <w:rStyle w:val="StyleUnderline"/>
          <w:highlight w:val="green"/>
        </w:rPr>
        <w:t>So</w:t>
      </w:r>
      <w:r w:rsidRPr="00381035">
        <w:rPr>
          <w:rStyle w:val="StyleUnderline"/>
        </w:rPr>
        <w:t xml:space="preserve"> yes, </w:t>
      </w:r>
      <w:r w:rsidRPr="00381035">
        <w:rPr>
          <w:rStyle w:val="StyleUnderline"/>
          <w:highlight w:val="green"/>
        </w:rPr>
        <w:t xml:space="preserve">there are </w:t>
      </w:r>
      <w:r w:rsidRPr="00381035">
        <w:rPr>
          <w:rStyle w:val="Emphasis"/>
          <w:highlight w:val="green"/>
        </w:rPr>
        <w:t>plenty</w:t>
      </w:r>
      <w:r w:rsidRPr="00381035">
        <w:rPr>
          <w:rStyle w:val="StyleUnderline"/>
          <w:highlight w:val="green"/>
        </w:rPr>
        <w:t xml:space="preserve"> of reasons for women and people of color to </w:t>
      </w:r>
      <w:r w:rsidRPr="00381035">
        <w:rPr>
          <w:rStyle w:val="Emphasis"/>
          <w:highlight w:val="green"/>
        </w:rPr>
        <w:t>rebuke unions</w:t>
      </w:r>
      <w:r w:rsidRPr="00381035">
        <w:t>. The labor movement has lofty goals, but we have not been, nor are we now, perfect.</w:t>
      </w:r>
    </w:p>
    <w:p w14:paraId="1DD4EE4B" w14:textId="77777777" w:rsidR="00BE2EFD" w:rsidRPr="00381035" w:rsidRDefault="00BE2EFD" w:rsidP="00BE2EFD">
      <w:pPr>
        <w:rPr>
          <w:rStyle w:val="StyleUnderline"/>
          <w:highlight w:val="green"/>
        </w:rPr>
      </w:pPr>
      <w:r w:rsidRPr="00381035">
        <w:rPr>
          <w:rStyle w:val="Emphasis"/>
          <w:highlight w:val="green"/>
        </w:rPr>
        <w:t>But that is only part of the story</w:t>
      </w:r>
      <w:r w:rsidRPr="00381035">
        <w:t xml:space="preserve">. </w:t>
      </w:r>
      <w:r w:rsidRPr="00381035">
        <w:rPr>
          <w:rStyle w:val="StyleUnderline"/>
        </w:rPr>
        <w:t xml:space="preserve">Labor rights and labor </w:t>
      </w:r>
      <w:r w:rsidRPr="00381035">
        <w:rPr>
          <w:rStyle w:val="StyleUnderline"/>
          <w:highlight w:val="green"/>
        </w:rPr>
        <w:t>unions have</w:t>
      </w:r>
      <w:r w:rsidRPr="00381035">
        <w:rPr>
          <w:rStyle w:val="StyleUnderline"/>
        </w:rPr>
        <w:t xml:space="preserve"> often </w:t>
      </w:r>
      <w:r w:rsidRPr="00381035">
        <w:rPr>
          <w:rStyle w:val="StyleUnderline"/>
          <w:highlight w:val="green"/>
        </w:rPr>
        <w:t xml:space="preserve">been at the </w:t>
      </w:r>
      <w:r w:rsidRPr="00381035">
        <w:rPr>
          <w:rStyle w:val="Emphasis"/>
          <w:highlight w:val="green"/>
        </w:rPr>
        <w:t>center</w:t>
      </w:r>
      <w:r w:rsidRPr="00381035">
        <w:rPr>
          <w:rStyle w:val="StyleUnderline"/>
          <w:highlight w:val="green"/>
        </w:rPr>
        <w:t xml:space="preserve"> of civil rights</w:t>
      </w:r>
      <w:r w:rsidRPr="00381035">
        <w:rPr>
          <w:rStyle w:val="StyleUnderline"/>
        </w:rPr>
        <w:t xml:space="preserve"> struggles</w:t>
      </w:r>
      <w:r w:rsidRPr="00381035">
        <w:t xml:space="preserve">. When the American Federation of Labor (AFL) and the Congress of Industrial Organizations (CIO) merged in 1955, they created a Civil Rights Department.6 </w:t>
      </w:r>
      <w:r w:rsidRPr="00381035">
        <w:rPr>
          <w:rStyle w:val="StyleUnderline"/>
        </w:rPr>
        <w:t xml:space="preserve">Organized labor </w:t>
      </w:r>
      <w:r w:rsidRPr="00381035">
        <w:rPr>
          <w:rStyle w:val="StyleUnderline"/>
          <w:highlight w:val="green"/>
        </w:rPr>
        <w:t>backed</w:t>
      </w:r>
      <w:r w:rsidRPr="00381035">
        <w:rPr>
          <w:rStyle w:val="StyleUnderline"/>
        </w:rPr>
        <w:t xml:space="preserve"> the </w:t>
      </w:r>
      <w:r w:rsidRPr="00381035">
        <w:rPr>
          <w:rStyle w:val="Emphasis"/>
          <w:highlight w:val="green"/>
        </w:rPr>
        <w:t>campaigns against discrimination</w:t>
      </w:r>
      <w:r w:rsidRPr="00381035">
        <w:rPr>
          <w:rStyle w:val="StyleUnderline"/>
          <w:highlight w:val="green"/>
        </w:rPr>
        <w:t xml:space="preserve"> in </w:t>
      </w:r>
      <w:r w:rsidRPr="00381035">
        <w:rPr>
          <w:rStyle w:val="Emphasis"/>
          <w:highlight w:val="green"/>
        </w:rPr>
        <w:t>public facilities</w:t>
      </w:r>
      <w:r w:rsidRPr="00381035">
        <w:rPr>
          <w:rStyle w:val="StyleUnderline"/>
          <w:highlight w:val="green"/>
        </w:rPr>
        <w:t xml:space="preserve">, </w:t>
      </w:r>
      <w:r w:rsidRPr="00381035">
        <w:rPr>
          <w:rStyle w:val="Emphasis"/>
          <w:highlight w:val="green"/>
        </w:rPr>
        <w:t>housing</w:t>
      </w:r>
      <w:r w:rsidRPr="00381035">
        <w:rPr>
          <w:rStyle w:val="StyleUnderline"/>
          <w:highlight w:val="green"/>
        </w:rPr>
        <w:t xml:space="preserve">, </w:t>
      </w:r>
      <w:r w:rsidRPr="00381035">
        <w:rPr>
          <w:rStyle w:val="Emphasis"/>
          <w:highlight w:val="green"/>
        </w:rPr>
        <w:t>education</w:t>
      </w:r>
      <w:r w:rsidRPr="00381035">
        <w:rPr>
          <w:rStyle w:val="StyleUnderline"/>
        </w:rPr>
        <w:t xml:space="preserve">, and </w:t>
      </w:r>
      <w:r w:rsidRPr="00381035">
        <w:rPr>
          <w:rStyle w:val="Emphasis"/>
          <w:highlight w:val="green"/>
        </w:rPr>
        <w:t>voting</w:t>
      </w:r>
      <w:r w:rsidRPr="00381035">
        <w:rPr>
          <w:rStyle w:val="StyleUnderline"/>
        </w:rPr>
        <w:t xml:space="preserve"> by </w:t>
      </w:r>
      <w:r w:rsidRPr="00381035">
        <w:rPr>
          <w:rStyle w:val="Emphasis"/>
        </w:rPr>
        <w:t>providing financial resources</w:t>
      </w:r>
      <w:r w:rsidRPr="00381035">
        <w:rPr>
          <w:rStyle w:val="StyleUnderline"/>
        </w:rPr>
        <w:t xml:space="preserve">, </w:t>
      </w:r>
      <w:r w:rsidRPr="00381035">
        <w:rPr>
          <w:rStyle w:val="Emphasis"/>
        </w:rPr>
        <w:t>legal support</w:t>
      </w:r>
      <w:r w:rsidRPr="00381035">
        <w:rPr>
          <w:rStyle w:val="StyleUnderline"/>
        </w:rPr>
        <w:t xml:space="preserve">, </w:t>
      </w:r>
      <w:r w:rsidRPr="00381035">
        <w:rPr>
          <w:rStyle w:val="Emphasis"/>
        </w:rPr>
        <w:t>publicity</w:t>
      </w:r>
      <w:r w:rsidRPr="00381035">
        <w:rPr>
          <w:rStyle w:val="StyleUnderline"/>
        </w:rPr>
        <w:t xml:space="preserve">, and </w:t>
      </w:r>
      <w:r w:rsidRPr="00381035">
        <w:rPr>
          <w:rStyle w:val="Emphasis"/>
        </w:rPr>
        <w:t>lobbying efforts</w:t>
      </w:r>
      <w:r w:rsidRPr="00381035">
        <w:rPr>
          <w:rStyle w:val="StyleUnderline"/>
        </w:rPr>
        <w:t xml:space="preserve"> in Congress</w:t>
      </w:r>
      <w:r w:rsidRPr="00381035">
        <w:t xml:space="preserve">. In 1963, the labor movement mobilized 40,000 union members for the March on Washington for Jobs and Freedom.' The following year, </w:t>
      </w:r>
      <w:r w:rsidRPr="00381035">
        <w:rPr>
          <w:rStyle w:val="StyleUnderline"/>
        </w:rPr>
        <w:t>the AFL-CIO provided critical lobbying support and testimony for the Civil Rights Act of 1964 and the Voting Rights Act of 1965.8</w:t>
      </w:r>
    </w:p>
    <w:p w14:paraId="0CC663F4" w14:textId="77777777" w:rsidR="00BE2EFD" w:rsidRPr="00381035" w:rsidRDefault="00BE2EFD" w:rsidP="00BE2EFD">
      <w:pPr>
        <w:rPr>
          <w:rStyle w:val="StyleUnderline"/>
          <w:highlight w:val="green"/>
        </w:rPr>
      </w:pPr>
      <w:r w:rsidRPr="00381035">
        <w:rPr>
          <w:rStyle w:val="StyleUnderline"/>
          <w:highlight w:val="green"/>
        </w:rPr>
        <w:t xml:space="preserve">There are </w:t>
      </w:r>
      <w:r w:rsidRPr="00381035">
        <w:rPr>
          <w:rStyle w:val="Emphasis"/>
          <w:highlight w:val="green"/>
        </w:rPr>
        <w:t>many</w:t>
      </w:r>
      <w:r w:rsidRPr="00381035">
        <w:rPr>
          <w:rStyle w:val="StyleUnderline"/>
          <w:highlight w:val="green"/>
        </w:rPr>
        <w:t xml:space="preserve"> examples</w:t>
      </w:r>
      <w:r w:rsidRPr="00381035">
        <w:rPr>
          <w:rStyle w:val="StyleUnderline"/>
        </w:rPr>
        <w:t xml:space="preserve"> of cooperation and integration of mission from the leadership of labor and civil rights. A. Phillip </w:t>
      </w:r>
      <w:r w:rsidRPr="00381035">
        <w:rPr>
          <w:rStyle w:val="StyleUnderline"/>
          <w:highlight w:val="green"/>
        </w:rPr>
        <w:t>Randolph saw</w:t>
      </w:r>
      <w:r w:rsidRPr="00381035">
        <w:rPr>
          <w:rStyle w:val="StyleUnderline"/>
        </w:rPr>
        <w:t xml:space="preserve"> the </w:t>
      </w:r>
      <w:r w:rsidRPr="00381035">
        <w:rPr>
          <w:rStyle w:val="StyleUnderline"/>
          <w:highlight w:val="green"/>
        </w:rPr>
        <w:t>labor</w:t>
      </w:r>
      <w:r w:rsidRPr="00381035">
        <w:rPr>
          <w:rStyle w:val="StyleUnderline"/>
        </w:rPr>
        <w:t xml:space="preserve"> movement working for white people and </w:t>
      </w:r>
      <w:r w:rsidRPr="00381035">
        <w:rPr>
          <w:rStyle w:val="Emphasis"/>
          <w:highlight w:val="green"/>
        </w:rPr>
        <w:t>decided</w:t>
      </w:r>
      <w:r w:rsidRPr="00381035">
        <w:rPr>
          <w:rStyle w:val="Emphasis"/>
        </w:rPr>
        <w:t xml:space="preserve"> that </w:t>
      </w:r>
      <w:r w:rsidRPr="00381035">
        <w:rPr>
          <w:rStyle w:val="Emphasis"/>
          <w:highlight w:val="green"/>
        </w:rPr>
        <w:t>the movement should work for Black people</w:t>
      </w:r>
      <w:r w:rsidRPr="00381035">
        <w:rPr>
          <w:rStyle w:val="Emphasis"/>
        </w:rPr>
        <w:t xml:space="preserve"> as well</w:t>
      </w:r>
      <w:r w:rsidRPr="00381035">
        <w:t xml:space="preserve">, leading to the organization of the Brotherhood of Sleeping Car Porters in 1925-the first labor organization led by Black people to receive a charter in the American Federation of Labor.9 </w:t>
      </w:r>
      <w:r w:rsidRPr="00381035">
        <w:rPr>
          <w:rStyle w:val="StyleUnderline"/>
        </w:rPr>
        <w:t xml:space="preserve">Bayard </w:t>
      </w:r>
      <w:r w:rsidRPr="00381035">
        <w:rPr>
          <w:rStyle w:val="StyleUnderline"/>
          <w:highlight w:val="green"/>
        </w:rPr>
        <w:t>Rustin</w:t>
      </w:r>
      <w:r w:rsidRPr="00381035">
        <w:t xml:space="preserve">, who helped organize the 1963 March on Washington, was the first executive director of the AFL-CIO's A. Philip Randolph Institute. 10 There he </w:t>
      </w:r>
      <w:r w:rsidRPr="00381035">
        <w:rPr>
          <w:rStyle w:val="Emphasis"/>
          <w:highlight w:val="green"/>
        </w:rPr>
        <w:t>worked</w:t>
      </w:r>
      <w:r w:rsidRPr="00381035">
        <w:rPr>
          <w:rStyle w:val="Emphasis"/>
        </w:rPr>
        <w:t xml:space="preserve"> closely</w:t>
      </w:r>
      <w:r w:rsidRPr="00381035">
        <w:rPr>
          <w:rStyle w:val="StyleUnderline"/>
        </w:rPr>
        <w:t xml:space="preserve"> with the labor movement </w:t>
      </w:r>
      <w:r w:rsidRPr="00381035">
        <w:rPr>
          <w:rStyle w:val="StyleUnderline"/>
          <w:highlight w:val="green"/>
        </w:rPr>
        <w:t xml:space="preserve">to </w:t>
      </w:r>
      <w:r w:rsidRPr="00381035">
        <w:rPr>
          <w:rStyle w:val="Emphasis"/>
          <w:highlight w:val="green"/>
        </w:rPr>
        <w:t>ensure</w:t>
      </w:r>
      <w:r w:rsidRPr="00381035">
        <w:rPr>
          <w:rStyle w:val="StyleUnderline"/>
        </w:rPr>
        <w:t xml:space="preserve"> that </w:t>
      </w:r>
      <w:r w:rsidRPr="00381035">
        <w:rPr>
          <w:rStyle w:val="StyleUnderline"/>
          <w:highlight w:val="green"/>
        </w:rPr>
        <w:t xml:space="preserve">the needs of Black workers became </w:t>
      </w:r>
      <w:r w:rsidRPr="00381035">
        <w:rPr>
          <w:rStyle w:val="StyleUnderline"/>
        </w:rPr>
        <w:t>part of</w:t>
      </w:r>
      <w:r w:rsidRPr="00381035">
        <w:rPr>
          <w:rStyle w:val="StyleUnderline"/>
          <w:highlight w:val="green"/>
        </w:rPr>
        <w:t xml:space="preserve"> labor's agenda</w:t>
      </w:r>
      <w:r w:rsidRPr="00381035">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381035">
        <w:rPr>
          <w:rStyle w:val="StyleUnderline"/>
        </w:rPr>
        <w:t xml:space="preserve">These leaders </w:t>
      </w:r>
      <w:r w:rsidRPr="00381035">
        <w:rPr>
          <w:rStyle w:val="Emphasis"/>
        </w:rPr>
        <w:t>realized the potential that labor unions</w:t>
      </w:r>
      <w:r w:rsidRPr="00381035">
        <w:rPr>
          <w:rStyle w:val="StyleUnderline"/>
        </w:rPr>
        <w:t xml:space="preserve"> and </w:t>
      </w:r>
      <w:r w:rsidRPr="00381035">
        <w:rPr>
          <w:rStyle w:val="Emphasis"/>
        </w:rPr>
        <w:t>collective action had</w:t>
      </w:r>
      <w:r w:rsidRPr="00381035">
        <w:rPr>
          <w:rStyle w:val="StyleUnderline"/>
        </w:rPr>
        <w:t xml:space="preserve"> for </w:t>
      </w:r>
      <w:r w:rsidRPr="00381035">
        <w:rPr>
          <w:rStyle w:val="Emphasis"/>
        </w:rPr>
        <w:t>advancing the civil rights</w:t>
      </w:r>
      <w:r w:rsidRPr="00381035">
        <w:rPr>
          <w:rStyle w:val="StyleUnderline"/>
        </w:rPr>
        <w:t xml:space="preserve"> and </w:t>
      </w:r>
      <w:r w:rsidRPr="00381035">
        <w:rPr>
          <w:rStyle w:val="Emphasis"/>
        </w:rPr>
        <w:t>social justice movements</w:t>
      </w:r>
      <w:r w:rsidRPr="00381035">
        <w:rPr>
          <w:rStyle w:val="StyleUnderline"/>
        </w:rPr>
        <w:t xml:space="preserve"> of their time.</w:t>
      </w:r>
    </w:p>
    <w:p w14:paraId="31F53DAA" w14:textId="77777777" w:rsidR="00BE2EFD" w:rsidRPr="00381035" w:rsidRDefault="00BE2EFD" w:rsidP="00BE2EFD">
      <w:pPr>
        <w:rPr>
          <w:rStyle w:val="StyleUnderline"/>
          <w:highlight w:val="green"/>
        </w:rPr>
      </w:pPr>
      <w:r w:rsidRPr="00381035">
        <w:t xml:space="preserve">They were right. </w:t>
      </w:r>
      <w:r w:rsidRPr="00381035">
        <w:rPr>
          <w:rStyle w:val="StyleUnderline"/>
          <w:highlight w:val="green"/>
        </w:rPr>
        <w:t>The</w:t>
      </w:r>
      <w:r w:rsidRPr="00381035">
        <w:rPr>
          <w:rStyle w:val="StyleUnderline"/>
        </w:rPr>
        <w:t xml:space="preserve"> labor </w:t>
      </w:r>
      <w:r w:rsidRPr="00381035">
        <w:rPr>
          <w:rStyle w:val="StyleUnderline"/>
          <w:highlight w:val="green"/>
        </w:rPr>
        <w:t xml:space="preserve">movement </w:t>
      </w:r>
      <w:r w:rsidRPr="00381035">
        <w:rPr>
          <w:rStyle w:val="Emphasis"/>
          <w:highlight w:val="green"/>
        </w:rPr>
        <w:t>raises wages for all workers</w:t>
      </w:r>
      <w:r w:rsidRPr="00381035">
        <w:t xml:space="preserve">. But </w:t>
      </w:r>
      <w:r w:rsidRPr="00381035">
        <w:rPr>
          <w:rStyle w:val="StyleUnderline"/>
          <w:highlight w:val="green"/>
        </w:rPr>
        <w:t>for workers</w:t>
      </w:r>
      <w:r w:rsidRPr="00381035">
        <w:rPr>
          <w:rStyle w:val="StyleUnderline"/>
        </w:rPr>
        <w:t xml:space="preserve"> who are </w:t>
      </w:r>
      <w:r w:rsidRPr="00381035">
        <w:rPr>
          <w:rStyle w:val="StyleUnderline"/>
          <w:highlight w:val="green"/>
        </w:rPr>
        <w:t>paid less than</w:t>
      </w:r>
      <w:r w:rsidRPr="00381035">
        <w:rPr>
          <w:rStyle w:val="StyleUnderline"/>
        </w:rPr>
        <w:t xml:space="preserve"> their </w:t>
      </w:r>
      <w:r w:rsidRPr="00381035">
        <w:rPr>
          <w:rStyle w:val="StyleUnderline"/>
          <w:highlight w:val="green"/>
        </w:rPr>
        <w:t>white male counterparts</w:t>
      </w:r>
      <w:r w:rsidRPr="00381035">
        <w:rPr>
          <w:rStyle w:val="StyleUnderline"/>
        </w:rPr>
        <w:t xml:space="preserve">, the </w:t>
      </w:r>
      <w:r w:rsidRPr="00381035">
        <w:rPr>
          <w:rStyle w:val="StyleUnderline"/>
          <w:highlight w:val="green"/>
        </w:rPr>
        <w:t xml:space="preserve">union wage premium </w:t>
      </w:r>
      <w:r w:rsidRPr="00381035">
        <w:rPr>
          <w:rStyle w:val="Emphasis"/>
          <w:highlight w:val="green"/>
        </w:rPr>
        <w:t>is</w:t>
      </w:r>
      <w:r w:rsidRPr="00381035">
        <w:rPr>
          <w:rStyle w:val="Emphasis"/>
        </w:rPr>
        <w:t xml:space="preserve"> even </w:t>
      </w:r>
      <w:r w:rsidRPr="00381035">
        <w:rPr>
          <w:rStyle w:val="Emphasis"/>
          <w:highlight w:val="green"/>
        </w:rPr>
        <w:t>greater</w:t>
      </w:r>
      <w:r w:rsidRPr="00381035">
        <w:rPr>
          <w:rStyle w:val="StyleUnderline"/>
        </w:rPr>
        <w:t xml:space="preserve">. </w:t>
      </w:r>
      <w:r w:rsidRPr="00381035">
        <w:rPr>
          <w:rStyle w:val="StyleUnderline"/>
          <w:highlight w:val="green"/>
        </w:rPr>
        <w:t>Unions</w:t>
      </w:r>
      <w:r w:rsidRPr="00381035">
        <w:rPr>
          <w:rStyle w:val="StyleUnderline"/>
        </w:rPr>
        <w:t xml:space="preserve"> help </w:t>
      </w:r>
      <w:r w:rsidRPr="00381035">
        <w:rPr>
          <w:rStyle w:val="Emphasis"/>
          <w:highlight w:val="green"/>
        </w:rPr>
        <w:t>reduce gender and racial</w:t>
      </w:r>
      <w:r w:rsidRPr="00381035">
        <w:rPr>
          <w:rStyle w:val="Emphasis"/>
        </w:rPr>
        <w:t xml:space="preserve">/ethnic </w:t>
      </w:r>
      <w:r w:rsidRPr="00381035">
        <w:rPr>
          <w:rStyle w:val="Emphasis"/>
          <w:highlight w:val="green"/>
        </w:rPr>
        <w:t>wage gaps</w:t>
      </w:r>
      <w:r w:rsidRPr="00381035">
        <w:t xml:space="preserve">. </w:t>
      </w:r>
      <w:r w:rsidRPr="00381035">
        <w:rPr>
          <w:rStyle w:val="StyleUnderline"/>
        </w:rPr>
        <w:t xml:space="preserve">Hourly </w:t>
      </w:r>
      <w:r w:rsidRPr="00381035">
        <w:rPr>
          <w:rStyle w:val="StyleUnderline"/>
          <w:highlight w:val="green"/>
        </w:rPr>
        <w:t xml:space="preserve">wages for women represented by a union are </w:t>
      </w:r>
      <w:r w:rsidRPr="00381035">
        <w:rPr>
          <w:rStyle w:val="Emphasis"/>
          <w:highlight w:val="green"/>
        </w:rPr>
        <w:t>4.7% higher</w:t>
      </w:r>
      <w:r w:rsidRPr="00381035">
        <w:rPr>
          <w:rStyle w:val="StyleUnderline"/>
        </w:rPr>
        <w:t xml:space="preserve"> on average than for nonunionized women with comparable characteristics.</w:t>
      </w:r>
      <w:r w:rsidRPr="00381035">
        <w:t xml:space="preserve">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381035">
        <w:rPr>
          <w:rStyle w:val="StyleUnderline"/>
        </w:rPr>
        <w:t xml:space="preserve">unions </w:t>
      </w:r>
      <w:r w:rsidRPr="00381035">
        <w:rPr>
          <w:rStyle w:val="StyleUnderline"/>
          <w:highlight w:val="green"/>
        </w:rPr>
        <w:t xml:space="preserve">provide </w:t>
      </w:r>
      <w:r w:rsidRPr="00381035">
        <w:rPr>
          <w:rStyle w:val="Emphasis"/>
          <w:highlight w:val="green"/>
        </w:rPr>
        <w:t>protection against termination</w:t>
      </w:r>
      <w:r w:rsidRPr="00381035">
        <w:rPr>
          <w:rStyle w:val="StyleUnderline"/>
        </w:rPr>
        <w:t xml:space="preserve">. This </w:t>
      </w:r>
      <w:r w:rsidRPr="00381035">
        <w:rPr>
          <w:rStyle w:val="StyleUnderline"/>
          <w:highlight w:val="green"/>
        </w:rPr>
        <w:t xml:space="preserve">allows workers to </w:t>
      </w:r>
      <w:r w:rsidRPr="00381035">
        <w:rPr>
          <w:rStyle w:val="Emphasis"/>
          <w:highlight w:val="green"/>
        </w:rPr>
        <w:t>raise concerns</w:t>
      </w:r>
      <w:r w:rsidRPr="00381035">
        <w:rPr>
          <w:rStyle w:val="StyleUnderline"/>
          <w:highlight w:val="green"/>
        </w:rPr>
        <w:t xml:space="preserve"> about subjects that they </w:t>
      </w:r>
      <w:r w:rsidRPr="00381035">
        <w:rPr>
          <w:rStyle w:val="Emphasis"/>
          <w:highlight w:val="green"/>
        </w:rPr>
        <w:t xml:space="preserve">may not </w:t>
      </w:r>
      <w:r w:rsidRPr="00381035">
        <w:rPr>
          <w:rStyle w:val="Emphasis"/>
        </w:rPr>
        <w:t xml:space="preserve">have had the courage to speak on </w:t>
      </w:r>
      <w:r w:rsidRPr="00381035">
        <w:rPr>
          <w:rStyle w:val="Emphasis"/>
          <w:highlight w:val="green"/>
        </w:rPr>
        <w:t xml:space="preserve">without </w:t>
      </w:r>
      <w:r w:rsidRPr="00381035">
        <w:rPr>
          <w:rStyle w:val="Emphasis"/>
        </w:rPr>
        <w:t xml:space="preserve">such </w:t>
      </w:r>
      <w:r w:rsidRPr="00381035">
        <w:rPr>
          <w:rStyle w:val="Emphasis"/>
          <w:highlight w:val="green"/>
        </w:rPr>
        <w:t>protections</w:t>
      </w:r>
      <w:r w:rsidRPr="00381035">
        <w:rPr>
          <w:rStyle w:val="StyleUnderline"/>
          <w:highlight w:val="green"/>
        </w:rPr>
        <w:t>.</w:t>
      </w:r>
    </w:p>
    <w:p w14:paraId="284B7B2D" w14:textId="77777777" w:rsidR="00BE2EFD" w:rsidRPr="00381035" w:rsidRDefault="00BE2EFD" w:rsidP="00BE2EFD">
      <w:pPr>
        <w:rPr>
          <w:rStyle w:val="StyleUnderline"/>
          <w:highlight w:val="green"/>
        </w:rPr>
      </w:pPr>
      <w:r w:rsidRPr="00381035">
        <w:rPr>
          <w:rStyle w:val="StyleUnderline"/>
          <w:highlight w:val="green"/>
        </w:rPr>
        <w:t xml:space="preserve">But it's </w:t>
      </w:r>
      <w:r w:rsidRPr="00381035">
        <w:rPr>
          <w:rStyle w:val="Emphasis"/>
          <w:highlight w:val="green"/>
        </w:rPr>
        <w:t>even better</w:t>
      </w:r>
      <w:r w:rsidRPr="00381035">
        <w:rPr>
          <w:rStyle w:val="StyleUnderline"/>
        </w:rPr>
        <w:t xml:space="preserve"> than that. A 2020 study found that </w:t>
      </w:r>
      <w:r w:rsidRPr="00381035">
        <w:rPr>
          <w:rStyle w:val="StyleUnderline"/>
          <w:highlight w:val="green"/>
        </w:rPr>
        <w:t>union membership</w:t>
      </w:r>
      <w:r w:rsidRPr="00381035">
        <w:rPr>
          <w:rStyle w:val="StyleUnderline"/>
        </w:rPr>
        <w:t xml:space="preserve"> was </w:t>
      </w:r>
      <w:r w:rsidRPr="00381035">
        <w:rPr>
          <w:rStyle w:val="Emphasis"/>
          <w:highlight w:val="green"/>
        </w:rPr>
        <w:t>associated with reductions in racial resentment among whites</w:t>
      </w:r>
      <w:r w:rsidRPr="00381035">
        <w:t xml:space="preserve">.17 </w:t>
      </w:r>
      <w:r w:rsidRPr="00381035">
        <w:rPr>
          <w:rStyle w:val="StyleUnderline"/>
          <w:highlight w:val="green"/>
        </w:rPr>
        <w:t xml:space="preserve">White union members in diverse unions are </w:t>
      </w:r>
      <w:r w:rsidRPr="00381035">
        <w:rPr>
          <w:rStyle w:val="Emphasis"/>
          <w:highlight w:val="green"/>
        </w:rPr>
        <w:t>more supportive</w:t>
      </w:r>
      <w:r w:rsidRPr="00381035">
        <w:rPr>
          <w:rStyle w:val="StyleUnderline"/>
          <w:highlight w:val="green"/>
        </w:rPr>
        <w:t xml:space="preserve"> of policies designed to </w:t>
      </w:r>
      <w:r w:rsidRPr="00381035">
        <w:rPr>
          <w:rStyle w:val="Emphasis"/>
          <w:highlight w:val="green"/>
        </w:rPr>
        <w:t>help Black workers</w:t>
      </w:r>
      <w:r w:rsidRPr="00381035">
        <w:rPr>
          <w:rStyle w:val="Emphasis"/>
        </w:rPr>
        <w:t>, their families, and communities</w:t>
      </w:r>
      <w:r w:rsidRPr="00381035">
        <w:rPr>
          <w:rStyle w:val="StyleUnderline"/>
        </w:rPr>
        <w:t>.</w:t>
      </w:r>
      <w:r w:rsidRPr="00381035">
        <w:t xml:space="preserve"> 18 The study posits that unions are motivated to recruit workers of color to get majority status in racially diverse labor sectors. </w:t>
      </w:r>
      <w:r w:rsidRPr="00381035">
        <w:rPr>
          <w:rStyle w:val="StyleUnderline"/>
        </w:rPr>
        <w:t xml:space="preserve">Therefore </w:t>
      </w:r>
      <w:r w:rsidRPr="00381035">
        <w:rPr>
          <w:rStyle w:val="StyleUnderline"/>
          <w:highlight w:val="green"/>
        </w:rPr>
        <w:t xml:space="preserve">unions </w:t>
      </w:r>
      <w:r w:rsidRPr="00381035">
        <w:rPr>
          <w:rStyle w:val="Emphasis"/>
          <w:highlight w:val="green"/>
        </w:rPr>
        <w:t>have an incentive</w:t>
      </w:r>
      <w:r w:rsidRPr="00381035">
        <w:rPr>
          <w:rStyle w:val="StyleUnderline"/>
          <w:highlight w:val="green"/>
        </w:rPr>
        <w:t xml:space="preserve"> to </w:t>
      </w:r>
      <w:r w:rsidRPr="00381035">
        <w:rPr>
          <w:rStyle w:val="Emphasis"/>
          <w:highlight w:val="green"/>
        </w:rPr>
        <w:t>mitigate racial resentment</w:t>
      </w:r>
      <w:r w:rsidRPr="00381035">
        <w:rPr>
          <w:rStyle w:val="Emphasis"/>
        </w:rPr>
        <w:t xml:space="preserve"> among members or potential members</w:t>
      </w:r>
      <w:r w:rsidRPr="00381035">
        <w:rPr>
          <w:rStyle w:val="StyleUnderline"/>
        </w:rPr>
        <w:t>.</w:t>
      </w:r>
      <w:r w:rsidRPr="00381035">
        <w:t xml:space="preserve"> One of the authors of the study referred to </w:t>
      </w:r>
      <w:r w:rsidRPr="00381035">
        <w:rPr>
          <w:rStyle w:val="StyleUnderline"/>
          <w:highlight w:val="green"/>
        </w:rPr>
        <w:t>labor unions as</w:t>
      </w:r>
      <w:r w:rsidRPr="00381035">
        <w:rPr>
          <w:rStyle w:val="StyleUnderline"/>
        </w:rPr>
        <w:t xml:space="preserve"> "one of the largest, if not </w:t>
      </w:r>
      <w:r w:rsidRPr="00381035">
        <w:rPr>
          <w:rStyle w:val="Emphasis"/>
          <w:highlight w:val="green"/>
        </w:rPr>
        <w:t>the largest civil rights organization in the country</w:t>
      </w:r>
      <w:r w:rsidRPr="00381035">
        <w:t>," encouraging unions to promote, and progressives to acknowledge, that fact. 19</w:t>
      </w:r>
    </w:p>
    <w:p w14:paraId="72C12DB5" w14:textId="77777777" w:rsidR="00BE2EFD" w:rsidRPr="00381035" w:rsidRDefault="00BE2EFD" w:rsidP="00BE2EFD">
      <w:pPr>
        <w:rPr>
          <w:rStyle w:val="StyleUnderline"/>
          <w:highlight w:val="green"/>
        </w:rPr>
      </w:pPr>
      <w:r w:rsidRPr="00381035">
        <w:t xml:space="preserve">Maybe this partly explains what I saw </w:t>
      </w:r>
      <w:r w:rsidRPr="00381035">
        <w:rPr>
          <w:rStyle w:val="StyleUnderline"/>
          <w:highlight w:val="green"/>
        </w:rPr>
        <w:t xml:space="preserve">in my </w:t>
      </w:r>
      <w:r w:rsidRPr="00381035">
        <w:rPr>
          <w:rStyle w:val="StyleUnderline"/>
        </w:rPr>
        <w:t xml:space="preserve">own </w:t>
      </w:r>
      <w:r w:rsidRPr="00381035">
        <w:rPr>
          <w:rStyle w:val="StyleUnderline"/>
          <w:highlight w:val="green"/>
        </w:rPr>
        <w:t xml:space="preserve">CWA </w:t>
      </w:r>
      <w:r w:rsidRPr="00381035">
        <w:rPr>
          <w:rStyle w:val="StyleUnderline"/>
        </w:rPr>
        <w:t xml:space="preserve">bargaining </w:t>
      </w:r>
      <w:r w:rsidRPr="00381035">
        <w:rPr>
          <w:rStyle w:val="StyleUnderline"/>
          <w:highlight w:val="green"/>
        </w:rPr>
        <w:t>unit</w:t>
      </w:r>
      <w:r w:rsidRPr="00381035">
        <w:t xml:space="preserve"> at the call center. </w:t>
      </w:r>
      <w:r w:rsidRPr="00381035">
        <w:rPr>
          <w:rStyle w:val="StyleUnderline"/>
        </w:rPr>
        <w:t xml:space="preserve">The </w:t>
      </w:r>
      <w:r w:rsidRPr="00381035">
        <w:rPr>
          <w:rStyle w:val="StyleUnderline"/>
          <w:highlight w:val="green"/>
        </w:rPr>
        <w:t>racial diversity and integration</w:t>
      </w:r>
      <w:r w:rsidRPr="00381035">
        <w:rPr>
          <w:rStyle w:val="StyleUnderline"/>
        </w:rPr>
        <w:t xml:space="preserve"> of the union </w:t>
      </w:r>
      <w:r w:rsidRPr="00381035">
        <w:rPr>
          <w:rStyle w:val="Emphasis"/>
          <w:highlight w:val="green"/>
        </w:rPr>
        <w:t>created a positive effect</w:t>
      </w:r>
      <w:r w:rsidRPr="00381035">
        <w:rPr>
          <w:rStyle w:val="StyleUnderline"/>
          <w:highlight w:val="green"/>
        </w:rPr>
        <w:t>. White workers</w:t>
      </w:r>
      <w:r w:rsidRPr="00381035">
        <w:rPr>
          <w:rStyle w:val="StyleUnderline"/>
        </w:rPr>
        <w:t xml:space="preserve"> were </w:t>
      </w:r>
      <w:r w:rsidRPr="00381035">
        <w:rPr>
          <w:rStyle w:val="Emphasis"/>
          <w:highlight w:val="green"/>
        </w:rPr>
        <w:t xml:space="preserve">exposed to people beyond their </w:t>
      </w:r>
      <w:r w:rsidRPr="00381035">
        <w:rPr>
          <w:rStyle w:val="Emphasis"/>
        </w:rPr>
        <w:t xml:space="preserve">normal </w:t>
      </w:r>
      <w:r w:rsidRPr="00381035">
        <w:rPr>
          <w:rStyle w:val="Emphasis"/>
          <w:highlight w:val="green"/>
        </w:rPr>
        <w:t>orbit</w:t>
      </w:r>
      <w:r w:rsidRPr="00381035">
        <w:rPr>
          <w:rStyle w:val="StyleUnderline"/>
        </w:rPr>
        <w:t>.</w:t>
      </w:r>
      <w:r w:rsidRPr="00381035">
        <w:t xml:space="preserve"> </w:t>
      </w:r>
      <w:r w:rsidRPr="00381035">
        <w:rPr>
          <w:rStyle w:val="StyleUnderline"/>
        </w:rPr>
        <w:t xml:space="preserve">They </w:t>
      </w:r>
      <w:r w:rsidRPr="00381035">
        <w:rPr>
          <w:rStyle w:val="Emphasis"/>
        </w:rPr>
        <w:t>worked alongside colleagues of color</w:t>
      </w:r>
      <w:r w:rsidRPr="00381035">
        <w:rPr>
          <w:rStyle w:val="StyleUnderline"/>
        </w:rPr>
        <w:t xml:space="preserve"> not only in their jobs but also </w:t>
      </w:r>
      <w:r w:rsidRPr="00381035">
        <w:rPr>
          <w:rStyle w:val="Emphasis"/>
        </w:rPr>
        <w:t>in doing the work of the union</w:t>
      </w:r>
      <w:r w:rsidRPr="00381035">
        <w:t xml:space="preserve">. Collective bargaining requires collective action. Working across race and gender lines on a project as important as forming a union or bargaining a contract is transformative. </w:t>
      </w:r>
      <w:r w:rsidRPr="00381035">
        <w:rPr>
          <w:rStyle w:val="StyleUnderline"/>
          <w:highlight w:val="green"/>
        </w:rPr>
        <w:t xml:space="preserve">Unions are a </w:t>
      </w:r>
      <w:r w:rsidRPr="00381035">
        <w:rPr>
          <w:rStyle w:val="Emphasis"/>
          <w:highlight w:val="green"/>
        </w:rPr>
        <w:t>powerful</w:t>
      </w:r>
      <w:r w:rsidRPr="00381035">
        <w:rPr>
          <w:rStyle w:val="StyleUnderline"/>
          <w:highlight w:val="green"/>
        </w:rPr>
        <w:t xml:space="preserve"> change agent</w:t>
      </w:r>
      <w:r w:rsidRPr="00381035">
        <w:rPr>
          <w:rStyle w:val="StyleUnderline"/>
        </w:rPr>
        <w:t xml:space="preserve">. They impact the lives of working people while they are on the job, and that </w:t>
      </w:r>
      <w:r w:rsidRPr="00381035">
        <w:rPr>
          <w:rStyle w:val="Emphasis"/>
        </w:rPr>
        <w:t>impact continues to have an effect when they go home.</w:t>
      </w:r>
      <w:r w:rsidRPr="00381035">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381035">
        <w:rPr>
          <w:rStyle w:val="StyleUnderline"/>
          <w:highlight w:val="green"/>
        </w:rPr>
        <w:t xml:space="preserve">Is today's racial polarization directly </w:t>
      </w:r>
      <w:r w:rsidRPr="00381035">
        <w:rPr>
          <w:rStyle w:val="Emphasis"/>
          <w:highlight w:val="green"/>
        </w:rPr>
        <w:t>related to the preceding decline in union membership?</w:t>
      </w:r>
      <w:r w:rsidRPr="00381035">
        <w:t xml:space="preserve"> </w:t>
      </w:r>
      <w:r w:rsidRPr="00381035">
        <w:rPr>
          <w:rStyle w:val="StyleUnderline"/>
        </w:rPr>
        <w:t xml:space="preserve">While unions have often focused on class identity, could a more </w:t>
      </w:r>
      <w:r w:rsidRPr="00381035">
        <w:rPr>
          <w:rStyle w:val="Emphasis"/>
        </w:rPr>
        <w:t>robust embracing of gender and race</w:t>
      </w:r>
      <w:r w:rsidRPr="00381035">
        <w:rPr>
          <w:rStyle w:val="StyleUnderline"/>
        </w:rPr>
        <w:t xml:space="preserve"> create a </w:t>
      </w:r>
      <w:r w:rsidRPr="00381035">
        <w:rPr>
          <w:rStyle w:val="Emphasis"/>
        </w:rPr>
        <w:t>more just society?</w:t>
      </w:r>
      <w:r w:rsidRPr="00381035">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78037A14" w14:textId="77777777" w:rsidR="00BE2EFD" w:rsidRPr="00381035" w:rsidRDefault="00BE2EFD" w:rsidP="00BE2EFD">
      <w:pPr>
        <w:rPr>
          <w:rStyle w:val="StyleUnderline"/>
          <w:highlight w:val="green"/>
        </w:rPr>
      </w:pPr>
      <w:r w:rsidRPr="00381035">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381035">
        <w:rPr>
          <w:rStyle w:val="StyleUnderline"/>
        </w:rPr>
        <w:t xml:space="preserve">We </w:t>
      </w:r>
      <w:r w:rsidRPr="00381035">
        <w:rPr>
          <w:rStyle w:val="Emphasis"/>
        </w:rPr>
        <w:t>need</w:t>
      </w:r>
      <w:r w:rsidRPr="00381035">
        <w:rPr>
          <w:rStyle w:val="StyleUnderline"/>
        </w:rPr>
        <w:t xml:space="preserve"> to bring a race and gender justice lens to our work</w:t>
      </w:r>
      <w:r w:rsidRPr="00381035">
        <w:t xml:space="preserve"> every single day. We need to question whether our actions and the actions of others are dismantling or supporting white supremacy every single day. </w:t>
      </w:r>
      <w:r w:rsidRPr="00381035">
        <w:rPr>
          <w:rStyle w:val="StyleUnderline"/>
        </w:rPr>
        <w:t xml:space="preserve">As Angela Davis once said, "You </w:t>
      </w:r>
      <w:r w:rsidRPr="00381035">
        <w:rPr>
          <w:rStyle w:val="Emphasis"/>
        </w:rPr>
        <w:t>have to act as if it were possible to radically transform the world</w:t>
      </w:r>
      <w:r w:rsidRPr="00381035">
        <w:rPr>
          <w:rStyle w:val="StyleUnderline"/>
        </w:rPr>
        <w:t xml:space="preserve">. And you </w:t>
      </w:r>
      <w:r w:rsidRPr="00381035">
        <w:rPr>
          <w:rStyle w:val="Emphasis"/>
        </w:rPr>
        <w:t>have to do it all the time."</w:t>
      </w:r>
      <w:r w:rsidRPr="00381035">
        <w:t>2 0</w:t>
      </w:r>
    </w:p>
    <w:p w14:paraId="386F3EE3" w14:textId="77777777" w:rsidR="00BE2EFD" w:rsidRPr="00381035" w:rsidRDefault="00BE2EFD" w:rsidP="00BE2EFD">
      <w:pPr>
        <w:rPr>
          <w:rStyle w:val="StyleUnderline"/>
          <w:highlight w:val="green"/>
        </w:rPr>
      </w:pPr>
      <w:r w:rsidRPr="00381035">
        <w:rPr>
          <w:rStyle w:val="StyleUnderline"/>
        </w:rPr>
        <w:t xml:space="preserve">I want to give </w:t>
      </w:r>
      <w:r w:rsidRPr="00381035">
        <w:rPr>
          <w:rStyle w:val="StyleUnderline"/>
          <w:highlight w:val="green"/>
        </w:rPr>
        <w:t>a few examples</w:t>
      </w:r>
      <w:r w:rsidRPr="00381035">
        <w:t xml:space="preserve"> of how I have been able to put this into practice as a labor lawyer. Most come </w:t>
      </w:r>
      <w:r w:rsidRPr="00381035">
        <w:rPr>
          <w:rStyle w:val="StyleUnderline"/>
        </w:rPr>
        <w:t>from the amazing union members who I have had the privilege of working for and with over the years.</w:t>
      </w:r>
      <w:r w:rsidRPr="00381035">
        <w:t xml:space="preserve"> Because let's be clear, it is the workers who radically change the world; the lawyers only assist.</w:t>
      </w:r>
    </w:p>
    <w:p w14:paraId="1ECC5A6A" w14:textId="77777777" w:rsidR="00BE2EFD" w:rsidRPr="00381035" w:rsidRDefault="00BE2EFD" w:rsidP="00BE2EFD">
      <w:pPr>
        <w:rPr>
          <w:rStyle w:val="StyleUnderline"/>
          <w:highlight w:val="green"/>
        </w:rPr>
      </w:pPr>
      <w:r w:rsidRPr="00381035">
        <w:t>II. PROTESTING RACIAL INJUSTICE IN THE WORKPLACE: GENERAL MOTORS AND HOME DEPOT</w:t>
      </w:r>
    </w:p>
    <w:p w14:paraId="20B56715" w14:textId="77777777" w:rsidR="00BE2EFD" w:rsidRPr="00381035" w:rsidRDefault="00BE2EFD" w:rsidP="00BE2EFD">
      <w:pPr>
        <w:rPr>
          <w:rStyle w:val="StyleUnderline"/>
          <w:highlight w:val="green"/>
        </w:rPr>
      </w:pPr>
      <w:r w:rsidRPr="00381035">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6A404A8C" w14:textId="77777777" w:rsidR="00BE2EFD" w:rsidRPr="00381035" w:rsidRDefault="00BE2EFD" w:rsidP="00BE2EFD">
      <w:pPr>
        <w:rPr>
          <w:rStyle w:val="StyleUnderline"/>
          <w:highlight w:val="green"/>
        </w:rPr>
      </w:pPr>
      <w:r w:rsidRPr="00381035">
        <w:t xml:space="preserve">The General Motors case illuminates the importance of thinking deeply about the racial implications of a class-laden labor law analysis. </w:t>
      </w:r>
      <w:r w:rsidRPr="00381035">
        <w:rPr>
          <w:rStyle w:val="StyleUnderline"/>
        </w:rPr>
        <w:t xml:space="preserve">The idea that protests related to racism at work are mere gripes borne out of personal animosity, and thereby unprotected by the NLRA, is </w:t>
      </w:r>
      <w:r w:rsidRPr="00381035">
        <w:rPr>
          <w:rStyle w:val="Emphasis"/>
        </w:rPr>
        <w:t>not</w:t>
      </w:r>
      <w:r w:rsidRPr="00381035">
        <w:rPr>
          <w:rStyle w:val="StyleUnderline"/>
        </w:rPr>
        <w:t xml:space="preserve"> the practice of labor law </w:t>
      </w:r>
      <w:r w:rsidRPr="00381035">
        <w:rPr>
          <w:rStyle w:val="Emphasis"/>
        </w:rPr>
        <w:t>through a racial justice lens.</w:t>
      </w:r>
      <w:r w:rsidRPr="00381035">
        <w:t xml:space="preserve"> As I pointed out in our amicus brief, </w:t>
      </w:r>
      <w:r w:rsidRPr="00381035">
        <w:rPr>
          <w:rStyle w:val="StyleUnderline"/>
        </w:rPr>
        <w:t xml:space="preserve">a complaint lodged by an employee regarding their race or other group characteristics is, at bottom, a complaint that </w:t>
      </w:r>
      <w:r w:rsidRPr="00381035">
        <w:rPr>
          <w:rStyle w:val="Emphasis"/>
        </w:rPr>
        <w:t>reaches every other similar individual in their workplace and beyond</w:t>
      </w:r>
      <w:r w:rsidRPr="00381035">
        <w:t>. 29 Such a complaint should never be dismissed as a "personal attack" unrelated to the larger cause of others in their affinity group."</w:t>
      </w:r>
    </w:p>
    <w:p w14:paraId="3F78C65C" w14:textId="77777777" w:rsidR="00BE2EFD" w:rsidRPr="00381035" w:rsidRDefault="00BE2EFD" w:rsidP="00BE2EFD">
      <w:pPr>
        <w:rPr>
          <w:rStyle w:val="StyleUnderline"/>
          <w:highlight w:val="green"/>
        </w:rPr>
      </w:pPr>
      <w:r w:rsidRPr="00381035">
        <w:t xml:space="preserve">Although our argument did not win before the Board, </w:t>
      </w:r>
      <w:r w:rsidRPr="00381035">
        <w:rPr>
          <w:rStyle w:val="StyleUnderline"/>
        </w:rPr>
        <w:t>NLRB General Counsel Jennifer Abruzzo</w:t>
      </w:r>
      <w:r w:rsidRPr="00381035">
        <w:t xml:space="preserve"> understood the fallacy of the General Motors decision and, successfully, sought to overturn it.31 </w:t>
      </w:r>
      <w:r w:rsidRPr="00381035">
        <w:rPr>
          <w:rStyle w:val="StyleUnderline"/>
        </w:rPr>
        <w:t xml:space="preserve">Now the Board has the opportunity to set new precedent in </w:t>
      </w:r>
      <w:r w:rsidRPr="00381035">
        <w:rPr>
          <w:rStyle w:val="Emphasis"/>
        </w:rPr>
        <w:t>a case related to Black Lives Matter buttons</w:t>
      </w:r>
      <w:r w:rsidRPr="00381035">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 are not yet at the stage of inducing group action."</w:t>
      </w:r>
    </w:p>
    <w:p w14:paraId="175E87AC" w14:textId="77777777" w:rsidR="00BE2EFD" w:rsidRPr="00381035" w:rsidRDefault="00BE2EFD" w:rsidP="00BE2EFD">
      <w:pPr>
        <w:rPr>
          <w:rStyle w:val="StyleUnderline"/>
          <w:highlight w:val="green"/>
        </w:rPr>
      </w:pPr>
      <w:r w:rsidRPr="00381035">
        <w:t xml:space="preserve">As labor attorneys, we must be prepared to address these issues whether we work for unions, law firms, or the federal government. </w:t>
      </w:r>
      <w:r w:rsidRPr="00381035">
        <w:rPr>
          <w:rStyle w:val="StyleUnderline"/>
        </w:rPr>
        <w:t xml:space="preserve">Racial justice issues are </w:t>
      </w:r>
      <w:r w:rsidRPr="00381035">
        <w:rPr>
          <w:rStyle w:val="Emphasis"/>
        </w:rPr>
        <w:t>inextricably</w:t>
      </w:r>
      <w:r w:rsidRPr="00381035">
        <w:rPr>
          <w:rStyle w:val="StyleUnderline"/>
        </w:rPr>
        <w:t xml:space="preserve"> tied to labor issues, and we </w:t>
      </w:r>
      <w:r w:rsidRPr="00381035">
        <w:rPr>
          <w:rStyle w:val="Emphasis"/>
        </w:rPr>
        <w:t>need to be prepared to meet the challenges they present</w:t>
      </w:r>
      <w:r w:rsidRPr="00381035">
        <w:rPr>
          <w:rStyle w:val="StyleUnderline"/>
        </w:rPr>
        <w:t>.</w:t>
      </w:r>
    </w:p>
    <w:p w14:paraId="20879991" w14:textId="77777777" w:rsidR="00BE2EFD" w:rsidRPr="00381035" w:rsidRDefault="00BE2EFD" w:rsidP="00BE2EFD">
      <w:pPr>
        <w:rPr>
          <w:rStyle w:val="StyleUnderline"/>
          <w:highlight w:val="green"/>
        </w:rPr>
      </w:pPr>
      <w:r w:rsidRPr="00381035">
        <w:t>III. CWA AND ANTI-RACISM</w:t>
      </w:r>
    </w:p>
    <w:p w14:paraId="0D1B1F7A" w14:textId="77777777" w:rsidR="00BE2EFD" w:rsidRPr="00381035" w:rsidRDefault="00BE2EFD" w:rsidP="00BE2EFD">
      <w:pPr>
        <w:rPr>
          <w:rStyle w:val="StyleUnderline"/>
          <w:highlight w:val="green"/>
        </w:rPr>
      </w:pPr>
      <w:r w:rsidRPr="00381035">
        <w:rPr>
          <w:rStyle w:val="StyleUnderline"/>
          <w:highlight w:val="green"/>
        </w:rPr>
        <w:t xml:space="preserve">CWA is a union of </w:t>
      </w:r>
      <w:r w:rsidRPr="00381035">
        <w:rPr>
          <w:rStyle w:val="Emphasis"/>
          <w:highlight w:val="green"/>
        </w:rPr>
        <w:t>hundreds of thousands</w:t>
      </w:r>
      <w:r w:rsidRPr="00381035">
        <w:rPr>
          <w:rStyle w:val="Emphasis"/>
        </w:rPr>
        <w:t xml:space="preserve"> of public and private sector workers</w:t>
      </w:r>
      <w:r w:rsidRPr="00381035">
        <w:rPr>
          <w:rStyle w:val="StyleUnderline"/>
        </w:rPr>
        <w:t xml:space="preserve"> in communities </w:t>
      </w:r>
      <w:r w:rsidRPr="00381035">
        <w:rPr>
          <w:rStyle w:val="Emphasis"/>
        </w:rPr>
        <w:t>across the United States</w:t>
      </w:r>
      <w:r w:rsidRPr="00381035">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381035">
        <w:t xml:space="preserve">. For generations, </w:t>
      </w:r>
      <w:r w:rsidRPr="00381035">
        <w:rPr>
          <w:rStyle w:val="StyleUnderline"/>
        </w:rPr>
        <w:t xml:space="preserve">CWA members </w:t>
      </w:r>
      <w:r w:rsidRPr="00381035">
        <w:rPr>
          <w:rStyle w:val="StyleUnderline"/>
          <w:highlight w:val="green"/>
        </w:rPr>
        <w:t>have fought</w:t>
      </w:r>
      <w:r w:rsidRPr="00381035">
        <w:rPr>
          <w:rStyle w:val="StyleUnderline"/>
        </w:rPr>
        <w:t xml:space="preserve"> to </w:t>
      </w:r>
      <w:r w:rsidRPr="00381035">
        <w:rPr>
          <w:rStyle w:val="Emphasis"/>
        </w:rPr>
        <w:t>improve their workplaces</w:t>
      </w:r>
      <w:r w:rsidRPr="00381035">
        <w:rPr>
          <w:rStyle w:val="StyleUnderline"/>
        </w:rPr>
        <w:t xml:space="preserve"> while articulating a </w:t>
      </w:r>
      <w:r w:rsidRPr="00381035">
        <w:rPr>
          <w:rStyle w:val="Emphasis"/>
        </w:rPr>
        <w:t>vision</w:t>
      </w:r>
      <w:r w:rsidRPr="00381035">
        <w:rPr>
          <w:rStyle w:val="StyleUnderline"/>
        </w:rPr>
        <w:t xml:space="preserve"> </w:t>
      </w:r>
      <w:r w:rsidRPr="00381035">
        <w:rPr>
          <w:rStyle w:val="StyleUnderline"/>
          <w:highlight w:val="green"/>
        </w:rPr>
        <w:t xml:space="preserve">for a </w:t>
      </w:r>
      <w:r w:rsidRPr="00381035">
        <w:rPr>
          <w:rStyle w:val="Emphasis"/>
          <w:highlight w:val="green"/>
        </w:rPr>
        <w:t>just, inclusive</w:t>
      </w:r>
      <w:r w:rsidRPr="00381035">
        <w:rPr>
          <w:rStyle w:val="Emphasis"/>
        </w:rPr>
        <w:t xml:space="preserve">, and democratic </w:t>
      </w:r>
      <w:r w:rsidRPr="00381035">
        <w:rPr>
          <w:rStyle w:val="Emphasis"/>
          <w:highlight w:val="green"/>
        </w:rPr>
        <w:t>society</w:t>
      </w:r>
      <w:r w:rsidRPr="00381035">
        <w:t xml:space="preserve">. CWA believes that organizing for bargaining power strengthens our communities by providing workers with the tools to remove systemic barriers that hinder fair and just treatment of working people. </w:t>
      </w:r>
      <w:r w:rsidRPr="00381035">
        <w:rPr>
          <w:rStyle w:val="StyleUnderline"/>
        </w:rPr>
        <w:t xml:space="preserve">CWA works to create a society </w:t>
      </w:r>
      <w:r w:rsidRPr="00381035">
        <w:rPr>
          <w:rStyle w:val="StyleUnderline"/>
          <w:highlight w:val="green"/>
        </w:rPr>
        <w:t>where</w:t>
      </w:r>
      <w:r w:rsidRPr="00381035">
        <w:rPr>
          <w:rStyle w:val="StyleUnderline"/>
        </w:rPr>
        <w:t xml:space="preserve"> members of </w:t>
      </w:r>
      <w:r w:rsidRPr="00381035">
        <w:rPr>
          <w:rStyle w:val="Emphasis"/>
          <w:highlight w:val="green"/>
        </w:rPr>
        <w:t>all</w:t>
      </w:r>
      <w:r w:rsidRPr="00381035">
        <w:rPr>
          <w:rStyle w:val="StyleUnderline"/>
        </w:rPr>
        <w:t xml:space="preserve"> races, cultures, religions, sexual orientations, genders, abilities, ages, and nationalities </w:t>
      </w:r>
      <w:r w:rsidRPr="00381035">
        <w:rPr>
          <w:rStyle w:val="Emphasis"/>
          <w:highlight w:val="green"/>
        </w:rPr>
        <w:t>feel welcomed</w:t>
      </w:r>
      <w:r w:rsidRPr="00381035">
        <w:rPr>
          <w:rStyle w:val="StyleUnderline"/>
        </w:rPr>
        <w:t>, respected, and heard.</w:t>
      </w:r>
    </w:p>
    <w:p w14:paraId="64934FF4" w14:textId="77777777" w:rsidR="00BE2EFD" w:rsidRPr="00381035" w:rsidRDefault="00BE2EFD" w:rsidP="00BE2EFD">
      <w:pPr>
        <w:rPr>
          <w:rStyle w:val="StyleUnderline"/>
          <w:highlight w:val="green"/>
        </w:rPr>
      </w:pPr>
      <w:r w:rsidRPr="00381035">
        <w:rPr>
          <w:rStyle w:val="StyleUnderline"/>
        </w:rPr>
        <w:t xml:space="preserve">CWA demonstrates its commitment to practicing anti-racism by maintaining a policy on Mutual Respect, which calls on all members </w:t>
      </w:r>
      <w:r w:rsidRPr="00381035">
        <w:rPr>
          <w:rStyle w:val="Emphasis"/>
        </w:rPr>
        <w:t>to fight discrimination</w:t>
      </w:r>
      <w:r w:rsidRPr="00381035">
        <w:rPr>
          <w:rStyle w:val="StyleUnderline"/>
        </w:rPr>
        <w:t>, including sexual harassment, whenever and wherever they see it.</w:t>
      </w:r>
      <w:r w:rsidRPr="00381035">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026F2C2B" w14:textId="77777777" w:rsidR="00BE2EFD" w:rsidRPr="00381035" w:rsidRDefault="00BE2EFD" w:rsidP="00BE2EFD">
      <w:pPr>
        <w:rPr>
          <w:rStyle w:val="StyleUnderline"/>
          <w:highlight w:val="green"/>
        </w:rPr>
      </w:pPr>
      <w:r w:rsidRPr="00381035">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7DFE3001" w14:textId="77777777" w:rsidR="00BE2EFD" w:rsidRPr="00381035" w:rsidRDefault="00BE2EFD" w:rsidP="00BE2EFD">
      <w:pPr>
        <w:rPr>
          <w:rStyle w:val="StyleUnderline"/>
          <w:highlight w:val="green"/>
        </w:rPr>
      </w:pPr>
      <w:r w:rsidRPr="00381035">
        <w:rPr>
          <w:rStyle w:val="StyleUnderline"/>
        </w:rPr>
        <w:t xml:space="preserve">CWA and its members </w:t>
      </w:r>
      <w:r w:rsidRPr="00381035">
        <w:rPr>
          <w:rStyle w:val="StyleUnderline"/>
          <w:highlight w:val="green"/>
        </w:rPr>
        <w:t>rely on their union</w:t>
      </w:r>
      <w:r w:rsidRPr="00381035">
        <w:rPr>
          <w:rStyle w:val="StyleUnderline"/>
        </w:rPr>
        <w:t xml:space="preserve"> as a way </w:t>
      </w:r>
      <w:r w:rsidRPr="00381035">
        <w:rPr>
          <w:rStyle w:val="StyleUnderline"/>
          <w:highlight w:val="green"/>
        </w:rPr>
        <w:t>to</w:t>
      </w:r>
      <w:r w:rsidRPr="00381035">
        <w:rPr>
          <w:rStyle w:val="StyleUnderline"/>
        </w:rPr>
        <w:t xml:space="preserve"> shine a light on and </w:t>
      </w:r>
      <w:r w:rsidRPr="00381035">
        <w:rPr>
          <w:rStyle w:val="Emphasis"/>
        </w:rPr>
        <w:t xml:space="preserve">affirmatively </w:t>
      </w:r>
      <w:r w:rsidRPr="00381035">
        <w:rPr>
          <w:rStyle w:val="Emphasis"/>
          <w:highlight w:val="green"/>
        </w:rPr>
        <w:t>address racial and gender justice issues</w:t>
      </w:r>
      <w:r w:rsidRPr="00381035">
        <w:rPr>
          <w:rStyle w:val="Emphasis"/>
        </w:rPr>
        <w:t xml:space="preserve"> at work</w:t>
      </w:r>
      <w:r w:rsidRPr="00381035">
        <w:t>. Workers at the National Audubon Society, Google, and Maximus call centers all harnessed their power through CWA to incorporate a racial and gender justice lens to their labor organizing.</w:t>
      </w:r>
    </w:p>
    <w:p w14:paraId="1B849406" w14:textId="77777777" w:rsidR="00BE2EFD" w:rsidRPr="00381035" w:rsidRDefault="00BE2EFD" w:rsidP="00BE2EFD">
      <w:pPr>
        <w:rPr>
          <w:rStyle w:val="StyleUnderline"/>
          <w:highlight w:val="green"/>
        </w:rPr>
      </w:pPr>
      <w:r w:rsidRPr="00381035">
        <w:t>IV. THE BIRD UNION</w:t>
      </w:r>
    </w:p>
    <w:p w14:paraId="482F65BF" w14:textId="77777777" w:rsidR="00BE2EFD" w:rsidRPr="00381035" w:rsidRDefault="00BE2EFD" w:rsidP="00BE2EFD">
      <w:pPr>
        <w:rPr>
          <w:rStyle w:val="StyleUnderline"/>
          <w:highlight w:val="green"/>
        </w:rPr>
      </w:pPr>
      <w:r w:rsidRPr="00381035">
        <w:rPr>
          <w:rStyle w:val="StyleUnderline"/>
        </w:rPr>
        <w:t>In September 2021, workers at the National Audubon Society (NAS) headquarters voted overwhelmingly to form a union with CWA</w:t>
      </w:r>
      <w:r w:rsidRPr="00381035">
        <w:t>.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increases to their health care costs amid the pandemic, NAS employees began organizing their union.38</w:t>
      </w:r>
    </w:p>
    <w:p w14:paraId="5D5F39BC" w14:textId="77777777" w:rsidR="00BE2EFD" w:rsidRPr="00381035" w:rsidRDefault="00BE2EFD" w:rsidP="00BE2EFD">
      <w:pPr>
        <w:rPr>
          <w:rStyle w:val="StyleUnderline"/>
          <w:highlight w:val="green"/>
        </w:rPr>
      </w:pPr>
      <w:r w:rsidRPr="00381035">
        <w:rPr>
          <w:rStyle w:val="StyleUnderline"/>
          <w:highlight w:val="green"/>
        </w:rPr>
        <w:t>NAS is</w:t>
      </w:r>
      <w:r w:rsidRPr="00381035">
        <w:rPr>
          <w:rStyle w:val="StyleUnderline"/>
        </w:rPr>
        <w:t xml:space="preserve"> one of many environmental organizations </w:t>
      </w:r>
      <w:r w:rsidRPr="00381035">
        <w:rPr>
          <w:rStyle w:val="Emphasis"/>
          <w:highlight w:val="green"/>
        </w:rPr>
        <w:t>grappling with its racist history</w:t>
      </w:r>
      <w:r w:rsidRPr="00381035">
        <w:t xml:space="preserve">. 39 </w:t>
      </w:r>
      <w:r w:rsidRPr="00381035">
        <w:rPr>
          <w:rStyle w:val="StyleUnderline"/>
        </w:rPr>
        <w:t xml:space="preserve">John James </w:t>
      </w:r>
      <w:r w:rsidRPr="00381035">
        <w:rPr>
          <w:rStyle w:val="StyleUnderline"/>
          <w:highlight w:val="green"/>
        </w:rPr>
        <w:t>Audubon was a racist</w:t>
      </w:r>
      <w:r w:rsidRPr="00381035">
        <w:rPr>
          <w:rStyle w:val="StyleUnderline"/>
        </w:rPr>
        <w:t xml:space="preserve"> white man </w:t>
      </w:r>
      <w:r w:rsidRPr="00381035">
        <w:rPr>
          <w:rStyle w:val="StyleUnderline"/>
          <w:highlight w:val="green"/>
        </w:rPr>
        <w:t>who enslaved Black people</w:t>
      </w:r>
      <w:r w:rsidRPr="00381035">
        <w:rPr>
          <w:rStyle w:val="StyleUnderline"/>
        </w:rPr>
        <w:t xml:space="preserve"> and contributed to racist junk science that claimed white superiority over other races</w:t>
      </w:r>
      <w:r w:rsidRPr="00381035">
        <w:t xml:space="preserve">-ideas criticized at the time and now completely discredited.4 </w:t>
      </w:r>
      <w:r w:rsidRPr="00381035">
        <w:rPr>
          <w:rStyle w:val="StyleUnderline"/>
        </w:rPr>
        <w:t xml:space="preserve">Initially, the </w:t>
      </w:r>
      <w:r w:rsidRPr="00381035">
        <w:rPr>
          <w:rStyle w:val="StyleUnderline"/>
          <w:highlight w:val="green"/>
        </w:rPr>
        <w:t>union was named "Audubon for All,"</w:t>
      </w:r>
      <w:r w:rsidRPr="00381035">
        <w:rPr>
          <w:rStyle w:val="StyleUnderline"/>
        </w:rPr>
        <w:t xml:space="preserve"> after the employer</w:t>
      </w:r>
      <w:r w:rsidRPr="00381035">
        <w:t>. However, history would suggest that an organization named for John James Audubon was not, in fact, for all. And in this moment of racial reckoning, it was time to make a choice: support white supremacy or dismantle it.</w:t>
      </w:r>
    </w:p>
    <w:p w14:paraId="2936C9F9" w14:textId="77777777" w:rsidR="00BE2EFD" w:rsidRPr="00381035" w:rsidRDefault="00BE2EFD" w:rsidP="00BE2EFD">
      <w:pPr>
        <w:rPr>
          <w:rStyle w:val="StyleUnderline"/>
          <w:highlight w:val="green"/>
        </w:rPr>
      </w:pPr>
      <w:r w:rsidRPr="00381035">
        <w:t xml:space="preserve">The workers made their choice. </w:t>
      </w:r>
      <w:r w:rsidRPr="00381035">
        <w:rPr>
          <w:rStyle w:val="StyleUnderline"/>
        </w:rPr>
        <w:t xml:space="preserve">In February 2023, </w:t>
      </w:r>
      <w:r w:rsidRPr="00381035">
        <w:rPr>
          <w:rStyle w:val="StyleUnderline"/>
          <w:highlight w:val="green"/>
        </w:rPr>
        <w:t>they announced</w:t>
      </w:r>
      <w:r w:rsidRPr="00381035">
        <w:rPr>
          <w:rStyle w:val="StyleUnderline"/>
        </w:rPr>
        <w:t xml:space="preserve"> that </w:t>
      </w:r>
      <w:r w:rsidRPr="00381035">
        <w:rPr>
          <w:rStyle w:val="StyleUnderline"/>
          <w:highlight w:val="green"/>
        </w:rPr>
        <w:t xml:space="preserve">they would </w:t>
      </w:r>
      <w:r w:rsidRPr="00381035">
        <w:rPr>
          <w:rStyle w:val="Emphasis"/>
          <w:highlight w:val="green"/>
        </w:rPr>
        <w:t>no longer be named for</w:t>
      </w:r>
      <w:r w:rsidRPr="00381035">
        <w:rPr>
          <w:rStyle w:val="Emphasis"/>
        </w:rPr>
        <w:t xml:space="preserve"> John James </w:t>
      </w:r>
      <w:r w:rsidRPr="00381035">
        <w:rPr>
          <w:rStyle w:val="Emphasis"/>
          <w:highlight w:val="green"/>
        </w:rPr>
        <w:t>Audubon</w:t>
      </w:r>
      <w:r w:rsidRPr="00381035">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381035">
        <w:rPr>
          <w:rStyle w:val="StyleUnderline"/>
        </w:rPr>
        <w:t xml:space="preserve">In their own words: "We are </w:t>
      </w:r>
      <w:r w:rsidRPr="00381035">
        <w:rPr>
          <w:rStyle w:val="StyleUnderline"/>
          <w:highlight w:val="green"/>
        </w:rPr>
        <w:t xml:space="preserve">fighting for a contract that helps ensure </w:t>
      </w:r>
      <w:r w:rsidRPr="00381035">
        <w:rPr>
          <w:rStyle w:val="Emphasis"/>
          <w:highlight w:val="green"/>
        </w:rPr>
        <w:t>inclusion is the norm and not an afterthought</w:t>
      </w:r>
      <w:r w:rsidRPr="00381035">
        <w:rPr>
          <w:rStyle w:val="StyleUnderline"/>
        </w:rPr>
        <w:t>, that provides underrepresented groups with support and protection, and that guarantees working conditions that are beneficial and accommodating for all of our members</w:t>
      </w:r>
      <w:r w:rsidRPr="00381035">
        <w:t>." 43 The Bird Union also called upon NAS to change their name as well, a request that NAS rejected.4 4</w:t>
      </w:r>
    </w:p>
    <w:p w14:paraId="35EF25C8" w14:textId="77777777" w:rsidR="00BE2EFD" w:rsidRPr="00381035" w:rsidRDefault="00BE2EFD" w:rsidP="00BE2EFD">
      <w:pPr>
        <w:rPr>
          <w:rStyle w:val="StyleUnderline"/>
          <w:highlight w:val="green"/>
        </w:rPr>
      </w:pPr>
      <w:r w:rsidRPr="00381035">
        <w:t>V. ALPHABET WORKERS UNION - CWA LOCAL 1400 (AWU-CWA)</w:t>
      </w:r>
    </w:p>
    <w:p w14:paraId="328938B5" w14:textId="77777777" w:rsidR="00BE2EFD" w:rsidRPr="00381035" w:rsidRDefault="00BE2EFD" w:rsidP="00BE2EFD">
      <w:pPr>
        <w:rPr>
          <w:rStyle w:val="StyleUnderline"/>
          <w:highlight w:val="green"/>
        </w:rPr>
      </w:pPr>
      <w:r w:rsidRPr="00381035">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5551436E" w14:textId="77777777" w:rsidR="00BE2EFD" w:rsidRPr="00381035" w:rsidRDefault="00BE2EFD" w:rsidP="00BE2EFD">
      <w:pPr>
        <w:rPr>
          <w:rStyle w:val="StyleUnderline"/>
          <w:highlight w:val="green"/>
        </w:rPr>
      </w:pPr>
      <w:r w:rsidRPr="00381035">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2994BE56" w14:textId="77777777" w:rsidR="00BE2EFD" w:rsidRPr="00381035" w:rsidRDefault="00BE2EFD" w:rsidP="00BE2EFD">
      <w:pPr>
        <w:rPr>
          <w:rStyle w:val="StyleUnderline"/>
          <w:highlight w:val="green"/>
        </w:rPr>
      </w:pPr>
      <w:r w:rsidRPr="00381035">
        <w:rPr>
          <w:rStyle w:val="StyleUnderline"/>
          <w:highlight w:val="green"/>
        </w:rPr>
        <w:t>The AWU</w:t>
      </w:r>
      <w:r w:rsidRPr="00381035">
        <w:rPr>
          <w:rStyle w:val="StyleUnderline"/>
        </w:rPr>
        <w:t xml:space="preserve">, which is open to all employees of Alphabet regardless of their role or classification, has </w:t>
      </w:r>
      <w:r w:rsidRPr="00381035">
        <w:rPr>
          <w:rStyle w:val="StyleUnderline"/>
          <w:highlight w:val="green"/>
        </w:rPr>
        <w:t>provided</w:t>
      </w:r>
      <w:r w:rsidRPr="00381035">
        <w:rPr>
          <w:rStyle w:val="StyleUnderline"/>
        </w:rPr>
        <w:t xml:space="preserve"> the </w:t>
      </w:r>
      <w:r w:rsidRPr="00381035">
        <w:rPr>
          <w:rStyle w:val="StyleUnderline"/>
          <w:highlight w:val="green"/>
        </w:rPr>
        <w:t>structure that ensures Google workers</w:t>
      </w:r>
      <w:r w:rsidRPr="00381035">
        <w:rPr>
          <w:rStyle w:val="StyleUnderline"/>
        </w:rPr>
        <w:t xml:space="preserve"> can actively </w:t>
      </w:r>
      <w:r w:rsidRPr="00381035">
        <w:rPr>
          <w:rStyle w:val="StyleUnderline"/>
          <w:highlight w:val="green"/>
        </w:rPr>
        <w:t>push for real changes</w:t>
      </w:r>
      <w:r w:rsidRPr="00381035">
        <w:rPr>
          <w:rStyle w:val="StyleUnderline"/>
        </w:rPr>
        <w:t xml:space="preserve"> at the company. For example, in June of 2021, AWU members </w:t>
      </w:r>
      <w:r w:rsidRPr="00381035">
        <w:rPr>
          <w:rStyle w:val="StyleUnderline"/>
          <w:highlight w:val="green"/>
        </w:rPr>
        <w:t>launched a campaign calling on Google to stop requiring trans</w:t>
      </w:r>
      <w:r w:rsidRPr="00381035">
        <w:rPr>
          <w:rStyle w:val="StyleUnderline"/>
        </w:rPr>
        <w:t xml:space="preserve">gender </w:t>
      </w:r>
      <w:r w:rsidRPr="00381035">
        <w:rPr>
          <w:rStyle w:val="StyleUnderline"/>
          <w:highlight w:val="green"/>
        </w:rPr>
        <w:t>workers to use</w:t>
      </w:r>
      <w:r w:rsidRPr="00381035">
        <w:rPr>
          <w:rStyle w:val="StyleUnderline"/>
        </w:rPr>
        <w:t xml:space="preserve"> their "</w:t>
      </w:r>
      <w:r w:rsidRPr="00381035">
        <w:rPr>
          <w:rStyle w:val="StyleUnderline"/>
          <w:highlight w:val="green"/>
        </w:rPr>
        <w:t>deadnames</w:t>
      </w:r>
      <w:r w:rsidRPr="00381035">
        <w:rPr>
          <w:rStyle w:val="StyleUnderline"/>
        </w:rPr>
        <w:t>" on company badges</w:t>
      </w:r>
      <w:r w:rsidRPr="00381035">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4A56A7E2" w14:textId="77777777" w:rsidR="00BE2EFD" w:rsidRPr="00381035" w:rsidRDefault="00BE2EFD" w:rsidP="00BE2EFD">
      <w:pPr>
        <w:rPr>
          <w:rStyle w:val="StyleUnderline"/>
          <w:highlight w:val="green"/>
        </w:rPr>
      </w:pPr>
      <w:r w:rsidRPr="00381035">
        <w:t>VI. CALL CENTER WORKERS UNITED-CWA (MAXIMUS)</w:t>
      </w:r>
    </w:p>
    <w:p w14:paraId="79735D3E" w14:textId="77777777" w:rsidR="00BE2EFD" w:rsidRPr="00381035" w:rsidRDefault="00BE2EFD" w:rsidP="00BE2EFD">
      <w:pPr>
        <w:rPr>
          <w:rStyle w:val="StyleUnderline"/>
          <w:highlight w:val="green"/>
        </w:rPr>
      </w:pPr>
      <w:r w:rsidRPr="00381035">
        <w:rPr>
          <w:rStyle w:val="StyleUnderline"/>
        </w:rPr>
        <w:t>Maximus is a multi-billion dollar government services company that employs one of the largest federally contracted workforces in the country through contracts with the Centers for Medicare and Medicaid Services (CMS).</w:t>
      </w:r>
      <w:r w:rsidRPr="00381035">
        <w:t xml:space="preserve"> 53 Maximus workers staff call centers that handle Medicare and ACA Federally Facilitated Marketplace calls. Workers at multiple </w:t>
      </w:r>
      <w:r w:rsidRPr="00381035">
        <w:rPr>
          <w:rStyle w:val="StyleUnderline"/>
          <w:highlight w:val="green"/>
        </w:rPr>
        <w:t>Maximus call centers</w:t>
      </w:r>
      <w:r w:rsidRPr="00381035">
        <w:rPr>
          <w:rStyle w:val="StyleUnderline"/>
        </w:rPr>
        <w:t xml:space="preserve"> have been organizing with CWA, including in Hattiesburg, MS, Bogalusa, LA, and Chester, VA, all of which have workforces of more than </w:t>
      </w:r>
      <w:r w:rsidRPr="00381035">
        <w:rPr>
          <w:rStyle w:val="StyleUnderline"/>
          <w:highlight w:val="green"/>
        </w:rPr>
        <w:t>75% people of color</w:t>
      </w:r>
      <w:r w:rsidRPr="00381035">
        <w:t xml:space="preserve">.54 </w:t>
      </w:r>
      <w:r w:rsidRPr="00381035">
        <w:rPr>
          <w:rStyle w:val="StyleUnderline"/>
        </w:rPr>
        <w:t xml:space="preserve">The </w:t>
      </w:r>
      <w:r w:rsidRPr="00381035">
        <w:rPr>
          <w:rStyle w:val="StyleUnderline"/>
          <w:highlight w:val="green"/>
        </w:rPr>
        <w:t>workers</w:t>
      </w:r>
      <w:r w:rsidRPr="00381035">
        <w:rPr>
          <w:rStyle w:val="StyleUnderline"/>
        </w:rPr>
        <w:t xml:space="preserve"> have </w:t>
      </w:r>
      <w:r w:rsidRPr="00381035">
        <w:rPr>
          <w:rStyle w:val="Emphasis"/>
          <w:highlight w:val="green"/>
        </w:rPr>
        <w:t>organized</w:t>
      </w:r>
      <w:r w:rsidRPr="00381035">
        <w:rPr>
          <w:rStyle w:val="Emphasis"/>
        </w:rPr>
        <w:t xml:space="preserve"> multiple </w:t>
      </w:r>
      <w:r w:rsidRPr="00381035">
        <w:rPr>
          <w:rStyle w:val="Emphasis"/>
          <w:highlight w:val="green"/>
        </w:rPr>
        <w:t>walkouts</w:t>
      </w:r>
      <w:r w:rsidRPr="00381035">
        <w:rPr>
          <w:rStyle w:val="StyleUnderline"/>
          <w:highlight w:val="green"/>
        </w:rPr>
        <w:t xml:space="preserve"> to protest poor working conditions</w:t>
      </w:r>
      <w:r w:rsidRPr="00381035">
        <w:rPr>
          <w:rStyle w:val="StyleUnderline"/>
        </w:rPr>
        <w:t>, including Maximus's failure to protect them from racially abusive callers</w:t>
      </w:r>
      <w:r w:rsidRPr="00381035">
        <w:t>."5</w:t>
      </w:r>
    </w:p>
    <w:p w14:paraId="59CD130D" w14:textId="77777777" w:rsidR="00BE2EFD" w:rsidRPr="00381035" w:rsidRDefault="00BE2EFD" w:rsidP="00BE2EFD">
      <w:pPr>
        <w:rPr>
          <w:rStyle w:val="StyleUnderline"/>
          <w:highlight w:val="green"/>
        </w:rPr>
      </w:pPr>
      <w:r w:rsidRPr="00381035">
        <w:rPr>
          <w:rStyle w:val="StyleUnderline"/>
        </w:rPr>
        <w:t xml:space="preserve">Maximus has done </w:t>
      </w:r>
      <w:r w:rsidRPr="00381035">
        <w:rPr>
          <w:rStyle w:val="Emphasis"/>
        </w:rPr>
        <w:t>everything</w:t>
      </w:r>
      <w:r w:rsidRPr="00381035">
        <w:rPr>
          <w:rStyle w:val="StyleUnderline"/>
        </w:rPr>
        <w:t xml:space="preserve"> in its power to </w:t>
      </w:r>
      <w:r w:rsidRPr="00381035">
        <w:rPr>
          <w:rStyle w:val="Emphasis"/>
        </w:rPr>
        <w:t>silence</w:t>
      </w:r>
      <w:r w:rsidRPr="00381035">
        <w:rPr>
          <w:rStyle w:val="StyleUnderline"/>
        </w:rPr>
        <w:t xml:space="preserve"> these workers. The company has even resorted to </w:t>
      </w:r>
      <w:r w:rsidRPr="00381035">
        <w:rPr>
          <w:rStyle w:val="Emphasis"/>
        </w:rPr>
        <w:t>intimidation tactics including calling the police</w:t>
      </w:r>
      <w:r w:rsidRPr="00381035">
        <w:rPr>
          <w:rStyle w:val="StyleUnderline"/>
        </w:rPr>
        <w:t xml:space="preserve"> on workers for talking to their co-workers in the company parking lot</w:t>
      </w:r>
      <w:r w:rsidRPr="00381035">
        <w:t xml:space="preserve">.56 Instead of addressing its workers' concerns, Maximus, which receives taxpayer dollars as a federal contractor, has offered bonuses to workers willing to work during a strike. </w:t>
      </w:r>
      <w:r w:rsidRPr="00381035">
        <w:rPr>
          <w:rStyle w:val="StyleUnderline"/>
          <w:highlight w:val="green"/>
        </w:rPr>
        <w:t>Black women workers</w:t>
      </w:r>
      <w:r w:rsidRPr="00381035">
        <w:rPr>
          <w:rStyle w:val="StyleUnderline"/>
        </w:rPr>
        <w:t xml:space="preserve">, who represent a significant bloc of the workforce at the largest Maximus call centers, </w:t>
      </w:r>
      <w:r w:rsidRPr="00381035">
        <w:rPr>
          <w:rStyle w:val="StyleUnderline"/>
          <w:highlight w:val="green"/>
        </w:rPr>
        <w:t xml:space="preserve">have been </w:t>
      </w:r>
      <w:r w:rsidRPr="00381035">
        <w:rPr>
          <w:rStyle w:val="Emphasis"/>
          <w:highlight w:val="green"/>
        </w:rPr>
        <w:t>leading this fight</w:t>
      </w:r>
      <w:r w:rsidRPr="00381035">
        <w:rPr>
          <w:rStyle w:val="StyleUnderline"/>
        </w:rPr>
        <w:t xml:space="preserve"> with tremendous courage and persistence. For years, they have </w:t>
      </w:r>
      <w:r w:rsidRPr="00381035">
        <w:rPr>
          <w:rStyle w:val="Emphasis"/>
        </w:rPr>
        <w:t>raised concerns</w:t>
      </w:r>
      <w:r w:rsidRPr="00381035">
        <w:rPr>
          <w:rStyle w:val="StyleUnderline"/>
        </w:rPr>
        <w:t xml:space="preserve"> about the </w:t>
      </w:r>
      <w:r w:rsidRPr="00381035">
        <w:rPr>
          <w:rStyle w:val="Emphasis"/>
        </w:rPr>
        <w:t>lack of equity</w:t>
      </w:r>
      <w:r w:rsidRPr="00381035">
        <w:rPr>
          <w:rStyle w:val="StyleUnderline"/>
        </w:rPr>
        <w:t xml:space="preserve"> and reported the disconnect between the frontline workers and the top executives</w:t>
      </w:r>
      <w:r w:rsidRPr="00381035">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2B60B98F" w14:textId="77777777" w:rsidR="00BE2EFD" w:rsidRPr="00381035" w:rsidRDefault="00BE2EFD" w:rsidP="00BE2EFD">
      <w:pPr>
        <w:rPr>
          <w:rStyle w:val="StyleUnderline"/>
          <w:highlight w:val="green"/>
        </w:rPr>
      </w:pPr>
      <w:r w:rsidRPr="00381035">
        <w:rPr>
          <w:rStyle w:val="StyleUnderline"/>
          <w:highlight w:val="green"/>
        </w:rPr>
        <w:t>The workers' fight</w:t>
      </w:r>
      <w:r w:rsidRPr="00381035">
        <w:rPr>
          <w:rStyle w:val="StyleUnderline"/>
        </w:rPr>
        <w:t xml:space="preserve"> for better working conditions </w:t>
      </w:r>
      <w:r w:rsidRPr="00381035">
        <w:rPr>
          <w:rStyle w:val="StyleUnderline"/>
          <w:highlight w:val="green"/>
        </w:rPr>
        <w:t xml:space="preserve">is </w:t>
      </w:r>
      <w:r w:rsidRPr="00381035">
        <w:rPr>
          <w:rStyle w:val="Emphasis"/>
          <w:highlight w:val="green"/>
        </w:rPr>
        <w:t xml:space="preserve">also a fight for racial </w:t>
      </w:r>
      <w:r w:rsidRPr="00381035">
        <w:rPr>
          <w:rStyle w:val="Emphasis"/>
        </w:rPr>
        <w:t xml:space="preserve">equity and </w:t>
      </w:r>
      <w:r w:rsidRPr="00381035">
        <w:rPr>
          <w:rStyle w:val="Emphasis"/>
          <w:highlight w:val="green"/>
        </w:rPr>
        <w:t>justice</w:t>
      </w:r>
      <w:r w:rsidRPr="00381035">
        <w:rPr>
          <w:rStyle w:val="StyleUnderline"/>
        </w:rPr>
        <w:t xml:space="preserve">. They are </w:t>
      </w:r>
      <w:r w:rsidRPr="00381035">
        <w:rPr>
          <w:rStyle w:val="Emphasis"/>
          <w:highlight w:val="green"/>
        </w:rPr>
        <w:t>continuing the legacy</w:t>
      </w:r>
      <w:r w:rsidRPr="00381035">
        <w:rPr>
          <w:rStyle w:val="StyleUnderline"/>
          <w:highlight w:val="green"/>
        </w:rPr>
        <w:t xml:space="preserve"> of </w:t>
      </w:r>
      <w:r w:rsidRPr="00381035">
        <w:rPr>
          <w:rStyle w:val="Emphasis"/>
          <w:highlight w:val="green"/>
        </w:rPr>
        <w:t>generations</w:t>
      </w:r>
      <w:r w:rsidRPr="00381035">
        <w:rPr>
          <w:rStyle w:val="StyleUnderline"/>
          <w:highlight w:val="green"/>
        </w:rPr>
        <w:t xml:space="preserve"> of Black workers</w:t>
      </w:r>
      <w:r w:rsidRPr="00381035">
        <w:rPr>
          <w:rStyle w:val="StyleUnderline"/>
        </w:rPr>
        <w:t xml:space="preserve"> and activists with a rich history of organizing for change in the South and across the country. </w:t>
      </w:r>
      <w:r w:rsidRPr="00381035">
        <w:rPr>
          <w:rStyle w:val="Emphasis"/>
        </w:rPr>
        <w:t>CWA is proud to have their backs.</w:t>
      </w:r>
    </w:p>
    <w:p w14:paraId="38BB62A4" w14:textId="77777777" w:rsidR="00BE2EFD" w:rsidRPr="00381035" w:rsidRDefault="00BE2EFD" w:rsidP="00BE2EFD">
      <w:pPr>
        <w:rPr>
          <w:rStyle w:val="StyleUnderline"/>
          <w:highlight w:val="green"/>
        </w:rPr>
      </w:pPr>
      <w:r w:rsidRPr="00381035">
        <w:t>CONCLUSION</w:t>
      </w:r>
    </w:p>
    <w:p w14:paraId="07C3F031" w14:textId="77777777" w:rsidR="00BE2EFD" w:rsidRPr="00381035" w:rsidRDefault="00BE2EFD" w:rsidP="00BE2EFD">
      <w:pPr>
        <w:rPr>
          <w:rStyle w:val="StyleUnderline"/>
          <w:highlight w:val="green"/>
        </w:rPr>
      </w:pPr>
      <w:r w:rsidRPr="00381035">
        <w:t xml:space="preserve">Coming from a union household and being a union member early in my career made me realize the protection and value of unions. </w:t>
      </w:r>
      <w:r w:rsidRPr="00381035">
        <w:rPr>
          <w:rStyle w:val="StyleUnderline"/>
        </w:rPr>
        <w:t xml:space="preserve">In addition to ensuring my coworkers and I received fair compensation, adequate benefits, and the ability to address workplace challenges, a union job afforded us the opportunity to have </w:t>
      </w:r>
      <w:r w:rsidRPr="00381035">
        <w:rPr>
          <w:rStyle w:val="Emphasis"/>
        </w:rPr>
        <w:t>dignity</w:t>
      </w:r>
      <w:r w:rsidRPr="00381035">
        <w:rPr>
          <w:rStyle w:val="StyleUnderline"/>
        </w:rPr>
        <w:t xml:space="preserve">, </w:t>
      </w:r>
      <w:r w:rsidRPr="00381035">
        <w:rPr>
          <w:rStyle w:val="Emphasis"/>
        </w:rPr>
        <w:t>respect</w:t>
      </w:r>
      <w:r w:rsidRPr="00381035">
        <w:rPr>
          <w:rStyle w:val="StyleUnderline"/>
        </w:rPr>
        <w:t xml:space="preserve">, and a </w:t>
      </w:r>
      <w:r w:rsidRPr="00381035">
        <w:rPr>
          <w:rStyle w:val="Emphasis"/>
        </w:rPr>
        <w:t>voice on the job</w:t>
      </w:r>
      <w:r w:rsidRPr="00381035">
        <w:rPr>
          <w:rStyle w:val="StyleUnderline"/>
        </w:rPr>
        <w:t>.</w:t>
      </w:r>
      <w:r w:rsidRPr="00381035">
        <w:t xml:space="preserve"> However, as a Black woman from a low-income household, I constantly faced challenges that extended to the workplace and beyond. </w:t>
      </w:r>
      <w:r w:rsidRPr="00381035">
        <w:rPr>
          <w:rStyle w:val="StyleUnderline"/>
        </w:rPr>
        <w:t xml:space="preserve">I </w:t>
      </w:r>
      <w:r w:rsidRPr="00381035">
        <w:rPr>
          <w:rStyle w:val="Emphasis"/>
        </w:rPr>
        <w:t>strongly</w:t>
      </w:r>
      <w:r w:rsidRPr="00381035">
        <w:rPr>
          <w:rStyle w:val="StyleUnderline"/>
        </w:rPr>
        <w:t xml:space="preserve"> </w:t>
      </w:r>
      <w:r w:rsidRPr="00381035">
        <w:rPr>
          <w:rStyle w:val="StyleUnderline"/>
          <w:highlight w:val="green"/>
        </w:rPr>
        <w:t xml:space="preserve">believe in building a </w:t>
      </w:r>
      <w:r w:rsidRPr="00381035">
        <w:rPr>
          <w:rStyle w:val="StyleUnderline"/>
        </w:rPr>
        <w:t xml:space="preserve">more </w:t>
      </w:r>
      <w:r w:rsidRPr="00381035">
        <w:rPr>
          <w:rStyle w:val="Emphasis"/>
          <w:highlight w:val="green"/>
        </w:rPr>
        <w:t>inclusive</w:t>
      </w:r>
      <w:r w:rsidRPr="00381035">
        <w:rPr>
          <w:rStyle w:val="StyleUnderline"/>
        </w:rPr>
        <w:t xml:space="preserve"> and </w:t>
      </w:r>
      <w:r w:rsidRPr="00381035">
        <w:rPr>
          <w:rStyle w:val="Emphasis"/>
          <w:highlight w:val="green"/>
        </w:rPr>
        <w:t>progressive</w:t>
      </w:r>
      <w:r w:rsidRPr="00381035">
        <w:rPr>
          <w:rStyle w:val="StyleUnderline"/>
          <w:highlight w:val="green"/>
        </w:rPr>
        <w:t xml:space="preserve"> labor movement </w:t>
      </w:r>
      <w:r w:rsidRPr="00381035">
        <w:rPr>
          <w:rStyle w:val="StyleUnderline"/>
        </w:rPr>
        <w:t xml:space="preserve">that not only promotes better wages and working conditions but also </w:t>
      </w:r>
      <w:r w:rsidRPr="00381035">
        <w:rPr>
          <w:rStyle w:val="Emphasis"/>
        </w:rPr>
        <w:t>empowers workers to protect and advance their rights as human beings and full citizens</w:t>
      </w:r>
      <w:r w:rsidRPr="00381035">
        <w:rPr>
          <w:rStyle w:val="StyleUnderline"/>
        </w:rPr>
        <w:t xml:space="preserve">. This </w:t>
      </w:r>
      <w:r w:rsidRPr="00381035">
        <w:rPr>
          <w:rStyle w:val="StyleUnderline"/>
          <w:highlight w:val="green"/>
        </w:rPr>
        <w:t>begins with the understanding</w:t>
      </w:r>
      <w:r w:rsidRPr="00381035">
        <w:rPr>
          <w:rStyle w:val="StyleUnderline"/>
        </w:rPr>
        <w:t xml:space="preserve"> that our </w:t>
      </w:r>
      <w:r w:rsidRPr="00381035">
        <w:rPr>
          <w:rStyle w:val="StyleUnderline"/>
          <w:highlight w:val="green"/>
        </w:rPr>
        <w:t>fight for labor</w:t>
      </w:r>
      <w:r w:rsidRPr="00381035">
        <w:rPr>
          <w:rStyle w:val="StyleUnderline"/>
        </w:rPr>
        <w:t xml:space="preserve"> rights and economic advancement </w:t>
      </w:r>
      <w:r w:rsidRPr="00381035">
        <w:rPr>
          <w:rStyle w:val="StyleUnderline"/>
          <w:highlight w:val="green"/>
        </w:rPr>
        <w:t>is</w:t>
      </w:r>
      <w:r w:rsidRPr="00381035">
        <w:rPr>
          <w:rStyle w:val="StyleUnderline"/>
        </w:rPr>
        <w:t xml:space="preserve"> </w:t>
      </w:r>
      <w:r w:rsidRPr="00381035">
        <w:rPr>
          <w:rStyle w:val="Emphasis"/>
        </w:rPr>
        <w:t xml:space="preserve">intrinsically </w:t>
      </w:r>
      <w:r w:rsidRPr="00381035">
        <w:rPr>
          <w:rStyle w:val="Emphasis"/>
          <w:highlight w:val="green"/>
        </w:rPr>
        <w:t>tied</w:t>
      </w:r>
      <w:r w:rsidRPr="00381035">
        <w:rPr>
          <w:rStyle w:val="StyleUnderline"/>
          <w:highlight w:val="green"/>
        </w:rPr>
        <w:t xml:space="preserve"> to</w:t>
      </w:r>
      <w:r w:rsidRPr="00381035">
        <w:rPr>
          <w:rStyle w:val="StyleUnderline"/>
        </w:rPr>
        <w:t xml:space="preserve"> our fight for civil rights and </w:t>
      </w:r>
      <w:r w:rsidRPr="00381035">
        <w:rPr>
          <w:rStyle w:val="StyleUnderline"/>
          <w:highlight w:val="green"/>
        </w:rPr>
        <w:t>social justice.</w:t>
      </w:r>
    </w:p>
    <w:p w14:paraId="02E24DA3" w14:textId="77777777" w:rsidR="00BE2EFD" w:rsidRPr="00381035" w:rsidRDefault="00BE2EFD" w:rsidP="00BE2EFD">
      <w:pPr>
        <w:rPr>
          <w:rStyle w:val="StyleUnderline"/>
          <w:highlight w:val="green"/>
        </w:rPr>
      </w:pPr>
      <w:r w:rsidRPr="00381035">
        <w:t xml:space="preserve">Forming a union is one of the most effective means for workers to ensure equity and combat various forms of systemic oppression in the workplace and beyond. </w:t>
      </w:r>
      <w:r w:rsidRPr="00381035">
        <w:rPr>
          <w:rStyle w:val="StyleUnderline"/>
        </w:rPr>
        <w:t xml:space="preserve">Through unity and solidarity, </w:t>
      </w:r>
      <w:r w:rsidRPr="00381035">
        <w:rPr>
          <w:rStyle w:val="StyleUnderline"/>
          <w:highlight w:val="green"/>
        </w:rPr>
        <w:t>union</w:t>
      </w:r>
      <w:r w:rsidRPr="00381035">
        <w:rPr>
          <w:rStyle w:val="StyleUnderline"/>
        </w:rPr>
        <w:t xml:space="preserve"> member</w:t>
      </w:r>
      <w:r w:rsidRPr="00381035">
        <w:rPr>
          <w:rStyle w:val="StyleUnderline"/>
          <w:highlight w:val="green"/>
        </w:rPr>
        <w:t>s</w:t>
      </w:r>
      <w:r w:rsidRPr="00381035">
        <w:rPr>
          <w:rStyle w:val="StyleUnderline"/>
        </w:rPr>
        <w:t xml:space="preserve"> can build power to </w:t>
      </w:r>
      <w:r w:rsidRPr="00381035">
        <w:rPr>
          <w:rStyle w:val="Emphasis"/>
          <w:highlight w:val="green"/>
        </w:rPr>
        <w:t>negotiate</w:t>
      </w:r>
      <w:r w:rsidRPr="00381035">
        <w:rPr>
          <w:rStyle w:val="Emphasis"/>
        </w:rPr>
        <w:t xml:space="preserve"> strong </w:t>
      </w:r>
      <w:r w:rsidRPr="00381035">
        <w:rPr>
          <w:rStyle w:val="Emphasis"/>
          <w:highlight w:val="green"/>
        </w:rPr>
        <w:t>collective bargaining</w:t>
      </w:r>
      <w:r w:rsidRPr="00381035">
        <w:rPr>
          <w:rStyle w:val="Emphasis"/>
        </w:rPr>
        <w:t xml:space="preserve"> agreements</w:t>
      </w:r>
      <w:r w:rsidRPr="00381035">
        <w:rPr>
          <w:rStyle w:val="StyleUnderline"/>
        </w:rPr>
        <w:t xml:space="preserve"> </w:t>
      </w:r>
      <w:r w:rsidRPr="00381035">
        <w:rPr>
          <w:rStyle w:val="StyleUnderline"/>
          <w:highlight w:val="green"/>
        </w:rPr>
        <w:t>that can</w:t>
      </w:r>
      <w:r w:rsidRPr="00381035">
        <w:rPr>
          <w:rStyle w:val="StyleUnderline"/>
        </w:rPr>
        <w:t xml:space="preserve"> </w:t>
      </w:r>
      <w:r w:rsidRPr="00381035">
        <w:rPr>
          <w:rStyle w:val="Emphasis"/>
        </w:rPr>
        <w:t xml:space="preserve">significantly </w:t>
      </w:r>
      <w:r w:rsidRPr="00381035">
        <w:rPr>
          <w:rStyle w:val="Emphasis"/>
          <w:highlight w:val="green"/>
        </w:rPr>
        <w:t>improve</w:t>
      </w:r>
      <w:r w:rsidRPr="00381035">
        <w:rPr>
          <w:rStyle w:val="Emphasis"/>
        </w:rPr>
        <w:t xml:space="preserve"> their </w:t>
      </w:r>
      <w:r w:rsidRPr="00381035">
        <w:rPr>
          <w:rStyle w:val="Emphasis"/>
          <w:highlight w:val="green"/>
        </w:rPr>
        <w:t>lives</w:t>
      </w:r>
      <w:r w:rsidRPr="00381035">
        <w:rPr>
          <w:rStyle w:val="StyleUnderline"/>
          <w:highlight w:val="green"/>
        </w:rPr>
        <w:t xml:space="preserve"> and</w:t>
      </w:r>
      <w:r w:rsidRPr="00381035">
        <w:rPr>
          <w:rStyle w:val="StyleUnderline"/>
        </w:rPr>
        <w:t xml:space="preserve"> </w:t>
      </w:r>
      <w:r w:rsidRPr="00381035">
        <w:rPr>
          <w:rStyle w:val="Emphasis"/>
        </w:rPr>
        <w:t xml:space="preserve">serve as a pathway to </w:t>
      </w:r>
      <w:r w:rsidRPr="00381035">
        <w:rPr>
          <w:rStyle w:val="Emphasis"/>
          <w:highlight w:val="green"/>
        </w:rPr>
        <w:t>rectify societal inequities</w:t>
      </w:r>
      <w:r w:rsidRPr="00381035">
        <w:rPr>
          <w:highlight w:val="green"/>
        </w:rPr>
        <w:t xml:space="preserve">. </w:t>
      </w:r>
      <w:r w:rsidRPr="00381035">
        <w:rPr>
          <w:rStyle w:val="StyleUnderline"/>
          <w:highlight w:val="green"/>
        </w:rPr>
        <w:t>Unions are not immune to racism, sexism and other</w:t>
      </w:r>
      <w:r w:rsidRPr="00381035">
        <w:rPr>
          <w:rStyle w:val="StyleUnderline"/>
        </w:rPr>
        <w:t xml:space="preserve"> forms of systems of </w:t>
      </w:r>
      <w:r w:rsidRPr="00381035">
        <w:rPr>
          <w:rStyle w:val="StyleUnderline"/>
          <w:highlight w:val="green"/>
        </w:rPr>
        <w:t>oppression</w:t>
      </w:r>
      <w:r w:rsidRPr="00381035">
        <w:rPr>
          <w:rStyle w:val="StyleUnderline"/>
        </w:rPr>
        <w:t xml:space="preserve"> that plague the rest of society, </w:t>
      </w:r>
      <w:r w:rsidRPr="00381035">
        <w:rPr>
          <w:rStyle w:val="StyleUnderline"/>
          <w:highlight w:val="green"/>
        </w:rPr>
        <w:t xml:space="preserve">which is why building solidarity </w:t>
      </w:r>
      <w:r w:rsidRPr="00381035">
        <w:rPr>
          <w:rStyle w:val="Emphasis"/>
          <w:highlight w:val="green"/>
        </w:rPr>
        <w:t>requires us to</w:t>
      </w:r>
      <w:r w:rsidRPr="00381035">
        <w:rPr>
          <w:rStyle w:val="Emphasis"/>
        </w:rPr>
        <w:t xml:space="preserve"> look within</w:t>
      </w:r>
      <w:r w:rsidRPr="00381035">
        <w:rPr>
          <w:rStyle w:val="StyleUnderline"/>
        </w:rPr>
        <w:t xml:space="preserve"> and </w:t>
      </w:r>
      <w:r w:rsidRPr="00381035">
        <w:rPr>
          <w:rStyle w:val="Emphasis"/>
        </w:rPr>
        <w:t xml:space="preserve">take intentional steps to </w:t>
      </w:r>
      <w:r w:rsidRPr="00381035">
        <w:rPr>
          <w:rStyle w:val="Emphasis"/>
          <w:highlight w:val="green"/>
        </w:rPr>
        <w:t>be inclusive of all</w:t>
      </w:r>
      <w:r w:rsidRPr="00381035">
        <w:rPr>
          <w:rStyle w:val="Emphasis"/>
        </w:rPr>
        <w:t xml:space="preserve"> workers.</w:t>
      </w:r>
    </w:p>
    <w:p w14:paraId="3EC924C8" w14:textId="77777777" w:rsidR="00BE2EFD" w:rsidRPr="00381035" w:rsidRDefault="00BE2EFD" w:rsidP="00BE2EFD">
      <w:pPr>
        <w:rPr>
          <w:rStyle w:val="StyleUnderline"/>
          <w:highlight w:val="green"/>
        </w:rPr>
      </w:pPr>
      <w:r w:rsidRPr="00381035">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4594D9D6" w14:textId="77777777" w:rsidR="00BE2EFD" w:rsidRPr="00381035" w:rsidRDefault="00BE2EFD" w:rsidP="00BE2EFD">
      <w:pPr>
        <w:rPr>
          <w:rStyle w:val="StyleUnderline"/>
          <w:highlight w:val="green"/>
        </w:rPr>
      </w:pPr>
      <w:r w:rsidRPr="00381035">
        <w:rPr>
          <w:rStyle w:val="StyleUnderline"/>
        </w:rPr>
        <w:t xml:space="preserve">If you </w:t>
      </w:r>
      <w:r w:rsidRPr="00381035">
        <w:rPr>
          <w:rStyle w:val="Emphasis"/>
        </w:rPr>
        <w:t>look behind the curtains</w:t>
      </w:r>
      <w:r w:rsidRPr="00381035">
        <w:rPr>
          <w:rStyle w:val="StyleUnderline"/>
        </w:rPr>
        <w:t xml:space="preserve"> of our current societal and political discourse, you will find the forces constantly launching attacks on our civil rights and democracy are </w:t>
      </w:r>
      <w:r w:rsidRPr="00381035">
        <w:rPr>
          <w:rStyle w:val="Emphasis"/>
        </w:rPr>
        <w:t>the same anti-union and anti-worker forces.</w:t>
      </w:r>
      <w:r w:rsidRPr="00381035">
        <w:t xml:space="preserve"> </w:t>
      </w:r>
      <w:r w:rsidRPr="00381035">
        <w:rPr>
          <w:rStyle w:val="StyleUnderline"/>
        </w:rPr>
        <w:t>As Dr. King said</w:t>
      </w:r>
      <w:r w:rsidRPr="00381035">
        <w:t xml:space="preserve"> during a speech to the 1961 AFL-CIO Convention, "</w:t>
      </w:r>
      <w:r w:rsidRPr="00381035">
        <w:rPr>
          <w:rStyle w:val="StyleUnderline"/>
        </w:rPr>
        <w:t xml:space="preserve">The laborhater and labor-baiter is virtually always a twin-headed creature </w:t>
      </w:r>
      <w:r w:rsidRPr="00381035">
        <w:rPr>
          <w:rStyle w:val="Emphasis"/>
        </w:rPr>
        <w:t>spewing anti-[Black] epithets from one mouth and anti-labor propaganda from the other mouth</w:t>
      </w:r>
      <w:r w:rsidRPr="00381035">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7A75B4AA" w14:textId="77777777" w:rsidR="00BE2EFD" w:rsidRPr="00381035" w:rsidRDefault="00BE2EFD" w:rsidP="00BE2EFD">
      <w:pPr>
        <w:rPr>
          <w:rStyle w:val="StyleUnderline"/>
          <w:highlight w:val="green"/>
        </w:rPr>
      </w:pPr>
      <w:r w:rsidRPr="00381035">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10A0DA5E" w14:textId="77777777" w:rsidR="00BE2EFD" w:rsidRPr="00381035" w:rsidRDefault="00BE2EFD" w:rsidP="00BE2EFD">
      <w:pPr>
        <w:pStyle w:val="Heading4"/>
        <w:rPr>
          <w:rStyle w:val="StyleUnderline"/>
          <w:highlight w:val="green"/>
        </w:rPr>
      </w:pPr>
      <w:r w:rsidRPr="00381035">
        <w:t>Vote neg for a “Block and Build” approach to union organizing. This is not liberalist reform but radical change that dismantles institutional violence.</w:t>
      </w:r>
    </w:p>
    <w:p w14:paraId="05E5FE53" w14:textId="77777777" w:rsidR="00BE2EFD" w:rsidRPr="00381035" w:rsidRDefault="00BE2EFD" w:rsidP="00BE2EFD">
      <w:pPr>
        <w:rPr>
          <w:rStyle w:val="StyleUnderline"/>
          <w:highlight w:val="green"/>
        </w:rPr>
      </w:pPr>
      <w:r w:rsidRPr="00381035">
        <w:rPr>
          <w:rStyle w:val="Style13ptBold"/>
        </w:rPr>
        <w:t>Caputo-Pearl 24</w:t>
      </w:r>
      <w:r w:rsidRPr="00381035">
        <w:t xml:space="preserve"> [Alex was a teacher in South Los Angeles for 22 years, helping to found Coalition for Educational Justice and the Union Power rank-and-file caucus. He served as </w:t>
      </w:r>
      <w:hyperlink r:id="rId21" w:tgtFrame="_blank" w:history="1">
        <w:r w:rsidRPr="00381035">
          <w:rPr>
            <w:rStyle w:val="Hyperlink"/>
          </w:rPr>
          <w:t>United Teachers Los Angeles</w:t>
        </w:r>
      </w:hyperlink>
      <w:r w:rsidRPr="00381035">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2" w:history="1">
        <w:r w:rsidRPr="00381035">
          <w:rPr>
            <w:rStyle w:val="Hyperlink"/>
          </w:rPr>
          <w:t>https://convergencemag.com/articles/how-labor-can-fight-trumps-authoritarianism/</w:t>
        </w:r>
      </w:hyperlink>
      <w:r w:rsidRPr="00381035">
        <w:t xml:space="preserve"> NL]</w:t>
      </w:r>
    </w:p>
    <w:p w14:paraId="635A7624" w14:textId="77777777" w:rsidR="00BE2EFD" w:rsidRPr="00381035" w:rsidRDefault="00BE2EFD" w:rsidP="00BE2EFD">
      <w:pPr>
        <w:rPr>
          <w:rStyle w:val="StyleUnderline"/>
          <w:highlight w:val="green"/>
        </w:rPr>
      </w:pPr>
      <w:r w:rsidRPr="00381035">
        <w:t xml:space="preserve">In the coming years, </w:t>
      </w:r>
      <w:r w:rsidRPr="00381035">
        <w:rPr>
          <w:rStyle w:val="StyleUnderline"/>
          <w:highlight w:val="green"/>
        </w:rPr>
        <w:t xml:space="preserve">defeating MAGA </w:t>
      </w:r>
      <w:r w:rsidRPr="00381035">
        <w:rPr>
          <w:rStyle w:val="StyleUnderline"/>
        </w:rPr>
        <w:t xml:space="preserve">authoritarianism </w:t>
      </w:r>
      <w:r w:rsidRPr="00381035">
        <w:rPr>
          <w:rStyle w:val="Emphasis"/>
          <w:highlight w:val="green"/>
        </w:rPr>
        <w:t>must</w:t>
      </w:r>
      <w:r w:rsidRPr="00381035">
        <w:rPr>
          <w:rStyle w:val="StyleUnderline"/>
          <w:highlight w:val="green"/>
        </w:rPr>
        <w:t xml:space="preserve"> be </w:t>
      </w:r>
      <w:r w:rsidRPr="00381035">
        <w:rPr>
          <w:rStyle w:val="StyleUnderline"/>
        </w:rPr>
        <w:t xml:space="preserve">US </w:t>
      </w:r>
      <w:r w:rsidRPr="00381035">
        <w:rPr>
          <w:rStyle w:val="StyleUnderline"/>
          <w:highlight w:val="green"/>
        </w:rPr>
        <w:t xml:space="preserve">labor’s </w:t>
      </w:r>
      <w:r w:rsidRPr="00381035">
        <w:rPr>
          <w:rStyle w:val="StyleUnderline"/>
        </w:rPr>
        <w:t xml:space="preserve">main </w:t>
      </w:r>
      <w:r w:rsidRPr="00381035">
        <w:rPr>
          <w:rStyle w:val="StyleUnderline"/>
          <w:highlight w:val="green"/>
        </w:rPr>
        <w:t xml:space="preserve">objective, embedded within a </w:t>
      </w:r>
      <w:r w:rsidRPr="00381035">
        <w:rPr>
          <w:rStyle w:val="StyleUnderline"/>
        </w:rPr>
        <w:t xml:space="preserve">long-term </w:t>
      </w:r>
      <w:r w:rsidRPr="00381035">
        <w:rPr>
          <w:rStyle w:val="StyleUnderline"/>
          <w:highlight w:val="green"/>
        </w:rPr>
        <w:t xml:space="preserve">strategy to </w:t>
      </w:r>
      <w:r w:rsidRPr="00381035">
        <w:rPr>
          <w:rStyle w:val="Emphasis"/>
          <w:highlight w:val="green"/>
        </w:rPr>
        <w:t>fight for multi-racial democracy</w:t>
      </w:r>
      <w:r w:rsidRPr="00381035">
        <w:rPr>
          <w:rStyle w:val="StyleUnderline"/>
          <w:highlight w:val="green"/>
        </w:rPr>
        <w:t xml:space="preserve"> and an economy in </w:t>
      </w:r>
      <w:r w:rsidRPr="00381035">
        <w:rPr>
          <w:rStyle w:val="Emphasis"/>
          <w:highlight w:val="green"/>
        </w:rPr>
        <w:t>which working-class people thrive</w:t>
      </w:r>
      <w:r w:rsidRPr="00381035">
        <w:t xml:space="preserve">. I propose that </w:t>
      </w:r>
      <w:r w:rsidRPr="00381035">
        <w:rPr>
          <w:rStyle w:val="StyleUnderline"/>
        </w:rPr>
        <w:t xml:space="preserve">labor </w:t>
      </w:r>
      <w:r w:rsidRPr="00381035">
        <w:rPr>
          <w:rStyle w:val="StyleUnderline"/>
          <w:highlight w:val="green"/>
        </w:rPr>
        <w:t>adopt</w:t>
      </w:r>
      <w:r w:rsidRPr="00381035">
        <w:rPr>
          <w:rStyle w:val="StyleUnderline"/>
        </w:rPr>
        <w:t xml:space="preserve"> an intensified “</w:t>
      </w:r>
      <w:r w:rsidRPr="00381035">
        <w:rPr>
          <w:rStyle w:val="Emphasis"/>
          <w:highlight w:val="green"/>
        </w:rPr>
        <w:t>Block and Build</w:t>
      </w:r>
      <w:r w:rsidRPr="00381035">
        <w:rPr>
          <w:rStyle w:val="StyleUnderline"/>
        </w:rPr>
        <w:t>” approach</w:t>
      </w:r>
      <w:r w:rsidRPr="00381035">
        <w:t>. </w:t>
      </w:r>
    </w:p>
    <w:p w14:paraId="20732191" w14:textId="77777777" w:rsidR="00BE2EFD" w:rsidRPr="00381035" w:rsidRDefault="00BE2EFD" w:rsidP="00BE2EFD">
      <w:pPr>
        <w:rPr>
          <w:rStyle w:val="StyleUnderline"/>
          <w:highlight w:val="green"/>
        </w:rPr>
      </w:pPr>
      <w:r w:rsidRPr="00381035">
        <w:rPr>
          <w:rStyle w:val="StyleUnderline"/>
          <w:highlight w:val="green"/>
        </w:rPr>
        <w:t>“Blocking” means organizing</w:t>
      </w:r>
      <w:r w:rsidRPr="00381035">
        <w:rPr>
          <w:rStyle w:val="StyleUnderline"/>
        </w:rPr>
        <w:t xml:space="preserve"> </w:t>
      </w:r>
      <w:r w:rsidRPr="00381035">
        <w:rPr>
          <w:rStyle w:val="Emphasis"/>
        </w:rPr>
        <w:t xml:space="preserve">broad </w:t>
      </w:r>
      <w:r w:rsidRPr="00381035">
        <w:rPr>
          <w:rStyle w:val="Emphasis"/>
          <w:highlight w:val="green"/>
        </w:rPr>
        <w:t>labor, community, and political alliances</w:t>
      </w:r>
      <w:r w:rsidRPr="00381035">
        <w:rPr>
          <w:rStyle w:val="Emphasis"/>
        </w:rPr>
        <w:t xml:space="preserve"> against authoritarianism</w:t>
      </w:r>
      <w:r w:rsidRPr="00381035">
        <w:rPr>
          <w:rStyle w:val="StyleUnderline"/>
        </w:rPr>
        <w:t xml:space="preserve">, fighting tooth-and-nail against attacks on democratic rights, and </w:t>
      </w:r>
      <w:r w:rsidRPr="00381035">
        <w:rPr>
          <w:rStyle w:val="Emphasis"/>
        </w:rPr>
        <w:t xml:space="preserve">vigorously </w:t>
      </w:r>
      <w:r w:rsidRPr="00381035">
        <w:rPr>
          <w:rStyle w:val="Emphasis"/>
          <w:highlight w:val="green"/>
        </w:rPr>
        <w:t>defending the most vulnerable</w:t>
      </w:r>
      <w:r w:rsidRPr="00381035">
        <w:rPr>
          <w:rStyle w:val="StyleUnderline"/>
          <w:highlight w:val="green"/>
        </w:rPr>
        <w:t>. “Building” means</w:t>
      </w:r>
      <w:r w:rsidRPr="00381035">
        <w:rPr>
          <w:rStyle w:val="StyleUnderline"/>
        </w:rPr>
        <w:t xml:space="preserve"> massively </w:t>
      </w:r>
      <w:r w:rsidRPr="00381035">
        <w:rPr>
          <w:rStyle w:val="Emphasis"/>
          <w:highlight w:val="green"/>
        </w:rPr>
        <w:t>expanding a social base</w:t>
      </w:r>
      <w:r w:rsidRPr="00381035">
        <w:rPr>
          <w:rStyle w:val="StyleUnderline"/>
        </w:rPr>
        <w:t xml:space="preserve"> and movement infrastructure that will </w:t>
      </w:r>
      <w:r w:rsidRPr="00381035">
        <w:rPr>
          <w:rStyle w:val="Emphasis"/>
        </w:rPr>
        <w:t>fight authoritarianism long-term</w:t>
      </w:r>
      <w:r w:rsidRPr="00381035">
        <w:rPr>
          <w:rStyle w:val="StyleUnderline"/>
        </w:rPr>
        <w:t xml:space="preserve"> and </w:t>
      </w:r>
      <w:r w:rsidRPr="00381035">
        <w:rPr>
          <w:rStyle w:val="Emphasis"/>
          <w:highlight w:val="green"/>
        </w:rPr>
        <w:t>build campaigns for multi-racial democracy</w:t>
      </w:r>
      <w:r w:rsidRPr="00381035">
        <w:rPr>
          <w:rStyle w:val="StyleUnderline"/>
        </w:rPr>
        <w:t xml:space="preserve"> and </w:t>
      </w:r>
      <w:r w:rsidRPr="00381035">
        <w:rPr>
          <w:rStyle w:val="Emphasis"/>
        </w:rPr>
        <w:t>an economy that radically departs from the corporate-driven, unequal model that has dominated since the 1970s.</w:t>
      </w:r>
      <w:r w:rsidRPr="00381035">
        <w:t>  </w:t>
      </w:r>
    </w:p>
    <w:p w14:paraId="7BDB6D05" w14:textId="77777777" w:rsidR="00BE2EFD" w:rsidRPr="00381035" w:rsidRDefault="00BE2EFD" w:rsidP="00BE2EFD">
      <w:pPr>
        <w:rPr>
          <w:rStyle w:val="StyleUnderline"/>
          <w:highlight w:val="green"/>
        </w:rPr>
      </w:pPr>
      <w:r w:rsidRPr="00381035">
        <w:t>This objective comes in the context of efforts by Trump and MAGA forces to bring some unions more formally into the Right’s coalition, which echoes </w:t>
      </w:r>
      <w:hyperlink r:id="rId23" w:history="1">
        <w:r w:rsidRPr="00381035">
          <w:rPr>
            <w:rStyle w:val="Hyperlink"/>
          </w:rPr>
          <w:t>similar efforts by racist authoritarians throughout history</w:t>
        </w:r>
      </w:hyperlink>
      <w:r w:rsidRPr="00381035">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BF2659C" w14:textId="77777777" w:rsidR="00BE2EFD" w:rsidRPr="00381035" w:rsidRDefault="00BE2EFD" w:rsidP="00BE2EFD">
      <w:pPr>
        <w:rPr>
          <w:rStyle w:val="StyleUnderline"/>
          <w:highlight w:val="green"/>
        </w:rPr>
      </w:pPr>
      <w:r w:rsidRPr="00381035">
        <w:t xml:space="preserve">A critical component of an intensified Block and Build strategy within labor </w:t>
      </w:r>
      <w:r w:rsidRPr="00381035">
        <w:rPr>
          <w:rStyle w:val="StyleUnderline"/>
        </w:rPr>
        <w:t xml:space="preserve">must be constructing a new vision in which the US labor movement is unapologetically </w:t>
      </w:r>
      <w:r w:rsidRPr="00381035">
        <w:rPr>
          <w:rStyle w:val="StyleUnderline"/>
          <w:highlight w:val="green"/>
        </w:rPr>
        <w:t xml:space="preserve">fighting for the </w:t>
      </w:r>
      <w:r w:rsidRPr="00381035">
        <w:rPr>
          <w:rStyle w:val="Emphasis"/>
          <w:highlight w:val="green"/>
        </w:rPr>
        <w:t>entirety</w:t>
      </w:r>
      <w:r w:rsidRPr="00381035">
        <w:rPr>
          <w:rStyle w:val="StyleUnderline"/>
          <w:highlight w:val="green"/>
        </w:rPr>
        <w:t xml:space="preserve"> of the working class, </w:t>
      </w:r>
      <w:r w:rsidRPr="00381035">
        <w:rPr>
          <w:rStyle w:val="Emphasis"/>
          <w:highlight w:val="green"/>
        </w:rPr>
        <w:t>not</w:t>
      </w:r>
      <w:r w:rsidRPr="00381035">
        <w:rPr>
          <w:rStyle w:val="StyleUnderline"/>
          <w:highlight w:val="green"/>
        </w:rPr>
        <w:t xml:space="preserve"> just</w:t>
      </w:r>
      <w:r w:rsidRPr="00381035">
        <w:rPr>
          <w:rStyle w:val="StyleUnderline"/>
        </w:rPr>
        <w:t xml:space="preserve"> currently </w:t>
      </w:r>
      <w:r w:rsidRPr="00381035">
        <w:rPr>
          <w:rStyle w:val="StyleUnderline"/>
          <w:highlight w:val="green"/>
        </w:rPr>
        <w:t>unionized workers</w:t>
      </w:r>
      <w:r w:rsidRPr="00381035">
        <w:t>. Though Trump will dramatically weaken the National Labor Relations Board (NLRB) and more employers will engage in anti-union campaigns, this is not the time for hunker-down unionism, in which we try to weather a four-year storm by hoping for a better day. </w:t>
      </w:r>
    </w:p>
    <w:p w14:paraId="0D30D0D7" w14:textId="77777777" w:rsidR="00BE2EFD" w:rsidRPr="00381035" w:rsidRDefault="00BE2EFD" w:rsidP="00BE2EFD">
      <w:pPr>
        <w:rPr>
          <w:rStyle w:val="StyleUnderline"/>
          <w:highlight w:val="green"/>
        </w:rPr>
      </w:pPr>
      <w:r w:rsidRPr="00381035">
        <w:rPr>
          <w:rStyle w:val="StyleUnderline"/>
        </w:rPr>
        <w:t xml:space="preserve">This is a time to </w:t>
      </w:r>
      <w:r w:rsidRPr="00381035">
        <w:rPr>
          <w:rStyle w:val="Emphasis"/>
          <w:highlight w:val="green"/>
        </w:rPr>
        <w:t>shift</w:t>
      </w:r>
      <w:r w:rsidRPr="00381035">
        <w:rPr>
          <w:rStyle w:val="StyleUnderline"/>
        </w:rPr>
        <w:t xml:space="preserve"> union </w:t>
      </w:r>
      <w:r w:rsidRPr="00381035">
        <w:rPr>
          <w:rStyle w:val="StyleUnderline"/>
          <w:highlight w:val="green"/>
        </w:rPr>
        <w:t>strategy</w:t>
      </w:r>
      <w:r w:rsidRPr="00381035">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381035">
        <w:rPr>
          <w:rStyle w:val="StyleUnderline"/>
        </w:rPr>
        <w:t xml:space="preserve">our overall orientation must be </w:t>
      </w:r>
      <w:r w:rsidRPr="00381035">
        <w:rPr>
          <w:rStyle w:val="Emphasis"/>
          <w:highlight w:val="green"/>
        </w:rPr>
        <w:t>bold</w:t>
      </w:r>
      <w:r w:rsidRPr="00381035">
        <w:rPr>
          <w:rStyle w:val="StyleUnderline"/>
          <w:highlight w:val="green"/>
        </w:rPr>
        <w:t xml:space="preserve">, </w:t>
      </w:r>
      <w:r w:rsidRPr="00381035">
        <w:rPr>
          <w:rStyle w:val="Emphasis"/>
          <w:highlight w:val="green"/>
        </w:rPr>
        <w:t>aggressive</w:t>
      </w:r>
      <w:r w:rsidRPr="00381035">
        <w:rPr>
          <w:rStyle w:val="StyleUnderline"/>
        </w:rPr>
        <w:t xml:space="preserve">, and </w:t>
      </w:r>
      <w:r w:rsidRPr="00381035">
        <w:rPr>
          <w:rStyle w:val="Emphasis"/>
          <w:highlight w:val="green"/>
        </w:rPr>
        <w:t>unapologetic</w:t>
      </w:r>
      <w:r w:rsidRPr="00381035">
        <w:rPr>
          <w:rStyle w:val="StyleUnderline"/>
        </w:rPr>
        <w:t xml:space="preserve"> in seeking to </w:t>
      </w:r>
      <w:r w:rsidRPr="00381035">
        <w:rPr>
          <w:rStyle w:val="Emphasis"/>
        </w:rPr>
        <w:t>change the world</w:t>
      </w:r>
      <w:r w:rsidRPr="00381035">
        <w:t>.    </w:t>
      </w:r>
    </w:p>
    <w:p w14:paraId="24C8804E" w14:textId="77777777" w:rsidR="00BE2EFD" w:rsidRPr="00381035" w:rsidRDefault="00BE2EFD" w:rsidP="00BE2EFD">
      <w:pPr>
        <w:rPr>
          <w:rStyle w:val="StyleUnderline"/>
          <w:highlight w:val="green"/>
        </w:rPr>
      </w:pPr>
      <w:r w:rsidRPr="00381035">
        <w:t xml:space="preserve">Tactically for labor, intensified “Block” </w:t>
      </w:r>
      <w:r w:rsidRPr="00381035">
        <w:rPr>
          <w:rStyle w:val="StyleUnderline"/>
          <w:highlight w:val="green"/>
        </w:rPr>
        <w:t xml:space="preserve">means </w:t>
      </w:r>
      <w:r w:rsidRPr="00381035">
        <w:rPr>
          <w:rStyle w:val="Emphasis"/>
          <w:highlight w:val="green"/>
        </w:rPr>
        <w:t>investing more in community</w:t>
      </w:r>
      <w:r w:rsidRPr="00381035">
        <w:rPr>
          <w:rStyle w:val="Emphasis"/>
        </w:rPr>
        <w:t xml:space="preserve"> and political relationships</w:t>
      </w:r>
      <w:r w:rsidRPr="00381035">
        <w:rPr>
          <w:rStyle w:val="StyleUnderline"/>
        </w:rPr>
        <w:t xml:space="preserve"> to build the broad anti-authoritarian front necessary to defend democratic rights and the most vulnerable. </w:t>
      </w:r>
      <w:r w:rsidRPr="00381035">
        <w:t xml:space="preserve">It </w:t>
      </w:r>
      <w:r w:rsidRPr="00381035">
        <w:rPr>
          <w:rStyle w:val="StyleUnderline"/>
        </w:rPr>
        <w:t xml:space="preserve">means </w:t>
      </w:r>
      <w:r w:rsidRPr="00381035">
        <w:rPr>
          <w:rStyle w:val="StyleUnderline"/>
          <w:highlight w:val="green"/>
        </w:rPr>
        <w:t xml:space="preserve">connecting with unions </w:t>
      </w:r>
      <w:r w:rsidRPr="00381035">
        <w:rPr>
          <w:rStyle w:val="Emphasis"/>
          <w:highlight w:val="green"/>
        </w:rPr>
        <w:t>internationally</w:t>
      </w:r>
      <w:r w:rsidRPr="00381035">
        <w:rPr>
          <w:rStyle w:val="StyleUnderline"/>
        </w:rPr>
        <w:t xml:space="preserve"> for lessons on fighting authoritarianism, </w:t>
      </w:r>
      <w:r w:rsidRPr="00381035">
        <w:rPr>
          <w:rStyle w:val="Emphasis"/>
          <w:highlight w:val="green"/>
        </w:rPr>
        <w:t>working</w:t>
      </w:r>
      <w:r w:rsidRPr="00381035">
        <w:rPr>
          <w:rStyle w:val="Emphasis"/>
        </w:rPr>
        <w:t xml:space="preserve"> with emergency response networks</w:t>
      </w:r>
      <w:r w:rsidRPr="00381035">
        <w:rPr>
          <w:rStyle w:val="StyleUnderline"/>
        </w:rPr>
        <w:t xml:space="preserve">, and fighting for and filling gaps in local, regional, and state protections </w:t>
      </w:r>
      <w:r w:rsidRPr="00381035">
        <w:rPr>
          <w:rStyle w:val="Emphasis"/>
          <w:highlight w:val="green"/>
        </w:rPr>
        <w:t>in support of reproductive justice</w:t>
      </w:r>
      <w:r w:rsidRPr="00381035">
        <w:rPr>
          <w:rStyle w:val="StyleUnderline"/>
        </w:rPr>
        <w:t xml:space="preserve">, and </w:t>
      </w:r>
      <w:r w:rsidRPr="00381035">
        <w:rPr>
          <w:rStyle w:val="Emphasis"/>
          <w:highlight w:val="green"/>
        </w:rPr>
        <w:t>against white supremacist</w:t>
      </w:r>
      <w:r w:rsidRPr="00381035">
        <w:rPr>
          <w:rStyle w:val="Emphasis"/>
        </w:rPr>
        <w:t xml:space="preserve"> actions, </w:t>
      </w:r>
      <w:r w:rsidRPr="00381035">
        <w:rPr>
          <w:rStyle w:val="Emphasis"/>
          <w:highlight w:val="green"/>
        </w:rPr>
        <w:t>deportation of immigrants</w:t>
      </w:r>
      <w:r w:rsidRPr="00381035">
        <w:rPr>
          <w:rStyle w:val="Emphasis"/>
        </w:rPr>
        <w:t xml:space="preserve">, and </w:t>
      </w:r>
      <w:r w:rsidRPr="00381035">
        <w:rPr>
          <w:rStyle w:val="Emphasis"/>
          <w:highlight w:val="green"/>
        </w:rPr>
        <w:t>attacks on</w:t>
      </w:r>
      <w:r w:rsidRPr="00381035">
        <w:rPr>
          <w:rStyle w:val="Emphasis"/>
        </w:rPr>
        <w:t xml:space="preserve"> the </w:t>
      </w:r>
      <w:r w:rsidRPr="00381035">
        <w:rPr>
          <w:rStyle w:val="Emphasis"/>
          <w:highlight w:val="green"/>
        </w:rPr>
        <w:t>LGBTQ community</w:t>
      </w:r>
      <w:r w:rsidRPr="00381035">
        <w:t xml:space="preserve">. </w:t>
      </w:r>
      <w:r w:rsidRPr="00381035">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381035">
        <w:rPr>
          <w:rStyle w:val="Emphasis"/>
          <w:highlight w:val="green"/>
        </w:rPr>
        <w:t>leading in defending rights.</w:t>
      </w:r>
      <w:r w:rsidRPr="00381035">
        <w:rPr>
          <w:rStyle w:val="Emphasis"/>
        </w:rPr>
        <w:t> </w:t>
      </w:r>
    </w:p>
    <w:p w14:paraId="3AEEECA7" w14:textId="77777777" w:rsidR="00BE2EFD" w:rsidRPr="00381035" w:rsidRDefault="00BE2EFD" w:rsidP="00BE2EFD">
      <w:pPr>
        <w:rPr>
          <w:rStyle w:val="StyleUnderline"/>
          <w:highlight w:val="green"/>
        </w:rPr>
      </w:pPr>
      <w:r w:rsidRPr="00381035">
        <w:t xml:space="preserve">Regarding offensive tactics, intensified “Build” for labor means strengthening our organizations and promoting a new vision for society. Both must be founded upon building power in measurable ways. </w:t>
      </w:r>
      <w:r w:rsidRPr="00381035">
        <w:rPr>
          <w:rStyle w:val="StyleUnderline"/>
        </w:rPr>
        <w:t xml:space="preserve">This means </w:t>
      </w:r>
      <w:r w:rsidRPr="00381035">
        <w:rPr>
          <w:rStyle w:val="Emphasis"/>
        </w:rPr>
        <w:t>dramatically expanding the number of people involved</w:t>
      </w:r>
      <w:r w:rsidRPr="00381035">
        <w:t xml:space="preserve"> (having 11% of U.S. workers in unions does not give us anywhere near enough power), </w:t>
      </w:r>
      <w:r w:rsidRPr="00381035">
        <w:rPr>
          <w:rStyle w:val="Emphasis"/>
        </w:rPr>
        <w:t>strengthening alliances,</w:t>
      </w:r>
      <w:r w:rsidRPr="00381035">
        <w:rPr>
          <w:rStyle w:val="StyleUnderline"/>
        </w:rPr>
        <w:t xml:space="preserve"> and </w:t>
      </w:r>
      <w:r w:rsidRPr="00381035">
        <w:rPr>
          <w:rStyle w:val="Emphasis"/>
        </w:rPr>
        <w:t>increasing the reach and resonance of our vision</w:t>
      </w:r>
      <w:r w:rsidRPr="00381035">
        <w:rPr>
          <w:rStyle w:val="StyleUnderline"/>
        </w:rPr>
        <w:t>.</w:t>
      </w:r>
      <w:r w:rsidRPr="00381035">
        <w:t> </w:t>
      </w:r>
    </w:p>
    <w:p w14:paraId="7AF9A4F8" w14:textId="77777777" w:rsidR="00BE2EFD" w:rsidRPr="00381035" w:rsidRDefault="00BE2EFD" w:rsidP="00BE2EFD">
      <w:pPr>
        <w:rPr>
          <w:rStyle w:val="StyleUnderline"/>
          <w:highlight w:val="green"/>
        </w:rPr>
      </w:pPr>
      <w:r w:rsidRPr="00381035">
        <w:rPr>
          <w:rStyle w:val="StyleUnderline"/>
        </w:rPr>
        <w:t xml:space="preserve">Working with community groups has been a consistent weak point for U.S. labor. </w:t>
      </w:r>
      <w:r w:rsidRPr="00381035">
        <w:rPr>
          <w:rStyle w:val="Emphasis"/>
        </w:rPr>
        <w:t>That must change</w:t>
      </w:r>
      <w:r w:rsidRPr="00381035">
        <w:t>. For example, UTLA would not have been able to shift power relations in LA schools without a methodical and collaborative two-and-a-half-year process that initiated</w:t>
      </w:r>
      <w:hyperlink r:id="rId24" w:history="1">
        <w:r w:rsidRPr="00381035">
          <w:rPr>
            <w:rStyle w:val="Hyperlink"/>
          </w:rPr>
          <w:t> Reclaim Our Schools LA</w:t>
        </w:r>
      </w:hyperlink>
      <w:r w:rsidRPr="00381035">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563ACA49" w14:textId="77777777" w:rsidR="00BE2EFD" w:rsidRPr="00381035" w:rsidRDefault="00BE2EFD" w:rsidP="00BE2EFD">
      <w:pPr>
        <w:rPr>
          <w:rStyle w:val="StyleUnderline"/>
          <w:highlight w:val="green"/>
        </w:rPr>
      </w:pPr>
      <w:r w:rsidRPr="00381035">
        <w:t xml:space="preserve">The work of the Reclaim coalition as a whole has been central in collaborative strategic planning, common-good bargaining, striking, winning School Board resolutions, and supporting labor/community coalitions across the country. </w:t>
      </w:r>
      <w:r w:rsidRPr="00381035">
        <w:rPr>
          <w:rStyle w:val="StyleUnderline"/>
        </w:rPr>
        <w:t xml:space="preserve">It is only through </w:t>
      </w:r>
      <w:r w:rsidRPr="00381035">
        <w:rPr>
          <w:rStyle w:val="Emphasis"/>
        </w:rPr>
        <w:t>intentional work with community</w:t>
      </w:r>
      <w:r w:rsidRPr="00381035">
        <w:rPr>
          <w:rStyle w:val="StyleUnderline"/>
        </w:rPr>
        <w:t xml:space="preserve"> that labor will be able to build a multi-faceted working-class movement.</w:t>
      </w:r>
    </w:p>
    <w:p w14:paraId="286F26AA" w14:textId="77777777" w:rsidR="00BE2EFD" w:rsidRPr="00381035" w:rsidRDefault="00BE2EFD" w:rsidP="00BE2EFD">
      <w:pPr>
        <w:rPr>
          <w:rStyle w:val="StyleUnderline"/>
          <w:highlight w:val="green"/>
        </w:rPr>
      </w:pPr>
      <w:r w:rsidRPr="00381035">
        <w:t>It is only through intentional work with community that labor will be able to build a multi-faceted working-class movement.</w:t>
      </w:r>
    </w:p>
    <w:p w14:paraId="4B2B20EC" w14:textId="77777777" w:rsidR="00BE2EFD" w:rsidRPr="00381035" w:rsidRDefault="00BE2EFD" w:rsidP="00BE2EFD">
      <w:pPr>
        <w:rPr>
          <w:rStyle w:val="StyleUnderline"/>
          <w:highlight w:val="green"/>
        </w:rPr>
      </w:pPr>
      <w:r w:rsidRPr="00381035">
        <w:t xml:space="preserve">Regarding vision, the perspective labor puts forward must be developed with community organizations </w:t>
      </w:r>
      <w:r w:rsidRPr="00381035">
        <w:rPr>
          <w:rStyle w:val="StyleUnderline"/>
          <w:highlight w:val="green"/>
        </w:rPr>
        <w:t>and offer an analysis of</w:t>
      </w:r>
      <w:r w:rsidRPr="00381035">
        <w:t xml:space="preserve"> the recent election — </w:t>
      </w:r>
      <w:r w:rsidRPr="00381035">
        <w:rPr>
          <w:rStyle w:val="StyleUnderline"/>
        </w:rPr>
        <w:t xml:space="preserve">the destructive impacts of </w:t>
      </w:r>
      <w:r w:rsidRPr="00381035">
        <w:rPr>
          <w:rStyle w:val="Emphasis"/>
          <w:highlight w:val="green"/>
        </w:rPr>
        <w:t>racism, misogyny, transphobia</w:t>
      </w:r>
      <w:r w:rsidRPr="00381035">
        <w:rPr>
          <w:rStyle w:val="Emphasis"/>
        </w:rPr>
        <w:t xml:space="preserve">, and </w:t>
      </w:r>
      <w:r w:rsidRPr="00381035">
        <w:rPr>
          <w:rStyle w:val="Emphasis"/>
          <w:highlight w:val="green"/>
        </w:rPr>
        <w:t>xenophobia</w:t>
      </w:r>
      <w:r w:rsidRPr="00381035">
        <w:t xml:space="preserve"> in the election; </w:t>
      </w:r>
      <w:r w:rsidRPr="00381035">
        <w:rPr>
          <w:rStyle w:val="StyleUnderline"/>
        </w:rPr>
        <w:t>the economic suffering of the multi-racial working class</w:t>
      </w:r>
      <w:r w:rsidRPr="00381035">
        <w:t xml:space="preserve">; and the profound alienation of tens of millions of working-class voters. Our vision for society must explain why economic inequality exists, identify corporate and billionaire enemies, and pick fights. </w:t>
      </w:r>
      <w:r w:rsidRPr="00381035">
        <w:rPr>
          <w:rStyle w:val="StyleUnderline"/>
        </w:rPr>
        <w:t xml:space="preserve">It must be </w:t>
      </w:r>
      <w:r w:rsidRPr="00381035">
        <w:rPr>
          <w:rStyle w:val="StyleUnderline"/>
          <w:highlight w:val="green"/>
        </w:rPr>
        <w:t>based on</w:t>
      </w:r>
      <w:r w:rsidRPr="00381035">
        <w:rPr>
          <w:rStyle w:val="StyleUnderline"/>
        </w:rPr>
        <w:t xml:space="preserve"> meeting </w:t>
      </w:r>
      <w:r w:rsidRPr="00381035">
        <w:rPr>
          <w:rStyle w:val="Emphasis"/>
          <w:highlight w:val="green"/>
        </w:rPr>
        <w:t>immediate material needs</w:t>
      </w:r>
      <w:r w:rsidRPr="00381035">
        <w:rPr>
          <w:rStyle w:val="StyleUnderline"/>
        </w:rPr>
        <w:t xml:space="preserve">, justice, anti-oppression, economic redistribution, democratic rights, </w:t>
      </w:r>
      <w:r w:rsidRPr="00381035">
        <w:rPr>
          <w:rStyle w:val="Emphasis"/>
          <w:highlight w:val="green"/>
        </w:rPr>
        <w:t>climate justice</w:t>
      </w:r>
      <w:r w:rsidRPr="00381035">
        <w:rPr>
          <w:rStyle w:val="StyleUnderline"/>
        </w:rPr>
        <w:t xml:space="preserve">, </w:t>
      </w:r>
      <w:r w:rsidRPr="00381035">
        <w:rPr>
          <w:rStyle w:val="Emphasis"/>
        </w:rPr>
        <w:t xml:space="preserve">a </w:t>
      </w:r>
      <w:r w:rsidRPr="00381035">
        <w:rPr>
          <w:rStyle w:val="Emphasis"/>
          <w:highlight w:val="green"/>
        </w:rPr>
        <w:t>ceasefire in Gaza</w:t>
      </w:r>
      <w:r w:rsidRPr="00381035">
        <w:rPr>
          <w:rStyle w:val="StyleUnderline"/>
        </w:rPr>
        <w:t xml:space="preserve">, and </w:t>
      </w:r>
      <w:r w:rsidRPr="00381035">
        <w:rPr>
          <w:rStyle w:val="Emphasis"/>
          <w:highlight w:val="green"/>
        </w:rPr>
        <w:t>international peace.</w:t>
      </w:r>
      <w:r w:rsidRPr="00381035">
        <w:t> </w:t>
      </w:r>
    </w:p>
    <w:p w14:paraId="509ADD6B" w14:textId="77777777" w:rsidR="00BE2EFD" w:rsidRPr="00381035" w:rsidRDefault="00BE2EFD" w:rsidP="00BE2EFD">
      <w:pPr>
        <w:rPr>
          <w:rStyle w:val="StyleUnderline"/>
          <w:highlight w:val="green"/>
        </w:rPr>
      </w:pPr>
      <w:r w:rsidRPr="00381035">
        <w:rPr>
          <w:rStyle w:val="StyleUnderline"/>
          <w:highlight w:val="green"/>
        </w:rPr>
        <w:t xml:space="preserve">This is </w:t>
      </w:r>
      <w:r w:rsidRPr="00381035">
        <w:rPr>
          <w:rStyle w:val="Emphasis"/>
          <w:highlight w:val="green"/>
        </w:rPr>
        <w:t>not</w:t>
      </w:r>
      <w:r w:rsidRPr="00381035">
        <w:rPr>
          <w:rStyle w:val="StyleUnderline"/>
          <w:highlight w:val="green"/>
        </w:rPr>
        <w:t xml:space="preserve"> the Democratic Party</w:t>
      </w:r>
      <w:r w:rsidRPr="00381035">
        <w:rPr>
          <w:rStyle w:val="StyleUnderline"/>
        </w:rPr>
        <w:t xml:space="preserve">’s vision. The </w:t>
      </w:r>
      <w:r w:rsidRPr="00381035">
        <w:rPr>
          <w:rStyle w:val="Emphasis"/>
        </w:rPr>
        <w:t>party’s corporate and billionaire funders,</w:t>
      </w:r>
      <w:r w:rsidRPr="00381035">
        <w:rPr>
          <w:rStyle w:val="StyleUnderline"/>
        </w:rPr>
        <w:t xml:space="preserve"> and its </w:t>
      </w:r>
      <w:r w:rsidRPr="00381035">
        <w:rPr>
          <w:rStyle w:val="Emphasis"/>
        </w:rPr>
        <w:t>defense of</w:t>
      </w:r>
      <w:r w:rsidRPr="00381035">
        <w:rPr>
          <w:rStyle w:val="StyleUnderline"/>
        </w:rPr>
        <w:t xml:space="preserve"> economic </w:t>
      </w:r>
      <w:r w:rsidRPr="00381035">
        <w:rPr>
          <w:rStyle w:val="Emphasis"/>
        </w:rPr>
        <w:t>inequality</w:t>
      </w:r>
      <w:r w:rsidRPr="00381035">
        <w:rPr>
          <w:rStyle w:val="StyleUnderline"/>
        </w:rPr>
        <w:t xml:space="preserve"> and </w:t>
      </w:r>
      <w:r w:rsidRPr="00381035">
        <w:rPr>
          <w:rStyle w:val="Emphasis"/>
        </w:rPr>
        <w:t>militarism</w:t>
      </w:r>
      <w:r w:rsidRPr="00381035">
        <w:rPr>
          <w:rStyle w:val="StyleUnderline"/>
        </w:rPr>
        <w:t xml:space="preserve">, including the </w:t>
      </w:r>
      <w:r w:rsidRPr="00381035">
        <w:rPr>
          <w:rStyle w:val="Emphasis"/>
        </w:rPr>
        <w:t>genocidal war in Gaza</w:t>
      </w:r>
      <w:r w:rsidRPr="00381035">
        <w:rPr>
          <w:rStyle w:val="StyleUnderline"/>
        </w:rPr>
        <w:t xml:space="preserve">, are </w:t>
      </w:r>
      <w:r w:rsidRPr="00381035">
        <w:rPr>
          <w:rStyle w:val="Emphasis"/>
        </w:rPr>
        <w:t>structural barriers</w:t>
      </w:r>
      <w:r w:rsidRPr="00381035">
        <w:rPr>
          <w:rStyle w:val="StyleUnderline"/>
        </w:rPr>
        <w:t xml:space="preserve"> to the party advancing this vision</w:t>
      </w:r>
      <w:r w:rsidRPr="00381035">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02D29FC" w14:textId="77777777" w:rsidR="00BE2EFD" w:rsidRPr="00381035" w:rsidRDefault="00BE2EFD" w:rsidP="00BE2EFD">
      <w:pPr>
        <w:rPr>
          <w:rStyle w:val="StyleUnderline"/>
          <w:highlight w:val="green"/>
        </w:rPr>
      </w:pPr>
      <w:r w:rsidRPr="00381035">
        <w:t>Many of us did exactly this</w:t>
      </w:r>
      <w:hyperlink r:id="rId25" w:history="1">
        <w:r w:rsidRPr="00381035">
          <w:rPr>
            <w:rStyle w:val="Hyperlink"/>
          </w:rPr>
          <w:t> in campaigning for Kamala Harris</w:t>
        </w:r>
      </w:hyperlink>
      <w:r w:rsidRPr="00381035">
        <w:t xml:space="preserve"> in the recent election. This approach is particularly important in the U.S. South and Southwest. Yet while in these tactical alliances, </w:t>
      </w:r>
      <w:r w:rsidRPr="00381035">
        <w:rPr>
          <w:rStyle w:val="StyleUnderline"/>
          <w:highlight w:val="green"/>
        </w:rPr>
        <w:t>we must be</w:t>
      </w:r>
      <w:r w:rsidRPr="00381035">
        <w:rPr>
          <w:rStyle w:val="StyleUnderline"/>
        </w:rPr>
        <w:t xml:space="preserve"> intentional about our organizations remaining </w:t>
      </w:r>
      <w:r w:rsidRPr="00381035">
        <w:rPr>
          <w:rStyle w:val="Emphasis"/>
        </w:rPr>
        <w:t>clearly</w:t>
      </w:r>
      <w:r w:rsidRPr="00381035">
        <w:rPr>
          <w:rStyle w:val="StyleUnderline"/>
        </w:rPr>
        <w:t xml:space="preserve"> and </w:t>
      </w:r>
      <w:r w:rsidRPr="00381035">
        <w:rPr>
          <w:rStyle w:val="Emphasis"/>
        </w:rPr>
        <w:t>publicly distinct</w:t>
      </w:r>
      <w:r w:rsidRPr="00381035">
        <w:rPr>
          <w:rStyle w:val="StyleUnderline"/>
        </w:rPr>
        <w:t xml:space="preserve"> from and </w:t>
      </w:r>
      <w:r w:rsidRPr="00381035">
        <w:rPr>
          <w:rStyle w:val="Emphasis"/>
        </w:rPr>
        <w:t xml:space="preserve">frequently </w:t>
      </w:r>
      <w:r w:rsidRPr="00381035">
        <w:rPr>
          <w:rStyle w:val="Emphasis"/>
          <w:highlight w:val="green"/>
        </w:rPr>
        <w:t>critical of</w:t>
      </w:r>
      <w:r w:rsidRPr="00381035">
        <w:rPr>
          <w:rStyle w:val="StyleUnderline"/>
          <w:highlight w:val="green"/>
        </w:rPr>
        <w:t xml:space="preserve"> the </w:t>
      </w:r>
      <w:r w:rsidRPr="00381035">
        <w:rPr>
          <w:rStyle w:val="StyleUnderline"/>
        </w:rPr>
        <w:t xml:space="preserve">Democratic </w:t>
      </w:r>
      <w:r w:rsidRPr="00381035">
        <w:rPr>
          <w:rStyle w:val="StyleUnderline"/>
          <w:highlight w:val="green"/>
        </w:rPr>
        <w:t>Party</w:t>
      </w:r>
      <w:r w:rsidRPr="00381035">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3FB099C4" w14:textId="77777777" w:rsidR="00BE2EFD" w:rsidRPr="00381035" w:rsidRDefault="00BE2EFD" w:rsidP="00BE2EFD">
      <w:pPr>
        <w:rPr>
          <w:rStyle w:val="StyleUnderline"/>
          <w:highlight w:val="green"/>
        </w:rPr>
      </w:pPr>
      <w:r w:rsidRPr="00381035">
        <w:t>The union difference</w:t>
      </w:r>
    </w:p>
    <w:p w14:paraId="7507B949" w14:textId="77777777" w:rsidR="00BE2EFD" w:rsidRPr="00381035" w:rsidRDefault="00BE2EFD" w:rsidP="00BE2EFD">
      <w:pPr>
        <w:rPr>
          <w:rStyle w:val="StyleUnderline"/>
          <w:highlight w:val="green"/>
        </w:rPr>
      </w:pPr>
      <w:r w:rsidRPr="00381035">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381035">
        <w:rPr>
          <w:rStyle w:val="StyleUnderline"/>
        </w:rPr>
        <w:t xml:space="preserve">with the current imperative </w:t>
      </w:r>
      <w:r w:rsidRPr="00381035">
        <w:rPr>
          <w:rStyle w:val="StyleUnderline"/>
          <w:highlight w:val="green"/>
        </w:rPr>
        <w:t>to build an independent</w:t>
      </w:r>
      <w:r w:rsidRPr="00381035">
        <w:rPr>
          <w:rStyle w:val="StyleUnderline"/>
        </w:rPr>
        <w:t xml:space="preserve">, expanding </w:t>
      </w:r>
      <w:r w:rsidRPr="00381035">
        <w:rPr>
          <w:rStyle w:val="StyleUnderline"/>
          <w:highlight w:val="green"/>
        </w:rPr>
        <w:t>multi-racial working-class movement</w:t>
      </w:r>
      <w:r w:rsidRPr="00381035">
        <w:rPr>
          <w:rStyle w:val="StyleUnderline"/>
        </w:rPr>
        <w:t xml:space="preserve"> that includes people from all walks of life, the labor movement </w:t>
      </w:r>
      <w:r w:rsidRPr="00381035">
        <w:rPr>
          <w:rStyle w:val="Emphasis"/>
        </w:rPr>
        <w:t>plays a unique role.</w:t>
      </w:r>
      <w:r w:rsidRPr="00381035">
        <w:t> </w:t>
      </w:r>
    </w:p>
    <w:p w14:paraId="445C117E" w14:textId="77777777" w:rsidR="00BE2EFD" w:rsidRPr="00381035" w:rsidRDefault="00BE2EFD" w:rsidP="00BE2EFD">
      <w:pPr>
        <w:rPr>
          <w:rStyle w:val="StyleUnderline"/>
          <w:highlight w:val="green"/>
        </w:rPr>
      </w:pPr>
      <w:r w:rsidRPr="00381035">
        <w:rPr>
          <w:rStyle w:val="StyleUnderline"/>
          <w:highlight w:val="green"/>
        </w:rPr>
        <w:t xml:space="preserve">Unions are </w:t>
      </w:r>
      <w:r w:rsidRPr="00381035">
        <w:rPr>
          <w:rStyle w:val="Emphasis"/>
          <w:highlight w:val="green"/>
        </w:rPr>
        <w:t>mass organizations</w:t>
      </w:r>
      <w:r w:rsidRPr="00381035">
        <w:rPr>
          <w:rStyle w:val="StyleUnderline"/>
          <w:highlight w:val="green"/>
        </w:rPr>
        <w:t xml:space="preserve"> that </w:t>
      </w:r>
      <w:r w:rsidRPr="00381035">
        <w:rPr>
          <w:rStyle w:val="Emphasis"/>
          <w:highlight w:val="green"/>
        </w:rPr>
        <w:t>bring people together</w:t>
      </w:r>
      <w:r w:rsidRPr="00381035">
        <w:rPr>
          <w:rStyle w:val="StyleUnderline"/>
        </w:rPr>
        <w:t xml:space="preserve"> </w:t>
      </w:r>
      <w:r w:rsidRPr="00381035">
        <w:t xml:space="preserve">across differences: the common denominator of members is their employer. </w:t>
      </w:r>
      <w:r w:rsidRPr="00381035">
        <w:rPr>
          <w:rStyle w:val="StyleUnderline"/>
        </w:rPr>
        <w:t xml:space="preserve">Unions </w:t>
      </w:r>
      <w:r w:rsidRPr="00381035">
        <w:rPr>
          <w:rStyle w:val="Emphasis"/>
          <w:highlight w:val="green"/>
        </w:rPr>
        <w:t>have</w:t>
      </w:r>
      <w:r w:rsidRPr="00381035">
        <w:rPr>
          <w:rStyle w:val="Emphasis"/>
        </w:rPr>
        <w:t xml:space="preserve"> their own </w:t>
      </w:r>
      <w:r w:rsidRPr="00381035">
        <w:rPr>
          <w:rStyle w:val="Emphasis"/>
          <w:highlight w:val="green"/>
        </w:rPr>
        <w:t>resources</w:t>
      </w:r>
      <w:r w:rsidRPr="00381035">
        <w:rPr>
          <w:rStyle w:val="StyleUnderline"/>
          <w:highlight w:val="green"/>
        </w:rPr>
        <w:t>, are</w:t>
      </w:r>
      <w:r w:rsidRPr="00381035">
        <w:rPr>
          <w:rStyle w:val="StyleUnderline"/>
        </w:rPr>
        <w:t xml:space="preserve"> often </w:t>
      </w:r>
      <w:r w:rsidRPr="00381035">
        <w:rPr>
          <w:rStyle w:val="Emphasis"/>
          <w:highlight w:val="green"/>
        </w:rPr>
        <w:t>multi-racial</w:t>
      </w:r>
      <w:r w:rsidRPr="00381035">
        <w:rPr>
          <w:rStyle w:val="StyleUnderline"/>
        </w:rPr>
        <w:t xml:space="preserve">, many </w:t>
      </w:r>
      <w:r w:rsidRPr="00381035">
        <w:rPr>
          <w:rStyle w:val="Emphasis"/>
        </w:rPr>
        <w:t>have democratic mechanisms</w:t>
      </w:r>
      <w:r w:rsidRPr="00381035">
        <w:rPr>
          <w:rStyle w:val="StyleUnderline"/>
        </w:rPr>
        <w:t xml:space="preserve">, and they are one of few organizations that give working people direct experience with democracy. Many unions </w:t>
      </w:r>
      <w:r w:rsidRPr="00381035">
        <w:rPr>
          <w:rStyle w:val="Emphasis"/>
          <w:highlight w:val="green"/>
        </w:rPr>
        <w:t>have the potential for scale across</w:t>
      </w:r>
      <w:r w:rsidRPr="00381035">
        <w:rPr>
          <w:rStyle w:val="Emphasis"/>
        </w:rPr>
        <w:t xml:space="preserve"> regions, states, and </w:t>
      </w:r>
      <w:r w:rsidRPr="00381035">
        <w:rPr>
          <w:rStyle w:val="Emphasis"/>
          <w:highlight w:val="green"/>
        </w:rPr>
        <w:t>the country</w:t>
      </w:r>
      <w:r w:rsidRPr="00381035">
        <w:rPr>
          <w:rStyle w:val="StyleUnderline"/>
        </w:rPr>
        <w:t>, as well as legal and political structures for bargaining and pushing common good demands. </w:t>
      </w:r>
    </w:p>
    <w:p w14:paraId="1B17DEE0" w14:textId="77777777" w:rsidR="00BE2EFD" w:rsidRPr="00381035" w:rsidRDefault="00BE2EFD" w:rsidP="00BE2EFD">
      <w:pPr>
        <w:rPr>
          <w:rStyle w:val="StyleUnderline"/>
          <w:highlight w:val="green"/>
        </w:rPr>
      </w:pPr>
      <w:r w:rsidRPr="00381035">
        <w:rPr>
          <w:rStyle w:val="StyleUnderline"/>
        </w:rPr>
        <w:t xml:space="preserve">Unions have the potential, and often legal rights, </w:t>
      </w:r>
      <w:r w:rsidRPr="00381035">
        <w:rPr>
          <w:rStyle w:val="Emphasis"/>
        </w:rPr>
        <w:t>to create economic disruption</w:t>
      </w:r>
      <w:r w:rsidRPr="00381035">
        <w:t xml:space="preserve">. Moreover, </w:t>
      </w:r>
      <w:r w:rsidRPr="00381035">
        <w:rPr>
          <w:rStyle w:val="StyleUnderline"/>
        </w:rPr>
        <w:t xml:space="preserve">unions </w:t>
      </w:r>
      <w:r w:rsidRPr="00381035">
        <w:rPr>
          <w:rStyle w:val="StyleUnderline"/>
          <w:highlight w:val="green"/>
        </w:rPr>
        <w:t xml:space="preserve">have a </w:t>
      </w:r>
      <w:r w:rsidRPr="00381035">
        <w:rPr>
          <w:rStyle w:val="Emphasis"/>
          <w:highlight w:val="green"/>
        </w:rPr>
        <w:t>long history of fighting</w:t>
      </w:r>
      <w:r w:rsidRPr="00381035">
        <w:rPr>
          <w:rStyle w:val="Emphasis"/>
        </w:rPr>
        <w:t xml:space="preserve"> against </w:t>
      </w:r>
      <w:r w:rsidRPr="00381035">
        <w:rPr>
          <w:rStyle w:val="Emphasis"/>
          <w:highlight w:val="green"/>
        </w:rPr>
        <w:t>authoritarianism</w:t>
      </w:r>
      <w:r w:rsidRPr="00381035">
        <w:rPr>
          <w:rStyle w:val="StyleUnderline"/>
        </w:rPr>
        <w:t xml:space="preserve">, </w:t>
      </w:r>
      <w:r w:rsidRPr="00381035">
        <w:rPr>
          <w:rStyle w:val="Emphasis"/>
        </w:rPr>
        <w:t>fascism</w:t>
      </w:r>
      <w:r w:rsidRPr="00381035">
        <w:rPr>
          <w:rStyle w:val="StyleUnderline"/>
        </w:rPr>
        <w:t xml:space="preserve">, </w:t>
      </w:r>
      <w:r w:rsidRPr="00381035">
        <w:rPr>
          <w:rStyle w:val="StyleUnderline"/>
          <w:highlight w:val="green"/>
        </w:rPr>
        <w:t xml:space="preserve">and </w:t>
      </w:r>
      <w:r w:rsidRPr="00381035">
        <w:rPr>
          <w:rStyle w:val="Emphasis"/>
          <w:highlight w:val="green"/>
        </w:rPr>
        <w:t>repression</w:t>
      </w:r>
      <w:r w:rsidRPr="00381035">
        <w:rPr>
          <w:rStyle w:val="StyleUnderline"/>
        </w:rPr>
        <w:t xml:space="preserve"> – </w:t>
      </w:r>
      <w:r w:rsidRPr="00381035">
        <w:rPr>
          <w:rStyle w:val="Emphasis"/>
          <w:highlight w:val="green"/>
        </w:rPr>
        <w:t>in South Africa</w:t>
      </w:r>
      <w:r w:rsidRPr="00381035">
        <w:rPr>
          <w:rStyle w:val="Emphasis"/>
        </w:rPr>
        <w:t xml:space="preserve"> in the fight against apartheid</w:t>
      </w:r>
      <w:r w:rsidRPr="00381035">
        <w:rPr>
          <w:rStyle w:val="StyleUnderline"/>
        </w:rPr>
        <w:t xml:space="preserve">, </w:t>
      </w:r>
      <w:r w:rsidRPr="00381035">
        <w:rPr>
          <w:rStyle w:val="Emphasis"/>
        </w:rPr>
        <w:t xml:space="preserve">in </w:t>
      </w:r>
      <w:r w:rsidRPr="00381035">
        <w:rPr>
          <w:rStyle w:val="Emphasis"/>
          <w:highlight w:val="green"/>
        </w:rPr>
        <w:t>Central America</w:t>
      </w:r>
      <w:r w:rsidRPr="00381035">
        <w:rPr>
          <w:rStyle w:val="Emphasis"/>
        </w:rPr>
        <w:t xml:space="preserve"> in the struggles against U.S.-supported authoritarian regimes</w:t>
      </w:r>
      <w:r w:rsidRPr="00381035">
        <w:rPr>
          <w:rStyle w:val="StyleUnderline"/>
        </w:rPr>
        <w:t xml:space="preserve">, in </w:t>
      </w:r>
      <w:r w:rsidRPr="00381035">
        <w:rPr>
          <w:rStyle w:val="Emphasis"/>
        </w:rPr>
        <w:t>the U.S. in support of the </w:t>
      </w:r>
      <w:hyperlink r:id="rId26" w:history="1">
        <w:r w:rsidRPr="00381035">
          <w:rPr>
            <w:rStyle w:val="Emphasis"/>
          </w:rPr>
          <w:t>Civil Rights Movement</w:t>
        </w:r>
      </w:hyperlink>
      <w:r w:rsidRPr="00381035">
        <w:rPr>
          <w:rStyle w:val="StyleUnderline"/>
        </w:rPr>
        <w:t> and against </w:t>
      </w:r>
      <w:hyperlink r:id="rId27" w:history="1">
        <w:r w:rsidRPr="00381035">
          <w:rPr>
            <w:rStyle w:val="StyleUnderline"/>
          </w:rPr>
          <w:t>anti-worker repression</w:t>
        </w:r>
      </w:hyperlink>
      <w:r w:rsidRPr="00381035">
        <w:rPr>
          <w:rStyle w:val="StyleUnderline"/>
        </w:rPr>
        <w:t>, and in many other instances domestically and internationally</w:t>
      </w:r>
      <w:r w:rsidRPr="00381035">
        <w:t>. </w:t>
      </w:r>
    </w:p>
    <w:p w14:paraId="7DCDF184" w14:textId="77777777" w:rsidR="00BE2EFD" w:rsidRPr="00381035" w:rsidRDefault="00BE2EFD" w:rsidP="00BE2EFD">
      <w:pPr>
        <w:rPr>
          <w:rStyle w:val="StyleUnderline"/>
          <w:highlight w:val="green"/>
        </w:rPr>
      </w:pPr>
      <w:r w:rsidRPr="00381035">
        <w:rPr>
          <w:rStyle w:val="StyleUnderline"/>
          <w:highlight w:val="green"/>
        </w:rPr>
        <w:t xml:space="preserve">As the </w:t>
      </w:r>
      <w:r w:rsidRPr="00381035">
        <w:rPr>
          <w:rStyle w:val="Emphasis"/>
          <w:highlight w:val="green"/>
        </w:rPr>
        <w:t>most diverse organizations</w:t>
      </w:r>
      <w:r w:rsidRPr="00381035">
        <w:rPr>
          <w:rStyle w:val="StyleUnderline"/>
        </w:rPr>
        <w:t xml:space="preserve"> in the U.S., </w:t>
      </w:r>
      <w:r w:rsidRPr="00381035">
        <w:rPr>
          <w:rStyle w:val="StyleUnderline"/>
          <w:highlight w:val="green"/>
        </w:rPr>
        <w:t xml:space="preserve">unions are the </w:t>
      </w:r>
      <w:r w:rsidRPr="00381035">
        <w:rPr>
          <w:rStyle w:val="Emphasis"/>
          <w:highlight w:val="green"/>
        </w:rPr>
        <w:t>best</w:t>
      </w:r>
      <w:r w:rsidRPr="00381035">
        <w:rPr>
          <w:rStyle w:val="StyleUnderline"/>
          <w:highlight w:val="green"/>
        </w:rPr>
        <w:t xml:space="preserve"> vehicle to address </w:t>
      </w:r>
      <w:r w:rsidRPr="00381035">
        <w:rPr>
          <w:rStyle w:val="Emphasis"/>
          <w:highlight w:val="green"/>
        </w:rPr>
        <w:t>racist, sexist, anti-LGBTQ</w:t>
      </w:r>
      <w:r w:rsidRPr="00381035">
        <w:rPr>
          <w:rStyle w:val="Emphasis"/>
        </w:rPr>
        <w:t xml:space="preserve">, and </w:t>
      </w:r>
      <w:r w:rsidRPr="00381035">
        <w:rPr>
          <w:rStyle w:val="Emphasis"/>
          <w:highlight w:val="green"/>
        </w:rPr>
        <w:t>xenophobic views</w:t>
      </w:r>
      <w:r w:rsidRPr="00381035">
        <w:rPr>
          <w:rStyle w:val="StyleUnderline"/>
        </w:rPr>
        <w:t>, and the social isolation and alienation that exacerbate them</w:t>
      </w:r>
      <w:r w:rsidRPr="00381035">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381035">
        <w:rPr>
          <w:rStyle w:val="StyleUnderline"/>
          <w:highlight w:val="green"/>
        </w:rPr>
        <w:t xml:space="preserve">People </w:t>
      </w:r>
      <w:r w:rsidRPr="00381035">
        <w:rPr>
          <w:rStyle w:val="Emphasis"/>
          <w:highlight w:val="green"/>
        </w:rPr>
        <w:t>learn solidarity in union fights</w:t>
      </w:r>
      <w:r w:rsidRPr="00381035">
        <w:rPr>
          <w:rStyle w:val="StyleUnderline"/>
        </w:rPr>
        <w:t xml:space="preserve">, and being a union member </w:t>
      </w:r>
      <w:r w:rsidRPr="00381035">
        <w:rPr>
          <w:rStyle w:val="StyleUnderline"/>
          <w:highlight w:val="green"/>
        </w:rPr>
        <w:t xml:space="preserve">leads to </w:t>
      </w:r>
      <w:r w:rsidRPr="00381035">
        <w:rPr>
          <w:rStyle w:val="Emphasis"/>
          <w:highlight w:val="green"/>
        </w:rPr>
        <w:t>progressive views on the economy</w:t>
      </w:r>
      <w:r w:rsidRPr="00381035">
        <w:rPr>
          <w:rStyle w:val="StyleUnderline"/>
          <w:highlight w:val="green"/>
        </w:rPr>
        <w:t xml:space="preserve">, </w:t>
      </w:r>
      <w:r w:rsidRPr="00381035">
        <w:rPr>
          <w:rStyle w:val="Emphasis"/>
          <w:highlight w:val="green"/>
        </w:rPr>
        <w:t>race</w:t>
      </w:r>
      <w:r w:rsidRPr="00381035">
        <w:rPr>
          <w:rStyle w:val="StyleUnderline"/>
          <w:highlight w:val="green"/>
        </w:rPr>
        <w:t xml:space="preserve">, </w:t>
      </w:r>
      <w:r w:rsidRPr="00381035">
        <w:rPr>
          <w:rStyle w:val="Emphasis"/>
          <w:highlight w:val="green"/>
        </w:rPr>
        <w:t>gender</w:t>
      </w:r>
      <w:r w:rsidRPr="00381035">
        <w:rPr>
          <w:rStyle w:val="StyleUnderline"/>
          <w:highlight w:val="green"/>
        </w:rPr>
        <w:t xml:space="preserve">, and </w:t>
      </w:r>
      <w:r w:rsidRPr="00381035">
        <w:rPr>
          <w:rStyle w:val="Emphasis"/>
          <w:highlight w:val="green"/>
        </w:rPr>
        <w:t>more</w:t>
      </w:r>
      <w:r w:rsidRPr="00381035">
        <w:rPr>
          <w:rStyle w:val="StyleUnderline"/>
        </w:rPr>
        <w:t>.</w:t>
      </w:r>
    </w:p>
    <w:p w14:paraId="60B7535B" w14:textId="77777777" w:rsidR="00BE2EFD" w:rsidRPr="00381035" w:rsidRDefault="00BE2EFD" w:rsidP="00BE2EFD">
      <w:pPr>
        <w:rPr>
          <w:rStyle w:val="StyleUnderline"/>
          <w:highlight w:val="green"/>
        </w:rPr>
      </w:pPr>
      <w:r w:rsidRPr="00381035">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381035">
        <w:rPr>
          <w:rStyle w:val="StyleUnderline"/>
          <w:highlight w:val="green"/>
        </w:rPr>
        <w:t xml:space="preserve">Organizing to radically increase union membership is a </w:t>
      </w:r>
      <w:r w:rsidRPr="00381035">
        <w:rPr>
          <w:rStyle w:val="Emphasis"/>
          <w:highlight w:val="green"/>
        </w:rPr>
        <w:t>foundational part of the work ahead</w:t>
      </w:r>
      <w:r w:rsidRPr="00381035">
        <w:rPr>
          <w:rStyle w:val="StyleUnderline"/>
        </w:rPr>
        <w:t xml:space="preserve"> — not only for economic justice, but </w:t>
      </w:r>
      <w:r w:rsidRPr="00381035">
        <w:rPr>
          <w:rStyle w:val="Emphasis"/>
        </w:rPr>
        <w:t>for multi-racial democracy.</w:t>
      </w:r>
    </w:p>
    <w:p w14:paraId="7405B461" w14:textId="77777777" w:rsidR="00BE2EFD" w:rsidRPr="00381035" w:rsidRDefault="00BE2EFD" w:rsidP="00BE2EFD">
      <w:pPr>
        <w:rPr>
          <w:rStyle w:val="StyleUnderline"/>
          <w:highlight w:val="green"/>
        </w:rPr>
      </w:pPr>
      <w:r w:rsidRPr="00381035">
        <w:rPr>
          <w:rStyle w:val="StyleUnderline"/>
        </w:rPr>
        <w:t>The</w:t>
      </w:r>
      <w:r w:rsidRPr="00381035">
        <w:t xml:space="preserve"> primary </w:t>
      </w:r>
      <w:r w:rsidRPr="00381035">
        <w:rPr>
          <w:rStyle w:val="StyleUnderline"/>
        </w:rPr>
        <w:t>tasks of an intensified Block and Build approach</w:t>
      </w:r>
      <w:r w:rsidRPr="00381035">
        <w:t xml:space="preserve"> will be different based on context. In blue areas, </w:t>
      </w:r>
      <w:r w:rsidRPr="00381035">
        <w:rPr>
          <w:rStyle w:val="StyleUnderline"/>
        </w:rPr>
        <w:t>it will include building zones of resistance, competing for governing power in labor/community coalitions, and fighting for structural demands for economic redistribution and democratic rights</w:t>
      </w:r>
      <w:r w:rsidRPr="00381035">
        <w:t>. Unions in blue areas should systematically organize to provide solidarity support for actions in red and purple areas, and should direct resources to organizations in those areas. </w:t>
      </w:r>
    </w:p>
    <w:p w14:paraId="19E5E3C7" w14:textId="77777777" w:rsidR="00BE2EFD" w:rsidRPr="00381035" w:rsidRDefault="00BE2EFD" w:rsidP="00BE2EFD">
      <w:pPr>
        <w:rPr>
          <w:rStyle w:val="StyleUnderline"/>
          <w:highlight w:val="green"/>
        </w:rPr>
      </w:pPr>
      <w:r w:rsidRPr="00381035">
        <w:t xml:space="preserve">In purple areas, </w:t>
      </w:r>
      <w:r w:rsidRPr="00381035">
        <w:rPr>
          <w:rStyle w:val="StyleUnderline"/>
        </w:rPr>
        <w:t xml:space="preserve">the strategy </w:t>
      </w:r>
      <w:r w:rsidRPr="00381035">
        <w:rPr>
          <w:rStyle w:val="StyleUnderline"/>
          <w:highlight w:val="green"/>
        </w:rPr>
        <w:t xml:space="preserve">will include </w:t>
      </w:r>
      <w:r w:rsidRPr="00381035">
        <w:rPr>
          <w:rStyle w:val="Emphasis"/>
          <w:highlight w:val="green"/>
        </w:rPr>
        <w:t>defending the most vulnerable</w:t>
      </w:r>
      <w:r w:rsidRPr="00381035">
        <w:rPr>
          <w:rStyle w:val="StyleUnderline"/>
        </w:rPr>
        <w:t xml:space="preserve">, building </w:t>
      </w:r>
      <w:r w:rsidRPr="00381035">
        <w:rPr>
          <w:rStyle w:val="Emphasis"/>
        </w:rPr>
        <w:t xml:space="preserve">campaigns </w:t>
      </w:r>
      <w:r w:rsidRPr="00381035">
        <w:rPr>
          <w:rStyle w:val="Emphasis"/>
          <w:highlight w:val="green"/>
        </w:rPr>
        <w:t>for economic redistribution</w:t>
      </w:r>
      <w:r w:rsidRPr="00381035">
        <w:rPr>
          <w:rStyle w:val="StyleUnderline"/>
        </w:rPr>
        <w:t xml:space="preserve"> and </w:t>
      </w:r>
      <w:r w:rsidRPr="00381035">
        <w:rPr>
          <w:rStyle w:val="Emphasis"/>
        </w:rPr>
        <w:t>democratic rights</w:t>
      </w:r>
      <w:r w:rsidRPr="00381035">
        <w:rPr>
          <w:rStyle w:val="StyleUnderline"/>
        </w:rPr>
        <w:t xml:space="preserve">, and </w:t>
      </w:r>
      <w:r w:rsidRPr="00381035">
        <w:rPr>
          <w:rStyle w:val="Emphasis"/>
          <w:highlight w:val="green"/>
        </w:rPr>
        <w:t>organizing to defeat MAGA</w:t>
      </w:r>
      <w:r w:rsidRPr="00381035">
        <w:t xml:space="preserve"> in 2026. In red areas, the work will include defending the most vulnerable, building mutual aid and alternative institutions, and organizing labor/community issue campaigns </w:t>
      </w:r>
      <w:r w:rsidRPr="00381035">
        <w:rPr>
          <w:rStyle w:val="StyleUnderline"/>
          <w:highlight w:val="green"/>
        </w:rPr>
        <w:t>that split the Right’s coalition</w:t>
      </w:r>
      <w:r w:rsidRPr="00381035">
        <w:t>. In all contexts, resources should go towards organizing drives and campaigns where workers and communities can build strategic leverage against employers of size and political importance.</w:t>
      </w:r>
    </w:p>
    <w:p w14:paraId="23600A8F" w14:textId="77777777" w:rsidR="00BE2EFD" w:rsidRPr="00381035" w:rsidRDefault="00BE2EFD" w:rsidP="00BE2EFD">
      <w:pPr>
        <w:rPr>
          <w:rStyle w:val="StyleUnderline"/>
          <w:highlight w:val="green"/>
        </w:rPr>
      </w:pPr>
    </w:p>
    <w:p w14:paraId="3681CB71" w14:textId="77777777" w:rsidR="00BE2EFD" w:rsidRPr="00381035" w:rsidRDefault="00BE2EFD" w:rsidP="00BE2EFD">
      <w:pPr>
        <w:pStyle w:val="Heading2"/>
        <w:rPr>
          <w:rStyle w:val="StyleUnderline"/>
          <w:highlight w:val="green"/>
        </w:rPr>
      </w:pPr>
      <w:r w:rsidRPr="00381035">
        <w:t xml:space="preserve">Case </w:t>
      </w:r>
    </w:p>
    <w:p w14:paraId="2C66906F" w14:textId="77777777" w:rsidR="00BE2EFD" w:rsidRPr="00381035" w:rsidRDefault="00BE2EFD" w:rsidP="00BE2EFD">
      <w:pPr>
        <w:pStyle w:val="Heading3"/>
        <w:rPr>
          <w:rStyle w:val="StyleUnderline"/>
          <w:highlight w:val="green"/>
        </w:rPr>
      </w:pPr>
      <w:r w:rsidRPr="00381035">
        <w:t>1NC---Solvency</w:t>
      </w:r>
    </w:p>
    <w:p w14:paraId="75BFB8C1" w14:textId="77777777" w:rsidR="00BE2EFD" w:rsidRPr="00381035" w:rsidRDefault="00BE2EFD" w:rsidP="00BE2EFD">
      <w:pPr>
        <w:rPr>
          <w:rStyle w:val="StyleUnderline"/>
          <w:highlight w:val="green"/>
        </w:rPr>
      </w:pPr>
    </w:p>
    <w:p w14:paraId="571FBA6D" w14:textId="77777777" w:rsidR="00BE2EFD" w:rsidRPr="00381035" w:rsidRDefault="00BE2EFD" w:rsidP="00BE2EFD">
      <w:pPr>
        <w:pStyle w:val="Heading4"/>
        <w:tabs>
          <w:tab w:val="num" w:pos="1800"/>
        </w:tabs>
      </w:pPr>
      <w:r w:rsidRPr="00381035">
        <w:t xml:space="preserve">1---Their method can’t solve </w:t>
      </w:r>
      <w:r w:rsidRPr="00381035">
        <w:rPr>
          <w:u w:val="single"/>
        </w:rPr>
        <w:t>offense</w:t>
      </w:r>
      <w:r w:rsidRPr="00381035">
        <w:t xml:space="preserve"> about white rage since they don’t affect the </w:t>
      </w:r>
      <w:r w:rsidRPr="00381035">
        <w:rPr>
          <w:u w:val="single"/>
        </w:rPr>
        <w:t>material reality</w:t>
      </w:r>
      <w:r w:rsidRPr="00381035">
        <w:t xml:space="preserve"> of labor law – the aff does </w:t>
      </w:r>
      <w:r w:rsidRPr="00381035">
        <w:rPr>
          <w:u w:val="single"/>
        </w:rPr>
        <w:t>nothing</w:t>
      </w:r>
      <w:r w:rsidRPr="00381035">
        <w:t xml:space="preserve"> to address white entitlement to “</w:t>
      </w:r>
      <w:r w:rsidRPr="00381035">
        <w:rPr>
          <w:rStyle w:val="Emphasis"/>
          <w:highlight w:val="green"/>
        </w:rPr>
        <w:t>employment</w:t>
      </w:r>
      <w:r w:rsidRPr="00381035">
        <w:rPr>
          <w:rStyle w:val="StyleUnderline"/>
          <w:highlight w:val="green"/>
        </w:rPr>
        <w:t xml:space="preserve">, </w:t>
      </w:r>
      <w:r w:rsidRPr="00381035">
        <w:rPr>
          <w:rStyle w:val="Emphasis"/>
          <w:highlight w:val="green"/>
        </w:rPr>
        <w:t>freedom</w:t>
      </w:r>
      <w:r w:rsidRPr="00381035">
        <w:rPr>
          <w:rStyle w:val="StyleUnderline"/>
        </w:rPr>
        <w:t xml:space="preserve">, </w:t>
      </w:r>
      <w:r w:rsidRPr="00381035">
        <w:rPr>
          <w:rStyle w:val="Emphasis"/>
        </w:rPr>
        <w:t>wealth</w:t>
      </w:r>
      <w:r w:rsidRPr="00381035">
        <w:rPr>
          <w:rStyle w:val="StyleUnderline"/>
        </w:rPr>
        <w:t xml:space="preserve">, </w:t>
      </w:r>
      <w:r w:rsidRPr="00381035">
        <w:rPr>
          <w:rStyle w:val="Emphasis"/>
        </w:rPr>
        <w:t>land</w:t>
      </w:r>
      <w:r w:rsidRPr="00381035">
        <w:rPr>
          <w:rStyle w:val="StyleUnderline"/>
        </w:rPr>
        <w:t xml:space="preserve">, </w:t>
      </w:r>
      <w:r w:rsidRPr="00381035">
        <w:rPr>
          <w:rStyle w:val="Emphasis"/>
        </w:rPr>
        <w:t>guns</w:t>
      </w:r>
      <w:r w:rsidRPr="00381035">
        <w:rPr>
          <w:rStyle w:val="StyleUnderline"/>
        </w:rPr>
        <w:t xml:space="preserve">, </w:t>
      </w:r>
      <w:r w:rsidRPr="00381035">
        <w:rPr>
          <w:rStyle w:val="Emphasis"/>
        </w:rPr>
        <w:t>health</w:t>
      </w:r>
      <w:r w:rsidRPr="00381035">
        <w:rPr>
          <w:rStyle w:val="StyleUnderline"/>
        </w:rPr>
        <w:t xml:space="preserve">, </w:t>
      </w:r>
      <w:r w:rsidRPr="00381035">
        <w:rPr>
          <w:rStyle w:val="Emphasis"/>
        </w:rPr>
        <w:t xml:space="preserve">all </w:t>
      </w:r>
      <w:r w:rsidRPr="00381035">
        <w:rPr>
          <w:rStyle w:val="Emphasis"/>
          <w:highlight w:val="green"/>
        </w:rPr>
        <w:t>women’s bodies</w:t>
      </w:r>
      <w:r w:rsidRPr="00381035">
        <w:rPr>
          <w:rStyle w:val="StyleUnderline"/>
          <w:highlight w:val="green"/>
        </w:rPr>
        <w:t xml:space="preserve">, </w:t>
      </w:r>
      <w:r w:rsidRPr="00381035">
        <w:rPr>
          <w:rStyle w:val="Emphasis"/>
          <w:highlight w:val="green"/>
        </w:rPr>
        <w:t>education</w:t>
      </w:r>
      <w:r w:rsidRPr="00381035">
        <w:rPr>
          <w:rStyle w:val="StyleUnderline"/>
          <w:highlight w:val="green"/>
        </w:rPr>
        <w:t xml:space="preserve">, </w:t>
      </w:r>
      <w:r w:rsidRPr="00381035">
        <w:rPr>
          <w:rStyle w:val="Emphasis"/>
          <w:highlight w:val="green"/>
        </w:rPr>
        <w:t>culture</w:t>
      </w:r>
      <w:r w:rsidRPr="00381035">
        <w:rPr>
          <w:rStyle w:val="StyleUnderline"/>
          <w:highlight w:val="green"/>
        </w:rPr>
        <w:t xml:space="preserve">, </w:t>
      </w:r>
      <w:r w:rsidRPr="00381035">
        <w:rPr>
          <w:rStyle w:val="Emphasis"/>
          <w:highlight w:val="green"/>
        </w:rPr>
        <w:t>marriage</w:t>
      </w:r>
      <w:r w:rsidRPr="00381035">
        <w:rPr>
          <w:rStyle w:val="StyleUnderline"/>
          <w:highlight w:val="green"/>
        </w:rPr>
        <w:t xml:space="preserve">, </w:t>
      </w:r>
      <w:r w:rsidRPr="00381035">
        <w:rPr>
          <w:rStyle w:val="Emphasis"/>
          <w:highlight w:val="green"/>
        </w:rPr>
        <w:t>etc</w:t>
      </w:r>
      <w:r w:rsidRPr="00381035">
        <w:t>”</w:t>
      </w:r>
    </w:p>
    <w:p w14:paraId="773FBA3E" w14:textId="77777777" w:rsidR="00BE2EFD" w:rsidRPr="00381035" w:rsidRDefault="00BE2EFD" w:rsidP="00BE2EFD">
      <w:pPr>
        <w:rPr>
          <w:highlight w:val="green"/>
        </w:rPr>
      </w:pPr>
    </w:p>
    <w:p w14:paraId="62D8C3C6" w14:textId="77777777" w:rsidR="00BE2EFD" w:rsidRPr="00381035" w:rsidRDefault="00BE2EFD" w:rsidP="00BE2EFD">
      <w:pPr>
        <w:pStyle w:val="Heading4"/>
        <w:tabs>
          <w:tab w:val="num" w:pos="1800"/>
        </w:tabs>
        <w:rPr>
          <w:rStyle w:val="StyleUnderline"/>
          <w:highlight w:val="green"/>
        </w:rPr>
      </w:pPr>
      <w:r w:rsidRPr="00381035">
        <w:t xml:space="preserve">2---Ask yourself -- </w:t>
      </w:r>
      <w:r w:rsidRPr="00381035">
        <w:rPr>
          <w:i/>
          <w:iCs w:val="0"/>
          <w:u w:val="single"/>
        </w:rPr>
        <w:t>what changes</w:t>
      </w:r>
      <w:r w:rsidRPr="00381035">
        <w:t xml:space="preserve"> about the world or labor by voting aff? If you can’t answer that </w:t>
      </w:r>
      <w:r w:rsidRPr="00381035">
        <w:rPr>
          <w:u w:val="single"/>
        </w:rPr>
        <w:t>basic</w:t>
      </w:r>
      <w:r w:rsidRPr="00381035">
        <w:t xml:space="preserve"> question after the 1AC, don’t fill in the blanks for them. </w:t>
      </w:r>
    </w:p>
    <w:p w14:paraId="30DB6875" w14:textId="77777777" w:rsidR="00BE2EFD" w:rsidRPr="00381035" w:rsidRDefault="00BE2EFD" w:rsidP="00BE2EFD">
      <w:pPr>
        <w:rPr>
          <w:rStyle w:val="StyleUnderline"/>
          <w:highlight w:val="green"/>
        </w:rPr>
      </w:pPr>
    </w:p>
    <w:p w14:paraId="6C432F10" w14:textId="77777777" w:rsidR="00BE2EFD" w:rsidRPr="00381035" w:rsidRDefault="00BE2EFD" w:rsidP="00BE2EFD">
      <w:pPr>
        <w:rPr>
          <w:rStyle w:val="StyleUnderline"/>
          <w:highlight w:val="green"/>
        </w:rPr>
      </w:pPr>
    </w:p>
    <w:p w14:paraId="68715B7E" w14:textId="77777777" w:rsidR="00BE2EFD" w:rsidRPr="00381035" w:rsidRDefault="00BE2EFD" w:rsidP="00BE2EFD">
      <w:pPr>
        <w:pStyle w:val="Heading3"/>
        <w:rPr>
          <w:rStyle w:val="StyleUnderline"/>
          <w:highlight w:val="green"/>
        </w:rPr>
      </w:pPr>
      <w:r w:rsidRPr="00381035">
        <w:t>1NC---AT: Labor Law Exclusive [Zbyszewska]</w:t>
      </w:r>
    </w:p>
    <w:p w14:paraId="5FCFD327" w14:textId="77777777" w:rsidR="00BE2EFD" w:rsidRPr="00381035" w:rsidRDefault="00BE2EFD" w:rsidP="00BE2EFD">
      <w:pPr>
        <w:pStyle w:val="Heading4"/>
        <w:rPr>
          <w:rStyle w:val="StyleUnderline"/>
          <w:highlight w:val="green"/>
        </w:rPr>
      </w:pPr>
      <w:r w:rsidRPr="00381035">
        <w:t xml:space="preserve">Nothing about </w:t>
      </w:r>
      <w:r w:rsidRPr="00381035">
        <w:rPr>
          <w:u w:val="single"/>
        </w:rPr>
        <w:t>understandings of</w:t>
      </w:r>
      <w:r w:rsidRPr="00381035">
        <w:t xml:space="preserve">, or </w:t>
      </w:r>
      <w:r w:rsidRPr="00381035">
        <w:rPr>
          <w:u w:val="single"/>
        </w:rPr>
        <w:t>relationships to</w:t>
      </w:r>
      <w:r w:rsidRPr="00381035">
        <w:t xml:space="preserve">, labor law is </w:t>
      </w:r>
      <w:r w:rsidRPr="00381035">
        <w:rPr>
          <w:u w:val="single"/>
        </w:rPr>
        <w:t>fixed</w:t>
      </w:r>
      <w:r w:rsidRPr="00381035">
        <w:t xml:space="preserve"> – but understanding the </w:t>
      </w:r>
      <w:r w:rsidRPr="00381035">
        <w:rPr>
          <w:u w:val="single"/>
        </w:rPr>
        <w:t>intricacies</w:t>
      </w:r>
      <w:r w:rsidRPr="00381035">
        <w:t xml:space="preserve"> and </w:t>
      </w:r>
      <w:r w:rsidRPr="00381035">
        <w:rPr>
          <w:u w:val="single"/>
        </w:rPr>
        <w:t>matrices of oppression</w:t>
      </w:r>
      <w:r w:rsidRPr="00381035">
        <w:t xml:space="preserve"> are essential to </w:t>
      </w:r>
      <w:r w:rsidRPr="00381035">
        <w:rPr>
          <w:u w:val="single"/>
        </w:rPr>
        <w:t>reconceptualize</w:t>
      </w:r>
      <w:r w:rsidRPr="00381035">
        <w:t xml:space="preserve"> a </w:t>
      </w:r>
      <w:r w:rsidRPr="00381035">
        <w:rPr>
          <w:u w:val="single"/>
        </w:rPr>
        <w:t>counter-hegemonic labor law</w:t>
      </w:r>
      <w:r w:rsidRPr="00381035">
        <w:t xml:space="preserve">. Rejection </w:t>
      </w:r>
      <w:r w:rsidRPr="00381035">
        <w:rPr>
          <w:u w:val="single"/>
        </w:rPr>
        <w:t>ossifies</w:t>
      </w:r>
      <w:r w:rsidRPr="00381035">
        <w:t xml:space="preserve"> the </w:t>
      </w:r>
      <w:r w:rsidRPr="00381035">
        <w:rPr>
          <w:u w:val="single"/>
        </w:rPr>
        <w:t>political and institutional</w:t>
      </w:r>
      <w:r w:rsidRPr="00381035">
        <w:t xml:space="preserve"> </w:t>
      </w:r>
      <w:r w:rsidRPr="00381035">
        <w:rPr>
          <w:u w:val="single"/>
        </w:rPr>
        <w:t>tools of exclusion</w:t>
      </w:r>
    </w:p>
    <w:p w14:paraId="42E46BF7" w14:textId="77777777" w:rsidR="00BE2EFD" w:rsidRPr="00381035" w:rsidRDefault="00BE2EFD" w:rsidP="00BE2EFD">
      <w:pPr>
        <w:rPr>
          <w:rStyle w:val="StyleUnderline"/>
          <w:highlight w:val="green"/>
        </w:rPr>
      </w:pPr>
      <w:r w:rsidRPr="00381035">
        <w:rPr>
          <w:rStyle w:val="Style13ptBold"/>
        </w:rPr>
        <w:t>Máximo</w:t>
      </w:r>
      <w:r w:rsidRPr="00381035">
        <w:t xml:space="preserve"> et al </w:t>
      </w:r>
      <w:r w:rsidRPr="00381035">
        <w:rPr>
          <w:rStyle w:val="Style13ptBold"/>
        </w:rPr>
        <w:t>20</w:t>
      </w:r>
      <w:r w:rsidRPr="00381035">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381035">
        <w:rPr>
          <w:b/>
          <w:bCs/>
        </w:rPr>
        <w:t>Nicoli</w:t>
      </w:r>
      <w:r w:rsidRPr="00381035">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381035">
        <w:rPr>
          <w:b/>
          <w:bCs/>
        </w:rPr>
        <w:t>*machine translated from Portuguese (Brazil) to English by Google Translate</w:t>
      </w:r>
      <w:r w:rsidRPr="00381035">
        <w:t>]</w:t>
      </w:r>
    </w:p>
    <w:p w14:paraId="500EB2AE" w14:textId="77777777" w:rsidR="00BE2EFD" w:rsidRPr="00381035" w:rsidRDefault="00BE2EFD" w:rsidP="00BE2EFD">
      <w:pPr>
        <w:rPr>
          <w:rStyle w:val="StyleUnderline"/>
          <w:highlight w:val="green"/>
        </w:rPr>
      </w:pPr>
      <w:r w:rsidRPr="00381035">
        <w:rPr>
          <w:sz w:val="16"/>
        </w:rPr>
        <w:t>Abstract</w:t>
      </w:r>
    </w:p>
    <w:p w14:paraId="5EE98FC8" w14:textId="77777777" w:rsidR="00BE2EFD" w:rsidRPr="00381035" w:rsidRDefault="00BE2EFD" w:rsidP="00BE2EFD">
      <w:pPr>
        <w:rPr>
          <w:rStyle w:val="StyleUnderline"/>
          <w:highlight w:val="green"/>
        </w:rPr>
      </w:pPr>
      <w:r w:rsidRPr="00381035">
        <w:rPr>
          <w:sz w:val="16"/>
        </w:rPr>
        <w:t xml:space="preserve">This article seeks to uncover the epistemic secrets of labor law. Through interdisciplinary, speculative theoretical research linked to dissenting epistemological fields, it demonstrates how </w:t>
      </w:r>
      <w:r w:rsidRPr="00381035">
        <w:rPr>
          <w:rStyle w:val="StyleUnderline"/>
        </w:rPr>
        <w:t xml:space="preserve">the </w:t>
      </w:r>
      <w:r w:rsidRPr="00381035">
        <w:rPr>
          <w:rStyle w:val="Emphasis"/>
        </w:rPr>
        <w:t>processes of understanding</w:t>
      </w:r>
      <w:r w:rsidRPr="00381035">
        <w:rPr>
          <w:rStyle w:val="StyleUnderline"/>
        </w:rPr>
        <w:t xml:space="preserve"> the foundations and categories of </w:t>
      </w:r>
      <w:r w:rsidRPr="00381035">
        <w:rPr>
          <w:rStyle w:val="Emphasis"/>
        </w:rPr>
        <w:t>labor law</w:t>
      </w:r>
      <w:r w:rsidRPr="00381035">
        <w:rPr>
          <w:rStyle w:val="StyleUnderline"/>
        </w:rPr>
        <w:t xml:space="preserve"> are, in themselves, permeated by power</w:t>
      </w:r>
      <w:r w:rsidRPr="00381035">
        <w:rPr>
          <w:sz w:val="16"/>
        </w:rPr>
        <w:t xml:space="preserve">. Power that is expressed </w:t>
      </w:r>
      <w:r w:rsidRPr="00381035">
        <w:rPr>
          <w:rStyle w:val="StyleUnderline"/>
        </w:rPr>
        <w:t xml:space="preserve">in the form of </w:t>
      </w:r>
      <w:r w:rsidRPr="00381035">
        <w:rPr>
          <w:rStyle w:val="Emphasis"/>
        </w:rPr>
        <w:t>coloniality</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Not as external phenomena, but as </w:t>
      </w:r>
      <w:r w:rsidRPr="00381035">
        <w:rPr>
          <w:rStyle w:val="Emphasis"/>
        </w:rPr>
        <w:t>constitutive elements</w:t>
      </w:r>
      <w:r w:rsidRPr="00381035">
        <w:rPr>
          <w:rStyle w:val="StyleUnderline"/>
        </w:rPr>
        <w:t xml:space="preserve"> of this knowledge</w:t>
      </w:r>
      <w:r w:rsidRPr="00381035">
        <w:rPr>
          <w:sz w:val="16"/>
        </w:rPr>
        <w:t xml:space="preserve">. This demonstration of the epistemic nature of the matrices of oppression in the constitution of the labor-legal categories themselves constitutes its original contribution. The article brings together </w:t>
      </w:r>
      <w:r w:rsidRPr="00381035">
        <w:rPr>
          <w:rStyle w:val="StyleUnderline"/>
        </w:rPr>
        <w:t xml:space="preserve">the </w:t>
      </w:r>
      <w:r w:rsidRPr="00381035">
        <w:rPr>
          <w:rStyle w:val="Emphasis"/>
        </w:rPr>
        <w:t>counter-hegemonic theorizing</w:t>
      </w:r>
      <w:r w:rsidRPr="00381035">
        <w:rPr>
          <w:rStyle w:val="StyleUnderline"/>
        </w:rPr>
        <w:t xml:space="preserve"> of</w:t>
      </w:r>
      <w:r w:rsidRPr="00381035">
        <w:rPr>
          <w:sz w:val="16"/>
        </w:rPr>
        <w:t xml:space="preserve"> these subaltern fields and the elements of protected employment in Brazil, on four fronts. In the field of </w:t>
      </w:r>
      <w:r w:rsidRPr="00381035">
        <w:rPr>
          <w:rStyle w:val="Emphasis"/>
        </w:rPr>
        <w:t>decolonial</w:t>
      </w:r>
      <w:r w:rsidRPr="00381035">
        <w:rPr>
          <w:rStyle w:val="StyleUnderline"/>
        </w:rPr>
        <w:t xml:space="preserve"> theories</w:t>
      </w:r>
      <w:r w:rsidRPr="00381035">
        <w:rPr>
          <w:sz w:val="16"/>
        </w:rPr>
        <w:t xml:space="preserve">, legal subordination in the definition of the employment relationship will be discussed in its coloniality. In </w:t>
      </w:r>
      <w:r w:rsidRPr="00381035">
        <w:rPr>
          <w:rStyle w:val="Emphasis"/>
        </w:rPr>
        <w:t>feminisms</w:t>
      </w:r>
      <w:r w:rsidRPr="00381035">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381035">
        <w:rPr>
          <w:rStyle w:val="Emphasis"/>
        </w:rPr>
        <w:t>radical black thought</w:t>
      </w:r>
      <w:r w:rsidRPr="00381035">
        <w:rPr>
          <w:sz w:val="16"/>
        </w:rPr>
        <w:t xml:space="preserve">, criticism is made of personhood, </w:t>
      </w:r>
      <w:r w:rsidRPr="00381035">
        <w:rPr>
          <w:rStyle w:val="StyleUnderline"/>
        </w:rPr>
        <w:t>especially</w:t>
      </w:r>
      <w:r w:rsidRPr="00381035">
        <w:rPr>
          <w:sz w:val="16"/>
        </w:rPr>
        <w:t xml:space="preserve"> through the lens of </w:t>
      </w:r>
      <w:r w:rsidRPr="00381035">
        <w:rPr>
          <w:rStyle w:val="StyleUnderline"/>
        </w:rPr>
        <w:t>Afro-pessimism</w:t>
      </w:r>
      <w:r w:rsidRPr="00381035">
        <w:rPr>
          <w:sz w:val="16"/>
        </w:rPr>
        <w:t xml:space="preserve">. </w:t>
      </w:r>
      <w:r w:rsidRPr="00381035">
        <w:rPr>
          <w:rStyle w:val="StyleUnderline"/>
        </w:rPr>
        <w:t>And</w:t>
      </w:r>
      <w:r w:rsidRPr="00381035">
        <w:rPr>
          <w:sz w:val="16"/>
        </w:rPr>
        <w:t xml:space="preserve"> in the tensions of </w:t>
      </w:r>
      <w:r w:rsidRPr="00381035">
        <w:rPr>
          <w:rStyle w:val="Emphasis"/>
        </w:rPr>
        <w:t>queer theory</w:t>
      </w:r>
      <w:r w:rsidRPr="00381035">
        <w:rPr>
          <w:sz w:val="16"/>
        </w:rPr>
        <w:t xml:space="preserve">, the standardization of human bodies as the basic place of the idea of </w:t>
      </w:r>
      <w:r w:rsidRPr="00381035">
        <w:rPr>
          <w:rFonts w:ascii="Arial" w:hAnsi="Arial" w:cs="Arial"/>
          <w:sz w:val="16"/>
        </w:rPr>
        <w:t>​​</w:t>
      </w:r>
      <w:r w:rsidRPr="00381035">
        <w:rPr>
          <w:sz w:val="16"/>
        </w:rPr>
        <w:t xml:space="preserve">a physical person is problematized. In each of the pairings, the results are new questions, which </w:t>
      </w:r>
      <w:r w:rsidRPr="00381035">
        <w:rPr>
          <w:rStyle w:val="Emphasis"/>
        </w:rPr>
        <w:t>destabilize</w:t>
      </w:r>
      <w:r w:rsidRPr="00381035">
        <w:rPr>
          <w:rStyle w:val="StyleUnderline"/>
        </w:rPr>
        <w:t xml:space="preserve"> the </w:t>
      </w:r>
      <w:r w:rsidRPr="00381035">
        <w:rPr>
          <w:rStyle w:val="Emphasis"/>
        </w:rPr>
        <w:t>legal-labor categories</w:t>
      </w:r>
      <w:r w:rsidRPr="00381035">
        <w:rPr>
          <w:rStyle w:val="StyleUnderline"/>
        </w:rPr>
        <w:t>, by</w:t>
      </w:r>
      <w:r w:rsidRPr="00381035">
        <w:rPr>
          <w:sz w:val="16"/>
        </w:rPr>
        <w:t xml:space="preserve"> addressing the concern for the unveiling of secrets. In the end, it is concluded that there is a necessary </w:t>
      </w:r>
      <w:r w:rsidRPr="00381035">
        <w:rPr>
          <w:rStyle w:val="Emphasis"/>
        </w:rPr>
        <w:t>expansion</w:t>
      </w:r>
      <w:r w:rsidRPr="00381035">
        <w:rPr>
          <w:rStyle w:val="StyleUnderline"/>
        </w:rPr>
        <w:t xml:space="preserve"> of the </w:t>
      </w:r>
      <w:r w:rsidRPr="00381035">
        <w:rPr>
          <w:rStyle w:val="Emphasis"/>
        </w:rPr>
        <w:t>legal intelligibilities</w:t>
      </w:r>
      <w:r w:rsidRPr="00381035">
        <w:rPr>
          <w:sz w:val="16"/>
        </w:rPr>
        <w:t xml:space="preserve"> of the topics addressed </w:t>
      </w:r>
      <w:r w:rsidRPr="00381035">
        <w:rPr>
          <w:rStyle w:val="StyleUnderline"/>
        </w:rPr>
        <w:t xml:space="preserve">and </w:t>
      </w:r>
      <w:r w:rsidRPr="00381035">
        <w:rPr>
          <w:rStyle w:val="Emphasis"/>
        </w:rPr>
        <w:t>paths are indicated</w:t>
      </w:r>
      <w:r w:rsidRPr="00381035">
        <w:rPr>
          <w:rStyle w:val="StyleUnderline"/>
        </w:rPr>
        <w:t xml:space="preserve"> for </w:t>
      </w:r>
      <w:r w:rsidRPr="00381035">
        <w:rPr>
          <w:rStyle w:val="Emphasis"/>
        </w:rPr>
        <w:t>another theory of knowledge</w:t>
      </w:r>
      <w:r w:rsidRPr="00381035">
        <w:rPr>
          <w:rStyle w:val="StyleUnderline"/>
        </w:rPr>
        <w:t xml:space="preserve"> of </w:t>
      </w:r>
      <w:r w:rsidRPr="00381035">
        <w:rPr>
          <w:rStyle w:val="Emphasis"/>
        </w:rPr>
        <w:t>labor law</w:t>
      </w:r>
      <w:r w:rsidRPr="00381035">
        <w:rPr>
          <w:sz w:val="16"/>
        </w:rPr>
        <w:t xml:space="preserve">. </w:t>
      </w:r>
    </w:p>
    <w:p w14:paraId="413DCBF0" w14:textId="77777777" w:rsidR="00BE2EFD" w:rsidRPr="00381035" w:rsidRDefault="00BE2EFD" w:rsidP="00BE2EFD">
      <w:pPr>
        <w:rPr>
          <w:rStyle w:val="StyleUnderline"/>
          <w:highlight w:val="green"/>
        </w:rPr>
      </w:pPr>
      <w:r w:rsidRPr="00381035">
        <w:rPr>
          <w:sz w:val="16"/>
        </w:rPr>
        <w:t>Keywords: Labor law. Epistemologies. Coloniality. Race. Gender. Sexuality.</w:t>
      </w:r>
    </w:p>
    <w:p w14:paraId="7AC59FAF" w14:textId="77777777" w:rsidR="00BE2EFD" w:rsidRPr="00381035" w:rsidRDefault="00BE2EFD" w:rsidP="00BE2EFD">
      <w:pPr>
        <w:rPr>
          <w:rStyle w:val="StyleUnderline"/>
          <w:highlight w:val="green"/>
        </w:rPr>
      </w:pPr>
      <w:r w:rsidRPr="00381035">
        <w:rPr>
          <w:sz w:val="16"/>
        </w:rPr>
        <w:t>To cross the desert of the world with you</w:t>
      </w:r>
    </w:p>
    <w:p w14:paraId="0A8BF330" w14:textId="77777777" w:rsidR="00BE2EFD" w:rsidRPr="00381035" w:rsidRDefault="00BE2EFD" w:rsidP="00BE2EFD">
      <w:pPr>
        <w:rPr>
          <w:rStyle w:val="StyleUnderline"/>
          <w:highlight w:val="green"/>
        </w:rPr>
      </w:pPr>
      <w:r w:rsidRPr="00381035">
        <w:rPr>
          <w:sz w:val="16"/>
        </w:rPr>
        <w:t>To face the terror of death together</w:t>
      </w:r>
    </w:p>
    <w:p w14:paraId="35FD4098" w14:textId="77777777" w:rsidR="00BE2EFD" w:rsidRPr="00381035" w:rsidRDefault="00BE2EFD" w:rsidP="00BE2EFD">
      <w:pPr>
        <w:rPr>
          <w:rStyle w:val="StyleUnderline"/>
          <w:highlight w:val="green"/>
        </w:rPr>
      </w:pPr>
      <w:r w:rsidRPr="00381035">
        <w:rPr>
          <w:sz w:val="16"/>
        </w:rPr>
        <w:t>To see the truth to lose our fear</w:t>
      </w:r>
    </w:p>
    <w:p w14:paraId="4FA3DDFC" w14:textId="77777777" w:rsidR="00BE2EFD" w:rsidRPr="00381035" w:rsidRDefault="00BE2EFD" w:rsidP="00BE2EFD">
      <w:pPr>
        <w:rPr>
          <w:rStyle w:val="StyleUnderline"/>
          <w:highlight w:val="green"/>
        </w:rPr>
      </w:pPr>
      <w:r w:rsidRPr="00381035">
        <w:rPr>
          <w:sz w:val="16"/>
        </w:rPr>
        <w:t>I walked beside your steps</w:t>
      </w:r>
    </w:p>
    <w:p w14:paraId="5C87F36C" w14:textId="77777777" w:rsidR="00BE2EFD" w:rsidRPr="00381035" w:rsidRDefault="00BE2EFD" w:rsidP="00BE2EFD">
      <w:pPr>
        <w:rPr>
          <w:rStyle w:val="StyleUnderline"/>
          <w:highlight w:val="green"/>
        </w:rPr>
      </w:pPr>
      <w:r w:rsidRPr="00381035">
        <w:rPr>
          <w:sz w:val="16"/>
        </w:rPr>
        <w:t>For you I left my kingdom, my secret</w:t>
      </w:r>
    </w:p>
    <w:p w14:paraId="66925F22" w14:textId="77777777" w:rsidR="00BE2EFD" w:rsidRPr="00381035" w:rsidRDefault="00BE2EFD" w:rsidP="00BE2EFD">
      <w:pPr>
        <w:rPr>
          <w:rStyle w:val="StyleUnderline"/>
          <w:highlight w:val="green"/>
        </w:rPr>
      </w:pPr>
      <w:r w:rsidRPr="00381035">
        <w:rPr>
          <w:sz w:val="16"/>
        </w:rPr>
        <w:t>My quick night, my silence (...)</w:t>
      </w:r>
    </w:p>
    <w:p w14:paraId="18588095" w14:textId="77777777" w:rsidR="00BE2EFD" w:rsidRPr="00381035" w:rsidRDefault="00BE2EFD" w:rsidP="00BE2EFD">
      <w:pPr>
        <w:rPr>
          <w:rStyle w:val="StyleUnderline"/>
          <w:highlight w:val="green"/>
        </w:rPr>
      </w:pPr>
      <w:r w:rsidRPr="00381035">
        <w:rPr>
          <w:sz w:val="16"/>
        </w:rPr>
        <w:t>Outside in the veilless light of the harsh day</w:t>
      </w:r>
    </w:p>
    <w:p w14:paraId="164996D1" w14:textId="77777777" w:rsidR="00BE2EFD" w:rsidRPr="00381035" w:rsidRDefault="00BE2EFD" w:rsidP="00BE2EFD">
      <w:pPr>
        <w:rPr>
          <w:rStyle w:val="StyleUnderline"/>
          <w:highlight w:val="green"/>
        </w:rPr>
      </w:pPr>
      <w:r w:rsidRPr="00381035">
        <w:rPr>
          <w:sz w:val="16"/>
        </w:rPr>
        <w:t>Without the mirrors I saw that I was naked</w:t>
      </w:r>
    </w:p>
    <w:p w14:paraId="202B9CBB" w14:textId="77777777" w:rsidR="00BE2EFD" w:rsidRPr="00381035" w:rsidRDefault="00BE2EFD" w:rsidP="00BE2EFD">
      <w:pPr>
        <w:rPr>
          <w:rStyle w:val="StyleUnderline"/>
          <w:highlight w:val="green"/>
        </w:rPr>
      </w:pPr>
      <w:r w:rsidRPr="00381035">
        <w:rPr>
          <w:sz w:val="16"/>
        </w:rPr>
        <w:t>And the open space was called time</w:t>
      </w:r>
    </w:p>
    <w:p w14:paraId="44286C61" w14:textId="77777777" w:rsidR="00BE2EFD" w:rsidRPr="00381035" w:rsidRDefault="00BE2EFD" w:rsidP="00BE2EFD">
      <w:pPr>
        <w:rPr>
          <w:rStyle w:val="StyleUnderline"/>
          <w:highlight w:val="green"/>
        </w:rPr>
      </w:pPr>
      <w:r w:rsidRPr="00381035">
        <w:rPr>
          <w:sz w:val="16"/>
        </w:rPr>
        <w:t>That is why with your gestures you clothed me</w:t>
      </w:r>
    </w:p>
    <w:p w14:paraId="5DD292CA" w14:textId="77777777" w:rsidR="00BE2EFD" w:rsidRPr="00381035" w:rsidRDefault="00BE2EFD" w:rsidP="00BE2EFD">
      <w:pPr>
        <w:rPr>
          <w:rStyle w:val="StyleUnderline"/>
          <w:highlight w:val="green"/>
        </w:rPr>
      </w:pPr>
      <w:r w:rsidRPr="00381035">
        <w:rPr>
          <w:sz w:val="16"/>
        </w:rPr>
        <w:t>And I learned to live in the full wind</w:t>
      </w:r>
    </w:p>
    <w:p w14:paraId="72562925" w14:textId="77777777" w:rsidR="00BE2EFD" w:rsidRPr="00381035" w:rsidRDefault="00BE2EFD" w:rsidP="00BE2EFD">
      <w:pPr>
        <w:rPr>
          <w:rStyle w:val="StyleUnderline"/>
          <w:highlight w:val="green"/>
        </w:rPr>
      </w:pPr>
      <w:r w:rsidRPr="00381035">
        <w:rPr>
          <w:sz w:val="16"/>
        </w:rPr>
        <w:t>To cross the desert of the world with you</w:t>
      </w:r>
    </w:p>
    <w:p w14:paraId="6E756181" w14:textId="77777777" w:rsidR="00BE2EFD" w:rsidRPr="00381035" w:rsidRDefault="00BE2EFD" w:rsidP="00BE2EFD">
      <w:pPr>
        <w:rPr>
          <w:rStyle w:val="StyleUnderline"/>
          <w:highlight w:val="green"/>
        </w:rPr>
      </w:pPr>
      <w:r w:rsidRPr="00381035">
        <w:rPr>
          <w:sz w:val="16"/>
        </w:rPr>
        <w:t>Sophia de Mello Breyner Andresen1</w:t>
      </w:r>
    </w:p>
    <w:p w14:paraId="282A95D0" w14:textId="77777777" w:rsidR="00BE2EFD" w:rsidRPr="00381035" w:rsidRDefault="00BE2EFD" w:rsidP="00BE2EFD">
      <w:pPr>
        <w:rPr>
          <w:rStyle w:val="StyleUnderline"/>
          <w:highlight w:val="green"/>
        </w:rPr>
      </w:pPr>
      <w:r w:rsidRPr="00381035">
        <w:rPr>
          <w:sz w:val="16"/>
        </w:rPr>
        <w:t>1 Introduction: telling secrets</w:t>
      </w:r>
    </w:p>
    <w:p w14:paraId="04C22176" w14:textId="77777777" w:rsidR="00BE2EFD" w:rsidRPr="00381035" w:rsidRDefault="00BE2EFD" w:rsidP="00BE2EFD">
      <w:pPr>
        <w:rPr>
          <w:rStyle w:val="StyleUnderline"/>
          <w:highlight w:val="green"/>
        </w:rPr>
      </w:pPr>
      <w:r w:rsidRPr="00381035">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68A57A1" w14:textId="77777777" w:rsidR="00BE2EFD" w:rsidRPr="00381035" w:rsidRDefault="00BE2EFD" w:rsidP="00BE2EFD">
      <w:pPr>
        <w:rPr>
          <w:rStyle w:val="StyleUnderline"/>
          <w:highlight w:val="green"/>
        </w:rPr>
      </w:pPr>
      <w:r w:rsidRPr="00381035">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381035">
        <w:rPr>
          <w:rStyle w:val="StyleUnderline"/>
        </w:rPr>
        <w:t>the main thesis of our study: the theoretical demonstration</w:t>
      </w:r>
      <w:r w:rsidRPr="00381035">
        <w:rPr>
          <w:sz w:val="16"/>
        </w:rPr>
        <w:t xml:space="preserve"> of an even deeper nature, </w:t>
      </w:r>
      <w:r w:rsidRPr="00381035">
        <w:rPr>
          <w:rStyle w:val="StyleUnderline"/>
        </w:rPr>
        <w:t>of an epistemic order, of</w:t>
      </w:r>
      <w:r w:rsidRPr="00381035">
        <w:rPr>
          <w:sz w:val="16"/>
        </w:rPr>
        <w:t xml:space="preserve"> these </w:t>
      </w:r>
      <w:r w:rsidRPr="00381035">
        <w:rPr>
          <w:rStyle w:val="Emphasis"/>
        </w:rPr>
        <w:t>matrices of oppression</w:t>
      </w:r>
      <w:r w:rsidRPr="00381035">
        <w:rPr>
          <w:rStyle w:val="StyleUnderline"/>
        </w:rPr>
        <w:t xml:space="preserve"> in the conception of </w:t>
      </w:r>
      <w:r w:rsidRPr="00381035">
        <w:rPr>
          <w:rStyle w:val="Emphasis"/>
        </w:rPr>
        <w:t>labor-legal categories</w:t>
      </w:r>
      <w:r w:rsidRPr="00381035">
        <w:rPr>
          <w:rStyle w:val="StyleUnderline"/>
        </w:rPr>
        <w:t xml:space="preserve"> thought of </w:t>
      </w:r>
      <w:r w:rsidRPr="00381035">
        <w:rPr>
          <w:rStyle w:val="Emphasis"/>
        </w:rPr>
        <w:t>based on</w:t>
      </w:r>
      <w:r w:rsidRPr="00381035">
        <w:rPr>
          <w:rStyle w:val="StyleUnderline"/>
        </w:rPr>
        <w:t xml:space="preserve"> a </w:t>
      </w:r>
      <w:r w:rsidRPr="00381035">
        <w:rPr>
          <w:rStyle w:val="Emphasis"/>
        </w:rPr>
        <w:t>homogeneous</w:t>
      </w:r>
      <w:r w:rsidRPr="00381035">
        <w:rPr>
          <w:rStyle w:val="StyleUnderline"/>
        </w:rPr>
        <w:t xml:space="preserve"> and progressively </w:t>
      </w:r>
      <w:r w:rsidRPr="00381035">
        <w:rPr>
          <w:rStyle w:val="Emphasis"/>
        </w:rPr>
        <w:t>abstracted</w:t>
      </w:r>
      <w:r w:rsidRPr="00381035">
        <w:rPr>
          <w:rStyle w:val="StyleUnderline"/>
        </w:rPr>
        <w:t xml:space="preserve"> place in the law</w:t>
      </w:r>
      <w:r w:rsidRPr="00381035">
        <w:rPr>
          <w:sz w:val="16"/>
        </w:rPr>
        <w:t xml:space="preserve">. It is a first answer to an ambitious question: how and why do </w:t>
      </w:r>
      <w:r w:rsidRPr="00381035">
        <w:rPr>
          <w:rStyle w:val="Emphasis"/>
        </w:rPr>
        <w:t>labor-legal categories</w:t>
      </w:r>
      <w:r w:rsidRPr="00381035">
        <w:rPr>
          <w:sz w:val="16"/>
        </w:rPr>
        <w:t xml:space="preserve"> still </w:t>
      </w:r>
      <w:r w:rsidRPr="00381035">
        <w:rPr>
          <w:rStyle w:val="Emphasis"/>
        </w:rPr>
        <w:t>hide</w:t>
      </w:r>
      <w:r w:rsidRPr="00381035">
        <w:rPr>
          <w:rStyle w:val="StyleUnderline"/>
        </w:rPr>
        <w:t xml:space="preserve"> the place of enunciation of their modes of production, of thinking and rethinking, of </w:t>
      </w:r>
      <w:r w:rsidRPr="00381035">
        <w:rPr>
          <w:rStyle w:val="Emphasis"/>
        </w:rPr>
        <w:t>concrete operation in concrete lives</w:t>
      </w:r>
      <w:r w:rsidRPr="00381035">
        <w:rPr>
          <w:sz w:val="16"/>
        </w:rPr>
        <w:t xml:space="preserve">? </w:t>
      </w:r>
    </w:p>
    <w:p w14:paraId="245071F7" w14:textId="77777777" w:rsidR="00BE2EFD" w:rsidRPr="00381035" w:rsidRDefault="00BE2EFD" w:rsidP="00BE2EFD">
      <w:pPr>
        <w:rPr>
          <w:rStyle w:val="StyleUnderline"/>
          <w:highlight w:val="green"/>
        </w:rPr>
      </w:pPr>
      <w:r w:rsidRPr="00381035">
        <w:rPr>
          <w:rStyle w:val="StyleUnderline"/>
        </w:rPr>
        <w:t xml:space="preserve">Breaking with these mysteries </w:t>
      </w:r>
      <w:r w:rsidRPr="00381035">
        <w:rPr>
          <w:rStyle w:val="Emphasis"/>
        </w:rPr>
        <w:t>opens the doors</w:t>
      </w:r>
      <w:r w:rsidRPr="00381035">
        <w:rPr>
          <w:rStyle w:val="StyleUnderline"/>
        </w:rPr>
        <w:t xml:space="preserve"> to a re-elaboration of the very thinking of the foundations of </w:t>
      </w:r>
      <w:r w:rsidRPr="00381035">
        <w:rPr>
          <w:rStyle w:val="Emphasis"/>
        </w:rPr>
        <w:t>labor law</w:t>
      </w:r>
      <w:r w:rsidRPr="00381035">
        <w:rPr>
          <w:rStyle w:val="StyleUnderline"/>
        </w:rPr>
        <w:t xml:space="preserve">. </w:t>
      </w:r>
      <w:r w:rsidRPr="00381035">
        <w:rPr>
          <w:rStyle w:val="Emphasis"/>
        </w:rPr>
        <w:t>Giving form to discomforts</w:t>
      </w:r>
      <w:r w:rsidRPr="00381035">
        <w:rPr>
          <w:rStyle w:val="StyleUnderline"/>
        </w:rPr>
        <w:t xml:space="preserve"> that, because they are so great and so deeply buried in the modes of understanding of the labor-legal field, necessarily </w:t>
      </w:r>
      <w:r w:rsidRPr="00381035">
        <w:rPr>
          <w:rStyle w:val="Emphasis"/>
        </w:rPr>
        <w:t>put us on the path</w:t>
      </w:r>
      <w:r w:rsidRPr="00381035">
        <w:rPr>
          <w:rStyle w:val="StyleUnderline"/>
        </w:rPr>
        <w:t xml:space="preserve"> of a </w:t>
      </w:r>
      <w:r w:rsidRPr="00381035">
        <w:rPr>
          <w:rStyle w:val="Emphasis"/>
        </w:rPr>
        <w:t>theory of knowledge</w:t>
      </w:r>
      <w:r w:rsidRPr="00381035">
        <w:rPr>
          <w:rStyle w:val="StyleUnderline"/>
        </w:rPr>
        <w:t xml:space="preserve"> on </w:t>
      </w:r>
      <w:r w:rsidRPr="00381035">
        <w:rPr>
          <w:rStyle w:val="Emphasis"/>
        </w:rPr>
        <w:t>other bases</w:t>
      </w:r>
      <w:r w:rsidRPr="00381035">
        <w:rPr>
          <w:sz w:val="16"/>
        </w:rPr>
        <w:t xml:space="preserve">. They </w:t>
      </w:r>
      <w:r w:rsidRPr="00381035">
        <w:rPr>
          <w:rStyle w:val="Emphasis"/>
        </w:rPr>
        <w:t>provoke</w:t>
      </w:r>
      <w:r w:rsidRPr="00381035">
        <w:rPr>
          <w:rStyle w:val="StyleUnderline"/>
        </w:rPr>
        <w:t xml:space="preserve"> a </w:t>
      </w:r>
      <w:r w:rsidRPr="00381035">
        <w:rPr>
          <w:rStyle w:val="Emphasis"/>
        </w:rPr>
        <w:t>legal sphere</w:t>
      </w:r>
      <w:r w:rsidRPr="00381035">
        <w:rPr>
          <w:rStyle w:val="StyleUnderline"/>
        </w:rPr>
        <w:t xml:space="preserve"> that, itself, </w:t>
      </w:r>
      <w:r w:rsidRPr="00381035">
        <w:rPr>
          <w:rStyle w:val="Emphasis"/>
        </w:rPr>
        <w:t>is the offspring of insurgency</w:t>
      </w:r>
      <w:r w:rsidRPr="00381035">
        <w:rPr>
          <w:sz w:val="16"/>
        </w:rPr>
        <w:t xml:space="preserve">. But that does not for this reason (or perhaps exactly for this reason) can stop permanently metabolizing its contradictions. Of taking part in this exhumation of buried secrets. </w:t>
      </w:r>
    </w:p>
    <w:p w14:paraId="3D30C63B" w14:textId="77777777" w:rsidR="00BE2EFD" w:rsidRPr="00381035" w:rsidRDefault="00BE2EFD" w:rsidP="00BE2EFD">
      <w:pPr>
        <w:rPr>
          <w:rStyle w:val="StyleUnderline"/>
          <w:highlight w:val="green"/>
        </w:rPr>
      </w:pPr>
      <w:r w:rsidRPr="00381035">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13319370" w14:textId="77777777" w:rsidR="00BE2EFD" w:rsidRPr="00381035" w:rsidRDefault="00BE2EFD" w:rsidP="00BE2EFD">
      <w:pPr>
        <w:rPr>
          <w:rStyle w:val="StyleUnderline"/>
          <w:highlight w:val="green"/>
        </w:rPr>
      </w:pPr>
      <w:r w:rsidRPr="00381035">
        <w:rPr>
          <w:sz w:val="16"/>
        </w:rPr>
        <w:t xml:space="preserve">Telling secrets, we know, is always risky. The great risk of the movement proposed here is that it distorts what it wants to reveal. To this end, an introductory note that survives unscathed after the revelation of secrets: </w:t>
      </w:r>
      <w:r w:rsidRPr="00381035">
        <w:rPr>
          <w:rStyle w:val="Emphasis"/>
          <w:highlight w:val="green"/>
        </w:rPr>
        <w:t>labor law</w:t>
      </w:r>
      <w:r w:rsidRPr="00381035">
        <w:rPr>
          <w:rStyle w:val="StyleUnderline"/>
        </w:rPr>
        <w:t xml:space="preserve">, in the field of legal relations, </w:t>
      </w:r>
      <w:r w:rsidRPr="00381035">
        <w:rPr>
          <w:rStyle w:val="StyleUnderline"/>
          <w:highlight w:val="green"/>
        </w:rPr>
        <w:t xml:space="preserve">is </w:t>
      </w:r>
      <w:r w:rsidRPr="00381035">
        <w:rPr>
          <w:rStyle w:val="Emphasis"/>
          <w:highlight w:val="green"/>
        </w:rPr>
        <w:t>one of the greatest achievements of</w:t>
      </w:r>
      <w:r w:rsidRPr="00381035">
        <w:rPr>
          <w:rStyle w:val="Emphasis"/>
        </w:rPr>
        <w:t xml:space="preserve"> the </w:t>
      </w:r>
      <w:r w:rsidRPr="00381035">
        <w:rPr>
          <w:rStyle w:val="Emphasis"/>
          <w:highlight w:val="green"/>
        </w:rPr>
        <w:t>subalterns</w:t>
      </w:r>
      <w:r w:rsidRPr="00381035">
        <w:rPr>
          <w:rStyle w:val="StyleUnderline"/>
        </w:rPr>
        <w:t xml:space="preserve"> of the modern world. </w:t>
      </w:r>
      <w:r w:rsidRPr="00381035">
        <w:rPr>
          <w:rStyle w:val="Emphasis"/>
        </w:rPr>
        <w:t>Not for all, not homogeneously, not triumphantly, but it is nonetheless a very important social achievement</w:t>
      </w:r>
      <w:r w:rsidRPr="00381035">
        <w:rPr>
          <w:rStyle w:val="StyleUnderline"/>
        </w:rPr>
        <w:t xml:space="preserve">. </w:t>
      </w:r>
      <w:r w:rsidRPr="00381035">
        <w:rPr>
          <w:rStyle w:val="StyleUnderline"/>
          <w:highlight w:val="green"/>
        </w:rPr>
        <w:t>And</w:t>
      </w:r>
      <w:r w:rsidRPr="00381035">
        <w:rPr>
          <w:rStyle w:val="StyleUnderline"/>
        </w:rPr>
        <w:t xml:space="preserve"> this achievement </w:t>
      </w:r>
      <w:r w:rsidRPr="00381035">
        <w:rPr>
          <w:rStyle w:val="Emphasis"/>
          <w:highlight w:val="green"/>
        </w:rPr>
        <w:t>is constantly threatened</w:t>
      </w:r>
      <w:r w:rsidRPr="00381035">
        <w:rPr>
          <w:rStyle w:val="StyleUnderline"/>
        </w:rPr>
        <w:t>. For many decades</w:t>
      </w:r>
      <w:r w:rsidRPr="00381035">
        <w:rPr>
          <w:sz w:val="16"/>
        </w:rPr>
        <w:t xml:space="preserve">, it is true, </w:t>
      </w:r>
      <w:r w:rsidRPr="00381035">
        <w:rPr>
          <w:rStyle w:val="StyleUnderline"/>
        </w:rPr>
        <w:t xml:space="preserve">but </w:t>
      </w:r>
      <w:r w:rsidRPr="00381035">
        <w:rPr>
          <w:rStyle w:val="Emphasis"/>
        </w:rPr>
        <w:t>especially now</w:t>
      </w:r>
      <w:r w:rsidRPr="00381035">
        <w:rPr>
          <w:sz w:val="16"/>
        </w:rPr>
        <w:t xml:space="preserve">. In addition, </w:t>
      </w:r>
      <w:r w:rsidRPr="00381035">
        <w:rPr>
          <w:rStyle w:val="Emphasis"/>
        </w:rPr>
        <w:t>labor law</w:t>
      </w:r>
      <w:r w:rsidRPr="00381035">
        <w:rPr>
          <w:sz w:val="16"/>
        </w:rPr>
        <w:t xml:space="preserve">, as we will see in the following pages, </w:t>
      </w:r>
      <w:r w:rsidRPr="00381035">
        <w:rPr>
          <w:rStyle w:val="Emphasis"/>
        </w:rPr>
        <w:t>has also contributed</w:t>
      </w:r>
      <w:r w:rsidRPr="00381035">
        <w:rPr>
          <w:rStyle w:val="StyleUnderline"/>
        </w:rPr>
        <w:t xml:space="preserve"> to the establishment of </w:t>
      </w:r>
      <w:r w:rsidRPr="00381035">
        <w:rPr>
          <w:rStyle w:val="Emphasis"/>
        </w:rPr>
        <w:t>racism</w:t>
      </w:r>
      <w:r w:rsidRPr="00381035">
        <w:rPr>
          <w:rStyle w:val="StyleUnderline"/>
        </w:rPr>
        <w:t xml:space="preserve">, </w:t>
      </w:r>
      <w:r w:rsidRPr="00381035">
        <w:rPr>
          <w:rStyle w:val="Emphasis"/>
        </w:rPr>
        <w:t>colonialism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in many ways. And</w:t>
      </w:r>
      <w:r w:rsidRPr="00381035">
        <w:rPr>
          <w:sz w:val="16"/>
        </w:rPr>
        <w:t xml:space="preserve">, therefore, it </w:t>
      </w:r>
      <w:r w:rsidRPr="00381035">
        <w:rPr>
          <w:rStyle w:val="Emphasis"/>
          <w:highlight w:val="green"/>
        </w:rPr>
        <w:t>should be criticized</w:t>
      </w:r>
      <w:r w:rsidRPr="00381035">
        <w:rPr>
          <w:rStyle w:val="StyleUnderline"/>
        </w:rPr>
        <w:t xml:space="preserve"> without nostalgia, romanticization or attachment</w:t>
      </w:r>
      <w:r w:rsidRPr="00381035">
        <w:rPr>
          <w:sz w:val="16"/>
        </w:rPr>
        <w:t xml:space="preserve">. </w:t>
      </w:r>
    </w:p>
    <w:p w14:paraId="6FF1E688" w14:textId="77777777" w:rsidR="00BE2EFD" w:rsidRPr="00381035" w:rsidRDefault="00BE2EFD" w:rsidP="00BE2EFD">
      <w:pPr>
        <w:rPr>
          <w:rStyle w:val="StyleUnderline"/>
          <w:highlight w:val="green"/>
        </w:rPr>
      </w:pPr>
      <w:r w:rsidRPr="00381035">
        <w:rPr>
          <w:rStyle w:val="Emphasis"/>
          <w:highlight w:val="green"/>
        </w:rPr>
        <w:t>But</w:t>
      </w:r>
      <w:r w:rsidRPr="00381035">
        <w:rPr>
          <w:rStyle w:val="StyleUnderline"/>
        </w:rPr>
        <w:t xml:space="preserve">, note: its </w:t>
      </w:r>
      <w:r w:rsidRPr="00381035">
        <w:rPr>
          <w:rStyle w:val="Emphasis"/>
        </w:rPr>
        <w:t>contemporary destruction is not related</w:t>
      </w:r>
      <w:r w:rsidRPr="00381035">
        <w:rPr>
          <w:rStyle w:val="StyleUnderline"/>
        </w:rPr>
        <w:t xml:space="preserve"> to this criticism. </w:t>
      </w:r>
      <w:r w:rsidRPr="00381035">
        <w:rPr>
          <w:rStyle w:val="StyleUnderline"/>
          <w:highlight w:val="green"/>
        </w:rPr>
        <w:t xml:space="preserve">It is being </w:t>
      </w:r>
      <w:r w:rsidRPr="00381035">
        <w:rPr>
          <w:rStyle w:val="Emphasis"/>
          <w:highlight w:val="green"/>
        </w:rPr>
        <w:t xml:space="preserve">destroyed </w:t>
      </w:r>
      <w:r w:rsidRPr="00381035">
        <w:rPr>
          <w:rStyle w:val="Emphasis"/>
        </w:rPr>
        <w:t>to serve</w:t>
      </w:r>
      <w:r w:rsidRPr="00381035">
        <w:rPr>
          <w:rStyle w:val="StyleUnderline"/>
        </w:rPr>
        <w:t xml:space="preserve"> ostensibly placed </w:t>
      </w:r>
      <w:r w:rsidRPr="00381035">
        <w:rPr>
          <w:rStyle w:val="Emphasis"/>
        </w:rPr>
        <w:t>economic interests</w:t>
      </w:r>
      <w:r w:rsidRPr="00381035">
        <w:rPr>
          <w:rStyle w:val="StyleUnderline"/>
        </w:rPr>
        <w:t xml:space="preserve">, which constitute a series of, from a scientific point of view, lies. </w:t>
      </w:r>
      <w:r w:rsidRPr="00381035">
        <w:rPr>
          <w:rStyle w:val="Emphasis"/>
        </w:rPr>
        <w:t>The lie</w:t>
      </w:r>
      <w:r w:rsidRPr="00381035">
        <w:rPr>
          <w:rStyle w:val="StyleUnderline"/>
        </w:rPr>
        <w:t xml:space="preserve"> that labor protection is expensive, that it impedes development, economic growth and job creation. That </w:t>
      </w:r>
      <w:r w:rsidRPr="00381035">
        <w:rPr>
          <w:rStyle w:val="Emphasis"/>
        </w:rPr>
        <w:t>labor law</w:t>
      </w:r>
      <w:r w:rsidRPr="00381035">
        <w:rPr>
          <w:rStyle w:val="StyleUnderline"/>
        </w:rPr>
        <w:t xml:space="preserve">, after all, </w:t>
      </w:r>
      <w:r w:rsidRPr="00381035">
        <w:rPr>
          <w:rStyle w:val="Emphasis"/>
        </w:rPr>
        <w:t>protects too much</w:t>
      </w:r>
      <w:r w:rsidRPr="00381035">
        <w:rPr>
          <w:rStyle w:val="StyleUnderline"/>
        </w:rPr>
        <w:t xml:space="preserve">. There is </w:t>
      </w:r>
      <w:r w:rsidRPr="00381035">
        <w:rPr>
          <w:rStyle w:val="Emphasis"/>
        </w:rPr>
        <w:t>abundant scientific proof</w:t>
      </w:r>
      <w:r w:rsidRPr="00381035">
        <w:rPr>
          <w:rStyle w:val="StyleUnderline"/>
        </w:rPr>
        <w:t xml:space="preserve"> that all of </w:t>
      </w:r>
      <w:r w:rsidRPr="00381035">
        <w:rPr>
          <w:rStyle w:val="Emphasis"/>
        </w:rPr>
        <w:t>this is a lie</w:t>
      </w:r>
      <w:r w:rsidRPr="00381035">
        <w:rPr>
          <w:sz w:val="16"/>
        </w:rPr>
        <w:t xml:space="preserve"> 2. </w:t>
      </w:r>
      <w:r w:rsidRPr="00381035">
        <w:rPr>
          <w:b/>
          <w:bCs/>
          <w:sz w:val="16"/>
        </w:rPr>
        <w:t>[FOOTNOTE 2]</w:t>
      </w:r>
      <w:r w:rsidRPr="00381035">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381035">
        <w:rPr>
          <w:b/>
          <w:bCs/>
          <w:sz w:val="16"/>
        </w:rPr>
        <w:t>[\FOOTNOTE 2]</w:t>
      </w:r>
    </w:p>
    <w:p w14:paraId="2E25EE1D" w14:textId="77777777" w:rsidR="00BE2EFD" w:rsidRPr="00381035" w:rsidRDefault="00BE2EFD" w:rsidP="00BE2EFD">
      <w:pPr>
        <w:rPr>
          <w:rStyle w:val="StyleUnderline"/>
        </w:rPr>
      </w:pPr>
      <w:r w:rsidRPr="00381035">
        <w:rPr>
          <w:rStyle w:val="Emphasis"/>
        </w:rPr>
        <w:t>When we reveal</w:t>
      </w:r>
      <w:r w:rsidRPr="00381035">
        <w:rPr>
          <w:rStyle w:val="StyleUnderline"/>
        </w:rPr>
        <w:t xml:space="preserve"> what we see as the </w:t>
      </w:r>
      <w:r w:rsidRPr="00381035">
        <w:rPr>
          <w:rStyle w:val="Emphasis"/>
        </w:rPr>
        <w:t>epistemic secrets of labor law</w:t>
      </w:r>
      <w:r w:rsidRPr="00381035">
        <w:rPr>
          <w:rStyle w:val="StyleUnderline"/>
        </w:rPr>
        <w:t xml:space="preserve"> here, then, in a certain way, </w:t>
      </w:r>
      <w:r w:rsidRPr="00381035">
        <w:rPr>
          <w:rStyle w:val="Emphasis"/>
        </w:rPr>
        <w:t>we are also defending it</w:t>
      </w:r>
      <w:r w:rsidRPr="00381035">
        <w:rPr>
          <w:rStyle w:val="StyleUnderline"/>
        </w:rPr>
        <w:t xml:space="preserve">. We </w:t>
      </w:r>
      <w:r w:rsidRPr="00381035">
        <w:rPr>
          <w:rStyle w:val="Emphasis"/>
        </w:rPr>
        <w:t>want for it a destiny radically opposite</w:t>
      </w:r>
      <w:r w:rsidRPr="00381035">
        <w:rPr>
          <w:rStyle w:val="StyleUnderline"/>
        </w:rPr>
        <w:t xml:space="preserve"> to the one that is being drawn up at the present time</w:t>
      </w:r>
      <w:r w:rsidRPr="00381035">
        <w:rPr>
          <w:sz w:val="16"/>
        </w:rPr>
        <w:t xml:space="preserve">. A destiny that exposes and faces the difficulties that secrets have imposed on it. </w:t>
      </w:r>
      <w:r w:rsidRPr="00381035">
        <w:rPr>
          <w:rStyle w:val="StyleUnderline"/>
        </w:rPr>
        <w:t xml:space="preserve">The </w:t>
      </w:r>
      <w:r w:rsidRPr="00381035">
        <w:rPr>
          <w:rStyle w:val="Emphasis"/>
        </w:rPr>
        <w:t>simple destruction</w:t>
      </w:r>
      <w:r w:rsidRPr="00381035">
        <w:rPr>
          <w:rStyle w:val="StyleUnderline"/>
        </w:rPr>
        <w:t xml:space="preserve"> of </w:t>
      </w:r>
      <w:r w:rsidRPr="00381035">
        <w:rPr>
          <w:rStyle w:val="Emphasis"/>
        </w:rPr>
        <w:t>regulated</w:t>
      </w:r>
      <w:r w:rsidRPr="00381035">
        <w:rPr>
          <w:rStyle w:val="StyleUnderline"/>
        </w:rPr>
        <w:t xml:space="preserve">, typical and </w:t>
      </w:r>
      <w:r w:rsidRPr="00381035">
        <w:rPr>
          <w:rStyle w:val="Emphasis"/>
        </w:rPr>
        <w:t>protected employment</w:t>
      </w:r>
      <w:r w:rsidRPr="00381035">
        <w:rPr>
          <w:rStyle w:val="StyleUnderline"/>
        </w:rPr>
        <w:t xml:space="preserve">, as has happened, is </w:t>
      </w:r>
      <w:r w:rsidRPr="00381035">
        <w:rPr>
          <w:rStyle w:val="Emphasis"/>
        </w:rPr>
        <w:t>nothing more than a deepening of coloniality, racism, sexism and LGBTphobia</w:t>
      </w:r>
      <w:r w:rsidRPr="00381035">
        <w:rPr>
          <w:rStyle w:val="StyleUnderline"/>
        </w:rPr>
        <w:t xml:space="preserve">. It is the bodies marked by these elements that </w:t>
      </w:r>
      <w:r w:rsidRPr="00381035">
        <w:rPr>
          <w:rStyle w:val="Emphasis"/>
        </w:rPr>
        <w:t>suffer</w:t>
      </w:r>
      <w:r w:rsidRPr="00381035">
        <w:rPr>
          <w:rStyle w:val="StyleUnderline"/>
        </w:rPr>
        <w:t xml:space="preserve"> the effects of </w:t>
      </w:r>
      <w:r w:rsidRPr="00381035">
        <w:rPr>
          <w:rStyle w:val="Emphasis"/>
        </w:rPr>
        <w:t>precariousness</w:t>
      </w:r>
      <w:r w:rsidRPr="00381035">
        <w:rPr>
          <w:rStyle w:val="StyleUnderline"/>
        </w:rPr>
        <w:t xml:space="preserve"> in work </w:t>
      </w:r>
      <w:r w:rsidRPr="00381035">
        <w:rPr>
          <w:rStyle w:val="Emphasis"/>
        </w:rPr>
        <w:t>first and most strongly</w:t>
      </w:r>
      <w:r w:rsidRPr="00381035">
        <w:rPr>
          <w:rStyle w:val="StyleUnderline"/>
        </w:rPr>
        <w:t xml:space="preserve">. </w:t>
      </w:r>
      <w:r w:rsidRPr="00381035">
        <w:rPr>
          <w:rStyle w:val="Emphasis"/>
        </w:rPr>
        <w:t>Destroying labor rights</w:t>
      </w:r>
      <w:r w:rsidRPr="00381035">
        <w:rPr>
          <w:rStyle w:val="StyleUnderline"/>
        </w:rPr>
        <w:t xml:space="preserve"> would be to </w:t>
      </w:r>
      <w:r w:rsidRPr="00381035">
        <w:rPr>
          <w:rStyle w:val="Emphasis"/>
        </w:rPr>
        <w:t>bury its epistemic secrets even more deeply</w:t>
      </w:r>
      <w:r w:rsidRPr="00381035">
        <w:rPr>
          <w:sz w:val="16"/>
        </w:rPr>
        <w:t>.</w:t>
      </w:r>
    </w:p>
    <w:p w14:paraId="002C8802" w14:textId="77777777" w:rsidR="00BE2EFD" w:rsidRPr="00381035" w:rsidRDefault="00BE2EFD" w:rsidP="00BE2EFD">
      <w:pPr>
        <w:rPr>
          <w:rStyle w:val="StyleUnderline"/>
          <w:highlight w:val="green"/>
        </w:rPr>
      </w:pPr>
      <w:r w:rsidRPr="00381035">
        <w:rPr>
          <w:rStyle w:val="Emphasis"/>
        </w:rPr>
        <w:t>Methodologically</w:t>
      </w:r>
      <w:r w:rsidRPr="00381035">
        <w:rPr>
          <w:sz w:val="16"/>
        </w:rPr>
        <w:t xml:space="preserve">, the article presented here is </w:t>
      </w:r>
      <w:r w:rsidRPr="00381035">
        <w:rPr>
          <w:rStyle w:val="StyleUnderline"/>
        </w:rPr>
        <w:t xml:space="preserve">the result of </w:t>
      </w:r>
      <w:r w:rsidRPr="00381035">
        <w:rPr>
          <w:rStyle w:val="Emphasis"/>
        </w:rPr>
        <w:t>extensive</w:t>
      </w:r>
      <w:r w:rsidRPr="00381035">
        <w:rPr>
          <w:rStyle w:val="StyleUnderline"/>
        </w:rPr>
        <w:t xml:space="preserve"> and </w:t>
      </w:r>
      <w:r w:rsidRPr="00381035">
        <w:rPr>
          <w:rStyle w:val="Emphasis"/>
        </w:rPr>
        <w:t>interdisciplinary</w:t>
      </w:r>
      <w:r w:rsidRPr="00381035">
        <w:rPr>
          <w:rStyle w:val="StyleUnderline"/>
        </w:rPr>
        <w:t xml:space="preserve"> </w:t>
      </w:r>
      <w:r w:rsidRPr="00381035">
        <w:rPr>
          <w:rStyle w:val="Emphasis"/>
          <w:highlight w:val="green"/>
        </w:rPr>
        <w:t>legal research</w:t>
      </w:r>
      <w:r w:rsidRPr="00381035">
        <w:rPr>
          <w:sz w:val="16"/>
          <w:highlight w:val="green"/>
        </w:rPr>
        <w:t>.</w:t>
      </w:r>
      <w:r w:rsidRPr="00381035">
        <w:rPr>
          <w:sz w:val="16"/>
        </w:rPr>
        <w:t xml:space="preserve"> It </w:t>
      </w:r>
      <w:r w:rsidRPr="00381035">
        <w:rPr>
          <w:rStyle w:val="StyleUnderline"/>
          <w:highlight w:val="green"/>
        </w:rPr>
        <w:t xml:space="preserve">promotes pairings of </w:t>
      </w:r>
      <w:r w:rsidRPr="00381035">
        <w:rPr>
          <w:rStyle w:val="Emphasis"/>
          <w:highlight w:val="green"/>
        </w:rPr>
        <w:t>counter-hegemonic epistemological fields</w:t>
      </w:r>
      <w:r w:rsidRPr="00381035">
        <w:rPr>
          <w:rStyle w:val="StyleUnderline"/>
          <w:highlight w:val="green"/>
        </w:rPr>
        <w:t xml:space="preserve"> and elements</w:t>
      </w:r>
      <w:r w:rsidRPr="00381035">
        <w:rPr>
          <w:rStyle w:val="StyleUnderline"/>
        </w:rPr>
        <w:t xml:space="preserve"> that the literature usually understands as </w:t>
      </w:r>
      <w:r w:rsidRPr="00381035">
        <w:rPr>
          <w:rStyle w:val="Emphasis"/>
          <w:highlight w:val="green"/>
        </w:rPr>
        <w:t>structural to labor law</w:t>
      </w:r>
      <w:r w:rsidRPr="00381035">
        <w:rPr>
          <w:rStyle w:val="StyleUnderline"/>
        </w:rPr>
        <w:t>, in the employment relationship in its concept and elements</w:t>
      </w:r>
      <w:r w:rsidRPr="00381035">
        <w:rPr>
          <w:sz w:val="16"/>
        </w:rPr>
        <w:t xml:space="preserve">. Thus, decolonial theoretical contributions, contemporary black thought, feminisms and queer theory lead the research to its findings. In all these fields, the text will attempt </w:t>
      </w:r>
      <w:r w:rsidRPr="00381035">
        <w:rPr>
          <w:rStyle w:val="StyleUnderline"/>
          <w:highlight w:val="green"/>
        </w:rPr>
        <w:t>to</w:t>
      </w:r>
      <w:r w:rsidRPr="00381035">
        <w:rPr>
          <w:sz w:val="16"/>
        </w:rPr>
        <w:t xml:space="preserve"> bring introductory elements and </w:t>
      </w:r>
      <w:r w:rsidRPr="00381035">
        <w:rPr>
          <w:rStyle w:val="StyleUnderline"/>
          <w:highlight w:val="green"/>
        </w:rPr>
        <w:t>situate</w:t>
      </w:r>
      <w:r w:rsidRPr="00381035">
        <w:rPr>
          <w:sz w:val="16"/>
        </w:rPr>
        <w:t xml:space="preserve"> their main </w:t>
      </w:r>
      <w:r w:rsidRPr="00381035">
        <w:rPr>
          <w:rStyle w:val="Emphasis"/>
          <w:highlight w:val="green"/>
        </w:rPr>
        <w:t>debates</w:t>
      </w:r>
      <w:r w:rsidRPr="00381035">
        <w:rPr>
          <w:rStyle w:val="StyleUnderline"/>
        </w:rPr>
        <w:t>. Given the certainty of the impossibility of doing so adequately for such broad debates, it will indicate</w:t>
      </w:r>
      <w:r w:rsidRPr="00381035">
        <w:rPr>
          <w:sz w:val="16"/>
        </w:rPr>
        <w:t xml:space="preserve">, in a footnote, one or two introductory readings to each of these vast theoretical fields, as </w:t>
      </w:r>
      <w:r w:rsidRPr="00381035">
        <w:rPr>
          <w:rStyle w:val="Emphasis"/>
        </w:rPr>
        <w:t xml:space="preserve">contributions </w:t>
      </w:r>
      <w:r w:rsidRPr="00381035">
        <w:rPr>
          <w:rStyle w:val="Emphasis"/>
          <w:highlight w:val="green"/>
        </w:rPr>
        <w:t>for further study</w:t>
      </w:r>
      <w:r w:rsidRPr="00381035">
        <w:rPr>
          <w:sz w:val="16"/>
        </w:rPr>
        <w:t xml:space="preserve">. </w:t>
      </w:r>
    </w:p>
    <w:p w14:paraId="476A746A" w14:textId="77777777" w:rsidR="00BE2EFD" w:rsidRPr="00381035" w:rsidRDefault="00BE2EFD" w:rsidP="00BE2EFD">
      <w:pPr>
        <w:rPr>
          <w:rStyle w:val="StyleUnderline"/>
          <w:highlight w:val="green"/>
        </w:rPr>
      </w:pPr>
      <w:r w:rsidRPr="00381035">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381035">
        <w:rPr>
          <w:rStyle w:val="StyleUnderline"/>
          <w:highlight w:val="green"/>
        </w:rPr>
        <w:t>by the</w:t>
      </w:r>
      <w:r w:rsidRPr="00381035">
        <w:rPr>
          <w:rStyle w:val="StyleUnderline"/>
        </w:rPr>
        <w:t xml:space="preserve"> labor law </w:t>
      </w:r>
      <w:r w:rsidRPr="00381035">
        <w:rPr>
          <w:rStyle w:val="Emphasis"/>
          <w:highlight w:val="green"/>
        </w:rPr>
        <w:t>academy</w:t>
      </w:r>
      <w:r w:rsidRPr="00381035">
        <w:rPr>
          <w:rStyle w:val="StyleUnderline"/>
        </w:rPr>
        <w:t xml:space="preserve"> now, </w:t>
      </w:r>
      <w:r w:rsidRPr="00381035">
        <w:rPr>
          <w:rStyle w:val="StyleUnderline"/>
          <w:highlight w:val="green"/>
        </w:rPr>
        <w:t>in</w:t>
      </w:r>
      <w:r w:rsidRPr="00381035">
        <w:rPr>
          <w:rStyle w:val="StyleUnderline"/>
        </w:rPr>
        <w:t xml:space="preserve"> view of </w:t>
      </w:r>
      <w:r w:rsidRPr="00381035">
        <w:rPr>
          <w:rStyle w:val="StyleUnderline"/>
          <w:highlight w:val="green"/>
        </w:rPr>
        <w:t xml:space="preserve">its </w:t>
      </w:r>
      <w:r w:rsidRPr="00381035">
        <w:rPr>
          <w:rStyle w:val="Emphasis"/>
          <w:highlight w:val="green"/>
        </w:rPr>
        <w:t>spaces of privilege</w:t>
      </w:r>
      <w:r w:rsidRPr="00381035">
        <w:rPr>
          <w:sz w:val="16"/>
        </w:rPr>
        <w:t xml:space="preserve">. All of this makes this article the result of exploratory </w:t>
      </w:r>
      <w:r w:rsidRPr="00381035">
        <w:rPr>
          <w:rStyle w:val="Emphasis"/>
        </w:rPr>
        <w:t>research</w:t>
      </w:r>
      <w:r w:rsidRPr="00381035">
        <w:rPr>
          <w:sz w:val="16"/>
        </w:rPr>
        <w:t xml:space="preserve">, which engages in the formulation of questions angled in a different way, </w:t>
      </w:r>
      <w:r w:rsidRPr="00381035">
        <w:rPr>
          <w:rStyle w:val="StyleUnderline"/>
        </w:rPr>
        <w:t xml:space="preserve">in an </w:t>
      </w:r>
      <w:r w:rsidRPr="00381035">
        <w:rPr>
          <w:rStyle w:val="Emphasis"/>
        </w:rPr>
        <w:t>expansion of intelligibilities</w:t>
      </w:r>
      <w:r w:rsidRPr="00381035">
        <w:rPr>
          <w:rStyle w:val="StyleUnderline"/>
        </w:rPr>
        <w:t xml:space="preserve"> </w:t>
      </w:r>
      <w:r w:rsidRPr="00381035">
        <w:rPr>
          <w:rStyle w:val="StyleUnderline"/>
          <w:highlight w:val="green"/>
        </w:rPr>
        <w:t>that</w:t>
      </w:r>
      <w:r w:rsidRPr="00381035">
        <w:rPr>
          <w:rStyle w:val="StyleUnderline"/>
        </w:rPr>
        <w:t xml:space="preserve"> may </w:t>
      </w:r>
      <w:r w:rsidRPr="00381035">
        <w:rPr>
          <w:rStyle w:val="Emphasis"/>
        </w:rPr>
        <w:t xml:space="preserve">prospectively </w:t>
      </w:r>
      <w:r w:rsidRPr="00381035">
        <w:rPr>
          <w:rStyle w:val="Emphasis"/>
          <w:highlight w:val="green"/>
        </w:rPr>
        <w:t>affect</w:t>
      </w:r>
      <w:r w:rsidRPr="00381035">
        <w:rPr>
          <w:rStyle w:val="StyleUnderline"/>
        </w:rPr>
        <w:t xml:space="preserve"> the </w:t>
      </w:r>
      <w:r w:rsidRPr="00381035">
        <w:rPr>
          <w:rStyle w:val="Emphasis"/>
          <w:highlight w:val="green"/>
        </w:rPr>
        <w:t>labor law</w:t>
      </w:r>
      <w:r w:rsidRPr="00381035">
        <w:rPr>
          <w:rStyle w:val="StyleUnderline"/>
        </w:rPr>
        <w:t xml:space="preserve"> field</w:t>
      </w:r>
      <w:r w:rsidRPr="00381035">
        <w:rPr>
          <w:sz w:val="16"/>
        </w:rPr>
        <w:t xml:space="preserve">. It is, surely, and in short, a text of theoretical, critical, interdisciplinary and speculative research, which </w:t>
      </w:r>
      <w:r w:rsidRPr="00381035">
        <w:rPr>
          <w:rStyle w:val="Emphasis"/>
        </w:rPr>
        <w:t>offers as a result</w:t>
      </w:r>
      <w:r w:rsidRPr="00381035">
        <w:rPr>
          <w:rStyle w:val="StyleUnderline"/>
        </w:rPr>
        <w:t xml:space="preserve"> the </w:t>
      </w:r>
      <w:r w:rsidRPr="00381035">
        <w:rPr>
          <w:rStyle w:val="Emphasis"/>
        </w:rPr>
        <w:t>expansion of knowledge in the field</w:t>
      </w:r>
      <w:r w:rsidRPr="00381035">
        <w:rPr>
          <w:sz w:val="16"/>
        </w:rPr>
        <w:t xml:space="preserve">. </w:t>
      </w:r>
    </w:p>
    <w:p w14:paraId="5A00EF7C" w14:textId="77777777" w:rsidR="00BE2EFD" w:rsidRPr="00381035" w:rsidRDefault="00BE2EFD" w:rsidP="00BE2EFD">
      <w:pPr>
        <w:rPr>
          <w:rStyle w:val="StyleUnderline"/>
          <w:highlight w:val="green"/>
        </w:rPr>
      </w:pPr>
      <w:r w:rsidRPr="00381035">
        <w:rPr>
          <w:sz w:val="16"/>
        </w:rPr>
        <w:t xml:space="preserve">In this article, we will take a theoretical step. We will examine, driven by questioning, how the most central elements of </w:t>
      </w:r>
      <w:r w:rsidRPr="00381035">
        <w:rPr>
          <w:rStyle w:val="StyleUnderline"/>
        </w:rPr>
        <w:t xml:space="preserve">the </w:t>
      </w:r>
      <w:r w:rsidRPr="00381035">
        <w:rPr>
          <w:rStyle w:val="Emphasis"/>
        </w:rPr>
        <w:t>conceptual architecture</w:t>
      </w:r>
      <w:r w:rsidRPr="00381035">
        <w:rPr>
          <w:rStyle w:val="StyleUnderline"/>
        </w:rPr>
        <w:t xml:space="preserve"> of the standard employment relationship have </w:t>
      </w:r>
      <w:r w:rsidRPr="00381035">
        <w:rPr>
          <w:rStyle w:val="Emphasis"/>
        </w:rPr>
        <w:t>unspoken epistemological affiliations</w:t>
      </w:r>
      <w:r w:rsidRPr="00381035">
        <w:rPr>
          <w:sz w:val="16"/>
        </w:rPr>
        <w:t xml:space="preserve">, which are </w:t>
      </w:r>
      <w:r w:rsidRPr="00381035">
        <w:rPr>
          <w:rStyle w:val="Emphasis"/>
        </w:rPr>
        <w:t>reproduced</w:t>
      </w:r>
      <w:r w:rsidRPr="00381035">
        <w:rPr>
          <w:rStyle w:val="StyleUnderline"/>
        </w:rPr>
        <w:t xml:space="preserve"> within the limits of </w:t>
      </w:r>
      <w:r w:rsidRPr="00381035">
        <w:rPr>
          <w:rStyle w:val="Emphasis"/>
        </w:rPr>
        <w:t>legal thinking</w:t>
      </w:r>
      <w:r w:rsidRPr="00381035">
        <w:rPr>
          <w:sz w:val="16"/>
        </w:rPr>
        <w:t xml:space="preserve"> about these elements. How </w:t>
      </w:r>
      <w:r w:rsidRPr="00381035">
        <w:rPr>
          <w:rStyle w:val="StyleUnderline"/>
        </w:rPr>
        <w:t xml:space="preserve">their </w:t>
      </w:r>
      <w:r w:rsidRPr="00381035">
        <w:rPr>
          <w:rStyle w:val="Emphasis"/>
        </w:rPr>
        <w:t>abstract conceptual affirmation</w:t>
      </w:r>
      <w:r w:rsidRPr="00381035">
        <w:rPr>
          <w:rStyle w:val="StyleUnderline"/>
        </w:rPr>
        <w:t xml:space="preserve"> will specifically affect certain </w:t>
      </w:r>
      <w:r w:rsidRPr="00381035">
        <w:rPr>
          <w:rStyle w:val="Emphasis"/>
        </w:rPr>
        <w:t>spaces</w:t>
      </w:r>
      <w:r w:rsidRPr="00381035">
        <w:rPr>
          <w:rStyle w:val="StyleUnderline"/>
        </w:rPr>
        <w:t xml:space="preserve">, </w:t>
      </w:r>
      <w:r w:rsidRPr="00381035">
        <w:rPr>
          <w:rStyle w:val="Emphasis"/>
        </w:rPr>
        <w:t>people</w:t>
      </w:r>
      <w:r w:rsidRPr="00381035">
        <w:rPr>
          <w:rStyle w:val="StyleUnderline"/>
        </w:rPr>
        <w:t xml:space="preserve"> and </w:t>
      </w:r>
      <w:r w:rsidRPr="00381035">
        <w:rPr>
          <w:rStyle w:val="Emphasis"/>
        </w:rPr>
        <w:t>bodies</w:t>
      </w:r>
      <w:r w:rsidRPr="00381035">
        <w:rPr>
          <w:sz w:val="16"/>
        </w:rPr>
        <w:t xml:space="preserve">. And how </w:t>
      </w:r>
      <w:r w:rsidRPr="00381035">
        <w:rPr>
          <w:rStyle w:val="StyleUnderline"/>
        </w:rPr>
        <w:t xml:space="preserve">an interpellation based on questions that </w:t>
      </w:r>
      <w:r w:rsidRPr="00381035">
        <w:rPr>
          <w:rStyle w:val="Emphasis"/>
          <w:highlight w:val="green"/>
        </w:rPr>
        <w:t>destabilize</w:t>
      </w:r>
      <w:r w:rsidRPr="00381035">
        <w:rPr>
          <w:rStyle w:val="StyleUnderline"/>
        </w:rPr>
        <w:t xml:space="preserve"> these </w:t>
      </w:r>
      <w:r w:rsidRPr="00381035">
        <w:rPr>
          <w:rStyle w:val="Emphasis"/>
          <w:highlight w:val="green"/>
        </w:rPr>
        <w:t>epistemic affiliations</w:t>
      </w:r>
      <w:r w:rsidRPr="00381035">
        <w:rPr>
          <w:rStyle w:val="StyleUnderline"/>
          <w:highlight w:val="green"/>
        </w:rPr>
        <w:t xml:space="preserve"> is </w:t>
      </w:r>
      <w:r w:rsidRPr="00381035">
        <w:rPr>
          <w:rStyle w:val="Emphasis"/>
          <w:highlight w:val="green"/>
        </w:rPr>
        <w:t>essential</w:t>
      </w:r>
      <w:r w:rsidRPr="00381035">
        <w:rPr>
          <w:rStyle w:val="StyleUnderline"/>
          <w:highlight w:val="green"/>
        </w:rPr>
        <w:t xml:space="preserve"> for the </w:t>
      </w:r>
      <w:r w:rsidRPr="00381035">
        <w:rPr>
          <w:rStyle w:val="Emphasis"/>
          <w:highlight w:val="green"/>
        </w:rPr>
        <w:t>process of recreating labor law</w:t>
      </w:r>
      <w:r w:rsidRPr="00381035">
        <w:rPr>
          <w:sz w:val="16"/>
        </w:rPr>
        <w:t xml:space="preserve">. All of this in a movement of simultaneity, similar to that which Chandra Mohanty4 sees for Southern feminism in the face of hegemonic feminism: destabilizing and deconstructing, in order to create and construct. </w:t>
      </w:r>
    </w:p>
    <w:p w14:paraId="70F03C43" w14:textId="77777777" w:rsidR="00BE2EFD" w:rsidRPr="00381035" w:rsidRDefault="00BE2EFD" w:rsidP="00BE2EFD">
      <w:pPr>
        <w:rPr>
          <w:rStyle w:val="StyleUnderline"/>
          <w:highlight w:val="green"/>
        </w:rPr>
      </w:pPr>
      <w:r w:rsidRPr="00381035">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381035">
        <w:rPr>
          <w:rFonts w:ascii="Arial" w:hAnsi="Arial" w:cs="Arial"/>
          <w:sz w:val="16"/>
        </w:rPr>
        <w:t>​​</w:t>
      </w:r>
      <w:r w:rsidRPr="00381035">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4B44DCD6" w14:textId="77777777" w:rsidR="00BE2EFD" w:rsidRPr="00381035" w:rsidRDefault="00BE2EFD" w:rsidP="00BE2EFD">
      <w:pPr>
        <w:rPr>
          <w:rStyle w:val="StyleUnderline"/>
          <w:highlight w:val="green"/>
        </w:rPr>
      </w:pPr>
      <w:r w:rsidRPr="00381035">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381035">
        <w:rPr>
          <w:rStyle w:val="StyleUnderline"/>
        </w:rPr>
        <w:t xml:space="preserve">But they are </w:t>
      </w:r>
      <w:r w:rsidRPr="00381035">
        <w:rPr>
          <w:rStyle w:val="Emphasis"/>
        </w:rPr>
        <w:t>not</w:t>
      </w:r>
      <w:r w:rsidRPr="00381035">
        <w:rPr>
          <w:rStyle w:val="StyleUnderline"/>
        </w:rPr>
        <w:t xml:space="preserve"> really </w:t>
      </w:r>
      <w:r w:rsidRPr="00381035">
        <w:rPr>
          <w:rStyle w:val="Emphasis"/>
        </w:rPr>
        <w:t>“ours”</w:t>
      </w:r>
      <w:r w:rsidRPr="00381035">
        <w:rPr>
          <w:sz w:val="16"/>
        </w:rPr>
        <w:t xml:space="preserve">. </w:t>
      </w:r>
      <w:r w:rsidRPr="00381035">
        <w:rPr>
          <w:rStyle w:val="StyleUnderline"/>
        </w:rPr>
        <w:t xml:space="preserve">Firstly, because they were </w:t>
      </w:r>
      <w:r w:rsidRPr="00381035">
        <w:rPr>
          <w:rStyle w:val="Emphasis"/>
        </w:rPr>
        <w:t>not produced by us alone</w:t>
      </w:r>
      <w:r w:rsidRPr="00381035">
        <w:rPr>
          <w:rStyle w:val="StyleUnderline"/>
        </w:rPr>
        <w:t xml:space="preserve">. They </w:t>
      </w:r>
      <w:r w:rsidRPr="00381035">
        <w:rPr>
          <w:rStyle w:val="Emphasis"/>
        </w:rPr>
        <w:t>arise from many interactions, in different planes of space-time</w:t>
      </w:r>
      <w:r w:rsidRPr="00381035">
        <w:rPr>
          <w:sz w:val="16"/>
        </w:rPr>
        <w:t xml:space="preserve">5. </w:t>
      </w:r>
      <w:r w:rsidRPr="00381035">
        <w:rPr>
          <w:rStyle w:val="StyleUnderline"/>
        </w:rPr>
        <w:t xml:space="preserve">Secondly, because we do </w:t>
      </w:r>
      <w:r w:rsidRPr="00381035">
        <w:rPr>
          <w:rStyle w:val="Emphasis"/>
        </w:rPr>
        <w:t>not</w:t>
      </w:r>
      <w:r w:rsidRPr="00381035">
        <w:rPr>
          <w:rStyle w:val="StyleUnderline"/>
        </w:rPr>
        <w:t xml:space="preserve"> want to </w:t>
      </w:r>
      <w:r w:rsidRPr="00381035">
        <w:rPr>
          <w:rStyle w:val="Emphasis"/>
        </w:rPr>
        <w:t>claim ownership</w:t>
      </w:r>
      <w:r w:rsidRPr="00381035">
        <w:rPr>
          <w:rStyle w:val="StyleUnderline"/>
        </w:rPr>
        <w:t xml:space="preserve"> of these ideas. They are a future. For us, the </w:t>
      </w:r>
      <w:r w:rsidRPr="00381035">
        <w:rPr>
          <w:rStyle w:val="Emphasis"/>
        </w:rPr>
        <w:t>exploration</w:t>
      </w:r>
      <w:r w:rsidRPr="00381035">
        <w:rPr>
          <w:sz w:val="16"/>
        </w:rPr>
        <w:t xml:space="preserve"> of this article </w:t>
      </w:r>
      <w:r w:rsidRPr="00381035">
        <w:rPr>
          <w:rStyle w:val="Emphasis"/>
        </w:rPr>
        <w:t>bets on this gesture of going further</w:t>
      </w:r>
      <w:r w:rsidRPr="00381035">
        <w:rPr>
          <w:rStyle w:val="StyleUnderline"/>
        </w:rPr>
        <w:t>, knowing the risks</w:t>
      </w:r>
      <w:r w:rsidRPr="00381035">
        <w:rPr>
          <w:sz w:val="16"/>
        </w:rPr>
        <w:t xml:space="preserve">. In another future. Take these questions. Tell us other secrets. </w:t>
      </w:r>
      <w:r w:rsidRPr="00381035">
        <w:rPr>
          <w:rStyle w:val="Emphasis"/>
        </w:rPr>
        <w:t>Advance</w:t>
      </w:r>
      <w:r w:rsidRPr="00381035">
        <w:rPr>
          <w:rStyle w:val="StyleUnderline"/>
        </w:rPr>
        <w:t xml:space="preserve"> around</w:t>
      </w:r>
      <w:r w:rsidRPr="00381035">
        <w:rPr>
          <w:sz w:val="16"/>
        </w:rPr>
        <w:t xml:space="preserve">, in the same line, </w:t>
      </w:r>
      <w:r w:rsidRPr="00381035">
        <w:rPr>
          <w:rStyle w:val="Emphasis"/>
        </w:rPr>
        <w:t>against them</w:t>
      </w:r>
      <w:r w:rsidRPr="00381035">
        <w:rPr>
          <w:sz w:val="16"/>
        </w:rPr>
        <w:t xml:space="preserve">. </w:t>
      </w:r>
      <w:r w:rsidRPr="00381035">
        <w:rPr>
          <w:rStyle w:val="StyleUnderline"/>
        </w:rPr>
        <w:t xml:space="preserve">Perhaps they will </w:t>
      </w:r>
      <w:r w:rsidRPr="00381035">
        <w:rPr>
          <w:rStyle w:val="Emphasis"/>
        </w:rPr>
        <w:t>serve to update the critique</w:t>
      </w:r>
      <w:r w:rsidRPr="00381035">
        <w:rPr>
          <w:rStyle w:val="StyleUnderline"/>
        </w:rPr>
        <w:t xml:space="preserve"> and </w:t>
      </w:r>
      <w:r w:rsidRPr="00381035">
        <w:rPr>
          <w:rStyle w:val="Emphasis"/>
        </w:rPr>
        <w:t>help us to think about labor-legal thinking itself in a different way</w:t>
      </w:r>
      <w:r w:rsidRPr="00381035">
        <w:rPr>
          <w:sz w:val="16"/>
        </w:rPr>
        <w:t xml:space="preserve">. </w:t>
      </w:r>
    </w:p>
    <w:p w14:paraId="2BD8D962" w14:textId="77777777" w:rsidR="00BE2EFD" w:rsidRPr="00381035" w:rsidRDefault="00BE2EFD" w:rsidP="00BE2EFD">
      <w:pPr>
        <w:rPr>
          <w:rStyle w:val="StyleUnderline"/>
          <w:highlight w:val="green"/>
        </w:rPr>
      </w:pPr>
      <w:r w:rsidRPr="00381035">
        <w:rPr>
          <w:sz w:val="16"/>
        </w:rPr>
        <w:t xml:space="preserve">2 Decolonial theories and legal subordination in subalternity: the (non-)standard employment relationship </w:t>
      </w:r>
    </w:p>
    <w:p w14:paraId="39183DB3" w14:textId="77777777" w:rsidR="00BE2EFD" w:rsidRPr="00381035" w:rsidRDefault="00BE2EFD" w:rsidP="00BE2EFD">
      <w:pPr>
        <w:rPr>
          <w:rStyle w:val="StyleUnderline"/>
          <w:highlight w:val="green"/>
        </w:rPr>
      </w:pPr>
      <w:r w:rsidRPr="00381035">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203BF3C" w14:textId="77777777" w:rsidR="00BE2EFD" w:rsidRPr="00381035" w:rsidRDefault="00BE2EFD" w:rsidP="00BE2EFD">
      <w:pPr>
        <w:rPr>
          <w:rStyle w:val="StyleUnderline"/>
          <w:highlight w:val="green"/>
        </w:rPr>
      </w:pPr>
      <w:r w:rsidRPr="00381035">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14CC5E61" w14:textId="77777777" w:rsidR="00BE2EFD" w:rsidRPr="00381035" w:rsidRDefault="00BE2EFD" w:rsidP="00BE2EFD">
      <w:pPr>
        <w:rPr>
          <w:rStyle w:val="StyleUnderline"/>
          <w:highlight w:val="green"/>
        </w:rPr>
      </w:pPr>
      <w:r w:rsidRPr="00381035">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F4D7332" w14:textId="77777777" w:rsidR="00BE2EFD" w:rsidRPr="00381035" w:rsidRDefault="00BE2EFD" w:rsidP="00BE2EFD">
      <w:pPr>
        <w:rPr>
          <w:rStyle w:val="StyleUnderline"/>
          <w:highlight w:val="green"/>
        </w:rPr>
      </w:pPr>
      <w:r w:rsidRPr="00381035">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59493BB3" w14:textId="77777777" w:rsidR="00BE2EFD" w:rsidRPr="00381035" w:rsidRDefault="00BE2EFD" w:rsidP="00BE2EFD">
      <w:pPr>
        <w:rPr>
          <w:rStyle w:val="StyleUnderline"/>
          <w:highlight w:val="green"/>
        </w:rPr>
      </w:pPr>
      <w:r w:rsidRPr="00381035">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698429A7" w14:textId="77777777" w:rsidR="00BE2EFD" w:rsidRPr="00381035" w:rsidRDefault="00BE2EFD" w:rsidP="00BE2EFD">
      <w:pPr>
        <w:rPr>
          <w:rStyle w:val="StyleUnderline"/>
          <w:highlight w:val="green"/>
        </w:rPr>
      </w:pPr>
      <w:r w:rsidRPr="00381035">
        <w:rPr>
          <w:sz w:val="16"/>
        </w:rPr>
        <w:t xml:space="preserve">From there, Quijano12 specifically elaborates the idea of </w:t>
      </w:r>
      <w:r w:rsidRPr="00381035">
        <w:rPr>
          <w:rFonts w:ascii="Arial" w:hAnsi="Arial" w:cs="Arial"/>
          <w:sz w:val="16"/>
        </w:rPr>
        <w:t>​​</w:t>
      </w:r>
      <w:r w:rsidRPr="00381035">
        <w:rPr>
          <w:sz w:val="16"/>
        </w:rPr>
        <w:t xml:space="preserve">a coloniality of labor control: </w:t>
      </w:r>
      <w:r w:rsidRPr="00381035">
        <w:rPr>
          <w:rFonts w:cs="Arial Narrow"/>
          <w:sz w:val="16"/>
        </w:rPr>
        <w:t>“</w:t>
      </w:r>
      <w:r w:rsidRPr="00381035">
        <w:rPr>
          <w:sz w:val="16"/>
        </w:rPr>
        <w:t>the control of a specific form of work could at the same time be the control of a specific group of dominated people</w:t>
      </w:r>
      <w:r w:rsidRPr="00381035">
        <w:rPr>
          <w:rFonts w:cs="Arial Narrow"/>
          <w:sz w:val="16"/>
        </w:rPr>
        <w:t>”</w:t>
      </w:r>
      <w:r w:rsidRPr="00381035">
        <w:rPr>
          <w:sz w:val="16"/>
        </w:rPr>
        <w:t xml:space="preserve">. Also from this same matrix, which superimposes racialized labor controls, we can derive a coloniality of labor13, a coloniality of law14 and, at the intersection, a coloniality of labor regulation15. </w:t>
      </w:r>
    </w:p>
    <w:p w14:paraId="0E3ECD87" w14:textId="77777777" w:rsidR="00BE2EFD" w:rsidRPr="00381035" w:rsidRDefault="00BE2EFD" w:rsidP="00BE2EFD">
      <w:pPr>
        <w:rPr>
          <w:rStyle w:val="StyleUnderline"/>
          <w:highlight w:val="green"/>
        </w:rPr>
      </w:pPr>
      <w:r w:rsidRPr="00381035">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1A5F7010" w14:textId="77777777" w:rsidR="00BE2EFD" w:rsidRPr="00381035" w:rsidRDefault="00BE2EFD" w:rsidP="00BE2EFD">
      <w:pPr>
        <w:rPr>
          <w:rStyle w:val="StyleUnderline"/>
          <w:highlight w:val="green"/>
        </w:rPr>
      </w:pPr>
      <w:r w:rsidRPr="00381035">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A5ADC3E" w14:textId="77777777" w:rsidR="00BE2EFD" w:rsidRPr="00381035" w:rsidRDefault="00BE2EFD" w:rsidP="00BE2EFD">
      <w:pPr>
        <w:rPr>
          <w:rStyle w:val="StyleUnderline"/>
          <w:highlight w:val="green"/>
        </w:rPr>
      </w:pPr>
      <w:r w:rsidRPr="00381035">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6AC02CD5" w14:textId="77777777" w:rsidR="00BE2EFD" w:rsidRPr="00381035" w:rsidRDefault="00BE2EFD" w:rsidP="00BE2EFD">
      <w:pPr>
        <w:rPr>
          <w:rStyle w:val="StyleUnderline"/>
          <w:highlight w:val="green"/>
        </w:rPr>
      </w:pPr>
      <w:r w:rsidRPr="00381035">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6984E050" w14:textId="77777777" w:rsidR="00BE2EFD" w:rsidRPr="00381035" w:rsidRDefault="00BE2EFD" w:rsidP="00BE2EFD">
      <w:pPr>
        <w:rPr>
          <w:rStyle w:val="StyleUnderline"/>
          <w:highlight w:val="green"/>
        </w:rPr>
      </w:pPr>
      <w:r w:rsidRPr="00381035">
        <w:rPr>
          <w:rStyle w:val="StyleUnderline"/>
        </w:rPr>
        <w:t xml:space="preserve">The </w:t>
      </w:r>
      <w:r w:rsidRPr="00381035">
        <w:rPr>
          <w:rStyle w:val="Emphasis"/>
        </w:rPr>
        <w:t>labor lawyer</w:t>
      </w:r>
      <w:r w:rsidRPr="00381035">
        <w:rPr>
          <w:rStyle w:val="StyleUnderline"/>
        </w:rPr>
        <w:t xml:space="preserve"> trained in the classical lines of </w:t>
      </w:r>
      <w:r w:rsidRPr="00381035">
        <w:rPr>
          <w:rStyle w:val="Emphasis"/>
        </w:rPr>
        <w:t>protective humanism</w:t>
      </w:r>
      <w:r w:rsidRPr="00381035">
        <w:rPr>
          <w:rStyle w:val="StyleUnderline"/>
        </w:rPr>
        <w:t xml:space="preserve"> might be quick to retort: </w:t>
      </w:r>
      <w:r w:rsidRPr="00381035">
        <w:rPr>
          <w:rStyle w:val="StyleUnderline"/>
          <w:rFonts w:ascii="Arial" w:hAnsi="Arial" w:cs="Arial"/>
        </w:rPr>
        <w:t>​​</w:t>
      </w:r>
      <w:r w:rsidRPr="00381035">
        <w:rPr>
          <w:rStyle w:val="StyleUnderline"/>
        </w:rPr>
        <w:t>“</w:t>
      </w:r>
      <w:r w:rsidRPr="00381035">
        <w:rPr>
          <w:sz w:val="16"/>
        </w:rPr>
        <w:t xml:space="preserve">but </w:t>
      </w:r>
      <w:r w:rsidRPr="00381035">
        <w:rPr>
          <w:rStyle w:val="StyleUnderline"/>
        </w:rPr>
        <w:t xml:space="preserve">this is indeed </w:t>
      </w:r>
      <w:r w:rsidRPr="00381035">
        <w:rPr>
          <w:rStyle w:val="Emphasis"/>
        </w:rPr>
        <w:t>subordinate labor</w:t>
      </w:r>
      <w:r w:rsidRPr="00381035">
        <w:rPr>
          <w:rStyle w:val="StyleUnderline"/>
        </w:rPr>
        <w:t xml:space="preserve">. It should be </w:t>
      </w:r>
      <w:r w:rsidRPr="00381035">
        <w:rPr>
          <w:rStyle w:val="Emphasis"/>
        </w:rPr>
        <w:t>understood as employment and protected</w:t>
      </w:r>
      <w:r w:rsidRPr="00381035">
        <w:rPr>
          <w:sz w:val="16"/>
        </w:rPr>
        <w:t>. It would be enough to identify the employer and that would be it</w:t>
      </w:r>
      <w:r w:rsidRPr="00381035">
        <w:rPr>
          <w:rFonts w:cs="Arial Narrow"/>
          <w:sz w:val="16"/>
        </w:rPr>
        <w:t>”</w:t>
      </w:r>
      <w:r w:rsidRPr="00381035">
        <w:rPr>
          <w:sz w:val="16"/>
        </w:rPr>
        <w:t xml:space="preserve">. </w:t>
      </w:r>
      <w:r w:rsidRPr="00381035">
        <w:rPr>
          <w:rStyle w:val="StyleUnderline"/>
        </w:rPr>
        <w:t>This manifestation of a</w:t>
      </w:r>
      <w:r w:rsidRPr="00381035">
        <w:rPr>
          <w:sz w:val="16"/>
        </w:rPr>
        <w:t xml:space="preserve">n almost </w:t>
      </w:r>
      <w:r w:rsidRPr="00381035">
        <w:rPr>
          <w:rStyle w:val="Emphasis"/>
        </w:rPr>
        <w:t>legal-protective</w:t>
      </w:r>
      <w:r w:rsidRPr="00381035">
        <w:rPr>
          <w:rStyle w:val="StyleUnderline"/>
        </w:rPr>
        <w:t xml:space="preserve"> instinct, </w:t>
      </w:r>
      <w:r w:rsidRPr="00381035">
        <w:rPr>
          <w:rStyle w:val="StyleUnderline"/>
          <w:highlight w:val="green"/>
        </w:rPr>
        <w:t xml:space="preserve">although </w:t>
      </w:r>
      <w:r w:rsidRPr="00381035">
        <w:rPr>
          <w:rStyle w:val="Emphasis"/>
          <w:highlight w:val="green"/>
        </w:rPr>
        <w:t>important</w:t>
      </w:r>
      <w:r w:rsidRPr="00381035">
        <w:rPr>
          <w:rStyle w:val="StyleUnderline"/>
          <w:highlight w:val="green"/>
        </w:rPr>
        <w:t xml:space="preserve"> for a </w:t>
      </w:r>
      <w:r w:rsidRPr="00381035">
        <w:rPr>
          <w:rStyle w:val="Emphasis"/>
          <w:highlight w:val="green"/>
        </w:rPr>
        <w:t>strategy to demand labor rights</w:t>
      </w:r>
      <w:r w:rsidRPr="00381035">
        <w:rPr>
          <w:rStyle w:val="StyleUnderline"/>
          <w:highlight w:val="green"/>
        </w:rPr>
        <w:t xml:space="preserve">, </w:t>
      </w:r>
      <w:r w:rsidRPr="00381035">
        <w:rPr>
          <w:rStyle w:val="StyleUnderline"/>
        </w:rPr>
        <w:t xml:space="preserve">does </w:t>
      </w:r>
      <w:r w:rsidRPr="00381035">
        <w:rPr>
          <w:rStyle w:val="Emphasis"/>
        </w:rPr>
        <w:t>not help</w:t>
      </w:r>
      <w:r w:rsidRPr="00381035">
        <w:rPr>
          <w:sz w:val="16"/>
        </w:rPr>
        <w:t xml:space="preserve"> us </w:t>
      </w:r>
      <w:r w:rsidRPr="00381035">
        <w:rPr>
          <w:rStyle w:val="StyleUnderline"/>
        </w:rPr>
        <w:t>understand the complexity of</w:t>
      </w:r>
      <w:r w:rsidRPr="00381035">
        <w:rPr>
          <w:sz w:val="16"/>
        </w:rPr>
        <w:t xml:space="preserve"> this scene. If it were that simple, the statistical data would not account for </w:t>
      </w:r>
      <w:r w:rsidRPr="00381035">
        <w:rPr>
          <w:rStyle w:val="StyleUnderline"/>
        </w:rPr>
        <w:t>the massive prevalence of</w:t>
      </w:r>
      <w:r w:rsidRPr="00381035">
        <w:rPr>
          <w:sz w:val="16"/>
        </w:rPr>
        <w:t xml:space="preserve"> these so-called </w:t>
      </w:r>
      <w:r w:rsidRPr="00381035">
        <w:rPr>
          <w:rStyle w:val="Emphasis"/>
        </w:rPr>
        <w:t>atypical</w:t>
      </w:r>
      <w:r w:rsidRPr="00381035">
        <w:rPr>
          <w:rStyle w:val="StyleUnderline"/>
        </w:rPr>
        <w:t xml:space="preserve"> and </w:t>
      </w:r>
      <w:r w:rsidRPr="00381035">
        <w:rPr>
          <w:rStyle w:val="Emphasis"/>
        </w:rPr>
        <w:t>invisible</w:t>
      </w:r>
      <w:r w:rsidRPr="00381035">
        <w:rPr>
          <w:rStyle w:val="StyleUnderline"/>
        </w:rPr>
        <w:t xml:space="preserve"> forms of work, especially in the area of </w:t>
      </w:r>
      <w:r w:rsidRPr="00381035">
        <w:rPr>
          <w:rStyle w:val="StyleUnderline"/>
          <w:rFonts w:ascii="Arial" w:hAnsi="Arial" w:cs="Arial"/>
        </w:rPr>
        <w:t>​​</w:t>
      </w:r>
      <w:r w:rsidRPr="00381035">
        <w:rPr>
          <w:rStyle w:val="StyleUnderline"/>
        </w:rPr>
        <w:t xml:space="preserve">self-employment, in </w:t>
      </w:r>
      <w:r w:rsidRPr="00381035">
        <w:rPr>
          <w:rStyle w:val="Emphasis"/>
        </w:rPr>
        <w:t>social reproduction</w:t>
      </w:r>
      <w:r w:rsidRPr="00381035">
        <w:rPr>
          <w:rStyle w:val="StyleUnderline"/>
        </w:rPr>
        <w:t xml:space="preserve"> and in the entanglements of </w:t>
      </w:r>
      <w:r w:rsidRPr="00381035">
        <w:rPr>
          <w:rStyle w:val="Emphasis"/>
        </w:rPr>
        <w:t>informality</w:t>
      </w:r>
      <w:r w:rsidRPr="00381035">
        <w:rPr>
          <w:sz w:val="16"/>
        </w:rPr>
        <w:t xml:space="preserve">. </w:t>
      </w:r>
    </w:p>
    <w:p w14:paraId="299E3D59" w14:textId="77777777" w:rsidR="00BE2EFD" w:rsidRPr="00381035" w:rsidRDefault="00BE2EFD" w:rsidP="00BE2EFD">
      <w:pPr>
        <w:rPr>
          <w:rStyle w:val="StyleUnderline"/>
          <w:highlight w:val="green"/>
        </w:rPr>
      </w:pPr>
      <w:r w:rsidRPr="00381035">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6A44278" w14:textId="77777777" w:rsidR="00BE2EFD" w:rsidRPr="00381035" w:rsidRDefault="00BE2EFD" w:rsidP="00BE2EFD">
      <w:pPr>
        <w:rPr>
          <w:rStyle w:val="StyleUnderline"/>
          <w:highlight w:val="green"/>
        </w:rPr>
      </w:pPr>
      <w:r w:rsidRPr="00381035">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5696C5D7" w14:textId="77777777" w:rsidR="00BE2EFD" w:rsidRPr="00381035" w:rsidRDefault="00BE2EFD" w:rsidP="00BE2EFD">
      <w:pPr>
        <w:rPr>
          <w:rStyle w:val="StyleUnderline"/>
        </w:rPr>
      </w:pPr>
      <w:r w:rsidRPr="00381035">
        <w:rPr>
          <w:sz w:val="16"/>
        </w:rPr>
        <w:t xml:space="preserve">And </w:t>
      </w:r>
      <w:r w:rsidRPr="00381035">
        <w:rPr>
          <w:rStyle w:val="StyleUnderline"/>
        </w:rPr>
        <w:t xml:space="preserve">much was and continues to be </w:t>
      </w:r>
      <w:r w:rsidRPr="00381035">
        <w:rPr>
          <w:rStyle w:val="Emphasis"/>
        </w:rPr>
        <w:t>left out</w:t>
      </w:r>
      <w:r w:rsidRPr="00381035">
        <w:rPr>
          <w:rStyle w:val="StyleUnderline"/>
        </w:rPr>
        <w:t xml:space="preserve">. The </w:t>
      </w:r>
      <w:r w:rsidRPr="00381035">
        <w:rPr>
          <w:rStyle w:val="Emphasis"/>
          <w:highlight w:val="green"/>
        </w:rPr>
        <w:t>universalization</w:t>
      </w:r>
      <w:r w:rsidRPr="00381035">
        <w:rPr>
          <w:rStyle w:val="StyleUnderline"/>
          <w:highlight w:val="green"/>
        </w:rPr>
        <w:t xml:space="preserve"> of the category of </w:t>
      </w:r>
      <w:r w:rsidRPr="00381035">
        <w:rPr>
          <w:rStyle w:val="Emphasis"/>
          <w:highlight w:val="green"/>
        </w:rPr>
        <w:t>legally subordinate labor</w:t>
      </w:r>
      <w:r w:rsidRPr="00381035">
        <w:rPr>
          <w:rStyle w:val="StyleUnderline"/>
        </w:rPr>
        <w:t xml:space="preserve"> is an invention, like many other universalist inventions of modernity. It </w:t>
      </w:r>
      <w:r w:rsidRPr="00381035">
        <w:rPr>
          <w:rStyle w:val="Emphasis"/>
          <w:highlight w:val="green"/>
        </w:rPr>
        <w:t xml:space="preserve">leaves out many </w:t>
      </w:r>
      <w:r w:rsidRPr="00381035">
        <w:rPr>
          <w:rStyle w:val="Emphasis"/>
        </w:rPr>
        <w:t xml:space="preserve">subordinate </w:t>
      </w:r>
      <w:r w:rsidRPr="00381035">
        <w:rPr>
          <w:rStyle w:val="Emphasis"/>
          <w:highlight w:val="green"/>
        </w:rPr>
        <w:t>forms</w:t>
      </w:r>
      <w:r w:rsidRPr="00381035">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381035">
        <w:rPr>
          <w:sz w:val="16"/>
        </w:rPr>
        <w:t xml:space="preserve">16. These relationships prevail in the poorest countries of the global South, in the form of self-employment17. And, generally speaking, they are carried out by specific bodies, in terms of race (black) and gender (women). </w:t>
      </w:r>
    </w:p>
    <w:p w14:paraId="7130B78C" w14:textId="77777777" w:rsidR="00BE2EFD" w:rsidRPr="00381035" w:rsidRDefault="00BE2EFD" w:rsidP="00BE2EFD">
      <w:pPr>
        <w:rPr>
          <w:rStyle w:val="StyleUnderline"/>
        </w:rPr>
      </w:pPr>
      <w:r w:rsidRPr="00381035">
        <w:rPr>
          <w:sz w:val="16"/>
        </w:rPr>
        <w:t xml:space="preserve">Therefore, </w:t>
      </w:r>
      <w:r w:rsidRPr="00381035">
        <w:rPr>
          <w:rStyle w:val="StyleUnderline"/>
        </w:rPr>
        <w:t xml:space="preserve">“free” and subordinate labor, which represents the core of labor protection, was and continues to be a </w:t>
      </w:r>
      <w:r w:rsidRPr="00381035">
        <w:rPr>
          <w:rStyle w:val="Emphasis"/>
        </w:rPr>
        <w:t>legal construction</w:t>
      </w:r>
      <w:r w:rsidRPr="00381035">
        <w:rPr>
          <w:rStyle w:val="StyleUnderline"/>
        </w:rPr>
        <w:t xml:space="preserve"> based on and intended for a </w:t>
      </w:r>
      <w:r w:rsidRPr="00381035">
        <w:rPr>
          <w:rStyle w:val="Emphasis"/>
        </w:rPr>
        <w:t>specific worker subject</w:t>
      </w:r>
      <w:r w:rsidRPr="00381035">
        <w:rPr>
          <w:rStyle w:val="StyleUnderline"/>
        </w:rPr>
        <w:t xml:space="preserve">. </w:t>
      </w:r>
      <w:r w:rsidRPr="00381035">
        <w:rPr>
          <w:rStyle w:val="Emphasis"/>
        </w:rPr>
        <w:t>Labor standards</w:t>
      </w:r>
      <w:r w:rsidRPr="00381035">
        <w:rPr>
          <w:rStyle w:val="StyleUnderline"/>
        </w:rPr>
        <w:t xml:space="preserve"> have </w:t>
      </w:r>
      <w:r w:rsidRPr="00381035">
        <w:rPr>
          <w:rStyle w:val="Emphasis"/>
        </w:rPr>
        <w:t>color</w:t>
      </w:r>
      <w:r w:rsidRPr="00381035">
        <w:rPr>
          <w:rStyle w:val="StyleUnderline"/>
        </w:rPr>
        <w:t xml:space="preserve">, </w:t>
      </w:r>
      <w:r w:rsidRPr="00381035">
        <w:rPr>
          <w:rStyle w:val="Emphasis"/>
        </w:rPr>
        <w:t>class</w:t>
      </w:r>
      <w:r w:rsidRPr="00381035">
        <w:rPr>
          <w:rStyle w:val="StyleUnderline"/>
        </w:rPr>
        <w:t xml:space="preserve">, are </w:t>
      </w:r>
      <w:r w:rsidRPr="00381035">
        <w:rPr>
          <w:rStyle w:val="Emphasis"/>
        </w:rPr>
        <w:t>gendered</w:t>
      </w:r>
      <w:r w:rsidRPr="00381035">
        <w:rPr>
          <w:rStyle w:val="StyleUnderline"/>
        </w:rPr>
        <w:t xml:space="preserve">, and have a </w:t>
      </w:r>
      <w:r w:rsidRPr="00381035">
        <w:rPr>
          <w:rStyle w:val="Emphasis"/>
        </w:rPr>
        <w:t>determined origin</w:t>
      </w:r>
      <w:r w:rsidRPr="00381035">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381035">
        <w:rPr>
          <w:rStyle w:val="StyleUnderline"/>
        </w:rPr>
        <w:t xml:space="preserve">the </w:t>
      </w:r>
      <w:r w:rsidRPr="00381035">
        <w:rPr>
          <w:rStyle w:val="Emphasis"/>
        </w:rPr>
        <w:t>most oppressed subjects</w:t>
      </w:r>
      <w:r w:rsidRPr="00381035">
        <w:rPr>
          <w:rStyle w:val="StyleUnderline"/>
        </w:rPr>
        <w:t xml:space="preserve"> in labor relations are the </w:t>
      </w:r>
      <w:r w:rsidRPr="00381035">
        <w:rPr>
          <w:rStyle w:val="Emphasis"/>
        </w:rPr>
        <w:t>least protected by labor law</w:t>
      </w:r>
      <w:r w:rsidRPr="00381035">
        <w:rPr>
          <w:sz w:val="16"/>
        </w:rPr>
        <w:t xml:space="preserve">. </w:t>
      </w:r>
    </w:p>
    <w:p w14:paraId="74FE6C05" w14:textId="77777777" w:rsidR="00BE2EFD" w:rsidRPr="00381035" w:rsidRDefault="00BE2EFD" w:rsidP="00BE2EFD">
      <w:pPr>
        <w:rPr>
          <w:rStyle w:val="StyleUnderline"/>
        </w:rPr>
      </w:pPr>
      <w:r w:rsidRPr="00381035">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5F82E6E3" w14:textId="77777777" w:rsidR="00BE2EFD" w:rsidRPr="00381035" w:rsidRDefault="00BE2EFD" w:rsidP="00BE2EFD">
      <w:pPr>
        <w:rPr>
          <w:rStyle w:val="StyleUnderline"/>
        </w:rPr>
      </w:pPr>
      <w:r w:rsidRPr="00381035">
        <w:rPr>
          <w:sz w:val="16"/>
        </w:rPr>
        <w:t xml:space="preserve">This is precisely why, </w:t>
      </w:r>
      <w:r w:rsidRPr="00381035">
        <w:rPr>
          <w:rStyle w:val="Emphasis"/>
        </w:rPr>
        <w:t>even if</w:t>
      </w:r>
      <w:r w:rsidRPr="00381035">
        <w:rPr>
          <w:rStyle w:val="StyleUnderline"/>
        </w:rPr>
        <w:t xml:space="preserve"> a </w:t>
      </w:r>
      <w:r w:rsidRPr="00381035">
        <w:rPr>
          <w:rStyle w:val="Emphasis"/>
        </w:rPr>
        <w:t>job</w:t>
      </w:r>
      <w:r w:rsidRPr="00381035">
        <w:rPr>
          <w:rStyle w:val="StyleUnderline"/>
        </w:rPr>
        <w:t xml:space="preserve"> is legally subordinated and </w:t>
      </w:r>
      <w:r w:rsidRPr="00381035">
        <w:rPr>
          <w:rStyle w:val="Emphasis"/>
        </w:rPr>
        <w:t>protected</w:t>
      </w:r>
      <w:r w:rsidRPr="00381035">
        <w:rPr>
          <w:rStyle w:val="StyleUnderline"/>
        </w:rPr>
        <w:t xml:space="preserve">, this status is </w:t>
      </w:r>
      <w:r w:rsidRPr="00381035">
        <w:rPr>
          <w:rStyle w:val="Emphasis"/>
        </w:rPr>
        <w:t>not sufficient to undo</w:t>
      </w:r>
      <w:r w:rsidRPr="00381035">
        <w:rPr>
          <w:rStyle w:val="StyleUnderline"/>
        </w:rPr>
        <w:t xml:space="preserve"> the </w:t>
      </w:r>
      <w:r w:rsidRPr="00381035">
        <w:rPr>
          <w:rStyle w:val="Emphasis"/>
        </w:rPr>
        <w:t>underlying condition of subordination</w:t>
      </w:r>
      <w:r w:rsidRPr="00381035">
        <w:rPr>
          <w:rStyle w:val="StyleUnderline"/>
        </w:rPr>
        <w:t xml:space="preserve"> arising from </w:t>
      </w:r>
      <w:r w:rsidRPr="00381035">
        <w:rPr>
          <w:rStyle w:val="Emphasis"/>
        </w:rPr>
        <w:t>coloniality</w:t>
      </w:r>
      <w:r w:rsidRPr="00381035">
        <w:rPr>
          <w:sz w:val="16"/>
        </w:rPr>
        <w:t xml:space="preserve">.20 </w:t>
      </w:r>
      <w:r w:rsidRPr="00381035">
        <w:rPr>
          <w:rStyle w:val="StyleUnderline"/>
        </w:rPr>
        <w:t xml:space="preserve">Labor law is implicated here in an enormously complex mechanism of power. </w:t>
      </w:r>
      <w:r w:rsidRPr="00381035">
        <w:rPr>
          <w:rStyle w:val="Emphasis"/>
        </w:rPr>
        <w:t>At the same time</w:t>
      </w:r>
      <w:r w:rsidRPr="00381035">
        <w:rPr>
          <w:rStyle w:val="StyleUnderline"/>
        </w:rPr>
        <w:t xml:space="preserve"> that it </w:t>
      </w:r>
      <w:r w:rsidRPr="00381035">
        <w:rPr>
          <w:rStyle w:val="Emphasis"/>
        </w:rPr>
        <w:t>protects</w:t>
      </w:r>
      <w:r w:rsidRPr="00381035">
        <w:rPr>
          <w:rStyle w:val="StyleUnderline"/>
        </w:rPr>
        <w:t xml:space="preserve"> and </w:t>
      </w:r>
      <w:r w:rsidRPr="00381035">
        <w:rPr>
          <w:rStyle w:val="Emphasis"/>
        </w:rPr>
        <w:t>positions itself as an instrument</w:t>
      </w:r>
      <w:r w:rsidRPr="00381035">
        <w:rPr>
          <w:rStyle w:val="StyleUnderline"/>
        </w:rPr>
        <w:t xml:space="preserve"> of social struggles, it can help to </w:t>
      </w:r>
      <w:r w:rsidRPr="00381035">
        <w:rPr>
          <w:rStyle w:val="Emphasis"/>
        </w:rPr>
        <w:t>create, legitimize and maintain</w:t>
      </w:r>
      <w:r w:rsidRPr="00381035">
        <w:rPr>
          <w:rStyle w:val="StyleUnderline"/>
        </w:rPr>
        <w:t xml:space="preserve"> such </w:t>
      </w:r>
      <w:r w:rsidRPr="00381035">
        <w:rPr>
          <w:rStyle w:val="Emphasis"/>
        </w:rPr>
        <w:t>circuits of inequality</w:t>
      </w:r>
      <w:r w:rsidRPr="00381035">
        <w:rPr>
          <w:sz w:val="16"/>
        </w:rPr>
        <w:t xml:space="preserve">. </w:t>
      </w:r>
      <w:r w:rsidRPr="00381035">
        <w:rPr>
          <w:rStyle w:val="StyleUnderline"/>
        </w:rPr>
        <w:t xml:space="preserve">Such inequalities also remain and grow from within: </w:t>
      </w:r>
      <w:r w:rsidRPr="00381035">
        <w:rPr>
          <w:rStyle w:val="Emphasis"/>
        </w:rPr>
        <w:t>legal absorption in the employment relationship does not equate to social protection</w:t>
      </w:r>
      <w:r w:rsidRPr="00381035">
        <w:rPr>
          <w:rStyle w:val="StyleUnderline"/>
        </w:rPr>
        <w:t xml:space="preserve"> for these subjects</w:t>
      </w:r>
      <w:r w:rsidRPr="00381035">
        <w:rPr>
          <w:sz w:val="16"/>
        </w:rPr>
        <w:t xml:space="preserve">. </w:t>
      </w:r>
    </w:p>
    <w:p w14:paraId="3BE08209" w14:textId="77777777" w:rsidR="00BE2EFD" w:rsidRPr="00381035" w:rsidRDefault="00BE2EFD" w:rsidP="00BE2EFD">
      <w:pPr>
        <w:rPr>
          <w:rStyle w:val="StyleUnderline"/>
        </w:rPr>
      </w:pPr>
      <w:r w:rsidRPr="00381035">
        <w:rPr>
          <w:rStyle w:val="StyleUnderline"/>
        </w:rPr>
        <w:t xml:space="preserve">The maintenance of </w:t>
      </w:r>
      <w:r w:rsidRPr="00381035">
        <w:rPr>
          <w:rStyle w:val="Emphasis"/>
        </w:rPr>
        <w:t>wage inequality</w:t>
      </w:r>
      <w:r w:rsidRPr="00381035">
        <w:rPr>
          <w:rStyle w:val="StyleUnderline"/>
        </w:rPr>
        <w:t xml:space="preserve"> within the framework of regulated employment </w:t>
      </w:r>
      <w:r w:rsidRPr="00381035">
        <w:rPr>
          <w:rStyle w:val="Emphasis"/>
        </w:rPr>
        <w:t>is proof</w:t>
      </w:r>
      <w:r w:rsidRPr="00381035">
        <w:rPr>
          <w:rStyle w:val="StyleUnderline"/>
        </w:rPr>
        <w:t xml:space="preserve"> of this</w:t>
      </w:r>
      <w:r w:rsidRPr="00381035">
        <w:rPr>
          <w:sz w:val="16"/>
        </w:rPr>
        <w:t xml:space="preserve">. </w:t>
      </w:r>
      <w:r w:rsidRPr="00381035">
        <w:rPr>
          <w:rStyle w:val="StyleUnderline"/>
        </w:rPr>
        <w:t>Black women, even when formalized, continue to earn systematically less</w:t>
      </w:r>
      <w:r w:rsidRPr="00381035">
        <w:rPr>
          <w:sz w:val="16"/>
        </w:rPr>
        <w:t xml:space="preserve">.21 </w:t>
      </w:r>
      <w:r w:rsidRPr="00381035">
        <w:rPr>
          <w:rStyle w:val="StyleUnderline"/>
        </w:rPr>
        <w:t xml:space="preserve">Likewise, the </w:t>
      </w:r>
      <w:r w:rsidRPr="00381035">
        <w:rPr>
          <w:rStyle w:val="Emphasis"/>
        </w:rPr>
        <w:t>gendered</w:t>
      </w:r>
      <w:r w:rsidRPr="00381035">
        <w:rPr>
          <w:rStyle w:val="StyleUnderline"/>
        </w:rPr>
        <w:t xml:space="preserve"> and </w:t>
      </w:r>
      <w:r w:rsidRPr="00381035">
        <w:rPr>
          <w:rStyle w:val="Emphasis"/>
        </w:rPr>
        <w:t>racialized</w:t>
      </w:r>
      <w:r w:rsidRPr="00381035">
        <w:rPr>
          <w:rStyle w:val="StyleUnderline"/>
        </w:rPr>
        <w:t xml:space="preserve"> distribution of </w:t>
      </w:r>
      <w:r w:rsidRPr="00381035">
        <w:rPr>
          <w:rStyle w:val="Emphasis"/>
        </w:rPr>
        <w:t>precarious employment</w:t>
      </w:r>
      <w:r w:rsidRPr="00381035">
        <w:rPr>
          <w:rStyle w:val="StyleUnderline"/>
        </w:rPr>
        <w:t xml:space="preserve"> statutes in labor law is evidence, as they break with the fiction of a closed typicality</w:t>
      </w:r>
      <w:r w:rsidRPr="00381035">
        <w:rPr>
          <w:sz w:val="16"/>
        </w:rPr>
        <w:t xml:space="preserve">. Fixed-term, zero-hour, intermittent, part-time, hourly, day labor, in old and new forms, have always been socially distributed according to social power keys such as gender and race. Social power in coloniality. </w:t>
      </w:r>
    </w:p>
    <w:p w14:paraId="2EE95881" w14:textId="77777777" w:rsidR="00BE2EFD" w:rsidRPr="00381035" w:rsidRDefault="00BE2EFD" w:rsidP="00BE2EFD">
      <w:pPr>
        <w:rPr>
          <w:rStyle w:val="StyleUnderline"/>
        </w:rPr>
      </w:pPr>
      <w:r w:rsidRPr="00381035">
        <w:rPr>
          <w:rStyle w:val="StyleUnderline"/>
        </w:rPr>
        <w:t>However, even so, the majority of Latin American workers still aim to achieve legal subordination as a privileged place of subjection in contemporary capitalism</w:t>
      </w:r>
      <w:r w:rsidRPr="00381035">
        <w:rPr>
          <w:sz w:val="16"/>
        </w:rPr>
        <w:t xml:space="preserve">22. </w:t>
      </w:r>
      <w:r w:rsidRPr="00381035">
        <w:rPr>
          <w:rStyle w:val="StyleUnderline"/>
        </w:rPr>
        <w:t>For such subordinate subjects, legal subordination is still a horizon, a chimera, since theirs are the cheapest and most disposable bodies under all labor parameters</w:t>
      </w:r>
      <w:r w:rsidRPr="00381035">
        <w:rPr>
          <w:sz w:val="16"/>
        </w:rPr>
        <w:t xml:space="preserve">. </w:t>
      </w:r>
    </w:p>
    <w:p w14:paraId="48F52068" w14:textId="77777777" w:rsidR="00BE2EFD" w:rsidRPr="00381035" w:rsidRDefault="00BE2EFD" w:rsidP="00BE2EFD">
      <w:pPr>
        <w:rPr>
          <w:rStyle w:val="StyleUnderline"/>
        </w:rPr>
      </w:pPr>
      <w:r w:rsidRPr="00381035">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EE923EC" w14:textId="77777777" w:rsidR="00BE2EFD" w:rsidRPr="00381035" w:rsidRDefault="00BE2EFD" w:rsidP="00BE2EFD">
      <w:pPr>
        <w:rPr>
          <w:rStyle w:val="StyleUnderline"/>
        </w:rPr>
      </w:pPr>
      <w:r w:rsidRPr="00381035">
        <w:rPr>
          <w:sz w:val="16"/>
        </w:rPr>
        <w:t xml:space="preserve">In this third form, in fact, the complexity of the coloniality of the legal regulation of labor is outlined. </w:t>
      </w:r>
      <w:r w:rsidRPr="00381035">
        <w:rPr>
          <w:rStyle w:val="Emphasis"/>
        </w:rPr>
        <w:t>Protected employment</w:t>
      </w:r>
      <w:r w:rsidRPr="00381035">
        <w:rPr>
          <w:rStyle w:val="StyleUnderline"/>
        </w:rPr>
        <w:t xml:space="preserve"> is </w:t>
      </w:r>
      <w:r w:rsidRPr="00381035">
        <w:rPr>
          <w:rStyle w:val="Emphasis"/>
        </w:rPr>
        <w:t>not</w:t>
      </w:r>
      <w:r w:rsidRPr="00381035">
        <w:rPr>
          <w:rStyle w:val="StyleUnderline"/>
        </w:rPr>
        <w:t xml:space="preserve"> the result of legal coloniality </w:t>
      </w:r>
      <w:r w:rsidRPr="00381035">
        <w:rPr>
          <w:rStyle w:val="Emphasis"/>
        </w:rPr>
        <w:t>just because it leaves many people out</w:t>
      </w:r>
      <w:r w:rsidRPr="00381035">
        <w:rPr>
          <w:rStyle w:val="StyleUnderline"/>
        </w:rPr>
        <w:t xml:space="preserve">, with a </w:t>
      </w:r>
      <w:r w:rsidRPr="00381035">
        <w:rPr>
          <w:rStyle w:val="Emphasis"/>
        </w:rPr>
        <w:t>hegemonic definition of the epistemic subject</w:t>
      </w:r>
      <w:r w:rsidRPr="00381035">
        <w:rPr>
          <w:rStyle w:val="StyleUnderline"/>
        </w:rPr>
        <w:t xml:space="preserve"> of labor law. </w:t>
      </w:r>
      <w:r w:rsidRPr="00381035">
        <w:rPr>
          <w:rStyle w:val="Emphasis"/>
        </w:rPr>
        <w:t>Those who are within the core of protection are also challenged</w:t>
      </w:r>
      <w:r w:rsidRPr="00381035">
        <w:rPr>
          <w:rStyle w:val="StyleUnderline"/>
        </w:rPr>
        <w:t xml:space="preserve"> by the same colonial forces</w:t>
      </w:r>
      <w:r w:rsidRPr="00381035">
        <w:rPr>
          <w:sz w:val="16"/>
        </w:rPr>
        <w:t xml:space="preserve">. Coloniality knows no formal legal limits. It is always trying to expand. </w:t>
      </w:r>
      <w:r w:rsidRPr="00381035">
        <w:rPr>
          <w:rStyle w:val="Emphasis"/>
        </w:rPr>
        <w:t>Destroying protected employment</w:t>
      </w:r>
      <w:r w:rsidRPr="00381035">
        <w:rPr>
          <w:rStyle w:val="StyleUnderline"/>
        </w:rPr>
        <w:t xml:space="preserve">, social rights, and </w:t>
      </w:r>
      <w:r w:rsidRPr="00381035">
        <w:rPr>
          <w:rStyle w:val="Emphasis"/>
        </w:rPr>
        <w:t>existing labor protections</w:t>
      </w:r>
      <w:r w:rsidRPr="00381035">
        <w:rPr>
          <w:rStyle w:val="StyleUnderline"/>
        </w:rPr>
        <w:t xml:space="preserve"> is </w:t>
      </w:r>
      <w:r w:rsidRPr="00381035">
        <w:rPr>
          <w:rStyle w:val="Emphasis"/>
        </w:rPr>
        <w:t>also</w:t>
      </w:r>
      <w:r w:rsidRPr="00381035">
        <w:rPr>
          <w:rStyle w:val="StyleUnderline"/>
        </w:rPr>
        <w:t xml:space="preserve"> one of its dimensions</w:t>
      </w:r>
      <w:r w:rsidRPr="00381035">
        <w:rPr>
          <w:sz w:val="16"/>
        </w:rPr>
        <w:t xml:space="preserve">. </w:t>
      </w:r>
    </w:p>
    <w:p w14:paraId="51141563" w14:textId="77777777" w:rsidR="00BE2EFD" w:rsidRPr="00381035" w:rsidRDefault="00BE2EFD" w:rsidP="00BE2EFD">
      <w:pPr>
        <w:rPr>
          <w:rStyle w:val="StyleUnderline"/>
        </w:rPr>
      </w:pPr>
      <w:r w:rsidRPr="00381035">
        <w:rPr>
          <w:sz w:val="16"/>
        </w:rPr>
        <w:t xml:space="preserve">That is why contemporary legal subordination turns into a trench. </w:t>
      </w:r>
      <w:r w:rsidRPr="00381035">
        <w:rPr>
          <w:rStyle w:val="StyleUnderline"/>
        </w:rPr>
        <w:t xml:space="preserve">The </w:t>
      </w:r>
      <w:r w:rsidRPr="00381035">
        <w:rPr>
          <w:rStyle w:val="Emphasis"/>
        </w:rPr>
        <w:t>defense of typical, legally subordinated employment</w:t>
      </w:r>
      <w:r w:rsidRPr="00381035">
        <w:rPr>
          <w:rStyle w:val="StyleUnderline"/>
        </w:rPr>
        <w:t xml:space="preserve">, as a basic </w:t>
      </w:r>
      <w:r w:rsidRPr="00381035">
        <w:rPr>
          <w:rStyle w:val="Emphasis"/>
        </w:rPr>
        <w:t>category</w:t>
      </w:r>
      <w:r w:rsidRPr="00381035">
        <w:rPr>
          <w:rStyle w:val="StyleUnderline"/>
        </w:rPr>
        <w:t xml:space="preserve"> of understanding and operation of </w:t>
      </w:r>
      <w:r w:rsidRPr="00381035">
        <w:rPr>
          <w:rStyle w:val="Emphasis"/>
        </w:rPr>
        <w:t>labor law</w:t>
      </w:r>
      <w:r w:rsidRPr="00381035">
        <w:rPr>
          <w:rStyle w:val="StyleUnderline"/>
        </w:rPr>
        <w:t xml:space="preserve">, appears as a </w:t>
      </w:r>
      <w:r w:rsidRPr="00381035">
        <w:rPr>
          <w:rStyle w:val="Emphasis"/>
        </w:rPr>
        <w:t>resistance strategy</w:t>
      </w:r>
      <w:r w:rsidRPr="00381035">
        <w:rPr>
          <w:rStyle w:val="StyleUnderline"/>
        </w:rPr>
        <w:t xml:space="preserve"> in this </w:t>
      </w:r>
      <w:r w:rsidRPr="00381035">
        <w:rPr>
          <w:rStyle w:val="Emphasis"/>
        </w:rPr>
        <w:t>power struggle</w:t>
      </w:r>
      <w:r w:rsidRPr="00381035">
        <w:rPr>
          <w:sz w:val="16"/>
        </w:rPr>
        <w:t xml:space="preserve">23. </w:t>
      </w:r>
      <w:r w:rsidRPr="00381035">
        <w:rPr>
          <w:rStyle w:val="StyleUnderline"/>
        </w:rPr>
        <w:t xml:space="preserve">So do the </w:t>
      </w:r>
      <w:r w:rsidRPr="00381035">
        <w:rPr>
          <w:rStyle w:val="Emphasis"/>
        </w:rPr>
        <w:t>expansive conceptual inflections of subordination</w:t>
      </w:r>
      <w:r w:rsidRPr="00381035">
        <w:rPr>
          <w:sz w:val="16"/>
        </w:rPr>
        <w:t xml:space="preserve">24. </w:t>
      </w:r>
      <w:r w:rsidRPr="00381035">
        <w:rPr>
          <w:rStyle w:val="Emphasis"/>
        </w:rPr>
        <w:t>All of this</w:t>
      </w:r>
      <w:r w:rsidRPr="00381035">
        <w:rPr>
          <w:sz w:val="16"/>
        </w:rPr>
        <w:t xml:space="preserve">, it seems to us, </w:t>
      </w:r>
      <w:r w:rsidRPr="00381035">
        <w:rPr>
          <w:rStyle w:val="StyleUnderline"/>
        </w:rPr>
        <w:t xml:space="preserve">is </w:t>
      </w:r>
      <w:r w:rsidRPr="00381035">
        <w:rPr>
          <w:rStyle w:val="Emphasis"/>
        </w:rPr>
        <w:t>part of the counterfires against coloniality</w:t>
      </w:r>
      <w:r w:rsidRPr="00381035">
        <w:rPr>
          <w:rStyle w:val="StyleUnderline"/>
        </w:rPr>
        <w:t xml:space="preserve"> and its </w:t>
      </w:r>
      <w:r w:rsidRPr="00381035">
        <w:rPr>
          <w:rStyle w:val="Emphasis"/>
        </w:rPr>
        <w:t>daily dynamics</w:t>
      </w:r>
      <w:r w:rsidRPr="00381035">
        <w:rPr>
          <w:sz w:val="16"/>
        </w:rPr>
        <w:t xml:space="preserve">. In countries of the global South, </w:t>
      </w:r>
      <w:r w:rsidRPr="00381035">
        <w:rPr>
          <w:rStyle w:val="StyleUnderline"/>
        </w:rPr>
        <w:t xml:space="preserve">the </w:t>
      </w:r>
      <w:r w:rsidRPr="00381035">
        <w:rPr>
          <w:rStyle w:val="Emphasis"/>
        </w:rPr>
        <w:t>sociopolitical defense of inclusion through employment has historically been a key element</w:t>
      </w:r>
      <w:r w:rsidRPr="00381035">
        <w:rPr>
          <w:rStyle w:val="StyleUnderline"/>
        </w:rPr>
        <w:t xml:space="preserve"> in the fight against coloniality</w:t>
      </w:r>
      <w:r w:rsidRPr="00381035">
        <w:rPr>
          <w:sz w:val="16"/>
        </w:rPr>
        <w:t xml:space="preserve">. </w:t>
      </w:r>
    </w:p>
    <w:p w14:paraId="0A854C29" w14:textId="77777777" w:rsidR="00BE2EFD" w:rsidRPr="00381035" w:rsidRDefault="00BE2EFD" w:rsidP="00BE2EFD">
      <w:pPr>
        <w:rPr>
          <w:rStyle w:val="StyleUnderline"/>
          <w:highlight w:val="green"/>
        </w:rPr>
      </w:pPr>
      <w:r w:rsidRPr="00381035">
        <w:rPr>
          <w:rStyle w:val="Emphasis"/>
        </w:rPr>
        <w:t>However</w:t>
      </w:r>
      <w:r w:rsidRPr="00381035">
        <w:rPr>
          <w:rStyle w:val="StyleUnderline"/>
        </w:rPr>
        <w:t xml:space="preserve">, there are </w:t>
      </w:r>
      <w:r w:rsidRPr="00381035">
        <w:rPr>
          <w:rStyle w:val="Emphasis"/>
        </w:rPr>
        <w:t>major disagreements in the field</w:t>
      </w:r>
      <w:r w:rsidRPr="00381035">
        <w:rPr>
          <w:rStyle w:val="StyleUnderline"/>
        </w:rPr>
        <w:t xml:space="preserve"> of </w:t>
      </w:r>
      <w:r w:rsidRPr="00381035">
        <w:rPr>
          <w:rStyle w:val="Emphasis"/>
        </w:rPr>
        <w:t>labor criticism</w:t>
      </w:r>
      <w:r w:rsidRPr="00381035">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381035">
        <w:rPr>
          <w:rStyle w:val="StyleUnderline"/>
        </w:rPr>
        <w:t>Vosko understands that, as long as the typicality of standard employment is maintained, within</w:t>
      </w:r>
      <w:r w:rsidRPr="00381035">
        <w:rPr>
          <w:sz w:val="16"/>
        </w:rPr>
        <w:t xml:space="preserve"> what she sees as </w:t>
      </w:r>
      <w:r w:rsidRPr="00381035">
        <w:rPr>
          <w:rStyle w:val="StyleUnderline"/>
        </w:rPr>
        <w:t>“</w:t>
      </w:r>
      <w:r w:rsidRPr="00381035">
        <w:rPr>
          <w:rStyle w:val="Emphasis"/>
        </w:rPr>
        <w:t>employment-centrism</w:t>
      </w:r>
      <w:r w:rsidRPr="00381035">
        <w:rPr>
          <w:rStyle w:val="StyleUnderline"/>
        </w:rPr>
        <w:t>”, what we will always do is</w:t>
      </w:r>
      <w:r w:rsidRPr="00381035">
        <w:rPr>
          <w:sz w:val="16"/>
        </w:rPr>
        <w:t xml:space="preserve"> what gives the name to her most famous book: </w:t>
      </w:r>
      <w:r w:rsidRPr="00381035">
        <w:rPr>
          <w:rStyle w:val="StyleUnderline"/>
        </w:rPr>
        <w:t>“</w:t>
      </w:r>
      <w:r w:rsidRPr="00381035">
        <w:rPr>
          <w:rStyle w:val="Emphasis"/>
        </w:rPr>
        <w:t>managing the margins</w:t>
      </w:r>
      <w:r w:rsidRPr="00381035">
        <w:rPr>
          <w:rStyle w:val="StyleUnderline"/>
        </w:rPr>
        <w:t>”. The protection of what is today a huge universe of precarious forms of work will necessarily involve</w:t>
      </w:r>
      <w:r w:rsidRPr="00381035">
        <w:rPr>
          <w:sz w:val="16"/>
        </w:rPr>
        <w:t xml:space="preserve">, for her, </w:t>
      </w:r>
      <w:r w:rsidRPr="00381035">
        <w:rPr>
          <w:rStyle w:val="StyleUnderline"/>
        </w:rPr>
        <w:t>a review of standard employment, legally subordinated, as a basic category</w:t>
      </w:r>
      <w:r w:rsidRPr="00381035">
        <w:rPr>
          <w:sz w:val="16"/>
        </w:rPr>
        <w:t xml:space="preserve">. </w:t>
      </w:r>
    </w:p>
    <w:p w14:paraId="36C78887" w14:textId="77777777" w:rsidR="00BE2EFD" w:rsidRPr="00381035" w:rsidRDefault="00BE2EFD" w:rsidP="00BE2EFD">
      <w:pPr>
        <w:rPr>
          <w:rStyle w:val="StyleUnderline"/>
        </w:rPr>
      </w:pPr>
      <w:r w:rsidRPr="00381035">
        <w:rPr>
          <w:rStyle w:val="StyleUnderline"/>
        </w:rPr>
        <w:t>This thus marks the ground for other ways of thinking about labor law</w:t>
      </w:r>
      <w:r w:rsidRPr="00381035">
        <w:rPr>
          <w:sz w:val="16"/>
        </w:rPr>
        <w:t xml:space="preserve">. </w:t>
      </w:r>
      <w:r w:rsidRPr="00381035">
        <w:rPr>
          <w:rStyle w:val="StyleUnderline"/>
        </w:rPr>
        <w:t xml:space="preserve">In the field of criticism, </w:t>
      </w:r>
      <w:r w:rsidRPr="00381035">
        <w:rPr>
          <w:rStyle w:val="Emphasis"/>
        </w:rPr>
        <w:t>those who have been content with legal subordination have failed</w:t>
      </w:r>
      <w:r w:rsidRPr="00381035">
        <w:rPr>
          <w:rStyle w:val="StyleUnderline"/>
        </w:rPr>
        <w:t xml:space="preserve"> to reveal the assumptions on which it is based. </w:t>
      </w:r>
      <w:r w:rsidRPr="00381035">
        <w:rPr>
          <w:rStyle w:val="Emphasis"/>
        </w:rPr>
        <w:t>Those who simply want to critically dismantle protected employment are also wrong</w:t>
      </w:r>
      <w:r w:rsidRPr="00381035">
        <w:rPr>
          <w:rStyle w:val="StyleUnderline"/>
        </w:rPr>
        <w:t xml:space="preserve">. </w:t>
      </w:r>
      <w:r w:rsidRPr="00381035">
        <w:rPr>
          <w:rStyle w:val="Emphasis"/>
        </w:rPr>
        <w:t>Both</w:t>
      </w:r>
      <w:r w:rsidRPr="00381035">
        <w:rPr>
          <w:rStyle w:val="StyleUnderline"/>
        </w:rPr>
        <w:t xml:space="preserve"> positions </w:t>
      </w:r>
      <w:r w:rsidRPr="00381035">
        <w:rPr>
          <w:rStyle w:val="Emphasis"/>
        </w:rPr>
        <w:t>fail to understand it in its ambiguity</w:t>
      </w:r>
      <w:r w:rsidRPr="00381035">
        <w:rPr>
          <w:rStyle w:val="StyleUnderline"/>
        </w:rPr>
        <w:t xml:space="preserve"> in the </w:t>
      </w:r>
      <w:r w:rsidRPr="00381035">
        <w:rPr>
          <w:rStyle w:val="Emphasis"/>
        </w:rPr>
        <w:t>power struggles</w:t>
      </w:r>
      <w:r w:rsidRPr="00381035">
        <w:rPr>
          <w:rStyle w:val="StyleUnderline"/>
        </w:rPr>
        <w:t xml:space="preserve"> within the framework of coloniality</w:t>
      </w:r>
      <w:r w:rsidRPr="00381035">
        <w:rPr>
          <w:sz w:val="16"/>
        </w:rPr>
        <w:t xml:space="preserve">. Thus the </w:t>
      </w:r>
      <w:r w:rsidRPr="00381035">
        <w:rPr>
          <w:rStyle w:val="StyleUnderline"/>
        </w:rPr>
        <w:t>questions remain: what and who does legal subordination serve?</w:t>
      </w:r>
      <w:r w:rsidRPr="00381035">
        <w:rPr>
          <w:sz w:val="16"/>
        </w:rPr>
        <w:t xml:space="preserve"> Is it time to decolonize it? And how? </w:t>
      </w:r>
      <w:r w:rsidRPr="00381035">
        <w:rPr>
          <w:rStyle w:val="StyleUnderline"/>
        </w:rPr>
        <w:t xml:space="preserve">Is it </w:t>
      </w:r>
      <w:r w:rsidRPr="00381035">
        <w:rPr>
          <w:rStyle w:val="Emphasis"/>
        </w:rPr>
        <w:t>possible to think of a labor law that takes to heart the dynamics of what is not typical subordinate labor</w:t>
      </w:r>
      <w:r w:rsidRPr="00381035">
        <w:rPr>
          <w:rStyle w:val="StyleUnderline"/>
        </w:rPr>
        <w:t>?</w:t>
      </w:r>
      <w:r w:rsidRPr="00381035">
        <w:rPr>
          <w:sz w:val="16"/>
        </w:rPr>
        <w:t xml:space="preserve"> How </w:t>
      </w:r>
      <w:r w:rsidRPr="00381035">
        <w:rPr>
          <w:rStyle w:val="StyleUnderline"/>
        </w:rPr>
        <w:t xml:space="preserve">can </w:t>
      </w:r>
      <w:r w:rsidRPr="00381035">
        <w:rPr>
          <w:rStyle w:val="Emphasis"/>
        </w:rPr>
        <w:t>epistemologically plural legal thought contribute</w:t>
      </w:r>
      <w:r w:rsidRPr="00381035">
        <w:rPr>
          <w:rStyle w:val="StyleUnderline"/>
        </w:rPr>
        <w:t xml:space="preserve"> to this?</w:t>
      </w:r>
      <w:r w:rsidRPr="00381035">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1FCD6F66" w14:textId="77777777" w:rsidR="00BE2EFD" w:rsidRPr="00381035" w:rsidRDefault="00BE2EFD" w:rsidP="00BE2EFD">
      <w:pPr>
        <w:rPr>
          <w:rStyle w:val="StyleUnderline"/>
          <w:highlight w:val="green"/>
        </w:rPr>
      </w:pPr>
      <w:r w:rsidRPr="00381035">
        <w:rPr>
          <w:sz w:val="16"/>
        </w:rPr>
        <w:t xml:space="preserve">3 “Time is money”? Feminisms and time-values </w:t>
      </w:r>
      <w:r w:rsidRPr="00381035">
        <w:rPr>
          <w:rFonts w:ascii="Arial" w:hAnsi="Arial" w:cs="Arial"/>
          <w:sz w:val="16"/>
        </w:rPr>
        <w:t>​​</w:t>
      </w:r>
      <w:r w:rsidRPr="00381035">
        <w:rPr>
          <w:sz w:val="16"/>
        </w:rPr>
        <w:t xml:space="preserve">in social reproduction and care </w:t>
      </w:r>
    </w:p>
    <w:p w14:paraId="2737530E" w14:textId="77777777" w:rsidR="00BE2EFD" w:rsidRPr="00381035" w:rsidRDefault="00BE2EFD" w:rsidP="00BE2EFD">
      <w:pPr>
        <w:rPr>
          <w:rStyle w:val="StyleUnderline"/>
          <w:highlight w:val="green"/>
        </w:rPr>
      </w:pPr>
      <w:r w:rsidRPr="00381035">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381035">
        <w:rPr>
          <w:rStyle w:val="StyleUnderline"/>
        </w:rPr>
        <w:t xml:space="preserve">In the relationship between work, time and value, </w:t>
      </w:r>
      <w:r w:rsidRPr="00381035">
        <w:rPr>
          <w:rStyle w:val="Emphasis"/>
        </w:rPr>
        <w:t>political economies</w:t>
      </w:r>
      <w:r w:rsidRPr="00381035">
        <w:rPr>
          <w:rStyle w:val="StyleUnderline"/>
        </w:rPr>
        <w:t xml:space="preserve"> (both classical and critical) have </w:t>
      </w:r>
      <w:r w:rsidRPr="00381035">
        <w:rPr>
          <w:rStyle w:val="Emphasis"/>
        </w:rPr>
        <w:t>historically left out</w:t>
      </w:r>
      <w:r w:rsidRPr="00381035">
        <w:rPr>
          <w:rStyle w:val="StyleUnderline"/>
        </w:rPr>
        <w:t xml:space="preserve"> </w:t>
      </w:r>
      <w:r w:rsidRPr="00381035">
        <w:rPr>
          <w:rStyle w:val="Emphasis"/>
        </w:rPr>
        <w:t>social reproduction</w:t>
      </w:r>
      <w:r w:rsidRPr="00381035">
        <w:rPr>
          <w:rStyle w:val="StyleUnderline"/>
        </w:rPr>
        <w:t xml:space="preserve"> and </w:t>
      </w:r>
      <w:r w:rsidRPr="00381035">
        <w:rPr>
          <w:rStyle w:val="Emphasis"/>
        </w:rPr>
        <w:t>care</w:t>
      </w:r>
      <w:r w:rsidRPr="00381035">
        <w:rPr>
          <w:rStyle w:val="StyleUnderline"/>
        </w:rPr>
        <w:t>. Or</w:t>
      </w:r>
      <w:r w:rsidRPr="00381035">
        <w:rPr>
          <w:sz w:val="16"/>
        </w:rPr>
        <w:t xml:space="preserve"> they have </w:t>
      </w:r>
      <w:r w:rsidRPr="00381035">
        <w:rPr>
          <w:rStyle w:val="StyleUnderline"/>
        </w:rPr>
        <w:t>read them as</w:t>
      </w:r>
      <w:r w:rsidRPr="00381035">
        <w:rPr>
          <w:sz w:val="16"/>
        </w:rPr>
        <w:t xml:space="preserve"> something </w:t>
      </w:r>
      <w:r w:rsidRPr="00381035">
        <w:rPr>
          <w:rStyle w:val="Emphasis"/>
        </w:rPr>
        <w:t>secondary</w:t>
      </w:r>
      <w:r w:rsidRPr="00381035">
        <w:rPr>
          <w:sz w:val="16"/>
        </w:rPr>
        <w:t xml:space="preserve">. Socio-legal theories have reinforced common sense: it is even possible to admit that the work of social reproduction generates economic value, but it is not fully considered legally. Nor is it systematically remunerated. </w:t>
      </w:r>
    </w:p>
    <w:p w14:paraId="107A0001" w14:textId="77777777" w:rsidR="00BE2EFD" w:rsidRPr="00381035" w:rsidRDefault="00BE2EFD" w:rsidP="00BE2EFD">
      <w:pPr>
        <w:rPr>
          <w:rStyle w:val="StyleUnderline"/>
          <w:highlight w:val="green"/>
        </w:rPr>
      </w:pPr>
      <w:r w:rsidRPr="00381035">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381035">
        <w:rPr>
          <w:rFonts w:ascii="Arial" w:hAnsi="Arial" w:cs="Arial"/>
          <w:sz w:val="16"/>
        </w:rPr>
        <w:t>​​</w:t>
      </w:r>
      <w:r w:rsidRPr="00381035">
        <w:rPr>
          <w:sz w:val="16"/>
        </w:rPr>
        <w:t xml:space="preserve">for the production and sustenance of life and the economy. </w:t>
      </w:r>
    </w:p>
    <w:p w14:paraId="335ED784" w14:textId="77777777" w:rsidR="00BE2EFD" w:rsidRPr="00381035" w:rsidRDefault="00BE2EFD" w:rsidP="00BE2EFD">
      <w:pPr>
        <w:rPr>
          <w:rStyle w:val="StyleUnderline"/>
          <w:highlight w:val="green"/>
        </w:rPr>
      </w:pPr>
      <w:r w:rsidRPr="00381035">
        <w:rPr>
          <w:sz w:val="16"/>
        </w:rPr>
        <w:t xml:space="preserve">Our text enters this dispute of concealment and visibility by bringing together the dimensions of standard employment related to time and value and feminist critiques of social reproduction and care. To demonstrate that </w:t>
      </w:r>
      <w:r w:rsidRPr="00381035">
        <w:rPr>
          <w:rStyle w:val="StyleUnderline"/>
        </w:rPr>
        <w:t xml:space="preserve">what </w:t>
      </w:r>
      <w:r w:rsidRPr="00381035">
        <w:rPr>
          <w:rStyle w:val="Emphasis"/>
        </w:rPr>
        <w:t>labor law</w:t>
      </w:r>
      <w:r w:rsidRPr="00381035">
        <w:rPr>
          <w:rStyle w:val="StyleUnderline"/>
        </w:rPr>
        <w:t xml:space="preserve"> understands as </w:t>
      </w:r>
      <w:r w:rsidRPr="00381035">
        <w:rPr>
          <w:rStyle w:val="Emphasis"/>
        </w:rPr>
        <w:t>time and value</w:t>
      </w:r>
      <w:r w:rsidRPr="00381035">
        <w:rPr>
          <w:rStyle w:val="StyleUnderline"/>
        </w:rPr>
        <w:t xml:space="preserve"> is something </w:t>
      </w:r>
      <w:r w:rsidRPr="00381035">
        <w:rPr>
          <w:rStyle w:val="Emphasis"/>
        </w:rPr>
        <w:t>exclusively mercantile</w:t>
      </w:r>
      <w:r w:rsidRPr="00381035">
        <w:rPr>
          <w:rStyle w:val="StyleUnderline"/>
        </w:rPr>
        <w:t xml:space="preserve"> and still thought of in a </w:t>
      </w:r>
      <w:r w:rsidRPr="00381035">
        <w:rPr>
          <w:rStyle w:val="Emphasis"/>
        </w:rPr>
        <w:t>structurally sexist</w:t>
      </w:r>
      <w:r w:rsidRPr="00381035">
        <w:rPr>
          <w:rStyle w:val="StyleUnderline"/>
        </w:rPr>
        <w:t xml:space="preserve"> way</w:t>
      </w:r>
      <w:r w:rsidRPr="00381035">
        <w:rPr>
          <w:sz w:val="16"/>
        </w:rPr>
        <w:t xml:space="preserve">. </w:t>
      </w:r>
    </w:p>
    <w:p w14:paraId="587EC2C9" w14:textId="77777777" w:rsidR="00BE2EFD" w:rsidRPr="00381035" w:rsidRDefault="00BE2EFD" w:rsidP="00BE2EFD">
      <w:pPr>
        <w:rPr>
          <w:rStyle w:val="StyleUnderline"/>
          <w:highlight w:val="green"/>
        </w:rPr>
      </w:pPr>
      <w:r w:rsidRPr="00381035">
        <w:rPr>
          <w:sz w:val="16"/>
        </w:rPr>
        <w:t xml:space="preserve">This is a complex approach. </w:t>
      </w:r>
      <w:r w:rsidRPr="00381035">
        <w:rPr>
          <w:rStyle w:val="StyleUnderline"/>
        </w:rPr>
        <w:t xml:space="preserve">The </w:t>
      </w:r>
      <w:r w:rsidRPr="00381035">
        <w:rPr>
          <w:rStyle w:val="Emphasis"/>
        </w:rPr>
        <w:t>transversality</w:t>
      </w:r>
      <w:r w:rsidRPr="00381035">
        <w:rPr>
          <w:rStyle w:val="StyleUnderline"/>
        </w:rPr>
        <w:t xml:space="preserve"> of feminist reflection and practices, in the plural, </w:t>
      </w:r>
      <w:r w:rsidRPr="00381035">
        <w:rPr>
          <w:rStyle w:val="Emphasis"/>
        </w:rPr>
        <w:t>is the entire world</w:t>
      </w:r>
      <w:r w:rsidRPr="00381035">
        <w:rPr>
          <w:sz w:val="16"/>
        </w:rPr>
        <w:t xml:space="preserve">26. The richness and rigor of feminist production in various fields is directly proportional to the complexity of the position of gender in social relations, </w:t>
      </w:r>
      <w:r w:rsidRPr="00381035">
        <w:rPr>
          <w:rStyle w:val="Emphasis"/>
        </w:rPr>
        <w:t>always intertwined</w:t>
      </w:r>
      <w:r w:rsidRPr="00381035">
        <w:rPr>
          <w:rStyle w:val="StyleUnderline"/>
        </w:rPr>
        <w:t xml:space="preserve"> with other markers, such as </w:t>
      </w:r>
      <w:r w:rsidRPr="00381035">
        <w:rPr>
          <w:rStyle w:val="Emphasis"/>
        </w:rPr>
        <w:t>race</w:t>
      </w:r>
      <w:r w:rsidRPr="00381035">
        <w:rPr>
          <w:sz w:val="16"/>
        </w:rPr>
        <w:t xml:space="preserve">. </w:t>
      </w:r>
      <w:r w:rsidRPr="00381035">
        <w:rPr>
          <w:rStyle w:val="Emphasis"/>
        </w:rPr>
        <w:t>Bringing together</w:t>
      </w:r>
      <w:r w:rsidRPr="00381035">
        <w:rPr>
          <w:rStyle w:val="StyleUnderline"/>
        </w:rPr>
        <w:t xml:space="preserve"> such distinct things as </w:t>
      </w:r>
      <w:r w:rsidRPr="00381035">
        <w:rPr>
          <w:rStyle w:val="Emphasis"/>
        </w:rPr>
        <w:t>black</w:t>
      </w:r>
      <w:r w:rsidRPr="00381035">
        <w:rPr>
          <w:rStyle w:val="StyleUnderline"/>
        </w:rPr>
        <w:t xml:space="preserve">, </w:t>
      </w:r>
      <w:r w:rsidRPr="00381035">
        <w:rPr>
          <w:rStyle w:val="Emphasis"/>
        </w:rPr>
        <w:t>queer</w:t>
      </w:r>
      <w:r w:rsidRPr="00381035">
        <w:rPr>
          <w:rStyle w:val="StyleUnderline"/>
        </w:rPr>
        <w:t xml:space="preserve">, </w:t>
      </w:r>
      <w:r w:rsidRPr="00381035">
        <w:rPr>
          <w:rStyle w:val="Emphasis"/>
        </w:rPr>
        <w:t>liberal</w:t>
      </w:r>
      <w:r w:rsidRPr="00381035">
        <w:rPr>
          <w:rStyle w:val="StyleUnderline"/>
        </w:rPr>
        <w:t xml:space="preserve">, </w:t>
      </w:r>
      <w:r w:rsidRPr="00381035">
        <w:rPr>
          <w:rStyle w:val="Emphasis"/>
        </w:rPr>
        <w:t>decolonial</w:t>
      </w:r>
      <w:r w:rsidRPr="00381035">
        <w:rPr>
          <w:rStyle w:val="StyleUnderline"/>
        </w:rPr>
        <w:t xml:space="preserve">, </w:t>
      </w:r>
      <w:r w:rsidRPr="00381035">
        <w:rPr>
          <w:rStyle w:val="Emphasis"/>
        </w:rPr>
        <w:t>lesbian</w:t>
      </w:r>
      <w:r w:rsidRPr="00381035">
        <w:rPr>
          <w:rStyle w:val="StyleUnderline"/>
        </w:rPr>
        <w:t xml:space="preserve">, </w:t>
      </w:r>
      <w:r w:rsidRPr="00381035">
        <w:rPr>
          <w:rStyle w:val="Emphasis"/>
        </w:rPr>
        <w:t>Marxist</w:t>
      </w:r>
      <w:r w:rsidRPr="00381035">
        <w:rPr>
          <w:rStyle w:val="StyleUnderline"/>
        </w:rPr>
        <w:t xml:space="preserve"> and </w:t>
      </w:r>
      <w:r w:rsidRPr="00381035">
        <w:rPr>
          <w:rStyle w:val="Emphasis"/>
        </w:rPr>
        <w:t>radical feminisms</w:t>
      </w:r>
      <w:r w:rsidRPr="00381035">
        <w:rPr>
          <w:rStyle w:val="StyleUnderline"/>
        </w:rPr>
        <w:t xml:space="preserve"> in a </w:t>
      </w:r>
      <w:r w:rsidRPr="00381035">
        <w:rPr>
          <w:rStyle w:val="Emphasis"/>
        </w:rPr>
        <w:t>synchronic</w:t>
      </w:r>
      <w:r w:rsidRPr="00381035">
        <w:rPr>
          <w:rStyle w:val="StyleUnderline"/>
        </w:rPr>
        <w:t xml:space="preserve"> and simplistic way </w:t>
      </w:r>
      <w:r w:rsidRPr="00381035">
        <w:rPr>
          <w:rStyle w:val="Emphasis"/>
        </w:rPr>
        <w:t>would be a disservice</w:t>
      </w:r>
      <w:r w:rsidRPr="00381035">
        <w:rPr>
          <w:rStyle w:val="StyleUnderline"/>
        </w:rPr>
        <w:t xml:space="preserve"> to understanding what drives these fields</w:t>
      </w:r>
      <w:r w:rsidRPr="00381035">
        <w:rPr>
          <w:sz w:val="16"/>
        </w:rPr>
        <w:t xml:space="preserve">. Even the feminisms we will discuss more directly, those of social reproduction and care theories, have important contrasts in the face of a shared phenomenon. </w:t>
      </w:r>
      <w:r w:rsidRPr="00381035">
        <w:rPr>
          <w:rStyle w:val="Emphasis"/>
        </w:rPr>
        <w:t>Even if we believe in epistemological bridges</w:t>
      </w:r>
      <w:r w:rsidRPr="00381035">
        <w:rPr>
          <w:sz w:val="16"/>
        </w:rPr>
        <w:t xml:space="preserve"> (LAO-MONTES; BUGGS, 2014) </w:t>
      </w:r>
      <w:r w:rsidRPr="00381035">
        <w:rPr>
          <w:rStyle w:val="StyleUnderline"/>
        </w:rPr>
        <w:t xml:space="preserve">in these fields of dissent, we would </w:t>
      </w:r>
      <w:r w:rsidRPr="00381035">
        <w:rPr>
          <w:rStyle w:val="Emphasis"/>
        </w:rPr>
        <w:t>not</w:t>
      </w:r>
      <w:r w:rsidRPr="00381035">
        <w:rPr>
          <w:rStyle w:val="StyleUnderline"/>
        </w:rPr>
        <w:t xml:space="preserve"> be </w:t>
      </w:r>
      <w:r w:rsidRPr="00381035">
        <w:rPr>
          <w:rStyle w:val="Emphasis"/>
        </w:rPr>
        <w:t>able to account</w:t>
      </w:r>
      <w:r w:rsidRPr="00381035">
        <w:rPr>
          <w:rStyle w:val="StyleUnderline"/>
        </w:rPr>
        <w:t xml:space="preserve"> for their </w:t>
      </w:r>
      <w:r w:rsidRPr="00381035">
        <w:rPr>
          <w:rStyle w:val="Emphasis"/>
        </w:rPr>
        <w:t>complex construction</w:t>
      </w:r>
      <w:r w:rsidRPr="00381035">
        <w:rPr>
          <w:rStyle w:val="StyleUnderline"/>
        </w:rPr>
        <w:t xml:space="preserve"> here (or perhaps </w:t>
      </w:r>
      <w:r w:rsidRPr="00381035">
        <w:rPr>
          <w:rStyle w:val="Emphasis"/>
        </w:rPr>
        <w:t>ever</w:t>
      </w:r>
      <w:r w:rsidRPr="00381035">
        <w:rPr>
          <w:rStyle w:val="StyleUnderline"/>
        </w:rPr>
        <w:t>)</w:t>
      </w:r>
      <w:r w:rsidRPr="00381035">
        <w:rPr>
          <w:sz w:val="16"/>
        </w:rPr>
        <w:t xml:space="preserve">. </w:t>
      </w:r>
      <w:r w:rsidRPr="00381035">
        <w:rPr>
          <w:rStyle w:val="StyleUnderline"/>
        </w:rPr>
        <w:t xml:space="preserve">Despite this, such universes of complexity are transformed into something common for our brief reflection here: time-values. This does </w:t>
      </w:r>
      <w:r w:rsidRPr="00381035">
        <w:rPr>
          <w:rStyle w:val="Emphasis"/>
        </w:rPr>
        <w:t>not mean</w:t>
      </w:r>
      <w:r w:rsidRPr="00381035">
        <w:rPr>
          <w:rStyle w:val="StyleUnderline"/>
        </w:rPr>
        <w:t xml:space="preserve"> that the </w:t>
      </w:r>
      <w:r w:rsidRPr="00381035">
        <w:rPr>
          <w:rStyle w:val="Emphasis"/>
        </w:rPr>
        <w:t>impact</w:t>
      </w:r>
      <w:r w:rsidRPr="00381035">
        <w:rPr>
          <w:rStyle w:val="StyleUnderline"/>
        </w:rPr>
        <w:t xml:space="preserve"> of this will be </w:t>
      </w:r>
      <w:r w:rsidRPr="00381035">
        <w:rPr>
          <w:rStyle w:val="Emphasis"/>
        </w:rPr>
        <w:t>the same on the lives of all women</w:t>
      </w:r>
      <w:r w:rsidRPr="00381035">
        <w:rPr>
          <w:sz w:val="16"/>
        </w:rPr>
        <w:t xml:space="preserve">. </w:t>
      </w:r>
    </w:p>
    <w:p w14:paraId="12037F13" w14:textId="77777777" w:rsidR="00BE2EFD" w:rsidRPr="00381035" w:rsidRDefault="00BE2EFD" w:rsidP="00BE2EFD">
      <w:pPr>
        <w:rPr>
          <w:rStyle w:val="StyleUnderline"/>
          <w:highlight w:val="green"/>
        </w:rPr>
      </w:pPr>
      <w:r w:rsidRPr="00381035">
        <w:rPr>
          <w:sz w:val="16"/>
        </w:rPr>
        <w:t xml:space="preserve">The academic production of feminisms has already been substantially confronting the reflection of the values </w:t>
      </w:r>
      <w:r w:rsidRPr="00381035">
        <w:rPr>
          <w:rFonts w:ascii="Arial" w:hAnsi="Arial" w:cs="Arial"/>
          <w:sz w:val="16"/>
        </w:rPr>
        <w:t>​​</w:t>
      </w:r>
      <w:r w:rsidRPr="00381035">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2B2EBE84" w14:textId="77777777" w:rsidR="00BE2EFD" w:rsidRPr="00381035" w:rsidRDefault="00BE2EFD" w:rsidP="00BE2EFD">
      <w:pPr>
        <w:rPr>
          <w:rStyle w:val="StyleUnderline"/>
          <w:highlight w:val="green"/>
        </w:rPr>
      </w:pPr>
      <w:r w:rsidRPr="00381035">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381035">
        <w:rPr>
          <w:rStyle w:val="Emphasis"/>
        </w:rPr>
        <w:t>either</w:t>
      </w:r>
      <w:r w:rsidRPr="00381035">
        <w:rPr>
          <w:rStyle w:val="StyleUnderline"/>
        </w:rPr>
        <w:t xml:space="preserve"> they </w:t>
      </w:r>
      <w:r w:rsidRPr="00381035">
        <w:rPr>
          <w:rStyle w:val="Emphasis"/>
        </w:rPr>
        <w:t>legitimize</w:t>
      </w:r>
      <w:r w:rsidRPr="00381035">
        <w:rPr>
          <w:rStyle w:val="StyleUnderline"/>
        </w:rPr>
        <w:t xml:space="preserve"> and cover up what is a </w:t>
      </w:r>
      <w:r w:rsidRPr="00381035">
        <w:rPr>
          <w:rStyle w:val="Emphasis"/>
        </w:rPr>
        <w:t>systematic theft of women's time</w:t>
      </w:r>
      <w:r w:rsidRPr="00381035">
        <w:rPr>
          <w:rStyle w:val="StyleUnderline"/>
        </w:rPr>
        <w:t xml:space="preserve">; </w:t>
      </w:r>
      <w:r w:rsidRPr="00381035">
        <w:rPr>
          <w:rStyle w:val="Emphasis"/>
        </w:rPr>
        <w:t>or</w:t>
      </w:r>
      <w:r w:rsidRPr="00381035">
        <w:rPr>
          <w:rStyle w:val="StyleUnderline"/>
        </w:rPr>
        <w:t xml:space="preserve"> they </w:t>
      </w:r>
      <w:r w:rsidRPr="00381035">
        <w:rPr>
          <w:rStyle w:val="Emphasis"/>
        </w:rPr>
        <w:t>make their valuation and measurement simplistic</w:t>
      </w:r>
      <w:r w:rsidRPr="00381035">
        <w:rPr>
          <w:rStyle w:val="StyleUnderline"/>
        </w:rPr>
        <w:t xml:space="preserve">. In both ways, </w:t>
      </w:r>
      <w:r w:rsidRPr="00381035">
        <w:rPr>
          <w:rStyle w:val="Emphasis"/>
        </w:rPr>
        <w:t>labor regulation</w:t>
      </w:r>
      <w:r w:rsidRPr="00381035">
        <w:rPr>
          <w:rStyle w:val="StyleUnderline"/>
        </w:rPr>
        <w:t xml:space="preserve"> has contributed to the </w:t>
      </w:r>
      <w:r w:rsidRPr="00381035">
        <w:rPr>
          <w:rStyle w:val="Emphasis"/>
        </w:rPr>
        <w:t>devaluation of social reproduction and care</w:t>
      </w:r>
      <w:r w:rsidRPr="00381035">
        <w:rPr>
          <w:rStyle w:val="StyleUnderline"/>
        </w:rPr>
        <w:t xml:space="preserve">, with the adoption of </w:t>
      </w:r>
      <w:r w:rsidRPr="00381035">
        <w:rPr>
          <w:rStyle w:val="Emphasis"/>
        </w:rPr>
        <w:t>androcentric measurement</w:t>
      </w:r>
      <w:r w:rsidRPr="00381035">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381035">
        <w:rPr>
          <w:rStyle w:val="Emphasis"/>
        </w:rPr>
        <w:t>monetary measurement</w:t>
      </w:r>
      <w:r w:rsidRPr="00381035">
        <w:rPr>
          <w:sz w:val="16"/>
        </w:rPr>
        <w:t xml:space="preserve">. </w:t>
      </w:r>
    </w:p>
    <w:p w14:paraId="3B4F93C9" w14:textId="77777777" w:rsidR="00BE2EFD" w:rsidRPr="00381035" w:rsidRDefault="00BE2EFD" w:rsidP="00BE2EFD">
      <w:pPr>
        <w:rPr>
          <w:rStyle w:val="StyleUnderline"/>
          <w:highlight w:val="green"/>
        </w:rPr>
      </w:pPr>
      <w:r w:rsidRPr="00381035">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76E56AF2" w14:textId="77777777" w:rsidR="00BE2EFD" w:rsidRPr="00381035" w:rsidRDefault="00BE2EFD" w:rsidP="00BE2EFD">
      <w:pPr>
        <w:rPr>
          <w:rStyle w:val="StyleUnderline"/>
          <w:highlight w:val="green"/>
        </w:rPr>
      </w:pPr>
      <w:r w:rsidRPr="00381035">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5A44B974" w14:textId="77777777" w:rsidR="00BE2EFD" w:rsidRPr="00381035" w:rsidRDefault="00BE2EFD" w:rsidP="00BE2EFD">
      <w:pPr>
        <w:rPr>
          <w:rStyle w:val="StyleUnderline"/>
          <w:highlight w:val="green"/>
        </w:rPr>
      </w:pPr>
      <w:r w:rsidRPr="00381035">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381035">
        <w:rPr>
          <w:rStyle w:val="Emphasis"/>
        </w:rPr>
        <w:t>Unpaid reproductive work</w:t>
      </w:r>
      <w:r w:rsidRPr="00381035">
        <w:rPr>
          <w:sz w:val="16"/>
        </w:rPr>
        <w:t xml:space="preserve">, in light of this literature, </w:t>
      </w:r>
      <w:r w:rsidRPr="00381035">
        <w:rPr>
          <w:rStyle w:val="StyleUnderline"/>
        </w:rPr>
        <w:t>seems</w:t>
      </w:r>
      <w:r w:rsidRPr="00381035">
        <w:rPr>
          <w:sz w:val="16"/>
        </w:rPr>
        <w:t xml:space="preserve"> to us </w:t>
      </w:r>
      <w:r w:rsidRPr="00381035">
        <w:rPr>
          <w:rStyle w:val="StyleUnderline"/>
        </w:rPr>
        <w:t xml:space="preserve">to be </w:t>
      </w:r>
      <w:r w:rsidRPr="00381035">
        <w:rPr>
          <w:rStyle w:val="Emphasis"/>
        </w:rPr>
        <w:t>structurally counter-beneficial</w:t>
      </w:r>
      <w:r w:rsidRPr="00381035">
        <w:rPr>
          <w:rStyle w:val="StyleUnderline"/>
        </w:rPr>
        <w:t xml:space="preserve">. And it </w:t>
      </w:r>
      <w:r w:rsidRPr="00381035">
        <w:rPr>
          <w:rStyle w:val="Emphasis"/>
        </w:rPr>
        <w:t>retains this characteristic even if affection, a sense of responsibility, love, or any other feeling is present</w:t>
      </w:r>
      <w:r w:rsidRPr="00381035">
        <w:rPr>
          <w:sz w:val="16"/>
        </w:rPr>
        <w:t xml:space="preserve">. </w:t>
      </w:r>
    </w:p>
    <w:p w14:paraId="198B7494" w14:textId="77777777" w:rsidR="00BE2EFD" w:rsidRPr="00381035" w:rsidRDefault="00BE2EFD" w:rsidP="00BE2EFD">
      <w:pPr>
        <w:rPr>
          <w:rStyle w:val="StyleUnderline"/>
          <w:highlight w:val="green"/>
        </w:rPr>
      </w:pPr>
      <w:r w:rsidRPr="00381035">
        <w:rPr>
          <w:rStyle w:val="StyleUnderline"/>
        </w:rPr>
        <w:t>But</w:t>
      </w:r>
      <w:r w:rsidRPr="00381035">
        <w:rPr>
          <w:sz w:val="16"/>
        </w:rPr>
        <w:t xml:space="preserve"> here, once again, </w:t>
      </w:r>
      <w:r w:rsidRPr="00381035">
        <w:rPr>
          <w:rStyle w:val="Emphasis"/>
        </w:rPr>
        <w:t>labor law</w:t>
      </w:r>
      <w:r w:rsidRPr="00381035">
        <w:rPr>
          <w:rStyle w:val="StyleUnderline"/>
        </w:rPr>
        <w:t xml:space="preserve"> insists on </w:t>
      </w:r>
      <w:r w:rsidRPr="00381035">
        <w:rPr>
          <w:rStyle w:val="Emphasis"/>
        </w:rPr>
        <w:t>hiding its gendered foundations</w:t>
      </w:r>
      <w:r w:rsidRPr="00381035">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381035">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60418A7" w14:textId="77777777" w:rsidR="00BE2EFD" w:rsidRPr="00381035" w:rsidRDefault="00BE2EFD" w:rsidP="00BE2EFD">
      <w:pPr>
        <w:rPr>
          <w:rStyle w:val="StyleUnderline"/>
          <w:highlight w:val="green"/>
        </w:rPr>
      </w:pPr>
      <w:r w:rsidRPr="00381035">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6326BB3" w14:textId="77777777" w:rsidR="00BE2EFD" w:rsidRPr="00381035" w:rsidRDefault="00BE2EFD" w:rsidP="00BE2EFD">
      <w:pPr>
        <w:rPr>
          <w:rStyle w:val="StyleUnderline"/>
          <w:highlight w:val="green"/>
        </w:rPr>
      </w:pPr>
      <w:r w:rsidRPr="00381035">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475A923C" w14:textId="77777777" w:rsidR="00BE2EFD" w:rsidRPr="00381035" w:rsidRDefault="00BE2EFD" w:rsidP="00BE2EFD">
      <w:pPr>
        <w:rPr>
          <w:rStyle w:val="StyleUnderline"/>
          <w:highlight w:val="green"/>
        </w:rPr>
      </w:pPr>
      <w:r w:rsidRPr="00381035">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78A8EA53" w14:textId="77777777" w:rsidR="00BE2EFD" w:rsidRPr="00381035" w:rsidRDefault="00BE2EFD" w:rsidP="00BE2EFD">
      <w:pPr>
        <w:rPr>
          <w:rStyle w:val="StyleUnderline"/>
          <w:highlight w:val="green"/>
        </w:rPr>
      </w:pPr>
      <w:r w:rsidRPr="00381035">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381035">
        <w:rPr>
          <w:rStyle w:val="StyleUnderline"/>
        </w:rPr>
        <w:t>But what to do? Is it possible to think of a legal response that makes this reading more complex? The issue has been made visible through tactical strategies such as “wages for domestic work” since the 1970s</w:t>
      </w:r>
      <w:r w:rsidRPr="00381035">
        <w:rPr>
          <w:sz w:val="16"/>
        </w:rPr>
        <w:t xml:space="preserve">34. </w:t>
      </w:r>
      <w:r w:rsidRPr="00381035">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381035">
        <w:rPr>
          <w:sz w:val="16"/>
        </w:rPr>
        <w:t>35.</w:t>
      </w:r>
    </w:p>
    <w:p w14:paraId="03326CE4" w14:textId="77777777" w:rsidR="00BE2EFD" w:rsidRPr="00381035" w:rsidRDefault="00BE2EFD" w:rsidP="00BE2EFD">
      <w:pPr>
        <w:rPr>
          <w:rStyle w:val="StyleUnderline"/>
          <w:highlight w:val="green"/>
        </w:rPr>
      </w:pPr>
      <w:r w:rsidRPr="00381035">
        <w:rPr>
          <w:sz w:val="16"/>
        </w:rPr>
        <w:t xml:space="preserve">The question that remains is: </w:t>
      </w:r>
      <w:r w:rsidRPr="00381035">
        <w:rPr>
          <w:rStyle w:val="Emphasis"/>
        </w:rPr>
        <w:t>how to make labor law care?</w:t>
      </w:r>
      <w:r w:rsidRPr="00381035">
        <w:rPr>
          <w:rStyle w:val="StyleUnderline"/>
        </w:rPr>
        <w:t xml:space="preserve"> How can we think about normativity based on the valorization of the lives of those who work in social reproduction without being paid? </w:t>
      </w:r>
      <w:r w:rsidRPr="00381035">
        <w:rPr>
          <w:rStyle w:val="Emphasis"/>
        </w:rPr>
        <w:t>Not</w:t>
      </w:r>
      <w:r w:rsidRPr="00381035">
        <w:rPr>
          <w:rStyle w:val="StyleUnderline"/>
        </w:rPr>
        <w:t xml:space="preserve"> that the answer should be </w:t>
      </w:r>
      <w:r w:rsidRPr="00381035">
        <w:rPr>
          <w:rStyle w:val="Emphasis"/>
        </w:rPr>
        <w:t>a binary, direct change</w:t>
      </w:r>
      <w:r w:rsidRPr="00381035">
        <w:rPr>
          <w:rStyle w:val="StyleUnderline"/>
        </w:rPr>
        <w:t xml:space="preserve">, such as </w:t>
      </w:r>
      <w:r w:rsidRPr="00381035">
        <w:rPr>
          <w:rStyle w:val="Emphasis"/>
        </w:rPr>
        <w:t>recognizing the employment relationship and extending rights</w:t>
      </w:r>
      <w:r w:rsidRPr="00381035">
        <w:rPr>
          <w:rStyle w:val="StyleUnderline"/>
        </w:rPr>
        <w:t xml:space="preserve">. This </w:t>
      </w:r>
      <w:r w:rsidRPr="00381035">
        <w:rPr>
          <w:rStyle w:val="Emphasis"/>
        </w:rPr>
        <w:t>is, without a doubt, a central strategy</w:t>
      </w:r>
      <w:r w:rsidRPr="00381035">
        <w:rPr>
          <w:rStyle w:val="StyleUnderline"/>
        </w:rPr>
        <w:t xml:space="preserve"> for </w:t>
      </w:r>
      <w:r w:rsidRPr="00381035">
        <w:rPr>
          <w:rStyle w:val="Emphasis"/>
        </w:rPr>
        <w:t>hired and paid domestic work</w:t>
      </w:r>
      <w:r w:rsidRPr="00381035">
        <w:rPr>
          <w:rStyle w:val="StyleUnderline"/>
        </w:rPr>
        <w:t xml:space="preserve">. The </w:t>
      </w:r>
      <w:r w:rsidRPr="00381035">
        <w:rPr>
          <w:rStyle w:val="Emphasis"/>
        </w:rPr>
        <w:t>historical struggle, still ongoing, for labor rights</w:t>
      </w:r>
      <w:r w:rsidRPr="00381035">
        <w:rPr>
          <w:rStyle w:val="StyleUnderline"/>
        </w:rPr>
        <w:t xml:space="preserve"> for black and poor domestic workers in Brazil and </w:t>
      </w:r>
      <w:r w:rsidRPr="00381035">
        <w:rPr>
          <w:rStyle w:val="Emphasis"/>
        </w:rPr>
        <w:t>around the world confirms</w:t>
      </w:r>
      <w:r w:rsidRPr="00381035">
        <w:rPr>
          <w:rStyle w:val="StyleUnderline"/>
        </w:rPr>
        <w:t xml:space="preserve"> this</w:t>
      </w:r>
      <w:r w:rsidRPr="00381035">
        <w:rPr>
          <w:sz w:val="16"/>
        </w:rPr>
        <w:t xml:space="preserve">36. </w:t>
      </w:r>
    </w:p>
    <w:p w14:paraId="40880852" w14:textId="77777777" w:rsidR="00BE2EFD" w:rsidRPr="00381035" w:rsidRDefault="00BE2EFD" w:rsidP="00BE2EFD">
      <w:pPr>
        <w:rPr>
          <w:rStyle w:val="StyleUnderline"/>
          <w:highlight w:val="green"/>
        </w:rPr>
      </w:pPr>
      <w:r w:rsidRPr="00381035">
        <w:rPr>
          <w:rStyle w:val="Emphasis"/>
        </w:rPr>
        <w:t>However</w:t>
      </w:r>
      <w:r w:rsidRPr="00381035">
        <w:rPr>
          <w:rStyle w:val="StyleUnderline"/>
        </w:rPr>
        <w:t xml:space="preserve">, for women responsible for social reproduction in their own families, the answer will </w:t>
      </w:r>
      <w:r w:rsidRPr="00381035">
        <w:rPr>
          <w:rStyle w:val="Emphasis"/>
        </w:rPr>
        <w:t>probably not</w:t>
      </w:r>
      <w:r w:rsidRPr="00381035">
        <w:rPr>
          <w:rStyle w:val="StyleUnderline"/>
        </w:rPr>
        <w:t xml:space="preserve"> be the same. Their social and labor protection is a </w:t>
      </w:r>
      <w:r w:rsidRPr="00381035">
        <w:rPr>
          <w:rStyle w:val="Emphasis"/>
        </w:rPr>
        <w:t>different issue</w:t>
      </w:r>
      <w:r w:rsidRPr="00381035">
        <w:rPr>
          <w:rStyle w:val="StyleUnderline"/>
        </w:rPr>
        <w:t xml:space="preserve">. But it is </w:t>
      </w:r>
      <w:r w:rsidRPr="00381035">
        <w:rPr>
          <w:rStyle w:val="Emphasis"/>
        </w:rPr>
        <w:t>no less urgent</w:t>
      </w:r>
      <w:r w:rsidRPr="00381035">
        <w:rPr>
          <w:rStyle w:val="StyleUnderline"/>
        </w:rPr>
        <w:t xml:space="preserve"> for that</w:t>
      </w:r>
      <w:r w:rsidRPr="00381035">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3DB4130C" w14:textId="77777777" w:rsidR="00BE2EFD" w:rsidRPr="00381035" w:rsidRDefault="00BE2EFD" w:rsidP="00BE2EFD">
      <w:pPr>
        <w:rPr>
          <w:rStyle w:val="StyleUnderline"/>
          <w:highlight w:val="green"/>
        </w:rPr>
      </w:pPr>
      <w:r w:rsidRPr="00381035">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404B9B5C" w14:textId="77777777" w:rsidR="00BE2EFD" w:rsidRPr="00381035" w:rsidRDefault="00BE2EFD" w:rsidP="00BE2EFD">
      <w:pPr>
        <w:rPr>
          <w:rStyle w:val="StyleUnderline"/>
          <w:highlight w:val="green"/>
        </w:rPr>
      </w:pPr>
      <w:r w:rsidRPr="00381035">
        <w:rPr>
          <w:rStyle w:val="Emphasis"/>
        </w:rPr>
        <w:t>Labor law</w:t>
      </w:r>
      <w:r w:rsidRPr="00381035">
        <w:rPr>
          <w:rStyle w:val="StyleUnderline"/>
        </w:rPr>
        <w:t xml:space="preserve">, by using the </w:t>
      </w:r>
      <w:r w:rsidRPr="00381035">
        <w:rPr>
          <w:rStyle w:val="Emphasis"/>
        </w:rPr>
        <w:t>dichotomy</w:t>
      </w:r>
      <w:r w:rsidRPr="00381035">
        <w:rPr>
          <w:rStyle w:val="StyleUnderline"/>
        </w:rPr>
        <w:t xml:space="preserve"> between </w:t>
      </w:r>
      <w:r w:rsidRPr="00381035">
        <w:rPr>
          <w:rStyle w:val="Emphasis"/>
        </w:rPr>
        <w:t>free time</w:t>
      </w:r>
      <w:r w:rsidRPr="00381035">
        <w:rPr>
          <w:rStyle w:val="StyleUnderline"/>
        </w:rPr>
        <w:t xml:space="preserve"> and productive </w:t>
      </w:r>
      <w:r w:rsidRPr="00381035">
        <w:rPr>
          <w:rStyle w:val="Emphasis"/>
        </w:rPr>
        <w:t>work time</w:t>
      </w:r>
      <w:r w:rsidRPr="00381035">
        <w:rPr>
          <w:rStyle w:val="StyleUnderline"/>
        </w:rPr>
        <w:t xml:space="preserve"> as an epistemological basis, causes reflections to be </w:t>
      </w:r>
      <w:r w:rsidRPr="00381035">
        <w:rPr>
          <w:rStyle w:val="Emphasis"/>
        </w:rPr>
        <w:t>limited</w:t>
      </w:r>
      <w:r w:rsidRPr="00381035">
        <w:rPr>
          <w:rStyle w:val="StyleUnderline"/>
        </w:rPr>
        <w:t xml:space="preserve"> by the boundaries that identify economic time with </w:t>
      </w:r>
      <w:r w:rsidRPr="00381035">
        <w:rPr>
          <w:rStyle w:val="Emphasis"/>
        </w:rPr>
        <w:t>mercantile time</w:t>
      </w:r>
      <w:r w:rsidRPr="00381035">
        <w:rPr>
          <w:rStyle w:val="StyleUnderline"/>
        </w:rPr>
        <w:t>. Its analyses of temporal organization and control come from modern capitalist production, with characteristics of a typically masculine homogeneity in production times</w:t>
      </w:r>
      <w:r w:rsidRPr="00381035">
        <w:rPr>
          <w:sz w:val="16"/>
        </w:rPr>
        <w:t>.</w:t>
      </w:r>
    </w:p>
    <w:p w14:paraId="2F93F6C2" w14:textId="77777777" w:rsidR="00BE2EFD" w:rsidRPr="00381035" w:rsidRDefault="00BE2EFD" w:rsidP="00BE2EFD">
      <w:pPr>
        <w:rPr>
          <w:rStyle w:val="StyleUnderline"/>
          <w:highlight w:val="green"/>
        </w:rPr>
      </w:pPr>
      <w:r w:rsidRPr="00381035">
        <w:rPr>
          <w:rStyle w:val="StyleUnderline"/>
        </w:rPr>
        <w:t xml:space="preserve">This modern dichotomy disregards something that is central to women's time at work: the subjective dimension. The </w:t>
      </w:r>
      <w:r w:rsidRPr="00381035">
        <w:rPr>
          <w:rStyle w:val="Emphasis"/>
        </w:rPr>
        <w:t>imposition</w:t>
      </w:r>
      <w:r w:rsidRPr="00381035">
        <w:rPr>
          <w:rStyle w:val="StyleUnderline"/>
        </w:rPr>
        <w:t xml:space="preserve"> of the </w:t>
      </w:r>
      <w:r w:rsidRPr="00381035">
        <w:rPr>
          <w:rStyle w:val="Emphasis"/>
        </w:rPr>
        <w:t>mercantile</w:t>
      </w:r>
      <w:r w:rsidRPr="00381035">
        <w:rPr>
          <w:rStyle w:val="StyleUnderline"/>
        </w:rPr>
        <w:t xml:space="preserve"> concept of time </w:t>
      </w:r>
      <w:r w:rsidRPr="00381035">
        <w:rPr>
          <w:rStyle w:val="Emphasis"/>
        </w:rPr>
        <w:t>in the home space</w:t>
      </w:r>
      <w:r w:rsidRPr="00381035">
        <w:rPr>
          <w:rStyle w:val="StyleUnderline"/>
        </w:rPr>
        <w:t xml:space="preserve"> makes the </w:t>
      </w:r>
      <w:r w:rsidRPr="00381035">
        <w:rPr>
          <w:rStyle w:val="Emphasis"/>
        </w:rPr>
        <w:t>subjective dimension</w:t>
      </w:r>
      <w:r w:rsidRPr="00381035">
        <w:rPr>
          <w:rStyle w:val="StyleUnderline"/>
        </w:rPr>
        <w:t xml:space="preserve"> of time </w:t>
      </w:r>
      <w:r w:rsidRPr="00381035">
        <w:rPr>
          <w:rStyle w:val="Emphasis"/>
        </w:rPr>
        <w:t>invisible</w:t>
      </w:r>
      <w:r w:rsidRPr="00381035">
        <w:rPr>
          <w:rStyle w:val="StyleUnderline"/>
        </w:rPr>
        <w:t xml:space="preserve">, which may not result in a concrete activity, but requires a </w:t>
      </w:r>
      <w:r w:rsidRPr="00381035">
        <w:rPr>
          <w:rStyle w:val="Emphasis"/>
        </w:rPr>
        <w:t>continuous mental state and permanent energy</w:t>
      </w:r>
      <w:r w:rsidRPr="00381035">
        <w:rPr>
          <w:rStyle w:val="StyleUnderline"/>
        </w:rPr>
        <w:t xml:space="preserve"> from women</w:t>
      </w:r>
      <w:r w:rsidRPr="00381035">
        <w:rPr>
          <w:sz w:val="16"/>
        </w:rPr>
        <w:t xml:space="preserve">37. This is a dimension of time that is intangible to the parameters of economic and labor measurement based on masculinized experiences of production. </w:t>
      </w:r>
      <w:r w:rsidRPr="00381035">
        <w:rPr>
          <w:rStyle w:val="StyleUnderline"/>
        </w:rPr>
        <w:t>This subjective dimension incorporates layers of time that plan life, represent anxieties and desires, manifested by mental burdens of the present and future, in a future of endless doing</w:t>
      </w:r>
      <w:r w:rsidRPr="00381035">
        <w:rPr>
          <w:sz w:val="16"/>
        </w:rPr>
        <w:t xml:space="preserve">38. </w:t>
      </w:r>
      <w:r w:rsidRPr="00381035">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381035">
        <w:rPr>
          <w:sz w:val="16"/>
        </w:rPr>
        <w:t xml:space="preserve">39. </w:t>
      </w:r>
    </w:p>
    <w:p w14:paraId="5A6E3E40" w14:textId="77777777" w:rsidR="00BE2EFD" w:rsidRPr="00381035" w:rsidRDefault="00BE2EFD" w:rsidP="00BE2EFD">
      <w:pPr>
        <w:rPr>
          <w:rStyle w:val="StyleUnderline"/>
          <w:highlight w:val="green"/>
        </w:rPr>
      </w:pPr>
      <w:r w:rsidRPr="00381035">
        <w:rPr>
          <w:sz w:val="16"/>
        </w:rPr>
        <w:t xml:space="preserve">Here, </w:t>
      </w:r>
      <w:r w:rsidRPr="00381035">
        <w:rPr>
          <w:rStyle w:val="StyleUnderline"/>
        </w:rPr>
        <w:t xml:space="preserve">the epistemologies of care </w:t>
      </w:r>
      <w:r w:rsidRPr="00381035">
        <w:rPr>
          <w:rStyle w:val="Emphasis"/>
        </w:rPr>
        <w:t>challenge labor law</w:t>
      </w:r>
      <w:r w:rsidRPr="00381035">
        <w:rPr>
          <w:rStyle w:val="StyleUnderline"/>
        </w:rPr>
        <w:t xml:space="preserve"> because </w:t>
      </w:r>
      <w:r w:rsidRPr="00381035">
        <w:rPr>
          <w:rStyle w:val="Emphasis"/>
        </w:rPr>
        <w:t>care activities</w:t>
      </w:r>
      <w:r w:rsidRPr="00381035">
        <w:rPr>
          <w:rStyle w:val="StyleUnderline"/>
        </w:rPr>
        <w:t xml:space="preserve"> are more than just occasional. They are </w:t>
      </w:r>
      <w:r w:rsidRPr="00381035">
        <w:rPr>
          <w:rStyle w:val="Emphasis"/>
        </w:rPr>
        <w:t>permanent</w:t>
      </w:r>
      <w:r w:rsidRPr="00381035">
        <w:rPr>
          <w:rStyle w:val="StyleUnderline"/>
        </w:rPr>
        <w:t>. Not only in terms of clock hours</w:t>
      </w:r>
      <w:r w:rsidRPr="00381035">
        <w:rPr>
          <w:sz w:val="16"/>
        </w:rPr>
        <w:t xml:space="preserve">, those supposedly linear and measurable, </w:t>
      </w:r>
      <w:r w:rsidRPr="00381035">
        <w:rPr>
          <w:rStyle w:val="StyleUnderline"/>
        </w:rPr>
        <w:t>or calendar days</w:t>
      </w:r>
      <w:r w:rsidRPr="00381035">
        <w:rPr>
          <w:sz w:val="16"/>
        </w:rPr>
        <w:t xml:space="preserve">, months and years, </w:t>
      </w:r>
      <w:r w:rsidRPr="00381035">
        <w:rPr>
          <w:rStyle w:val="StyleUnderline"/>
        </w:rPr>
        <w:t xml:space="preserve">but in terms of a </w:t>
      </w:r>
      <w:r w:rsidRPr="00381035">
        <w:rPr>
          <w:rStyle w:val="Emphasis"/>
        </w:rPr>
        <w:t>state of subjective mobilization for care</w:t>
      </w:r>
      <w:r w:rsidRPr="00381035">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2570BEB" w14:textId="77777777" w:rsidR="00BE2EFD" w:rsidRPr="00381035" w:rsidRDefault="00BE2EFD" w:rsidP="00BE2EFD">
      <w:pPr>
        <w:rPr>
          <w:rStyle w:val="StyleUnderline"/>
          <w:highlight w:val="green"/>
        </w:rPr>
      </w:pPr>
      <w:r w:rsidRPr="00381035">
        <w:rPr>
          <w:rStyle w:val="StyleUnderline"/>
        </w:rPr>
        <w:t xml:space="preserve">That is why, in this article, </w:t>
      </w:r>
      <w:r w:rsidRPr="00381035">
        <w:rPr>
          <w:rStyle w:val="Emphasis"/>
        </w:rPr>
        <w:t>times</w:t>
      </w:r>
      <w:r w:rsidRPr="00381035">
        <w:rPr>
          <w:rStyle w:val="StyleUnderline"/>
        </w:rPr>
        <w:t xml:space="preserve"> are put in the </w:t>
      </w:r>
      <w:r w:rsidRPr="00381035">
        <w:rPr>
          <w:rStyle w:val="Emphasis"/>
        </w:rPr>
        <w:t>plural</w:t>
      </w:r>
      <w:r w:rsidRPr="00381035">
        <w:rPr>
          <w:sz w:val="16"/>
        </w:rPr>
        <w:t xml:space="preserve">. Not to sound poetic or pretty. But </w:t>
      </w:r>
      <w:r w:rsidRPr="00381035">
        <w:rPr>
          <w:rStyle w:val="StyleUnderline"/>
        </w:rPr>
        <w:t>because they are temporalities</w:t>
      </w:r>
      <w:r w:rsidRPr="00381035">
        <w:rPr>
          <w:sz w:val="16"/>
        </w:rPr>
        <w:t xml:space="preserve">. </w:t>
      </w:r>
      <w:r w:rsidRPr="00381035">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381035">
        <w:rPr>
          <w:sz w:val="16"/>
        </w:rPr>
        <w:t xml:space="preserve">. And they are all far from being occasional. They are the antithesis of eventuality. </w:t>
      </w:r>
    </w:p>
    <w:p w14:paraId="70711B12" w14:textId="77777777" w:rsidR="00BE2EFD" w:rsidRPr="00381035" w:rsidRDefault="00BE2EFD" w:rsidP="00BE2EFD">
      <w:pPr>
        <w:rPr>
          <w:rStyle w:val="StyleUnderline"/>
          <w:highlight w:val="green"/>
        </w:rPr>
      </w:pPr>
      <w:r w:rsidRPr="00381035">
        <w:rPr>
          <w:sz w:val="16"/>
        </w:rPr>
        <w:t xml:space="preserve">In other words, </w:t>
      </w:r>
      <w:r w:rsidRPr="00381035">
        <w:rPr>
          <w:rStyle w:val="StyleUnderline"/>
        </w:rPr>
        <w:t xml:space="preserve">those who care find themselves </w:t>
      </w:r>
      <w:r w:rsidRPr="00381035">
        <w:rPr>
          <w:rStyle w:val="Emphasis"/>
        </w:rPr>
        <w:t>permanently crossed by the times of care</w:t>
      </w:r>
      <w:r w:rsidRPr="00381035">
        <w:rPr>
          <w:rStyle w:val="StyleUnderline"/>
        </w:rPr>
        <w:t xml:space="preserve">. Which </w:t>
      </w:r>
      <w:r w:rsidRPr="00381035">
        <w:rPr>
          <w:rStyle w:val="Emphasis"/>
        </w:rPr>
        <w:t>sometimes expand, sometimes retract</w:t>
      </w:r>
      <w:r w:rsidRPr="00381035">
        <w:rPr>
          <w:rStyle w:val="StyleUnderline"/>
        </w:rPr>
        <w:t xml:space="preserve">, sometimes call </w:t>
      </w:r>
      <w:r w:rsidRPr="00381035">
        <w:rPr>
          <w:rStyle w:val="Emphasis"/>
        </w:rPr>
        <w:t>immediately</w:t>
      </w:r>
      <w:r w:rsidRPr="00381035">
        <w:rPr>
          <w:rStyle w:val="StyleUnderline"/>
        </w:rPr>
        <w:t xml:space="preserve">, sometimes dissipate a little, to </w:t>
      </w:r>
      <w:r w:rsidRPr="00381035">
        <w:rPr>
          <w:rStyle w:val="Emphasis"/>
        </w:rPr>
        <w:t>soon return</w:t>
      </w:r>
      <w:r w:rsidRPr="00381035">
        <w:rPr>
          <w:rStyle w:val="StyleUnderline"/>
        </w:rPr>
        <w:t xml:space="preserve">. </w:t>
      </w:r>
      <w:r w:rsidRPr="00381035">
        <w:rPr>
          <w:rStyle w:val="Emphasis"/>
        </w:rPr>
        <w:t>But</w:t>
      </w:r>
      <w:r w:rsidRPr="00381035">
        <w:rPr>
          <w:rStyle w:val="StyleUnderline"/>
        </w:rPr>
        <w:t xml:space="preserve"> they are </w:t>
      </w:r>
      <w:r w:rsidRPr="00381035">
        <w:rPr>
          <w:rStyle w:val="Emphasis"/>
        </w:rPr>
        <w:t>always there</w:t>
      </w:r>
      <w:r w:rsidRPr="00381035">
        <w:rPr>
          <w:rStyle w:val="StyleUnderline"/>
        </w:rPr>
        <w:t xml:space="preserve">. This condition overflows, </w:t>
      </w:r>
      <w:r w:rsidRPr="00381035">
        <w:rPr>
          <w:rStyle w:val="Emphasis"/>
        </w:rPr>
        <w:t>exceeds even the most temporally stable theories</w:t>
      </w:r>
      <w:r w:rsidRPr="00381035">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381035">
        <w:rPr>
          <w:rStyle w:val="Emphasis"/>
        </w:rPr>
        <w:t>should be no hesitation:</w:t>
      </w:r>
      <w:r w:rsidRPr="00381035">
        <w:rPr>
          <w:rStyle w:val="StyleUnderline"/>
        </w:rPr>
        <w:t xml:space="preserve"> these are times that deserve the </w:t>
      </w:r>
      <w:r w:rsidRPr="00381035">
        <w:rPr>
          <w:rStyle w:val="Emphasis"/>
        </w:rPr>
        <w:t>broadest legal protection</w:t>
      </w:r>
      <w:r w:rsidRPr="00381035">
        <w:rPr>
          <w:sz w:val="16"/>
        </w:rPr>
        <w:t xml:space="preserve">. </w:t>
      </w:r>
    </w:p>
    <w:p w14:paraId="3E28868A" w14:textId="77777777" w:rsidR="00BE2EFD" w:rsidRPr="00381035" w:rsidRDefault="00BE2EFD" w:rsidP="00BE2EFD">
      <w:pPr>
        <w:rPr>
          <w:rStyle w:val="StyleUnderline"/>
          <w:highlight w:val="green"/>
        </w:rPr>
      </w:pPr>
      <w:r w:rsidRPr="00381035">
        <w:rPr>
          <w:rStyle w:val="StyleUnderline"/>
        </w:rPr>
        <w:t xml:space="preserve">For the </w:t>
      </w:r>
      <w:r w:rsidRPr="00381035">
        <w:rPr>
          <w:rStyle w:val="Emphasis"/>
        </w:rPr>
        <w:t>protection</w:t>
      </w:r>
      <w:r w:rsidRPr="00381035">
        <w:rPr>
          <w:rStyle w:val="StyleUnderline"/>
        </w:rPr>
        <w:t xml:space="preserve"> of this time, </w:t>
      </w:r>
      <w:r w:rsidRPr="00381035">
        <w:rPr>
          <w:rStyle w:val="Emphasis"/>
        </w:rPr>
        <w:t>labor law, as it stands, is inadequate</w:t>
      </w:r>
      <w:r w:rsidRPr="00381035">
        <w:rPr>
          <w:sz w:val="16"/>
        </w:rPr>
        <w:t xml:space="preserve">. </w:t>
      </w:r>
      <w:r w:rsidRPr="00381035">
        <w:rPr>
          <w:rStyle w:val="StyleUnderline"/>
        </w:rPr>
        <w:t>Regina Vieira</w:t>
      </w:r>
      <w:r w:rsidRPr="00381035">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381035">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381035">
        <w:rPr>
          <w:sz w:val="16"/>
        </w:rPr>
        <w:t>41.</w:t>
      </w:r>
    </w:p>
    <w:p w14:paraId="33BE1F7F" w14:textId="77777777" w:rsidR="00BE2EFD" w:rsidRPr="00381035" w:rsidRDefault="00BE2EFD" w:rsidP="00BE2EFD">
      <w:pPr>
        <w:rPr>
          <w:rStyle w:val="StyleUnderline"/>
          <w:highlight w:val="green"/>
        </w:rPr>
      </w:pPr>
      <w:r w:rsidRPr="00381035">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381035">
        <w:rPr>
          <w:rStyle w:val="StyleUnderline"/>
        </w:rPr>
        <w:t xml:space="preserve">What to do, in labor law terms, with the fact that for women care is more than occasional work, it is almost permanent? Should this have any relevance for </w:t>
      </w:r>
      <w:r w:rsidRPr="00381035">
        <w:rPr>
          <w:rStyle w:val="Emphasis"/>
        </w:rPr>
        <w:t>labor law</w:t>
      </w:r>
      <w:r w:rsidRPr="00381035">
        <w:rPr>
          <w:rStyle w:val="StyleUnderline"/>
        </w:rPr>
        <w:t xml:space="preserve">? In line with labor feminist criticism, the </w:t>
      </w:r>
      <w:r w:rsidRPr="00381035">
        <w:rPr>
          <w:rStyle w:val="Emphasis"/>
        </w:rPr>
        <w:t>answers</w:t>
      </w:r>
      <w:r w:rsidRPr="00381035">
        <w:rPr>
          <w:rStyle w:val="StyleUnderline"/>
        </w:rPr>
        <w:t xml:space="preserve"> seem to necessarily have to involve </w:t>
      </w:r>
      <w:r w:rsidRPr="00381035">
        <w:rPr>
          <w:rStyle w:val="Emphasis"/>
        </w:rPr>
        <w:t>controlling the time spent not providing care</w:t>
      </w:r>
      <w:r w:rsidRPr="00381035">
        <w:rPr>
          <w:rStyle w:val="StyleUnderline"/>
        </w:rPr>
        <w:t xml:space="preserve">. Working hours radically rethought, reduced, accompanied by </w:t>
      </w:r>
      <w:r w:rsidRPr="00381035">
        <w:rPr>
          <w:rStyle w:val="Emphasis"/>
        </w:rPr>
        <w:t>legal and institutional strategies</w:t>
      </w:r>
      <w:r w:rsidRPr="00381035">
        <w:rPr>
          <w:rStyle w:val="StyleUnderline"/>
        </w:rPr>
        <w:t xml:space="preserve"> to </w:t>
      </w:r>
      <w:r w:rsidRPr="00381035">
        <w:rPr>
          <w:rStyle w:val="Emphasis"/>
        </w:rPr>
        <w:t>make care time visible</w:t>
      </w:r>
      <w:r w:rsidRPr="00381035">
        <w:rPr>
          <w:rStyle w:val="StyleUnderline"/>
        </w:rPr>
        <w:t xml:space="preserve"> and its </w:t>
      </w:r>
      <w:r w:rsidRPr="00381035">
        <w:rPr>
          <w:rStyle w:val="Emphasis"/>
        </w:rPr>
        <w:t>egalitarian redistribution in terms of gender and race</w:t>
      </w:r>
      <w:r w:rsidRPr="00381035">
        <w:rPr>
          <w:sz w:val="16"/>
        </w:rPr>
        <w:t xml:space="preserve">. </w:t>
      </w:r>
    </w:p>
    <w:p w14:paraId="1FCB09EE" w14:textId="77777777" w:rsidR="00BE2EFD" w:rsidRPr="00381035" w:rsidRDefault="00BE2EFD" w:rsidP="00BE2EFD">
      <w:pPr>
        <w:rPr>
          <w:rStyle w:val="StyleUnderline"/>
          <w:highlight w:val="green"/>
        </w:rPr>
      </w:pPr>
      <w:r w:rsidRPr="00381035">
        <w:rPr>
          <w:sz w:val="16"/>
        </w:rPr>
        <w:t>4 A dehumanized personality: black fungibility and necropolitics</w:t>
      </w:r>
    </w:p>
    <w:p w14:paraId="4B48AB2E" w14:textId="77777777" w:rsidR="00BE2EFD" w:rsidRPr="00381035" w:rsidRDefault="00BE2EFD" w:rsidP="00BE2EFD">
      <w:pPr>
        <w:rPr>
          <w:rStyle w:val="StyleUnderline"/>
          <w:highlight w:val="green"/>
        </w:rPr>
      </w:pPr>
      <w:r w:rsidRPr="00381035">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3DDBD4A2" w14:textId="77777777" w:rsidR="00BE2EFD" w:rsidRPr="00381035" w:rsidRDefault="00BE2EFD" w:rsidP="00BE2EFD">
      <w:pPr>
        <w:rPr>
          <w:rStyle w:val="StyleUnderline"/>
          <w:highlight w:val="green"/>
        </w:rPr>
      </w:pPr>
      <w:r w:rsidRPr="00381035">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5792B49" w14:textId="77777777" w:rsidR="00BE2EFD" w:rsidRPr="00381035" w:rsidRDefault="00BE2EFD" w:rsidP="00BE2EFD">
      <w:pPr>
        <w:rPr>
          <w:rStyle w:val="StyleUnderline"/>
          <w:highlight w:val="green"/>
        </w:rPr>
      </w:pPr>
      <w:r w:rsidRPr="00381035">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381035">
        <w:rPr>
          <w:rStyle w:val="StyleUnderline"/>
          <w:highlight w:val="green"/>
        </w:rPr>
        <w:t xml:space="preserve">there is an </w:t>
      </w:r>
      <w:r w:rsidRPr="00381035">
        <w:rPr>
          <w:rStyle w:val="Emphasis"/>
          <w:highlight w:val="green"/>
        </w:rPr>
        <w:t>enormous plurality</w:t>
      </w:r>
      <w:r w:rsidRPr="00381035">
        <w:rPr>
          <w:rStyle w:val="StyleUnderline"/>
          <w:highlight w:val="green"/>
        </w:rPr>
        <w:t xml:space="preserve"> of </w:t>
      </w:r>
      <w:r w:rsidRPr="00381035">
        <w:rPr>
          <w:rStyle w:val="Emphasis"/>
          <w:highlight w:val="green"/>
        </w:rPr>
        <w:t>ways of understanding</w:t>
      </w:r>
      <w:r w:rsidRPr="00381035">
        <w:rPr>
          <w:sz w:val="16"/>
        </w:rPr>
        <w:t xml:space="preserve">43 </w:t>
      </w:r>
      <w:r w:rsidRPr="00381035">
        <w:rPr>
          <w:rStyle w:val="Emphasis"/>
          <w:highlight w:val="green"/>
        </w:rPr>
        <w:t>blackness</w:t>
      </w:r>
      <w:r w:rsidRPr="00381035">
        <w:rPr>
          <w:rStyle w:val="StyleUnderline"/>
        </w:rPr>
        <w:t xml:space="preserve"> and Afrocentrism, which </w:t>
      </w:r>
      <w:r w:rsidRPr="00381035">
        <w:rPr>
          <w:rStyle w:val="StyleUnderline"/>
          <w:highlight w:val="green"/>
        </w:rPr>
        <w:t xml:space="preserve">makes a </w:t>
      </w:r>
      <w:r w:rsidRPr="00381035">
        <w:rPr>
          <w:rStyle w:val="Emphasis"/>
          <w:highlight w:val="green"/>
        </w:rPr>
        <w:t>unitary vision of black thought</w:t>
      </w:r>
      <w:r w:rsidRPr="00381035">
        <w:rPr>
          <w:rStyle w:val="StyleUnderline"/>
        </w:rPr>
        <w:t xml:space="preserve"> something </w:t>
      </w:r>
      <w:r w:rsidRPr="00381035">
        <w:rPr>
          <w:rStyle w:val="Emphasis"/>
          <w:highlight w:val="green"/>
        </w:rPr>
        <w:t>profoundly inadequate</w:t>
      </w:r>
      <w:r w:rsidRPr="00381035">
        <w:rPr>
          <w:sz w:val="16"/>
        </w:rPr>
        <w:t xml:space="preserve">44. </w:t>
      </w:r>
      <w:r w:rsidRPr="00381035">
        <w:rPr>
          <w:rStyle w:val="StyleUnderline"/>
          <w:highlight w:val="green"/>
        </w:rPr>
        <w:t>Our choice to engage</w:t>
      </w:r>
      <w:r w:rsidRPr="00381035">
        <w:rPr>
          <w:rStyle w:val="StyleUnderline"/>
        </w:rPr>
        <w:t xml:space="preserve"> in dialogue </w:t>
      </w:r>
      <w:r w:rsidRPr="00381035">
        <w:rPr>
          <w:rStyle w:val="StyleUnderline"/>
          <w:highlight w:val="green"/>
        </w:rPr>
        <w:t>with Afro-pessimism comes from</w:t>
      </w:r>
      <w:r w:rsidRPr="00381035">
        <w:rPr>
          <w:rStyle w:val="StyleUnderline"/>
        </w:rPr>
        <w:t xml:space="preserve"> the radical nature of </w:t>
      </w:r>
      <w:r w:rsidRPr="00381035">
        <w:rPr>
          <w:rStyle w:val="StyleUnderline"/>
          <w:highlight w:val="green"/>
        </w:rPr>
        <w:t>its</w:t>
      </w:r>
      <w:r w:rsidRPr="00381035">
        <w:rPr>
          <w:rStyle w:val="StyleUnderline"/>
        </w:rPr>
        <w:t xml:space="preserve"> central </w:t>
      </w:r>
      <w:r w:rsidRPr="00381035">
        <w:rPr>
          <w:rStyle w:val="StyleUnderline"/>
          <w:highlight w:val="green"/>
        </w:rPr>
        <w:t>proposition</w:t>
      </w:r>
      <w:r w:rsidRPr="00381035">
        <w:rPr>
          <w:rStyle w:val="StyleUnderline"/>
        </w:rPr>
        <w:t xml:space="preserve">s, which reject the points of relief traditionally offered by theories, even if critical. Afro-pessimists are emphatic: in this world, as it was produced, with these categories, </w:t>
      </w:r>
      <w:r w:rsidRPr="00381035">
        <w:rPr>
          <w:rStyle w:val="StyleUnderline"/>
          <w:highlight w:val="green"/>
        </w:rPr>
        <w:t xml:space="preserve">there is </w:t>
      </w:r>
      <w:r w:rsidRPr="00381035">
        <w:rPr>
          <w:rStyle w:val="Emphasis"/>
          <w:highlight w:val="green"/>
        </w:rPr>
        <w:t>no possible solution</w:t>
      </w:r>
      <w:r w:rsidRPr="00381035">
        <w:rPr>
          <w:sz w:val="16"/>
        </w:rPr>
        <w:t xml:space="preserve">. This is </w:t>
      </w:r>
      <w:r w:rsidRPr="00381035">
        <w:rPr>
          <w:rStyle w:val="StyleUnderline"/>
          <w:highlight w:val="green"/>
        </w:rPr>
        <w:t>because</w:t>
      </w:r>
      <w:r w:rsidRPr="00381035">
        <w:rPr>
          <w:rStyle w:val="StyleUnderline"/>
        </w:rPr>
        <w:t xml:space="preserve"> “irreconcilable regimes of violence create </w:t>
      </w:r>
      <w:r w:rsidRPr="00381035">
        <w:rPr>
          <w:rStyle w:val="StyleUnderline"/>
          <w:highlight w:val="green"/>
        </w:rPr>
        <w:t xml:space="preserve">a </w:t>
      </w:r>
      <w:r w:rsidRPr="00381035">
        <w:rPr>
          <w:rStyle w:val="Emphasis"/>
          <w:highlight w:val="green"/>
        </w:rPr>
        <w:t>structural antagonism</w:t>
      </w:r>
      <w:r w:rsidRPr="00381035">
        <w:rPr>
          <w:sz w:val="16"/>
        </w:rPr>
        <w:t xml:space="preserve"> between humans and blacks”45. These regimes are so specific that they do not allow for analogies with other subordinate positions, since the human is constituted, as we will see, from a fundamentally anti-black matrix. </w:t>
      </w:r>
    </w:p>
    <w:p w14:paraId="047E6099" w14:textId="77777777" w:rsidR="00BE2EFD" w:rsidRPr="00381035" w:rsidRDefault="00BE2EFD" w:rsidP="00BE2EFD">
      <w:pPr>
        <w:rPr>
          <w:rStyle w:val="StyleUnderline"/>
          <w:highlight w:val="green"/>
        </w:rPr>
      </w:pPr>
      <w:r w:rsidRPr="00381035">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381035">
        <w:rPr>
          <w:rStyle w:val="StyleUnderline"/>
        </w:rPr>
        <w:t xml:space="preserve">demonstrates that, for black men and women, the </w:t>
      </w:r>
      <w:r w:rsidRPr="00381035">
        <w:rPr>
          <w:rStyle w:val="Emphasis"/>
        </w:rPr>
        <w:t>personality of employment</w:t>
      </w:r>
      <w:r w:rsidRPr="00381035">
        <w:rPr>
          <w:rStyle w:val="StyleUnderline"/>
        </w:rPr>
        <w:t xml:space="preserve"> is perhaps the contemporary </w:t>
      </w:r>
      <w:r w:rsidRPr="00381035">
        <w:rPr>
          <w:rStyle w:val="Emphasis"/>
        </w:rPr>
        <w:t>legal form of its opposite</w:t>
      </w:r>
      <w:r w:rsidRPr="00381035">
        <w:rPr>
          <w:rStyle w:val="StyleUnderline"/>
        </w:rPr>
        <w:t xml:space="preserve"> in </w:t>
      </w:r>
      <w:r w:rsidRPr="00381035">
        <w:rPr>
          <w:rStyle w:val="Emphasis"/>
        </w:rPr>
        <w:t>category</w:t>
      </w:r>
      <w:r w:rsidRPr="00381035">
        <w:rPr>
          <w:rStyle w:val="StyleUnderline"/>
        </w:rPr>
        <w:t xml:space="preserve"> and </w:t>
      </w:r>
      <w:r w:rsidRPr="00381035">
        <w:rPr>
          <w:rStyle w:val="Emphasis"/>
        </w:rPr>
        <w:t>substance</w:t>
      </w:r>
      <w:r w:rsidRPr="00381035">
        <w:rPr>
          <w:sz w:val="16"/>
        </w:rPr>
        <w:t xml:space="preserve">. </w:t>
      </w:r>
    </w:p>
    <w:p w14:paraId="7F4C6F39" w14:textId="77777777" w:rsidR="00BE2EFD" w:rsidRPr="00381035" w:rsidRDefault="00BE2EFD" w:rsidP="00BE2EFD">
      <w:pPr>
        <w:rPr>
          <w:rStyle w:val="StyleUnderline"/>
          <w:highlight w:val="green"/>
        </w:rPr>
      </w:pPr>
      <w:r w:rsidRPr="00381035">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381035">
        <w:rPr>
          <w:rStyle w:val="StyleUnderline"/>
        </w:rPr>
        <w:t>Slavery, for Orlando Patterson</w:t>
      </w:r>
      <w:r w:rsidRPr="00381035">
        <w:rPr>
          <w:sz w:val="16"/>
        </w:rPr>
        <w:t xml:space="preserve">46, </w:t>
      </w:r>
      <w:r w:rsidRPr="00381035">
        <w:rPr>
          <w:rStyle w:val="StyleUnderline"/>
        </w:rPr>
        <w:t xml:space="preserve">is linked to the idea of </w:t>
      </w:r>
      <w:r w:rsidRPr="00381035">
        <w:rPr>
          <w:rStyle w:val="StyleUnderline"/>
          <w:rFonts w:ascii="Arial" w:hAnsi="Arial" w:cs="Arial"/>
        </w:rPr>
        <w:t>​​</w:t>
      </w:r>
      <w:r w:rsidRPr="00381035">
        <w:rPr>
          <w:rStyle w:val="StyleUnderline"/>
        </w:rPr>
        <w:t>social death, and unfolds in three dimensions:</w:t>
      </w:r>
      <w:r w:rsidRPr="00381035">
        <w:rPr>
          <w:sz w:val="16"/>
        </w:rPr>
        <w:t xml:space="preserve"> </w:t>
      </w:r>
      <w:r w:rsidRPr="00381035">
        <w:rPr>
          <w:rFonts w:cs="Arial Narrow"/>
          <w:sz w:val="16"/>
        </w:rPr>
        <w:t>“</w:t>
      </w:r>
      <w:r w:rsidRPr="00381035">
        <w:rPr>
          <w:sz w:val="16"/>
        </w:rPr>
        <w:t>slavery is the permanent and violent domination of uprooted and generally dishonored people</w:t>
      </w:r>
      <w:r w:rsidRPr="00381035">
        <w:rPr>
          <w:rFonts w:cs="Arial Narrow"/>
          <w:sz w:val="16"/>
        </w:rPr>
        <w:t>”</w:t>
      </w:r>
      <w:r w:rsidRPr="00381035">
        <w:rPr>
          <w:sz w:val="16"/>
        </w:rPr>
        <w:t xml:space="preserve">. </w:t>
      </w:r>
      <w:r w:rsidRPr="00381035">
        <w:rPr>
          <w:rStyle w:val="Emphasis"/>
        </w:rPr>
        <w:t>Exposure to violence</w:t>
      </w:r>
      <w:r w:rsidRPr="00381035">
        <w:rPr>
          <w:rStyle w:val="StyleUnderline"/>
        </w:rPr>
        <w:t xml:space="preserve">, </w:t>
      </w:r>
      <w:r w:rsidRPr="00381035">
        <w:rPr>
          <w:rStyle w:val="Emphasis"/>
        </w:rPr>
        <w:t>uprooting</w:t>
      </w:r>
      <w:r w:rsidRPr="00381035">
        <w:rPr>
          <w:rStyle w:val="StyleUnderline"/>
        </w:rPr>
        <w:t xml:space="preserve"> (or denial of </w:t>
      </w:r>
      <w:r w:rsidRPr="00381035">
        <w:rPr>
          <w:rStyle w:val="Emphasis"/>
        </w:rPr>
        <w:t>genealogical origins</w:t>
      </w:r>
      <w:r w:rsidRPr="00381035">
        <w:rPr>
          <w:rStyle w:val="StyleUnderline"/>
        </w:rPr>
        <w:t xml:space="preserve">) and </w:t>
      </w:r>
      <w:r w:rsidRPr="00381035">
        <w:rPr>
          <w:rStyle w:val="Emphasis"/>
        </w:rPr>
        <w:t>general dishonor</w:t>
      </w:r>
      <w:r w:rsidRPr="00381035">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3253CCE7" w14:textId="77777777" w:rsidR="00BE2EFD" w:rsidRPr="00381035" w:rsidRDefault="00BE2EFD" w:rsidP="00BE2EFD">
      <w:pPr>
        <w:rPr>
          <w:rStyle w:val="StyleUnderline"/>
          <w:highlight w:val="green"/>
        </w:rPr>
      </w:pPr>
      <w:r w:rsidRPr="00381035">
        <w:rPr>
          <w:sz w:val="16"/>
        </w:rPr>
        <w:t xml:space="preserve">Here, space is opened for the second concept, linked to the first: that of an ontological condition of blackness. </w:t>
      </w:r>
      <w:r w:rsidRPr="00381035">
        <w:rPr>
          <w:rStyle w:val="StyleUnderline"/>
        </w:rPr>
        <w:t>Frank B. Wilderson</w:t>
      </w:r>
      <w:r w:rsidRPr="00381035">
        <w:rPr>
          <w:sz w:val="16"/>
        </w:rPr>
        <w:t xml:space="preserve"> III47, </w:t>
      </w:r>
      <w:r w:rsidRPr="00381035">
        <w:rPr>
          <w:rStyle w:val="StyleUnderline"/>
        </w:rPr>
        <w:t>in dialogue with Patterson, will say that “the Slave is not a worker, but an anti-Human, a position in the face of which Humanity establishes, maintains and renews its coherence, its bodily integrity”</w:t>
      </w:r>
      <w:r w:rsidRPr="00381035">
        <w:rPr>
          <w:sz w:val="16"/>
        </w:rPr>
        <w:t xml:space="preserve">. Slavery assumes the plane of being, producing this ontological condition of non-humanity. </w:t>
      </w:r>
    </w:p>
    <w:p w14:paraId="53E882AC" w14:textId="77777777" w:rsidR="00BE2EFD" w:rsidRPr="00381035" w:rsidRDefault="00BE2EFD" w:rsidP="00BE2EFD">
      <w:pPr>
        <w:rPr>
          <w:rStyle w:val="StyleUnderline"/>
          <w:highlight w:val="green"/>
        </w:rPr>
      </w:pPr>
      <w:r w:rsidRPr="00381035">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19E9E8A3" w14:textId="77777777" w:rsidR="00BE2EFD" w:rsidRPr="00381035" w:rsidRDefault="00BE2EFD" w:rsidP="00BE2EFD">
      <w:pPr>
        <w:rPr>
          <w:rStyle w:val="StyleUnderline"/>
          <w:highlight w:val="green"/>
        </w:rPr>
      </w:pPr>
      <w:r w:rsidRPr="00381035">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3D8E7B20" w14:textId="77777777" w:rsidR="00BE2EFD" w:rsidRPr="00381035" w:rsidRDefault="00BE2EFD" w:rsidP="00BE2EFD">
      <w:pPr>
        <w:rPr>
          <w:rStyle w:val="StyleUnderline"/>
          <w:highlight w:val="green"/>
        </w:rPr>
      </w:pPr>
      <w:r w:rsidRPr="00381035">
        <w:rPr>
          <w:sz w:val="16"/>
        </w:rPr>
        <w:t xml:space="preserve">This is where the concept of </w:t>
      </w:r>
      <w:r w:rsidRPr="00381035">
        <w:rPr>
          <w:rStyle w:val="StyleUnderline"/>
        </w:rPr>
        <w:t>fungibility, developed by Saidiya Hartman</w:t>
      </w:r>
      <w:r w:rsidRPr="00381035">
        <w:rPr>
          <w:sz w:val="16"/>
        </w:rPr>
        <w:t xml:space="preserve">49, helps us understand how the issue goes through and survives the changing winds. To take another step towards a labor-legal critique, it is necessary to </w:t>
      </w:r>
      <w:r w:rsidRPr="00381035">
        <w:rPr>
          <w:rStyle w:val="StyleUnderline"/>
        </w:rPr>
        <w:t>note</w:t>
      </w:r>
      <w:r w:rsidRPr="00381035">
        <w:rPr>
          <w:sz w:val="16"/>
        </w:rPr>
        <w:t xml:space="preserve">, with Hartman, </w:t>
      </w:r>
      <w:r w:rsidRPr="00381035">
        <w:rPr>
          <w:rStyle w:val="StyleUnderline"/>
        </w:rPr>
        <w:t xml:space="preserve">that we are not only in the register of </w:t>
      </w:r>
      <w:r w:rsidRPr="00381035">
        <w:rPr>
          <w:rStyle w:val="Emphasis"/>
        </w:rPr>
        <w:t>political economy</w:t>
      </w:r>
      <w:r w:rsidRPr="00381035">
        <w:rPr>
          <w:rStyle w:val="StyleUnderline"/>
        </w:rPr>
        <w:t xml:space="preserve">, of the economic values </w:t>
      </w:r>
      <w:r w:rsidRPr="00381035">
        <w:rPr>
          <w:rStyle w:val="StyleUnderline"/>
          <w:rFonts w:ascii="Arial" w:hAnsi="Arial" w:cs="Arial"/>
        </w:rPr>
        <w:t>​​</w:t>
      </w:r>
      <w:r w:rsidRPr="00381035">
        <w:rPr>
          <w:rStyle w:val="StyleUnderline"/>
        </w:rPr>
        <w:t xml:space="preserve">associated with work, but in the domain of a </w:t>
      </w:r>
      <w:r w:rsidRPr="00381035">
        <w:rPr>
          <w:rStyle w:val="Emphasis"/>
        </w:rPr>
        <w:t>libidinal economy</w:t>
      </w:r>
      <w:r w:rsidRPr="00381035">
        <w:rPr>
          <w:rStyle w:val="StyleUnderline"/>
        </w:rPr>
        <w:t xml:space="preserve"> that always positions the black body in a way that, for it, is fungible</w:t>
      </w:r>
      <w:r w:rsidRPr="00381035">
        <w:rPr>
          <w:sz w:val="16"/>
        </w:rPr>
        <w:t xml:space="preserve">. Hartman50 says, in such a cutting way that it justifies the longer direct quote: </w:t>
      </w:r>
    </w:p>
    <w:p w14:paraId="1E164029" w14:textId="77777777" w:rsidR="00BE2EFD" w:rsidRPr="00381035" w:rsidRDefault="00BE2EFD" w:rsidP="00BE2EFD">
      <w:pPr>
        <w:ind w:left="360"/>
        <w:rPr>
          <w:rStyle w:val="StyleUnderline"/>
          <w:highlight w:val="green"/>
        </w:rPr>
      </w:pPr>
      <w:r w:rsidRPr="00381035">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381035">
        <w:rPr>
          <w:rFonts w:ascii="Arial" w:hAnsi="Arial" w:cs="Arial"/>
          <w:sz w:val="16"/>
        </w:rPr>
        <w:t>​​</w:t>
      </w:r>
      <w:r w:rsidRPr="00381035">
        <w:rPr>
          <w:sz w:val="16"/>
        </w:rPr>
        <w:t xml:space="preserve">of others; and, as property, the dispossessed body of the enslaved is the substitute for the master's body, since it guarantees their disembodied universality and acts as a sign of their power and dominion. </w:t>
      </w:r>
    </w:p>
    <w:p w14:paraId="56A82DF3" w14:textId="77777777" w:rsidR="00BE2EFD" w:rsidRPr="00381035" w:rsidRDefault="00BE2EFD" w:rsidP="00BE2EFD">
      <w:pPr>
        <w:rPr>
          <w:rStyle w:val="StyleUnderline"/>
          <w:highlight w:val="green"/>
        </w:rPr>
      </w:pPr>
      <w:r w:rsidRPr="00381035">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CF7A0F1" w14:textId="77777777" w:rsidR="00BE2EFD" w:rsidRPr="00381035" w:rsidRDefault="00BE2EFD" w:rsidP="00BE2EFD">
      <w:pPr>
        <w:rPr>
          <w:rStyle w:val="StyleUnderline"/>
          <w:highlight w:val="green"/>
        </w:rPr>
      </w:pPr>
      <w:r w:rsidRPr="00381035">
        <w:rPr>
          <w:sz w:val="16"/>
        </w:rPr>
        <w:t xml:space="preserve">But what does this have to do with </w:t>
      </w:r>
      <w:r w:rsidRPr="00381035">
        <w:rPr>
          <w:rStyle w:val="Emphasis"/>
          <w:highlight w:val="green"/>
        </w:rPr>
        <w:t>legal-labor personhood</w:t>
      </w:r>
      <w:r w:rsidRPr="00381035">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381035">
        <w:rPr>
          <w:rStyle w:val="StyleUnderline"/>
          <w:highlight w:val="green"/>
        </w:rPr>
        <w:t xml:space="preserve">gives a </w:t>
      </w:r>
      <w:r w:rsidRPr="00381035">
        <w:rPr>
          <w:rStyle w:val="Emphasis"/>
          <w:highlight w:val="green"/>
        </w:rPr>
        <w:t>new legal form</w:t>
      </w:r>
      <w:r w:rsidRPr="00381035">
        <w:rPr>
          <w:rStyle w:val="StyleUnderline"/>
        </w:rPr>
        <w:t xml:space="preserve"> in labor relations </w:t>
      </w:r>
      <w:r w:rsidRPr="00381035">
        <w:rPr>
          <w:rStyle w:val="StyleUnderline"/>
          <w:highlight w:val="green"/>
        </w:rPr>
        <w:t>to</w:t>
      </w:r>
      <w:r w:rsidRPr="00381035">
        <w:rPr>
          <w:sz w:val="16"/>
        </w:rPr>
        <w:t xml:space="preserve"> the </w:t>
      </w:r>
      <w:r w:rsidRPr="00381035">
        <w:rPr>
          <w:rStyle w:val="Emphasis"/>
          <w:highlight w:val="green"/>
        </w:rPr>
        <w:t>black fungibility</w:t>
      </w:r>
      <w:r w:rsidRPr="00381035">
        <w:rPr>
          <w:rStyle w:val="StyleUnderline"/>
        </w:rPr>
        <w:t xml:space="preserve"> that Hartman speaks of</w:t>
      </w:r>
      <w:r w:rsidRPr="00381035">
        <w:rPr>
          <w:sz w:val="16"/>
        </w:rPr>
        <w:t xml:space="preserve">. And it does so </w:t>
      </w:r>
      <w:r w:rsidRPr="00381035">
        <w:rPr>
          <w:rStyle w:val="Emphasis"/>
          <w:highlight w:val="green"/>
        </w:rPr>
        <w:t>by formally denying fungibility</w:t>
      </w:r>
      <w:r w:rsidRPr="00381035">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12E5F2FA" w14:textId="77777777" w:rsidR="00BE2EFD" w:rsidRPr="00381035" w:rsidRDefault="00BE2EFD" w:rsidP="00BE2EFD">
      <w:pPr>
        <w:rPr>
          <w:rStyle w:val="StyleUnderline"/>
          <w:highlight w:val="green"/>
        </w:rPr>
      </w:pPr>
      <w:r w:rsidRPr="00381035">
        <w:rPr>
          <w:sz w:val="16"/>
        </w:rPr>
        <w:t xml:space="preserve">In other words, economic operations take on a new form, without materially breaking with this typical attribute of merchandise associated with the black body. </w:t>
      </w:r>
      <w:r w:rsidRPr="00381035">
        <w:rPr>
          <w:rStyle w:val="StyleUnderline"/>
        </w:rPr>
        <w:t xml:space="preserve">Necessity drives work and the economic power of hiring and firing operates within this structural panorama. And </w:t>
      </w:r>
      <w:r w:rsidRPr="00381035">
        <w:rPr>
          <w:rStyle w:val="StyleUnderline"/>
          <w:highlight w:val="green"/>
        </w:rPr>
        <w:t xml:space="preserve">the </w:t>
      </w:r>
      <w:r w:rsidRPr="00381035">
        <w:rPr>
          <w:rStyle w:val="Emphasis"/>
          <w:highlight w:val="green"/>
        </w:rPr>
        <w:t>libidinal flow</w:t>
      </w:r>
      <w:r w:rsidRPr="00381035">
        <w:rPr>
          <w:rStyle w:val="StyleUnderline"/>
        </w:rPr>
        <w:t xml:space="preserve">, of projection of desires, expectations, and wishes of the former master, now employer, also </w:t>
      </w:r>
      <w:r w:rsidRPr="00381035">
        <w:rPr>
          <w:rStyle w:val="Emphasis"/>
          <w:highlight w:val="green"/>
        </w:rPr>
        <w:t>remains structurally guaranteed</w:t>
      </w:r>
      <w:r w:rsidRPr="00381035">
        <w:rPr>
          <w:rStyle w:val="StyleUnderline"/>
        </w:rPr>
        <w:t xml:space="preserve">. </w:t>
      </w:r>
    </w:p>
    <w:p w14:paraId="1AA727DB" w14:textId="77777777" w:rsidR="00BE2EFD" w:rsidRPr="00381035" w:rsidRDefault="00BE2EFD" w:rsidP="00BE2EFD">
      <w:pPr>
        <w:rPr>
          <w:rStyle w:val="StyleUnderline"/>
          <w:highlight w:val="green"/>
        </w:rPr>
      </w:pPr>
      <w:r w:rsidRPr="00381035">
        <w:rPr>
          <w:rStyle w:val="StyleUnderline"/>
        </w:rPr>
        <w:t xml:space="preserve">That is why we say that </w:t>
      </w:r>
      <w:r w:rsidRPr="00381035">
        <w:rPr>
          <w:rStyle w:val="Emphasis"/>
        </w:rPr>
        <w:t>personhood is the legal form of its material opposite</w:t>
      </w:r>
      <w:r w:rsidRPr="00381035">
        <w:rPr>
          <w:rStyle w:val="StyleUnderline"/>
        </w:rPr>
        <w:t xml:space="preserve"> for black workers. The </w:t>
      </w:r>
      <w:r w:rsidRPr="00381035">
        <w:rPr>
          <w:rStyle w:val="Emphasis"/>
        </w:rPr>
        <w:t>body remains fungible</w:t>
      </w:r>
      <w:r w:rsidRPr="00381035">
        <w:rPr>
          <w:rStyle w:val="StyleUnderline"/>
        </w:rPr>
        <w:t xml:space="preserve">. It </w:t>
      </w:r>
      <w:r w:rsidRPr="00381035">
        <w:rPr>
          <w:rStyle w:val="Emphasis"/>
        </w:rPr>
        <w:t>was legally a thing</w:t>
      </w:r>
      <w:r w:rsidRPr="00381035">
        <w:rPr>
          <w:rStyle w:val="StyleUnderline"/>
        </w:rPr>
        <w:t xml:space="preserve">. </w:t>
      </w:r>
      <w:r w:rsidRPr="00381035">
        <w:rPr>
          <w:rStyle w:val="Emphasis"/>
        </w:rPr>
        <w:t>Now it is a person</w:t>
      </w:r>
      <w:r w:rsidRPr="00381035">
        <w:rPr>
          <w:rStyle w:val="StyleUnderline"/>
        </w:rPr>
        <w:t xml:space="preserve">. It has changed place, </w:t>
      </w:r>
      <w:r w:rsidRPr="00381035">
        <w:rPr>
          <w:rStyle w:val="Emphasis"/>
        </w:rPr>
        <w:t>without structurally changing its social position</w:t>
      </w:r>
      <w:r w:rsidRPr="00381035">
        <w:rPr>
          <w:rStyle w:val="StyleUnderline"/>
        </w:rPr>
        <w:t xml:space="preserve">. It is now non-fungible as an object, formally a person for the law. But it remains fungible in social operations. And </w:t>
      </w:r>
      <w:r w:rsidRPr="00381035">
        <w:rPr>
          <w:rStyle w:val="Emphasis"/>
          <w:highlight w:val="green"/>
        </w:rPr>
        <w:t>the law preserves devices that greatly facilitate this material and libidinal transit</w:t>
      </w:r>
      <w:r w:rsidRPr="00381035">
        <w:rPr>
          <w:rStyle w:val="StyleUnderline"/>
        </w:rPr>
        <w:t xml:space="preserve">. </w:t>
      </w:r>
      <w:r w:rsidRPr="00381035">
        <w:rPr>
          <w:rStyle w:val="StyleUnderline"/>
          <w:highlight w:val="green"/>
        </w:rPr>
        <w:t xml:space="preserve">In </w:t>
      </w:r>
      <w:r w:rsidRPr="00381035">
        <w:rPr>
          <w:rStyle w:val="Emphasis"/>
          <w:highlight w:val="green"/>
        </w:rPr>
        <w:t>labor law</w:t>
      </w:r>
      <w:r w:rsidRPr="00381035">
        <w:rPr>
          <w:rStyle w:val="StyleUnderline"/>
          <w:highlight w:val="green"/>
        </w:rPr>
        <w:t xml:space="preserve">, the </w:t>
      </w:r>
      <w:r w:rsidRPr="00381035">
        <w:rPr>
          <w:rStyle w:val="Emphasis"/>
          <w:highlight w:val="green"/>
        </w:rPr>
        <w:t>ease of dismissal</w:t>
      </w:r>
      <w:r w:rsidRPr="00381035">
        <w:rPr>
          <w:rStyle w:val="Emphasis"/>
        </w:rPr>
        <w:t xml:space="preserve">, for example, </w:t>
      </w:r>
      <w:r w:rsidRPr="00381035">
        <w:rPr>
          <w:rStyle w:val="Emphasis"/>
          <w:highlight w:val="green"/>
        </w:rPr>
        <w:t>is one</w:t>
      </w:r>
      <w:r w:rsidRPr="00381035">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381035">
        <w:rPr>
          <w:sz w:val="16"/>
        </w:rPr>
        <w:t>.</w:t>
      </w:r>
    </w:p>
    <w:p w14:paraId="19B0B788" w14:textId="77777777" w:rsidR="00BE2EFD" w:rsidRPr="00381035" w:rsidRDefault="00BE2EFD" w:rsidP="00BE2EFD">
      <w:pPr>
        <w:rPr>
          <w:rStyle w:val="StyleUnderline"/>
          <w:highlight w:val="green"/>
        </w:rPr>
      </w:pPr>
      <w:r w:rsidRPr="00381035">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381035">
        <w:rPr>
          <w:rStyle w:val="StyleUnderline"/>
        </w:rPr>
        <w:t xml:space="preserve">continues to be a place of </w:t>
      </w:r>
      <w:r w:rsidRPr="00381035">
        <w:rPr>
          <w:rStyle w:val="Emphasis"/>
        </w:rPr>
        <w:t>dehumanization</w:t>
      </w:r>
      <w:r w:rsidRPr="00381035">
        <w:rPr>
          <w:rStyle w:val="StyleUnderline"/>
        </w:rPr>
        <w:t>. And</w:t>
      </w:r>
      <w:r w:rsidRPr="00381035">
        <w:rPr>
          <w:sz w:val="16"/>
        </w:rPr>
        <w:t xml:space="preserve"> even of </w:t>
      </w:r>
      <w:r w:rsidRPr="00381035">
        <w:rPr>
          <w:rStyle w:val="Emphasis"/>
        </w:rPr>
        <w:t>death</w:t>
      </w:r>
      <w:r w:rsidRPr="00381035">
        <w:rPr>
          <w:sz w:val="16"/>
        </w:rPr>
        <w:t xml:space="preserve">. When we think </w:t>
      </w:r>
      <w:r w:rsidRPr="00381035">
        <w:rPr>
          <w:rStyle w:val="StyleUnderline"/>
          <w:highlight w:val="green"/>
        </w:rPr>
        <w:t xml:space="preserve">in terms of </w:t>
      </w:r>
      <w:r w:rsidRPr="00381035">
        <w:rPr>
          <w:rStyle w:val="Emphasis"/>
          <w:highlight w:val="green"/>
        </w:rPr>
        <w:t>scale</w:t>
      </w:r>
      <w:r w:rsidRPr="00381035">
        <w:rPr>
          <w:rStyle w:val="StyleUnderline"/>
        </w:rPr>
        <w:t xml:space="preserve">, the densely racialized structuring of labor relations in the contemporary capitalist world </w:t>
      </w:r>
      <w:r w:rsidRPr="00381035">
        <w:rPr>
          <w:rStyle w:val="StyleUnderline"/>
          <w:highlight w:val="green"/>
        </w:rPr>
        <w:t>reproduces</w:t>
      </w:r>
      <w:r w:rsidRPr="00381035">
        <w:rPr>
          <w:rStyle w:val="StyleUnderline"/>
        </w:rPr>
        <w:t xml:space="preserve"> what Achile Mbembe</w:t>
      </w:r>
      <w:r w:rsidRPr="00381035">
        <w:rPr>
          <w:sz w:val="16"/>
        </w:rPr>
        <w:t xml:space="preserve">53 </w:t>
      </w:r>
      <w:r w:rsidRPr="00381035">
        <w:rPr>
          <w:rStyle w:val="StyleUnderline"/>
        </w:rPr>
        <w:t xml:space="preserve">calls </w:t>
      </w:r>
      <w:r w:rsidRPr="00381035">
        <w:rPr>
          <w:rStyle w:val="Emphasis"/>
          <w:highlight w:val="green"/>
        </w:rPr>
        <w:t>necropolitics</w:t>
      </w:r>
      <w:r w:rsidRPr="00381035">
        <w:rPr>
          <w:sz w:val="16"/>
        </w:rPr>
        <w:t xml:space="preserve">. </w:t>
      </w:r>
    </w:p>
    <w:p w14:paraId="2B7D8E03" w14:textId="77777777" w:rsidR="00BE2EFD" w:rsidRPr="00381035" w:rsidRDefault="00BE2EFD" w:rsidP="00BE2EFD">
      <w:pPr>
        <w:rPr>
          <w:rStyle w:val="StyleUnderline"/>
          <w:highlight w:val="green"/>
        </w:rPr>
      </w:pPr>
      <w:r w:rsidRPr="00381035">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ABDC603" w14:textId="77777777" w:rsidR="00BE2EFD" w:rsidRPr="00381035" w:rsidRDefault="00BE2EFD" w:rsidP="00BE2EFD">
      <w:pPr>
        <w:rPr>
          <w:rStyle w:val="StyleUnderline"/>
          <w:highlight w:val="green"/>
        </w:rPr>
      </w:pPr>
      <w:r w:rsidRPr="00381035">
        <w:rPr>
          <w:sz w:val="16"/>
        </w:rPr>
        <w:t xml:space="preserve">And </w:t>
      </w:r>
      <w:r w:rsidRPr="00381035">
        <w:rPr>
          <w:rStyle w:val="Emphasis"/>
          <w:highlight w:val="green"/>
        </w:rPr>
        <w:t>what should we do, then</w:t>
      </w:r>
      <w:r w:rsidRPr="00381035">
        <w:rPr>
          <w:rStyle w:val="StyleUnderline"/>
          <w:highlight w:val="green"/>
        </w:rPr>
        <w:t>, with</w:t>
      </w:r>
      <w:r w:rsidRPr="00381035">
        <w:rPr>
          <w:rStyle w:val="StyleUnderline"/>
        </w:rPr>
        <w:t xml:space="preserve"> the </w:t>
      </w:r>
      <w:r w:rsidRPr="00381035">
        <w:rPr>
          <w:rStyle w:val="StyleUnderline"/>
          <w:highlight w:val="green"/>
        </w:rPr>
        <w:t>realization that</w:t>
      </w:r>
      <w:r w:rsidRPr="00381035">
        <w:rPr>
          <w:rStyle w:val="StyleUnderline"/>
        </w:rPr>
        <w:t xml:space="preserve"> the </w:t>
      </w:r>
      <w:r w:rsidRPr="00381035">
        <w:rPr>
          <w:rStyle w:val="Emphasis"/>
        </w:rPr>
        <w:t xml:space="preserve">protective apparatus of </w:t>
      </w:r>
      <w:r w:rsidRPr="00381035">
        <w:rPr>
          <w:rStyle w:val="Emphasis"/>
          <w:highlight w:val="green"/>
        </w:rPr>
        <w:t>labor law</w:t>
      </w:r>
      <w:r w:rsidRPr="00381035">
        <w:rPr>
          <w:rStyle w:val="StyleUnderline"/>
        </w:rPr>
        <w:t xml:space="preserve">, which </w:t>
      </w:r>
      <w:r w:rsidRPr="00381035">
        <w:rPr>
          <w:rStyle w:val="StyleUnderline"/>
          <w:highlight w:val="green"/>
        </w:rPr>
        <w:t xml:space="preserve">aims to </w:t>
      </w:r>
      <w:r w:rsidRPr="00381035">
        <w:rPr>
          <w:rStyle w:val="Emphasis"/>
          <w:highlight w:val="green"/>
        </w:rPr>
        <w:t>extend protections</w:t>
      </w:r>
      <w:r w:rsidRPr="00381035">
        <w:rPr>
          <w:rStyle w:val="StyleUnderline"/>
          <w:highlight w:val="green"/>
        </w:rPr>
        <w:t xml:space="preserve"> based on</w:t>
      </w:r>
      <w:r w:rsidRPr="00381035">
        <w:rPr>
          <w:rStyle w:val="StyleUnderline"/>
        </w:rPr>
        <w:t xml:space="preserve"> the idea of </w:t>
      </w:r>
      <w:r w:rsidRPr="00381035">
        <w:rPr>
          <w:rStyle w:val="StyleUnderline"/>
          <w:rFonts w:ascii="Arial" w:hAnsi="Arial" w:cs="Arial"/>
        </w:rPr>
        <w:t>​​</w:t>
      </w:r>
      <w:r w:rsidRPr="00381035">
        <w:rPr>
          <w:rStyle w:val="StyleUnderline"/>
          <w:highlight w:val="green"/>
        </w:rPr>
        <w:t>a</w:t>
      </w:r>
      <w:r w:rsidRPr="00381035">
        <w:rPr>
          <w:rStyle w:val="StyleUnderline"/>
        </w:rPr>
        <w:t xml:space="preserve"> singular, </w:t>
      </w:r>
      <w:r w:rsidRPr="00381035">
        <w:rPr>
          <w:rStyle w:val="Emphasis"/>
          <w:highlight w:val="green"/>
        </w:rPr>
        <w:t>non-fungible, human person</w:t>
      </w:r>
      <w:r w:rsidRPr="00381035">
        <w:rPr>
          <w:rStyle w:val="StyleUnderline"/>
          <w:highlight w:val="green"/>
        </w:rPr>
        <w:t>, is</w:t>
      </w:r>
      <w:r w:rsidRPr="00381035">
        <w:rPr>
          <w:rStyle w:val="StyleUnderline"/>
        </w:rPr>
        <w:t xml:space="preserve"> viscerally </w:t>
      </w:r>
      <w:r w:rsidRPr="00381035">
        <w:rPr>
          <w:rStyle w:val="Emphasis"/>
          <w:highlight w:val="green"/>
        </w:rPr>
        <w:t>constituted in a broader ontological regime</w:t>
      </w:r>
      <w:r w:rsidRPr="00381035">
        <w:rPr>
          <w:rStyle w:val="StyleUnderline"/>
          <w:highlight w:val="green"/>
        </w:rPr>
        <w:t xml:space="preserve"> of</w:t>
      </w:r>
      <w:r w:rsidRPr="00381035">
        <w:rPr>
          <w:rStyle w:val="StyleUnderline"/>
        </w:rPr>
        <w:t xml:space="preserve"> the </w:t>
      </w:r>
      <w:r w:rsidRPr="00381035">
        <w:rPr>
          <w:rStyle w:val="Emphasis"/>
          <w:highlight w:val="green"/>
        </w:rPr>
        <w:t>non-humanity</w:t>
      </w:r>
      <w:r w:rsidRPr="00381035">
        <w:rPr>
          <w:rStyle w:val="StyleUnderline"/>
        </w:rPr>
        <w:t xml:space="preserve"> of black people</w:t>
      </w:r>
      <w:r w:rsidRPr="00381035">
        <w:rPr>
          <w:rStyle w:val="StyleUnderline"/>
          <w:highlight w:val="green"/>
        </w:rPr>
        <w:t>?</w:t>
      </w:r>
      <w:r w:rsidRPr="00381035">
        <w:rPr>
          <w:sz w:val="16"/>
        </w:rPr>
        <w:t xml:space="preserve"> </w:t>
      </w:r>
    </w:p>
    <w:p w14:paraId="2D62080E" w14:textId="77777777" w:rsidR="00BE2EFD" w:rsidRPr="00381035" w:rsidRDefault="00BE2EFD" w:rsidP="00BE2EFD">
      <w:pPr>
        <w:rPr>
          <w:rStyle w:val="StyleUnderline"/>
          <w:highlight w:val="green"/>
        </w:rPr>
      </w:pPr>
      <w:r w:rsidRPr="00381035">
        <w:rPr>
          <w:sz w:val="16"/>
        </w:rPr>
        <w:t xml:space="preserve">5 The physical person, too physical: corporeality and the queer critique of normalization labor regimes </w:t>
      </w:r>
    </w:p>
    <w:p w14:paraId="24DBC5F2" w14:textId="77777777" w:rsidR="00BE2EFD" w:rsidRPr="00381035" w:rsidRDefault="00BE2EFD" w:rsidP="00BE2EFD">
      <w:pPr>
        <w:rPr>
          <w:rStyle w:val="StyleUnderline"/>
          <w:highlight w:val="green"/>
        </w:rPr>
      </w:pPr>
      <w:r w:rsidRPr="00381035">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1E45ABFC" w14:textId="77777777" w:rsidR="00BE2EFD" w:rsidRPr="00381035" w:rsidRDefault="00BE2EFD" w:rsidP="00BE2EFD">
      <w:pPr>
        <w:rPr>
          <w:rStyle w:val="StyleUnderline"/>
          <w:highlight w:val="green"/>
        </w:rPr>
      </w:pPr>
      <w:r w:rsidRPr="00381035">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71E39891" w14:textId="77777777" w:rsidR="00BE2EFD" w:rsidRPr="00381035" w:rsidRDefault="00BE2EFD" w:rsidP="00BE2EFD">
      <w:pPr>
        <w:ind w:left="360"/>
        <w:rPr>
          <w:rStyle w:val="StyleUnderline"/>
          <w:highlight w:val="green"/>
        </w:rPr>
      </w:pPr>
      <w:r w:rsidRPr="00381035">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4360F174" w14:textId="77777777" w:rsidR="00BE2EFD" w:rsidRPr="00381035" w:rsidRDefault="00BE2EFD" w:rsidP="00BE2EFD">
      <w:pPr>
        <w:rPr>
          <w:rStyle w:val="StyleUnderline"/>
          <w:highlight w:val="green"/>
        </w:rPr>
      </w:pPr>
      <w:r w:rsidRPr="00381035">
        <w:rPr>
          <w:sz w:val="16"/>
        </w:rPr>
        <w:t>Or this one here?</w:t>
      </w:r>
    </w:p>
    <w:p w14:paraId="791BD5DD" w14:textId="77777777" w:rsidR="00BE2EFD" w:rsidRPr="00381035" w:rsidRDefault="00BE2EFD" w:rsidP="00BE2EFD">
      <w:pPr>
        <w:ind w:left="360"/>
        <w:rPr>
          <w:rStyle w:val="StyleUnderline"/>
          <w:highlight w:val="green"/>
        </w:rPr>
      </w:pPr>
      <w:r w:rsidRPr="00381035">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3BE8809D" w14:textId="77777777" w:rsidR="00BE2EFD" w:rsidRPr="00381035" w:rsidRDefault="00BE2EFD" w:rsidP="00BE2EFD">
      <w:pPr>
        <w:rPr>
          <w:rStyle w:val="StyleUnderline"/>
          <w:highlight w:val="green"/>
        </w:rPr>
      </w:pPr>
      <w:r w:rsidRPr="00381035">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619ACE4A" w14:textId="77777777" w:rsidR="00BE2EFD" w:rsidRPr="00381035" w:rsidRDefault="00BE2EFD" w:rsidP="00BE2EFD">
      <w:pPr>
        <w:rPr>
          <w:rStyle w:val="StyleUnderline"/>
          <w:highlight w:val="green"/>
        </w:rPr>
      </w:pPr>
      <w:r w:rsidRPr="00381035">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0AE8E320" w14:textId="77777777" w:rsidR="00BE2EFD" w:rsidRPr="00381035" w:rsidRDefault="00BE2EFD" w:rsidP="00BE2EFD">
      <w:pPr>
        <w:rPr>
          <w:rStyle w:val="StyleUnderline"/>
          <w:highlight w:val="green"/>
        </w:rPr>
      </w:pPr>
      <w:r w:rsidRPr="00381035">
        <w:rPr>
          <w:rStyle w:val="StyleUnderline"/>
        </w:rPr>
        <w:t>Following the example of authors such as Judith Butler</w:t>
      </w:r>
      <w:r w:rsidRPr="00381035">
        <w:rPr>
          <w:sz w:val="16"/>
        </w:rPr>
        <w:t xml:space="preserve">60, </w:t>
      </w:r>
      <w:r w:rsidRPr="00381035">
        <w:rPr>
          <w:rStyle w:val="StyleUnderline"/>
        </w:rPr>
        <w:t>Paul Preciado</w:t>
      </w:r>
      <w:r w:rsidRPr="00381035">
        <w:rPr>
          <w:sz w:val="16"/>
        </w:rPr>
        <w:t xml:space="preserve">61 </w:t>
      </w:r>
      <w:r w:rsidRPr="00381035">
        <w:rPr>
          <w:rStyle w:val="StyleUnderline"/>
        </w:rPr>
        <w:t>and Theresa de Lauretis</w:t>
      </w:r>
      <w:r w:rsidRPr="00381035">
        <w:rPr>
          <w:sz w:val="16"/>
        </w:rPr>
        <w:t xml:space="preserve">62 (who was the first, in fact, to use the term), bodies, existences, social experiences, sex, sexuality, gender, sociability, life, morality, in short, everything begins to be thought of from this place. And this place </w:t>
      </w:r>
      <w:r w:rsidRPr="00381035">
        <w:rPr>
          <w:rStyle w:val="StyleUnderline"/>
        </w:rPr>
        <w:t>becomes,</w:t>
      </w:r>
      <w:r w:rsidRPr="00381035">
        <w:rPr>
          <w:sz w:val="16"/>
        </w:rPr>
        <w:t xml:space="preserve"> in theoretical developments, </w:t>
      </w:r>
      <w:r w:rsidRPr="00381035">
        <w:rPr>
          <w:rStyle w:val="StyleUnderline"/>
        </w:rPr>
        <w:t xml:space="preserve">progressively more complex, in the </w:t>
      </w:r>
      <w:r w:rsidRPr="00381035">
        <w:rPr>
          <w:rStyle w:val="Emphasis"/>
        </w:rPr>
        <w:t>intersection</w:t>
      </w:r>
      <w:r w:rsidRPr="00381035">
        <w:rPr>
          <w:rStyle w:val="StyleUnderline"/>
        </w:rPr>
        <w:t xml:space="preserve"> of </w:t>
      </w:r>
      <w:r w:rsidRPr="00381035">
        <w:rPr>
          <w:rStyle w:val="Emphasis"/>
        </w:rPr>
        <w:t>racial</w:t>
      </w:r>
      <w:r w:rsidRPr="00381035">
        <w:rPr>
          <w:rStyle w:val="StyleUnderline"/>
        </w:rPr>
        <w:t xml:space="preserve">, </w:t>
      </w:r>
      <w:r w:rsidRPr="00381035">
        <w:rPr>
          <w:rStyle w:val="Emphasis"/>
        </w:rPr>
        <w:t>colonial</w:t>
      </w:r>
      <w:r w:rsidRPr="00381035">
        <w:rPr>
          <w:rStyle w:val="StyleUnderline"/>
        </w:rPr>
        <w:t xml:space="preserve">, and </w:t>
      </w:r>
      <w:r w:rsidRPr="00381035">
        <w:rPr>
          <w:rStyle w:val="Emphasis"/>
        </w:rPr>
        <w:t>geopolitical</w:t>
      </w:r>
      <w:r w:rsidRPr="00381035">
        <w:rPr>
          <w:rStyle w:val="StyleUnderline"/>
        </w:rPr>
        <w:t xml:space="preserve"> reflections, in a </w:t>
      </w:r>
      <w:r w:rsidRPr="00381035">
        <w:rPr>
          <w:rStyle w:val="Emphasis"/>
        </w:rPr>
        <w:t>queer theory of color</w:t>
      </w:r>
      <w:r w:rsidRPr="00381035">
        <w:rPr>
          <w:sz w:val="16"/>
        </w:rPr>
        <w:t xml:space="preserve">63 </w:t>
      </w:r>
      <w:r w:rsidRPr="00381035">
        <w:rPr>
          <w:rStyle w:val="StyleUnderline"/>
        </w:rPr>
        <w:t>and Latino</w:t>
      </w:r>
      <w:r w:rsidRPr="00381035">
        <w:rPr>
          <w:sz w:val="16"/>
        </w:rPr>
        <w:t>64, with strong developments also in Brazil65.</w:t>
      </w:r>
    </w:p>
    <w:p w14:paraId="235DE7DE" w14:textId="77777777" w:rsidR="00BE2EFD" w:rsidRPr="00381035" w:rsidRDefault="00BE2EFD" w:rsidP="00BE2EFD">
      <w:pPr>
        <w:rPr>
          <w:rStyle w:val="StyleUnderline"/>
          <w:highlight w:val="green"/>
        </w:rPr>
      </w:pPr>
      <w:r w:rsidRPr="00381035">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6494EDB0" w14:textId="77777777" w:rsidR="00BE2EFD" w:rsidRPr="00381035" w:rsidRDefault="00BE2EFD" w:rsidP="00BE2EFD">
      <w:pPr>
        <w:rPr>
          <w:rStyle w:val="StyleUnderline"/>
          <w:highlight w:val="green"/>
        </w:rPr>
      </w:pPr>
      <w:r w:rsidRPr="00381035">
        <w:rPr>
          <w:rStyle w:val="StyleUnderline"/>
        </w:rPr>
        <w:t xml:space="preserve">This </w:t>
      </w:r>
      <w:r w:rsidRPr="00381035">
        <w:rPr>
          <w:rStyle w:val="Emphasis"/>
        </w:rPr>
        <w:t>entry point</w:t>
      </w:r>
      <w:r w:rsidRPr="00381035">
        <w:rPr>
          <w:rStyle w:val="StyleUnderline"/>
        </w:rPr>
        <w:t xml:space="preserve"> for </w:t>
      </w:r>
      <w:r w:rsidRPr="00381035">
        <w:rPr>
          <w:rStyle w:val="Emphasis"/>
        </w:rPr>
        <w:t>regulated employment</w:t>
      </w:r>
      <w:r w:rsidRPr="00381035">
        <w:rPr>
          <w:rStyle w:val="StyleUnderline"/>
        </w:rPr>
        <w:t xml:space="preserve">, the </w:t>
      </w:r>
      <w:r w:rsidRPr="00381035">
        <w:rPr>
          <w:rStyle w:val="Emphasis"/>
        </w:rPr>
        <w:t>physicality of the person</w:t>
      </w:r>
      <w:r w:rsidRPr="00381035">
        <w:rPr>
          <w:rStyle w:val="StyleUnderline"/>
        </w:rPr>
        <w:t>, should</w:t>
      </w:r>
      <w:r w:rsidRPr="00381035">
        <w:rPr>
          <w:sz w:val="16"/>
        </w:rPr>
        <w:t xml:space="preserve"> perhaps </w:t>
      </w:r>
      <w:r w:rsidRPr="00381035">
        <w:rPr>
          <w:rStyle w:val="StyleUnderline"/>
        </w:rPr>
        <w:t xml:space="preserve">be </w:t>
      </w:r>
      <w:r w:rsidRPr="00381035">
        <w:rPr>
          <w:rStyle w:val="Emphasis"/>
        </w:rPr>
        <w:t>examined beyond what labor law offers</w:t>
      </w:r>
      <w:r w:rsidRPr="00381035">
        <w:rPr>
          <w:rStyle w:val="StyleUnderline"/>
        </w:rPr>
        <w:t xml:space="preserve"> us</w:t>
      </w:r>
      <w:r w:rsidRPr="00381035">
        <w:rPr>
          <w:sz w:val="16"/>
        </w:rPr>
        <w:t xml:space="preserve">. Are we all physical persons, to the same extent? </w:t>
      </w:r>
      <w:r w:rsidRPr="00381035">
        <w:rPr>
          <w:rStyle w:val="StyleUnderline"/>
        </w:rPr>
        <w:t xml:space="preserve">For </w:t>
      </w:r>
      <w:r w:rsidRPr="00381035">
        <w:rPr>
          <w:rStyle w:val="Emphasis"/>
        </w:rPr>
        <w:t>black people</w:t>
      </w:r>
      <w:r w:rsidRPr="00381035">
        <w:rPr>
          <w:sz w:val="16"/>
        </w:rPr>
        <w:t xml:space="preserve">, we have seen, </w:t>
      </w:r>
      <w:r w:rsidRPr="00381035">
        <w:rPr>
          <w:rStyle w:val="StyleUnderline"/>
        </w:rPr>
        <w:t xml:space="preserve">perhaps the very </w:t>
      </w:r>
      <w:r w:rsidRPr="00381035">
        <w:rPr>
          <w:rStyle w:val="Emphasis"/>
        </w:rPr>
        <w:t>condition of personhood is denied</w:t>
      </w:r>
      <w:r w:rsidRPr="00381035">
        <w:rPr>
          <w:sz w:val="16"/>
        </w:rPr>
        <w:t xml:space="preserve">. </w:t>
      </w:r>
      <w:r w:rsidRPr="00381035">
        <w:rPr>
          <w:rStyle w:val="StyleUnderline"/>
        </w:rPr>
        <w:t xml:space="preserve">For </w:t>
      </w:r>
      <w:r w:rsidRPr="00381035">
        <w:rPr>
          <w:rStyle w:val="Emphasis"/>
        </w:rPr>
        <w:t>queer people</w:t>
      </w:r>
      <w:r w:rsidRPr="00381035">
        <w:rPr>
          <w:rStyle w:val="StyleUnderline"/>
        </w:rPr>
        <w:t xml:space="preserve">, </w:t>
      </w:r>
      <w:r w:rsidRPr="00381035">
        <w:rPr>
          <w:rStyle w:val="Emphasis"/>
        </w:rPr>
        <w:t>physicality</w:t>
      </w:r>
      <w:r w:rsidRPr="00381035">
        <w:rPr>
          <w:rStyle w:val="StyleUnderline"/>
        </w:rPr>
        <w:t xml:space="preserve"> is also </w:t>
      </w:r>
      <w:r w:rsidRPr="00381035">
        <w:rPr>
          <w:rStyle w:val="Emphasis"/>
        </w:rPr>
        <w:t>in dispute</w:t>
      </w:r>
      <w:r w:rsidRPr="00381035">
        <w:rPr>
          <w:sz w:val="16"/>
        </w:rPr>
        <w:t xml:space="preserve">. </w:t>
      </w:r>
      <w:r w:rsidRPr="00381035">
        <w:rPr>
          <w:rStyle w:val="StyleUnderline"/>
        </w:rPr>
        <w:t xml:space="preserve">There are </w:t>
      </w:r>
      <w:r w:rsidRPr="00381035">
        <w:rPr>
          <w:rStyle w:val="Emphasis"/>
        </w:rPr>
        <w:t>bodies</w:t>
      </w:r>
      <w:r w:rsidRPr="00381035">
        <w:rPr>
          <w:rStyle w:val="StyleUnderline"/>
        </w:rPr>
        <w:t xml:space="preserve"> that express themselves </w:t>
      </w:r>
      <w:r w:rsidRPr="00381035">
        <w:rPr>
          <w:rStyle w:val="Emphasis"/>
        </w:rPr>
        <w:t>outside the standards of social intelligibility</w:t>
      </w:r>
      <w:r w:rsidRPr="00381035">
        <w:rPr>
          <w:rStyle w:val="StyleUnderline"/>
        </w:rPr>
        <w:t xml:space="preserve">, </w:t>
      </w:r>
      <w:r w:rsidRPr="00381035">
        <w:rPr>
          <w:rStyle w:val="Emphasis"/>
        </w:rPr>
        <w:t>marked</w:t>
      </w:r>
      <w:r w:rsidRPr="00381035">
        <w:rPr>
          <w:rStyle w:val="StyleUnderline"/>
        </w:rPr>
        <w:t xml:space="preserve"> by the </w:t>
      </w:r>
      <w:r w:rsidRPr="00381035">
        <w:rPr>
          <w:rStyle w:val="Emphasis"/>
        </w:rPr>
        <w:t>expectation of gender and sexual behaviors</w:t>
      </w:r>
      <w:r w:rsidRPr="00381035">
        <w:rPr>
          <w:sz w:val="16"/>
        </w:rPr>
        <w:t xml:space="preserve">. </w:t>
      </w:r>
      <w:r w:rsidRPr="00381035">
        <w:rPr>
          <w:rStyle w:val="StyleUnderline"/>
        </w:rPr>
        <w:t xml:space="preserve">And </w:t>
      </w:r>
      <w:r w:rsidRPr="00381035">
        <w:rPr>
          <w:rStyle w:val="Emphasis"/>
        </w:rPr>
        <w:t>labor relations</w:t>
      </w:r>
      <w:r w:rsidRPr="00381035">
        <w:rPr>
          <w:rStyle w:val="StyleUnderline"/>
        </w:rPr>
        <w:t xml:space="preserve"> tend to </w:t>
      </w:r>
      <w:r w:rsidRPr="00381035">
        <w:rPr>
          <w:rStyle w:val="Emphasis"/>
        </w:rPr>
        <w:t>expel these bodies from broad circulation</w:t>
      </w:r>
      <w:r w:rsidRPr="00381035">
        <w:rPr>
          <w:rStyle w:val="StyleUnderline"/>
        </w:rPr>
        <w:t xml:space="preserve">, reserving a </w:t>
      </w:r>
      <w:r w:rsidRPr="00381035">
        <w:rPr>
          <w:rStyle w:val="Emphasis"/>
        </w:rPr>
        <w:t>specific place</w:t>
      </w:r>
      <w:r w:rsidRPr="00381035">
        <w:rPr>
          <w:rStyle w:val="StyleUnderline"/>
        </w:rPr>
        <w:t xml:space="preserve"> for them</w:t>
      </w:r>
      <w:r w:rsidRPr="00381035">
        <w:rPr>
          <w:sz w:val="16"/>
        </w:rPr>
        <w:t xml:space="preserve">. </w:t>
      </w:r>
      <w:r w:rsidRPr="00381035">
        <w:rPr>
          <w:rStyle w:val="Emphasis"/>
        </w:rPr>
        <w:t>Occupations demarcated</w:t>
      </w:r>
      <w:r w:rsidRPr="00381035">
        <w:rPr>
          <w:rStyle w:val="StyleUnderline"/>
        </w:rPr>
        <w:t xml:space="preserve"> for transvestites, trans people, effeminate gays, butch lesbians</w:t>
      </w:r>
      <w:r w:rsidRPr="00381035">
        <w:rPr>
          <w:sz w:val="16"/>
        </w:rPr>
        <w:t xml:space="preserve">. With demarcations </w:t>
      </w:r>
      <w:r w:rsidRPr="00381035">
        <w:rPr>
          <w:rStyle w:val="StyleUnderline"/>
        </w:rPr>
        <w:t xml:space="preserve">deeply etched by </w:t>
      </w:r>
      <w:r w:rsidRPr="00381035">
        <w:rPr>
          <w:rStyle w:val="Emphasis"/>
        </w:rPr>
        <w:t>precariousness</w:t>
      </w:r>
      <w:r w:rsidRPr="00381035">
        <w:rPr>
          <w:sz w:val="16"/>
        </w:rPr>
        <w:t xml:space="preserve">. </w:t>
      </w:r>
      <w:r w:rsidRPr="00381035">
        <w:rPr>
          <w:rStyle w:val="StyleUnderline"/>
        </w:rPr>
        <w:t>Sex workers, criminalized, stigmatized, and always unprotected</w:t>
      </w:r>
      <w:r w:rsidRPr="00381035">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406F6210" w14:textId="77777777" w:rsidR="00BE2EFD" w:rsidRPr="00381035" w:rsidRDefault="00BE2EFD" w:rsidP="00BE2EFD">
      <w:pPr>
        <w:rPr>
          <w:rStyle w:val="StyleUnderline"/>
          <w:highlight w:val="green"/>
        </w:rPr>
      </w:pPr>
      <w:r w:rsidRPr="00381035">
        <w:rPr>
          <w:rStyle w:val="Emphasis"/>
        </w:rPr>
        <w:t>Entry into the standard employment universe</w:t>
      </w:r>
      <w:r w:rsidRPr="00381035">
        <w:rPr>
          <w:rStyle w:val="StyleUnderline"/>
        </w:rPr>
        <w:t xml:space="preserve">, for people of dissident gender and sexuality, </w:t>
      </w:r>
      <w:r w:rsidRPr="00381035">
        <w:rPr>
          <w:rStyle w:val="Emphasis"/>
        </w:rPr>
        <w:t>comes with the price of becoming the concrete physical person expected</w:t>
      </w:r>
      <w:r w:rsidRPr="00381035">
        <w:rPr>
          <w:rStyle w:val="StyleUnderline"/>
        </w:rPr>
        <w:t xml:space="preserve">, </w:t>
      </w:r>
      <w:r w:rsidRPr="00381035">
        <w:rPr>
          <w:rStyle w:val="Emphasis"/>
        </w:rPr>
        <w:t>beyond the generic formulation of the law</w:t>
      </w:r>
      <w:r w:rsidRPr="00381035">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0C11D396" w14:textId="77777777" w:rsidR="00BE2EFD" w:rsidRPr="00381035" w:rsidRDefault="00BE2EFD" w:rsidP="00BE2EFD">
      <w:pPr>
        <w:rPr>
          <w:rStyle w:val="StyleUnderline"/>
          <w:highlight w:val="green"/>
        </w:rPr>
      </w:pPr>
      <w:r w:rsidRPr="00381035">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22EED7D1" w14:textId="77777777" w:rsidR="00BE2EFD" w:rsidRPr="00381035" w:rsidRDefault="00BE2EFD" w:rsidP="00BE2EFD">
      <w:pPr>
        <w:rPr>
          <w:rStyle w:val="StyleUnderline"/>
          <w:highlight w:val="green"/>
        </w:rPr>
      </w:pPr>
      <w:r w:rsidRPr="00381035">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3FDA3ADA" w14:textId="77777777" w:rsidR="00BE2EFD" w:rsidRPr="00381035" w:rsidRDefault="00BE2EFD" w:rsidP="00BE2EFD">
      <w:pPr>
        <w:rPr>
          <w:rStyle w:val="StyleUnderline"/>
          <w:highlight w:val="green"/>
        </w:rPr>
      </w:pPr>
      <w:r w:rsidRPr="00381035">
        <w:rPr>
          <w:rStyle w:val="Emphasis"/>
        </w:rPr>
        <w:t>Labor law</w:t>
      </w:r>
      <w:r w:rsidRPr="00381035">
        <w:rPr>
          <w:sz w:val="16"/>
        </w:rPr>
        <w:t xml:space="preserve">, in fact, </w:t>
      </w:r>
      <w:r w:rsidRPr="00381035">
        <w:rPr>
          <w:rStyle w:val="StyleUnderline"/>
        </w:rPr>
        <w:t xml:space="preserve">makes a </w:t>
      </w:r>
      <w:r w:rsidRPr="00381035">
        <w:rPr>
          <w:rStyle w:val="Emphasis"/>
        </w:rPr>
        <w:t>double movement</w:t>
      </w:r>
      <w:r w:rsidRPr="00381035">
        <w:rPr>
          <w:rStyle w:val="StyleUnderline"/>
        </w:rPr>
        <w:t xml:space="preserve">. First, it starts from the </w:t>
      </w:r>
      <w:r w:rsidRPr="00381035">
        <w:rPr>
          <w:rStyle w:val="Emphasis"/>
        </w:rPr>
        <w:t>physical body</w:t>
      </w:r>
      <w:r w:rsidRPr="00381035">
        <w:rPr>
          <w:rStyle w:val="StyleUnderline"/>
        </w:rPr>
        <w:t xml:space="preserve"> of the person who works. It is there that the </w:t>
      </w:r>
      <w:r w:rsidRPr="00381035">
        <w:rPr>
          <w:rStyle w:val="Emphasis"/>
        </w:rPr>
        <w:t>damages generated by work</w:t>
      </w:r>
      <w:r w:rsidRPr="00381035">
        <w:rPr>
          <w:rStyle w:val="StyleUnderline"/>
        </w:rPr>
        <w:t xml:space="preserve"> — </w:t>
      </w:r>
      <w:r w:rsidRPr="00381035">
        <w:rPr>
          <w:rStyle w:val="Emphasis"/>
        </w:rPr>
        <w:t>fatigue</w:t>
      </w:r>
      <w:r w:rsidRPr="00381035">
        <w:rPr>
          <w:rStyle w:val="StyleUnderline"/>
        </w:rPr>
        <w:t xml:space="preserve">, </w:t>
      </w:r>
      <w:r w:rsidRPr="00381035">
        <w:rPr>
          <w:rStyle w:val="Emphasis"/>
        </w:rPr>
        <w:t>illness</w:t>
      </w:r>
      <w:r w:rsidRPr="00381035">
        <w:rPr>
          <w:rStyle w:val="StyleUnderline"/>
        </w:rPr>
        <w:t xml:space="preserve">, </w:t>
      </w:r>
      <w:r w:rsidRPr="00381035">
        <w:rPr>
          <w:rStyle w:val="Emphasis"/>
        </w:rPr>
        <w:t>mutilation</w:t>
      </w:r>
      <w:r w:rsidRPr="00381035">
        <w:rPr>
          <w:rStyle w:val="StyleUnderline"/>
        </w:rPr>
        <w:t xml:space="preserve">, </w:t>
      </w:r>
      <w:r w:rsidRPr="00381035">
        <w:rPr>
          <w:rStyle w:val="Emphasis"/>
        </w:rPr>
        <w:t>death</w:t>
      </w:r>
      <w:r w:rsidRPr="00381035">
        <w:rPr>
          <w:rStyle w:val="StyleUnderline"/>
        </w:rPr>
        <w:t xml:space="preserve"> — occur. And </w:t>
      </w:r>
      <w:r w:rsidRPr="00381035">
        <w:rPr>
          <w:rStyle w:val="Emphasis"/>
        </w:rPr>
        <w:t>there, too, protections must be materialized</w:t>
      </w:r>
      <w:r w:rsidRPr="00381035">
        <w:rPr>
          <w:sz w:val="16"/>
        </w:rPr>
        <w:t xml:space="preserve">. </w:t>
      </w:r>
      <w:r w:rsidRPr="00381035">
        <w:rPr>
          <w:rStyle w:val="StyleUnderline"/>
        </w:rPr>
        <w:t xml:space="preserve">And to think about these </w:t>
      </w:r>
      <w:r w:rsidRPr="00381035">
        <w:rPr>
          <w:rStyle w:val="Emphasis"/>
        </w:rPr>
        <w:t>protections</w:t>
      </w:r>
      <w:r w:rsidRPr="00381035">
        <w:rPr>
          <w:rStyle w:val="StyleUnderline"/>
        </w:rPr>
        <w:t xml:space="preserve"> in general, labor law </w:t>
      </w:r>
      <w:r w:rsidRPr="00381035">
        <w:rPr>
          <w:rStyle w:val="Emphasis"/>
        </w:rPr>
        <w:t>abstracts the body</w:t>
      </w:r>
      <w:r w:rsidRPr="00381035">
        <w:rPr>
          <w:rStyle w:val="StyleUnderline"/>
        </w:rPr>
        <w:t xml:space="preserve"> to think about </w:t>
      </w:r>
      <w:r w:rsidRPr="00381035">
        <w:rPr>
          <w:rStyle w:val="Emphasis"/>
        </w:rPr>
        <w:t>legal categories</w:t>
      </w:r>
      <w:r w:rsidRPr="00381035">
        <w:rPr>
          <w:sz w:val="16"/>
        </w:rPr>
        <w:t xml:space="preserve">. </w:t>
      </w:r>
      <w:r w:rsidRPr="00381035">
        <w:rPr>
          <w:rStyle w:val="StyleUnderline"/>
        </w:rPr>
        <w:t xml:space="preserve">And then </w:t>
      </w:r>
      <w:r w:rsidRPr="00381035">
        <w:rPr>
          <w:rStyle w:val="Emphasis"/>
        </w:rPr>
        <w:t>returns to it</w:t>
      </w:r>
      <w:r w:rsidRPr="00381035">
        <w:rPr>
          <w:rStyle w:val="StyleUnderline"/>
        </w:rPr>
        <w:t xml:space="preserve">, with its </w:t>
      </w:r>
      <w:r w:rsidRPr="00381035">
        <w:rPr>
          <w:rStyle w:val="Emphasis"/>
        </w:rPr>
        <w:t>regimes of normativity</w:t>
      </w:r>
      <w:r w:rsidRPr="00381035">
        <w:rPr>
          <w:rStyle w:val="StyleUnderline"/>
        </w:rPr>
        <w:t xml:space="preserve"> (albeit of </w:t>
      </w:r>
      <w:r w:rsidRPr="00381035">
        <w:rPr>
          <w:rStyle w:val="Emphasis"/>
        </w:rPr>
        <w:t>protection</w:t>
      </w:r>
      <w:r w:rsidRPr="00381035">
        <w:rPr>
          <w:rStyle w:val="StyleUnderline"/>
        </w:rPr>
        <w:t xml:space="preserve"> norms)</w:t>
      </w:r>
      <w:r w:rsidRPr="00381035">
        <w:rPr>
          <w:sz w:val="16"/>
        </w:rPr>
        <w:t xml:space="preserve">. </w:t>
      </w:r>
    </w:p>
    <w:p w14:paraId="32109370" w14:textId="77777777" w:rsidR="00BE2EFD" w:rsidRPr="00381035" w:rsidRDefault="00BE2EFD" w:rsidP="00BE2EFD">
      <w:pPr>
        <w:rPr>
          <w:rStyle w:val="StyleUnderline"/>
          <w:highlight w:val="green"/>
        </w:rPr>
      </w:pPr>
      <w:r w:rsidRPr="00381035">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40F50C26" w14:textId="77777777" w:rsidR="00BE2EFD" w:rsidRPr="00381035" w:rsidRDefault="00BE2EFD" w:rsidP="00BE2EFD">
      <w:pPr>
        <w:rPr>
          <w:rStyle w:val="StyleUnderline"/>
        </w:rPr>
      </w:pPr>
      <w:r w:rsidRPr="00381035">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381035">
        <w:rPr>
          <w:rStyle w:val="StyleUnderline"/>
        </w:rPr>
        <w:t xml:space="preserve">The </w:t>
      </w:r>
      <w:r w:rsidRPr="00381035">
        <w:rPr>
          <w:rStyle w:val="Emphasis"/>
        </w:rPr>
        <w:t>physical person in labor law</w:t>
      </w:r>
      <w:r w:rsidRPr="00381035">
        <w:rPr>
          <w:rStyle w:val="StyleUnderline"/>
        </w:rPr>
        <w:t xml:space="preserve"> is the image of the </w:t>
      </w:r>
      <w:r w:rsidRPr="00381035">
        <w:rPr>
          <w:rStyle w:val="Emphasis"/>
        </w:rPr>
        <w:t>white, European, non-disabled, heterocisnormative man</w:t>
      </w:r>
      <w:r w:rsidRPr="00381035">
        <w:rPr>
          <w:rStyle w:val="StyleUnderline"/>
        </w:rPr>
        <w:t xml:space="preserve"> of modernity</w:t>
      </w:r>
      <w:r w:rsidRPr="00381035">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3DFED31" w14:textId="77777777" w:rsidR="00BE2EFD" w:rsidRPr="00381035" w:rsidRDefault="00BE2EFD" w:rsidP="00BE2EFD">
      <w:pPr>
        <w:rPr>
          <w:rStyle w:val="StyleUnderline"/>
        </w:rPr>
      </w:pPr>
      <w:r w:rsidRPr="00381035">
        <w:rPr>
          <w:rStyle w:val="StyleUnderline"/>
          <w:highlight w:val="green"/>
        </w:rPr>
        <w:t xml:space="preserve">How can we think, then, of a </w:t>
      </w:r>
      <w:r w:rsidRPr="00381035">
        <w:rPr>
          <w:rStyle w:val="Emphasis"/>
          <w:highlight w:val="green"/>
        </w:rPr>
        <w:t>labor law</w:t>
      </w:r>
      <w:r w:rsidRPr="00381035">
        <w:rPr>
          <w:rStyle w:val="StyleUnderline"/>
          <w:highlight w:val="green"/>
        </w:rPr>
        <w:t xml:space="preserve"> that</w:t>
      </w:r>
      <w:r w:rsidRPr="00381035">
        <w:rPr>
          <w:rStyle w:val="StyleUnderline"/>
        </w:rPr>
        <w:t xml:space="preserve">, by standardizing physicality, </w:t>
      </w:r>
      <w:r w:rsidRPr="00381035">
        <w:rPr>
          <w:rStyle w:val="Emphasis"/>
          <w:highlight w:val="green"/>
        </w:rPr>
        <w:t>truly protects</w:t>
      </w:r>
      <w:r w:rsidRPr="00381035">
        <w:rPr>
          <w:rStyle w:val="StyleUnderline"/>
        </w:rPr>
        <w:t xml:space="preserve"> it, in its variety, and does </w:t>
      </w:r>
      <w:r w:rsidRPr="00381035">
        <w:rPr>
          <w:rStyle w:val="Emphasis"/>
        </w:rPr>
        <w:t>not normalize physical bodies</w:t>
      </w:r>
      <w:r w:rsidRPr="00381035">
        <w:rPr>
          <w:rStyle w:val="StyleUnderline"/>
        </w:rPr>
        <w:t xml:space="preserve"> for pre-defined places</w:t>
      </w:r>
      <w:r w:rsidRPr="00381035">
        <w:rPr>
          <w:rStyle w:val="StyleUnderline"/>
          <w:highlight w:val="green"/>
        </w:rPr>
        <w:t>?</w:t>
      </w:r>
      <w:r w:rsidRPr="00381035">
        <w:rPr>
          <w:rStyle w:val="StyleUnderline"/>
        </w:rPr>
        <w:t xml:space="preserve"> </w:t>
      </w:r>
      <w:r w:rsidRPr="00381035">
        <w:rPr>
          <w:rStyle w:val="StyleUnderline"/>
          <w:highlight w:val="green"/>
        </w:rPr>
        <w:t>Some indications</w:t>
      </w:r>
      <w:r w:rsidRPr="00381035">
        <w:rPr>
          <w:rStyle w:val="StyleUnderline"/>
        </w:rPr>
        <w:t xml:space="preserve">: name, gender, rules of dress, behavior, physicality in everyday life, </w:t>
      </w:r>
      <w:r w:rsidRPr="00381035">
        <w:rPr>
          <w:rStyle w:val="StyleUnderline"/>
          <w:highlight w:val="green"/>
        </w:rPr>
        <w:t xml:space="preserve">need to be </w:t>
      </w:r>
      <w:r w:rsidRPr="00381035">
        <w:rPr>
          <w:rStyle w:val="Emphasis"/>
        </w:rPr>
        <w:t>radically queered</w:t>
      </w:r>
      <w:r w:rsidRPr="00381035">
        <w:rPr>
          <w:rStyle w:val="StyleUnderline"/>
        </w:rPr>
        <w:t xml:space="preserve">. </w:t>
      </w:r>
      <w:r w:rsidRPr="00381035">
        <w:rPr>
          <w:rStyle w:val="Emphasis"/>
          <w:highlight w:val="green"/>
        </w:rPr>
        <w:t>Open</w:t>
      </w:r>
      <w:r w:rsidRPr="00381035">
        <w:rPr>
          <w:rStyle w:val="StyleUnderline"/>
        </w:rPr>
        <w:t xml:space="preserve">. And the </w:t>
      </w:r>
      <w:r w:rsidRPr="00381035">
        <w:rPr>
          <w:rStyle w:val="Emphasis"/>
        </w:rPr>
        <w:t>precarious statutes reread</w:t>
      </w:r>
      <w:r w:rsidRPr="00381035">
        <w:rPr>
          <w:rStyle w:val="StyleUnderline"/>
        </w:rPr>
        <w:t xml:space="preserve"> in light of the </w:t>
      </w:r>
      <w:r w:rsidRPr="00381035">
        <w:rPr>
          <w:rStyle w:val="Emphasis"/>
        </w:rPr>
        <w:t>concreteness of their effects</w:t>
      </w:r>
      <w:r w:rsidRPr="00381035">
        <w:rPr>
          <w:rStyle w:val="StyleUnderline"/>
        </w:rPr>
        <w:t>. No precarious norms, under the messianic veneer, for people considered abject</w:t>
      </w:r>
      <w:r w:rsidRPr="00381035">
        <w:rPr>
          <w:sz w:val="16"/>
        </w:rPr>
        <w:t xml:space="preserve">. No partner salons, no outsourcing. </w:t>
      </w:r>
    </w:p>
    <w:p w14:paraId="109B2D0C" w14:textId="77777777" w:rsidR="00BE2EFD" w:rsidRPr="00381035" w:rsidRDefault="00BE2EFD" w:rsidP="00BE2EFD">
      <w:pPr>
        <w:rPr>
          <w:rStyle w:val="StyleUnderline"/>
        </w:rPr>
      </w:pPr>
      <w:r w:rsidRPr="00381035">
        <w:rPr>
          <w:rStyle w:val="StyleUnderline"/>
        </w:rPr>
        <w:t xml:space="preserve">The answer to these questions may project us into </w:t>
      </w:r>
      <w:r w:rsidRPr="00381035">
        <w:rPr>
          <w:rStyle w:val="Emphasis"/>
        </w:rPr>
        <w:t>another future</w:t>
      </w:r>
      <w:r w:rsidRPr="00381035">
        <w:rPr>
          <w:sz w:val="16"/>
        </w:rPr>
        <w:t xml:space="preserve">. A queer futurity, like the one drawn by Muñoz70, that knows itself to be present, physical and concrete, but refuses to reduce queerness to the here and now: </w:t>
      </w:r>
    </w:p>
    <w:p w14:paraId="2C1BDA56" w14:textId="77777777" w:rsidR="00BE2EFD" w:rsidRPr="00381035" w:rsidRDefault="00BE2EFD" w:rsidP="00BE2EFD">
      <w:pPr>
        <w:ind w:left="360"/>
        <w:rPr>
          <w:rStyle w:val="StyleUnderline"/>
          <w:highlight w:val="green"/>
        </w:rPr>
      </w:pPr>
      <w:r w:rsidRPr="00381035">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4393D8D4" w14:textId="77777777" w:rsidR="00BE2EFD" w:rsidRPr="00381035" w:rsidRDefault="00BE2EFD" w:rsidP="00BE2EFD">
      <w:pPr>
        <w:rPr>
          <w:rStyle w:val="StyleUnderline"/>
          <w:highlight w:val="green"/>
        </w:rPr>
      </w:pPr>
      <w:r w:rsidRPr="00381035">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9F210B7" w14:textId="77777777" w:rsidR="00BE2EFD" w:rsidRPr="00381035" w:rsidRDefault="00BE2EFD" w:rsidP="00BE2EFD">
      <w:pPr>
        <w:rPr>
          <w:rStyle w:val="StyleUnderline"/>
          <w:highlight w:val="green"/>
        </w:rPr>
      </w:pPr>
      <w:r w:rsidRPr="00381035">
        <w:rPr>
          <w:sz w:val="16"/>
        </w:rPr>
        <w:t xml:space="preserve">6 Ceci n’est pas une conclusion </w:t>
      </w:r>
    </w:p>
    <w:p w14:paraId="7677EBD5" w14:textId="77777777" w:rsidR="00BE2EFD" w:rsidRPr="00381035" w:rsidRDefault="00BE2EFD" w:rsidP="00BE2EFD">
      <w:pPr>
        <w:rPr>
          <w:rStyle w:val="StyleUnderline"/>
          <w:highlight w:val="green"/>
        </w:rPr>
      </w:pPr>
      <w:r w:rsidRPr="00381035">
        <w:rPr>
          <w:sz w:val="16"/>
        </w:rPr>
        <w:t xml:space="preserve">That was the exercise. We told what seemed to us to be a secret. And, from that, the uncertainties remain. We see, at every step, at every point, how </w:t>
      </w:r>
      <w:r w:rsidRPr="00381035">
        <w:rPr>
          <w:rStyle w:val="StyleUnderline"/>
        </w:rPr>
        <w:t xml:space="preserve">the elements that make up the </w:t>
      </w:r>
      <w:r w:rsidRPr="00381035">
        <w:rPr>
          <w:rStyle w:val="Emphasis"/>
        </w:rPr>
        <w:t>legal category</w:t>
      </w:r>
      <w:r w:rsidRPr="00381035">
        <w:rPr>
          <w:rStyle w:val="StyleUnderline"/>
        </w:rPr>
        <w:t xml:space="preserve"> of employment in </w:t>
      </w:r>
      <w:r w:rsidRPr="00381035">
        <w:rPr>
          <w:rStyle w:val="Emphasis"/>
        </w:rPr>
        <w:t>labor law</w:t>
      </w:r>
      <w:r w:rsidRPr="00381035">
        <w:rPr>
          <w:rStyle w:val="StyleUnderline"/>
        </w:rPr>
        <w:t xml:space="preserve"> have always had </w:t>
      </w:r>
      <w:r w:rsidRPr="00381035">
        <w:rPr>
          <w:rStyle w:val="Emphasis"/>
        </w:rPr>
        <w:t>unconfessed epistemological affiliations</w:t>
      </w:r>
      <w:r w:rsidRPr="00381035">
        <w:rPr>
          <w:sz w:val="16"/>
        </w:rPr>
        <w:t xml:space="preserve">. In other words, how </w:t>
      </w:r>
      <w:r w:rsidRPr="00381035">
        <w:rPr>
          <w:rStyle w:val="StyleUnderline"/>
        </w:rPr>
        <w:t>they were conceived</w:t>
      </w:r>
      <w:r w:rsidRPr="00381035">
        <w:rPr>
          <w:sz w:val="16"/>
        </w:rPr>
        <w:t xml:space="preserve">, thought about, </w:t>
      </w:r>
      <w:r w:rsidRPr="00381035">
        <w:rPr>
          <w:rStyle w:val="StyleUnderline"/>
        </w:rPr>
        <w:t>and theorized from an epistemic and social place</w:t>
      </w:r>
      <w:r w:rsidRPr="00381035">
        <w:rPr>
          <w:sz w:val="16"/>
        </w:rPr>
        <w:t xml:space="preserve">. A place </w:t>
      </w:r>
      <w:r w:rsidRPr="00381035">
        <w:rPr>
          <w:rStyle w:val="StyleUnderline"/>
        </w:rPr>
        <w:t xml:space="preserve">that does not centrally consider the ways of experiencing the world and thinking that come from subjects from the </w:t>
      </w:r>
      <w:r w:rsidRPr="00381035">
        <w:rPr>
          <w:rStyle w:val="Emphasis"/>
        </w:rPr>
        <w:t>global South</w:t>
      </w:r>
      <w:r w:rsidRPr="00381035">
        <w:rPr>
          <w:rStyle w:val="StyleUnderline"/>
        </w:rPr>
        <w:t xml:space="preserve">, from </w:t>
      </w:r>
      <w:r w:rsidRPr="00381035">
        <w:rPr>
          <w:rStyle w:val="Emphasis"/>
        </w:rPr>
        <w:t>women</w:t>
      </w:r>
      <w:r w:rsidRPr="00381035">
        <w:rPr>
          <w:rStyle w:val="StyleUnderline"/>
        </w:rPr>
        <w:t xml:space="preserve">, from </w:t>
      </w:r>
      <w:r w:rsidRPr="00381035">
        <w:rPr>
          <w:rStyle w:val="Emphasis"/>
        </w:rPr>
        <w:t>black people</w:t>
      </w:r>
      <w:r w:rsidRPr="00381035">
        <w:rPr>
          <w:rStyle w:val="StyleUnderline"/>
        </w:rPr>
        <w:t xml:space="preserve">, from </w:t>
      </w:r>
      <w:r w:rsidRPr="00381035">
        <w:rPr>
          <w:rStyle w:val="Emphasis"/>
        </w:rPr>
        <w:t>LGBTs</w:t>
      </w:r>
      <w:r w:rsidRPr="00381035">
        <w:rPr>
          <w:sz w:val="16"/>
        </w:rPr>
        <w:t xml:space="preserve"> (and, beyond this text, </w:t>
      </w:r>
      <w:r w:rsidRPr="00381035">
        <w:rPr>
          <w:rStyle w:val="StyleUnderline"/>
        </w:rPr>
        <w:t xml:space="preserve">from </w:t>
      </w:r>
      <w:r w:rsidRPr="00381035">
        <w:rPr>
          <w:rStyle w:val="Emphasis"/>
        </w:rPr>
        <w:t>people with disabilities</w:t>
      </w:r>
      <w:r w:rsidRPr="00381035">
        <w:rPr>
          <w:rStyle w:val="StyleUnderline"/>
        </w:rPr>
        <w:t xml:space="preserve">, from </w:t>
      </w:r>
      <w:r w:rsidRPr="00381035">
        <w:rPr>
          <w:rStyle w:val="Emphasis"/>
        </w:rPr>
        <w:t>indigenous peoples</w:t>
      </w:r>
      <w:r w:rsidRPr="00381035">
        <w:rPr>
          <w:sz w:val="16"/>
        </w:rPr>
        <w:t>).</w:t>
      </w:r>
    </w:p>
    <w:p w14:paraId="719F42C9" w14:textId="77777777" w:rsidR="00BE2EFD" w:rsidRPr="00381035" w:rsidRDefault="00BE2EFD" w:rsidP="00BE2EFD">
      <w:pPr>
        <w:rPr>
          <w:rStyle w:val="StyleUnderline"/>
        </w:rPr>
      </w:pPr>
      <w:r w:rsidRPr="00381035">
        <w:rPr>
          <w:rStyle w:val="StyleUnderline"/>
        </w:rPr>
        <w:t>We then try to speculate other ways of thinking about these elements</w:t>
      </w:r>
      <w:r w:rsidRPr="00381035">
        <w:rPr>
          <w:sz w:val="16"/>
        </w:rPr>
        <w:t xml:space="preserve">. We see them from the inside out. Or through the eyes of those who did not conceive of them and are affected by them. </w:t>
      </w:r>
      <w:r w:rsidRPr="00381035">
        <w:rPr>
          <w:rStyle w:val="StyleUnderline"/>
        </w:rPr>
        <w:t xml:space="preserve">These are questions that only make sense if answered from this </w:t>
      </w:r>
      <w:r w:rsidRPr="00381035">
        <w:rPr>
          <w:rStyle w:val="Emphasis"/>
        </w:rPr>
        <w:t>plural knowledge</w:t>
      </w:r>
      <w:r w:rsidRPr="00381035">
        <w:rPr>
          <w:rStyle w:val="StyleUnderline"/>
        </w:rPr>
        <w:t xml:space="preserve">. That </w:t>
      </w:r>
      <w:r w:rsidRPr="00381035">
        <w:rPr>
          <w:rStyle w:val="Emphasis"/>
        </w:rPr>
        <w:t>expands the critique</w:t>
      </w:r>
      <w:r w:rsidRPr="00381035">
        <w:rPr>
          <w:rStyle w:val="StyleUnderline"/>
        </w:rPr>
        <w:t xml:space="preserve">. The </w:t>
      </w:r>
      <w:r w:rsidRPr="00381035">
        <w:rPr>
          <w:rStyle w:val="Emphasis"/>
        </w:rPr>
        <w:t>usual answers are already given</w:t>
      </w:r>
      <w:r w:rsidRPr="00381035">
        <w:rPr>
          <w:rStyle w:val="StyleUnderline"/>
        </w:rPr>
        <w:t>:</w:t>
      </w:r>
      <w:r w:rsidRPr="00381035">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381035">
        <w:rPr>
          <w:rStyle w:val="StyleUnderline"/>
        </w:rPr>
        <w:t>We want the “</w:t>
      </w:r>
      <w:r w:rsidRPr="00381035">
        <w:rPr>
          <w:rStyle w:val="Emphasis"/>
        </w:rPr>
        <w:t>imagination of previously unimaginable futures</w:t>
      </w:r>
      <w:r w:rsidRPr="00381035">
        <w:rPr>
          <w:rStyle w:val="StyleUnderline"/>
        </w:rPr>
        <w:t>”</w:t>
      </w:r>
      <w:r w:rsidRPr="00381035">
        <w:rPr>
          <w:sz w:val="16"/>
        </w:rPr>
        <w:t xml:space="preserve"> (BIDASECA; MENESES, 2018, p. 19). We want to think of other futures, </w:t>
      </w:r>
      <w:r w:rsidRPr="00381035">
        <w:rPr>
          <w:rStyle w:val="Emphasis"/>
        </w:rPr>
        <w:t>distant</w:t>
      </w:r>
      <w:r w:rsidRPr="00381035">
        <w:rPr>
          <w:rStyle w:val="StyleUnderline"/>
        </w:rPr>
        <w:t xml:space="preserve"> from the </w:t>
      </w:r>
      <w:r w:rsidRPr="00381035">
        <w:rPr>
          <w:rStyle w:val="Emphasis"/>
        </w:rPr>
        <w:t>univocal logic</w:t>
      </w:r>
      <w:r w:rsidRPr="00381035">
        <w:rPr>
          <w:rStyle w:val="StyleUnderline"/>
        </w:rPr>
        <w:t xml:space="preserve"> of modernity/coloniality, structurally racist and sexist</w:t>
      </w:r>
      <w:r w:rsidRPr="00381035">
        <w:rPr>
          <w:sz w:val="16"/>
        </w:rPr>
        <w:t>.</w:t>
      </w:r>
    </w:p>
    <w:p w14:paraId="05D21554" w14:textId="77777777" w:rsidR="00BE2EFD" w:rsidRPr="00381035" w:rsidRDefault="00BE2EFD" w:rsidP="00BE2EFD">
      <w:pPr>
        <w:rPr>
          <w:rStyle w:val="StyleUnderline"/>
          <w:highlight w:val="green"/>
        </w:rPr>
      </w:pPr>
      <w:r w:rsidRPr="00381035">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6788F82D" w14:textId="77777777" w:rsidR="00BE2EFD" w:rsidRPr="00381035" w:rsidRDefault="00BE2EFD" w:rsidP="00BE2EFD">
      <w:pPr>
        <w:rPr>
          <w:rStyle w:val="StyleUnderline"/>
          <w:highlight w:val="green"/>
        </w:rPr>
      </w:pPr>
      <w:r w:rsidRPr="00381035">
        <w:rPr>
          <w:sz w:val="16"/>
        </w:rPr>
        <w:t xml:space="preserve">Our strategy, in formulating questions that attempt to reveal secrets, may expand the discomfort even further. And this article concludes with this. </w:t>
      </w:r>
      <w:r w:rsidRPr="00381035">
        <w:rPr>
          <w:rStyle w:val="Emphasis"/>
          <w:highlight w:val="green"/>
        </w:rPr>
        <w:t>Sitting with the discomfort</w:t>
      </w:r>
      <w:r w:rsidRPr="00381035">
        <w:rPr>
          <w:rStyle w:val="StyleUnderline"/>
          <w:highlight w:val="green"/>
        </w:rPr>
        <w:t xml:space="preserve"> is essential, </w:t>
      </w:r>
      <w:r w:rsidRPr="00381035">
        <w:rPr>
          <w:rStyle w:val="Emphasis"/>
          <w:highlight w:val="green"/>
        </w:rPr>
        <w:t>without promising</w:t>
      </w:r>
      <w:r w:rsidRPr="00381035">
        <w:rPr>
          <w:rStyle w:val="Emphasis"/>
        </w:rPr>
        <w:t xml:space="preserve"> relief or </w:t>
      </w:r>
      <w:r w:rsidRPr="00381035">
        <w:rPr>
          <w:rStyle w:val="Emphasis"/>
          <w:highlight w:val="green"/>
        </w:rPr>
        <w:t>a simplified solution</w:t>
      </w:r>
      <w:r w:rsidRPr="00381035">
        <w:rPr>
          <w:rStyle w:val="StyleUnderline"/>
        </w:rPr>
        <w:t xml:space="preserve">. The operational strategies around </w:t>
      </w:r>
      <w:r w:rsidRPr="00381035">
        <w:rPr>
          <w:rStyle w:val="Emphasis"/>
          <w:highlight w:val="green"/>
        </w:rPr>
        <w:t>labor categories</w:t>
      </w:r>
      <w:r w:rsidRPr="00381035">
        <w:rPr>
          <w:rStyle w:val="StyleUnderline"/>
        </w:rPr>
        <w:t xml:space="preserve">, in their </w:t>
      </w:r>
      <w:r w:rsidRPr="00381035">
        <w:rPr>
          <w:rStyle w:val="Emphasis"/>
        </w:rPr>
        <w:t>legal values</w:t>
      </w:r>
      <w:r w:rsidRPr="00381035">
        <w:rPr>
          <w:rStyle w:val="StyleUnderline"/>
        </w:rPr>
        <w:t xml:space="preserve">, </w:t>
      </w:r>
      <w:r w:rsidRPr="00381035">
        <w:rPr>
          <w:rStyle w:val="StyleUnderline"/>
          <w:highlight w:val="green"/>
        </w:rPr>
        <w:t xml:space="preserve">continue to be </w:t>
      </w:r>
      <w:r w:rsidRPr="00381035">
        <w:rPr>
          <w:rStyle w:val="Emphasis"/>
          <w:highlight w:val="green"/>
        </w:rPr>
        <w:t>important political and institutional trenches</w:t>
      </w:r>
      <w:r w:rsidRPr="00381035">
        <w:rPr>
          <w:rStyle w:val="StyleUnderline"/>
        </w:rPr>
        <w:t xml:space="preserve">. </w:t>
      </w:r>
      <w:r w:rsidRPr="00381035">
        <w:rPr>
          <w:rStyle w:val="StyleUnderline"/>
          <w:highlight w:val="green"/>
        </w:rPr>
        <w:t>But</w:t>
      </w:r>
      <w:r w:rsidRPr="00381035">
        <w:rPr>
          <w:rStyle w:val="StyleUnderline"/>
        </w:rPr>
        <w:t xml:space="preserve"> they </w:t>
      </w:r>
      <w:r w:rsidRPr="00381035">
        <w:rPr>
          <w:rStyle w:val="StyleUnderline"/>
          <w:highlight w:val="green"/>
        </w:rPr>
        <w:t xml:space="preserve">should </w:t>
      </w:r>
      <w:r w:rsidRPr="00381035">
        <w:rPr>
          <w:rStyle w:val="Emphasis"/>
          <w:highlight w:val="green"/>
        </w:rPr>
        <w:t>not</w:t>
      </w:r>
      <w:r w:rsidRPr="00381035">
        <w:rPr>
          <w:rStyle w:val="StyleUnderline"/>
          <w:highlight w:val="green"/>
        </w:rPr>
        <w:t xml:space="preserve"> serve as </w:t>
      </w:r>
      <w:r w:rsidRPr="00381035">
        <w:rPr>
          <w:rStyle w:val="Emphasis"/>
          <w:highlight w:val="green"/>
        </w:rPr>
        <w:t>reductive pacifiers</w:t>
      </w:r>
      <w:r w:rsidRPr="00381035">
        <w:rPr>
          <w:rStyle w:val="StyleUnderline"/>
        </w:rPr>
        <w:t xml:space="preserve"> for our anxieties and concerns. Here, we offer discomfort. And the certainty that dealing with it theoretically, </w:t>
      </w:r>
      <w:r w:rsidRPr="00381035">
        <w:rPr>
          <w:rStyle w:val="Emphasis"/>
          <w:highlight w:val="green"/>
        </w:rPr>
        <w:t>reopening</w:t>
      </w:r>
      <w:r w:rsidRPr="00381035">
        <w:rPr>
          <w:rStyle w:val="StyleUnderline"/>
        </w:rPr>
        <w:t xml:space="preserve"> the articulations that constitute the hegemonic way of conceiving and understanding </w:t>
      </w:r>
      <w:r w:rsidRPr="00381035">
        <w:rPr>
          <w:rStyle w:val="Emphasis"/>
          <w:highlight w:val="green"/>
        </w:rPr>
        <w:t>labor regulation</w:t>
      </w:r>
      <w:r w:rsidRPr="00381035">
        <w:rPr>
          <w:rStyle w:val="StyleUnderline"/>
          <w:highlight w:val="green"/>
        </w:rPr>
        <w:t xml:space="preserve">, constitutes an </w:t>
      </w:r>
      <w:r w:rsidRPr="00381035">
        <w:rPr>
          <w:rStyle w:val="Emphasis"/>
          <w:highlight w:val="green"/>
        </w:rPr>
        <w:t>indispensable step towards</w:t>
      </w:r>
      <w:r w:rsidRPr="00381035">
        <w:rPr>
          <w:rStyle w:val="Emphasis"/>
        </w:rPr>
        <w:t xml:space="preserve"> a different </w:t>
      </w:r>
      <w:r w:rsidRPr="00381035">
        <w:rPr>
          <w:rStyle w:val="Emphasis"/>
          <w:highlight w:val="green"/>
        </w:rPr>
        <w:t>critical thinking</w:t>
      </w:r>
      <w:r w:rsidRPr="00381035">
        <w:rPr>
          <w:rStyle w:val="StyleUnderline"/>
        </w:rPr>
        <w:t xml:space="preserve">. A step </w:t>
      </w:r>
      <w:r w:rsidRPr="00381035">
        <w:rPr>
          <w:rStyle w:val="StyleUnderline"/>
          <w:highlight w:val="green"/>
        </w:rPr>
        <w:t>that</w:t>
      </w:r>
      <w:r w:rsidRPr="00381035">
        <w:rPr>
          <w:rStyle w:val="StyleUnderline"/>
        </w:rPr>
        <w:t xml:space="preserve">, we hope, </w:t>
      </w:r>
      <w:r w:rsidRPr="00381035">
        <w:rPr>
          <w:rStyle w:val="StyleUnderline"/>
          <w:highlight w:val="green"/>
        </w:rPr>
        <w:t xml:space="preserve">will </w:t>
      </w:r>
      <w:r w:rsidRPr="00381035">
        <w:rPr>
          <w:rStyle w:val="Emphasis"/>
          <w:highlight w:val="green"/>
        </w:rPr>
        <w:t>help labor law</w:t>
      </w:r>
      <w:r w:rsidRPr="00381035">
        <w:rPr>
          <w:rStyle w:val="StyleUnderline"/>
        </w:rPr>
        <w:t xml:space="preserve"> cross the desert of the world to “live in the open wind”</w:t>
      </w:r>
      <w:r w:rsidRPr="00381035">
        <w:rPr>
          <w:sz w:val="16"/>
        </w:rPr>
        <w:t>, as Sophia (1962) says in the poem that opens this article. Which is where, after all, it was born to live.</w:t>
      </w:r>
    </w:p>
    <w:p w14:paraId="0CA5CD30" w14:textId="77777777" w:rsidR="00BE2EFD" w:rsidRPr="00381035" w:rsidRDefault="00BE2EFD" w:rsidP="00BE2EFD">
      <w:pPr>
        <w:rPr>
          <w:rStyle w:val="StyleUnderline"/>
          <w:highlight w:val="green"/>
        </w:rPr>
      </w:pPr>
    </w:p>
    <w:p w14:paraId="4FBD610F" w14:textId="77777777" w:rsidR="00BE2EFD" w:rsidRPr="00381035" w:rsidRDefault="00BE2EFD" w:rsidP="00BE2EFD">
      <w:pPr>
        <w:rPr>
          <w:rStyle w:val="StyleUnderline"/>
          <w:highlight w:val="green"/>
        </w:rPr>
      </w:pPr>
    </w:p>
    <w:p w14:paraId="2F416640" w14:textId="77777777" w:rsidR="00BE2EFD" w:rsidRPr="00381035" w:rsidRDefault="00BE2EFD" w:rsidP="00BE2EFD">
      <w:pPr>
        <w:pStyle w:val="Heading3"/>
        <w:rPr>
          <w:rStyle w:val="StyleUnderline"/>
          <w:highlight w:val="green"/>
        </w:rPr>
      </w:pPr>
      <w:r w:rsidRPr="00381035">
        <w:t>1NC---AT: Fugitivity [Ford, Givens]</w:t>
      </w:r>
    </w:p>
    <w:p w14:paraId="7AFC6B01" w14:textId="77777777" w:rsidR="00BE2EFD" w:rsidRPr="00381035" w:rsidRDefault="00BE2EFD" w:rsidP="00BE2EFD">
      <w:pPr>
        <w:pStyle w:val="Heading4"/>
        <w:rPr>
          <w:rStyle w:val="StyleUnderline"/>
          <w:highlight w:val="green"/>
        </w:rPr>
      </w:pPr>
      <w:bookmarkStart w:id="0" w:name="_Hlk207890997"/>
      <w:r w:rsidRPr="00381035">
        <w:rPr>
          <w:u w:val="single"/>
        </w:rPr>
        <w:t>Subversive legalism</w:t>
      </w:r>
      <w:r w:rsidRPr="00381035">
        <w:t xml:space="preserve"> to protect racialized </w:t>
      </w:r>
      <w:r>
        <w:t xml:space="preserve">laborers </w:t>
      </w:r>
      <w:r w:rsidRPr="00381035">
        <w:t xml:space="preserve">is </w:t>
      </w:r>
      <w:r w:rsidRPr="00381035">
        <w:rPr>
          <w:u w:val="single"/>
        </w:rPr>
        <w:t>consistent</w:t>
      </w:r>
      <w:r w:rsidRPr="00381035">
        <w:t xml:space="preserve"> and </w:t>
      </w:r>
      <w:r w:rsidRPr="00381035">
        <w:rPr>
          <w:u w:val="single"/>
        </w:rPr>
        <w:t>additive</w:t>
      </w:r>
      <w:r w:rsidRPr="00381035">
        <w:t xml:space="preserve"> to </w:t>
      </w:r>
      <w:r w:rsidRPr="001A783C">
        <w:t>fugitivity</w:t>
      </w:r>
      <w:r w:rsidRPr="00381035">
        <w:t xml:space="preserve">---it’s a </w:t>
      </w:r>
      <w:r w:rsidRPr="00381035">
        <w:rPr>
          <w:u w:val="single"/>
        </w:rPr>
        <w:t>uniquely jurisgenerative process</w:t>
      </w:r>
    </w:p>
    <w:p w14:paraId="40A209B0" w14:textId="77777777" w:rsidR="00BE2EFD" w:rsidRPr="00381035" w:rsidRDefault="00BE2EFD" w:rsidP="00BE2EFD">
      <w:pPr>
        <w:rPr>
          <w:rStyle w:val="StyleUnderline"/>
          <w:highlight w:val="green"/>
        </w:rPr>
      </w:pPr>
      <w:r w:rsidRPr="00381035">
        <w:rPr>
          <w:rStyle w:val="Style13ptBold"/>
        </w:rPr>
        <w:t>Venkatesh 25</w:t>
      </w:r>
      <w:r w:rsidRPr="00381035">
        <w:t xml:space="preserve"> [Vasanthi Venkatesh, Associate Professor at the University of Windsor, Faculty of Law, "Radical Resistance in the Penumbra of the Law: Legal Mobilization for Migrant Farmworkers under Neo-colonial Racial Capitalism," 3-31-2025, Journal of Law and Social Policy 37. p22-48. https://doi.org/10.60082/0829-3929.1489 </w:t>
      </w:r>
      <w:hyperlink r:id="rId28" w:history="1">
        <w:r w:rsidRPr="00381035">
          <w:rPr>
            <w:rStyle w:val="Hyperlink"/>
          </w:rPr>
          <w:t>https://digitalcommons.osgoode.yorku.ca/jlsp/vol37/iss1/3</w:t>
        </w:r>
      </w:hyperlink>
      <w:r w:rsidRPr="00381035">
        <w:t>]</w:t>
      </w:r>
    </w:p>
    <w:p w14:paraId="235A7663" w14:textId="77777777" w:rsidR="00BE2EFD" w:rsidRPr="00381035" w:rsidRDefault="00BE2EFD" w:rsidP="00BE2EFD">
      <w:pPr>
        <w:rPr>
          <w:rStyle w:val="StyleUnderline"/>
          <w:highlight w:val="green"/>
        </w:rPr>
      </w:pPr>
      <w:r w:rsidRPr="00381035">
        <w:rPr>
          <w:rStyle w:val="StyleUnderline"/>
        </w:rPr>
        <w:t xml:space="preserve">Workers from the Global South with temporary immigration status provide a </w:t>
      </w:r>
      <w:r w:rsidRPr="00381035">
        <w:rPr>
          <w:rStyle w:val="Emphasis"/>
        </w:rPr>
        <w:t>transitory, cheap, exploitable workforce</w:t>
      </w:r>
      <w:r w:rsidRPr="00381035">
        <w:rPr>
          <w:rStyle w:val="StyleUnderline"/>
        </w:rPr>
        <w:t xml:space="preserve"> that is responsive to economic vicissitudes and </w:t>
      </w:r>
      <w:r w:rsidRPr="00381035">
        <w:rPr>
          <w:rStyle w:val="Emphasis"/>
        </w:rPr>
        <w:t>supremacist anti-migration</w:t>
      </w:r>
      <w:r w:rsidRPr="00381035">
        <w:rPr>
          <w:rStyle w:val="StyleUnderline"/>
        </w:rPr>
        <w:t xml:space="preserve"> discourse</w:t>
      </w:r>
      <w:r w:rsidRPr="00381035">
        <w:rPr>
          <w:sz w:val="16"/>
        </w:rPr>
        <w:t xml:space="preserve">. </w:t>
      </w:r>
      <w:r w:rsidRPr="00381035">
        <w:rPr>
          <w:rStyle w:val="StyleUnderline"/>
        </w:rPr>
        <w:t xml:space="preserve">They are created as an </w:t>
      </w:r>
      <w:r w:rsidRPr="00381035">
        <w:rPr>
          <w:rStyle w:val="Emphasis"/>
        </w:rPr>
        <w:t>exceptional category</w:t>
      </w:r>
      <w:r w:rsidRPr="00381035">
        <w:rPr>
          <w:rStyle w:val="StyleUnderline"/>
        </w:rPr>
        <w:t xml:space="preserve"> of persons “essential” for their work but with </w:t>
      </w:r>
      <w:r w:rsidRPr="00381035">
        <w:rPr>
          <w:rStyle w:val="Emphasis"/>
        </w:rPr>
        <w:t>no right</w:t>
      </w:r>
      <w:r w:rsidRPr="00381035">
        <w:rPr>
          <w:rStyle w:val="StyleUnderline"/>
        </w:rPr>
        <w:t xml:space="preserve"> to remain and claim citizenship-type entitlement to the Global North</w:t>
      </w:r>
      <w:r w:rsidRPr="00381035">
        <w:rPr>
          <w:sz w:val="16"/>
        </w:rPr>
        <w:t xml:space="preserve">. </w:t>
      </w:r>
      <w:r w:rsidRPr="00381035">
        <w:rPr>
          <w:rStyle w:val="StyleUnderline"/>
        </w:rPr>
        <w:t xml:space="preserve">The programs in agriculture are </w:t>
      </w:r>
      <w:r w:rsidRPr="00381035">
        <w:rPr>
          <w:rStyle w:val="Emphasis"/>
        </w:rPr>
        <w:t>rooted</w:t>
      </w:r>
      <w:r w:rsidRPr="00381035">
        <w:rPr>
          <w:rStyle w:val="StyleUnderline"/>
        </w:rPr>
        <w:t xml:space="preserve"> in the </w:t>
      </w:r>
      <w:r w:rsidRPr="00381035">
        <w:rPr>
          <w:rStyle w:val="Emphasis"/>
        </w:rPr>
        <w:t>legacies</w:t>
      </w:r>
      <w:r w:rsidRPr="00381035">
        <w:rPr>
          <w:rStyle w:val="StyleUnderline"/>
        </w:rPr>
        <w:t xml:space="preserve"> of indentureship, plantation, and other forms of </w:t>
      </w:r>
      <w:r w:rsidRPr="00381035">
        <w:rPr>
          <w:rStyle w:val="Emphasis"/>
        </w:rPr>
        <w:t>racialized coerced labour</w:t>
      </w:r>
      <w:r w:rsidRPr="00381035">
        <w:rPr>
          <w:sz w:val="16"/>
        </w:rPr>
        <w:t xml:space="preserve">. </w:t>
      </w:r>
      <w:r w:rsidRPr="00381035">
        <w:rPr>
          <w:rStyle w:val="StyleUnderline"/>
        </w:rPr>
        <w:t xml:space="preserve">These programs continue to </w:t>
      </w:r>
      <w:r w:rsidRPr="00381035">
        <w:rPr>
          <w:rStyle w:val="Emphasis"/>
        </w:rPr>
        <w:t>entrench</w:t>
      </w:r>
      <w:r w:rsidRPr="00381035">
        <w:rPr>
          <w:rStyle w:val="StyleUnderline"/>
        </w:rPr>
        <w:t xml:space="preserve"> a </w:t>
      </w:r>
      <w:r w:rsidRPr="00381035">
        <w:rPr>
          <w:rStyle w:val="Emphasis"/>
        </w:rPr>
        <w:t>neocolonial racial capitalist global order</w:t>
      </w:r>
      <w:r w:rsidRPr="00381035">
        <w:rPr>
          <w:rStyle w:val="StyleUnderline"/>
        </w:rPr>
        <w:t xml:space="preserve"> where “unfree labour” is sanctified by contemporary liberal laws</w:t>
      </w:r>
      <w:r w:rsidRPr="00381035">
        <w:rPr>
          <w:sz w:val="16"/>
        </w:rPr>
        <w:t xml:space="preserve">. Caught in the vice of a hegemonic, racial, state- governed project, </w:t>
      </w:r>
      <w:r w:rsidRPr="00381035">
        <w:rPr>
          <w:rStyle w:val="StyleUnderline"/>
        </w:rPr>
        <w:t xml:space="preserve">migrant farmworkers are caught in what Best and </w:t>
      </w:r>
      <w:r w:rsidRPr="00381035">
        <w:rPr>
          <w:rStyle w:val="Emphasis"/>
          <w:highlight w:val="green"/>
        </w:rPr>
        <w:t>Hartman</w:t>
      </w:r>
      <w:r w:rsidRPr="00381035">
        <w:rPr>
          <w:rStyle w:val="StyleUnderline"/>
        </w:rPr>
        <w:t xml:space="preserve"> call a “negative relation to law”—marked by “the </w:t>
      </w:r>
      <w:r w:rsidRPr="00381035">
        <w:rPr>
          <w:rStyle w:val="StyleUnderline"/>
          <w:highlight w:val="green"/>
        </w:rPr>
        <w:t xml:space="preserve">necessity of legal remedy” but </w:t>
      </w:r>
      <w:r w:rsidRPr="00381035">
        <w:rPr>
          <w:rStyle w:val="StyleUnderline"/>
        </w:rPr>
        <w:t xml:space="preserve">“the </w:t>
      </w:r>
      <w:r w:rsidRPr="00381035">
        <w:rPr>
          <w:rStyle w:val="StyleUnderline"/>
          <w:highlight w:val="green"/>
        </w:rPr>
        <w:t xml:space="preserve">impossibility </w:t>
      </w:r>
      <w:r w:rsidRPr="00381035">
        <w:rPr>
          <w:rStyle w:val="StyleUnderline"/>
        </w:rPr>
        <w:t>of redress</w:t>
      </w:r>
      <w:r w:rsidRPr="00381035">
        <w:rPr>
          <w:sz w:val="16"/>
        </w:rPr>
        <w:t xml:space="preserve">.” </w:t>
      </w:r>
      <w:r w:rsidRPr="00381035">
        <w:rPr>
          <w:rStyle w:val="StyleUnderline"/>
        </w:rPr>
        <w:t xml:space="preserve">Scholars within the Black radical tradition have configured </w:t>
      </w:r>
      <w:r w:rsidRPr="00381035">
        <w:rPr>
          <w:rStyle w:val="Emphasis"/>
          <w:highlight w:val="green"/>
        </w:rPr>
        <w:t>fugitivity</w:t>
      </w:r>
      <w:r w:rsidRPr="00381035">
        <w:rPr>
          <w:rStyle w:val="StyleUnderline"/>
        </w:rPr>
        <w:t xml:space="preserve">, </w:t>
      </w:r>
      <w:r w:rsidRPr="00381035">
        <w:rPr>
          <w:rStyle w:val="StyleUnderline"/>
          <w:highlight w:val="green"/>
        </w:rPr>
        <w:t>or</w:t>
      </w:r>
      <w:r w:rsidRPr="00381035">
        <w:rPr>
          <w:rStyle w:val="StyleUnderline"/>
        </w:rPr>
        <w:t xml:space="preserve"> the practice of </w:t>
      </w:r>
      <w:r w:rsidRPr="00381035">
        <w:rPr>
          <w:rStyle w:val="Emphasis"/>
          <w:highlight w:val="green"/>
        </w:rPr>
        <w:t>refusal</w:t>
      </w:r>
      <w:r w:rsidRPr="00381035">
        <w:rPr>
          <w:rStyle w:val="StyleUnderline"/>
          <w:highlight w:val="green"/>
        </w:rPr>
        <w:t>, as</w:t>
      </w:r>
      <w:r w:rsidRPr="00381035">
        <w:rPr>
          <w:rStyle w:val="StyleUnderline"/>
        </w:rPr>
        <w:t xml:space="preserve"> a form of </w:t>
      </w:r>
      <w:r w:rsidRPr="00381035">
        <w:rPr>
          <w:rStyle w:val="Emphasis"/>
          <w:highlight w:val="green"/>
        </w:rPr>
        <w:t>liberatory resistance</w:t>
      </w:r>
      <w:r w:rsidRPr="00381035">
        <w:rPr>
          <w:rStyle w:val="StyleUnderline"/>
        </w:rPr>
        <w:t xml:space="preserve"> that </w:t>
      </w:r>
      <w:r w:rsidRPr="00381035">
        <w:rPr>
          <w:rStyle w:val="StyleUnderline"/>
          <w:highlight w:val="green"/>
        </w:rPr>
        <w:t>subverts</w:t>
      </w:r>
      <w:r w:rsidRPr="00381035">
        <w:rPr>
          <w:rStyle w:val="StyleUnderline"/>
        </w:rPr>
        <w:t xml:space="preserve"> the politics of </w:t>
      </w:r>
      <w:r w:rsidRPr="00381035">
        <w:rPr>
          <w:rStyle w:val="StyleUnderline"/>
          <w:highlight w:val="green"/>
        </w:rPr>
        <w:t>recognition</w:t>
      </w:r>
      <w:r w:rsidRPr="00381035">
        <w:rPr>
          <w:sz w:val="16"/>
        </w:rPr>
        <w:t xml:space="preserve">. </w:t>
      </w:r>
      <w:r w:rsidRPr="00381035">
        <w:rPr>
          <w:rStyle w:val="StyleUnderline"/>
        </w:rPr>
        <w:t xml:space="preserve">The concept of fugitivity has been used in recent scholarship on illegalized crossings of securitized borders; but fugitive resistance is </w:t>
      </w:r>
      <w:r w:rsidRPr="00381035">
        <w:rPr>
          <w:rStyle w:val="Emphasis"/>
        </w:rPr>
        <w:t>not meant to be</w:t>
      </w:r>
      <w:r w:rsidRPr="00381035">
        <w:rPr>
          <w:sz w:val="16"/>
        </w:rPr>
        <w:t xml:space="preserve"> seen </w:t>
      </w:r>
      <w:r w:rsidRPr="00381035">
        <w:rPr>
          <w:rStyle w:val="StyleUnderline"/>
        </w:rPr>
        <w:t>in the registers of the established scripts of liberal resistance, such as legal claims</w:t>
      </w:r>
      <w:r w:rsidRPr="00381035">
        <w:rPr>
          <w:sz w:val="16"/>
        </w:rPr>
        <w:t xml:space="preserve">. Using empirical evidence from migrant worker organizing in Canada, </w:t>
      </w:r>
      <w:r w:rsidRPr="00381035">
        <w:rPr>
          <w:rStyle w:val="StyleUnderline"/>
        </w:rPr>
        <w:t xml:space="preserve">this </w:t>
      </w:r>
      <w:r w:rsidRPr="00381035">
        <w:rPr>
          <w:rStyle w:val="StyleUnderline"/>
          <w:highlight w:val="green"/>
        </w:rPr>
        <w:t>paper suggests</w:t>
      </w:r>
      <w:r w:rsidRPr="00381035">
        <w:rPr>
          <w:rStyle w:val="StyleUnderline"/>
        </w:rPr>
        <w:t xml:space="preserve"> the </w:t>
      </w:r>
      <w:r w:rsidRPr="00381035">
        <w:rPr>
          <w:rStyle w:val="Emphasis"/>
        </w:rPr>
        <w:t>possibility</w:t>
      </w:r>
      <w:r w:rsidRPr="00381035">
        <w:rPr>
          <w:rStyle w:val="StyleUnderline"/>
        </w:rPr>
        <w:t xml:space="preserve"> of </w:t>
      </w:r>
      <w:r w:rsidRPr="00381035">
        <w:rPr>
          <w:rStyle w:val="Emphasis"/>
          <w:highlight w:val="green"/>
        </w:rPr>
        <w:t>radical legal mobilization</w:t>
      </w:r>
      <w:r w:rsidRPr="00381035">
        <w:rPr>
          <w:rStyle w:val="StyleUnderline"/>
          <w:highlight w:val="green"/>
        </w:rPr>
        <w:t xml:space="preserve"> that </w:t>
      </w:r>
      <w:r w:rsidRPr="00381035">
        <w:rPr>
          <w:rStyle w:val="Emphasis"/>
          <w:highlight w:val="green"/>
        </w:rPr>
        <w:t>centres</w:t>
      </w:r>
      <w:r w:rsidRPr="00381035">
        <w:rPr>
          <w:rStyle w:val="StyleUnderline"/>
        </w:rPr>
        <w:t xml:space="preserve"> a praxis of </w:t>
      </w:r>
      <w:r w:rsidRPr="00381035">
        <w:rPr>
          <w:rStyle w:val="Emphasis"/>
          <w:highlight w:val="green"/>
        </w:rPr>
        <w:t>refusal</w:t>
      </w:r>
      <w:r w:rsidRPr="00381035">
        <w:rPr>
          <w:sz w:val="16"/>
        </w:rPr>
        <w:t xml:space="preserve">. </w:t>
      </w:r>
      <w:r w:rsidRPr="00381035">
        <w:rPr>
          <w:rStyle w:val="StyleUnderline"/>
        </w:rPr>
        <w:t xml:space="preserve">This approach </w:t>
      </w:r>
      <w:r w:rsidRPr="00381035">
        <w:rPr>
          <w:rStyle w:val="StyleUnderline"/>
          <w:highlight w:val="green"/>
        </w:rPr>
        <w:t>uses</w:t>
      </w:r>
      <w:r w:rsidRPr="00381035">
        <w:rPr>
          <w:rStyle w:val="StyleUnderline"/>
        </w:rPr>
        <w:t xml:space="preserve"> the </w:t>
      </w:r>
      <w:r w:rsidRPr="00381035">
        <w:rPr>
          <w:rStyle w:val="StyleUnderline"/>
          <w:highlight w:val="green"/>
        </w:rPr>
        <w:t xml:space="preserve">law </w:t>
      </w:r>
      <w:r w:rsidRPr="00381035">
        <w:rPr>
          <w:rStyle w:val="Emphasis"/>
          <w:highlight w:val="green"/>
        </w:rPr>
        <w:t>not for statist benevolence</w:t>
      </w:r>
      <w:r w:rsidRPr="00381035">
        <w:rPr>
          <w:rStyle w:val="StyleUnderline"/>
          <w:highlight w:val="green"/>
        </w:rPr>
        <w:t xml:space="preserve"> but</w:t>
      </w:r>
      <w:r w:rsidRPr="00381035">
        <w:rPr>
          <w:rStyle w:val="StyleUnderline"/>
        </w:rPr>
        <w:t xml:space="preserve"> as a </w:t>
      </w:r>
      <w:r w:rsidRPr="00381035">
        <w:rPr>
          <w:rStyle w:val="Emphasis"/>
          <w:highlight w:val="green"/>
        </w:rPr>
        <w:t>counter-pedagogy</w:t>
      </w:r>
      <w:r w:rsidRPr="00381035">
        <w:rPr>
          <w:rStyle w:val="StyleUnderline"/>
        </w:rPr>
        <w:t xml:space="preserve"> for </w:t>
      </w:r>
      <w:r w:rsidRPr="00381035">
        <w:rPr>
          <w:rStyle w:val="Emphasis"/>
        </w:rPr>
        <w:t>challenging</w:t>
      </w:r>
      <w:r w:rsidRPr="00381035">
        <w:rPr>
          <w:rStyle w:val="StyleUnderline"/>
        </w:rPr>
        <w:t xml:space="preserve"> neocolonial, racial capitalist sites and reframing the movement of marginalized, racialized persons</w:t>
      </w:r>
      <w:r w:rsidRPr="00381035">
        <w:rPr>
          <w:sz w:val="16"/>
        </w:rPr>
        <w:t xml:space="preserve">. </w:t>
      </w:r>
      <w:r w:rsidRPr="00381035">
        <w:rPr>
          <w:rStyle w:val="StyleUnderline"/>
        </w:rPr>
        <w:t xml:space="preserve">Such a legal mobilization </w:t>
      </w:r>
      <w:r w:rsidRPr="00381035">
        <w:rPr>
          <w:rStyle w:val="Emphasis"/>
          <w:highlight w:val="green"/>
        </w:rPr>
        <w:t>enables</w:t>
      </w:r>
      <w:r w:rsidRPr="00381035">
        <w:rPr>
          <w:rStyle w:val="StyleUnderline"/>
        </w:rPr>
        <w:t xml:space="preserve"> and supports </w:t>
      </w:r>
      <w:r w:rsidRPr="00381035">
        <w:rPr>
          <w:rStyle w:val="Emphasis"/>
          <w:highlight w:val="green"/>
        </w:rPr>
        <w:t>‘fugitive’ actions</w:t>
      </w:r>
      <w:r w:rsidRPr="00381035">
        <w:rPr>
          <w:rStyle w:val="StyleUnderline"/>
        </w:rPr>
        <w:t xml:space="preserve"> of migrant workers––</w:t>
      </w:r>
      <w:r w:rsidRPr="00381035">
        <w:rPr>
          <w:rStyle w:val="Emphasis"/>
          <w:highlight w:val="green"/>
        </w:rPr>
        <w:t>agentic choices</w:t>
      </w:r>
      <w:r w:rsidRPr="00381035">
        <w:rPr>
          <w:rStyle w:val="StyleUnderline"/>
        </w:rPr>
        <w:t xml:space="preserve"> by workers </w:t>
      </w:r>
      <w:r w:rsidRPr="00381035">
        <w:rPr>
          <w:rStyle w:val="StyleUnderline"/>
          <w:highlight w:val="green"/>
        </w:rPr>
        <w:t>that</w:t>
      </w:r>
      <w:r w:rsidRPr="00381035">
        <w:rPr>
          <w:rStyle w:val="StyleUnderline"/>
        </w:rPr>
        <w:t xml:space="preserve"> reject, </w:t>
      </w:r>
      <w:r w:rsidRPr="00381035">
        <w:rPr>
          <w:rStyle w:val="StyleUnderline"/>
          <w:highlight w:val="green"/>
        </w:rPr>
        <w:t>refuse</w:t>
      </w:r>
      <w:r w:rsidRPr="00381035">
        <w:rPr>
          <w:rStyle w:val="StyleUnderline"/>
        </w:rPr>
        <w:t xml:space="preserve">, and escape the system that </w:t>
      </w:r>
      <w:r w:rsidRPr="00381035">
        <w:rPr>
          <w:rStyle w:val="Emphasis"/>
        </w:rPr>
        <w:t xml:space="preserve">creates </w:t>
      </w:r>
      <w:r w:rsidRPr="00381035">
        <w:rPr>
          <w:rStyle w:val="Emphasis"/>
          <w:highlight w:val="green"/>
        </w:rPr>
        <w:t>racialized unfreedoms</w:t>
      </w:r>
      <w:r w:rsidRPr="00381035">
        <w:rPr>
          <w:sz w:val="16"/>
        </w:rPr>
        <w:t xml:space="preserve">. I show that </w:t>
      </w:r>
      <w:r w:rsidRPr="00381035">
        <w:rPr>
          <w:rStyle w:val="Emphasis"/>
        </w:rPr>
        <w:t>radical legal mobilization</w:t>
      </w:r>
      <w:r w:rsidRPr="00381035">
        <w:rPr>
          <w:rStyle w:val="StyleUnderline"/>
        </w:rPr>
        <w:t xml:space="preserve"> can be conceptualized to </w:t>
      </w:r>
      <w:r w:rsidRPr="00381035">
        <w:rPr>
          <w:rStyle w:val="StyleUnderline"/>
          <w:highlight w:val="green"/>
        </w:rPr>
        <w:t>involve</w:t>
      </w:r>
      <w:r w:rsidRPr="00381035">
        <w:rPr>
          <w:rStyle w:val="StyleUnderline"/>
        </w:rPr>
        <w:t xml:space="preserve"> three </w:t>
      </w:r>
      <w:r w:rsidRPr="00381035">
        <w:rPr>
          <w:rStyle w:val="Emphasis"/>
        </w:rPr>
        <w:t>modalities of praxis</w:t>
      </w:r>
      <w:r w:rsidRPr="00381035">
        <w:rPr>
          <w:rStyle w:val="StyleUnderline"/>
        </w:rPr>
        <w:t xml:space="preserve"> (</w:t>
      </w:r>
      <w:r w:rsidRPr="00381035">
        <w:rPr>
          <w:rStyle w:val="Emphasis"/>
          <w:highlight w:val="green"/>
        </w:rPr>
        <w:t>subversive legality</w:t>
      </w:r>
      <w:r w:rsidRPr="00381035">
        <w:rPr>
          <w:rStyle w:val="StyleUnderline"/>
          <w:highlight w:val="green"/>
        </w:rPr>
        <w:t xml:space="preserve">, </w:t>
      </w:r>
      <w:r w:rsidRPr="00381035">
        <w:rPr>
          <w:rStyle w:val="Emphasis"/>
          <w:highlight w:val="green"/>
        </w:rPr>
        <w:t>relationship-building</w:t>
      </w:r>
      <w:r w:rsidRPr="00381035">
        <w:rPr>
          <w:rStyle w:val="StyleUnderline"/>
          <w:highlight w:val="green"/>
        </w:rPr>
        <w:t xml:space="preserve">, and </w:t>
      </w:r>
      <w:r w:rsidRPr="00381035">
        <w:rPr>
          <w:rStyle w:val="Emphasis"/>
          <w:highlight w:val="green"/>
        </w:rPr>
        <w:t>radical knowledge production</w:t>
      </w:r>
      <w:r w:rsidRPr="00381035">
        <w:rPr>
          <w:rStyle w:val="StyleUnderline"/>
        </w:rPr>
        <w:t>) that map to the three themes of performance, sociality, and futurity/imagination found in</w:t>
      </w:r>
      <w:r w:rsidRPr="00381035">
        <w:rPr>
          <w:sz w:val="16"/>
        </w:rPr>
        <w:t xml:space="preserve"> Fred </w:t>
      </w:r>
      <w:r w:rsidRPr="00381035">
        <w:rPr>
          <w:rStyle w:val="Emphasis"/>
        </w:rPr>
        <w:t>Moten</w:t>
      </w:r>
      <w:r w:rsidRPr="00381035">
        <w:rPr>
          <w:rStyle w:val="StyleUnderline"/>
        </w:rPr>
        <w:t>’s work</w:t>
      </w:r>
      <w:r w:rsidRPr="00381035">
        <w:rPr>
          <w:sz w:val="16"/>
        </w:rPr>
        <w:t>.</w:t>
      </w:r>
    </w:p>
    <w:p w14:paraId="607C7873" w14:textId="77777777" w:rsidR="00BE2EFD" w:rsidRPr="00381035" w:rsidRDefault="00BE2EFD" w:rsidP="00BE2EFD">
      <w:pPr>
        <w:rPr>
          <w:rStyle w:val="StyleUnderline"/>
          <w:highlight w:val="green"/>
        </w:rPr>
      </w:pPr>
      <w:r w:rsidRPr="00381035">
        <w:rPr>
          <w:sz w:val="16"/>
        </w:rPr>
        <w:t xml:space="preserve">TO USE ANGELA HARRIS’S WORDS, </w:t>
      </w:r>
      <w:r w:rsidRPr="00381035">
        <w:rPr>
          <w:rStyle w:val="StyleUnderline"/>
        </w:rPr>
        <w:t>the “everywhereness and everywhenness of settler colonialism and racial capitalism,”</w:t>
      </w:r>
      <w:r w:rsidRPr="00381035">
        <w:rPr>
          <w:sz w:val="16"/>
        </w:rPr>
        <w:t xml:space="preserve">1 </w:t>
      </w:r>
      <w:r w:rsidRPr="00381035">
        <w:rPr>
          <w:rStyle w:val="StyleUnderline"/>
        </w:rPr>
        <w:t>bolstered by liberal democratic law begs an important question</w:t>
      </w:r>
      <w:r w:rsidRPr="00381035">
        <w:rPr>
          <w:sz w:val="16"/>
        </w:rPr>
        <w:t xml:space="preserve">. </w:t>
      </w:r>
      <w:r w:rsidRPr="00381035">
        <w:rPr>
          <w:rStyle w:val="Emphasis"/>
          <w:highlight w:val="green"/>
        </w:rPr>
        <w:t>Can law only be</w:t>
      </w:r>
      <w:r w:rsidRPr="00381035">
        <w:rPr>
          <w:rStyle w:val="Emphasis"/>
        </w:rPr>
        <w:t xml:space="preserve"> a handmaiden for </w:t>
      </w:r>
      <w:r w:rsidRPr="00381035">
        <w:rPr>
          <w:rStyle w:val="Emphasis"/>
          <w:highlight w:val="green"/>
        </w:rPr>
        <w:t>oppression</w:t>
      </w:r>
      <w:r w:rsidRPr="00381035">
        <w:rPr>
          <w:rStyle w:val="StyleUnderline"/>
        </w:rPr>
        <w:t xml:space="preserve">, at best useful </w:t>
      </w:r>
      <w:r w:rsidRPr="00381035">
        <w:rPr>
          <w:rStyle w:val="StyleUnderline"/>
          <w:highlight w:val="green"/>
        </w:rPr>
        <w:t>for</w:t>
      </w:r>
      <w:r w:rsidRPr="00381035">
        <w:rPr>
          <w:rStyle w:val="StyleUnderline"/>
        </w:rPr>
        <w:t xml:space="preserve"> advancing </w:t>
      </w:r>
      <w:r w:rsidRPr="00381035">
        <w:rPr>
          <w:rStyle w:val="StyleUnderline"/>
          <w:highlight w:val="green"/>
        </w:rPr>
        <w:t>reform</w:t>
      </w:r>
      <w:r w:rsidRPr="00381035">
        <w:rPr>
          <w:rStyle w:val="StyleUnderline"/>
        </w:rPr>
        <w:t xml:space="preserve">ist strategies </w:t>
      </w:r>
      <w:r w:rsidRPr="00381035">
        <w:rPr>
          <w:rStyle w:val="StyleUnderline"/>
          <w:highlight w:val="green"/>
        </w:rPr>
        <w:t>that</w:t>
      </w:r>
      <w:r w:rsidRPr="00381035">
        <w:rPr>
          <w:rStyle w:val="StyleUnderline"/>
        </w:rPr>
        <w:t xml:space="preserve"> further </w:t>
      </w:r>
      <w:r w:rsidRPr="00381035">
        <w:rPr>
          <w:rStyle w:val="StyleUnderline"/>
          <w:highlight w:val="green"/>
        </w:rPr>
        <w:t>legitimize</w:t>
      </w:r>
      <w:r w:rsidRPr="00381035">
        <w:rPr>
          <w:rStyle w:val="StyleUnderline"/>
        </w:rPr>
        <w:t xml:space="preserve"> colonial and capitalist </w:t>
      </w:r>
      <w:r w:rsidRPr="00381035">
        <w:rPr>
          <w:rStyle w:val="StyleUnderline"/>
          <w:highlight w:val="green"/>
        </w:rPr>
        <w:t>structures</w:t>
      </w:r>
      <w:r w:rsidRPr="00381035">
        <w:rPr>
          <w:rStyle w:val="StyleUnderline"/>
        </w:rPr>
        <w:t xml:space="preserve"> of labour commodification, border technologies, and global imperialism and dispossession</w:t>
      </w:r>
      <w:r w:rsidRPr="00381035">
        <w:rPr>
          <w:rStyle w:val="Emphasis"/>
          <w:highlight w:val="green"/>
        </w:rPr>
        <w:t>?</w:t>
      </w:r>
      <w:r w:rsidRPr="00381035">
        <w:rPr>
          <w:sz w:val="16"/>
        </w:rPr>
        <w:t xml:space="preserve"> This is a question that has animated social movements and critical lawyering literature.2 Building on these engagements and drawing on the conceptualization of fugitive resistance from Black Studies, </w:t>
      </w:r>
      <w:r w:rsidRPr="00381035">
        <w:rPr>
          <w:rStyle w:val="StyleUnderline"/>
        </w:rPr>
        <w:t xml:space="preserve">this </w:t>
      </w:r>
      <w:r w:rsidRPr="00381035">
        <w:rPr>
          <w:rStyle w:val="StyleUnderline"/>
          <w:highlight w:val="green"/>
        </w:rPr>
        <w:t>paper proposes</w:t>
      </w:r>
      <w:r w:rsidRPr="00381035">
        <w:rPr>
          <w:rStyle w:val="StyleUnderline"/>
        </w:rPr>
        <w:t xml:space="preserve"> a </w:t>
      </w:r>
      <w:r w:rsidRPr="00381035">
        <w:rPr>
          <w:rStyle w:val="Emphasis"/>
          <w:highlight w:val="green"/>
        </w:rPr>
        <w:t>radical counter-legal mobilization</w:t>
      </w:r>
      <w:r w:rsidRPr="00381035">
        <w:rPr>
          <w:rStyle w:val="StyleUnderline"/>
          <w:highlight w:val="green"/>
        </w:rPr>
        <w:t xml:space="preserve"> centred around</w:t>
      </w:r>
      <w:r w:rsidRPr="00381035">
        <w:rPr>
          <w:rStyle w:val="StyleUnderline"/>
        </w:rPr>
        <w:t xml:space="preserve"> a </w:t>
      </w:r>
      <w:r w:rsidRPr="00381035">
        <w:rPr>
          <w:rStyle w:val="Emphasis"/>
        </w:rPr>
        <w:t xml:space="preserve">praxis of </w:t>
      </w:r>
      <w:r w:rsidRPr="00381035">
        <w:rPr>
          <w:rStyle w:val="Emphasis"/>
          <w:highlight w:val="green"/>
        </w:rPr>
        <w:t>refusal and jurisgeneration</w:t>
      </w:r>
      <w:r w:rsidRPr="00381035">
        <w:rPr>
          <w:sz w:val="16"/>
        </w:rPr>
        <w:t xml:space="preserve"> (</w:t>
      </w:r>
      <w:r w:rsidRPr="00381035">
        <w:rPr>
          <w:rStyle w:val="StyleUnderline"/>
        </w:rPr>
        <w:t>creating new legal meanings</w:t>
      </w:r>
      <w:r w:rsidRPr="00381035">
        <w:rPr>
          <w:sz w:val="16"/>
        </w:rPr>
        <w:t xml:space="preserve">). These theoretical propositions are </w:t>
      </w:r>
      <w:r w:rsidRPr="00381035">
        <w:rPr>
          <w:rStyle w:val="StyleUnderline"/>
          <w:highlight w:val="green"/>
        </w:rPr>
        <w:t>based on</w:t>
      </w:r>
      <w:r w:rsidRPr="00381035">
        <w:rPr>
          <w:rStyle w:val="StyleUnderline"/>
        </w:rPr>
        <w:t xml:space="preserve"> an </w:t>
      </w:r>
      <w:r w:rsidRPr="00381035">
        <w:rPr>
          <w:rStyle w:val="Emphasis"/>
          <w:highlight w:val="green"/>
        </w:rPr>
        <w:t>empirical analysis</w:t>
      </w:r>
      <w:r w:rsidRPr="00381035">
        <w:rPr>
          <w:rStyle w:val="StyleUnderline"/>
        </w:rPr>
        <w:t xml:space="preserve"> of law and organizing of migrant farmworkers</w:t>
      </w:r>
      <w:r w:rsidRPr="00381035">
        <w:rPr>
          <w:sz w:val="16"/>
        </w:rPr>
        <w:t xml:space="preserve"> in Canada. These theoretical propositions are based on an empirical analysis of law and organizing of migrant farmworkers in Canada up until May 2023. Since then, there has been an intensification of state oppression, colonial and border regimes around the world as well as several rapid changes in immigration policies in Canada. These developments have also inspired a range of discursive, political, and theoretical responses on modes of resistance and the rule of law that this article, written in mid-2023, is unable to incorporate.</w:t>
      </w:r>
    </w:p>
    <w:p w14:paraId="2225AE5E" w14:textId="77777777" w:rsidR="00BE2EFD" w:rsidRPr="00381035" w:rsidRDefault="00BE2EFD" w:rsidP="00BE2EFD">
      <w:pPr>
        <w:rPr>
          <w:rStyle w:val="StyleUnderline"/>
          <w:highlight w:val="green"/>
        </w:rPr>
      </w:pPr>
      <w:r w:rsidRPr="00381035">
        <w:rPr>
          <w:rStyle w:val="StyleUnderline"/>
        </w:rPr>
        <w:t xml:space="preserve">Immigration law’s objective is to </w:t>
      </w:r>
      <w:r w:rsidRPr="00381035">
        <w:rPr>
          <w:rStyle w:val="Emphasis"/>
        </w:rPr>
        <w:t>perpetuate colonial violence</w:t>
      </w:r>
      <w:r w:rsidRPr="00381035">
        <w:rPr>
          <w:rStyle w:val="StyleUnderline"/>
        </w:rPr>
        <w:t xml:space="preserve"> and </w:t>
      </w:r>
      <w:r w:rsidRPr="00381035">
        <w:rPr>
          <w:rStyle w:val="Emphasis"/>
        </w:rPr>
        <w:t>maintain a racist neocolonial order</w:t>
      </w:r>
      <w:r w:rsidRPr="00381035">
        <w:rPr>
          <w:sz w:val="16"/>
        </w:rPr>
        <w:t xml:space="preserve">.3 Said order is maintained, as El-Enany points out, </w:t>
      </w:r>
      <w:r w:rsidRPr="00381035">
        <w:rPr>
          <w:rStyle w:val="StyleUnderline"/>
        </w:rPr>
        <w:t>by obstructing the majority of racialized people from accessing Global North wealth that has been and continues to be accumulated via colonial dispossession, while simultaneously trapping them in regimes of statist recognition seeking the benevolent bestowal of neocolonial inclusion</w:t>
      </w:r>
      <w:r w:rsidRPr="00381035">
        <w:rPr>
          <w:sz w:val="16"/>
        </w:rPr>
        <w:t xml:space="preserve">.4 Temporary Foreign Worker (TFW) programs are a paradigmatic example of this colonial dynamic. Workers from the Global South with </w:t>
      </w:r>
      <w:r w:rsidRPr="00381035">
        <w:rPr>
          <w:rStyle w:val="StyleUnderline"/>
        </w:rPr>
        <w:t>temporary immigration status</w:t>
      </w:r>
      <w:r w:rsidRPr="00381035">
        <w:rPr>
          <w:sz w:val="16"/>
        </w:rPr>
        <w:t xml:space="preserve"> have become the economic reality in several countries, as these workers provide a transient, cheap, exploitable workforce that is simultaneously responsive to economic vicissitudes and supremacist, xenoracist discourse.5 The programs in agriculture </w:t>
      </w:r>
      <w:r w:rsidRPr="00381035">
        <w:rPr>
          <w:rStyle w:val="StyleUnderline"/>
        </w:rPr>
        <w:t>are rooted in the legacies of indentureship, plantation and other forms of racialized coerced labour that continue to entrench a neocolonial racial capitalist global order sanctified by contemporary liberal laws</w:t>
      </w:r>
      <w:r w:rsidRPr="00381035">
        <w:rPr>
          <w:sz w:val="16"/>
        </w:rPr>
        <w:t>.6</w:t>
      </w:r>
    </w:p>
    <w:p w14:paraId="1A9F16C8" w14:textId="77777777" w:rsidR="00BE2EFD" w:rsidRPr="00381035" w:rsidRDefault="00BE2EFD" w:rsidP="00BE2EFD">
      <w:pPr>
        <w:rPr>
          <w:rStyle w:val="StyleUnderline"/>
        </w:rPr>
      </w:pPr>
      <w:r w:rsidRPr="00381035">
        <w:rPr>
          <w:sz w:val="16"/>
        </w:rPr>
        <w:t xml:space="preserve">Adrian Smith conceptualizes this regulatory system through the dynamic of “mobilize to immobilize,” derived from the study of plantation labour.7 Racialized and class-oppressed workers from the Global South are mobilized, under a narrative of supposedly consensual freedom, to engage in wage labour that deliberately immobilizes them within Canada to create essentially unfree labour.8 TFW programs are crafted as a “solution” to irregular migration to </w:t>
      </w:r>
      <w:r w:rsidRPr="00381035">
        <w:rPr>
          <w:rStyle w:val="StyleUnderline"/>
        </w:rPr>
        <w:t xml:space="preserve">strategically create a special category of persons who have been </w:t>
      </w:r>
      <w:r w:rsidRPr="00381035">
        <w:rPr>
          <w:rStyle w:val="Emphasis"/>
        </w:rPr>
        <w:t>given the right to work</w:t>
      </w:r>
      <w:r w:rsidRPr="00381035">
        <w:rPr>
          <w:rStyle w:val="StyleUnderline"/>
        </w:rPr>
        <w:t xml:space="preserve"> within the borders to alleviate </w:t>
      </w:r>
      <w:r w:rsidRPr="00381035">
        <w:rPr>
          <w:rStyle w:val="Emphasis"/>
        </w:rPr>
        <w:t>labour shortage</w:t>
      </w:r>
      <w:r w:rsidRPr="00381035">
        <w:rPr>
          <w:rStyle w:val="StyleUnderline"/>
        </w:rPr>
        <w:t xml:space="preserve"> in low-waged, undesirable, economically necessary jobs </w:t>
      </w:r>
      <w:r w:rsidRPr="00381035">
        <w:rPr>
          <w:rStyle w:val="Emphasis"/>
        </w:rPr>
        <w:t>but not</w:t>
      </w:r>
      <w:r w:rsidRPr="00381035">
        <w:rPr>
          <w:rStyle w:val="StyleUnderline"/>
        </w:rPr>
        <w:t xml:space="preserve"> the </w:t>
      </w:r>
      <w:r w:rsidRPr="00381035">
        <w:rPr>
          <w:rStyle w:val="Emphasis"/>
        </w:rPr>
        <w:t>right to remain</w:t>
      </w:r>
      <w:r w:rsidRPr="00381035">
        <w:rPr>
          <w:rStyle w:val="StyleUnderline"/>
        </w:rPr>
        <w:t>, claim citizenship-type entitlement, and settle in the Global North</w:t>
      </w:r>
      <w:r w:rsidRPr="00381035">
        <w:rPr>
          <w:sz w:val="16"/>
        </w:rPr>
        <w:t xml:space="preserve">.9 Without the right to ever become formal citizens, TFWs can be socially and legally constructed as being “permanently temporary” and racially othered, where </w:t>
      </w:r>
      <w:r w:rsidRPr="00381035">
        <w:rPr>
          <w:rStyle w:val="Emphasis"/>
        </w:rPr>
        <w:t>unequal rights</w:t>
      </w:r>
      <w:r w:rsidRPr="00381035">
        <w:rPr>
          <w:rStyle w:val="StyleUnderline"/>
        </w:rPr>
        <w:t xml:space="preserve"> can be </w:t>
      </w:r>
      <w:r w:rsidRPr="00381035">
        <w:rPr>
          <w:rStyle w:val="Emphasis"/>
        </w:rPr>
        <w:t>justified by law</w:t>
      </w:r>
      <w:r w:rsidRPr="00381035">
        <w:rPr>
          <w:rStyle w:val="StyleUnderline"/>
        </w:rPr>
        <w:t xml:space="preserve"> even in areas, such as </w:t>
      </w:r>
      <w:r w:rsidRPr="00381035">
        <w:rPr>
          <w:rStyle w:val="Emphasis"/>
        </w:rPr>
        <w:t>labour rights</w:t>
      </w:r>
      <w:r w:rsidRPr="00381035">
        <w:rPr>
          <w:rStyle w:val="StyleUnderline"/>
        </w:rPr>
        <w:t>, that are considered to be attached to personhood and not citizenship</w:t>
      </w:r>
      <w:r w:rsidRPr="00381035">
        <w:rPr>
          <w:sz w:val="16"/>
        </w:rPr>
        <w:t>.10</w:t>
      </w:r>
    </w:p>
    <w:p w14:paraId="6439A6D5" w14:textId="77777777" w:rsidR="00BE2EFD" w:rsidRPr="00381035" w:rsidRDefault="00BE2EFD" w:rsidP="00BE2EFD">
      <w:pPr>
        <w:rPr>
          <w:rStyle w:val="StyleUnderline"/>
          <w:highlight w:val="green"/>
        </w:rPr>
      </w:pPr>
      <w:r w:rsidRPr="00381035">
        <w:rPr>
          <w:sz w:val="16"/>
        </w:rPr>
        <w:t xml:space="preserve">Such “managed migration,” alongside colour-blind and migration-agnostic </w:t>
      </w:r>
      <w:r w:rsidRPr="00381035">
        <w:rPr>
          <w:rStyle w:val="StyleUnderline"/>
          <w:highlight w:val="green"/>
        </w:rPr>
        <w:t>labour laws and ineffectual rights-enforcement</w:t>
      </w:r>
      <w:r w:rsidRPr="00381035">
        <w:rPr>
          <w:rStyle w:val="StyleUnderline"/>
        </w:rPr>
        <w:t xml:space="preserve"> mechanisms, </w:t>
      </w:r>
      <w:r w:rsidRPr="00381035">
        <w:rPr>
          <w:rStyle w:val="StyleUnderline"/>
          <w:highlight w:val="green"/>
        </w:rPr>
        <w:t>suppresses</w:t>
      </w:r>
      <w:r w:rsidRPr="00381035">
        <w:rPr>
          <w:rStyle w:val="StyleUnderline"/>
        </w:rPr>
        <w:t xml:space="preserve"> workers’ </w:t>
      </w:r>
      <w:r w:rsidRPr="00381035">
        <w:rPr>
          <w:rStyle w:val="Emphasis"/>
          <w:highlight w:val="green"/>
        </w:rPr>
        <w:t>structural power</w:t>
      </w:r>
      <w:r w:rsidRPr="00381035">
        <w:rPr>
          <w:rStyle w:val="StyleUnderline"/>
          <w:highlight w:val="green"/>
        </w:rPr>
        <w:t xml:space="preserve"> and </w:t>
      </w:r>
      <w:r w:rsidRPr="00381035">
        <w:rPr>
          <w:rStyle w:val="Emphasis"/>
          <w:highlight w:val="green"/>
        </w:rPr>
        <w:t>reduces</w:t>
      </w:r>
      <w:r w:rsidRPr="00381035">
        <w:rPr>
          <w:rStyle w:val="StyleUnderline"/>
        </w:rPr>
        <w:t xml:space="preserve"> their </w:t>
      </w:r>
      <w:r w:rsidRPr="00381035">
        <w:rPr>
          <w:rStyle w:val="Emphasis"/>
          <w:highlight w:val="green"/>
        </w:rPr>
        <w:t>subjectivity</w:t>
      </w:r>
      <w:r w:rsidRPr="00381035">
        <w:rPr>
          <w:rStyle w:val="StyleUnderline"/>
        </w:rPr>
        <w:t xml:space="preserve"> to the </w:t>
      </w:r>
      <w:r w:rsidRPr="00381035">
        <w:rPr>
          <w:rStyle w:val="Emphasis"/>
        </w:rPr>
        <w:t>liminal space</w:t>
      </w:r>
      <w:r w:rsidRPr="00381035">
        <w:rPr>
          <w:rStyle w:val="StyleUnderline"/>
        </w:rPr>
        <w:t xml:space="preserve"> between </w:t>
      </w:r>
      <w:r w:rsidRPr="00381035">
        <w:rPr>
          <w:rStyle w:val="Emphasis"/>
        </w:rPr>
        <w:t>commodity and illegality</w:t>
      </w:r>
      <w:r w:rsidRPr="00381035">
        <w:rPr>
          <w:sz w:val="16"/>
        </w:rPr>
        <w:t xml:space="preserve">. </w:t>
      </w:r>
      <w:r w:rsidRPr="00381035">
        <w:rPr>
          <w:rStyle w:val="StyleUnderline"/>
        </w:rPr>
        <w:t xml:space="preserve">Under such conditions where “the very limit of justice is the state,” per </w:t>
      </w:r>
      <w:r w:rsidRPr="00381035">
        <w:rPr>
          <w:rStyle w:val="Emphasis"/>
        </w:rPr>
        <w:t>Tuck and Yang</w:t>
      </w:r>
      <w:r w:rsidRPr="00381035">
        <w:rPr>
          <w:rStyle w:val="StyleUnderline"/>
        </w:rPr>
        <w:t xml:space="preserve">, configurations of racial, economic, and colonial power can </w:t>
      </w:r>
      <w:r w:rsidRPr="00381035">
        <w:rPr>
          <w:rStyle w:val="Emphasis"/>
        </w:rPr>
        <w:t>only be reproduced and not dismantled</w:t>
      </w:r>
      <w:r w:rsidRPr="00381035">
        <w:rPr>
          <w:sz w:val="16"/>
        </w:rPr>
        <w:t xml:space="preserve">. </w:t>
      </w:r>
      <w:r w:rsidRPr="00381035">
        <w:rPr>
          <w:rStyle w:val="StyleUnderline"/>
        </w:rPr>
        <w:t xml:space="preserve">So, engaging in migrant justice through the law </w:t>
      </w:r>
      <w:r w:rsidRPr="00381035">
        <w:rPr>
          <w:rStyle w:val="Emphasis"/>
        </w:rPr>
        <w:t>appears to be</w:t>
      </w:r>
      <w:r w:rsidRPr="00381035">
        <w:rPr>
          <w:rStyle w:val="StyleUnderline"/>
        </w:rPr>
        <w:t xml:space="preserve"> a capitulation to the politics of recognition</w:t>
      </w:r>
      <w:r w:rsidRPr="00381035">
        <w:rPr>
          <w:sz w:val="16"/>
        </w:rPr>
        <w:t>.11 As such, the racial, neocolonial characteristics create what Best and Hartman call a “negative relation to law”— a condition marked by “the necessity of legal remedy” but “the impossibility of redress.”12 In a social and political existence marked by this systemic condition, scholars of the Black radical tradition (as well as Indigenous and anti-colonial scholars) have configured fugitivity, or the practice of refusal, as a form of truly liberatory resistance that subverts the politics of recognition.13 Using this lens, this paper attempts to conceptualize a radical legal mobilization14 for migrant justice that centres a praxis of refusal, which uses the law not for recognition and statist benevolence but as a counter-pedagogy for challenging neocolonial, racial capitalist sites and reframing the movement of marginalized, racialized persons.15</w:t>
      </w:r>
    </w:p>
    <w:p w14:paraId="12C231B8" w14:textId="77777777" w:rsidR="00BE2EFD" w:rsidRPr="00381035" w:rsidRDefault="00BE2EFD" w:rsidP="00BE2EFD">
      <w:pPr>
        <w:rPr>
          <w:rStyle w:val="StyleUnderline"/>
          <w:highlight w:val="green"/>
        </w:rPr>
      </w:pPr>
      <w:r w:rsidRPr="00381035">
        <w:rPr>
          <w:sz w:val="16"/>
        </w:rPr>
        <w:t>Canada has one of the longest running TFW programs in agriculture, which has long been touted as a “model” program for other countries to emulate.16 Established in 1966, the Seasonal Agriculture Worker Program (SAWP) permits workers from Caribbean countries and Mexico to work in Canada, without their families and tied to a specific employer for eight months. The program was conceived to sustain a settler-colonial agricultural sector facing limited comparative advantage in the global political economy because of seasonal weather and production costs.17 It has remained essentially unchanged barring a few updates, such as the program’s extension into various farming sectors and the creation of an additional longer-term, two-year permit system. Workers come year after year to work on Canadian farms, spending most of their lives away from their families, without any prospect of permanent settlement. Even in the pandemic year of 2020, the number of agricultural work permits issued to foreign workers was almost the same as pre- pandemic, with 22,580 work permits issued in Ontario and 52,075 across Canada.18</w:t>
      </w:r>
    </w:p>
    <w:p w14:paraId="3EFA0861" w14:textId="77777777" w:rsidR="00BE2EFD" w:rsidRPr="00381035" w:rsidRDefault="00BE2EFD" w:rsidP="00BE2EFD">
      <w:pPr>
        <w:rPr>
          <w:rStyle w:val="StyleUnderline"/>
          <w:highlight w:val="green"/>
        </w:rPr>
      </w:pPr>
      <w:r w:rsidRPr="00381035">
        <w:rPr>
          <w:sz w:val="16"/>
        </w:rPr>
        <w:t xml:space="preserve">While a number of organizations advocate for the rights of migrant workers in Canada, </w:t>
      </w:r>
      <w:r w:rsidRPr="00381035">
        <w:rPr>
          <w:rStyle w:val="StyleUnderline"/>
        </w:rPr>
        <w:t xml:space="preserve">this paper focuses on the work of one of the </w:t>
      </w:r>
      <w:r w:rsidRPr="00381035">
        <w:rPr>
          <w:rStyle w:val="Emphasis"/>
        </w:rPr>
        <w:t>longest-standing migrant-farmworker advocacy groups</w:t>
      </w:r>
      <w:r w:rsidRPr="00381035">
        <w:rPr>
          <w:sz w:val="16"/>
        </w:rPr>
        <w:t xml:space="preserve"> in Ontario: Justicia for Migrant Workers (</w:t>
      </w:r>
      <w:r w:rsidRPr="00381035">
        <w:rPr>
          <w:rStyle w:val="StyleUnderline"/>
          <w:highlight w:val="green"/>
        </w:rPr>
        <w:t>J4MW</w:t>
      </w:r>
      <w:r w:rsidRPr="00381035">
        <w:rPr>
          <w:sz w:val="16"/>
        </w:rPr>
        <w:t xml:space="preserve">). Operating as a collective, J4MW has been organizing with migrant workers in Ontario since 2002. The </w:t>
      </w:r>
      <w:r w:rsidRPr="00381035">
        <w:rPr>
          <w:rStyle w:val="StyleUnderline"/>
        </w:rPr>
        <w:t>organization consists of volunteers who are predominantly racialized activists, organizers, lawyers, academics, and migrant workers</w:t>
      </w:r>
      <w:r w:rsidRPr="00381035">
        <w:rPr>
          <w:sz w:val="16"/>
        </w:rPr>
        <w:t xml:space="preserve">. </w:t>
      </w:r>
      <w:r w:rsidRPr="00381035">
        <w:rPr>
          <w:rStyle w:val="StyleUnderline"/>
        </w:rPr>
        <w:t xml:space="preserve">This configuration helps </w:t>
      </w:r>
      <w:r w:rsidRPr="00381035">
        <w:rPr>
          <w:rStyle w:val="StyleUnderline"/>
          <w:highlight w:val="green"/>
        </w:rPr>
        <w:t>ensure</w:t>
      </w:r>
      <w:r w:rsidRPr="00381035">
        <w:rPr>
          <w:rStyle w:val="StyleUnderline"/>
        </w:rPr>
        <w:t xml:space="preserve"> that </w:t>
      </w:r>
      <w:r w:rsidRPr="00381035">
        <w:rPr>
          <w:rStyle w:val="Emphasis"/>
          <w:highlight w:val="green"/>
        </w:rPr>
        <w:t>workers</w:t>
      </w:r>
      <w:r w:rsidRPr="00381035">
        <w:rPr>
          <w:rStyle w:val="StyleUnderline"/>
        </w:rPr>
        <w:t xml:space="preserve"> are </w:t>
      </w:r>
      <w:r w:rsidRPr="00381035">
        <w:rPr>
          <w:rStyle w:val="Emphasis"/>
        </w:rPr>
        <w:t xml:space="preserve">at the </w:t>
      </w:r>
      <w:r w:rsidRPr="00381035">
        <w:rPr>
          <w:rStyle w:val="Emphasis"/>
          <w:highlight w:val="green"/>
        </w:rPr>
        <w:t>heart of</w:t>
      </w:r>
      <w:r w:rsidRPr="00381035">
        <w:rPr>
          <w:rStyle w:val="Emphasis"/>
        </w:rPr>
        <w:t xml:space="preserve"> the </w:t>
      </w:r>
      <w:r w:rsidRPr="00381035">
        <w:rPr>
          <w:rStyle w:val="Emphasis"/>
          <w:highlight w:val="green"/>
        </w:rPr>
        <w:t>organizing</w:t>
      </w:r>
      <w:r w:rsidRPr="00381035">
        <w:rPr>
          <w:rStyle w:val="Emphasis"/>
        </w:rPr>
        <w:t xml:space="preserve"> work itself</w:t>
      </w:r>
      <w:r w:rsidRPr="00381035">
        <w:rPr>
          <w:rStyle w:val="StyleUnderline"/>
        </w:rPr>
        <w:t>, despite their precarious status</w:t>
      </w:r>
      <w:r w:rsidRPr="00381035">
        <w:rPr>
          <w:sz w:val="16"/>
        </w:rPr>
        <w:t xml:space="preserve">.19 </w:t>
      </w:r>
      <w:r w:rsidRPr="00381035">
        <w:rPr>
          <w:rStyle w:val="StyleUnderline"/>
        </w:rPr>
        <w:t>JM4W’s internal structure comports with that of radical social movement organizations</w:t>
      </w:r>
      <w:r w:rsidRPr="00381035">
        <w:rPr>
          <w:sz w:val="16"/>
        </w:rPr>
        <w:t xml:space="preserve"> (RSMOs) based on egalitarian and social justice values, non-hierarchical leadership, non-bureaucratic structures, and consensus-based deliberative decision-making.20 </w:t>
      </w:r>
      <w:r w:rsidRPr="00381035">
        <w:rPr>
          <w:rStyle w:val="StyleUnderline"/>
        </w:rPr>
        <w:t>Thus, it subscribes to “prefigurative politics,” theorized as a political and structural orientation where movements and organizations “embody or ‘prefigure’ the kind of society they want to bring about</w:t>
      </w:r>
      <w:r w:rsidRPr="00381035">
        <w:rPr>
          <w:sz w:val="16"/>
        </w:rPr>
        <w:t xml:space="preserve">.”21 J4MW in its own structure </w:t>
      </w:r>
      <w:r w:rsidRPr="00381035">
        <w:rPr>
          <w:rStyle w:val="StyleUnderline"/>
        </w:rPr>
        <w:t>embodies a praxis of refusal as it deliberately and vehemently rejects the practices of the non-profit industrial complex</w:t>
      </w:r>
      <w:r w:rsidRPr="00381035">
        <w:rPr>
          <w:sz w:val="16"/>
        </w:rPr>
        <w:t xml:space="preserve"> including movement capture (by donors, for example),) marketization (market-oriented approaches to competing for funds and stature), bureaucratization, and professionalization.22 J4MW is, </w:t>
      </w:r>
      <w:r w:rsidRPr="00381035">
        <w:rPr>
          <w:rStyle w:val="StyleUnderline"/>
        </w:rPr>
        <w:t xml:space="preserve">therefore, </w:t>
      </w:r>
      <w:r w:rsidRPr="00381035">
        <w:rPr>
          <w:rStyle w:val="StyleUnderline"/>
          <w:highlight w:val="green"/>
        </w:rPr>
        <w:t>unencumbered in</w:t>
      </w:r>
      <w:r w:rsidRPr="00381035">
        <w:rPr>
          <w:rStyle w:val="StyleUnderline"/>
        </w:rPr>
        <w:t xml:space="preserve"> taking an </w:t>
      </w:r>
      <w:r w:rsidRPr="00381035">
        <w:rPr>
          <w:rStyle w:val="Emphasis"/>
          <w:highlight w:val="green"/>
        </w:rPr>
        <w:t>antagonist relationship</w:t>
      </w:r>
      <w:r w:rsidRPr="00381035">
        <w:rPr>
          <w:rStyle w:val="StyleUnderline"/>
          <w:highlight w:val="green"/>
        </w:rPr>
        <w:t xml:space="preserve"> with </w:t>
      </w:r>
      <w:r w:rsidRPr="00381035">
        <w:rPr>
          <w:rStyle w:val="Emphasis"/>
          <w:highlight w:val="green"/>
        </w:rPr>
        <w:t>all</w:t>
      </w:r>
      <w:r w:rsidRPr="00381035">
        <w:rPr>
          <w:rStyle w:val="Emphasis"/>
        </w:rPr>
        <w:t xml:space="preserve"> forms of </w:t>
      </w:r>
      <w:r w:rsidRPr="00381035">
        <w:rPr>
          <w:rStyle w:val="Emphasis"/>
          <w:highlight w:val="green"/>
        </w:rPr>
        <w:t>state and capital power</w:t>
      </w:r>
      <w:r w:rsidRPr="00381035">
        <w:rPr>
          <w:sz w:val="16"/>
        </w:rPr>
        <w:t>.</w:t>
      </w:r>
    </w:p>
    <w:p w14:paraId="19205558" w14:textId="77777777" w:rsidR="00BE2EFD" w:rsidRPr="00381035" w:rsidRDefault="00BE2EFD" w:rsidP="00BE2EFD">
      <w:pPr>
        <w:rPr>
          <w:rStyle w:val="StyleUnderline"/>
          <w:highlight w:val="green"/>
        </w:rPr>
      </w:pPr>
      <w:r w:rsidRPr="00381035">
        <w:rPr>
          <w:sz w:val="16"/>
        </w:rPr>
        <w:t xml:space="preserve">The </w:t>
      </w:r>
      <w:r w:rsidRPr="00381035">
        <w:rPr>
          <w:rStyle w:val="StyleUnderline"/>
        </w:rPr>
        <w:t>organization uses several tactics of “contentious politics,”</w:t>
      </w:r>
      <w:r w:rsidRPr="00381035">
        <w:rPr>
          <w:sz w:val="16"/>
        </w:rPr>
        <w:t xml:space="preserve">23 </w:t>
      </w:r>
      <w:r w:rsidRPr="00381035">
        <w:rPr>
          <w:rStyle w:val="StyleUnderline"/>
        </w:rPr>
        <w:t xml:space="preserve">which </w:t>
      </w:r>
      <w:r w:rsidRPr="00381035">
        <w:rPr>
          <w:rStyle w:val="StyleUnderline"/>
          <w:highlight w:val="green"/>
        </w:rPr>
        <w:t xml:space="preserve">include </w:t>
      </w:r>
      <w:r w:rsidRPr="00381035">
        <w:rPr>
          <w:rStyle w:val="Emphasis"/>
          <w:highlight w:val="green"/>
        </w:rPr>
        <w:t>disruptive action</w:t>
      </w:r>
      <w:r w:rsidRPr="00381035">
        <w:rPr>
          <w:rStyle w:val="StyleUnderline"/>
          <w:highlight w:val="green"/>
        </w:rPr>
        <w:t xml:space="preserve"> and</w:t>
      </w:r>
      <w:r w:rsidRPr="00381035">
        <w:rPr>
          <w:rStyle w:val="StyleUnderline"/>
        </w:rPr>
        <w:t xml:space="preserve"> using </w:t>
      </w:r>
      <w:r w:rsidRPr="00381035">
        <w:rPr>
          <w:rStyle w:val="StyleUnderline"/>
          <w:highlight w:val="green"/>
        </w:rPr>
        <w:t>discourses</w:t>
      </w:r>
      <w:r w:rsidRPr="00381035">
        <w:rPr>
          <w:rStyle w:val="StyleUnderline"/>
        </w:rPr>
        <w:t xml:space="preserve"> that are often </w:t>
      </w:r>
      <w:r w:rsidRPr="00381035">
        <w:rPr>
          <w:rStyle w:val="StyleUnderline"/>
          <w:highlight w:val="green"/>
        </w:rPr>
        <w:t xml:space="preserve">deemed </w:t>
      </w:r>
      <w:r w:rsidRPr="00381035">
        <w:rPr>
          <w:rStyle w:val="Emphasis"/>
          <w:highlight w:val="green"/>
        </w:rPr>
        <w:t>radical</w:t>
      </w:r>
      <w:r w:rsidRPr="00381035">
        <w:rPr>
          <w:rStyle w:val="StyleUnderline"/>
        </w:rPr>
        <w:t xml:space="preserve"> by unions, traditional legal clinics, and non-profit service providers</w:t>
      </w:r>
      <w:r w:rsidRPr="00381035">
        <w:rPr>
          <w:sz w:val="16"/>
        </w:rPr>
        <w:t xml:space="preserve">.24 </w:t>
      </w:r>
      <w:r w:rsidRPr="00381035">
        <w:rPr>
          <w:rStyle w:val="StyleUnderline"/>
          <w:highlight w:val="green"/>
        </w:rPr>
        <w:t>J4MW</w:t>
      </w:r>
      <w:r w:rsidRPr="00381035">
        <w:rPr>
          <w:rStyle w:val="StyleUnderline"/>
        </w:rPr>
        <w:t xml:space="preserve"> is not a legal organization and </w:t>
      </w:r>
      <w:r w:rsidRPr="00381035">
        <w:rPr>
          <w:rStyle w:val="StyleUnderline"/>
          <w:highlight w:val="green"/>
        </w:rPr>
        <w:t>is</w:t>
      </w:r>
      <w:r w:rsidRPr="00381035">
        <w:rPr>
          <w:rStyle w:val="StyleUnderline"/>
        </w:rPr>
        <w:t xml:space="preserve">, in fact, </w:t>
      </w:r>
      <w:r w:rsidRPr="00381035">
        <w:rPr>
          <w:rStyle w:val="StyleUnderline"/>
          <w:highlight w:val="green"/>
        </w:rPr>
        <w:t>skeptical about</w:t>
      </w:r>
      <w:r w:rsidRPr="00381035">
        <w:rPr>
          <w:rStyle w:val="StyleUnderline"/>
        </w:rPr>
        <w:t xml:space="preserve"> the use of the </w:t>
      </w:r>
      <w:r w:rsidRPr="00381035">
        <w:rPr>
          <w:rStyle w:val="StyleUnderline"/>
          <w:highlight w:val="green"/>
        </w:rPr>
        <w:t>law</w:t>
      </w:r>
      <w:r w:rsidRPr="00381035">
        <w:rPr>
          <w:rStyle w:val="StyleUnderline"/>
        </w:rPr>
        <w:t xml:space="preserve"> even as a counterhegemonic tool</w:t>
      </w:r>
      <w:r w:rsidRPr="00381035">
        <w:rPr>
          <w:sz w:val="16"/>
        </w:rPr>
        <w:t xml:space="preserve">. </w:t>
      </w:r>
      <w:r w:rsidRPr="00381035">
        <w:rPr>
          <w:rStyle w:val="Emphasis"/>
          <w:highlight w:val="green"/>
        </w:rPr>
        <w:t>Yet</w:t>
      </w:r>
      <w:r w:rsidRPr="00381035">
        <w:rPr>
          <w:sz w:val="16"/>
        </w:rPr>
        <w:t xml:space="preserve">, ironically over the past two decades </w:t>
      </w:r>
      <w:r w:rsidRPr="00381035">
        <w:rPr>
          <w:rStyle w:val="StyleUnderline"/>
        </w:rPr>
        <w:t xml:space="preserve">J4MW has helped </w:t>
      </w:r>
      <w:r w:rsidRPr="00381035">
        <w:rPr>
          <w:rStyle w:val="Emphasis"/>
          <w:highlight w:val="green"/>
        </w:rPr>
        <w:t>initiate prominent</w:t>
      </w:r>
      <w:r w:rsidRPr="00381035">
        <w:rPr>
          <w:rStyle w:val="Emphasis"/>
        </w:rPr>
        <w:t xml:space="preserve"> legal </w:t>
      </w:r>
      <w:r w:rsidRPr="00381035">
        <w:rPr>
          <w:rStyle w:val="Emphasis"/>
          <w:highlight w:val="green"/>
        </w:rPr>
        <w:t>cases</w:t>
      </w:r>
      <w:r w:rsidRPr="00381035">
        <w:rPr>
          <w:rStyle w:val="StyleUnderline"/>
        </w:rPr>
        <w:t xml:space="preserve"> for migrant farmworkers</w:t>
      </w:r>
      <w:r w:rsidRPr="00381035">
        <w:rPr>
          <w:sz w:val="16"/>
        </w:rPr>
        <w:t xml:space="preserve"> in Ontario.25 </w:t>
      </w:r>
      <w:r w:rsidRPr="00381035">
        <w:rPr>
          <w:rStyle w:val="Emphasis"/>
        </w:rPr>
        <w:t>Though</w:t>
      </w:r>
      <w:r w:rsidRPr="00381035">
        <w:rPr>
          <w:rStyle w:val="StyleUnderline"/>
        </w:rPr>
        <w:t xml:space="preserve"> J4MW </w:t>
      </w:r>
      <w:r w:rsidRPr="00381035">
        <w:rPr>
          <w:rStyle w:val="Emphasis"/>
        </w:rPr>
        <w:t>recognizes</w:t>
      </w:r>
      <w:r w:rsidRPr="00381035">
        <w:rPr>
          <w:rStyle w:val="StyleUnderline"/>
        </w:rPr>
        <w:t xml:space="preserve"> the </w:t>
      </w:r>
      <w:r w:rsidRPr="00381035">
        <w:rPr>
          <w:rStyle w:val="Emphasis"/>
        </w:rPr>
        <w:t>culpability</w:t>
      </w:r>
      <w:r w:rsidRPr="00381035">
        <w:rPr>
          <w:rStyle w:val="StyleUnderline"/>
        </w:rPr>
        <w:t xml:space="preserve"> of the legal system in oppressing migrant workers, it </w:t>
      </w:r>
      <w:r w:rsidRPr="00381035">
        <w:rPr>
          <w:rStyle w:val="Emphasis"/>
        </w:rPr>
        <w:t>started</w:t>
      </w:r>
      <w:r w:rsidRPr="00381035">
        <w:rPr>
          <w:rStyle w:val="StyleUnderline"/>
        </w:rPr>
        <w:t xml:space="preserve"> the </w:t>
      </w:r>
      <w:r w:rsidRPr="00381035">
        <w:rPr>
          <w:rStyle w:val="Emphasis"/>
        </w:rPr>
        <w:t>first migrant farmworker legal clinic</w:t>
      </w:r>
      <w:r w:rsidRPr="00381035">
        <w:rPr>
          <w:rStyle w:val="StyleUnderline"/>
        </w:rPr>
        <w:t xml:space="preserve"> in Canada during the pandemic</w:t>
      </w:r>
      <w:r w:rsidRPr="00381035">
        <w:rPr>
          <w:sz w:val="16"/>
        </w:rPr>
        <w:t xml:space="preserve">. The clinic engages in direct representation, amici interventions, and legislative advocacy, which are prima facie examples of recognition-based strategies that legitimize the legal system as a source for redress.26 This paper argues that </w:t>
      </w:r>
      <w:r w:rsidRPr="00381035">
        <w:rPr>
          <w:rStyle w:val="StyleUnderline"/>
          <w:highlight w:val="green"/>
        </w:rPr>
        <w:t>J4MW</w:t>
      </w:r>
      <w:r w:rsidRPr="00381035">
        <w:rPr>
          <w:rStyle w:val="StyleUnderline"/>
        </w:rPr>
        <w:t xml:space="preserve">’s legal mobilization strategy also </w:t>
      </w:r>
      <w:r w:rsidRPr="00381035">
        <w:rPr>
          <w:rStyle w:val="Emphasis"/>
          <w:highlight w:val="green"/>
        </w:rPr>
        <w:t>centres</w:t>
      </w:r>
      <w:r w:rsidRPr="00381035">
        <w:rPr>
          <w:rStyle w:val="StyleUnderline"/>
        </w:rPr>
        <w:t xml:space="preserve"> a </w:t>
      </w:r>
      <w:r w:rsidRPr="00381035">
        <w:rPr>
          <w:rStyle w:val="Emphasis"/>
        </w:rPr>
        <w:t>praxis of refusal</w:t>
      </w:r>
      <w:r w:rsidRPr="00381035">
        <w:rPr>
          <w:rStyle w:val="StyleUnderline"/>
        </w:rPr>
        <w:t xml:space="preserve"> to enable and support </w:t>
      </w:r>
      <w:r w:rsidRPr="00381035">
        <w:rPr>
          <w:rStyle w:val="Emphasis"/>
          <w:highlight w:val="green"/>
        </w:rPr>
        <w:t>“fugitive” actions</w:t>
      </w:r>
      <w:r w:rsidRPr="00381035">
        <w:rPr>
          <w:rStyle w:val="StyleUnderline"/>
        </w:rPr>
        <w:t xml:space="preserve"> of migrant workers—</w:t>
      </w:r>
      <w:r w:rsidRPr="00381035">
        <w:rPr>
          <w:rStyle w:val="Emphasis"/>
          <w:highlight w:val="green"/>
        </w:rPr>
        <w:t>agentic choices</w:t>
      </w:r>
      <w:r w:rsidRPr="00381035">
        <w:rPr>
          <w:rStyle w:val="StyleUnderline"/>
        </w:rPr>
        <w:t xml:space="preserve"> by workers </w:t>
      </w:r>
      <w:r w:rsidRPr="00381035">
        <w:rPr>
          <w:rStyle w:val="StyleUnderline"/>
          <w:highlight w:val="green"/>
        </w:rPr>
        <w:t>that</w:t>
      </w:r>
      <w:r w:rsidRPr="00381035">
        <w:rPr>
          <w:rStyle w:val="StyleUnderline"/>
        </w:rPr>
        <w:t xml:space="preserve"> reject, </w:t>
      </w:r>
      <w:r w:rsidRPr="00381035">
        <w:rPr>
          <w:rStyle w:val="StyleUnderline"/>
          <w:highlight w:val="green"/>
        </w:rPr>
        <w:t>refuse</w:t>
      </w:r>
      <w:r w:rsidRPr="00381035">
        <w:rPr>
          <w:rStyle w:val="StyleUnderline"/>
        </w:rPr>
        <w:t xml:space="preserve">, and escape the system that creates </w:t>
      </w:r>
      <w:r w:rsidRPr="00381035">
        <w:rPr>
          <w:rStyle w:val="Emphasis"/>
          <w:highlight w:val="green"/>
        </w:rPr>
        <w:t>racialized unfreedoms</w:t>
      </w:r>
      <w:r w:rsidRPr="00381035">
        <w:rPr>
          <w:sz w:val="16"/>
        </w:rPr>
        <w:t>. I show that this form of legal mobilization can be conceptualized to involve three modalities: a) a praxis of subversive legality, b) a praxis of relationship and care, and c) a praxis of radical knowledge production.27</w:t>
      </w:r>
    </w:p>
    <w:p w14:paraId="0876DE39" w14:textId="77777777" w:rsidR="00BE2EFD" w:rsidRPr="00381035" w:rsidRDefault="00BE2EFD" w:rsidP="00BE2EFD">
      <w:pPr>
        <w:rPr>
          <w:rStyle w:val="StyleUnderline"/>
          <w:highlight w:val="green"/>
        </w:rPr>
      </w:pPr>
      <w:r w:rsidRPr="00381035">
        <w:rPr>
          <w:sz w:val="16"/>
        </w:rPr>
        <w:t xml:space="preserve">This article uses evidence derived from extensive fieldwork in Southern Ontario, including more than thirty hours of in-depth, semi-structured interviews, and several months of participant observation conducted between 2015-2016 and 2020-2021. As a long-time member of J4MW involved in the operations of the migrant farmworker clinic, I have access to organizational documents, legal proceedings, and organizational meetings.28 In part I, </w:t>
      </w:r>
      <w:r w:rsidRPr="00381035">
        <w:rPr>
          <w:rStyle w:val="StyleUnderline"/>
        </w:rPr>
        <w:t xml:space="preserve">I set out the theoretical </w:t>
      </w:r>
      <w:r w:rsidRPr="00381035">
        <w:rPr>
          <w:rStyle w:val="Emphasis"/>
        </w:rPr>
        <w:t>framework of fugitivity</w:t>
      </w:r>
      <w:r w:rsidRPr="00381035">
        <w:rPr>
          <w:rStyle w:val="StyleUnderline"/>
        </w:rPr>
        <w:t xml:space="preserve"> developed in the Black Studies tradition, suggesting possibilities that the tradition offers to </w:t>
      </w:r>
      <w:r w:rsidRPr="00381035">
        <w:rPr>
          <w:rStyle w:val="Emphasis"/>
          <w:highlight w:val="green"/>
        </w:rPr>
        <w:t>conceptualize</w:t>
      </w:r>
      <w:r w:rsidRPr="00381035">
        <w:rPr>
          <w:rStyle w:val="StyleUnderline"/>
        </w:rPr>
        <w:t xml:space="preserve"> a </w:t>
      </w:r>
      <w:r w:rsidRPr="00381035">
        <w:rPr>
          <w:rStyle w:val="Emphasis"/>
        </w:rPr>
        <w:t xml:space="preserve">radical </w:t>
      </w:r>
      <w:r w:rsidRPr="00381035">
        <w:rPr>
          <w:rStyle w:val="Emphasis"/>
          <w:highlight w:val="green"/>
        </w:rPr>
        <w:t>legal</w:t>
      </w:r>
      <w:r w:rsidRPr="00381035">
        <w:rPr>
          <w:rStyle w:val="Emphasis"/>
        </w:rPr>
        <w:t xml:space="preserve"> mobilization</w:t>
      </w:r>
      <w:r w:rsidRPr="00381035">
        <w:rPr>
          <w:rStyle w:val="StyleUnderline"/>
        </w:rPr>
        <w:t xml:space="preserve"> </w:t>
      </w:r>
      <w:r w:rsidRPr="00381035">
        <w:rPr>
          <w:rStyle w:val="StyleUnderline"/>
          <w:highlight w:val="green"/>
        </w:rPr>
        <w:t>that</w:t>
      </w:r>
      <w:r w:rsidRPr="00381035">
        <w:rPr>
          <w:rStyle w:val="StyleUnderline"/>
        </w:rPr>
        <w:t xml:space="preserve"> facilitates the </w:t>
      </w:r>
      <w:r w:rsidRPr="00381035">
        <w:rPr>
          <w:rStyle w:val="Emphasis"/>
          <w:highlight w:val="green"/>
        </w:rPr>
        <w:t>escape</w:t>
      </w:r>
      <w:r w:rsidRPr="00381035">
        <w:rPr>
          <w:rStyle w:val="StyleUnderline"/>
        </w:rPr>
        <w:t xml:space="preserve"> of </w:t>
      </w:r>
      <w:r w:rsidRPr="00381035">
        <w:rPr>
          <w:rStyle w:val="StyleUnderline"/>
          <w:highlight w:val="green"/>
        </w:rPr>
        <w:t>racialized</w:t>
      </w:r>
      <w:r w:rsidRPr="00381035">
        <w:rPr>
          <w:rStyle w:val="StyleUnderline"/>
        </w:rPr>
        <w:t xml:space="preserve"> migrant workers from the zone of </w:t>
      </w:r>
      <w:r w:rsidRPr="00381035">
        <w:rPr>
          <w:rStyle w:val="Emphasis"/>
          <w:highlight w:val="green"/>
        </w:rPr>
        <w:t>Fanonian “non-being”</w:t>
      </w:r>
      <w:r w:rsidRPr="00381035">
        <w:rPr>
          <w:rStyle w:val="StyleUnderline"/>
        </w:rPr>
        <w:t>—a zone created by social, legal, economic, and political exclusion</w:t>
      </w:r>
      <w:r w:rsidRPr="00381035">
        <w:rPr>
          <w:sz w:val="16"/>
        </w:rPr>
        <w:t>.29 In part II, I set out the structural context of the law and the political economy of agriculture that are built on perpetuating racial differentiation, global inequality, and Global North imperialistic power and that make redress through the system impossible. This sets the stage for part III, where I situate migrant workers escaping reprisal and repatriation in this system as a form of fugitive resistance. I show how J4MW creates new relations of power for migrant farmworkers in a fugitive, penumbral space by using the law to support acts of refusal, recreating sociality that has been denied to the workers, and producing sites for imagining alternative futurities and jurisgeneration.</w:t>
      </w:r>
    </w:p>
    <w:p w14:paraId="5337EE99" w14:textId="77777777" w:rsidR="00BE2EFD" w:rsidRPr="00381035" w:rsidRDefault="00BE2EFD" w:rsidP="00BE2EFD">
      <w:pPr>
        <w:rPr>
          <w:rStyle w:val="StyleUnderline"/>
          <w:highlight w:val="green"/>
        </w:rPr>
      </w:pPr>
      <w:r w:rsidRPr="00381035">
        <w:rPr>
          <w:sz w:val="16"/>
        </w:rPr>
        <w:t>I. FUGITIVITY AND LEGAL MOBILIZATION</w:t>
      </w:r>
    </w:p>
    <w:p w14:paraId="23C93EC6" w14:textId="77777777" w:rsidR="00BE2EFD" w:rsidRPr="00381035" w:rsidRDefault="00BE2EFD" w:rsidP="00BE2EFD">
      <w:pPr>
        <w:rPr>
          <w:rStyle w:val="StyleUnderline"/>
          <w:highlight w:val="green"/>
        </w:rPr>
      </w:pPr>
      <w:r w:rsidRPr="00381035">
        <w:rPr>
          <w:rStyle w:val="StyleUnderline"/>
        </w:rPr>
        <w:t>Scholars engaged in slavery and Black studies have long articulated the idea of “fugitivity”</w:t>
      </w:r>
      <w:r w:rsidRPr="00381035">
        <w:rPr>
          <w:sz w:val="16"/>
        </w:rPr>
        <w:t xml:space="preserve">— practices of refusal and disengagement against racialized violence and dehumanizing practices— </w:t>
      </w:r>
      <w:r w:rsidRPr="00381035">
        <w:rPr>
          <w:rStyle w:val="StyleUnderline"/>
        </w:rPr>
        <w:t>as a liberation practice</w:t>
      </w:r>
      <w:r w:rsidRPr="00381035">
        <w:rPr>
          <w:sz w:val="16"/>
        </w:rPr>
        <w:t xml:space="preserve">.30 “Black fugitivity,” according to Daniel Sojourner, is based on “the disavowal of and disengagement from state-governed projects that attempt to adjudicate normative constructions of difference through liberal tropes of freedom and democratic belonging.”31 The contradiction of freedom in the liberal state order for Black persons and the liberatory features of marronage (escape from slavery and domination) </w:t>
      </w:r>
      <w:r w:rsidRPr="00381035">
        <w:rPr>
          <w:rStyle w:val="StyleUnderline"/>
        </w:rPr>
        <w:t xml:space="preserve">have been similarly addressed by </w:t>
      </w:r>
      <w:r w:rsidRPr="00381035">
        <w:rPr>
          <w:rStyle w:val="Emphasis"/>
        </w:rPr>
        <w:t>Joy James</w:t>
      </w:r>
      <w:r w:rsidRPr="00381035">
        <w:rPr>
          <w:rStyle w:val="StyleUnderline"/>
        </w:rPr>
        <w:t>’ elucidation of Afrarealist philosophy</w:t>
      </w:r>
      <w:r w:rsidRPr="00381035">
        <w:rPr>
          <w:sz w:val="16"/>
        </w:rPr>
        <w:t xml:space="preserve">.32 Liberal democracy has historically been portrayed as the “manifestation of freedom” but has always been structurally realized through the “rise of white citizenship,” racialized captivity, and “the violent exploitation of Black productivity in agricultural, industrial, penal, and cultural markets.”33 </w:t>
      </w:r>
      <w:r w:rsidRPr="00381035">
        <w:rPr>
          <w:rStyle w:val="StyleUnderline"/>
        </w:rPr>
        <w:t xml:space="preserve">In contrast, </w:t>
      </w:r>
      <w:r w:rsidRPr="00381035">
        <w:rPr>
          <w:rStyle w:val="Emphasis"/>
        </w:rPr>
        <w:t>maroon philosophy</w:t>
      </w:r>
      <w:r w:rsidRPr="00381035">
        <w:rPr>
          <w:rStyle w:val="StyleUnderline"/>
        </w:rPr>
        <w:t xml:space="preserve"> reimagines freedom through flight or absconding away from this boundary-defining “democratic” state</w:t>
      </w:r>
      <w:r w:rsidRPr="00381035">
        <w:rPr>
          <w:sz w:val="16"/>
        </w:rPr>
        <w:t>.</w:t>
      </w:r>
    </w:p>
    <w:p w14:paraId="7A79E793" w14:textId="77777777" w:rsidR="00BE2EFD" w:rsidRPr="00381035" w:rsidRDefault="00BE2EFD" w:rsidP="00BE2EFD">
      <w:pPr>
        <w:rPr>
          <w:rStyle w:val="StyleUnderline"/>
          <w:highlight w:val="green"/>
        </w:rPr>
      </w:pPr>
      <w:r w:rsidRPr="00381035">
        <w:rPr>
          <w:rStyle w:val="StyleUnderline"/>
        </w:rPr>
        <w:t>Fugitivity, in the context of Black life, has been invoked to be more than a physical escape. Rather, it is an aesthetic of desire, an ontology of refusal, a philosophy of disavowal and anti-discipline</w:t>
      </w:r>
      <w:r w:rsidRPr="00381035">
        <w:rPr>
          <w:sz w:val="16"/>
        </w:rPr>
        <w:t xml:space="preserve">. Ultimately, </w:t>
      </w:r>
      <w:r w:rsidRPr="00381035">
        <w:rPr>
          <w:rStyle w:val="StyleUnderline"/>
        </w:rPr>
        <w:t xml:space="preserve">Black life is a sociality of an </w:t>
      </w:r>
      <w:r w:rsidRPr="00381035">
        <w:rPr>
          <w:rStyle w:val="Emphasis"/>
        </w:rPr>
        <w:t>undercommons</w:t>
      </w:r>
      <w:r w:rsidRPr="00381035">
        <w:rPr>
          <w:rStyle w:val="StyleUnderline"/>
        </w:rPr>
        <w:t xml:space="preserve"> where the dispossessed enact dispossession</w:t>
      </w:r>
      <w:r w:rsidRPr="00381035">
        <w:rPr>
          <w:sz w:val="16"/>
        </w:rPr>
        <w:t>—a refusal of that which has been refused, including refusing abstract liberal instantiations of equality and legality.34 Akwugo Emejulu has further conceptualized a “feminist fugitivity” as an act of de-commodification encompassing a refusal of racial capitalism.35</w:t>
      </w:r>
    </w:p>
    <w:p w14:paraId="31B5F4B4" w14:textId="77777777" w:rsidR="00BE2EFD" w:rsidRPr="00381035" w:rsidRDefault="00BE2EFD" w:rsidP="00BE2EFD">
      <w:pPr>
        <w:rPr>
          <w:rStyle w:val="StyleUnderline"/>
          <w:highlight w:val="green"/>
        </w:rPr>
      </w:pPr>
      <w:r w:rsidRPr="00381035">
        <w:rPr>
          <w:sz w:val="16"/>
        </w:rPr>
        <w:t xml:space="preserve">Katherine </w:t>
      </w:r>
      <w:r w:rsidRPr="00381035">
        <w:rPr>
          <w:rStyle w:val="Emphasis"/>
        </w:rPr>
        <w:t>McKittrick</w:t>
      </w:r>
      <w:r w:rsidRPr="00381035">
        <w:rPr>
          <w:rStyle w:val="StyleUnderline"/>
        </w:rPr>
        <w:t xml:space="preserve"> has said: “We must recognize Black Studies not as a citational project of naming and unnaming, but instead as sharing ideas about how to struggle against oppression.”</w:t>
      </w:r>
      <w:r w:rsidRPr="00381035">
        <w:rPr>
          <w:sz w:val="16"/>
        </w:rPr>
        <w:t xml:space="preserve">36 </w:t>
      </w:r>
      <w:r w:rsidRPr="00381035">
        <w:rPr>
          <w:rStyle w:val="StyleUnderline"/>
        </w:rPr>
        <w:t xml:space="preserve">The paper follows McKittrick’s </w:t>
      </w:r>
      <w:r w:rsidRPr="00381035">
        <w:rPr>
          <w:rStyle w:val="StyleUnderline"/>
          <w:highlight w:val="green"/>
        </w:rPr>
        <w:t>call to</w:t>
      </w:r>
      <w:r w:rsidRPr="00381035">
        <w:rPr>
          <w:rStyle w:val="StyleUnderline"/>
        </w:rPr>
        <w:t xml:space="preserve"> share the struggle to </w:t>
      </w:r>
      <w:r w:rsidRPr="00381035">
        <w:rPr>
          <w:rStyle w:val="StyleUnderline"/>
          <w:highlight w:val="green"/>
        </w:rPr>
        <w:t>refuse</w:t>
      </w:r>
      <w:r w:rsidRPr="00381035">
        <w:rPr>
          <w:rStyle w:val="StyleUnderline"/>
        </w:rPr>
        <w:t xml:space="preserve"> practices of </w:t>
      </w:r>
      <w:r w:rsidRPr="00381035">
        <w:rPr>
          <w:rStyle w:val="StyleUnderline"/>
          <w:highlight w:val="green"/>
        </w:rPr>
        <w:t>dehumanization</w:t>
      </w:r>
      <w:r w:rsidRPr="00381035">
        <w:rPr>
          <w:rStyle w:val="StyleUnderline"/>
        </w:rPr>
        <w:t xml:space="preserve">, commodification, </w:t>
      </w:r>
      <w:r w:rsidRPr="00381035">
        <w:rPr>
          <w:rStyle w:val="StyleUnderline"/>
          <w:highlight w:val="green"/>
        </w:rPr>
        <w:t xml:space="preserve">and </w:t>
      </w:r>
      <w:r w:rsidRPr="00381035">
        <w:rPr>
          <w:rStyle w:val="Emphasis"/>
          <w:highlight w:val="green"/>
        </w:rPr>
        <w:t>imagine new futures</w:t>
      </w:r>
      <w:r w:rsidRPr="00381035">
        <w:rPr>
          <w:sz w:val="16"/>
        </w:rPr>
        <w:t xml:space="preserve">.37 </w:t>
      </w:r>
      <w:r w:rsidRPr="00381035">
        <w:rPr>
          <w:rStyle w:val="StyleUnderline"/>
        </w:rPr>
        <w:t xml:space="preserve">Black Studies is used in this paper </w:t>
      </w:r>
      <w:r w:rsidRPr="00381035">
        <w:rPr>
          <w:rStyle w:val="Emphasis"/>
        </w:rPr>
        <w:t>not to homogenize resistance</w:t>
      </w:r>
      <w:r w:rsidRPr="00381035">
        <w:rPr>
          <w:rStyle w:val="StyleUnderline"/>
        </w:rPr>
        <w:t xml:space="preserve"> but to </w:t>
      </w:r>
      <w:r w:rsidRPr="00381035">
        <w:rPr>
          <w:rStyle w:val="Emphasis"/>
        </w:rPr>
        <w:t>reimagine migrant labour justice</w:t>
      </w:r>
      <w:r w:rsidRPr="00381035">
        <w:rPr>
          <w:sz w:val="16"/>
        </w:rPr>
        <w:t xml:space="preserve">. Grosfuguel, Oso, and Christou argue that </w:t>
      </w:r>
      <w:r w:rsidRPr="00381035">
        <w:rPr>
          <w:rStyle w:val="StyleUnderline"/>
        </w:rPr>
        <w:t>the positionality of those with precarious migrant status within the global racial relations of power renders them within a Fanonian zone of non-being. This is the space below the “line of the human”, excluded from social and political recognition but imbued with the potential for revolutionary upheaval.</w:t>
      </w:r>
      <w:r w:rsidRPr="00381035">
        <w:rPr>
          <w:sz w:val="16"/>
        </w:rPr>
        <w:t xml:space="preserve"> 38 In this zone, discourses of liberty, equality, autonomy, and humanity are actively diminished by regulations, discourse, and violence.39 </w:t>
      </w:r>
      <w:r w:rsidRPr="00381035">
        <w:rPr>
          <w:rStyle w:val="Emphasis"/>
        </w:rPr>
        <w:t>Immigration</w:t>
      </w:r>
      <w:r w:rsidRPr="00381035">
        <w:rPr>
          <w:rStyle w:val="StyleUnderline"/>
        </w:rPr>
        <w:t xml:space="preserve">/citizenship status is a </w:t>
      </w:r>
      <w:r w:rsidRPr="00381035">
        <w:rPr>
          <w:rStyle w:val="Emphasis"/>
        </w:rPr>
        <w:t>defining factor</w:t>
      </w:r>
      <w:r w:rsidRPr="00381035">
        <w:rPr>
          <w:rStyle w:val="StyleUnderline"/>
        </w:rPr>
        <w:t xml:space="preserve"> in creating </w:t>
      </w:r>
      <w:r w:rsidRPr="00381035">
        <w:rPr>
          <w:rStyle w:val="Emphasis"/>
        </w:rPr>
        <w:t>racially inferiorized populations</w:t>
      </w:r>
      <w:r w:rsidRPr="00381035">
        <w:rPr>
          <w:rStyle w:val="StyleUnderline"/>
        </w:rPr>
        <w:t xml:space="preserve">, upholding global hierarchies, and determining the degrees of </w:t>
      </w:r>
      <w:r w:rsidRPr="00381035">
        <w:rPr>
          <w:rStyle w:val="Emphasis"/>
        </w:rPr>
        <w:t>unfreedom</w:t>
      </w:r>
      <w:r w:rsidRPr="00381035">
        <w:rPr>
          <w:rStyle w:val="StyleUnderline"/>
        </w:rPr>
        <w:t xml:space="preserve"> and immobility in the contemporary liberal state</w:t>
      </w:r>
      <w:r w:rsidRPr="00381035">
        <w:rPr>
          <w:sz w:val="16"/>
        </w:rPr>
        <w:t xml:space="preserve">. </w:t>
      </w:r>
      <w:r w:rsidRPr="00381035">
        <w:rPr>
          <w:rStyle w:val="StyleUnderline"/>
        </w:rPr>
        <w:t xml:space="preserve">As such, marronage and fugitivity have been used in recent scholarship to </w:t>
      </w:r>
      <w:r w:rsidRPr="00381035">
        <w:rPr>
          <w:rStyle w:val="Emphasis"/>
        </w:rPr>
        <w:t>reconceptualize</w:t>
      </w:r>
      <w:r w:rsidRPr="00381035">
        <w:rPr>
          <w:rStyle w:val="StyleUnderline"/>
        </w:rPr>
        <w:t xml:space="preserve"> the </w:t>
      </w:r>
      <w:r w:rsidRPr="00381035">
        <w:rPr>
          <w:rStyle w:val="Emphasis"/>
        </w:rPr>
        <w:t>illegalized crossings</w:t>
      </w:r>
      <w:r w:rsidRPr="00381035">
        <w:rPr>
          <w:rStyle w:val="StyleUnderline"/>
        </w:rPr>
        <w:t xml:space="preserve"> of securitized borders and the “acting” out of citizenship by undocumented communities</w:t>
      </w:r>
      <w:r w:rsidRPr="00381035">
        <w:rPr>
          <w:sz w:val="16"/>
        </w:rPr>
        <w:t>.40</w:t>
      </w:r>
    </w:p>
    <w:p w14:paraId="2C797270" w14:textId="77777777" w:rsidR="00BE2EFD" w:rsidRPr="00381035" w:rsidRDefault="00BE2EFD" w:rsidP="00BE2EFD">
      <w:pPr>
        <w:rPr>
          <w:rStyle w:val="StyleUnderline"/>
          <w:highlight w:val="green"/>
        </w:rPr>
      </w:pPr>
      <w:r w:rsidRPr="00381035">
        <w:rPr>
          <w:rStyle w:val="StyleUnderline"/>
        </w:rPr>
        <w:t>But how can fugitive resistance be seen in the use of the law? Labour migration</w:t>
      </w:r>
      <w:r w:rsidRPr="00381035">
        <w:rPr>
          <w:sz w:val="16"/>
        </w:rPr>
        <w:t xml:space="preserve">, like indenture and slavery before, </w:t>
      </w:r>
      <w:r w:rsidRPr="00381035">
        <w:rPr>
          <w:rStyle w:val="StyleUnderline"/>
        </w:rPr>
        <w:t xml:space="preserve">is an institution </w:t>
      </w:r>
      <w:r w:rsidRPr="00381035">
        <w:rPr>
          <w:rStyle w:val="Emphasis"/>
        </w:rPr>
        <w:t>shaped by law</w:t>
      </w:r>
      <w:r w:rsidRPr="00381035">
        <w:rPr>
          <w:rStyle w:val="StyleUnderline"/>
        </w:rPr>
        <w:t>, imbued with aporic legal notions of freedom of contract and free will in a racialized socioeconomic and political condition</w:t>
      </w:r>
      <w:r w:rsidRPr="00381035">
        <w:rPr>
          <w:sz w:val="16"/>
        </w:rPr>
        <w:t xml:space="preserve">. Outright labour coercion may be abolished but its afterlife resides in property, contract, and transnational economic law to create conditions of unfreedom. As Sora Han asked in their analysis of Betty’s Case, how can we think about resistance and desire “under monstrous conditions of forced choices”?41 Fugitive resistance is not usually seen in the registers of the established scripts of liberal resistance, such as law. In fact, as Fred Moten points out, jurisgenerative assertion should be defined as a refusal of the imperatives of state legal interpretation and its “mystical and metaphysical foundations [in the] logics of accountability and abstract equivalence.”42 Using Robert Cover’s description of jurispathy (courts “killing” interpretations of the law arising from communities) as well as a critique of Kantian reason, </w:t>
      </w:r>
      <w:r w:rsidRPr="00381035">
        <w:rPr>
          <w:rStyle w:val="StyleUnderline"/>
          <w:highlight w:val="green"/>
        </w:rPr>
        <w:t>Moten shows</w:t>
      </w:r>
      <w:r w:rsidRPr="00381035">
        <w:rPr>
          <w:rStyle w:val="StyleUnderline"/>
        </w:rPr>
        <w:t xml:space="preserve"> how </w:t>
      </w:r>
      <w:r w:rsidRPr="00381035">
        <w:rPr>
          <w:rStyle w:val="Emphasis"/>
          <w:highlight w:val="green"/>
        </w:rPr>
        <w:t>legal institutionalism fears</w:t>
      </w:r>
      <w:r w:rsidRPr="00381035">
        <w:rPr>
          <w:rStyle w:val="Emphasis"/>
        </w:rPr>
        <w:t xml:space="preserve"> ungovernable </w:t>
      </w:r>
      <w:r w:rsidRPr="00381035">
        <w:rPr>
          <w:rStyle w:val="Emphasis"/>
          <w:highlight w:val="green"/>
        </w:rPr>
        <w:t>generativity</w:t>
      </w:r>
      <w:r w:rsidRPr="00381035">
        <w:rPr>
          <w:rStyle w:val="StyleUnderline"/>
        </w:rPr>
        <w:t xml:space="preserve"> and the imagination of lawless freedom and hence “suppresses the fecundity of jurisgeneration to impose upon laws a hierarchy … in the shadow of coercion</w:t>
      </w:r>
      <w:r w:rsidRPr="00381035">
        <w:rPr>
          <w:sz w:val="16"/>
        </w:rPr>
        <w:t>.”43</w:t>
      </w:r>
    </w:p>
    <w:p w14:paraId="4A27EC62" w14:textId="77777777" w:rsidR="00BE2EFD" w:rsidRPr="00381035" w:rsidRDefault="00BE2EFD" w:rsidP="00BE2EFD">
      <w:pPr>
        <w:rPr>
          <w:rStyle w:val="StyleUnderline"/>
          <w:highlight w:val="green"/>
        </w:rPr>
      </w:pPr>
      <w:r w:rsidRPr="00381035">
        <w:rPr>
          <w:sz w:val="16"/>
        </w:rPr>
        <w:t xml:space="preserve">Tina Campt adds that fugitivity is not just an act of seeking escape or a “simple act of opposition or resistance… but a fundamental renunciation of the terms” imposed on Black subjects so that a different futurity can be imagined.44 However, they show that </w:t>
      </w:r>
      <w:r w:rsidRPr="00381035">
        <w:rPr>
          <w:rStyle w:val="StyleUnderline"/>
        </w:rPr>
        <w:t xml:space="preserve">fugitivity </w:t>
      </w:r>
      <w:r w:rsidRPr="00381035">
        <w:rPr>
          <w:rStyle w:val="Emphasis"/>
        </w:rPr>
        <w:t xml:space="preserve">can be </w:t>
      </w:r>
      <w:r w:rsidRPr="00381035">
        <w:rPr>
          <w:rStyle w:val="Emphasis"/>
          <w:highlight w:val="green"/>
        </w:rPr>
        <w:t>mobilized</w:t>
      </w:r>
      <w:r w:rsidRPr="00381035">
        <w:rPr>
          <w:rStyle w:val="StyleUnderline"/>
        </w:rPr>
        <w:t xml:space="preserve"> even </w:t>
      </w:r>
      <w:r w:rsidRPr="00381035">
        <w:rPr>
          <w:rStyle w:val="StyleUnderline"/>
          <w:highlight w:val="green"/>
        </w:rPr>
        <w:t xml:space="preserve">in </w:t>
      </w:r>
      <w:r w:rsidRPr="00381035">
        <w:rPr>
          <w:rStyle w:val="Emphasis"/>
          <w:highlight w:val="green"/>
        </w:rPr>
        <w:t>quotidian institutional sites</w:t>
      </w:r>
      <w:r w:rsidRPr="00381035">
        <w:rPr>
          <w:rStyle w:val="StyleUnderline"/>
          <w:highlight w:val="green"/>
        </w:rPr>
        <w:t>, so long as</w:t>
      </w:r>
      <w:r w:rsidRPr="00381035">
        <w:rPr>
          <w:rStyle w:val="StyleUnderline"/>
        </w:rPr>
        <w:t xml:space="preserve"> one is </w:t>
      </w:r>
      <w:r w:rsidRPr="00381035">
        <w:rPr>
          <w:rStyle w:val="StyleUnderline"/>
          <w:highlight w:val="green"/>
        </w:rPr>
        <w:t>attuned to</w:t>
      </w:r>
      <w:r w:rsidRPr="00381035">
        <w:rPr>
          <w:rStyle w:val="StyleUnderline"/>
        </w:rPr>
        <w:t xml:space="preserve"> the </w:t>
      </w:r>
      <w:r w:rsidRPr="00381035">
        <w:rPr>
          <w:rStyle w:val="Emphasis"/>
        </w:rPr>
        <w:t xml:space="preserve">specific </w:t>
      </w:r>
      <w:r w:rsidRPr="00381035">
        <w:rPr>
          <w:rStyle w:val="Emphasis"/>
          <w:highlight w:val="green"/>
        </w:rPr>
        <w:t>context</w:t>
      </w:r>
      <w:r w:rsidRPr="00381035">
        <w:rPr>
          <w:rStyle w:val="StyleUnderline"/>
        </w:rPr>
        <w:t xml:space="preserve"> in which statist, liberal thought is transgressed</w:t>
      </w:r>
      <w:r w:rsidRPr="00381035">
        <w:rPr>
          <w:sz w:val="16"/>
        </w:rPr>
        <w:t xml:space="preserve">. They “hear” fugitivity in the photos of Black people in British passports, but within the specific historical context of the post-World War II changes to British nationality laws that created a new category of United Kingdom citizenship for its colonial subjects. Even though passports are state-sponsored technologies of control, categorization, and surveillance, they argue that “at the lowest of frequencies,” the photographs hum with the reverberations of the Black Atlantic “transfiguration of Britishness.” Campt argues West Indians claiming British citizenship had trespassed the established relation of metropole and colony by refusing “to remain either on the periphery or contained by the metropole.”45 Likewise, Smith sees “population in motion” across borders, seeking to “to regain control over their own conditions of life and their relations with one another” as “fundamentally a movement of escape.”46 This “population in motion” in and of itself challenges labour commodification and transnational legal orderings. </w:t>
      </w:r>
      <w:r w:rsidRPr="00381035">
        <w:rPr>
          <w:rStyle w:val="StyleUnderline"/>
        </w:rPr>
        <w:t xml:space="preserve">To see fugitive resistance in any form of legal mobilization requires a similar attuning to “the lowest of frequencies” to see and hear the transgression of established scripts within a </w:t>
      </w:r>
      <w:r w:rsidRPr="00381035">
        <w:rPr>
          <w:rStyle w:val="Emphasis"/>
        </w:rPr>
        <w:t>broader context</w:t>
      </w:r>
      <w:r w:rsidRPr="00381035">
        <w:rPr>
          <w:rStyle w:val="StyleUnderline"/>
        </w:rPr>
        <w:t xml:space="preserve"> and a </w:t>
      </w:r>
      <w:r w:rsidRPr="00381035">
        <w:rPr>
          <w:rStyle w:val="Emphasis"/>
        </w:rPr>
        <w:t>subversive praxis</w:t>
      </w:r>
      <w:r w:rsidRPr="00381035">
        <w:rPr>
          <w:sz w:val="16"/>
        </w:rPr>
        <w:t>.</w:t>
      </w:r>
    </w:p>
    <w:p w14:paraId="78A44031" w14:textId="77777777" w:rsidR="00BE2EFD" w:rsidRPr="00381035" w:rsidRDefault="00BE2EFD" w:rsidP="00BE2EFD">
      <w:pPr>
        <w:rPr>
          <w:rStyle w:val="StyleUnderline"/>
          <w:highlight w:val="green"/>
        </w:rPr>
      </w:pPr>
      <w:r w:rsidRPr="00381035">
        <w:rPr>
          <w:rStyle w:val="StyleUnderline"/>
        </w:rPr>
        <w:t>Moten’s trilogy of work</w:t>
      </w:r>
      <w:r w:rsidRPr="00381035">
        <w:rPr>
          <w:sz w:val="16"/>
        </w:rPr>
        <w:t xml:space="preserve">, Consent not to be a single being, </w:t>
      </w:r>
      <w:r w:rsidRPr="00381035">
        <w:rPr>
          <w:rStyle w:val="StyleUnderline"/>
        </w:rPr>
        <w:t xml:space="preserve">captures a politics of </w:t>
      </w:r>
      <w:r w:rsidRPr="00381035">
        <w:rPr>
          <w:rStyle w:val="StyleUnderline"/>
          <w:highlight w:val="green"/>
        </w:rPr>
        <w:t>performance</w:t>
      </w:r>
      <w:r w:rsidRPr="00381035">
        <w:rPr>
          <w:rStyle w:val="StyleUnderline"/>
        </w:rPr>
        <w:t xml:space="preserve"> that </w:t>
      </w:r>
      <w:r w:rsidRPr="00381035">
        <w:rPr>
          <w:rStyle w:val="Emphasis"/>
          <w:highlight w:val="green"/>
        </w:rPr>
        <w:t>refuses to be determined</w:t>
      </w:r>
      <w:r w:rsidRPr="00381035">
        <w:rPr>
          <w:rStyle w:val="StyleUnderline"/>
        </w:rPr>
        <w:t xml:space="preserve"> by what law/politics/aesthetics/resistance ought to be and </w:t>
      </w:r>
      <w:r w:rsidRPr="00381035">
        <w:rPr>
          <w:rStyle w:val="StyleUnderline"/>
          <w:highlight w:val="green"/>
        </w:rPr>
        <w:t>offers</w:t>
      </w:r>
      <w:r w:rsidRPr="00381035">
        <w:rPr>
          <w:rStyle w:val="StyleUnderline"/>
        </w:rPr>
        <w:t xml:space="preserve"> an extraordinary palette to conceptualize </w:t>
      </w:r>
      <w:r w:rsidRPr="00381035">
        <w:rPr>
          <w:rStyle w:val="Emphasis"/>
          <w:highlight w:val="green"/>
        </w:rPr>
        <w:t>subversive action</w:t>
      </w:r>
      <w:r w:rsidRPr="00381035">
        <w:rPr>
          <w:rStyle w:val="StyleUnderline"/>
        </w:rPr>
        <w:t xml:space="preserve">, sociality (or relationship- making), </w:t>
      </w:r>
      <w:r w:rsidRPr="00381035">
        <w:rPr>
          <w:rStyle w:val="StyleUnderline"/>
          <w:highlight w:val="green"/>
        </w:rPr>
        <w:t xml:space="preserve">and </w:t>
      </w:r>
      <w:r w:rsidRPr="00381035">
        <w:rPr>
          <w:rStyle w:val="Emphasis"/>
          <w:highlight w:val="green"/>
        </w:rPr>
        <w:t>futurity</w:t>
      </w:r>
      <w:r w:rsidRPr="00381035">
        <w:rPr>
          <w:rStyle w:val="StyleUnderline"/>
        </w:rPr>
        <w:t xml:space="preserve"> (or a knowledge production unbridled by the fear of lawless imagination)</w:t>
      </w:r>
      <w:r w:rsidRPr="00381035">
        <w:rPr>
          <w:sz w:val="16"/>
        </w:rPr>
        <w:t xml:space="preserve">.47 In the following sections, I suggest that </w:t>
      </w:r>
      <w:r w:rsidRPr="00381035">
        <w:rPr>
          <w:rStyle w:val="StyleUnderline"/>
        </w:rPr>
        <w:t xml:space="preserve">there are aspects of the ways J4MW and its clinic mobilize the law that </w:t>
      </w:r>
      <w:r w:rsidRPr="00381035">
        <w:rPr>
          <w:rStyle w:val="StyleUnderline"/>
          <w:highlight w:val="green"/>
        </w:rPr>
        <w:t>capture</w:t>
      </w:r>
      <w:r w:rsidRPr="00381035">
        <w:rPr>
          <w:rStyle w:val="StyleUnderline"/>
        </w:rPr>
        <w:t xml:space="preserve"> these three modalities of </w:t>
      </w:r>
      <w:r w:rsidRPr="00381035">
        <w:rPr>
          <w:rStyle w:val="Emphasis"/>
          <w:highlight w:val="green"/>
        </w:rPr>
        <w:t>fugitive praxis</w:t>
      </w:r>
      <w:r w:rsidRPr="00381035">
        <w:rPr>
          <w:rStyle w:val="StyleUnderline"/>
        </w:rPr>
        <w:t xml:space="preserve"> through the parallel themes of subversive legality, relationship-creation, and radical knowledge production</w:t>
      </w:r>
      <w:r w:rsidRPr="00381035">
        <w:rPr>
          <w:sz w:val="16"/>
        </w:rPr>
        <w:t>.</w:t>
      </w:r>
    </w:p>
    <w:p w14:paraId="503F9AC6" w14:textId="77777777" w:rsidR="00BE2EFD" w:rsidRPr="00381035" w:rsidRDefault="00BE2EFD" w:rsidP="00BE2EFD">
      <w:pPr>
        <w:rPr>
          <w:rStyle w:val="StyleUnderline"/>
          <w:highlight w:val="green"/>
        </w:rPr>
      </w:pPr>
      <w:r w:rsidRPr="00381035">
        <w:rPr>
          <w:sz w:val="16"/>
        </w:rPr>
        <w:t>El-Enany proposes that a counter-pedagogy to the law must begin by understanding “the connections between historical and ongoing racial projects of capitalist accumulation and contemporary migratory movements” to recognize how law forecloses, encloses, and commodifies resistance.48 The next section responds to their call by contextualizing the Canadian project for migrant farmworkers and showing the elusiveness of redress for migrant farmworkers within such a system.</w:t>
      </w:r>
    </w:p>
    <w:p w14:paraId="33218B40" w14:textId="77777777" w:rsidR="00BE2EFD" w:rsidRPr="00381035" w:rsidRDefault="00BE2EFD" w:rsidP="00BE2EFD">
      <w:pPr>
        <w:rPr>
          <w:rStyle w:val="StyleUnderline"/>
          <w:highlight w:val="green"/>
        </w:rPr>
      </w:pPr>
      <w:r w:rsidRPr="00381035">
        <w:rPr>
          <w:sz w:val="12"/>
          <w:szCs w:val="18"/>
        </w:rPr>
        <w:t>II. CANADA’S RACIAL CAPITALIST LAW AND THE IMPOSSIBILITY OF REDRESS</w:t>
      </w:r>
    </w:p>
    <w:p w14:paraId="28E7F09E" w14:textId="77777777" w:rsidR="00BE2EFD" w:rsidRPr="00381035" w:rsidRDefault="00BE2EFD" w:rsidP="00BE2EFD">
      <w:pPr>
        <w:rPr>
          <w:rStyle w:val="StyleUnderline"/>
          <w:highlight w:val="green"/>
        </w:rPr>
      </w:pPr>
      <w:r w:rsidRPr="00381035">
        <w:rPr>
          <w:sz w:val="12"/>
          <w:szCs w:val="18"/>
        </w:rPr>
        <w:t>Canada’s TFW program in agriculture has subsidized the sector with precarious “unfree labour” for the past fifty-five years.49 The agricultural TFW programs are rooted in settler colonialism where the Canadian state subsists through the dispossession and genocide of Indigenous peoples alongside a mythologized Lockean pursuit of “taming the land.”50 Agricultural cultivation was one of the primary ways to induce immigration of “desirable” white populations to occupy the territory of Indigenous nations. The first Department of Immigration was formed under the auspices of the Department of Agriculture and was later called the Department of Immigration and Colonization.51 White British people, and later Europeans under a tiered system, were given various incentives such as land grants and free passage with a subsidized return fare, if needed. Other racialized people were relegated into undesirable populations required only as exploitable labour. A global racial order with differential freedoms determined based on race and nationality was set in place through hierarchical, temporary, and permanent labour importation schemes, which form the scaffolding for contemporary TFW programs.52</w:t>
      </w:r>
    </w:p>
    <w:p w14:paraId="6506931F" w14:textId="77777777" w:rsidR="00BE2EFD" w:rsidRPr="00381035" w:rsidRDefault="00BE2EFD" w:rsidP="00BE2EFD">
      <w:pPr>
        <w:rPr>
          <w:rStyle w:val="StyleUnderline"/>
          <w:highlight w:val="green"/>
        </w:rPr>
      </w:pPr>
      <w:r w:rsidRPr="00381035">
        <w:rPr>
          <w:sz w:val="12"/>
          <w:szCs w:val="18"/>
        </w:rPr>
        <w:t>In the late 1960’s, the shift from an explicitly racialized immigration selection to a seemingly neutral points-based “skilled immigration” program left the agriculture sector bereft of a source for racialized, temporary labour.53 In response, Canada launched the SAWP with 264 workers from Jamaica. Since its inception, the SAWP has assigned foreign workers a “permanently temporary” status, with workers coming for decades for eight months a year, with no access to permanent residence.54 The residency restriction was instituted to ensure a constant fungible supply of precarious, immobilised racialized labour responsive to the fluctuating economic and climactic needs of agricultural capital. This feature continues essentially unchanged to this day, and the agricultural sectors in the program. With the advent of year-long production through greenhouse technologies, a two-year duration work permit program was instituted in the early 2000s with workers from Guatemala, which has been extended to workers from other countries.</w:t>
      </w:r>
    </w:p>
    <w:p w14:paraId="4846EF2B" w14:textId="77777777" w:rsidR="00BE2EFD" w:rsidRPr="00381035" w:rsidRDefault="00BE2EFD" w:rsidP="00BE2EFD">
      <w:pPr>
        <w:rPr>
          <w:rStyle w:val="StyleUnderline"/>
          <w:highlight w:val="green"/>
        </w:rPr>
      </w:pPr>
      <w:r w:rsidRPr="00381035">
        <w:rPr>
          <w:sz w:val="12"/>
          <w:szCs w:val="18"/>
        </w:rPr>
        <w:t>Since 1987, recruitment and management of migrant farmworkers has been privatized and delegated to provincial, non-profit organizations composed of agricultural sector employers. In Ontario, this work is undertaken by the Foreign Agricultural Resource Management Service (FARMS).55 FARMS controls the entire process from negotiating the bilateral arrangements with source countries, administering the labour market impact assessment (LMIA) applications for employers (showing unavailability of Canadian labour), recruitment of workers, chartering their flights. FARMS also prepares guidelines for accommodation, communicates with source country consulates, and organizes the repatriation of workers. This privatization of government functions further allows racial economic segregation by veiling its operations from public scrutiny.</w:t>
      </w:r>
    </w:p>
    <w:p w14:paraId="64521578" w14:textId="77777777" w:rsidR="00BE2EFD" w:rsidRPr="00381035" w:rsidRDefault="00BE2EFD" w:rsidP="00BE2EFD">
      <w:pPr>
        <w:rPr>
          <w:rStyle w:val="StyleUnderline"/>
          <w:highlight w:val="green"/>
        </w:rPr>
      </w:pPr>
      <w:r w:rsidRPr="00381035">
        <w:rPr>
          <w:sz w:val="12"/>
          <w:szCs w:val="18"/>
        </w:rPr>
        <w:t>Employment can be discontinued at the will of employers, returning workers prematurely to their home countries for many reasons such as a slow harvest season, when workers get injured and if the workers try to assert any rights. This process is euphemistically called “repatriation” to differentiate it from state-controlled deportation, which at least provides nominal procedural fairness through judicial review. Farm employers “name” the workers they want to re-employ for the subsequent years. This decision is often based on racial stereotypes about the docility of the workers.56 The threat of repatriation and future employment creates a regime of self-discipline, fear, and a constant awareness of the uncertainty of their presence in Canada. Thus, employers have full control over current working conditions and continuity of employment. Canadian law offers no substantive or procedural protection against repatriation by employers. Reprisal regulation in employment law can provide a modicum of damages if the case is pursued, which is a challenge for workers who are no longer in the country. It is extraordinarily difficult for workers deemed to be “trouble-makers” by an employer to find alternate employment or re-enter the program. There is no access to permanent residence under any whistleblower encouragement laws. Those who have lost employment have no access to healthcare (except under narrow conditions of visa validity) and unemployment or welfare benefits.</w:t>
      </w:r>
    </w:p>
    <w:p w14:paraId="3C0E760F" w14:textId="77777777" w:rsidR="00BE2EFD" w:rsidRPr="00381035" w:rsidRDefault="00BE2EFD" w:rsidP="00BE2EFD">
      <w:pPr>
        <w:rPr>
          <w:rStyle w:val="StyleUnderline"/>
          <w:highlight w:val="green"/>
        </w:rPr>
      </w:pPr>
      <w:r w:rsidRPr="00381035">
        <w:rPr>
          <w:sz w:val="12"/>
          <w:szCs w:val="18"/>
        </w:rPr>
        <w:t xml:space="preserve">Racialized hierarchies that were </w:t>
      </w:r>
      <w:r w:rsidRPr="00381035">
        <w:rPr>
          <w:iCs/>
          <w:sz w:val="12"/>
          <w:szCs w:val="18"/>
        </w:rPr>
        <w:t>historically overtly defined</w:t>
      </w:r>
      <w:r w:rsidRPr="00381035">
        <w:rPr>
          <w:sz w:val="12"/>
          <w:szCs w:val="18"/>
        </w:rPr>
        <w:t xml:space="preserve"> in law continue to </w:t>
      </w:r>
      <w:r w:rsidRPr="00381035">
        <w:rPr>
          <w:iCs/>
          <w:sz w:val="12"/>
          <w:szCs w:val="18"/>
        </w:rPr>
        <w:t>perpetuate</w:t>
      </w:r>
      <w:r w:rsidRPr="00381035">
        <w:rPr>
          <w:sz w:val="12"/>
          <w:szCs w:val="18"/>
        </w:rPr>
        <w:t xml:space="preserve"> and be </w:t>
      </w:r>
      <w:r w:rsidRPr="00381035">
        <w:rPr>
          <w:iCs/>
          <w:sz w:val="12"/>
          <w:szCs w:val="18"/>
        </w:rPr>
        <w:t>reified</w:t>
      </w:r>
      <w:r w:rsidRPr="00381035">
        <w:rPr>
          <w:sz w:val="12"/>
          <w:szCs w:val="18"/>
        </w:rPr>
        <w:t xml:space="preserve"> in colour-blind laws as evident in the extensive scholarship on the racialized </w:t>
      </w:r>
      <w:r w:rsidRPr="00381035">
        <w:rPr>
          <w:iCs/>
          <w:sz w:val="12"/>
          <w:szCs w:val="18"/>
        </w:rPr>
        <w:t>exploitation of migrant workers</w:t>
      </w:r>
      <w:r w:rsidRPr="00381035">
        <w:rPr>
          <w:sz w:val="12"/>
          <w:szCs w:val="18"/>
        </w:rPr>
        <w:t xml:space="preserve">.57 Agriculture, like other racialized migrant labour sectors, functions under “pre-Fordist” models of employment immunized from collective bargaining and labour regulations associated with industrial employment.58 Similar to how indentured plantation labour were subject to special labour regulations in the 1800’s, migrant workers are either effectively or directly </w:t>
      </w:r>
      <w:r w:rsidRPr="00381035">
        <w:rPr>
          <w:iCs/>
          <w:sz w:val="12"/>
          <w:szCs w:val="18"/>
        </w:rPr>
        <w:t>excluded</w:t>
      </w:r>
      <w:r w:rsidRPr="00381035">
        <w:rPr>
          <w:sz w:val="12"/>
          <w:szCs w:val="18"/>
        </w:rPr>
        <w:t xml:space="preserve"> from </w:t>
      </w:r>
      <w:r w:rsidRPr="00381035">
        <w:rPr>
          <w:iCs/>
          <w:sz w:val="12"/>
          <w:szCs w:val="18"/>
        </w:rPr>
        <w:t>key employment and health legislations</w:t>
      </w:r>
      <w:r w:rsidRPr="00381035">
        <w:rPr>
          <w:sz w:val="12"/>
          <w:szCs w:val="18"/>
        </w:rPr>
        <w:t>, such as rights to rest periods and overtime pay. This exclusion is achieved through a deliberate, systemized process of exemption-making that is wilfully blind to contemporary agriculture’s industrial nature.59 Many of these exemptions are Kafkaesque. For example, workers pay into employment insurance, but a residency clause requires them to be present in Canada with a valid work permit in order to avail its unemployment benefits—conditions that are impossible for them to satisfy while unemployed, since immigration law ties their status in Canada to employment with a specific employer for a specific period. Similarly, a “deeming” policy of Ontario’s Workplace Safety and Insurance Board deems injured workers as being able to earn income in alternative employment, such as parking lot attendants or cashiers in Ontario, in order to deny their entitlement to loss of earning benefits even when they have been forcibly repatriated back to their home countries and thus have no possibility of working in the deemed alternative employment in Ontario.60 These are often framed as enforcement gaps or jurisdictional issues, as if they are a result of inadvertent slippage in policies.61 The historical analysis of such exemptions show that that they are structured to protect agricultural capital and paternalistic polices towards the Caribbean and the Global South. The explicit acceptance of racialized discrimination by courts on the pretext that those with precarious immigration status have limited inherent entitlements from the state militate against any meaningful systemic change.62 As a former SAWP worker and J4MW member puts it: “The government is not our friend. I wish I had learnt that as a child. Just because something is the law that does not mean it is right. Slavery was the law, and so was segregation. They (government) do not work for voters or citizens but the businesses that fund them.”63</w:t>
      </w:r>
    </w:p>
    <w:p w14:paraId="11D3F2A5" w14:textId="77777777" w:rsidR="00BE2EFD" w:rsidRPr="00381035" w:rsidRDefault="00BE2EFD" w:rsidP="00BE2EFD">
      <w:pPr>
        <w:rPr>
          <w:rStyle w:val="StyleUnderline"/>
          <w:highlight w:val="green"/>
        </w:rPr>
      </w:pPr>
      <w:r w:rsidRPr="00381035">
        <w:rPr>
          <w:sz w:val="12"/>
          <w:szCs w:val="18"/>
        </w:rPr>
        <w:t>The belief that poor enforcement is the crux of the problem also often leads to calls for carceral reforms using anti-trafficking and modern slavery regulations, which J4MW has consistently derided as a form of racialized objectification and hypocritical white saviour discourse.64 By selectively demonising “bad apples”, while bolstering the legitimacy of the global economic order, this discourse distracts attention from the systematized oppressive structures in institutions, regulations and general state practice that simultaneously serve the interests of both anti-immigrant groups and free market liberals.65</w:t>
      </w:r>
    </w:p>
    <w:p w14:paraId="0B106B94" w14:textId="77777777" w:rsidR="00BE2EFD" w:rsidRPr="00381035" w:rsidRDefault="00BE2EFD" w:rsidP="00BE2EFD">
      <w:pPr>
        <w:rPr>
          <w:rStyle w:val="StyleUnderline"/>
          <w:highlight w:val="green"/>
        </w:rPr>
      </w:pPr>
      <w:r w:rsidRPr="00381035">
        <w:rPr>
          <w:sz w:val="12"/>
          <w:szCs w:val="18"/>
        </w:rPr>
        <w:t>Appropriation and cooptation of reforms are inherent to the system. For example, J4MW has consistently made radical demands for removing the precarious immigration status of migrant farmworkers through its “Status Now” campaign. For J4MW, the question of permanent residence status is not just about political membership or recognition, but rather, it is a “claim against colonialism, racism, and for equality.”66 On the fiftieth anniversary of the SAWP, in 2016, hundreds of migrant farmworkers participated in J4MW’s Harvesting Freedom caravan campaign demanding “Status Now.”67 Media coverage of the campaign and intense debates about the larger TFW program prompted the new Trudeau government to initiate a Parliamentary Committee review that finally recommended pathways to permanent residence for some TFWs.68 Since the onset of the pandemic, the call for permanent residence is more prevalent. However, the structural problems remain intact as the radical aspiration behind the “Status Now” campaign has been coopted into a “pathways to citizenship” narrative. In early 2021, the Federal Government announced a “pathway” to permanent residence for 30,000 TFWs across ninety occupations including farmworkers. The announcement was met with enthusiasm by certain groups.69 J4MW, on the other hand, promptly condemned the “divide-and-rule” policy, which denied unconditional permanent resident status to all migrant farmworkers. This reform entrenched a “racist and exclusionary immigration system” and “racialized labour apartheid.”70 J4MW pointed out that the language requirements, the fees, and necessary documentation effectively denies permanent residence to all but a select few of the workers. J4MW’s assertions were confirmed by government data which shows that of all applications processed until September 2021, only twenty-two migrant farmworker applicants (including dependents) were deemed eligible for permanent residence, although around 50,000 migrant farmworkers were present in Canada.71 None of these twenty-two eligible applicants were from non-English speaking countries.</w:t>
      </w:r>
    </w:p>
    <w:p w14:paraId="0FFBB2C2" w14:textId="77777777" w:rsidR="00BE2EFD" w:rsidRPr="00381035" w:rsidRDefault="00BE2EFD" w:rsidP="00BE2EFD">
      <w:pPr>
        <w:rPr>
          <w:rStyle w:val="StyleUnderline"/>
          <w:highlight w:val="green"/>
        </w:rPr>
      </w:pPr>
      <w:r w:rsidRPr="00381035">
        <w:rPr>
          <w:sz w:val="12"/>
          <w:szCs w:val="18"/>
        </w:rPr>
        <w:t>In general, workers are acutely aware of the racist treatment and conditions of servitude that they face.72 A worker articulated his experience of racial capitalism before an expert advisory committee as follows:</w:t>
      </w:r>
    </w:p>
    <w:p w14:paraId="46057379" w14:textId="77777777" w:rsidR="00BE2EFD" w:rsidRPr="00381035" w:rsidRDefault="00BE2EFD" w:rsidP="00BE2EFD">
      <w:pPr>
        <w:ind w:left="720"/>
        <w:rPr>
          <w:rStyle w:val="StyleUnderline"/>
          <w:highlight w:val="green"/>
        </w:rPr>
      </w:pPr>
      <w:r w:rsidRPr="00381035">
        <w:rPr>
          <w:sz w:val="12"/>
          <w:szCs w:val="18"/>
        </w:rPr>
        <w:t>…[A]s a [names home country] worker, as a black guy working on a farm, he will get treated like if he is a slave. Workers are treated like if he is a dog… . Now if a Canadian worker or someone who comes from America, and you have a high color, you will get treated different…. Black workers get treated like we are (inaudible). …Because if a white man come and he does the work, he gets treated like he’s a king, you understand? He gets more preference. He want a day off, he will get a day off. […]</w:t>
      </w:r>
    </w:p>
    <w:p w14:paraId="5A2BCF3C" w14:textId="77777777" w:rsidR="00BE2EFD" w:rsidRPr="00381035" w:rsidRDefault="00BE2EFD" w:rsidP="00BE2EFD">
      <w:pPr>
        <w:ind w:left="720"/>
        <w:rPr>
          <w:rStyle w:val="StyleUnderline"/>
          <w:highlight w:val="green"/>
        </w:rPr>
      </w:pPr>
      <w:r w:rsidRPr="00381035">
        <w:rPr>
          <w:sz w:val="12"/>
          <w:szCs w:val="18"/>
        </w:rPr>
        <w:t>[W]hat I’m saying is that the times that we live in, this is a more modern way of slavery work. But there is a difference, they don’t have a whip - they just don’t have a belt on you, so it’s different, but, it has got more money … A lot of the conditions are the same … because if we raise our hands too close [to] the boss, then right away it’s a flight home ...73</w:t>
      </w:r>
    </w:p>
    <w:p w14:paraId="5DBA0850" w14:textId="77777777" w:rsidR="00BE2EFD" w:rsidRPr="00381035" w:rsidRDefault="00BE2EFD" w:rsidP="00BE2EFD">
      <w:pPr>
        <w:rPr>
          <w:rStyle w:val="StyleUnderline"/>
          <w:highlight w:val="green"/>
        </w:rPr>
      </w:pPr>
      <w:r w:rsidRPr="00381035">
        <w:rPr>
          <w:sz w:val="12"/>
          <w:szCs w:val="18"/>
        </w:rPr>
        <w:t>The law applied to migrant workers limits possible responses even in positive cases. In immigration law, courts firmly act as “constrained institutions,” where “government authority is at the zenith and individual entitlement is at its nadir.”74 Courts, capricious and unpredictable, are reluctant to extend rights to non-citizens except through oblique means.75 Where legal interventions occur, lawyers typically advise claimants to articulate grievances in courts using language that resonates with existing legal frames and precedent forms so as to have greater chance of success.76 This renders courts as spaces for performance of “bourgeois legalism” or legal elitism.77 Ultimately, reifying the racism, classism, and colonialism alienates social movement actors.78</w:t>
      </w:r>
    </w:p>
    <w:p w14:paraId="44DDC4E5" w14:textId="77777777" w:rsidR="00BE2EFD" w:rsidRPr="00381035" w:rsidRDefault="00BE2EFD" w:rsidP="00BE2EFD">
      <w:pPr>
        <w:rPr>
          <w:rStyle w:val="StyleUnderline"/>
          <w:highlight w:val="green"/>
        </w:rPr>
      </w:pPr>
      <w:r w:rsidRPr="00381035">
        <w:rPr>
          <w:sz w:val="12"/>
          <w:szCs w:val="18"/>
        </w:rPr>
        <w:t>The only case involving migrant farmworkers under the Canadian Charter of Rights and Freedoms (the Charter) that has reached the Supreme Court of Canada (Supreme Court) is Fraser, which was a constitutional challenge to the exclusion of farmworkers from collective bargaining rights. J4MW was an intervenor in the case and, despite submissions by J4MW and UFCW, the Supreme Court majority ignored the specific acute concerns of migrant farmworkers entirely, opting to focus on agricultural workers writ large.79 Since the Fraser decision, migrant farmworkers in Ontario, where the largest numbers live and work, have been precluded from meaningful union activity. Tigchelaar Berry Farms v Espinoza is an Ontario case that involved a rare Charter claim against FARMS for repatriating workers from Canada without notice and for terminating migrant workers under SAWP before their contractual end date.80 The Ontario Superior Court found that repatriation was not “constructive deportation” and that the pleadings did not support a finding of violation of s.7 or s.15 rights of the workers. In general, very few non- citizens’ Charter rights claims have reached the Supreme Court, and even when non-citizens’ cases reach the Court, they are usually decided on procedural fairness.81 Constitutional challenges are no silver bullet. By their very nature, these challenges can only offer piecemeal reform for alleviating the worst conditions migrant farmworkers face. Courts are limited in their jurisdiction and their remedies are unable to address the underlying hegemonic structures.82</w:t>
      </w:r>
    </w:p>
    <w:p w14:paraId="0AD76B3F" w14:textId="77777777" w:rsidR="00BE2EFD" w:rsidRPr="00381035" w:rsidRDefault="00BE2EFD" w:rsidP="00BE2EFD">
      <w:pPr>
        <w:rPr>
          <w:rStyle w:val="StyleUnderline"/>
          <w:highlight w:val="green"/>
        </w:rPr>
      </w:pPr>
      <w:r w:rsidRPr="00381035">
        <w:rPr>
          <w:sz w:val="12"/>
          <w:szCs w:val="18"/>
        </w:rPr>
        <w:t>On October 19, 2013, the police launched an investigation to find the culprit of a vicious sexual assault in a Southern Ontario township where hundreds of SAWP workers are employed. Despite the victim having described the assailant in detail as a Black man with a specific height and build, the police, in an egregious act of racial profiling, collected DNA from about ninety-six Caribbean SAWP workers at nearby farms, no matter the weight, height, or any meaningful resemblance to the suspect. The public scrutiny resulted in a review of the action by the Office of the Independent Police Review Director (OIPRD), the independent ombudsman organization in charge of reviewing Ontario Provincial Police action. Two years after the incident, the OIPRD found that the police had not been motivated by racial prejudice. With J4MW’s intervention, the case was litigated at the Human Rights Tribunal of Ontario (HRTO).83 The HRTO accepted that the workers did not have “real power” to choose and “consent” to the DNA and the sweep was egregiously overbroad and, therefore, discriminatory. However, another dimension of the decision was deeply problematic. Even though “migrant worker” in and of itself is not a physical descriptor but a description of their visa status, the tribunal found that the “the OPP was justified in focusing their investigation of the sexual assault on the migrant farmworkers in the area and in deciding to conduct a DNA canvass [emphasis added].”84</w:t>
      </w:r>
    </w:p>
    <w:p w14:paraId="053A1280" w14:textId="77777777" w:rsidR="00BE2EFD" w:rsidRPr="00381035" w:rsidRDefault="00BE2EFD" w:rsidP="00BE2EFD">
      <w:pPr>
        <w:rPr>
          <w:rStyle w:val="StyleUnderline"/>
          <w:highlight w:val="green"/>
        </w:rPr>
      </w:pPr>
      <w:r w:rsidRPr="00381035">
        <w:rPr>
          <w:sz w:val="12"/>
          <w:szCs w:val="18"/>
        </w:rPr>
        <w:t>The legal exceptionalism under which the migrant workers function is deliberately constructed to favour agricultural producers. The conditions facing migrant farmworkers are historically produced and their persistence over decades shows the legal orders’ purposeful validation of a racialized system of power. In such a hierarchical and racialized hegemony, piecemeal legal reforms calling for better enforcement and the closing of jurisdictional gaps are unable to constitute liberatory, emancipatory politics. These reforms do not address the difference in structural power. Law’s failures are not happenstance—they are essential to subjecting the racialized foreigner to what they deserve: either paternalistic protection from extreme harms or administrative violence.</w:t>
      </w:r>
    </w:p>
    <w:p w14:paraId="1FE47E56" w14:textId="77777777" w:rsidR="00BE2EFD" w:rsidRPr="00381035" w:rsidRDefault="00BE2EFD" w:rsidP="00BE2EFD">
      <w:pPr>
        <w:rPr>
          <w:rStyle w:val="StyleUnderline"/>
          <w:highlight w:val="green"/>
        </w:rPr>
      </w:pPr>
      <w:r w:rsidRPr="00381035">
        <w:rPr>
          <w:sz w:val="12"/>
          <w:szCs w:val="18"/>
        </w:rPr>
        <w:t>These systemic constraints notwithstanding, in the next section I consider forms of legal mobilization orchestrated by J4MW that may be conceived of as fugitive resistance. Following the theoretical framework outlined in part I, I present these forms of legal mobilization across the three modalities of a) a praxis of subversive legality, b) a praxis of sociality (or relationship and care), and c) a praxis of radical knowledge production.</w:t>
      </w:r>
    </w:p>
    <w:p w14:paraId="1BCF67CF" w14:textId="77777777" w:rsidR="00BE2EFD" w:rsidRPr="00381035" w:rsidRDefault="00BE2EFD" w:rsidP="00BE2EFD">
      <w:pPr>
        <w:rPr>
          <w:rStyle w:val="StyleUnderline"/>
          <w:highlight w:val="green"/>
        </w:rPr>
      </w:pPr>
      <w:r w:rsidRPr="00381035">
        <w:rPr>
          <w:sz w:val="16"/>
        </w:rPr>
        <w:t>III. REFUSING THE SCRIPTS</w:t>
      </w:r>
    </w:p>
    <w:p w14:paraId="7ECE3D5F" w14:textId="77777777" w:rsidR="00BE2EFD" w:rsidRPr="00381035" w:rsidRDefault="00BE2EFD" w:rsidP="00BE2EFD">
      <w:pPr>
        <w:rPr>
          <w:rStyle w:val="StyleUnderline"/>
          <w:highlight w:val="green"/>
        </w:rPr>
      </w:pPr>
      <w:r w:rsidRPr="00381035">
        <w:rPr>
          <w:sz w:val="16"/>
        </w:rPr>
        <w:t>A. PRAXIS OF SUBVERSIVE LEGALITY</w:t>
      </w:r>
    </w:p>
    <w:p w14:paraId="49156929" w14:textId="77777777" w:rsidR="00BE2EFD" w:rsidRPr="00381035" w:rsidRDefault="00BE2EFD" w:rsidP="00BE2EFD">
      <w:pPr>
        <w:rPr>
          <w:rStyle w:val="StyleUnderline"/>
          <w:highlight w:val="green"/>
        </w:rPr>
      </w:pPr>
      <w:r w:rsidRPr="00381035">
        <w:rPr>
          <w:sz w:val="16"/>
        </w:rPr>
        <w:t>The previous section was dedicated to outlining the “impossibility of redress” facing migrant farmworkers caught in the vice of a state-governed project set in a neoliberal racialized political economy. The dispensability and fungibility of the Black or Brown workers implies that they usually make legal claims after they have been marked for reprisal and repatriation when there are no options left. Consider the first decision where the HRTO found racial discrimination against Adrian Monrose, a migrant worker. Monrose had been immediately repatriated by Double Diamond farms after he was fired for refusing to tolerate being called a “monkey” by the owner of the farm.85 He was not even allowed to pack his belongings before being put on a flight back. As there were no visitor visa restrictions on St. Lucia at that time, Monrose refused to stay back in St. Lucia and returned to Canada. He contacted J4MW, who helped him make a successful claim at the HRTO. Had it not been for Monroe’s persistence and act of refusal, this case would have been very difficult to bring, or may not have been brought at all.</w:t>
      </w:r>
    </w:p>
    <w:p w14:paraId="55702947" w14:textId="77777777" w:rsidR="00BE2EFD" w:rsidRPr="00381035" w:rsidRDefault="00BE2EFD" w:rsidP="00BE2EFD">
      <w:pPr>
        <w:rPr>
          <w:rStyle w:val="StyleUnderline"/>
          <w:highlight w:val="green"/>
        </w:rPr>
      </w:pPr>
      <w:r w:rsidRPr="00381035">
        <w:rPr>
          <w:sz w:val="16"/>
        </w:rPr>
        <w:t xml:space="preserve">Kenroy Williams and Denville Clarke were involved in an accident on August 9, 2012, which killed nine Jamaican migrant workers while driving to work in their employer’s van. Their employer fired them as they were recuperating even though they were eligible for workers compensation and attempted to repatriate them to Jamaica despite their serious medical condition. They refused to leave the country. </w:t>
      </w:r>
      <w:r w:rsidRPr="00381035">
        <w:rPr>
          <w:rStyle w:val="StyleUnderline"/>
        </w:rPr>
        <w:t>J4MW organisers and friends helped them remain in Canada and file a claim challenging their loss of provincial health care upon losing their employment</w:t>
      </w:r>
      <w:r w:rsidRPr="00381035">
        <w:rPr>
          <w:sz w:val="16"/>
        </w:rPr>
        <w:t>.86</w:t>
      </w:r>
    </w:p>
    <w:p w14:paraId="4AEC6B66" w14:textId="77777777" w:rsidR="00BE2EFD" w:rsidRPr="00381035" w:rsidRDefault="00BE2EFD" w:rsidP="00BE2EFD">
      <w:pPr>
        <w:rPr>
          <w:rStyle w:val="StyleUnderline"/>
          <w:highlight w:val="green"/>
        </w:rPr>
      </w:pPr>
      <w:r w:rsidRPr="00381035">
        <w:rPr>
          <w:sz w:val="16"/>
        </w:rPr>
        <w:t>When faced with repatriation, reprisal, or unjust work conditions, farmworkers call a J4MW organizer directly to ask for help for themselves or acquaintances. J4MW members often go directly to the airport or the farm to help the workers escape repatriation. Organizers listen to the workers and take their testimony in order to pursue their case even after they have left the country. In cases where J4MW is not able to do anything specific, workers have expressed gratitude that activists came to see them off at the airport and listen to their stories.</w:t>
      </w:r>
    </w:p>
    <w:p w14:paraId="6AE10364" w14:textId="77777777" w:rsidR="00BE2EFD" w:rsidRPr="00381035" w:rsidRDefault="00BE2EFD" w:rsidP="00BE2EFD">
      <w:pPr>
        <w:rPr>
          <w:rStyle w:val="StyleUnderline"/>
          <w:highlight w:val="green"/>
        </w:rPr>
      </w:pPr>
      <w:r w:rsidRPr="00381035">
        <w:rPr>
          <w:rStyle w:val="StyleUnderline"/>
        </w:rPr>
        <w:t>Workers are exposed daily to risk to life</w:t>
      </w:r>
      <w:r w:rsidRPr="00381035">
        <w:rPr>
          <w:sz w:val="16"/>
        </w:rPr>
        <w:t xml:space="preserve">. Amid the pandemic, a group of Caribbean workers at Cervini Farms (Lakeside Produce) refused to work under hazardous work conditions including use of hydrated lime powder (which was resulting in severe skin, breathing, and other ailments), extreme temperatures in the greenhouses, and unsafe equipment. They received poor housing (more than twenty people to a bunkhouse with no proper sewage or beds) </w:t>
      </w:r>
      <w:r w:rsidRPr="00381035">
        <w:rPr>
          <w:rStyle w:val="StyleUnderline"/>
        </w:rPr>
        <w:t>and were subject to surveillance, forced confinement, and racist abuse</w:t>
      </w:r>
      <w:r w:rsidRPr="00381035">
        <w:rPr>
          <w:sz w:val="16"/>
        </w:rPr>
        <w:t xml:space="preserve">.87 </w:t>
      </w:r>
      <w:r w:rsidRPr="00381035">
        <w:rPr>
          <w:rStyle w:val="StyleUnderline"/>
        </w:rPr>
        <w:t xml:space="preserve">J4MW </w:t>
      </w:r>
      <w:r w:rsidRPr="00381035">
        <w:rPr>
          <w:rStyle w:val="StyleUnderline"/>
          <w:highlight w:val="green"/>
        </w:rPr>
        <w:t>helped</w:t>
      </w:r>
      <w:r w:rsidRPr="00381035">
        <w:rPr>
          <w:rStyle w:val="StyleUnderline"/>
        </w:rPr>
        <w:t xml:space="preserve"> the </w:t>
      </w:r>
      <w:r w:rsidRPr="00381035">
        <w:rPr>
          <w:rStyle w:val="StyleUnderline"/>
          <w:highlight w:val="green"/>
        </w:rPr>
        <w:t>workers</w:t>
      </w:r>
      <w:r w:rsidRPr="00381035">
        <w:rPr>
          <w:rStyle w:val="StyleUnderline"/>
        </w:rPr>
        <w:t xml:space="preserve"> </w:t>
      </w:r>
      <w:r w:rsidRPr="00381035">
        <w:rPr>
          <w:rStyle w:val="Emphasis"/>
        </w:rPr>
        <w:t xml:space="preserve">through their </w:t>
      </w:r>
      <w:r w:rsidRPr="00381035">
        <w:rPr>
          <w:rStyle w:val="Emphasis"/>
          <w:highlight w:val="green"/>
        </w:rPr>
        <w:t>strike</w:t>
      </w:r>
      <w:r w:rsidRPr="00381035">
        <w:rPr>
          <w:rStyle w:val="Emphasis"/>
        </w:rPr>
        <w:t xml:space="preserve"> actions</w:t>
      </w:r>
      <w:r w:rsidRPr="00381035">
        <w:rPr>
          <w:rStyle w:val="StyleUnderline"/>
        </w:rPr>
        <w:t>, including getting them open work permits</w:t>
      </w:r>
      <w:r w:rsidRPr="00381035">
        <w:rPr>
          <w:sz w:val="16"/>
        </w:rPr>
        <w:t xml:space="preserve">. I conceptualize these actions by Monrose, Kenroy, Denville, the Cervini workers, and countless others refusing to accept employer oppression and repatriation as a form of fugitive resistance. </w:t>
      </w:r>
      <w:r w:rsidRPr="00381035">
        <w:rPr>
          <w:rStyle w:val="StyleUnderline"/>
        </w:rPr>
        <w:t>But how can J4MW’s role in mobilizing the very legal system that allows their unfreedom be conceptualized as a praxis of refusal?</w:t>
      </w:r>
    </w:p>
    <w:p w14:paraId="554BFD47" w14:textId="77777777" w:rsidR="00BE2EFD" w:rsidRPr="00381035" w:rsidRDefault="00BE2EFD" w:rsidP="00BE2EFD">
      <w:pPr>
        <w:rPr>
          <w:rStyle w:val="StyleUnderline"/>
          <w:highlight w:val="green"/>
        </w:rPr>
      </w:pPr>
      <w:r w:rsidRPr="00381035">
        <w:rPr>
          <w:rStyle w:val="StyleUnderline"/>
        </w:rPr>
        <w:t>Helping</w:t>
      </w:r>
      <w:r w:rsidRPr="00381035">
        <w:rPr>
          <w:sz w:val="16"/>
        </w:rPr>
        <w:t xml:space="preserve"> Monrose, Denville, and Kenroy </w:t>
      </w:r>
      <w:r w:rsidRPr="00381035">
        <w:rPr>
          <w:rStyle w:val="StyleUnderline"/>
        </w:rPr>
        <w:t>escape the category of the migrant worker transgresses the script given to them: to go back home when demanded</w:t>
      </w:r>
      <w:r w:rsidRPr="00381035">
        <w:rPr>
          <w:sz w:val="16"/>
        </w:rPr>
        <w:t xml:space="preserve">. </w:t>
      </w:r>
      <w:r w:rsidRPr="00381035">
        <w:rPr>
          <w:rStyle w:val="StyleUnderline"/>
        </w:rPr>
        <w:t xml:space="preserve">This </w:t>
      </w:r>
      <w:r w:rsidRPr="00381035">
        <w:rPr>
          <w:rStyle w:val="Emphasis"/>
          <w:highlight w:val="green"/>
        </w:rPr>
        <w:t>process</w:t>
      </w:r>
      <w:r w:rsidRPr="00381035">
        <w:rPr>
          <w:rStyle w:val="StyleUnderline"/>
        </w:rPr>
        <w:t xml:space="preserve"> of engaging in “lawing” the outlaw is </w:t>
      </w:r>
      <w:r w:rsidRPr="00381035">
        <w:rPr>
          <w:rStyle w:val="Emphasis"/>
          <w:highlight w:val="green"/>
        </w:rPr>
        <w:t>audaciously push</w:t>
      </w:r>
      <w:r w:rsidRPr="00381035">
        <w:rPr>
          <w:rStyle w:val="Emphasis"/>
        </w:rPr>
        <w:t xml:space="preserve">ing </w:t>
      </w:r>
      <w:r w:rsidRPr="00381035">
        <w:rPr>
          <w:rStyle w:val="Emphasis"/>
          <w:highlight w:val="green"/>
        </w:rPr>
        <w:t>against</w:t>
      </w:r>
      <w:r w:rsidRPr="00381035">
        <w:rPr>
          <w:rStyle w:val="StyleUnderline"/>
        </w:rPr>
        <w:t xml:space="preserve"> the </w:t>
      </w:r>
      <w:r w:rsidRPr="00381035">
        <w:rPr>
          <w:rStyle w:val="Emphasis"/>
          <w:highlight w:val="green"/>
        </w:rPr>
        <w:t>limits of law</w:t>
      </w:r>
      <w:r w:rsidRPr="00381035">
        <w:t>.</w:t>
      </w:r>
      <w:r w:rsidRPr="00381035">
        <w:rPr>
          <w:sz w:val="16"/>
        </w:rPr>
        <w:t xml:space="preserve"> </w:t>
      </w:r>
      <w:r w:rsidRPr="00381035">
        <w:rPr>
          <w:rStyle w:val="StyleUnderline"/>
        </w:rPr>
        <w:t>It is taking advantage of the interstices of legality</w:t>
      </w:r>
      <w:r w:rsidRPr="00381035">
        <w:rPr>
          <w:sz w:val="16"/>
        </w:rPr>
        <w:t xml:space="preserve">. </w:t>
      </w:r>
      <w:r w:rsidRPr="00381035">
        <w:rPr>
          <w:rStyle w:val="Emphasis"/>
          <w:highlight w:val="green"/>
        </w:rPr>
        <w:t>Knowing the law</w:t>
      </w:r>
      <w:r w:rsidRPr="00381035">
        <w:rPr>
          <w:rStyle w:val="StyleUnderline"/>
          <w:highlight w:val="green"/>
        </w:rPr>
        <w:t xml:space="preserve"> is </w:t>
      </w:r>
      <w:r w:rsidRPr="00381035">
        <w:rPr>
          <w:rStyle w:val="Emphasis"/>
          <w:highlight w:val="green"/>
        </w:rPr>
        <w:t>critical</w:t>
      </w:r>
      <w:r w:rsidRPr="00381035">
        <w:rPr>
          <w:rStyle w:val="StyleUnderline"/>
          <w:highlight w:val="green"/>
        </w:rPr>
        <w:t xml:space="preserve"> to knowing how to </w:t>
      </w:r>
      <w:r w:rsidRPr="00381035">
        <w:rPr>
          <w:rStyle w:val="Emphasis"/>
          <w:highlight w:val="green"/>
        </w:rPr>
        <w:t>avoid the law</w:t>
      </w:r>
      <w:r w:rsidRPr="00381035">
        <w:rPr>
          <w:sz w:val="16"/>
        </w:rPr>
        <w:t xml:space="preserve">. </w:t>
      </w:r>
      <w:r w:rsidRPr="00381035">
        <w:rPr>
          <w:rStyle w:val="StyleUnderline"/>
        </w:rPr>
        <w:t xml:space="preserve">Migrant farmworkers engaged in refusal require triaging interventions in </w:t>
      </w:r>
      <w:r w:rsidRPr="00381035">
        <w:rPr>
          <w:rStyle w:val="Emphasis"/>
        </w:rPr>
        <w:t>multiple areas of law</w:t>
      </w:r>
      <w:r w:rsidRPr="00381035">
        <w:rPr>
          <w:rStyle w:val="StyleUnderline"/>
        </w:rPr>
        <w:t xml:space="preserve"> (employment, discrimination, immigration, workers compensation, and so forth</w:t>
      </w:r>
      <w:r w:rsidRPr="00381035">
        <w:rPr>
          <w:sz w:val="16"/>
        </w:rPr>
        <w:t xml:space="preserve">). </w:t>
      </w:r>
      <w:r w:rsidRPr="00381035">
        <w:rPr>
          <w:rStyle w:val="StyleUnderline"/>
        </w:rPr>
        <w:t>Single-expertise lawyers are usually unaware of the systemic issues and of the intersections of a worker’s legal grievance</w:t>
      </w:r>
      <w:r w:rsidRPr="00381035">
        <w:rPr>
          <w:sz w:val="16"/>
        </w:rPr>
        <w:t xml:space="preserve">. Decades of working at the grassroots and listening to workers’ issues has made J4MW members cognizant of the complexities of farmworkers’ legal claims and vulnerabilities. </w:t>
      </w:r>
      <w:r w:rsidRPr="00381035">
        <w:rPr>
          <w:rStyle w:val="StyleUnderline"/>
        </w:rPr>
        <w:t xml:space="preserve">J4MW </w:t>
      </w:r>
      <w:r w:rsidRPr="00381035">
        <w:rPr>
          <w:rStyle w:val="Emphasis"/>
        </w:rPr>
        <w:t>co-ordinates</w:t>
      </w:r>
      <w:r w:rsidRPr="00381035">
        <w:rPr>
          <w:rStyle w:val="StyleUnderline"/>
        </w:rPr>
        <w:t xml:space="preserve"> with different lawyers or caseworkers for each farmworker’s case while </w:t>
      </w:r>
      <w:r w:rsidRPr="00381035">
        <w:rPr>
          <w:rStyle w:val="Emphasis"/>
        </w:rPr>
        <w:t>providing solidarity</w:t>
      </w:r>
      <w:r w:rsidRPr="00381035">
        <w:rPr>
          <w:rStyle w:val="StyleUnderline"/>
        </w:rPr>
        <w:t xml:space="preserve"> and </w:t>
      </w:r>
      <w:r w:rsidRPr="00381035">
        <w:rPr>
          <w:rStyle w:val="Emphasis"/>
        </w:rPr>
        <w:t>organizing support</w:t>
      </w:r>
      <w:r w:rsidRPr="00381035">
        <w:rPr>
          <w:sz w:val="16"/>
        </w:rPr>
        <w:t>.</w:t>
      </w:r>
    </w:p>
    <w:p w14:paraId="5F4060A3" w14:textId="77777777" w:rsidR="00BE2EFD" w:rsidRPr="00381035" w:rsidRDefault="00BE2EFD" w:rsidP="00BE2EFD">
      <w:pPr>
        <w:rPr>
          <w:rStyle w:val="StyleUnderline"/>
          <w:highlight w:val="green"/>
        </w:rPr>
      </w:pPr>
      <w:r w:rsidRPr="00381035">
        <w:rPr>
          <w:rStyle w:val="StyleUnderline"/>
        </w:rPr>
        <w:t>In their study of claims on behalf of fugitives from slavery</w:t>
      </w:r>
      <w:r w:rsidRPr="00381035">
        <w:rPr>
          <w:sz w:val="16"/>
        </w:rPr>
        <w:t xml:space="preserve"> against the Fugitive Slave Law in the United States, </w:t>
      </w:r>
      <w:r w:rsidRPr="00381035">
        <w:rPr>
          <w:rStyle w:val="StyleUnderline"/>
        </w:rPr>
        <w:t xml:space="preserve">Farbman defines </w:t>
      </w:r>
      <w:r w:rsidRPr="00381035">
        <w:rPr>
          <w:rStyle w:val="Emphasis"/>
          <w:highlight w:val="green"/>
        </w:rPr>
        <w:t>“resistance lawyering”</w:t>
      </w:r>
      <w:r w:rsidRPr="00381035">
        <w:rPr>
          <w:rStyle w:val="StyleUnderline"/>
        </w:rPr>
        <w:t xml:space="preserve"> as engaging in a regular, direct service practice—what they call triage work—to “</w:t>
      </w:r>
      <w:r w:rsidRPr="00381035">
        <w:rPr>
          <w:rStyle w:val="StyleUnderline"/>
          <w:highlight w:val="green"/>
        </w:rPr>
        <w:t>mitigate</w:t>
      </w:r>
      <w:r w:rsidRPr="00381035">
        <w:rPr>
          <w:rStyle w:val="StyleUnderline"/>
        </w:rPr>
        <w:t xml:space="preserve"> the </w:t>
      </w:r>
      <w:r w:rsidRPr="00381035">
        <w:rPr>
          <w:rStyle w:val="Emphasis"/>
          <w:highlight w:val="green"/>
        </w:rPr>
        <w:t>worst injustices</w:t>
      </w:r>
      <w:r w:rsidRPr="00381035">
        <w:rPr>
          <w:rStyle w:val="StyleUnderline"/>
          <w:highlight w:val="green"/>
        </w:rPr>
        <w:t xml:space="preserve"> of</w:t>
      </w:r>
      <w:r w:rsidRPr="00381035">
        <w:rPr>
          <w:rStyle w:val="StyleUnderline"/>
        </w:rPr>
        <w:t xml:space="preserve"> an unjust and </w:t>
      </w:r>
      <w:r w:rsidRPr="00381035">
        <w:rPr>
          <w:rStyle w:val="Emphasis"/>
          <w:highlight w:val="green"/>
        </w:rPr>
        <w:t>illegitimate system</w:t>
      </w:r>
      <w:r w:rsidRPr="00381035">
        <w:rPr>
          <w:rStyle w:val="StyleUnderline"/>
        </w:rPr>
        <w:t>.”</w:t>
      </w:r>
      <w:r w:rsidRPr="00381035">
        <w:rPr>
          <w:sz w:val="16"/>
        </w:rPr>
        <w:t xml:space="preserve">88 Triage work stands in contrast to impact litigation which allegedly produces systemic law reform but rarely </w:t>
      </w:r>
      <w:r w:rsidRPr="00381035">
        <w:rPr>
          <w:rStyle w:val="StyleUnderline"/>
          <w:highlight w:val="green"/>
        </w:rPr>
        <w:t>addresses</w:t>
      </w:r>
      <w:r w:rsidRPr="00381035">
        <w:rPr>
          <w:rStyle w:val="StyleUnderline"/>
        </w:rPr>
        <w:t xml:space="preserve"> the </w:t>
      </w:r>
      <w:r w:rsidRPr="00381035">
        <w:rPr>
          <w:rStyle w:val="Emphasis"/>
          <w:highlight w:val="green"/>
        </w:rPr>
        <w:t>causes of oppression</w:t>
      </w:r>
      <w:r w:rsidRPr="00381035">
        <w:rPr>
          <w:rStyle w:val="StyleUnderline"/>
        </w:rPr>
        <w:t xml:space="preserve"> rooted within a legal system that reproduces oppressive social and political structures</w:t>
      </w:r>
      <w:r w:rsidRPr="00381035">
        <w:rPr>
          <w:sz w:val="16"/>
        </w:rPr>
        <w:t xml:space="preserve">. Triage work, while commonplace and technical, </w:t>
      </w:r>
      <w:r w:rsidRPr="00381035">
        <w:rPr>
          <w:rStyle w:val="StyleUnderline"/>
        </w:rPr>
        <w:t xml:space="preserve">can </w:t>
      </w:r>
      <w:r w:rsidRPr="00381035">
        <w:rPr>
          <w:rStyle w:val="StyleUnderline"/>
          <w:highlight w:val="green"/>
        </w:rPr>
        <w:t xml:space="preserve">operate as </w:t>
      </w:r>
      <w:r w:rsidRPr="00381035">
        <w:rPr>
          <w:rStyle w:val="Emphasis"/>
          <w:highlight w:val="green"/>
        </w:rPr>
        <w:t>radical resistance</w:t>
      </w:r>
      <w:r w:rsidRPr="00381035">
        <w:rPr>
          <w:rStyle w:val="StyleUnderline"/>
        </w:rPr>
        <w:t xml:space="preserve">, as “proxy battles in a </w:t>
      </w:r>
      <w:r w:rsidRPr="00381035">
        <w:rPr>
          <w:rStyle w:val="Emphasis"/>
        </w:rPr>
        <w:t>larger political struggle</w:t>
      </w:r>
      <w:r w:rsidRPr="00381035">
        <w:rPr>
          <w:rStyle w:val="StyleUnderline"/>
        </w:rPr>
        <w:t>” against the system</w:t>
      </w:r>
      <w:r w:rsidRPr="00381035">
        <w:rPr>
          <w:sz w:val="16"/>
        </w:rPr>
        <w:t xml:space="preserve">.89 </w:t>
      </w:r>
      <w:r w:rsidRPr="00381035">
        <w:rPr>
          <w:rStyle w:val="StyleUnderline"/>
        </w:rPr>
        <w:t>This creates a “fugitive space,” where existing procedures are used to seek delay and to support “escaping” the system of unfreedom</w:t>
      </w:r>
      <w:r w:rsidRPr="00381035">
        <w:rPr>
          <w:sz w:val="16"/>
        </w:rPr>
        <w:t>.</w:t>
      </w:r>
    </w:p>
    <w:p w14:paraId="43C830DF" w14:textId="77777777" w:rsidR="00BE2EFD" w:rsidRPr="00381035" w:rsidRDefault="00BE2EFD" w:rsidP="00BE2EFD">
      <w:pPr>
        <w:rPr>
          <w:rStyle w:val="StyleUnderline"/>
          <w:highlight w:val="green"/>
        </w:rPr>
      </w:pPr>
      <w:r w:rsidRPr="00381035">
        <w:rPr>
          <w:sz w:val="16"/>
        </w:rPr>
        <w:t xml:space="preserve">The triaging of legal claims is usually made by lawyers who have a long-standing relationship with J4MW and the workers. Most cases are dealt with in Small Claims courts or provincial tribunals like the Ontario Labour Relations Board (OLRB), the Workplace Safety and Insurance Board and associated tribunal (WSIB and WSIAT), and the HRTO. The legal interactions at the court are mediated by J4MW to ensure that they are protected from the Canadian Border Services Agency (CBSA) and the employers. This is achieved by preserving anonymity, waiving oral evidence by the worker, and applying for other forms of immigration status. </w:t>
      </w:r>
      <w:r w:rsidRPr="00381035">
        <w:rPr>
          <w:rStyle w:val="StyleUnderline"/>
        </w:rPr>
        <w:t xml:space="preserve">The </w:t>
      </w:r>
      <w:r w:rsidRPr="00381035">
        <w:rPr>
          <w:rStyle w:val="StyleUnderline"/>
          <w:highlight w:val="green"/>
        </w:rPr>
        <w:t>claims</w:t>
      </w:r>
      <w:r w:rsidRPr="00381035">
        <w:rPr>
          <w:rStyle w:val="StyleUnderline"/>
        </w:rPr>
        <w:t xml:space="preserve"> are made to </w:t>
      </w:r>
      <w:r w:rsidRPr="00381035">
        <w:rPr>
          <w:rStyle w:val="StyleUnderline"/>
          <w:highlight w:val="green"/>
        </w:rPr>
        <w:t>provide</w:t>
      </w:r>
      <w:r w:rsidRPr="00381035">
        <w:rPr>
          <w:rStyle w:val="StyleUnderline"/>
        </w:rPr>
        <w:t xml:space="preserve"> some </w:t>
      </w:r>
      <w:r w:rsidRPr="00381035">
        <w:rPr>
          <w:rStyle w:val="Emphasis"/>
          <w:highlight w:val="green"/>
        </w:rPr>
        <w:t>redress</w:t>
      </w:r>
      <w:r w:rsidRPr="00381035">
        <w:rPr>
          <w:rStyle w:val="StyleUnderline"/>
        </w:rPr>
        <w:t xml:space="preserve"> but </w:t>
      </w:r>
      <w:r w:rsidRPr="00381035">
        <w:rPr>
          <w:rStyle w:val="StyleUnderline"/>
          <w:highlight w:val="green"/>
        </w:rPr>
        <w:t>also</w:t>
      </w:r>
      <w:r w:rsidRPr="00381035">
        <w:rPr>
          <w:rStyle w:val="StyleUnderline"/>
        </w:rPr>
        <w:t xml:space="preserve"> to delay deportation, find other means of livelihood, and </w:t>
      </w:r>
      <w:r w:rsidRPr="00381035">
        <w:rPr>
          <w:rStyle w:val="Emphasis"/>
          <w:highlight w:val="green"/>
        </w:rPr>
        <w:t>build community</w:t>
      </w:r>
      <w:r w:rsidRPr="00381035">
        <w:rPr>
          <w:rStyle w:val="Emphasis"/>
        </w:rPr>
        <w:t xml:space="preserve"> solidarity</w:t>
      </w:r>
      <w:r w:rsidRPr="00381035">
        <w:rPr>
          <w:rStyle w:val="StyleUnderline"/>
        </w:rPr>
        <w:t xml:space="preserve"> and power against systemic domination</w:t>
      </w:r>
      <w:r w:rsidRPr="00381035">
        <w:rPr>
          <w:sz w:val="16"/>
        </w:rPr>
        <w:t>.</w:t>
      </w:r>
    </w:p>
    <w:p w14:paraId="7207A4D0" w14:textId="77777777" w:rsidR="00BE2EFD" w:rsidRPr="00381035" w:rsidRDefault="00BE2EFD" w:rsidP="00BE2EFD">
      <w:pPr>
        <w:rPr>
          <w:rStyle w:val="StyleUnderline"/>
          <w:highlight w:val="green"/>
        </w:rPr>
      </w:pPr>
      <w:r w:rsidRPr="00381035">
        <w:rPr>
          <w:sz w:val="16"/>
        </w:rPr>
        <w:t xml:space="preserve">J4MW often helps workers apply for implied or formal immigration status such as visitor permits, spousal sponsorship, and humanitarian and compassionate applications for permanent residence. These applications aim to delay deportation and escape the SAWP. Legal claims in processes such as human rights and employment claims are used instrumentally in immigration applications to show the necessity of the workers’ stay in Canada. On May 22, 2019, immigration regulations were modified to include a new system of open work permits for vulnerable foreign workers who are victims of physical, sexual, psychological, or financial abuse. This non-renewable and non-extendable Vulnerable Open Work Permit (VOWP) lasts for one year or until the termination date of the worker’s current work permit, whichever comes earlier.90 The VOWP is an inadequate solution as it is for a very limited duration during which time workers are expected to independently search for alternative employers and find an employer with an approved LMIA before the VOWP expires, or they lose their status to remain in Canada. Until the pandemic, there were only a handful of migrant farmworkers who had applied for the VOWP.91 During the pandemic, J4MW mobilized workers (such as the Cervini workers) to apply for the open permits to escape unhealthy and oppressive work conditions of SAWP. Access to VOWP, albeit with its limitations, in turn increased political and legal action by workers against farm employers. J4MW brought claims for scores of workers for breach of employment, health and safety standards, employer reprisals, discrimination, and workers compensation for injuries or COVID-19 infection. </w:t>
      </w:r>
      <w:r w:rsidRPr="00381035">
        <w:rPr>
          <w:rStyle w:val="StyleUnderline"/>
        </w:rPr>
        <w:t>J4MW’s actions helped to mobilize political action and solidarity-building, further increasing the scope of triage lawyering</w:t>
      </w:r>
      <w:r w:rsidRPr="00381035">
        <w:rPr>
          <w:sz w:val="16"/>
        </w:rPr>
        <w:t xml:space="preserve">. Despite being fully aware of the feeble limitations and ineffectual nature of the VOWP, one of the striking workers from Cervini farms who got the VOWP expressed: “I feel free now, the breeze can blow me anywhere, I will be fine. The [abusive] treatment [by the farms] opened me up. Through the pandemic, I know a lot of my rights now — it’s like a blessing.”92 </w:t>
      </w:r>
      <w:r w:rsidRPr="00381035">
        <w:rPr>
          <w:rStyle w:val="StyleUnderline"/>
        </w:rPr>
        <w:t>Triage and direct service are usually perceived as symptomatic and individualized</w:t>
      </w:r>
      <w:r w:rsidRPr="00381035">
        <w:rPr>
          <w:sz w:val="16"/>
        </w:rPr>
        <w:t xml:space="preserve">. </w:t>
      </w:r>
      <w:r w:rsidRPr="00381035">
        <w:rPr>
          <w:rStyle w:val="Emphasis"/>
        </w:rPr>
        <w:t>However</w:t>
      </w:r>
      <w:r w:rsidRPr="00381035">
        <w:rPr>
          <w:sz w:val="16"/>
        </w:rPr>
        <w:t xml:space="preserve">, as Farbman also points out, </w:t>
      </w:r>
      <w:r w:rsidRPr="00381035">
        <w:rPr>
          <w:rStyle w:val="StyleUnderline"/>
        </w:rPr>
        <w:t xml:space="preserve">using triage service to delay and dispute, when accompanied by a praxis of political action, self-reflection, and building community power, is </w:t>
      </w:r>
      <w:r w:rsidRPr="00381035">
        <w:rPr>
          <w:rStyle w:val="Emphasis"/>
        </w:rPr>
        <w:t>resistance lawyering in action</w:t>
      </w:r>
      <w:r w:rsidRPr="00381035">
        <w:rPr>
          <w:rStyle w:val="StyleUnderline"/>
        </w:rPr>
        <w:t>, shorn of the manufactured glitter of impact litigation</w:t>
      </w:r>
      <w:r w:rsidRPr="00381035">
        <w:rPr>
          <w:sz w:val="16"/>
        </w:rPr>
        <w:t>.</w:t>
      </w:r>
    </w:p>
    <w:p w14:paraId="2A4ABC8B" w14:textId="77777777" w:rsidR="00BE2EFD" w:rsidRPr="00381035" w:rsidRDefault="00BE2EFD" w:rsidP="00BE2EFD">
      <w:pPr>
        <w:rPr>
          <w:rStyle w:val="StyleUnderline"/>
          <w:highlight w:val="green"/>
        </w:rPr>
      </w:pPr>
      <w:r w:rsidRPr="00381035">
        <w:rPr>
          <w:sz w:val="16"/>
        </w:rPr>
        <w:t xml:space="preserve">J4MW members engage in “lay lawyering” often knowing more about the law that affects the workers from everyday grassroots practice than lawyers removed from the community.93 For example, one J4MW member discovered a legal loophole as they were filling forms for employment insurance (EI) for migrant farmworkers during an outreach event.94 Migrant farmworkers pay into EI but cannot avail of the benefits because of their temporary status. The activist discovered that SAWP workers could get parental benefits if they had a child because the residency requirement does not apply to child care. This discovery led to thousands of workers filing claims to receive parental benefits and resulted in a successful class action by a legal clinic. </w:t>
      </w:r>
      <w:r w:rsidRPr="00381035">
        <w:rPr>
          <w:rStyle w:val="StyleUnderline"/>
        </w:rPr>
        <w:t>The legal clinic that J4MW has started trains law students and lawyers in this praxis of law and organizing where radical lawyering is not about gaining expertise in single issues or engaging in glamourous high-profile litigation</w:t>
      </w:r>
      <w:r w:rsidRPr="00381035">
        <w:rPr>
          <w:sz w:val="16"/>
        </w:rPr>
        <w:t xml:space="preserve">. </w:t>
      </w:r>
      <w:r w:rsidRPr="00381035">
        <w:rPr>
          <w:rStyle w:val="StyleUnderline"/>
        </w:rPr>
        <w:t>Rather, the clinic encourages attending to the needs of the worker and their community across all areas that affect them, being connected to the politics of the racializing system, and dismantling the privileged status of lawyers</w:t>
      </w:r>
      <w:r w:rsidRPr="00381035">
        <w:rPr>
          <w:sz w:val="16"/>
        </w:rPr>
        <w:t>.</w:t>
      </w:r>
    </w:p>
    <w:p w14:paraId="102FF970" w14:textId="77777777" w:rsidR="00BE2EFD" w:rsidRPr="00381035" w:rsidRDefault="00BE2EFD" w:rsidP="00BE2EFD">
      <w:pPr>
        <w:rPr>
          <w:rStyle w:val="StyleUnderline"/>
        </w:rPr>
      </w:pPr>
      <w:r w:rsidRPr="00381035">
        <w:rPr>
          <w:rStyle w:val="StyleUnderline"/>
        </w:rPr>
        <w:t xml:space="preserve">Reflecting on the jurisgenerative aspect of fugitivity, </w:t>
      </w:r>
      <w:r w:rsidRPr="00381035">
        <w:rPr>
          <w:rStyle w:val="Emphasis"/>
        </w:rPr>
        <w:t>Harney</w:t>
      </w:r>
      <w:r w:rsidRPr="00381035">
        <w:rPr>
          <w:rStyle w:val="StyleUnderline"/>
        </w:rPr>
        <w:t xml:space="preserve"> and </w:t>
      </w:r>
      <w:r w:rsidRPr="00381035">
        <w:rPr>
          <w:rStyle w:val="Emphasis"/>
        </w:rPr>
        <w:t>Moten</w:t>
      </w:r>
      <w:r w:rsidRPr="00381035">
        <w:rPr>
          <w:rStyle w:val="StyleUnderline"/>
        </w:rPr>
        <w:t xml:space="preserve"> describe</w:t>
      </w:r>
      <w:r w:rsidRPr="00381035">
        <w:rPr>
          <w:sz w:val="16"/>
        </w:rPr>
        <w:t xml:space="preserve"> the </w:t>
      </w:r>
      <w:r w:rsidRPr="00381035">
        <w:rPr>
          <w:rStyle w:val="StyleUnderline"/>
        </w:rPr>
        <w:t>actions</w:t>
      </w:r>
      <w:r w:rsidRPr="00381035">
        <w:rPr>
          <w:sz w:val="16"/>
        </w:rPr>
        <w:t xml:space="preserve"> of the Black Panther Party for Self Defense which organized neighbourhood patrols to protect community members from police brutality </w:t>
      </w:r>
      <w:r w:rsidRPr="00381035">
        <w:rPr>
          <w:rStyle w:val="StyleUnderline"/>
        </w:rPr>
        <w:t>as being “[a]gainst the law because they were generating law.”</w:t>
      </w:r>
      <w:r w:rsidRPr="00381035">
        <w:rPr>
          <w:sz w:val="16"/>
        </w:rPr>
        <w:t xml:space="preserve">95As such, Moten urges us to consider the “the tumultuous derangements … that might more improperly be understood as the essential resistance of the object that manifests itself as lawlessness, as a kind of being against the law, as the lawless freedom and the struggle for freedom in unfreedom.”96 Monrose, Denville, Kenroy, and the Cervini workers engaged in chaotic derangements by going off-script. In Canada, the migrant worker is not supposed to be anything but grateful for the opportunity to earn in Canada and accepting of being curtailed by law at all times. They have no right to remain despite being sought for their labour. As described in this section, </w:t>
      </w:r>
      <w:r w:rsidRPr="00381035">
        <w:rPr>
          <w:rStyle w:val="StyleUnderline"/>
        </w:rPr>
        <w:t>J4MW enables their practices of refusal even when employers and state officials try to physically prevent them</w:t>
      </w:r>
      <w:r w:rsidRPr="00381035">
        <w:rPr>
          <w:sz w:val="16"/>
        </w:rPr>
        <w:t xml:space="preserve">, by interceding at the airport or farms and by finding housing, medical, and economic support for the workers. </w:t>
      </w:r>
      <w:r w:rsidRPr="00381035">
        <w:rPr>
          <w:rStyle w:val="StyleUnderline"/>
        </w:rPr>
        <w:t>J4MW also guides the workers to lawyers and legal clinics to identify and initiate possible cases which will allow them to fight back and remain</w:t>
      </w:r>
      <w:r w:rsidRPr="00381035">
        <w:rPr>
          <w:sz w:val="16"/>
        </w:rPr>
        <w:t xml:space="preserve">. </w:t>
      </w:r>
      <w:r w:rsidRPr="00381035">
        <w:rPr>
          <w:rStyle w:val="Emphasis"/>
        </w:rPr>
        <w:t>Creating spaces</w:t>
      </w:r>
      <w:r w:rsidRPr="00381035">
        <w:rPr>
          <w:rStyle w:val="StyleUnderline"/>
        </w:rPr>
        <w:t xml:space="preserve"> for migrant workers </w:t>
      </w:r>
      <w:r w:rsidRPr="00381035">
        <w:rPr>
          <w:rStyle w:val="Emphasis"/>
        </w:rPr>
        <w:t>through legal sites</w:t>
      </w:r>
      <w:r w:rsidRPr="00381035">
        <w:rPr>
          <w:rStyle w:val="StyleUnderline"/>
        </w:rPr>
        <w:t xml:space="preserve"> which have been closed to them is arguably a </w:t>
      </w:r>
      <w:r w:rsidRPr="00381035">
        <w:rPr>
          <w:rStyle w:val="Emphasis"/>
        </w:rPr>
        <w:t>“resistance to the politics of curtailment”</w:t>
      </w:r>
      <w:r w:rsidRPr="00381035">
        <w:rPr>
          <w:rStyle w:val="StyleUnderline"/>
        </w:rPr>
        <w:t xml:space="preserve"> and </w:t>
      </w:r>
      <w:r w:rsidRPr="00381035">
        <w:rPr>
          <w:rStyle w:val="Emphasis"/>
        </w:rPr>
        <w:t>using the law</w:t>
      </w:r>
      <w:r w:rsidRPr="00381035">
        <w:rPr>
          <w:rStyle w:val="StyleUnderline"/>
        </w:rPr>
        <w:t xml:space="preserve"> for a “law of lawless </w:t>
      </w:r>
      <w:r w:rsidRPr="00381035">
        <w:rPr>
          <w:rStyle w:val="Emphasis"/>
        </w:rPr>
        <w:t>freedom</w:t>
      </w:r>
      <w:r w:rsidRPr="00381035">
        <w:rPr>
          <w:rStyle w:val="StyleUnderline"/>
        </w:rPr>
        <w:t>.”</w:t>
      </w:r>
      <w:r w:rsidRPr="00381035">
        <w:rPr>
          <w:sz w:val="16"/>
        </w:rPr>
        <w:t>97</w:t>
      </w:r>
    </w:p>
    <w:p w14:paraId="1B810878" w14:textId="77777777" w:rsidR="00BE2EFD" w:rsidRPr="00381035" w:rsidRDefault="00BE2EFD" w:rsidP="00BE2EFD">
      <w:pPr>
        <w:rPr>
          <w:rStyle w:val="StyleUnderline"/>
        </w:rPr>
      </w:pPr>
      <w:r w:rsidRPr="00381035">
        <w:rPr>
          <w:sz w:val="16"/>
        </w:rPr>
        <w:t>B. PRAXIS OF RELATIONSHIP AND CARE</w:t>
      </w:r>
    </w:p>
    <w:p w14:paraId="402EA1B6" w14:textId="77777777" w:rsidR="00BE2EFD" w:rsidRPr="00381035" w:rsidRDefault="00BE2EFD" w:rsidP="00BE2EFD">
      <w:pPr>
        <w:ind w:left="720"/>
        <w:rPr>
          <w:rStyle w:val="StyleUnderline"/>
        </w:rPr>
      </w:pPr>
      <w:r w:rsidRPr="00381035">
        <w:rPr>
          <w:sz w:val="16"/>
        </w:rPr>
        <w:t>I think that workers reach out to J4MW because they know that they can trust us … [T]hey know that we’re not gonna just appear and disappear because we’ve been consistent throughout the years and no matter where we are. … The work of J4MW involves establishing long relationships with workers… to let them know that we are still here, that they matter to us… [I]t’s sustaining these connections across time and space, meaning whether they're back in Jamaica or not, here in Canada at all for [however long]… trying to stay relevant in their lives by reminding them that we are still here and that they are a part of our community … letting them know that they left imprints here and that they’re a part of us here.,.. [I]t requires emotional labor to be there and to listen. And, and I think that is what also sets us apart from other organizations and it’s pretty hard to deal with.98</w:t>
      </w:r>
    </w:p>
    <w:p w14:paraId="57FE8CD8" w14:textId="77777777" w:rsidR="00BE2EFD" w:rsidRPr="00381035" w:rsidRDefault="00BE2EFD" w:rsidP="00BE2EFD">
      <w:pPr>
        <w:rPr>
          <w:rStyle w:val="StyleUnderline"/>
        </w:rPr>
      </w:pPr>
      <w:r w:rsidRPr="00381035">
        <w:rPr>
          <w:rStyle w:val="StyleUnderline"/>
        </w:rPr>
        <w:t xml:space="preserve">Fugitivity is </w:t>
      </w:r>
      <w:r w:rsidRPr="00381035">
        <w:rPr>
          <w:rStyle w:val="Emphasis"/>
        </w:rPr>
        <w:t>not (only) escape</w:t>
      </w:r>
      <w:r w:rsidRPr="00381035">
        <w:rPr>
          <w:rStyle w:val="StyleUnderline"/>
        </w:rPr>
        <w:t xml:space="preserve"> or exit but a practice of </w:t>
      </w:r>
      <w:r w:rsidRPr="00381035">
        <w:rPr>
          <w:rStyle w:val="Emphasis"/>
        </w:rPr>
        <w:t>“being together” in the state of refusal</w:t>
      </w:r>
      <w:r w:rsidRPr="00381035">
        <w:rPr>
          <w:rStyle w:val="StyleUnderline"/>
        </w:rPr>
        <w:t xml:space="preserve"> of that which has been refused to them: the undercommons</w:t>
      </w:r>
      <w:r w:rsidRPr="00381035">
        <w:rPr>
          <w:sz w:val="16"/>
        </w:rPr>
        <w:t xml:space="preserve">.99 </w:t>
      </w:r>
      <w:r w:rsidRPr="00381035">
        <w:rPr>
          <w:rStyle w:val="StyleUnderline"/>
        </w:rPr>
        <w:t xml:space="preserve">Harney and Moten talk about </w:t>
      </w:r>
      <w:r w:rsidRPr="00381035">
        <w:rPr>
          <w:rStyle w:val="Emphasis"/>
        </w:rPr>
        <w:t>“hapticality”</w:t>
      </w:r>
      <w:r w:rsidRPr="00381035">
        <w:rPr>
          <w:rStyle w:val="StyleUnderline"/>
        </w:rPr>
        <w:t xml:space="preserve"> or the touch of the undercommons</w:t>
      </w:r>
      <w:r w:rsidRPr="00381035">
        <w:rPr>
          <w:sz w:val="16"/>
        </w:rPr>
        <w:t xml:space="preserve">, “the capacity to feel through others and for others to feel to you” in a space unregulated by state, religion, capital, or empire.100 The “success” of the SAWP in Canada is predicated on the perfection of the tools of racial capitalism. </w:t>
      </w:r>
      <w:r w:rsidRPr="00381035">
        <w:rPr>
          <w:rStyle w:val="StyleUnderline"/>
        </w:rPr>
        <w:t xml:space="preserve">The program </w:t>
      </w:r>
      <w:r w:rsidRPr="00381035">
        <w:rPr>
          <w:rStyle w:val="Emphasis"/>
        </w:rPr>
        <w:t>thwarts</w:t>
      </w:r>
      <w:r w:rsidRPr="00381035">
        <w:rPr>
          <w:rStyle w:val="StyleUnderline"/>
        </w:rPr>
        <w:t xml:space="preserve"> the bonds of kinship and </w:t>
      </w:r>
      <w:r w:rsidRPr="00381035">
        <w:rPr>
          <w:rStyle w:val="Emphasis"/>
        </w:rPr>
        <w:t>solidarity</w:t>
      </w:r>
      <w:r w:rsidRPr="00381035">
        <w:rPr>
          <w:rStyle w:val="StyleUnderline"/>
        </w:rPr>
        <w:t xml:space="preserve"> among workers</w:t>
      </w:r>
      <w:r w:rsidRPr="00381035">
        <w:rPr>
          <w:sz w:val="16"/>
        </w:rPr>
        <w:t xml:space="preserve">. </w:t>
      </w:r>
      <w:r w:rsidRPr="00381035">
        <w:rPr>
          <w:rStyle w:val="StyleUnderline"/>
        </w:rPr>
        <w:t xml:space="preserve">Migrant workers are </w:t>
      </w:r>
      <w:r w:rsidRPr="00381035">
        <w:rPr>
          <w:rStyle w:val="Emphasis"/>
        </w:rPr>
        <w:t>restricted</w:t>
      </w:r>
      <w:r w:rsidRPr="00381035">
        <w:rPr>
          <w:rStyle w:val="StyleUnderline"/>
        </w:rPr>
        <w:t xml:space="preserve"> from </w:t>
      </w:r>
      <w:r w:rsidRPr="00381035">
        <w:rPr>
          <w:rStyle w:val="Emphasis"/>
        </w:rPr>
        <w:t>forming community networks</w:t>
      </w:r>
      <w:r w:rsidRPr="00381035">
        <w:rPr>
          <w:sz w:val="16"/>
        </w:rPr>
        <w:t xml:space="preserve"> and breaking through linguistic and cultural barriers. In addition to the employment immobility created by the tied visa system. </w:t>
      </w:r>
      <w:r w:rsidRPr="00381035">
        <w:rPr>
          <w:rStyle w:val="StyleUnderline"/>
        </w:rPr>
        <w:t>The structure of the program and remote location of the work locations makes workers dependent on their employers for housing, transportation, and everyday living</w:t>
      </w:r>
      <w:r w:rsidRPr="00381035">
        <w:rPr>
          <w:sz w:val="16"/>
        </w:rPr>
        <w:t xml:space="preserve">. Social relations are further controlled by limitations on their place of residence (which is tied to the workplace) and by preventing the families of foreign workers from joining them. </w:t>
      </w:r>
      <w:r w:rsidRPr="00381035">
        <w:rPr>
          <w:rStyle w:val="StyleUnderline"/>
        </w:rPr>
        <w:t xml:space="preserve">The </w:t>
      </w:r>
      <w:r w:rsidRPr="00381035">
        <w:rPr>
          <w:rStyle w:val="Emphasis"/>
        </w:rPr>
        <w:t>creation of a community</w:t>
      </w:r>
      <w:r w:rsidRPr="00381035">
        <w:rPr>
          <w:rStyle w:val="StyleUnderline"/>
        </w:rPr>
        <w:t xml:space="preserve"> among workers is a </w:t>
      </w:r>
      <w:r w:rsidRPr="00381035">
        <w:rPr>
          <w:rStyle w:val="Emphasis"/>
        </w:rPr>
        <w:t>praxis of fugitive sociality</w:t>
      </w:r>
      <w:r w:rsidRPr="00381035">
        <w:rPr>
          <w:rStyle w:val="StyleUnderline"/>
        </w:rPr>
        <w:t xml:space="preserve"> because even feeling others has been regulated and refused by the state</w:t>
      </w:r>
      <w:r w:rsidRPr="00381035">
        <w:rPr>
          <w:sz w:val="16"/>
        </w:rPr>
        <w:t>.</w:t>
      </w:r>
    </w:p>
    <w:p w14:paraId="5B6E307B" w14:textId="77777777" w:rsidR="00BE2EFD" w:rsidRPr="00381035" w:rsidRDefault="00BE2EFD" w:rsidP="00BE2EFD">
      <w:pPr>
        <w:rPr>
          <w:rStyle w:val="StyleUnderline"/>
        </w:rPr>
      </w:pPr>
      <w:r w:rsidRPr="00381035">
        <w:rPr>
          <w:sz w:val="16"/>
        </w:rPr>
        <w:t>The state uses transnational divide and rule mechanisms by creating competition among countries of the Global South whose populations participate in these migrant labour programs. “You cannot complain. If you have got to complain, all of you have to complain together. If I say I do not want to work, 50 other Jamaicans are ready to work. Plenty people do not understand.</w:t>
      </w:r>
    </w:p>
    <w:p w14:paraId="2D46BBBF" w14:textId="77777777" w:rsidR="00BE2EFD" w:rsidRPr="00381035" w:rsidRDefault="00BE2EFD" w:rsidP="00BE2EFD">
      <w:pPr>
        <w:rPr>
          <w:rStyle w:val="StyleUnderline"/>
        </w:rPr>
      </w:pPr>
      <w:r w:rsidRPr="00381035">
        <w:rPr>
          <w:sz w:val="16"/>
        </w:rPr>
        <w:t xml:space="preserve">…”101 </w:t>
      </w:r>
      <w:r w:rsidRPr="00381035">
        <w:rPr>
          <w:rStyle w:val="StyleUnderline"/>
        </w:rPr>
        <w:t>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w:t>
      </w:r>
      <w:r w:rsidRPr="00381035">
        <w:rPr>
          <w:sz w:val="16"/>
        </w:rPr>
        <w:t xml:space="preserve">.102 </w:t>
      </w:r>
      <w:r w:rsidRPr="00381035">
        <w:rPr>
          <w:rStyle w:val="StyleUnderline"/>
        </w:rPr>
        <w:t>Employers reify cultural stereotypes to prefer workers from one country over others, create insecurities</w:t>
      </w:r>
      <w:r w:rsidRPr="00381035">
        <w:rPr>
          <w:sz w:val="16"/>
        </w:rPr>
        <w:t xml:space="preserve">, and systematize differential racialization.”103 For example, Jamaican workers are considered more confrontational and demanding but suited to work in orchards and tobacco farms because of their perceived height and ability to carry heavy loads.104 Mexican workers are deemed to be easier to exploit and more suitable for stoop labour, which led to the expansion of the SAWP to using Mexican workers. Guatemalan farmworkers have been hired over Mexican farmworkers using the two-year work permit system on the assumption that they are less likely to denounce unfavourable working conditions and have fewer resources to do so.105 Employers try to separate the workers by nationality and gender, even in the same farm.106 </w:t>
      </w:r>
      <w:r w:rsidRPr="00381035">
        <w:rPr>
          <w:rStyle w:val="StyleUnderline"/>
        </w:rPr>
        <w:t xml:space="preserve">Racialized (and gendered) </w:t>
      </w:r>
      <w:r w:rsidRPr="00381035">
        <w:rPr>
          <w:rStyle w:val="Emphasis"/>
        </w:rPr>
        <w:t>segmentation</w:t>
      </w:r>
      <w:r w:rsidRPr="00381035">
        <w:rPr>
          <w:rStyle w:val="StyleUnderline"/>
        </w:rPr>
        <w:t xml:space="preserve"> of the work force </w:t>
      </w:r>
      <w:r w:rsidRPr="00381035">
        <w:rPr>
          <w:rStyle w:val="Emphasis"/>
        </w:rPr>
        <w:t>impedes organizing</w:t>
      </w:r>
      <w:r w:rsidRPr="00381035">
        <w:rPr>
          <w:rStyle w:val="StyleUnderline"/>
        </w:rPr>
        <w:t xml:space="preserve"> and </w:t>
      </w:r>
      <w:r w:rsidRPr="00381035">
        <w:rPr>
          <w:rStyle w:val="Emphasis"/>
        </w:rPr>
        <w:t>solidarity-building</w:t>
      </w:r>
      <w:r w:rsidRPr="00381035">
        <w:rPr>
          <w:sz w:val="16"/>
        </w:rPr>
        <w:t>; it is a fundamental characteristic of a global taxonomy of labour value extraction through such programs.107 Organized labour has had a tradition of anti-immigrant hostility by painting migrant workers as “scabs,” unentitled to the spoils of the (white) welfare state.108</w:t>
      </w:r>
    </w:p>
    <w:p w14:paraId="0D9D58CB" w14:textId="77777777" w:rsidR="00BE2EFD" w:rsidRPr="00381035" w:rsidRDefault="00BE2EFD" w:rsidP="00BE2EFD">
      <w:pPr>
        <w:rPr>
          <w:rStyle w:val="StyleUnderline"/>
          <w:highlight w:val="green"/>
        </w:rPr>
      </w:pPr>
      <w:r w:rsidRPr="00381035">
        <w:rPr>
          <w:rStyle w:val="StyleUnderline"/>
        </w:rPr>
        <w:t xml:space="preserve">Under this regime TFWs are reduced to commodified labourers who are </w:t>
      </w:r>
      <w:r w:rsidRPr="00381035">
        <w:rPr>
          <w:rStyle w:val="Emphasis"/>
        </w:rPr>
        <w:t>not</w:t>
      </w:r>
      <w:r w:rsidRPr="00381035">
        <w:rPr>
          <w:rStyle w:val="StyleUnderline"/>
        </w:rPr>
        <w:t xml:space="preserve"> political </w:t>
      </w:r>
      <w:r w:rsidRPr="00381035">
        <w:rPr>
          <w:rStyle w:val="Emphasis"/>
        </w:rPr>
        <w:t>persons anywhere</w:t>
      </w:r>
      <w:r w:rsidRPr="00381035">
        <w:rPr>
          <w:rStyle w:val="StyleUnderline"/>
        </w:rPr>
        <w:t>— not in their countries of nationality because they are not resident there, nor in their country of work because they have no political or social status there</w:t>
      </w:r>
      <w:r w:rsidRPr="00381035">
        <w:rPr>
          <w:sz w:val="16"/>
        </w:rPr>
        <w:t xml:space="preserve">. This </w:t>
      </w:r>
      <w:r w:rsidRPr="00381035">
        <w:rPr>
          <w:rStyle w:val="Emphasis"/>
        </w:rPr>
        <w:t>structurally diminished personhood</w:t>
      </w:r>
      <w:r w:rsidRPr="00381035">
        <w:rPr>
          <w:rStyle w:val="StyleUnderline"/>
        </w:rPr>
        <w:t xml:space="preserve"> affects </w:t>
      </w:r>
      <w:r w:rsidRPr="00381035">
        <w:rPr>
          <w:rStyle w:val="Emphasis"/>
        </w:rPr>
        <w:t>all areas</w:t>
      </w:r>
      <w:r w:rsidRPr="00381035">
        <w:rPr>
          <w:rStyle w:val="StyleUnderline"/>
        </w:rPr>
        <w:t xml:space="preserve"> of the workers’ lives including their </w:t>
      </w:r>
      <w:r w:rsidRPr="00381035">
        <w:rPr>
          <w:rStyle w:val="Emphasis"/>
        </w:rPr>
        <w:t>ability to organize</w:t>
      </w:r>
      <w:r w:rsidRPr="00381035">
        <w:rPr>
          <w:rStyle w:val="StyleUnderline"/>
        </w:rPr>
        <w:t xml:space="preserve"> and to </w:t>
      </w:r>
      <w:r w:rsidRPr="00381035">
        <w:rPr>
          <w:rStyle w:val="Emphasis"/>
        </w:rPr>
        <w:t>make rights claims</w:t>
      </w:r>
      <w:r w:rsidRPr="00381035">
        <w:rPr>
          <w:sz w:val="16"/>
        </w:rPr>
        <w:t>. In such spaces, resistance, be it radical, militant, hidden, or open, is seen not in large-scale demonstrations or in institutions, but in their everyday lives and small actions.109 In fact, J4MW was formed in 2002 to provide solidarity and allyship to workers engaged in a wildcat strike (a strike without union support or authorization) in the face of limited support from organized labour. The core of J4MW’s work comes from a praxis that challenges the racialized, capitalist, neocolonial liberal state order and seeks to create a space for workers to feel for each other and be with each other—creating community and solidarity in a group that has been segregated from the Canadian national community.</w:t>
      </w:r>
    </w:p>
    <w:p w14:paraId="68642562" w14:textId="77777777" w:rsidR="00BE2EFD" w:rsidRPr="00381035" w:rsidRDefault="00BE2EFD" w:rsidP="00BE2EFD">
      <w:pPr>
        <w:rPr>
          <w:rStyle w:val="StyleUnderline"/>
          <w:highlight w:val="green"/>
        </w:rPr>
      </w:pPr>
      <w:r w:rsidRPr="00381035">
        <w:rPr>
          <w:rStyle w:val="StyleUnderline"/>
        </w:rPr>
        <w:t xml:space="preserve">While a politics of care and mutual aid forms the foundation of their organising, J4MW encourages discussion and dissection of </w:t>
      </w:r>
      <w:r w:rsidRPr="00381035">
        <w:rPr>
          <w:rStyle w:val="Emphasis"/>
          <w:highlight w:val="green"/>
        </w:rPr>
        <w:t>statutes</w:t>
      </w:r>
      <w:r w:rsidRPr="00381035">
        <w:rPr>
          <w:rStyle w:val="StyleUnderline"/>
          <w:highlight w:val="green"/>
        </w:rPr>
        <w:t xml:space="preserve"> and </w:t>
      </w:r>
      <w:r w:rsidRPr="00381035">
        <w:rPr>
          <w:rStyle w:val="Emphasis"/>
          <w:highlight w:val="green"/>
        </w:rPr>
        <w:t>caselaw</w:t>
      </w:r>
      <w:r w:rsidRPr="00381035">
        <w:rPr>
          <w:rStyle w:val="StyleUnderline"/>
          <w:highlight w:val="green"/>
        </w:rPr>
        <w:t xml:space="preserve"> as</w:t>
      </w:r>
      <w:r w:rsidRPr="00381035">
        <w:rPr>
          <w:rStyle w:val="StyleUnderline"/>
        </w:rPr>
        <w:t xml:space="preserve"> </w:t>
      </w:r>
      <w:r w:rsidRPr="00381035">
        <w:rPr>
          <w:rStyle w:val="Emphasis"/>
        </w:rPr>
        <w:t xml:space="preserve">strategic conversation </w:t>
      </w:r>
      <w:r w:rsidRPr="00381035">
        <w:rPr>
          <w:rStyle w:val="Emphasis"/>
          <w:highlight w:val="green"/>
        </w:rPr>
        <w:t>starters</w:t>
      </w:r>
      <w:r w:rsidRPr="00381035">
        <w:rPr>
          <w:rStyle w:val="StyleUnderline"/>
          <w:highlight w:val="green"/>
        </w:rPr>
        <w:t xml:space="preserve"> that</w:t>
      </w:r>
      <w:r w:rsidRPr="00381035">
        <w:rPr>
          <w:rStyle w:val="StyleUnderline"/>
        </w:rPr>
        <w:t xml:space="preserve"> ultimately help </w:t>
      </w:r>
      <w:r w:rsidRPr="00381035">
        <w:rPr>
          <w:rStyle w:val="Emphasis"/>
          <w:highlight w:val="green"/>
        </w:rPr>
        <w:t>advance the movement</w:t>
      </w:r>
      <w:r w:rsidRPr="00381035">
        <w:rPr>
          <w:sz w:val="16"/>
        </w:rPr>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claim.110 </w:t>
      </w:r>
      <w:r w:rsidRPr="00381035">
        <w:rPr>
          <w:rStyle w:val="StyleUnderline"/>
        </w:rPr>
        <w:t xml:space="preserve">The </w:t>
      </w:r>
      <w:r w:rsidRPr="00381035">
        <w:rPr>
          <w:rStyle w:val="StyleUnderline"/>
          <w:highlight w:val="green"/>
        </w:rPr>
        <w:t>case was lost</w:t>
      </w:r>
      <w:r w:rsidRPr="00381035">
        <w:rPr>
          <w:rStyle w:val="StyleUnderline"/>
        </w:rPr>
        <w:t xml:space="preserve"> despite agriculture being deemed as one of the most hazardous sectors to work in. </w:t>
      </w:r>
      <w:r w:rsidRPr="00381035">
        <w:rPr>
          <w:rStyle w:val="Emphasis"/>
          <w:highlight w:val="green"/>
        </w:rPr>
        <w:t>Nevertheless</w:t>
      </w:r>
      <w:r w:rsidRPr="00381035">
        <w:rPr>
          <w:rStyle w:val="StyleUnderline"/>
        </w:rPr>
        <w:t xml:space="preserve">, the case was </w:t>
      </w:r>
      <w:r w:rsidRPr="00381035">
        <w:rPr>
          <w:rStyle w:val="Emphasis"/>
          <w:highlight w:val="green"/>
        </w:rPr>
        <w:t>instrumental</w:t>
      </w:r>
      <w:r w:rsidRPr="00381035">
        <w:rPr>
          <w:rStyle w:val="StyleUnderline"/>
          <w:highlight w:val="green"/>
        </w:rPr>
        <w:t xml:space="preserve"> in </w:t>
      </w:r>
      <w:r w:rsidRPr="00381035">
        <w:rPr>
          <w:rStyle w:val="Emphasis"/>
          <w:highlight w:val="green"/>
        </w:rPr>
        <w:t>building solidarity</w:t>
      </w:r>
      <w:r w:rsidRPr="00381035">
        <w:rPr>
          <w:rStyle w:val="StyleUnderline"/>
          <w:highlight w:val="green"/>
        </w:rPr>
        <w:t xml:space="preserve"> and</w:t>
      </w:r>
      <w:r w:rsidRPr="00381035">
        <w:rPr>
          <w:rStyle w:val="StyleUnderline"/>
        </w:rPr>
        <w:t xml:space="preserve"> </w:t>
      </w:r>
      <w:r w:rsidRPr="00381035">
        <w:rPr>
          <w:rStyle w:val="Emphasis"/>
        </w:rPr>
        <w:t xml:space="preserve">radical </w:t>
      </w:r>
      <w:r w:rsidRPr="00381035">
        <w:rPr>
          <w:rStyle w:val="Emphasis"/>
          <w:highlight w:val="green"/>
        </w:rPr>
        <w:t>empathy</w:t>
      </w:r>
      <w:r w:rsidRPr="00381035">
        <w:rPr>
          <w:rStyle w:val="StyleUnderline"/>
        </w:rPr>
        <w:t xml:space="preserve"> among migrant farmworkers</w:t>
      </w:r>
      <w:r w:rsidRPr="00381035">
        <w:rPr>
          <w:sz w:val="16"/>
        </w:rPr>
        <w:t>. J4MW used the hearing process to pursue an order against FARMS to reveal heretofore undisclosed data on SAWP worker deaths and repatriations.</w:t>
      </w:r>
    </w:p>
    <w:p w14:paraId="64FAFEEF" w14:textId="77777777" w:rsidR="00BE2EFD" w:rsidRPr="00381035" w:rsidRDefault="00BE2EFD" w:rsidP="00BE2EFD">
      <w:pPr>
        <w:rPr>
          <w:rStyle w:val="StyleUnderline"/>
          <w:highlight w:val="green"/>
        </w:rPr>
      </w:pPr>
      <w:r w:rsidRPr="00381035">
        <w:rPr>
          <w:sz w:val="16"/>
        </w:rPr>
        <w:t>Kenroy and Denville’s Ontario Health Insurance Plan (OHIP) challenge was lost on the basis of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0C130AF7" w14:textId="77777777" w:rsidR="00BE2EFD" w:rsidRPr="00381035" w:rsidRDefault="00BE2EFD" w:rsidP="00BE2EFD">
      <w:pPr>
        <w:rPr>
          <w:rStyle w:val="StyleUnderline"/>
          <w:highlight w:val="green"/>
        </w:rPr>
      </w:pPr>
      <w:r w:rsidRPr="00381035">
        <w:rPr>
          <w:sz w:val="16"/>
        </w:rPr>
        <w:t>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workers.111 Des</w:t>
      </w:r>
      <w:r w:rsidRPr="00381035">
        <w:rPr>
          <w:rStyle w:val="StyleUnderline"/>
        </w:rPr>
        <w:t>pite these challenges, J4MW shared the various legal options available with the workers to ensure that workers could make a meaningful choice in the legal strategy they pursued</w:t>
      </w:r>
      <w:r w:rsidRPr="00381035">
        <w:rPr>
          <w:sz w:val="16"/>
        </w:rPr>
        <w:t xml:space="preserve">. </w:t>
      </w:r>
      <w:r w:rsidRPr="00381035">
        <w:rPr>
          <w:rStyle w:val="StyleUnderline"/>
        </w:rPr>
        <w:t>After energetic discussions about rights and justice, the workers decided that they wanted to file a human rights claim, even if it was not anonymous</w:t>
      </w:r>
      <w:r w:rsidRPr="00381035">
        <w:rPr>
          <w:sz w:val="16"/>
        </w:rPr>
        <w:t xml:space="preserve">. They expressed their frustrations with the injustices they suffered and were very vocal about how they felt during the sweep. </w:t>
      </w:r>
      <w:r w:rsidRPr="00381035">
        <w:rPr>
          <w:rStyle w:val="StyleUnderline"/>
        </w:rPr>
        <w:t>Fifty-four workers agreed to pursue a racial discrimination claim while acknowledging that they might lose or not receive any financial compensation. They were doing it, as one worker said, “so that others after us do not face the same.”</w:t>
      </w:r>
      <w:r w:rsidRPr="00381035">
        <w:rPr>
          <w:sz w:val="16"/>
        </w:rPr>
        <w:t xml:space="preserve">112 The test case named three workers who had left the program and could give testimony without fearing reprisal. Numerous workers watched the proceedings broadcast online. </w:t>
      </w:r>
      <w:r w:rsidRPr="00381035">
        <w:rPr>
          <w:rStyle w:val="StyleUnderline"/>
        </w:rPr>
        <w:t>The community and rights consciousness generated by this process served future organizing and mobilization efforts</w:t>
      </w:r>
      <w:r w:rsidRPr="00381035">
        <w:rPr>
          <w:sz w:val="16"/>
        </w:rPr>
        <w:t>. These workers became active in other J4MW campaigns such as Harvesting Freedom and in representing J4MW before the United Nations and legislative committees.</w:t>
      </w:r>
    </w:p>
    <w:p w14:paraId="51986E09" w14:textId="77777777" w:rsidR="00BE2EFD" w:rsidRPr="00381035" w:rsidRDefault="00BE2EFD" w:rsidP="00BE2EFD">
      <w:pPr>
        <w:rPr>
          <w:rStyle w:val="StyleUnderline"/>
          <w:highlight w:val="green"/>
        </w:rPr>
      </w:pPr>
      <w:r w:rsidRPr="00381035">
        <w:rPr>
          <w:sz w:val="16"/>
        </w:rPr>
        <w:t xml:space="preserve">During Fraser, J4MW brought numerous SAWP workers to the Supreme Court for court proceedings, vigils, and demonstrations in Ottawa. The workers found the process a transformative experience as they listened to the J4MW intervention, </w:t>
      </w:r>
      <w:r w:rsidRPr="00381035">
        <w:rPr>
          <w:rStyle w:val="Emphasis"/>
        </w:rPr>
        <w:t>even though</w:t>
      </w:r>
      <w:r w:rsidRPr="00381035">
        <w:rPr>
          <w:rStyle w:val="StyleUnderline"/>
        </w:rPr>
        <w:t xml:space="preserve"> the Court ultimately ignored their submissions</w:t>
      </w:r>
      <w:r w:rsidRPr="00381035">
        <w:rPr>
          <w:sz w:val="16"/>
        </w:rPr>
        <w:t xml:space="preserve">. </w:t>
      </w:r>
      <w:r w:rsidRPr="00381035">
        <w:rPr>
          <w:rStyle w:val="StyleUnderline"/>
          <w:highlight w:val="green"/>
        </w:rPr>
        <w:t>One worker</w:t>
      </w:r>
      <w:r w:rsidRPr="00381035">
        <w:rPr>
          <w:rStyle w:val="StyleUnderline"/>
        </w:rPr>
        <w:t xml:space="preserve"> </w:t>
      </w:r>
      <w:r w:rsidRPr="00381035">
        <w:rPr>
          <w:rStyle w:val="StyleUnderline"/>
          <w:highlight w:val="green"/>
        </w:rPr>
        <w:t>reflected</w:t>
      </w:r>
      <w:r w:rsidRPr="00381035">
        <w:rPr>
          <w:rStyle w:val="StyleUnderline"/>
        </w:rPr>
        <w:t>: “</w:t>
      </w:r>
      <w:r w:rsidRPr="00381035">
        <w:rPr>
          <w:rStyle w:val="StyleUnderline"/>
          <w:highlight w:val="green"/>
        </w:rPr>
        <w:t xml:space="preserve">I </w:t>
      </w:r>
      <w:r w:rsidRPr="00381035">
        <w:rPr>
          <w:rStyle w:val="Emphasis"/>
          <w:highlight w:val="green"/>
        </w:rPr>
        <w:t>felt something</w:t>
      </w:r>
      <w:r w:rsidRPr="00381035">
        <w:rPr>
          <w:rStyle w:val="StyleUnderline"/>
        </w:rPr>
        <w:t xml:space="preserve"> … sitting there in the Supreme Court. These big </w:t>
      </w:r>
      <w:r w:rsidRPr="00381035">
        <w:rPr>
          <w:rStyle w:val="StyleUnderline"/>
          <w:highlight w:val="green"/>
        </w:rPr>
        <w:t xml:space="preserve">judges were </w:t>
      </w:r>
      <w:r w:rsidRPr="00381035">
        <w:rPr>
          <w:rStyle w:val="Emphasis"/>
          <w:highlight w:val="green"/>
        </w:rPr>
        <w:t>actually listening</w:t>
      </w:r>
      <w:r w:rsidRPr="00381035">
        <w:rPr>
          <w:rStyle w:val="StyleUnderline"/>
        </w:rPr>
        <w:t xml:space="preserve"> to my problems, the voice of the workers. It was a </w:t>
      </w:r>
      <w:r w:rsidRPr="00381035">
        <w:rPr>
          <w:rStyle w:val="Emphasis"/>
        </w:rPr>
        <w:t>great experience</w:t>
      </w:r>
      <w:r w:rsidRPr="00381035">
        <w:rPr>
          <w:rStyle w:val="StyleUnderline"/>
        </w:rPr>
        <w:t>.”</w:t>
      </w:r>
      <w:r w:rsidRPr="00381035">
        <w:rPr>
          <w:sz w:val="16"/>
        </w:rPr>
        <w:t>113</w:t>
      </w:r>
    </w:p>
    <w:p w14:paraId="5FC233F9" w14:textId="77777777" w:rsidR="00BE2EFD" w:rsidRPr="00381035" w:rsidRDefault="00BE2EFD" w:rsidP="00BE2EFD">
      <w:pPr>
        <w:rPr>
          <w:rStyle w:val="StyleUnderline"/>
          <w:highlight w:val="green"/>
        </w:rPr>
      </w:pPr>
      <w:r w:rsidRPr="00381035">
        <w:rPr>
          <w:sz w:val="16"/>
        </w:rPr>
        <w:t>During the pandemic, J4MW set up WhatsApp and Zoom groups to connect with workers facing reprisals and poor working conditions. Workers spoke about the inability to access COVID- related income supports, which resulted in J4MW helping fill forms for them en masse, in the WhatsApp and Zoom groups that brought workers of different nationalities and from different farms together. The workers helped each other fill out forms—crossing the boundaries created by employers, immigration law and state borders.</w:t>
      </w:r>
    </w:p>
    <w:p w14:paraId="3850B618" w14:textId="77777777" w:rsidR="00BE2EFD" w:rsidRPr="00381035" w:rsidRDefault="00BE2EFD" w:rsidP="00BE2EFD">
      <w:pPr>
        <w:rPr>
          <w:rStyle w:val="StyleUnderline"/>
          <w:highlight w:val="green"/>
        </w:rPr>
      </w:pPr>
      <w:r w:rsidRPr="00381035">
        <w:rPr>
          <w:sz w:val="16"/>
        </w:rPr>
        <w:t xml:space="preserve">Through this process J4MW and the workers identified systemic access problems that were put to agents of the Ministry of Labour and Service Canada. Scores of VOWPs, ESA, and reprisal cases were filed. These were publicized and the proceedings were attended by other workers and their families in their home countries. </w:t>
      </w:r>
      <w:r w:rsidRPr="00381035">
        <w:rPr>
          <w:rStyle w:val="StyleUnderline"/>
        </w:rPr>
        <w:t xml:space="preserve">The solidarity that the claimant workers received </w:t>
      </w:r>
      <w:r w:rsidRPr="00381035">
        <w:rPr>
          <w:rStyle w:val="StyleUnderline"/>
          <w:highlight w:val="green"/>
        </w:rPr>
        <w:t>encouraged other workers to</w:t>
      </w:r>
      <w:r w:rsidRPr="00381035">
        <w:rPr>
          <w:rStyle w:val="StyleUnderline"/>
        </w:rPr>
        <w:t xml:space="preserve"> question the program and </w:t>
      </w:r>
      <w:r w:rsidRPr="00381035">
        <w:rPr>
          <w:rStyle w:val="StyleUnderline"/>
          <w:highlight w:val="green"/>
        </w:rPr>
        <w:t>follow suit</w:t>
      </w:r>
      <w:r w:rsidRPr="00381035">
        <w:rPr>
          <w:sz w:val="16"/>
        </w:rPr>
        <w:t>. Numerous cases have received a positive decision with workers extracting thousands of dollars from their employers, which the workers framed as a form of collective retribution for all workers.114 Workers, their families, and friends from across the globe were thus able to “enter” the courtroom, transforming it into a site for solidarity building and organizing.</w:t>
      </w:r>
    </w:p>
    <w:p w14:paraId="0B667A02" w14:textId="77777777" w:rsidR="00BE2EFD" w:rsidRPr="00381035" w:rsidRDefault="00BE2EFD" w:rsidP="00BE2EFD">
      <w:pPr>
        <w:rPr>
          <w:rStyle w:val="StyleUnderline"/>
          <w:highlight w:val="green"/>
        </w:rPr>
      </w:pPr>
      <w:r w:rsidRPr="00381035">
        <w:rPr>
          <w:rStyle w:val="StyleUnderline"/>
        </w:rPr>
        <w:t>The lawyers who work with J4MW and the migrant farmworkers clinic regularly visit the farms and engage with workers at all levels of organizing</w:t>
      </w:r>
      <w:r w:rsidRPr="00381035">
        <w:rPr>
          <w:sz w:val="16"/>
        </w:rPr>
        <w:t xml:space="preserve">. The legal profession demands a detachment from community for the interests of dispassionate, zealous advocacy for individual clients. Cause lawyering in the form of impact litigation is valorized, where lawyers helicopter into social justice issues for a specific case over a short period of time. 115 Interaction is often limited to the extraction of evidence from Black and racialized clients and witnesses for a successful case; but there is no being together in radical fugitive sociality in this formal process. </w:t>
      </w:r>
      <w:r w:rsidRPr="00381035">
        <w:rPr>
          <w:rStyle w:val="StyleUnderline"/>
        </w:rPr>
        <w:t>The social and legal alienation of the migrant worker is a constituent factor of the oppressive system that cannot merely be addressed through singular moments of client representation</w:t>
      </w:r>
      <w:r w:rsidRPr="00381035">
        <w:rPr>
          <w:sz w:val="16"/>
        </w:rPr>
        <w:t xml:space="preserve">. </w:t>
      </w:r>
      <w:r w:rsidRPr="00381035">
        <w:rPr>
          <w:rStyle w:val="StyleUnderline"/>
        </w:rPr>
        <w:t>The foregoing discussion shows a radical reimagination of what the law can be made to do when cases are used to create a kinship</w:t>
      </w:r>
      <w:r w:rsidRPr="00381035">
        <w:rPr>
          <w:sz w:val="16"/>
        </w:rPr>
        <w:t xml:space="preserve"> and what Moten calls a “general antagonism”—to be together among the dispossessed in a “sense of dispossession.”116</w:t>
      </w:r>
    </w:p>
    <w:p w14:paraId="7563568C" w14:textId="77777777" w:rsidR="00BE2EFD" w:rsidRPr="00381035" w:rsidRDefault="00BE2EFD" w:rsidP="00BE2EFD">
      <w:pPr>
        <w:rPr>
          <w:rStyle w:val="StyleUnderline"/>
        </w:rPr>
      </w:pPr>
      <w:r w:rsidRPr="00381035">
        <w:rPr>
          <w:sz w:val="16"/>
        </w:rPr>
        <w:t>C. PRAXIS OF KNOWLEDGE PRODUCTION</w:t>
      </w:r>
    </w:p>
    <w:p w14:paraId="7EFC1F0F" w14:textId="77777777" w:rsidR="00BE2EFD" w:rsidRPr="00381035" w:rsidRDefault="00BE2EFD" w:rsidP="00BE2EFD">
      <w:pPr>
        <w:rPr>
          <w:rStyle w:val="StyleUnderline"/>
        </w:rPr>
      </w:pPr>
      <w:r w:rsidRPr="00381035">
        <w:rPr>
          <w:sz w:val="16"/>
        </w:rPr>
        <w:t xml:space="preserve">The regulation of migration creates the subjectivity of the migrant. </w:t>
      </w:r>
      <w:r w:rsidRPr="00381035">
        <w:rPr>
          <w:rStyle w:val="StyleUnderline"/>
        </w:rPr>
        <w:t>The “migrant” is a legal classification, socially imagined, politically constructed by state (and racialized capitalism), and justified through epistemic hegemony over theories of justice and society</w:t>
      </w:r>
      <w:r w:rsidRPr="00381035">
        <w:rPr>
          <w:sz w:val="16"/>
        </w:rPr>
        <w:t xml:space="preserve">.117 </w:t>
      </w:r>
      <w:r w:rsidRPr="00381035">
        <w:rPr>
          <w:rStyle w:val="StyleUnderline"/>
        </w:rPr>
        <w:t xml:space="preserve">Migrant workers are subject to at least </w:t>
      </w:r>
      <w:r w:rsidRPr="00381035">
        <w:rPr>
          <w:rStyle w:val="Emphasis"/>
        </w:rPr>
        <w:t>two forms of knowledge enclosures</w:t>
      </w:r>
      <w:r w:rsidRPr="00381035">
        <w:rPr>
          <w:rStyle w:val="StyleUnderline"/>
        </w:rPr>
        <w:t xml:space="preserve">, </w:t>
      </w:r>
      <w:r w:rsidRPr="00381035">
        <w:rPr>
          <w:rStyle w:val="Emphasis"/>
        </w:rPr>
        <w:t>discursive</w:t>
      </w:r>
      <w:r w:rsidRPr="00381035">
        <w:rPr>
          <w:rStyle w:val="StyleUnderline"/>
        </w:rPr>
        <w:t xml:space="preserve"> and </w:t>
      </w:r>
      <w:r w:rsidRPr="00381035">
        <w:rPr>
          <w:rStyle w:val="Emphasis"/>
        </w:rPr>
        <w:t>legal</w:t>
      </w:r>
      <w:r w:rsidRPr="00381035">
        <w:rPr>
          <w:rStyle w:val="StyleUnderline"/>
        </w:rPr>
        <w:t>, that need to be dismantled for a narrative reversal</w:t>
      </w:r>
      <w:r w:rsidRPr="00381035">
        <w:rPr>
          <w:sz w:val="16"/>
        </w:rPr>
        <w:t>.</w:t>
      </w:r>
    </w:p>
    <w:p w14:paraId="2940795D" w14:textId="77777777" w:rsidR="00BE2EFD" w:rsidRPr="00381035" w:rsidRDefault="00BE2EFD" w:rsidP="00BE2EFD">
      <w:pPr>
        <w:rPr>
          <w:rStyle w:val="StyleUnderline"/>
        </w:rPr>
      </w:pPr>
      <w:r w:rsidRPr="00381035">
        <w:rPr>
          <w:sz w:val="16"/>
        </w:rPr>
        <w:t xml:space="preserve">First is the discourse around the migrant that valorizes managed migration programs, the necessity of agricultural exceptionalism, and the benevolence of the Canadian state, while ignoring the continued coloniality of migration.118 Justice and reforms remain wedded to the logics of methodical nationalism, orders, and state sovereignty, thus limiting the very imagining of alternate futurities, especially in legal analysis.119 Managed migration programs such as the SAWP enjoy popular public support and legitimacy as they are framed as “triple win” models that benefit the Canadian agriculture sector, the workers, and the sending country. This discourse creates situations where redress is made discursively impossible.120 Furthermore, power structures at all levels rely on ideologies and nationalized myths around food and other forms of security to benefit global capitalism.121 Agriculturalists form a strong lobby group advocating for their corporatized industry to be subsidized through cheap and unfree labour, legal exceptions, and state funds. 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 </w:t>
      </w:r>
      <w:r w:rsidRPr="00381035">
        <w:rPr>
          <w:rStyle w:val="StyleUnderline"/>
        </w:rPr>
        <w:t xml:space="preserve">The construction of migrant farmworkers as dangerous and </w:t>
      </w:r>
      <w:r w:rsidRPr="00381035">
        <w:rPr>
          <w:rStyle w:val="Emphasis"/>
        </w:rPr>
        <w:t>deviant</w:t>
      </w:r>
      <w:r w:rsidRPr="00381035">
        <w:rPr>
          <w:rStyle w:val="StyleUnderline"/>
        </w:rPr>
        <w:t xml:space="preserve"> who are recipients of the benevolence of the white Global North communities is an </w:t>
      </w:r>
      <w:r w:rsidRPr="00381035">
        <w:rPr>
          <w:rStyle w:val="Emphasis"/>
        </w:rPr>
        <w:t>essential</w:t>
      </w:r>
      <w:r w:rsidRPr="00381035">
        <w:rPr>
          <w:rStyle w:val="StyleUnderline"/>
        </w:rPr>
        <w:t xml:space="preserve"> ideological component of embedding </w:t>
      </w:r>
      <w:r w:rsidRPr="00381035">
        <w:rPr>
          <w:rStyle w:val="Emphasis"/>
        </w:rPr>
        <w:t>labour unfreedom</w:t>
      </w:r>
      <w:r w:rsidRPr="00381035">
        <w:rPr>
          <w:sz w:val="16"/>
        </w:rPr>
        <w:t xml:space="preserve">.128 </w:t>
      </w:r>
      <w:r w:rsidRPr="00381035">
        <w:rPr>
          <w:rStyle w:val="StyleUnderline"/>
        </w:rPr>
        <w:t xml:space="preserve">It has been used to </w:t>
      </w:r>
      <w:r w:rsidRPr="00381035">
        <w:rPr>
          <w:rStyle w:val="Emphasis"/>
        </w:rPr>
        <w:t>normalize racist discourse</w:t>
      </w:r>
      <w:r w:rsidRPr="00381035">
        <w:rPr>
          <w:sz w:val="16"/>
        </w:rPr>
        <w:t xml:space="preserve"> in zoning, loitering, housing laws, and racial profiling by the police. This normalization is starkly seen in the DNA sweep of over one hundred Caribbean migrant workers of all physical descriptions after a sexual assault complaint (as detailed in part II).129</w:t>
      </w:r>
    </w:p>
    <w:p w14:paraId="297CA274" w14:textId="77777777" w:rsidR="00BE2EFD" w:rsidRPr="00381035" w:rsidRDefault="00BE2EFD" w:rsidP="00BE2EFD">
      <w:pPr>
        <w:rPr>
          <w:rStyle w:val="StyleUnderline"/>
        </w:rPr>
      </w:pPr>
      <w:r w:rsidRPr="00381035">
        <w:rPr>
          <w:rStyle w:val="StyleUnderline"/>
        </w:rPr>
        <w:t xml:space="preserve">The </w:t>
      </w:r>
      <w:r w:rsidRPr="00381035">
        <w:rPr>
          <w:rStyle w:val="Emphasis"/>
        </w:rPr>
        <w:t>second enclosure</w:t>
      </w:r>
      <w:r w:rsidRPr="00381035">
        <w:rPr>
          <w:rStyle w:val="StyleUnderline"/>
        </w:rPr>
        <w:t xml:space="preserve"> is that </w:t>
      </w:r>
      <w:r w:rsidRPr="00381035">
        <w:rPr>
          <w:rStyle w:val="Emphasis"/>
        </w:rPr>
        <w:t>produced</w:t>
      </w:r>
      <w:r w:rsidRPr="00381035">
        <w:rPr>
          <w:rStyle w:val="StyleUnderline"/>
        </w:rPr>
        <w:t xml:space="preserve"> by </w:t>
      </w:r>
      <w:r w:rsidRPr="00381035">
        <w:rPr>
          <w:rStyle w:val="Emphasis"/>
        </w:rPr>
        <w:t>law itself</w:t>
      </w:r>
      <w:r w:rsidRPr="00381035">
        <w:rPr>
          <w:sz w:val="16"/>
        </w:rPr>
        <w:t xml:space="preserve">. Angela Harris convincingly argues, “the lawyering process presses insurgent populations toward good subjecthood at the expense of liberation.”130 Legal institutions, from law schools to places of legal employment, are explicitly dedicated “to the production of the professional,” which belies any formation of the undercommons. </w:t>
      </w:r>
      <w:r w:rsidRPr="00381035">
        <w:rPr>
          <w:rStyle w:val="StyleUnderline"/>
        </w:rPr>
        <w:t>The law defines the boundaries of permitted activities, simultaneously constituting the differences between privileged and deviant inhabitants within social and political structures</w:t>
      </w:r>
      <w:r w:rsidRPr="00381035">
        <w:rPr>
          <w:sz w:val="16"/>
        </w:rPr>
        <w:t>.131 Often, community lawyering and reformist strategies take an individualistic approach, focusing on the legal awareness of rights of migrant workers. Public legal education and human rights training of workers serves the purpose of relocating them within the prevailing order while simultaneously focussing attention and blame on individual workers and/or their “culture.”132</w:t>
      </w:r>
    </w:p>
    <w:p w14:paraId="2D71026D" w14:textId="77777777" w:rsidR="00BE2EFD" w:rsidRPr="00381035" w:rsidRDefault="00BE2EFD" w:rsidP="00BE2EFD">
      <w:pPr>
        <w:rPr>
          <w:rStyle w:val="StyleUnderline"/>
        </w:rPr>
      </w:pPr>
      <w:r w:rsidRPr="00381035">
        <w:rPr>
          <w:sz w:val="16"/>
        </w:rPr>
        <w:t xml:space="preserve">Migrant workers are imbued with the law from the very instance of applying for the program. Even after getting their visas, they remain deeply aware of the law’s presence. They are the archetypal “people of paper.”133 </w:t>
      </w:r>
      <w:r w:rsidRPr="00381035">
        <w:rPr>
          <w:rStyle w:val="StyleUnderline"/>
        </w:rPr>
        <w:t>Immigration law itself, and not the migrant, is to blame for the limited number of claims that can be successfully brought forward</w:t>
      </w:r>
      <w:r w:rsidRPr="00381035">
        <w:rPr>
          <w:sz w:val="16"/>
        </w:rPr>
        <w:t xml:space="preserve">. The law cannot provide the worker with citizenship status, family reunification, a better life in their home country, or even alternative employment. As Grosfoguel, Oso and Christou note, focussing on and internalizing the “causes” within discriminated communities </w:t>
      </w:r>
      <w:r w:rsidRPr="00381035">
        <w:rPr>
          <w:rStyle w:val="StyleUnderline"/>
        </w:rPr>
        <w:t>is a reproduction of epistemic racism and the “invisibility and denial of the experience in the zone of non-being.”</w:t>
      </w:r>
      <w:r w:rsidRPr="00381035">
        <w:rPr>
          <w:sz w:val="16"/>
        </w:rPr>
        <w:t xml:space="preserve">134 </w:t>
      </w:r>
      <w:r w:rsidRPr="00381035">
        <w:rPr>
          <w:rStyle w:val="StyleUnderline"/>
        </w:rPr>
        <w:t>For the stolen life of the migrant to be stolen back from the law that has created it, sites of counter-knowledge have to be produced</w:t>
      </w:r>
      <w:r w:rsidRPr="00381035">
        <w:rPr>
          <w:sz w:val="16"/>
        </w:rPr>
        <w:t>. 135</w:t>
      </w:r>
    </w:p>
    <w:p w14:paraId="6376D19C" w14:textId="77777777" w:rsidR="00BE2EFD" w:rsidRPr="00381035" w:rsidRDefault="00BE2EFD" w:rsidP="00BE2EFD">
      <w:pPr>
        <w:rPr>
          <w:rStyle w:val="StyleUnderline"/>
        </w:rPr>
      </w:pPr>
      <w:r w:rsidRPr="00381035">
        <w:rPr>
          <w:rStyle w:val="StyleUnderline"/>
        </w:rPr>
        <w:t xml:space="preserve">For J4MW, one way of </w:t>
      </w:r>
      <w:r w:rsidRPr="00381035">
        <w:rPr>
          <w:rStyle w:val="Emphasis"/>
        </w:rPr>
        <w:t>producing</w:t>
      </w:r>
      <w:r w:rsidRPr="00381035">
        <w:rPr>
          <w:rStyle w:val="StyleUnderline"/>
        </w:rPr>
        <w:t xml:space="preserve"> sites of </w:t>
      </w:r>
      <w:r w:rsidRPr="00381035">
        <w:rPr>
          <w:rStyle w:val="Emphasis"/>
        </w:rPr>
        <w:t>counter-knowledge</w:t>
      </w:r>
      <w:r w:rsidRPr="00381035">
        <w:rPr>
          <w:rStyle w:val="StyleUnderline"/>
        </w:rPr>
        <w:t xml:space="preserve"> is by </w:t>
      </w:r>
      <w:r w:rsidRPr="00381035">
        <w:rPr>
          <w:rStyle w:val="Emphasis"/>
        </w:rPr>
        <w:t>“weaponizing” legal cases</w:t>
      </w:r>
      <w:r w:rsidRPr="00381035">
        <w:rPr>
          <w:rStyle w:val="StyleUnderline"/>
        </w:rPr>
        <w:t xml:space="preserve"> in the </w:t>
      </w:r>
      <w:r w:rsidRPr="00381035">
        <w:rPr>
          <w:rStyle w:val="Emphasis"/>
        </w:rPr>
        <w:t>penumbral fugitive space</w:t>
      </w:r>
      <w:r w:rsidRPr="00381035">
        <w:rPr>
          <w:rStyle w:val="StyleUnderline"/>
        </w:rPr>
        <w:t xml:space="preserve"> occupied by migrant workers</w:t>
      </w:r>
      <w:r w:rsidRPr="00381035">
        <w:rPr>
          <w:sz w:val="16"/>
        </w:rPr>
        <w:t>.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381035">
        <w:rPr>
          <w:rStyle w:val="StyleUnderline"/>
        </w:rPr>
        <w:t>The real knowledge production happens [when] people [start] theorising what happened after… how are they struggling with what was said… showing the struggle as a long history of resistance</w:t>
      </w:r>
      <w:r w:rsidRPr="00381035">
        <w:rPr>
          <w:sz w:val="16"/>
        </w:rPr>
        <w:t>.”137</w:t>
      </w:r>
    </w:p>
    <w:p w14:paraId="6054287C" w14:textId="77777777" w:rsidR="00BE2EFD" w:rsidRPr="00381035" w:rsidRDefault="00BE2EFD" w:rsidP="00BE2EFD">
      <w:pPr>
        <w:rPr>
          <w:rStyle w:val="StyleUnderline"/>
        </w:rPr>
      </w:pPr>
      <w:r w:rsidRPr="00381035">
        <w:rPr>
          <w:sz w:val="16"/>
        </w:rPr>
        <w:t xml:space="preserve">In general, workers in remote farms rely on others for news. J4MW plays an important role as “story-tellers using the repository of resistance.”138 </w:t>
      </w:r>
      <w:r w:rsidRPr="00381035">
        <w:rPr>
          <w:rStyle w:val="StyleUnderline"/>
        </w:rPr>
        <w:t xml:space="preserve">This is </w:t>
      </w:r>
      <w:r w:rsidRPr="00381035">
        <w:rPr>
          <w:rStyle w:val="Emphasis"/>
        </w:rPr>
        <w:t>particularly important</w:t>
      </w:r>
      <w:r w:rsidRPr="00381035">
        <w:rPr>
          <w:rStyle w:val="StyleUnderline"/>
        </w:rPr>
        <w:t xml:space="preserve"> when a legal case is </w:t>
      </w:r>
      <w:r w:rsidRPr="00381035">
        <w:rPr>
          <w:rStyle w:val="Emphasis"/>
        </w:rPr>
        <w:t>lost</w:t>
      </w:r>
      <w:r w:rsidRPr="00381035">
        <w:rPr>
          <w:rStyle w:val="StyleUnderline"/>
        </w:rPr>
        <w:t xml:space="preserve">, as it ensures that the racialized worker’s oppression is </w:t>
      </w:r>
      <w:r w:rsidRPr="00381035">
        <w:rPr>
          <w:rStyle w:val="Emphasis"/>
        </w:rPr>
        <w:t>not merely</w:t>
      </w:r>
      <w:r w:rsidRPr="00381035">
        <w:rPr>
          <w:rStyle w:val="StyleUnderline"/>
        </w:rPr>
        <w:t xml:space="preserve"> a cause for advocates to publicize in the media, but is received with </w:t>
      </w:r>
      <w:r w:rsidRPr="00381035">
        <w:rPr>
          <w:rStyle w:val="Emphasis"/>
        </w:rPr>
        <w:t>radical empathy</w:t>
      </w:r>
      <w:r w:rsidRPr="00381035">
        <w:rPr>
          <w:rStyle w:val="StyleUnderline"/>
        </w:rPr>
        <w:t xml:space="preserve"> to </w:t>
      </w:r>
      <w:r w:rsidRPr="00381035">
        <w:rPr>
          <w:rStyle w:val="Emphasis"/>
        </w:rPr>
        <w:t>regenerate new modes</w:t>
      </w:r>
      <w:r w:rsidRPr="00381035">
        <w:rPr>
          <w:rStyle w:val="StyleUnderline"/>
        </w:rPr>
        <w:t xml:space="preserve"> of </w:t>
      </w:r>
      <w:r w:rsidRPr="00381035">
        <w:rPr>
          <w:rStyle w:val="Emphasis"/>
        </w:rPr>
        <w:t>fighting</w:t>
      </w:r>
      <w:r w:rsidRPr="00381035">
        <w:rPr>
          <w:rStyle w:val="StyleUnderline"/>
        </w:rPr>
        <w:t xml:space="preserve"> and rejecting</w:t>
      </w:r>
      <w:r w:rsidRPr="00381035">
        <w:rPr>
          <w:sz w:val="16"/>
        </w:rPr>
        <w:t xml:space="preserve">. </w:t>
      </w:r>
      <w:r w:rsidRPr="00381035">
        <w:rPr>
          <w:rStyle w:val="StyleUnderline"/>
        </w:rPr>
        <w:t xml:space="preserve">Conversely, when a case is won, </w:t>
      </w:r>
      <w:r w:rsidRPr="00381035">
        <w:rPr>
          <w:rStyle w:val="Emphasis"/>
        </w:rPr>
        <w:t>instead of resting</w:t>
      </w:r>
      <w:r w:rsidRPr="00381035">
        <w:rPr>
          <w:rStyle w:val="StyleUnderline"/>
        </w:rPr>
        <w:t xml:space="preserve"> on its laurels or celebrating</w:t>
      </w:r>
      <w:r w:rsidRPr="00381035">
        <w:rPr>
          <w:sz w:val="16"/>
        </w:rPr>
        <w:t xml:space="preserve"> the Canadian legal system, J4MW uses </w:t>
      </w:r>
      <w:r w:rsidRPr="00381035">
        <w:rPr>
          <w:rStyle w:val="StyleUnderline"/>
        </w:rPr>
        <w:t xml:space="preserve">the opportunity to </w:t>
      </w:r>
      <w:r w:rsidRPr="00381035">
        <w:rPr>
          <w:rStyle w:val="Emphasis"/>
        </w:rPr>
        <w:t>highlight</w:t>
      </w:r>
      <w:r w:rsidRPr="00381035">
        <w:rPr>
          <w:rStyle w:val="StyleUnderline"/>
        </w:rPr>
        <w:t xml:space="preserve"> the </w:t>
      </w:r>
      <w:r w:rsidRPr="00381035">
        <w:rPr>
          <w:rStyle w:val="Emphasis"/>
        </w:rPr>
        <w:t>structural oppressions</w:t>
      </w:r>
      <w:r w:rsidRPr="00381035">
        <w:rPr>
          <w:rStyle w:val="StyleUnderline"/>
        </w:rPr>
        <w:t xml:space="preserve"> and </w:t>
      </w:r>
      <w:r w:rsidRPr="00381035">
        <w:rPr>
          <w:rStyle w:val="Emphasis"/>
        </w:rPr>
        <w:t>enlarge</w:t>
      </w:r>
      <w:r w:rsidRPr="00381035">
        <w:rPr>
          <w:rStyle w:val="StyleUnderline"/>
        </w:rPr>
        <w:t xml:space="preserve"> the space for </w:t>
      </w:r>
      <w:r w:rsidRPr="00381035">
        <w:rPr>
          <w:rStyle w:val="Emphasis"/>
        </w:rPr>
        <w:t>resistance</w:t>
      </w:r>
      <w:r w:rsidRPr="00381035">
        <w:rPr>
          <w:sz w:val="16"/>
        </w:rPr>
        <w:t xml:space="preserve">. </w:t>
      </w:r>
      <w:r w:rsidRPr="00381035">
        <w:rPr>
          <w:rStyle w:val="StyleUnderline"/>
        </w:rPr>
        <w:t xml:space="preserve">Instead of traditional legal rights training, a space for </w:t>
      </w:r>
      <w:r w:rsidRPr="00381035">
        <w:rPr>
          <w:rStyle w:val="Emphasis"/>
        </w:rPr>
        <w:t>generative freedom</w:t>
      </w:r>
      <w:r w:rsidRPr="00381035">
        <w:rPr>
          <w:rStyle w:val="StyleUnderline"/>
        </w:rPr>
        <w:t xml:space="preserve"> is created by the workers that allows the possibilities of </w:t>
      </w:r>
      <w:r w:rsidRPr="00381035">
        <w:rPr>
          <w:rStyle w:val="Emphasis"/>
        </w:rPr>
        <w:t>reimagining the rule of law</w:t>
      </w:r>
      <w:r w:rsidRPr="00381035">
        <w:rPr>
          <w:rStyle w:val="StyleUnderline"/>
        </w:rPr>
        <w:t xml:space="preserve"> and the current state system</w:t>
      </w:r>
      <w:r w:rsidRPr="00381035">
        <w:rPr>
          <w:sz w:val="16"/>
        </w:rPr>
        <w:t>.</w:t>
      </w:r>
    </w:p>
    <w:p w14:paraId="17A1FC95" w14:textId="77777777" w:rsidR="00BE2EFD" w:rsidRPr="00381035" w:rsidRDefault="00BE2EFD" w:rsidP="00BE2EFD">
      <w:pPr>
        <w:rPr>
          <w:rStyle w:val="StyleUnderline"/>
          <w:highlight w:val="green"/>
        </w:rPr>
      </w:pPr>
      <w:r w:rsidRPr="00381035">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jurisgeneration of the non-being non-citizen requires a repudiation of the legal and political boundaries of “civility” so that knowledge can break free.141</w:t>
      </w:r>
    </w:p>
    <w:p w14:paraId="3C63AA4F" w14:textId="77777777" w:rsidR="00BE2EFD" w:rsidRPr="00381035" w:rsidRDefault="00BE2EFD" w:rsidP="00BE2EFD">
      <w:pPr>
        <w:rPr>
          <w:rStyle w:val="StyleUnderline"/>
          <w:highlight w:val="green"/>
        </w:rPr>
      </w:pPr>
      <w:r w:rsidRPr="00381035">
        <w:rPr>
          <w:rStyle w:val="StyleUnderline"/>
        </w:rPr>
        <w:t>Stereotyped court rituals can sometimes transcend these limitations when subversive discourse is inserted into these proceedings</w:t>
      </w:r>
      <w:r w:rsidRPr="00381035">
        <w:rPr>
          <w:sz w:val="16"/>
        </w:rPr>
        <w:t xml:space="preserve">. </w:t>
      </w:r>
      <w:r w:rsidRPr="00381035">
        <w:rPr>
          <w:rStyle w:val="StyleUnderline"/>
        </w:rPr>
        <w:t>This transcendence is most often seen in “defensive” cases, where people are forced into legal institutions</w:t>
      </w:r>
      <w:r w:rsidRPr="00381035">
        <w:rPr>
          <w:sz w:val="16"/>
        </w:rPr>
        <w:t xml:space="preserve">. Quintessential examples are Steve Biko’s trial in apartheid South Africa, cases against Indigenous peoples in Canada, or deportation cases of Mexicans in the US.142 </w:t>
      </w:r>
      <w:r w:rsidRPr="00381035">
        <w:rPr>
          <w:rStyle w:val="Emphasis"/>
          <w:highlight w:val="green"/>
        </w:rPr>
        <w:t>Engagement with the law</w:t>
      </w:r>
      <w:r w:rsidRPr="00381035">
        <w:rPr>
          <w:rStyle w:val="StyleUnderline"/>
          <w:highlight w:val="green"/>
        </w:rPr>
        <w:t xml:space="preserve"> is an </w:t>
      </w:r>
      <w:r w:rsidRPr="00381035">
        <w:rPr>
          <w:rStyle w:val="Emphasis"/>
          <w:highlight w:val="green"/>
        </w:rPr>
        <w:t>everyday reality</w:t>
      </w:r>
      <w:r w:rsidRPr="00381035">
        <w:rPr>
          <w:rStyle w:val="StyleUnderline"/>
        </w:rPr>
        <w:t xml:space="preserve"> for migrant workers </w:t>
      </w:r>
      <w:r w:rsidRPr="00381035">
        <w:rPr>
          <w:rStyle w:val="StyleUnderline"/>
          <w:highlight w:val="green"/>
        </w:rPr>
        <w:t>because of</w:t>
      </w:r>
      <w:r w:rsidRPr="00381035">
        <w:rPr>
          <w:rStyle w:val="StyleUnderline"/>
        </w:rPr>
        <w:t xml:space="preserve"> their </w:t>
      </w:r>
      <w:r w:rsidRPr="00381035">
        <w:rPr>
          <w:rStyle w:val="StyleUnderline"/>
          <w:highlight w:val="green"/>
        </w:rPr>
        <w:t>precarious status</w:t>
      </w:r>
      <w:r w:rsidRPr="00381035">
        <w:rPr>
          <w:sz w:val="16"/>
        </w:rPr>
        <w:t xml:space="preserve">. </w:t>
      </w:r>
      <w:r w:rsidRPr="00381035">
        <w:rPr>
          <w:rStyle w:val="StyleUnderline"/>
        </w:rPr>
        <w:t xml:space="preserve">Defensive </w:t>
      </w:r>
      <w:r w:rsidRPr="00381035">
        <w:rPr>
          <w:rStyle w:val="StyleUnderline"/>
          <w:highlight w:val="green"/>
        </w:rPr>
        <w:t>legal action</w:t>
      </w:r>
      <w:r w:rsidRPr="00381035">
        <w:rPr>
          <w:rStyle w:val="StyleUnderline"/>
        </w:rPr>
        <w:t xml:space="preserve">, where migrant farmworkers are forced to contest their repatriation, loss of employment, or arrest, can </w:t>
      </w:r>
      <w:r w:rsidRPr="00381035">
        <w:rPr>
          <w:rStyle w:val="StyleUnderline"/>
          <w:highlight w:val="green"/>
        </w:rPr>
        <w:t>offer</w:t>
      </w:r>
      <w:r w:rsidRPr="00381035">
        <w:rPr>
          <w:rStyle w:val="StyleUnderline"/>
        </w:rPr>
        <w:t xml:space="preserve"> a </w:t>
      </w:r>
      <w:r w:rsidRPr="00381035">
        <w:rPr>
          <w:rStyle w:val="StyleUnderline"/>
          <w:highlight w:val="green"/>
        </w:rPr>
        <w:t>space for workers</w:t>
      </w:r>
      <w:r w:rsidRPr="00381035">
        <w:rPr>
          <w:rStyle w:val="StyleUnderline"/>
        </w:rPr>
        <w:t xml:space="preserve"> </w:t>
      </w:r>
      <w:r w:rsidRPr="00381035">
        <w:rPr>
          <w:rStyle w:val="Emphasis"/>
          <w:highlight w:val="green"/>
        </w:rPr>
        <w:t>made invisible</w:t>
      </w:r>
      <w:r w:rsidRPr="00381035">
        <w:rPr>
          <w:rStyle w:val="Emphasis"/>
        </w:rPr>
        <w:t xml:space="preserve"> by the system</w:t>
      </w:r>
      <w:r w:rsidRPr="00381035">
        <w:rPr>
          <w:rStyle w:val="StyleUnderline"/>
        </w:rPr>
        <w:t xml:space="preserve"> </w:t>
      </w:r>
      <w:r w:rsidRPr="00381035">
        <w:rPr>
          <w:rStyle w:val="StyleUnderline"/>
          <w:highlight w:val="green"/>
        </w:rPr>
        <w:t xml:space="preserve">to </w:t>
      </w:r>
      <w:r w:rsidRPr="00381035">
        <w:rPr>
          <w:rStyle w:val="Emphasis"/>
          <w:highlight w:val="green"/>
        </w:rPr>
        <w:t>record</w:t>
      </w:r>
      <w:r w:rsidRPr="00381035">
        <w:rPr>
          <w:rStyle w:val="StyleUnderline"/>
        </w:rPr>
        <w:t xml:space="preserve"> their voices against their employers and the state</w:t>
      </w:r>
      <w:r w:rsidRPr="00381035">
        <w:rPr>
          <w:sz w:val="16"/>
        </w:rPr>
        <w:t xml:space="preserve">. </w:t>
      </w:r>
      <w:r w:rsidRPr="00381035">
        <w:rPr>
          <w:rStyle w:val="StyleUnderline"/>
        </w:rPr>
        <w:t xml:space="preserve">This offers a forum to </w:t>
      </w:r>
      <w:r w:rsidRPr="00381035">
        <w:rPr>
          <w:rStyle w:val="Emphasis"/>
          <w:highlight w:val="green"/>
        </w:rPr>
        <w:t>inject radical transcripts</w:t>
      </w:r>
      <w:r w:rsidRPr="00381035">
        <w:rPr>
          <w:rStyle w:val="StyleUnderline"/>
        </w:rPr>
        <w:t xml:space="preserve"> and discourses </w:t>
      </w:r>
      <w:r w:rsidRPr="00381035">
        <w:rPr>
          <w:rStyle w:val="StyleUnderline"/>
          <w:highlight w:val="green"/>
        </w:rPr>
        <w:t>that</w:t>
      </w:r>
      <w:r w:rsidRPr="00381035">
        <w:rPr>
          <w:rStyle w:val="StyleUnderline"/>
        </w:rPr>
        <w:t xml:space="preserve"> can </w:t>
      </w:r>
      <w:r w:rsidRPr="00381035">
        <w:rPr>
          <w:rStyle w:val="Emphasis"/>
          <w:highlight w:val="green"/>
        </w:rPr>
        <w:t>challenge</w:t>
      </w:r>
      <w:r w:rsidRPr="00381035">
        <w:rPr>
          <w:rStyle w:val="StyleUnderline"/>
        </w:rPr>
        <w:t xml:space="preserve"> the sources and </w:t>
      </w:r>
      <w:r w:rsidRPr="00381035">
        <w:rPr>
          <w:rStyle w:val="StyleUnderline"/>
          <w:highlight w:val="green"/>
        </w:rPr>
        <w:t>institution</w:t>
      </w:r>
      <w:r w:rsidRPr="00381035">
        <w:rPr>
          <w:rStyle w:val="StyleUnderline"/>
        </w:rPr>
        <w:t xml:space="preserve">al meaning of exploitation, illegality, or discrimination, </w:t>
      </w:r>
      <w:r w:rsidRPr="00381035">
        <w:rPr>
          <w:rStyle w:val="Emphasis"/>
          <w:highlight w:val="green"/>
        </w:rPr>
        <w:t>without</w:t>
      </w:r>
      <w:r w:rsidRPr="00381035">
        <w:rPr>
          <w:rStyle w:val="StyleUnderline"/>
        </w:rPr>
        <w:t xml:space="preserve"> necessarily </w:t>
      </w:r>
      <w:r w:rsidRPr="00381035">
        <w:rPr>
          <w:rStyle w:val="StyleUnderline"/>
          <w:highlight w:val="green"/>
        </w:rPr>
        <w:t xml:space="preserve">being </w:t>
      </w:r>
      <w:r w:rsidRPr="00381035">
        <w:rPr>
          <w:rStyle w:val="Emphasis"/>
          <w:highlight w:val="green"/>
        </w:rPr>
        <w:t>co-opted</w:t>
      </w:r>
      <w:r w:rsidRPr="00381035">
        <w:rPr>
          <w:rStyle w:val="StyleUnderline"/>
        </w:rPr>
        <w:t xml:space="preserve"> into the racist and classist space of a </w:t>
      </w:r>
      <w:r w:rsidRPr="00381035">
        <w:rPr>
          <w:rStyle w:val="Emphasis"/>
        </w:rPr>
        <w:t>courtroom</w:t>
      </w:r>
      <w:r w:rsidRPr="00381035">
        <w:rPr>
          <w:sz w:val="16"/>
        </w:rPr>
        <w:t>.</w:t>
      </w:r>
    </w:p>
    <w:p w14:paraId="56896BCB" w14:textId="77777777" w:rsidR="00BE2EFD" w:rsidRPr="00381035" w:rsidRDefault="00BE2EFD" w:rsidP="00BE2EFD">
      <w:pPr>
        <w:rPr>
          <w:rStyle w:val="StyleUnderline"/>
          <w:highlight w:val="green"/>
        </w:rPr>
      </w:pPr>
      <w:r w:rsidRPr="00381035">
        <w:rPr>
          <w:sz w:val="16"/>
        </w:rPr>
        <w:t>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w:t>
      </w:r>
    </w:p>
    <w:p w14:paraId="70F93571" w14:textId="77777777" w:rsidR="00BE2EFD" w:rsidRPr="00381035" w:rsidRDefault="00BE2EFD" w:rsidP="00BE2EFD">
      <w:pPr>
        <w:rPr>
          <w:rStyle w:val="StyleUnderline"/>
          <w:highlight w:val="green"/>
        </w:rPr>
      </w:pPr>
      <w:r w:rsidRPr="00381035">
        <w:rPr>
          <w:rStyle w:val="StyleUnderline"/>
        </w:rPr>
        <w:t>For example, the</w:t>
      </w:r>
      <w:r w:rsidRPr="00381035">
        <w:rPr>
          <w:sz w:val="16"/>
        </w:rPr>
        <w:t xml:space="preserve"> J4MW and IAVGO </w:t>
      </w:r>
      <w:r w:rsidRPr="00381035">
        <w:rPr>
          <w:rStyle w:val="StyleUnderline"/>
        </w:rPr>
        <w:t>joint amicus submission before the Supreme Court in Fraser captures the historically embedded structural impediments faced by migrant workers</w:t>
      </w:r>
      <w:r w:rsidRPr="00381035">
        <w:rPr>
          <w:sz w:val="16"/>
        </w:rPr>
        <w:t>. The submissions use language the legal system dissuades because of a lack of resonance with existing legal frameworks and with the liberal nation-state:144</w:t>
      </w:r>
    </w:p>
    <w:p w14:paraId="23842311" w14:textId="77777777" w:rsidR="00BE2EFD" w:rsidRPr="00381035" w:rsidRDefault="00BE2EFD" w:rsidP="00BE2EFD">
      <w:pPr>
        <w:ind w:left="720"/>
        <w:rPr>
          <w:rStyle w:val="StyleUnderline"/>
          <w:highlight w:val="green"/>
        </w:rPr>
      </w:pPr>
      <w:r w:rsidRPr="00381035">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w:t>
      </w:r>
    </w:p>
    <w:p w14:paraId="1F421620" w14:textId="77777777" w:rsidR="00BE2EFD" w:rsidRPr="00381035" w:rsidRDefault="00BE2EFD" w:rsidP="00BE2EFD">
      <w:pPr>
        <w:ind w:left="720"/>
        <w:rPr>
          <w:rStyle w:val="StyleUnderline"/>
          <w:highlight w:val="green"/>
        </w:rPr>
      </w:pPr>
      <w:r w:rsidRPr="00381035">
        <w:rPr>
          <w:sz w:val="16"/>
        </w:rPr>
        <w:t>… [I]t is through government action (at both provincial and federal levels) that these workers are subjected to systemic barriers to equality and freedom of association.</w:t>
      </w:r>
    </w:p>
    <w:p w14:paraId="45578006" w14:textId="77777777" w:rsidR="00BE2EFD" w:rsidRPr="00381035" w:rsidRDefault="00BE2EFD" w:rsidP="00BE2EFD">
      <w:pPr>
        <w:rPr>
          <w:rStyle w:val="StyleUnderline"/>
          <w:highlight w:val="green"/>
        </w:rPr>
      </w:pPr>
      <w:r w:rsidRPr="00381035">
        <w:rPr>
          <w:rStyle w:val="StyleUnderline"/>
        </w:rPr>
        <w:t xml:space="preserve">In addition, the submissions </w:t>
      </w:r>
      <w:r w:rsidRPr="00381035">
        <w:rPr>
          <w:rStyle w:val="Emphasis"/>
        </w:rPr>
        <w:t>challenged</w:t>
      </w:r>
      <w:r w:rsidRPr="00381035">
        <w:rPr>
          <w:rStyle w:val="StyleUnderline"/>
        </w:rPr>
        <w:t xml:space="preserve"> established </w:t>
      </w:r>
      <w:r w:rsidRPr="00381035">
        <w:rPr>
          <w:rStyle w:val="Emphasis"/>
        </w:rPr>
        <w:t>hegemonic discourses</w:t>
      </w:r>
      <w:r w:rsidRPr="00381035">
        <w:rPr>
          <w:sz w:val="16"/>
        </w:rPr>
        <w:t xml:space="preserve"> around SAWP workers </w:t>
      </w:r>
      <w:r w:rsidRPr="00381035">
        <w:rPr>
          <w:rStyle w:val="StyleUnderline"/>
        </w:rPr>
        <w:t xml:space="preserve">that personalize the “vulnerability” of workers, framing them as individuals with </w:t>
      </w:r>
      <w:r w:rsidRPr="00381035">
        <w:rPr>
          <w:rStyle w:val="Emphasis"/>
        </w:rPr>
        <w:t>less agency</w:t>
      </w:r>
      <w:r w:rsidRPr="00381035">
        <w:rPr>
          <w:rStyle w:val="StyleUnderline"/>
        </w:rPr>
        <w:t>, knowledge, and legal consciousness</w:t>
      </w:r>
      <w:r w:rsidRPr="00381035">
        <w:rPr>
          <w:sz w:val="16"/>
        </w:rPr>
        <w:t>. The factum also argued that the solution to systemic inequality is a “redistribution of power”:145</w:t>
      </w:r>
    </w:p>
    <w:p w14:paraId="48D73B13" w14:textId="77777777" w:rsidR="00BE2EFD" w:rsidRPr="00381035" w:rsidRDefault="00BE2EFD" w:rsidP="00BE2EFD">
      <w:pPr>
        <w:ind w:left="720"/>
        <w:rPr>
          <w:rStyle w:val="StyleUnderline"/>
          <w:highlight w:val="green"/>
        </w:rPr>
      </w:pPr>
      <w:r w:rsidRPr="00381035">
        <w:rPr>
          <w:sz w:val="16"/>
        </w:rPr>
        <w:t>In this appeal, while the Respondents describe agricultural workers as "vulnerable," they must not be seen as inherently so. An advanced equality analysis recognizes the essential human dignity and worth of these workers as individuals with voice and agency. While "vulnerability" has been understood as a personal characteristic, in the agricultural labor context it is a result of unequal power relations and systemic barriers…</w:t>
      </w:r>
    </w:p>
    <w:p w14:paraId="04021A07" w14:textId="77777777" w:rsidR="00BE2EFD" w:rsidRPr="00381035" w:rsidRDefault="00BE2EFD" w:rsidP="00BE2EFD">
      <w:pPr>
        <w:ind w:left="720"/>
        <w:rPr>
          <w:rStyle w:val="StyleUnderline"/>
          <w:highlight w:val="green"/>
        </w:rPr>
      </w:pPr>
      <w:r w:rsidRPr="00381035">
        <w:rPr>
          <w:sz w:val="16"/>
        </w:rPr>
        <w:t>[I]t is through systemic inequality, including and especially government action - not the inherent "vulnerability" of agricultural workers - that these workers, and in particular migrant agricultural workers, are unable to organize and bargain collectively.…Therefore, any remedy must include a redistribution of power and a removal of systemic barriers.</w:t>
      </w:r>
    </w:p>
    <w:p w14:paraId="5FAD3504" w14:textId="77777777" w:rsidR="00BE2EFD" w:rsidRPr="00381035" w:rsidRDefault="00BE2EFD" w:rsidP="00BE2EFD">
      <w:pPr>
        <w:rPr>
          <w:rStyle w:val="StyleUnderline"/>
          <w:highlight w:val="green"/>
        </w:rPr>
      </w:pPr>
      <w:r w:rsidRPr="00381035">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12D7B651" w14:textId="77777777" w:rsidR="00BE2EFD" w:rsidRPr="00381035" w:rsidRDefault="00BE2EFD" w:rsidP="00BE2EFD">
      <w:pPr>
        <w:ind w:left="720"/>
        <w:rPr>
          <w:rStyle w:val="StyleUnderline"/>
          <w:highlight w:val="green"/>
        </w:rPr>
      </w:pPr>
      <w:r w:rsidRPr="00381035">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787A0F6C" w14:textId="77777777" w:rsidR="00BE2EFD" w:rsidRPr="00381035" w:rsidRDefault="00BE2EFD" w:rsidP="00BE2EFD">
      <w:pPr>
        <w:rPr>
          <w:rStyle w:val="StyleUnderline"/>
        </w:rPr>
      </w:pPr>
      <w:r w:rsidRPr="00381035">
        <w:rPr>
          <w:sz w:val="16"/>
        </w:rPr>
        <w:t xml:space="preserve">J4MW frames exploitation as arising from deliberate government action in contrast to narratives of “bad apple” employers and “poor enforcement” that legitimize the state. Government action has historically reinforced global systemic inequalities, racialization, and the precarious status of migrant farmworkers, all in the interest of protecting the neoliberal political economy of agriculture. Owing to J4MW’s efforts, the language of structural hegemony has been recorded in court decisions or at least in court transcripts in cases like Fraser, and legislative discussions even when the cases have been lost or have had minimal impact on the SAWP. </w:t>
      </w:r>
      <w:r w:rsidRPr="00381035">
        <w:rPr>
          <w:rStyle w:val="StyleUnderline"/>
        </w:rPr>
        <w:t xml:space="preserve">The </w:t>
      </w:r>
      <w:r w:rsidRPr="00381035">
        <w:rPr>
          <w:rStyle w:val="Emphasis"/>
        </w:rPr>
        <w:t>frameworks</w:t>
      </w:r>
      <w:r w:rsidRPr="00381035">
        <w:rPr>
          <w:rStyle w:val="StyleUnderline"/>
        </w:rPr>
        <w:t xml:space="preserve"> of </w:t>
      </w:r>
      <w:r w:rsidRPr="00381035">
        <w:rPr>
          <w:rStyle w:val="Emphasis"/>
        </w:rPr>
        <w:t>lawless generativity</w:t>
      </w:r>
      <w:r w:rsidRPr="00381035">
        <w:rPr>
          <w:rStyle w:val="StyleUnderline"/>
        </w:rPr>
        <w:t xml:space="preserve">, to which Moten refers, have now </w:t>
      </w:r>
      <w:r w:rsidRPr="00381035">
        <w:rPr>
          <w:rStyle w:val="Emphasis"/>
        </w:rPr>
        <w:t>transgressed</w:t>
      </w:r>
      <w:r w:rsidRPr="00381035">
        <w:rPr>
          <w:rStyle w:val="StyleUnderline"/>
        </w:rPr>
        <w:t xml:space="preserve"> into the public transcript of legal institutions</w:t>
      </w:r>
      <w:r w:rsidRPr="00381035">
        <w:rPr>
          <w:sz w:val="16"/>
        </w:rPr>
        <w:t>.148</w:t>
      </w:r>
    </w:p>
    <w:p w14:paraId="7DAEA5CE" w14:textId="77777777" w:rsidR="00BE2EFD" w:rsidRPr="00381035" w:rsidRDefault="00BE2EFD" w:rsidP="00BE2EFD">
      <w:pPr>
        <w:rPr>
          <w:rStyle w:val="StyleUnderline"/>
        </w:rPr>
      </w:pPr>
      <w:r w:rsidRPr="00381035">
        <w:rPr>
          <w:sz w:val="16"/>
        </w:rPr>
        <w:t xml:space="preserve">Robin E. Kelley has remarked that </w:t>
      </w:r>
      <w:r w:rsidRPr="00381035">
        <w:rPr>
          <w:rStyle w:val="StyleUnderline"/>
        </w:rPr>
        <w:t xml:space="preserve">it is </w:t>
      </w:r>
      <w:r w:rsidRPr="00381035">
        <w:rPr>
          <w:rStyle w:val="Emphasis"/>
        </w:rPr>
        <w:t>only</w:t>
      </w:r>
      <w:r w:rsidRPr="00381035">
        <w:rPr>
          <w:rStyle w:val="StyleUnderline"/>
        </w:rPr>
        <w:t xml:space="preserve"> by understanding the “infrapolitics,” or the hidden transcripts of resistance, that </w:t>
      </w:r>
      <w:r w:rsidRPr="00381035">
        <w:rPr>
          <w:rStyle w:val="Emphasis"/>
        </w:rPr>
        <w:t>diagnostics of power</w:t>
      </w:r>
      <w:r w:rsidRPr="00381035">
        <w:rPr>
          <w:rStyle w:val="StyleUnderline"/>
        </w:rPr>
        <w:t xml:space="preserve"> can be </w:t>
      </w:r>
      <w:r w:rsidRPr="00381035">
        <w:rPr>
          <w:rStyle w:val="Emphasis"/>
        </w:rPr>
        <w:t>understood</w:t>
      </w:r>
      <w:r w:rsidRPr="00381035">
        <w:rPr>
          <w:sz w:val="16"/>
        </w:rPr>
        <w:t xml:space="preserve">.149 By revealing the legal infrapolitics in the J4MW, it can be argued that, </w:t>
      </w:r>
      <w:r w:rsidRPr="00381035">
        <w:rPr>
          <w:rStyle w:val="Emphasis"/>
        </w:rPr>
        <w:t>regardless of legal outcomes</w:t>
      </w:r>
      <w:r w:rsidRPr="00381035">
        <w:rPr>
          <w:rStyle w:val="StyleUnderline"/>
        </w:rPr>
        <w:t xml:space="preserve"> for migrant farmworkers, the </w:t>
      </w:r>
      <w:r w:rsidRPr="00381035">
        <w:rPr>
          <w:rStyle w:val="Emphasis"/>
        </w:rPr>
        <w:t>very act</w:t>
      </w:r>
      <w:r w:rsidRPr="00381035">
        <w:rPr>
          <w:rStyle w:val="StyleUnderline"/>
        </w:rPr>
        <w:t xml:space="preserve"> of </w:t>
      </w:r>
      <w:r w:rsidRPr="00381035">
        <w:rPr>
          <w:rStyle w:val="Emphasis"/>
        </w:rPr>
        <w:t>disrupting the script</w:t>
      </w:r>
      <w:r w:rsidRPr="00381035">
        <w:rPr>
          <w:rStyle w:val="StyleUnderline"/>
        </w:rPr>
        <w:t xml:space="preserve"> of national citizenship, border rules, and neoliberal colonialities, through fugitive resistance, performance of sociality, and injecting radical rights discourse, is </w:t>
      </w:r>
      <w:r w:rsidRPr="00381035">
        <w:rPr>
          <w:rStyle w:val="Emphasis"/>
        </w:rPr>
        <w:t>jurisgenerative</w:t>
      </w:r>
      <w:r w:rsidRPr="00381035">
        <w:rPr>
          <w:sz w:val="16"/>
        </w:rPr>
        <w:t xml:space="preserve">.150 </w:t>
      </w:r>
      <w:r w:rsidRPr="00381035">
        <w:rPr>
          <w:rStyle w:val="StyleUnderline"/>
        </w:rPr>
        <w:t xml:space="preserve">Such a </w:t>
      </w:r>
      <w:r w:rsidRPr="00381035">
        <w:rPr>
          <w:rStyle w:val="Emphasis"/>
        </w:rPr>
        <w:t>legal mobilization “from below”</w:t>
      </w:r>
      <w:r w:rsidRPr="00381035">
        <w:rPr>
          <w:rStyle w:val="StyleUnderline"/>
        </w:rPr>
        <w:t xml:space="preserve"> can </w:t>
      </w:r>
      <w:r w:rsidRPr="00381035">
        <w:rPr>
          <w:rStyle w:val="Emphasis"/>
        </w:rPr>
        <w:t>engender</w:t>
      </w:r>
      <w:r w:rsidRPr="00381035">
        <w:rPr>
          <w:rStyle w:val="StyleUnderline"/>
        </w:rPr>
        <w:t xml:space="preserve"> a sense of </w:t>
      </w:r>
      <w:r w:rsidRPr="00381035">
        <w:rPr>
          <w:rStyle w:val="Emphasis"/>
        </w:rPr>
        <w:t>belonging</w:t>
      </w:r>
      <w:r w:rsidRPr="00381035">
        <w:rPr>
          <w:rStyle w:val="StyleUnderline"/>
        </w:rPr>
        <w:t xml:space="preserve"> and </w:t>
      </w:r>
      <w:r w:rsidRPr="00381035">
        <w:rPr>
          <w:rStyle w:val="Emphasis"/>
        </w:rPr>
        <w:t>build power</w:t>
      </w:r>
      <w:r w:rsidRPr="00381035">
        <w:rPr>
          <w:rStyle w:val="StyleUnderline"/>
        </w:rPr>
        <w:t xml:space="preserve">, political </w:t>
      </w:r>
      <w:r w:rsidRPr="00381035">
        <w:rPr>
          <w:rStyle w:val="Emphasis"/>
        </w:rPr>
        <w:t>community</w:t>
      </w:r>
      <w:r w:rsidRPr="00381035">
        <w:rPr>
          <w:rStyle w:val="StyleUnderline"/>
        </w:rPr>
        <w:t xml:space="preserve">, and a citizenship for non-citizens that is </w:t>
      </w:r>
      <w:r w:rsidRPr="00381035">
        <w:rPr>
          <w:rStyle w:val="Emphasis"/>
        </w:rPr>
        <w:t>performatively generated</w:t>
      </w:r>
      <w:r w:rsidRPr="00381035">
        <w:rPr>
          <w:rStyle w:val="StyleUnderline"/>
        </w:rPr>
        <w:t xml:space="preserve"> irrespective of formal status</w:t>
      </w:r>
      <w:r w:rsidRPr="00381035">
        <w:rPr>
          <w:sz w:val="16"/>
        </w:rPr>
        <w:t>.151</w:t>
      </w:r>
    </w:p>
    <w:p w14:paraId="301BCE8A" w14:textId="77777777" w:rsidR="00BE2EFD" w:rsidRPr="00381035" w:rsidRDefault="00BE2EFD" w:rsidP="00BE2EFD">
      <w:pPr>
        <w:rPr>
          <w:rStyle w:val="StyleUnderline"/>
          <w:highlight w:val="green"/>
        </w:rPr>
      </w:pPr>
      <w:r w:rsidRPr="00381035">
        <w:rPr>
          <w:sz w:val="16"/>
        </w:rPr>
        <w:t>IV. CONCLUSION</w:t>
      </w:r>
    </w:p>
    <w:p w14:paraId="35CF63F8" w14:textId="77777777" w:rsidR="00BE2EFD" w:rsidRPr="00381035" w:rsidRDefault="00BE2EFD" w:rsidP="00BE2EFD">
      <w:pPr>
        <w:rPr>
          <w:rStyle w:val="StyleUnderline"/>
          <w:highlight w:val="green"/>
        </w:rPr>
      </w:pPr>
      <w:r w:rsidRPr="00381035">
        <w:rPr>
          <w:sz w:val="16"/>
        </w:rPr>
        <w:t>Migrant farmworkers in Canada face a layered system of oppression perpetuated through the legal environment, the neoliberal exceptionalism enjoyed by the agricultural sector, and a global neocolonial racialized political economy based on expropriation from the Global South. Legal opportunities to challenge the program are limited but also counterproductive as reforms get coopted to legitimize and maintain the system of domination. Within this context of the seeming impossibility of redress, this paper seeks to illuminate the possibility of counterhegemonic legal mobilization by examining the strategies adopted by J4MW to enable practices of refusal, practices which the instrumental and corporatized nature of lawyering foreclose.</w:t>
      </w:r>
    </w:p>
    <w:p w14:paraId="703AE0C8" w14:textId="77777777" w:rsidR="00BE2EFD" w:rsidRPr="00381035" w:rsidRDefault="00BE2EFD" w:rsidP="00BE2EFD">
      <w:pPr>
        <w:rPr>
          <w:rStyle w:val="StyleUnderline"/>
          <w:highlight w:val="green"/>
        </w:rPr>
      </w:pPr>
      <w:r w:rsidRPr="00381035">
        <w:rPr>
          <w:sz w:val="16"/>
        </w:rPr>
        <w:t>This work contributes to the legal mobilization literature in three ways. First, it integrates the Black Studies tradition’s conceptualization of fugitivity, sociality, and futurity within legal mobilization to postulate that the system can be disavowed even while engaging with the system’s indispensable tool of domination, the law. Through an empirical analysis of some of J4MW’s work, I make the case that, despite the constraining of possible outcomes for justice in the panopticon of existing legal structures, possibilities exist at the praxis of subversive legality, relationship and kinship building, and alternate knowledge production.</w:t>
      </w:r>
    </w:p>
    <w:p w14:paraId="1DCE41A2" w14:textId="77777777" w:rsidR="00BE2EFD" w:rsidRPr="00381035" w:rsidRDefault="00BE2EFD" w:rsidP="00BE2EFD">
      <w:pPr>
        <w:rPr>
          <w:rStyle w:val="StyleUnderline"/>
          <w:highlight w:val="green"/>
        </w:rPr>
      </w:pPr>
      <w:r w:rsidRPr="00381035">
        <w:rPr>
          <w:sz w:val="16"/>
        </w:rPr>
        <w:t xml:space="preserve">Second, it offers a potential for developing a counter-pedagogy of the law for legal clinics, law schools, and the legal profession. Such pedagogy helps advance towards “utopian thinking” and “prefigurative practice”, as proposed in recent scholarship.152 I show that </w:t>
      </w:r>
      <w:r w:rsidRPr="00381035">
        <w:rPr>
          <w:rStyle w:val="StyleUnderline"/>
        </w:rPr>
        <w:t xml:space="preserve">the </w:t>
      </w:r>
      <w:r w:rsidRPr="00381035">
        <w:rPr>
          <w:rStyle w:val="Emphasis"/>
          <w:highlight w:val="green"/>
        </w:rPr>
        <w:t>law</w:t>
      </w:r>
      <w:r w:rsidRPr="00381035">
        <w:rPr>
          <w:rStyle w:val="StyleUnderline"/>
        </w:rPr>
        <w:t xml:space="preserve"> can be wielded </w:t>
      </w:r>
      <w:r w:rsidRPr="00381035">
        <w:rPr>
          <w:rStyle w:val="StyleUnderline"/>
          <w:highlight w:val="green"/>
        </w:rPr>
        <w:t>as</w:t>
      </w:r>
      <w:r w:rsidRPr="00381035">
        <w:rPr>
          <w:rStyle w:val="StyleUnderline"/>
        </w:rPr>
        <w:t xml:space="preserve"> a </w:t>
      </w:r>
      <w:r w:rsidRPr="00381035">
        <w:rPr>
          <w:rStyle w:val="Emphasis"/>
        </w:rPr>
        <w:t xml:space="preserve">tool of </w:t>
      </w:r>
      <w:r w:rsidRPr="00381035">
        <w:rPr>
          <w:rStyle w:val="Emphasis"/>
          <w:highlight w:val="green"/>
        </w:rPr>
        <w:t>radical resistance</w:t>
      </w:r>
      <w:r w:rsidRPr="00381035">
        <w:rPr>
          <w:rStyle w:val="StyleUnderline"/>
        </w:rPr>
        <w:t xml:space="preserve">, even in institutionalized settings, by non-citizens with precarious status. This process is </w:t>
      </w:r>
      <w:r w:rsidRPr="00381035">
        <w:rPr>
          <w:rStyle w:val="Emphasis"/>
        </w:rPr>
        <w:t>jurisgeneration-in-action</w:t>
      </w:r>
      <w:r w:rsidRPr="00381035">
        <w:rPr>
          <w:rStyle w:val="StyleUnderline"/>
        </w:rPr>
        <w:t xml:space="preserve"> and it has the potential for </w:t>
      </w:r>
      <w:r w:rsidRPr="00381035">
        <w:rPr>
          <w:rStyle w:val="Emphasis"/>
          <w:highlight w:val="green"/>
        </w:rPr>
        <w:t>break</w:t>
      </w:r>
      <w:r w:rsidRPr="00381035">
        <w:rPr>
          <w:rStyle w:val="Emphasis"/>
        </w:rPr>
        <w:t xml:space="preserve">ing </w:t>
      </w:r>
      <w:r w:rsidRPr="00381035">
        <w:rPr>
          <w:rStyle w:val="Emphasis"/>
          <w:highlight w:val="green"/>
        </w:rPr>
        <w:t>law’s enclosures</w:t>
      </w:r>
      <w:r w:rsidRPr="00381035">
        <w:rPr>
          <w:rStyle w:val="StyleUnderline"/>
        </w:rPr>
        <w:t>, rupturing established civil discourse, and developing counter-power</w:t>
      </w:r>
      <w:r w:rsidRPr="00381035">
        <w:rPr>
          <w:sz w:val="16"/>
        </w:rPr>
        <w:t xml:space="preserve">. </w:t>
      </w:r>
      <w:r w:rsidRPr="00381035">
        <w:rPr>
          <w:rStyle w:val="StyleUnderline"/>
        </w:rPr>
        <w:t>For example, engaging in triage lawyering, long-term relationship building, and thinking seriously about addressing power structures in legal arguments</w:t>
      </w:r>
      <w:r w:rsidRPr="00381035">
        <w:rPr>
          <w:sz w:val="16"/>
        </w:rPr>
        <w:t xml:space="preserve"> (even if it is not deemed to resonate with statist and traditional institutions) </w:t>
      </w:r>
      <w:r w:rsidRPr="00381035">
        <w:rPr>
          <w:rStyle w:val="StyleUnderline"/>
        </w:rPr>
        <w:t xml:space="preserve">allows for </w:t>
      </w:r>
      <w:r w:rsidRPr="00381035">
        <w:rPr>
          <w:rStyle w:val="Emphasis"/>
          <w:highlight w:val="green"/>
        </w:rPr>
        <w:t>engage</w:t>
      </w:r>
      <w:r w:rsidRPr="00381035">
        <w:rPr>
          <w:rStyle w:val="Emphasis"/>
        </w:rPr>
        <w:t>ment</w:t>
      </w:r>
      <w:r w:rsidRPr="00381035">
        <w:rPr>
          <w:rStyle w:val="StyleUnderline"/>
        </w:rPr>
        <w:t xml:space="preserve"> with the </w:t>
      </w:r>
      <w:r w:rsidRPr="00381035">
        <w:rPr>
          <w:rStyle w:val="Emphasis"/>
        </w:rPr>
        <w:t>broader political struggles</w:t>
      </w:r>
      <w:r w:rsidRPr="00381035">
        <w:rPr>
          <w:rStyle w:val="StyleUnderline"/>
        </w:rPr>
        <w:t xml:space="preserve"> around the </w:t>
      </w:r>
      <w:r w:rsidRPr="00381035">
        <w:rPr>
          <w:rStyle w:val="Emphasis"/>
          <w:highlight w:val="green"/>
        </w:rPr>
        <w:t>racial capitalist system</w:t>
      </w:r>
      <w:r w:rsidRPr="00381035">
        <w:rPr>
          <w:rStyle w:val="StyleUnderline"/>
        </w:rPr>
        <w:t xml:space="preserve"> that upholds</w:t>
      </w:r>
      <w:r w:rsidRPr="00381035">
        <w:rPr>
          <w:sz w:val="16"/>
        </w:rPr>
        <w:t xml:space="preserve"> SAWP and similar </w:t>
      </w:r>
      <w:r w:rsidRPr="00381035">
        <w:rPr>
          <w:rStyle w:val="StyleUnderline"/>
        </w:rPr>
        <w:t>migration programs</w:t>
      </w:r>
      <w:r w:rsidRPr="00381035">
        <w:rPr>
          <w:sz w:val="16"/>
        </w:rPr>
        <w:t xml:space="preserve">. </w:t>
      </w:r>
      <w:r w:rsidRPr="00381035">
        <w:rPr>
          <w:rStyle w:val="StyleUnderline"/>
        </w:rPr>
        <w:t xml:space="preserve">This is </w:t>
      </w:r>
      <w:r w:rsidRPr="00381035">
        <w:rPr>
          <w:rStyle w:val="StyleUnderline"/>
          <w:highlight w:val="green"/>
        </w:rPr>
        <w:t xml:space="preserve">not only </w:t>
      </w:r>
      <w:r w:rsidRPr="00381035">
        <w:rPr>
          <w:rStyle w:val="Emphasis"/>
          <w:highlight w:val="green"/>
        </w:rPr>
        <w:t>radical in its own right</w:t>
      </w:r>
      <w:r w:rsidRPr="00381035">
        <w:rPr>
          <w:rStyle w:val="StyleUnderline"/>
          <w:highlight w:val="green"/>
        </w:rPr>
        <w:t xml:space="preserve"> but</w:t>
      </w:r>
      <w:r w:rsidRPr="00381035">
        <w:rPr>
          <w:rStyle w:val="StyleUnderline"/>
        </w:rPr>
        <w:t xml:space="preserve"> also relevant for </w:t>
      </w:r>
      <w:r w:rsidRPr="00381035">
        <w:rPr>
          <w:rStyle w:val="Emphasis"/>
          <w:highlight w:val="green"/>
        </w:rPr>
        <w:t>challeng</w:t>
      </w:r>
      <w:r w:rsidRPr="00381035">
        <w:rPr>
          <w:rStyle w:val="Emphasis"/>
        </w:rPr>
        <w:t xml:space="preserve">ing </w:t>
      </w:r>
      <w:r w:rsidRPr="00381035">
        <w:rPr>
          <w:rStyle w:val="Emphasis"/>
          <w:highlight w:val="green"/>
        </w:rPr>
        <w:t>epistemic silencing</w:t>
      </w:r>
      <w:r w:rsidRPr="00381035">
        <w:rPr>
          <w:rStyle w:val="StyleUnderline"/>
        </w:rPr>
        <w:t xml:space="preserve">, bringing the infrapolitics of migrant workers’ fugitive resistance to the fore, and imagining “upheavals” in the </w:t>
      </w:r>
      <w:r w:rsidRPr="00381035">
        <w:rPr>
          <w:rStyle w:val="Emphasis"/>
        </w:rPr>
        <w:t>zone of non-being</w:t>
      </w:r>
      <w:r w:rsidRPr="00381035">
        <w:rPr>
          <w:rStyle w:val="StyleUnderline"/>
        </w:rPr>
        <w:t>.</w:t>
      </w:r>
      <w:r w:rsidRPr="00381035">
        <w:rPr>
          <w:sz w:val="16"/>
        </w:rPr>
        <w:t>153</w:t>
      </w:r>
    </w:p>
    <w:bookmarkEnd w:id="0"/>
    <w:p w14:paraId="0CB8A9C3" w14:textId="77777777" w:rsidR="00BE2EFD" w:rsidRPr="00381035" w:rsidRDefault="00BE2EFD" w:rsidP="00BE2EFD">
      <w:pPr>
        <w:rPr>
          <w:rStyle w:val="StyleUnderline"/>
          <w:highlight w:val="green"/>
        </w:rPr>
      </w:pPr>
    </w:p>
    <w:p w14:paraId="23556360" w14:textId="77777777" w:rsidR="00BE2EFD" w:rsidRPr="00381035" w:rsidRDefault="00BE2EFD" w:rsidP="00BE2EFD">
      <w:pPr>
        <w:pStyle w:val="Heading3"/>
        <w:rPr>
          <w:rStyle w:val="StyleUnderline"/>
          <w:highlight w:val="green"/>
        </w:rPr>
      </w:pPr>
      <w:r w:rsidRPr="00381035">
        <w:t>1NC---AT: Racial Ressentiment [Zalloua]</w:t>
      </w:r>
    </w:p>
    <w:p w14:paraId="1DD222EF" w14:textId="77777777" w:rsidR="00BE2EFD" w:rsidRPr="00381035" w:rsidRDefault="00BE2EFD" w:rsidP="00BE2EFD">
      <w:pPr>
        <w:pStyle w:val="Heading4"/>
        <w:rPr>
          <w:rStyle w:val="StyleUnderline"/>
          <w:highlight w:val="green"/>
        </w:rPr>
      </w:pPr>
      <w:r w:rsidRPr="00381035">
        <w:t>Libidinal economy is wrong:</w:t>
      </w:r>
    </w:p>
    <w:p w14:paraId="2192E220" w14:textId="77777777" w:rsidR="00BE2EFD" w:rsidRPr="00381035" w:rsidRDefault="00BE2EFD" w:rsidP="00BE2EFD">
      <w:pPr>
        <w:rPr>
          <w:rStyle w:val="StyleUnderline"/>
          <w:highlight w:val="green"/>
        </w:rPr>
      </w:pPr>
    </w:p>
    <w:p w14:paraId="1AF99B0D" w14:textId="77777777" w:rsidR="00BE2EFD" w:rsidRPr="00381035" w:rsidRDefault="00BE2EFD" w:rsidP="00BE2EFD">
      <w:pPr>
        <w:pStyle w:val="Heading4"/>
        <w:rPr>
          <w:rStyle w:val="StyleUnderline"/>
          <w:highlight w:val="green"/>
        </w:rPr>
      </w:pPr>
      <w:r w:rsidRPr="00381035">
        <w:t xml:space="preserve">a – Anti-Blackness </w:t>
      </w:r>
      <w:r w:rsidRPr="00381035">
        <w:rPr>
          <w:u w:val="single"/>
        </w:rPr>
        <w:t>isn’t libidinal</w:t>
      </w:r>
      <w:r w:rsidRPr="00381035">
        <w:t xml:space="preserve">—their totalizing description </w:t>
      </w:r>
      <w:r w:rsidRPr="00381035">
        <w:rPr>
          <w:u w:val="single"/>
        </w:rPr>
        <w:t>misapplies</w:t>
      </w:r>
      <w:r w:rsidRPr="00381035">
        <w:t xml:space="preserve"> psychoanalysis.</w:t>
      </w:r>
    </w:p>
    <w:p w14:paraId="74BE08C0" w14:textId="77777777" w:rsidR="00BE2EFD" w:rsidRPr="00381035" w:rsidRDefault="00BE2EFD" w:rsidP="00BE2EFD">
      <w:pPr>
        <w:rPr>
          <w:rStyle w:val="StyleUnderline"/>
          <w:highlight w:val="green"/>
        </w:rPr>
      </w:pPr>
      <w:r w:rsidRPr="00381035">
        <w:rPr>
          <w:rStyle w:val="Style13ptBold"/>
        </w:rPr>
        <w:t>Hook, 18</w:t>
      </w:r>
      <w:r w:rsidRPr="00381035">
        <w:t>—Department of Psychology, Duquesne University (Derek, “Racism and jouissance: Evaluating the “racism as (the theft of) enjoyment” hypothesis,” Psychoanalysis, Culture &amp; Society, September 2018, Volume 23, Issue 3, pp 244–266, dml)</w:t>
      </w:r>
    </w:p>
    <w:p w14:paraId="3962B572" w14:textId="77777777" w:rsidR="00BE2EFD" w:rsidRPr="00381035" w:rsidRDefault="00BE2EFD" w:rsidP="00BE2EFD">
      <w:pPr>
        <w:rPr>
          <w:rStyle w:val="StyleUnderline"/>
          <w:highlight w:val="green"/>
        </w:rPr>
      </w:pPr>
    </w:p>
    <w:p w14:paraId="1AD7AE75" w14:textId="77777777" w:rsidR="00BE2EFD" w:rsidRPr="00381035" w:rsidRDefault="00BE2EFD" w:rsidP="00BE2EFD">
      <w:pPr>
        <w:rPr>
          <w:rStyle w:val="StyleUnderline"/>
          <w:highlight w:val="green"/>
        </w:rPr>
      </w:pPr>
      <w:r w:rsidRPr="00381035">
        <w:rPr>
          <w:rStyle w:val="StyleUnderline"/>
        </w:rPr>
        <w:t>While this seems</w:t>
      </w:r>
      <w:r w:rsidRPr="00381035">
        <w:rPr>
          <w:sz w:val="16"/>
        </w:rPr>
        <w:t xml:space="preserve">, in many ways, </w:t>
      </w:r>
      <w:r w:rsidRPr="00381035">
        <w:rPr>
          <w:rStyle w:val="StyleUnderline"/>
        </w:rPr>
        <w:t xml:space="preserve">a </w:t>
      </w:r>
      <w:r w:rsidRPr="00381035">
        <w:rPr>
          <w:rStyle w:val="Emphasis"/>
        </w:rPr>
        <w:t>gripping account</w:t>
      </w:r>
      <w:r w:rsidRPr="00381035">
        <w:rPr>
          <w:sz w:val="16"/>
        </w:rPr>
        <w:t xml:space="preserve">, </w:t>
      </w:r>
      <w:r w:rsidRPr="00381035">
        <w:rPr>
          <w:rStyle w:val="StyleUnderline"/>
        </w:rPr>
        <w:t xml:space="preserve">the </w:t>
      </w:r>
      <w:r w:rsidRPr="00381035">
        <w:rPr>
          <w:rStyle w:val="Emphasis"/>
        </w:rPr>
        <w:t>degree of reductionism</w:t>
      </w:r>
      <w:r w:rsidRPr="00381035">
        <w:rPr>
          <w:sz w:val="16"/>
        </w:rPr>
        <w:t xml:space="preserve"> here from a sociologist or historian’s perspective </w:t>
      </w:r>
      <w:r w:rsidRPr="00381035">
        <w:rPr>
          <w:rStyle w:val="StyleUnderline"/>
        </w:rPr>
        <w:t xml:space="preserve">must appear </w:t>
      </w:r>
      <w:r w:rsidRPr="00381035">
        <w:rPr>
          <w:rStyle w:val="Emphasis"/>
        </w:rPr>
        <w:t>staggering</w:t>
      </w:r>
      <w:r w:rsidRPr="00381035">
        <w:rPr>
          <w:rStyle w:val="StyleUnderline"/>
        </w:rPr>
        <w:t xml:space="preserve">. The </w:t>
      </w:r>
      <w:r w:rsidRPr="00381035">
        <w:rPr>
          <w:rStyle w:val="Emphasis"/>
        </w:rPr>
        <w:t>multiple complex sociological</w:t>
      </w:r>
      <w:r w:rsidRPr="00381035">
        <w:rPr>
          <w:rStyle w:val="StyleUnderline"/>
        </w:rPr>
        <w:t xml:space="preserve">, </w:t>
      </w:r>
      <w:r w:rsidRPr="00381035">
        <w:rPr>
          <w:rStyle w:val="Emphasis"/>
        </w:rPr>
        <w:t>economic</w:t>
      </w:r>
      <w:r w:rsidRPr="00381035">
        <w:rPr>
          <w:rStyle w:val="StyleUnderline"/>
        </w:rPr>
        <w:t xml:space="preserve">, and </w:t>
      </w:r>
      <w:r w:rsidRPr="00381035">
        <w:rPr>
          <w:rStyle w:val="Emphasis"/>
        </w:rPr>
        <w:t>socio-historical variables</w:t>
      </w:r>
      <w:r w:rsidRPr="00381035">
        <w:rPr>
          <w:rStyle w:val="StyleUnderline"/>
        </w:rPr>
        <w:t xml:space="preserve"> underlying distinctive historical forms of racism are </w:t>
      </w:r>
      <w:r w:rsidRPr="00381035">
        <w:rPr>
          <w:rStyle w:val="Emphasis"/>
        </w:rPr>
        <w:t>brushed aside</w:t>
      </w:r>
      <w:r w:rsidRPr="00381035">
        <w:rPr>
          <w:rStyle w:val="StyleUnderline"/>
        </w:rPr>
        <w:t xml:space="preserve"> in favour of a </w:t>
      </w:r>
      <w:r w:rsidRPr="00381035">
        <w:rPr>
          <w:rStyle w:val="Emphasis"/>
        </w:rPr>
        <w:t xml:space="preserve">generalizing </w:t>
      </w:r>
      <w:r w:rsidRPr="00381035">
        <w:rPr>
          <w:rStyle w:val="Emphasis"/>
          <w:highlight w:val="green"/>
        </w:rPr>
        <w:t>psychoanalytic formula</w:t>
      </w:r>
      <w:r w:rsidRPr="00381035">
        <w:rPr>
          <w:sz w:val="16"/>
        </w:rPr>
        <w:t xml:space="preserve">.1 </w:t>
      </w:r>
      <w:r w:rsidRPr="00381035">
        <w:rPr>
          <w:rStyle w:val="StyleUnderline"/>
        </w:rPr>
        <w:t>Racism</w:t>
      </w:r>
      <w:r w:rsidRPr="00381035">
        <w:rPr>
          <w:rStyle w:val="StyleUnderline"/>
          <w:rFonts w:ascii="Times New Roman" w:hAnsi="Times New Roman" w:cs="Times New Roman"/>
        </w:rPr>
        <w:t> </w:t>
      </w:r>
      <w:r w:rsidRPr="00381035">
        <w:rPr>
          <w:rStyle w:val="StyleUnderline"/>
        </w:rPr>
        <w:t>=</w:t>
      </w:r>
      <w:r w:rsidRPr="00381035">
        <w:rPr>
          <w:rStyle w:val="StyleUnderline"/>
          <w:rFonts w:ascii="Times New Roman" w:hAnsi="Times New Roman" w:cs="Times New Roman"/>
        </w:rPr>
        <w:t> </w:t>
      </w:r>
      <w:r w:rsidRPr="00381035">
        <w:rPr>
          <w:rStyle w:val="StyleUnderline"/>
        </w:rPr>
        <w:t>reaction to perception that the (perversely enjoying) other has stolen our enjoyment</w:t>
      </w:r>
      <w:r w:rsidRPr="00381035">
        <w:rPr>
          <w:sz w:val="16"/>
        </w:rPr>
        <w:t>. This reduction of racism to an affective equation is evident also in Žižek’s precursor in this conceptual domain, Jacques-Alain Miller:</w:t>
      </w:r>
    </w:p>
    <w:p w14:paraId="5F4C8263" w14:textId="77777777" w:rsidR="00BE2EFD" w:rsidRPr="00381035" w:rsidRDefault="00BE2EFD" w:rsidP="00BE2EFD">
      <w:pPr>
        <w:rPr>
          <w:rStyle w:val="StyleUnderline"/>
          <w:highlight w:val="green"/>
        </w:rPr>
      </w:pPr>
      <w:r w:rsidRPr="00381035">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1532FF89" w14:textId="77777777" w:rsidR="00BE2EFD" w:rsidRPr="00381035" w:rsidRDefault="00BE2EFD" w:rsidP="00BE2EFD">
      <w:pPr>
        <w:rPr>
          <w:rStyle w:val="StyleUnderline"/>
          <w:highlight w:val="green"/>
        </w:rPr>
      </w:pPr>
      <w:r w:rsidRPr="00381035">
        <w:rPr>
          <w:rStyle w:val="StyleUnderline"/>
        </w:rPr>
        <w:t>Not only does the</w:t>
      </w:r>
      <w:r w:rsidRPr="00381035">
        <w:rPr>
          <w:sz w:val="16"/>
        </w:rPr>
        <w:t xml:space="preserve"> above </w:t>
      </w:r>
      <w:r w:rsidRPr="00381035">
        <w:rPr>
          <w:rStyle w:val="StyleUnderline"/>
        </w:rPr>
        <w:t xml:space="preserve">formula </w:t>
      </w:r>
      <w:r w:rsidRPr="00381035">
        <w:rPr>
          <w:rStyle w:val="Emphasis"/>
          <w:highlight w:val="green"/>
        </w:rPr>
        <w:t>generalize across different</w:t>
      </w:r>
      <w:r w:rsidRPr="00381035">
        <w:rPr>
          <w:rStyle w:val="Emphasis"/>
        </w:rPr>
        <w:t xml:space="preserve"> socio-historical </w:t>
      </w:r>
      <w:r w:rsidRPr="00381035">
        <w:rPr>
          <w:rStyle w:val="Emphasis"/>
          <w:highlight w:val="green"/>
        </w:rPr>
        <w:t>sites of racism</w:t>
      </w:r>
      <w:r w:rsidRPr="00381035">
        <w:rPr>
          <w:rStyle w:val="StyleUnderline"/>
        </w:rPr>
        <w:t xml:space="preserve">, but it also </w:t>
      </w:r>
      <w:r w:rsidRPr="00381035">
        <w:rPr>
          <w:rStyle w:val="Emphasis"/>
          <w:highlight w:val="green"/>
        </w:rPr>
        <w:t>bundles together</w:t>
      </w:r>
      <w:r w:rsidRPr="00381035">
        <w:rPr>
          <w:rStyle w:val="Emphasis"/>
        </w:rPr>
        <w:t xml:space="preserve"> a variety of </w:t>
      </w:r>
      <w:r w:rsidRPr="00381035">
        <w:rPr>
          <w:rStyle w:val="Emphasis"/>
          <w:highlight w:val="green"/>
        </w:rPr>
        <w:t>different</w:t>
      </w:r>
      <w:r w:rsidRPr="00381035">
        <w:rPr>
          <w:rStyle w:val="Emphasis"/>
        </w:rPr>
        <w:t xml:space="preserve"> forms of </w:t>
      </w:r>
      <w:r w:rsidRPr="00381035">
        <w:rPr>
          <w:rStyle w:val="Emphasis"/>
          <w:highlight w:val="green"/>
        </w:rPr>
        <w:t>prejudice</w:t>
      </w:r>
      <w:r w:rsidRPr="00381035">
        <w:rPr>
          <w:rStyle w:val="StyleUnderline"/>
        </w:rPr>
        <w:t xml:space="preserve">. </w:t>
      </w:r>
      <w:r w:rsidRPr="00381035">
        <w:rPr>
          <w:rStyle w:val="Emphasis"/>
        </w:rPr>
        <w:t>Anti-Semitism</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(hetero)sexism</w:t>
      </w:r>
      <w:r w:rsidRPr="00381035">
        <w:rPr>
          <w:rStyle w:val="StyleUnderline"/>
        </w:rPr>
        <w:t xml:space="preserve">, </w:t>
      </w:r>
      <w:r w:rsidRPr="00381035">
        <w:rPr>
          <w:rStyle w:val="Emphasis"/>
        </w:rPr>
        <w:t>xenophobia</w:t>
      </w:r>
      <w:r w:rsidRPr="00381035">
        <w:rPr>
          <w:rStyle w:val="StyleUnderline"/>
        </w:rPr>
        <w:t xml:space="preserve">, etc. come very close to being </w:t>
      </w:r>
      <w:r w:rsidRPr="00381035">
        <w:rPr>
          <w:rStyle w:val="Emphasis"/>
        </w:rPr>
        <w:t xml:space="preserve">reduced </w:t>
      </w:r>
      <w:r w:rsidRPr="00381035">
        <w:rPr>
          <w:rStyle w:val="Emphasis"/>
          <w:highlight w:val="green"/>
        </w:rPr>
        <w:t>to</w:t>
      </w:r>
      <w:r w:rsidRPr="00381035">
        <w:rPr>
          <w:rStyle w:val="Emphasis"/>
        </w:rPr>
        <w:t xml:space="preserve"> problems of</w:t>
      </w:r>
      <w:r w:rsidRPr="00381035">
        <w:rPr>
          <w:sz w:val="16"/>
        </w:rPr>
        <w:t xml:space="preserve"> (</w:t>
      </w:r>
      <w:r w:rsidRPr="00381035">
        <w:rPr>
          <w:rStyle w:val="Emphasis"/>
          <w:highlight w:val="green"/>
        </w:rPr>
        <w:t>libidinal</w:t>
      </w:r>
      <w:r w:rsidRPr="00381035">
        <w:rPr>
          <w:sz w:val="16"/>
        </w:rPr>
        <w:t xml:space="preserve">/political) </w:t>
      </w:r>
      <w:r w:rsidRPr="00381035">
        <w:rPr>
          <w:rStyle w:val="Emphasis"/>
          <w:highlight w:val="green"/>
        </w:rPr>
        <w:t>jealousy</w:t>
      </w:r>
      <w:r w:rsidRPr="00381035">
        <w:rPr>
          <w:rStyle w:val="StyleUnderline"/>
        </w:rPr>
        <w:t xml:space="preserve">. The </w:t>
      </w:r>
      <w:r w:rsidRPr="00381035">
        <w:rPr>
          <w:rStyle w:val="Emphasis"/>
        </w:rPr>
        <w:t>depoliticization</w:t>
      </w:r>
      <w:r w:rsidRPr="00381035">
        <w:rPr>
          <w:sz w:val="16"/>
        </w:rPr>
        <w:t xml:space="preserve"> (indeed, the implicit psychologization) </w:t>
      </w:r>
      <w:r w:rsidRPr="00381035">
        <w:rPr>
          <w:rStyle w:val="StyleUnderline"/>
        </w:rPr>
        <w:t xml:space="preserve">inherent in such a conceptual move is </w:t>
      </w:r>
      <w:r w:rsidRPr="00381035">
        <w:rPr>
          <w:rStyle w:val="Emphasis"/>
        </w:rPr>
        <w:t>surprising</w:t>
      </w:r>
      <w:r w:rsidRPr="00381035">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381035">
        <w:rPr>
          <w:rStyle w:val="StyleUnderline"/>
        </w:rPr>
        <w:t>psychoanalytic explanations of racism</w:t>
      </w:r>
      <w:r w:rsidRPr="00381035">
        <w:rPr>
          <w:sz w:val="16"/>
        </w:rPr>
        <w:t xml:space="preserve">, which offer “a way of explaining racism that </w:t>
      </w:r>
      <w:r w:rsidRPr="00381035">
        <w:rPr>
          <w:rStyle w:val="Emphasis"/>
        </w:rPr>
        <w:t>ignores</w:t>
      </w:r>
      <w:r w:rsidRPr="00381035">
        <w:rPr>
          <w:sz w:val="16"/>
        </w:rPr>
        <w:t xml:space="preserve"> […] </w:t>
      </w:r>
      <w:r w:rsidRPr="00381035">
        <w:rPr>
          <w:rStyle w:val="StyleUnderline"/>
        </w:rPr>
        <w:t xml:space="preserve">not only racism’s </w:t>
      </w:r>
      <w:r w:rsidRPr="00381035">
        <w:rPr>
          <w:rStyle w:val="Emphasis"/>
        </w:rPr>
        <w:t>socioeconomic conditions</w:t>
      </w:r>
      <w:r w:rsidRPr="00381035">
        <w:rPr>
          <w:rStyle w:val="StyleUnderline"/>
        </w:rPr>
        <w:t xml:space="preserve"> but the </w:t>
      </w:r>
      <w:r w:rsidRPr="00381035">
        <w:rPr>
          <w:rStyle w:val="Emphasis"/>
        </w:rPr>
        <w:t>sociosymbolic context</w:t>
      </w:r>
      <w:r w:rsidRPr="00381035">
        <w:rPr>
          <w:rStyle w:val="StyleUnderline"/>
        </w:rPr>
        <w:t xml:space="preserve"> of cultural values and identifications that generate reactions to the experience of ethnic otherness</w:t>
      </w:r>
      <w:r w:rsidRPr="00381035">
        <w:rPr>
          <w:sz w:val="16"/>
        </w:rPr>
        <w:t>. (p. 154)”</w:t>
      </w:r>
    </w:p>
    <w:p w14:paraId="6081F000" w14:textId="77777777" w:rsidR="00BE2EFD" w:rsidRPr="00381035" w:rsidRDefault="00BE2EFD" w:rsidP="00BE2EFD">
      <w:pPr>
        <w:rPr>
          <w:rStyle w:val="StyleUnderline"/>
          <w:highlight w:val="green"/>
        </w:rPr>
      </w:pPr>
      <w:r w:rsidRPr="00381035">
        <w:rPr>
          <w:sz w:val="16"/>
        </w:rPr>
        <w:t xml:space="preserve">This is well said, but surely it applies also to the racism as theft of enjoyment formula outlined above? </w:t>
      </w:r>
      <w:r w:rsidRPr="00381035">
        <w:rPr>
          <w:rStyle w:val="StyleUnderline"/>
        </w:rPr>
        <w:t xml:space="preserve">Explanations of racism as jouissance are </w:t>
      </w:r>
      <w:r w:rsidRPr="00381035">
        <w:rPr>
          <w:rStyle w:val="Emphasis"/>
        </w:rPr>
        <w:t xml:space="preserve">surely prone to </w:t>
      </w:r>
      <w:r w:rsidRPr="00381035">
        <w:rPr>
          <w:rStyle w:val="Emphasis"/>
          <w:highlight w:val="green"/>
        </w:rPr>
        <w:t>psychological reductionism</w:t>
      </w:r>
      <w:r w:rsidRPr="00381035">
        <w:rPr>
          <w:rStyle w:val="StyleUnderline"/>
        </w:rPr>
        <w:t xml:space="preserve"> inasmuch as they often appear to </w:t>
      </w:r>
      <w:r w:rsidRPr="00381035">
        <w:rPr>
          <w:rStyle w:val="Emphasis"/>
          <w:highlight w:val="green"/>
        </w:rPr>
        <w:t>privilege</w:t>
      </w:r>
      <w:r w:rsidRPr="00381035">
        <w:rPr>
          <w:rStyle w:val="Emphasis"/>
        </w:rPr>
        <w:t xml:space="preserve"> a series of psychoanalytic assumptions</w:t>
      </w:r>
      <w:r w:rsidRPr="00381035">
        <w:rPr>
          <w:sz w:val="16"/>
        </w:rPr>
        <w:t xml:space="preserve"> (</w:t>
      </w:r>
      <w:r w:rsidRPr="00381035">
        <w:rPr>
          <w:rStyle w:val="Emphasis"/>
          <w:highlight w:val="green"/>
        </w:rPr>
        <w:t>drive</w:t>
      </w:r>
      <w:r w:rsidRPr="00381035">
        <w:rPr>
          <w:rStyle w:val="StyleUnderline"/>
          <w:highlight w:val="green"/>
        </w:rPr>
        <w:t xml:space="preserve">, </w:t>
      </w:r>
      <w:r w:rsidRPr="00381035">
        <w:rPr>
          <w:rStyle w:val="Emphasis"/>
          <w:highlight w:val="green"/>
        </w:rPr>
        <w:t>fantasy</w:t>
      </w:r>
      <w:r w:rsidRPr="00381035">
        <w:rPr>
          <w:rStyle w:val="StyleUnderline"/>
          <w:highlight w:val="green"/>
        </w:rPr>
        <w:t xml:space="preserve">, </w:t>
      </w:r>
      <w:r w:rsidRPr="00381035">
        <w:rPr>
          <w:rStyle w:val="Emphasis"/>
          <w:highlight w:val="green"/>
        </w:rPr>
        <w:t>libido</w:t>
      </w:r>
      <w:r w:rsidRPr="00381035">
        <w:rPr>
          <w:sz w:val="16"/>
        </w:rPr>
        <w:t xml:space="preserve">, projection, etc.) </w:t>
      </w:r>
      <w:r w:rsidRPr="00381035">
        <w:rPr>
          <w:rStyle w:val="StyleUnderline"/>
        </w:rPr>
        <w:t xml:space="preserve">as existing </w:t>
      </w:r>
      <w:r w:rsidRPr="00381035">
        <w:rPr>
          <w:rStyle w:val="Emphasis"/>
          <w:highlight w:val="green"/>
        </w:rPr>
        <w:t>prior to</w:t>
      </w:r>
      <w:r w:rsidRPr="00381035">
        <w:rPr>
          <w:rStyle w:val="StyleUnderline"/>
          <w:highlight w:val="green"/>
        </w:rPr>
        <w:t xml:space="preserve">—or </w:t>
      </w:r>
      <w:r w:rsidRPr="00381035">
        <w:rPr>
          <w:rStyle w:val="Emphasis"/>
          <w:highlight w:val="green"/>
        </w:rPr>
        <w:t>independently of</w:t>
      </w:r>
      <w:r w:rsidRPr="00381035">
        <w:rPr>
          <w:rStyle w:val="StyleUnderline"/>
        </w:rPr>
        <w:t xml:space="preserve">—considerations of </w:t>
      </w:r>
      <w:r w:rsidRPr="00381035">
        <w:rPr>
          <w:rStyle w:val="Emphasis"/>
          <w:highlight w:val="green"/>
        </w:rPr>
        <w:t>economic</w:t>
      </w:r>
      <w:r w:rsidRPr="00381035">
        <w:rPr>
          <w:rStyle w:val="StyleUnderline"/>
          <w:highlight w:val="green"/>
        </w:rPr>
        <w:t xml:space="preserve">, </w:t>
      </w:r>
      <w:r w:rsidRPr="00381035">
        <w:rPr>
          <w:rStyle w:val="Emphasis"/>
          <w:highlight w:val="green"/>
        </w:rPr>
        <w:t>historical</w:t>
      </w:r>
      <w:r w:rsidRPr="00381035">
        <w:rPr>
          <w:rStyle w:val="StyleUnderline"/>
          <w:highlight w:val="green"/>
        </w:rPr>
        <w:t xml:space="preserve">, </w:t>
      </w:r>
      <w:r w:rsidRPr="00381035">
        <w:rPr>
          <w:rStyle w:val="Emphasis"/>
          <w:highlight w:val="green"/>
        </w:rPr>
        <w:t>political</w:t>
      </w:r>
      <w:r w:rsidRPr="00381035">
        <w:rPr>
          <w:rStyle w:val="StyleUnderline"/>
          <w:highlight w:val="green"/>
        </w:rPr>
        <w:t xml:space="preserve">, and </w:t>
      </w:r>
      <w:r w:rsidRPr="00381035">
        <w:rPr>
          <w:rStyle w:val="Emphasis"/>
          <w:highlight w:val="green"/>
        </w:rPr>
        <w:t>socio-symbolic context</w:t>
      </w:r>
      <w:r w:rsidRPr="00381035">
        <w:rPr>
          <w:rStyle w:val="StyleUnderline"/>
        </w:rPr>
        <w:t xml:space="preserve">. Does </w:t>
      </w:r>
      <w:r w:rsidRPr="00381035">
        <w:rPr>
          <w:rStyle w:val="StyleUnderline"/>
          <w:highlight w:val="green"/>
        </w:rPr>
        <w:t>this</w:t>
      </w:r>
      <w:r w:rsidRPr="00381035">
        <w:rPr>
          <w:rStyle w:val="StyleUnderline"/>
        </w:rPr>
        <w:t xml:space="preserve"> </w:t>
      </w:r>
      <w:r w:rsidRPr="00381035">
        <w:rPr>
          <w:rStyle w:val="Emphasis"/>
        </w:rPr>
        <w:t>explanatory over-reliance</w:t>
      </w:r>
      <w:r w:rsidRPr="00381035">
        <w:rPr>
          <w:rStyle w:val="StyleUnderline"/>
        </w:rPr>
        <w:t xml:space="preserve"> on the psychological not </w:t>
      </w:r>
      <w:r w:rsidRPr="00381035">
        <w:rPr>
          <w:rStyle w:val="StyleUnderline"/>
          <w:highlight w:val="green"/>
        </w:rPr>
        <w:t xml:space="preserve">amount to a </w:t>
      </w:r>
      <w:r w:rsidRPr="00381035">
        <w:rPr>
          <w:rStyle w:val="Emphasis"/>
          <w:highlight w:val="green"/>
        </w:rPr>
        <w:t>retreat from the political</w:t>
      </w:r>
      <w:r w:rsidRPr="00381035">
        <w:rPr>
          <w:rStyle w:val="StyleUnderline"/>
        </w:rPr>
        <w:t xml:space="preserve">, to precisely an attempt to </w:t>
      </w:r>
      <w:r w:rsidRPr="00381035">
        <w:rPr>
          <w:rStyle w:val="Emphasis"/>
        </w:rPr>
        <w:t>explain social phenomena</w:t>
      </w:r>
      <w:r w:rsidRPr="00381035">
        <w:rPr>
          <w:rStyle w:val="StyleUnderline"/>
        </w:rPr>
        <w:t xml:space="preserve"> </w:t>
      </w:r>
      <w:r w:rsidRPr="00381035">
        <w:rPr>
          <w:rStyle w:val="StyleUnderline"/>
          <w:highlight w:val="green"/>
        </w:rPr>
        <w:t>on the basis of</w:t>
      </w:r>
      <w:r w:rsidRPr="00381035">
        <w:rPr>
          <w:rStyle w:val="StyleUnderline"/>
        </w:rPr>
        <w:t xml:space="preserve"> </w:t>
      </w:r>
      <w:r w:rsidRPr="00381035">
        <w:rPr>
          <w:rStyle w:val="Emphasis"/>
        </w:rPr>
        <w:t>psychological accounts</w:t>
      </w:r>
      <w:r w:rsidRPr="00381035">
        <w:rPr>
          <w:rStyle w:val="StyleUnderline"/>
        </w:rPr>
        <w:t>?</w:t>
      </w:r>
      <w:r w:rsidRPr="00381035">
        <w:rPr>
          <w:sz w:val="16"/>
        </w:rPr>
        <w:t xml:space="preserve"> Moreover, </w:t>
      </w:r>
      <w:r w:rsidRPr="00381035">
        <w:rPr>
          <w:rStyle w:val="StyleUnderline"/>
        </w:rPr>
        <w:t>one often has the impression</w:t>
      </w:r>
      <w:r w:rsidRPr="00381035">
        <w:rPr>
          <w:sz w:val="16"/>
        </w:rPr>
        <w:t xml:space="preserve">, in looking at passages such as those cited above, </w:t>
      </w:r>
      <w:r w:rsidRPr="00381035">
        <w:rPr>
          <w:rStyle w:val="StyleUnderline"/>
        </w:rPr>
        <w:t xml:space="preserve">of </w:t>
      </w:r>
      <w:r w:rsidRPr="00381035">
        <w:rPr>
          <w:rStyle w:val="StyleUnderline"/>
          <w:highlight w:val="green"/>
        </w:rPr>
        <w:t xml:space="preserve">a </w:t>
      </w:r>
      <w:r w:rsidRPr="00381035">
        <w:rPr>
          <w:rStyle w:val="Emphasis"/>
          <w:highlight w:val="green"/>
        </w:rPr>
        <w:t>given</w:t>
      </w:r>
      <w:r w:rsidRPr="00381035">
        <w:rPr>
          <w:rStyle w:val="Emphasis"/>
        </w:rPr>
        <w:t xml:space="preserve"> conceptual </w:t>
      </w:r>
      <w:r w:rsidRPr="00381035">
        <w:rPr>
          <w:rStyle w:val="Emphasis"/>
          <w:highlight w:val="green"/>
        </w:rPr>
        <w:t>template</w:t>
      </w:r>
      <w:r w:rsidRPr="00381035">
        <w:rPr>
          <w:sz w:val="16"/>
        </w:rPr>
        <w:t xml:space="preserve"> (indeed, a formula) </w:t>
      </w:r>
      <w:r w:rsidRPr="00381035">
        <w:rPr>
          <w:rStyle w:val="StyleUnderline"/>
          <w:highlight w:val="green"/>
        </w:rPr>
        <w:t>imposed on</w:t>
      </w:r>
      <w:r w:rsidRPr="00381035">
        <w:rPr>
          <w:rStyle w:val="StyleUnderline"/>
        </w:rPr>
        <w:t xml:space="preserve"> </w:t>
      </w:r>
      <w:r w:rsidRPr="00381035">
        <w:rPr>
          <w:rStyle w:val="Emphasis"/>
        </w:rPr>
        <w:t>one after another historical context</w:t>
      </w:r>
      <w:r w:rsidRPr="00381035">
        <w:rPr>
          <w:rStyle w:val="StyleUnderline"/>
        </w:rPr>
        <w:t xml:space="preserve"> by way of an “</w:t>
      </w:r>
      <w:r w:rsidRPr="00381035">
        <w:rPr>
          <w:rStyle w:val="Emphasis"/>
        </w:rPr>
        <w:t>explanation</w:t>
      </w:r>
      <w:r w:rsidRPr="00381035">
        <w:rPr>
          <w:rStyle w:val="StyleUnderline"/>
        </w:rPr>
        <w:t xml:space="preserve">” of racism, despite </w:t>
      </w:r>
      <w:r w:rsidRPr="00381035">
        <w:rPr>
          <w:rStyle w:val="StyleUnderline"/>
          <w:highlight w:val="green"/>
        </w:rPr>
        <w:t xml:space="preserve">the </w:t>
      </w:r>
      <w:r w:rsidRPr="00381035">
        <w:rPr>
          <w:rStyle w:val="Emphasis"/>
          <w:highlight w:val="green"/>
        </w:rPr>
        <w:t>huge variation in</w:t>
      </w:r>
      <w:r w:rsidRPr="00381035">
        <w:rPr>
          <w:rStyle w:val="Emphasis"/>
        </w:rPr>
        <w:t xml:space="preserve"> socio-historical</w:t>
      </w:r>
      <w:r w:rsidRPr="00381035">
        <w:rPr>
          <w:rStyle w:val="StyleUnderline"/>
        </w:rPr>
        <w:t xml:space="preserve"> and </w:t>
      </w:r>
      <w:r w:rsidRPr="00381035">
        <w:rPr>
          <w:rStyle w:val="Emphasis"/>
        </w:rPr>
        <w:t xml:space="preserve">cultural </w:t>
      </w:r>
      <w:r w:rsidRPr="00381035">
        <w:rPr>
          <w:rStyle w:val="Emphasis"/>
          <w:highlight w:val="green"/>
        </w:rPr>
        <w:t>factors</w:t>
      </w:r>
      <w:r w:rsidRPr="00381035">
        <w:rPr>
          <w:rStyle w:val="StyleUnderline"/>
          <w:highlight w:val="green"/>
        </w:rPr>
        <w:t>. This</w:t>
      </w:r>
      <w:r w:rsidRPr="00381035">
        <w:rPr>
          <w:rStyle w:val="StyleUnderline"/>
        </w:rPr>
        <w:t xml:space="preserve"> </w:t>
      </w:r>
      <w:r w:rsidRPr="00381035">
        <w:rPr>
          <w:rStyle w:val="Emphasis"/>
        </w:rPr>
        <w:t>one-size-fits-all</w:t>
      </w:r>
      <w:r w:rsidRPr="00381035">
        <w:rPr>
          <w:rStyle w:val="StyleUnderline"/>
        </w:rPr>
        <w:t xml:space="preserve"> type of explanation </w:t>
      </w:r>
      <w:r w:rsidRPr="00381035">
        <w:rPr>
          <w:rStyle w:val="StyleUnderline"/>
          <w:highlight w:val="green"/>
        </w:rPr>
        <w:t>seems</w:t>
      </w:r>
      <w:r w:rsidRPr="00381035">
        <w:rPr>
          <w:rStyle w:val="StyleUnderline"/>
        </w:rPr>
        <w:t xml:space="preserve"> </w:t>
      </w:r>
      <w:r w:rsidRPr="00381035">
        <w:rPr>
          <w:rStyle w:val="Emphasis"/>
        </w:rPr>
        <w:t xml:space="preserve">particularly </w:t>
      </w:r>
      <w:r w:rsidRPr="00381035">
        <w:rPr>
          <w:rStyle w:val="Emphasis"/>
          <w:highlight w:val="green"/>
        </w:rPr>
        <w:t>ill-suited</w:t>
      </w:r>
      <w:r w:rsidRPr="00381035">
        <w:rPr>
          <w:rStyle w:val="StyleUnderline"/>
          <w:highlight w:val="green"/>
        </w:rPr>
        <w:t xml:space="preserve"> to</w:t>
      </w:r>
      <w:r w:rsidRPr="00381035">
        <w:rPr>
          <w:sz w:val="16"/>
        </w:rPr>
        <w:t xml:space="preserve"> Lacanian </w:t>
      </w:r>
      <w:r w:rsidRPr="00381035">
        <w:rPr>
          <w:rStyle w:val="Emphasis"/>
          <w:highlight w:val="green"/>
        </w:rPr>
        <w:t>psychoanalysis</w:t>
      </w:r>
      <w:r w:rsidRPr="00381035">
        <w:rPr>
          <w:rStyle w:val="StyleUnderline"/>
        </w:rPr>
        <w:t xml:space="preserve"> which claims</w:t>
      </w:r>
      <w:r w:rsidRPr="00381035">
        <w:rPr>
          <w:sz w:val="16"/>
        </w:rPr>
        <w:t xml:space="preserve">, after all, </w:t>
      </w:r>
      <w:r w:rsidRPr="00381035">
        <w:rPr>
          <w:rStyle w:val="StyleUnderline"/>
        </w:rPr>
        <w:t xml:space="preserve">to be </w:t>
      </w:r>
      <w:r w:rsidRPr="00381035">
        <w:rPr>
          <w:rStyle w:val="StyleUnderline"/>
          <w:highlight w:val="green"/>
        </w:rPr>
        <w:t xml:space="preserve">a </w:t>
      </w:r>
      <w:r w:rsidRPr="00381035">
        <w:rPr>
          <w:rStyle w:val="Emphasis"/>
          <w:highlight w:val="green"/>
        </w:rPr>
        <w:t>science of the particular</w:t>
      </w:r>
      <w:r w:rsidRPr="00381035">
        <w:rPr>
          <w:sz w:val="16"/>
        </w:rPr>
        <w:t xml:space="preserve"> (Verhaege, 2002).</w:t>
      </w:r>
    </w:p>
    <w:p w14:paraId="73E129E8" w14:textId="77777777" w:rsidR="00BE2EFD" w:rsidRPr="00381035" w:rsidRDefault="00BE2EFD" w:rsidP="00BE2EFD">
      <w:pPr>
        <w:rPr>
          <w:rStyle w:val="StyleUnderline"/>
          <w:highlight w:val="green"/>
        </w:rPr>
      </w:pPr>
    </w:p>
    <w:p w14:paraId="2011976E" w14:textId="77777777" w:rsidR="00BE2EFD" w:rsidRPr="00381035" w:rsidRDefault="00BE2EFD" w:rsidP="00BE2EFD">
      <w:pPr>
        <w:pStyle w:val="Heading4"/>
        <w:rPr>
          <w:rStyle w:val="StyleUnderline"/>
          <w:highlight w:val="green"/>
        </w:rPr>
      </w:pPr>
      <w:r w:rsidRPr="00381035">
        <w:t>b – Their analysis is warrantless and believing it ensures fatalistic attitudes that turn their offense</w:t>
      </w:r>
    </w:p>
    <w:p w14:paraId="5DEB0B09" w14:textId="77777777" w:rsidR="00BE2EFD" w:rsidRPr="00381035" w:rsidRDefault="00BE2EFD" w:rsidP="00BE2EFD">
      <w:pPr>
        <w:rPr>
          <w:rStyle w:val="StyleUnderline"/>
          <w:highlight w:val="green"/>
        </w:rPr>
      </w:pPr>
      <w:r w:rsidRPr="00381035">
        <w:rPr>
          <w:rStyle w:val="Style13ptBold"/>
        </w:rPr>
        <w:t>Hook 21</w:t>
      </w:r>
      <w:r w:rsidRPr="00381035">
        <w:t xml:space="preserve">—Associate Professor of Psychology at Duquesne University (Derek, “Pilfered pleasure: on racism as “the theft of enjoyment”,” </w:t>
      </w:r>
      <w:r w:rsidRPr="00381035">
        <w:rPr>
          <w:i/>
        </w:rPr>
        <w:t>Lacan and Race: Racism, Identity, and Psychoanalytic Theory</w:t>
      </w:r>
      <w:r w:rsidRPr="00381035">
        <w:t>, Chapter 2, pg 36-39, dml)</w:t>
      </w:r>
    </w:p>
    <w:p w14:paraId="1D133B54" w14:textId="77777777" w:rsidR="00BE2EFD" w:rsidRPr="00381035" w:rsidRDefault="00BE2EFD" w:rsidP="00BE2EFD">
      <w:pPr>
        <w:rPr>
          <w:rStyle w:val="StyleUnderline"/>
          <w:highlight w:val="green"/>
        </w:rPr>
      </w:pPr>
      <w:r w:rsidRPr="00381035">
        <w:rPr>
          <w:rStyle w:val="StyleUnderline"/>
        </w:rPr>
        <w:t>What is</w:t>
      </w:r>
      <w:r w:rsidRPr="00381035">
        <w:rPr>
          <w:sz w:val="16"/>
        </w:rPr>
        <w:t xml:space="preserve"> immediately </w:t>
      </w:r>
      <w:r w:rsidRPr="00381035">
        <w:rPr>
          <w:rStyle w:val="Emphasis"/>
        </w:rPr>
        <w:t>striking</w:t>
      </w:r>
      <w:r w:rsidRPr="00381035">
        <w:rPr>
          <w:sz w:val="16"/>
        </w:rPr>
        <w:t xml:space="preserve"> in these extracts </w:t>
      </w:r>
      <w:r w:rsidRPr="00381035">
        <w:rPr>
          <w:rStyle w:val="StyleUnderline"/>
        </w:rPr>
        <w:t xml:space="preserve">is the role played by </w:t>
      </w:r>
      <w:r w:rsidRPr="00381035">
        <w:rPr>
          <w:rStyle w:val="Emphasis"/>
        </w:rPr>
        <w:t>affect</w:t>
      </w:r>
      <w:r w:rsidRPr="00381035">
        <w:rPr>
          <w:sz w:val="16"/>
        </w:rPr>
        <w:t xml:space="preserve">, or more accurately yet, by </w:t>
      </w:r>
      <w:r w:rsidRPr="00381035">
        <w:rPr>
          <w:rStyle w:val="StyleUnderline"/>
        </w:rPr>
        <w:t>the</w:t>
      </w:r>
      <w:r w:rsidRPr="00381035">
        <w:rPr>
          <w:sz w:val="16"/>
        </w:rPr>
        <w:t xml:space="preserve"> “</w:t>
      </w:r>
      <w:r w:rsidRPr="00381035">
        <w:rPr>
          <w:rStyle w:val="Emphasis"/>
        </w:rPr>
        <w:t>pained stimulation</w:t>
      </w:r>
      <w:r w:rsidRPr="00381035">
        <w:rPr>
          <w:sz w:val="16"/>
        </w:rPr>
        <w:t xml:space="preserve">” </w:t>
      </w:r>
      <w:r w:rsidRPr="00381035">
        <w:rPr>
          <w:rStyle w:val="StyleUnderline"/>
        </w:rPr>
        <w:t>of</w:t>
      </w:r>
      <w:r w:rsidRPr="00381035">
        <w:rPr>
          <w:sz w:val="16"/>
        </w:rPr>
        <w:t xml:space="preserve"> the aroused passions of </w:t>
      </w:r>
      <w:r w:rsidRPr="00381035">
        <w:rPr>
          <w:rStyle w:val="Emphasis"/>
        </w:rPr>
        <w:t>enjoyment</w:t>
      </w:r>
      <w:r w:rsidRPr="00381035">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381035">
        <w:rPr>
          <w:rStyle w:val="StyleUnderline"/>
        </w:rPr>
        <w:t>We have</w:t>
      </w:r>
      <w:r w:rsidRPr="00381035">
        <w:rPr>
          <w:sz w:val="16"/>
        </w:rPr>
        <w:t xml:space="preserve"> then not so much a “Clash of Civilizations”—to reference the Samuel Huntington’s (1997) much cited thesis—as </w:t>
      </w:r>
      <w:r w:rsidRPr="00381035">
        <w:rPr>
          <w:rStyle w:val="StyleUnderline"/>
        </w:rPr>
        <w:t xml:space="preserve">a </w:t>
      </w:r>
      <w:r w:rsidRPr="00381035">
        <w:rPr>
          <w:rStyle w:val="Emphasis"/>
        </w:rPr>
        <w:t>clash</w:t>
      </w:r>
      <w:r w:rsidRPr="00381035">
        <w:rPr>
          <w:rStyle w:val="StyleUnderline"/>
        </w:rPr>
        <w:t xml:space="preserve"> of enjoyments</w:t>
      </w:r>
      <w:r w:rsidRPr="00381035">
        <w:rPr>
          <w:sz w:val="16"/>
        </w:rPr>
        <w:t xml:space="preserve">. </w:t>
      </w:r>
    </w:p>
    <w:p w14:paraId="05D7BDF1" w14:textId="77777777" w:rsidR="00BE2EFD" w:rsidRPr="00381035" w:rsidRDefault="00BE2EFD" w:rsidP="00BE2EFD">
      <w:pPr>
        <w:rPr>
          <w:rStyle w:val="StyleUnderline"/>
          <w:highlight w:val="green"/>
        </w:rPr>
      </w:pPr>
      <w:r w:rsidRPr="00381035">
        <w:rPr>
          <w:sz w:val="16"/>
        </w:rPr>
        <w:t xml:space="preserve">Moreover, </w:t>
      </w:r>
      <w:r w:rsidRPr="00381035">
        <w:rPr>
          <w:rStyle w:val="StyleUnderline"/>
        </w:rPr>
        <w:t>the difficulty that we have in realizing</w:t>
      </w:r>
      <w:r w:rsidRPr="00381035">
        <w:rPr>
          <w:sz w:val="16"/>
        </w:rPr>
        <w:t xml:space="preserve"> “full” </w:t>
      </w:r>
      <w:r w:rsidRPr="00381035">
        <w:rPr>
          <w:rStyle w:val="StyleUnderline"/>
        </w:rPr>
        <w:t>enjoyment</w:t>
      </w:r>
      <w:r w:rsidRPr="00381035">
        <w:rPr>
          <w:sz w:val="16"/>
        </w:rPr>
        <w:t>—something that is impossible in Lacanian theory for “castrated” speaking beings—</w:t>
      </w:r>
      <w:r w:rsidRPr="00381035">
        <w:rPr>
          <w:rStyle w:val="StyleUnderline"/>
        </w:rPr>
        <w:t xml:space="preserve">is dealt with by imagining the </w:t>
      </w:r>
      <w:r w:rsidRPr="00381035">
        <w:rPr>
          <w:rStyle w:val="Emphasis"/>
        </w:rPr>
        <w:t>supposedly unimpaired</w:t>
      </w:r>
      <w:r w:rsidRPr="00381035">
        <w:rPr>
          <w:rStyle w:val="StyleUnderline"/>
        </w:rPr>
        <w:t xml:space="preserve"> and </w:t>
      </w:r>
      <w:r w:rsidRPr="00381035">
        <w:rPr>
          <w:rStyle w:val="Emphasis"/>
        </w:rPr>
        <w:t>inevitably disturbing enjoyment</w:t>
      </w:r>
      <w:r w:rsidRPr="00381035">
        <w:rPr>
          <w:rStyle w:val="StyleUnderline"/>
        </w:rPr>
        <w:t xml:space="preserve"> possessed by</w:t>
      </w:r>
      <w:r w:rsidRPr="00381035">
        <w:rPr>
          <w:sz w:val="16"/>
        </w:rPr>
        <w:t xml:space="preserve"> cultural/racial/sexual </w:t>
      </w:r>
      <w:r w:rsidRPr="00381035">
        <w:rPr>
          <w:rStyle w:val="Emphasis"/>
        </w:rPr>
        <w:t>others</w:t>
      </w:r>
      <w:r w:rsidRPr="00381035">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409E7169" w14:textId="77777777" w:rsidR="00BE2EFD" w:rsidRPr="00381035" w:rsidRDefault="00BE2EFD" w:rsidP="00BE2EFD">
      <w:pPr>
        <w:rPr>
          <w:rStyle w:val="StyleUnderline"/>
          <w:highlight w:val="green"/>
        </w:rPr>
      </w:pPr>
      <w:r w:rsidRPr="00381035">
        <w:rPr>
          <w:sz w:val="16"/>
        </w:rPr>
        <w:t xml:space="preserve">Jouissance: unserviceable tool of political analysis? </w:t>
      </w:r>
    </w:p>
    <w:p w14:paraId="19719F17" w14:textId="77777777" w:rsidR="00BE2EFD" w:rsidRPr="00381035" w:rsidRDefault="00BE2EFD" w:rsidP="00BE2EFD">
      <w:pPr>
        <w:rPr>
          <w:rStyle w:val="StyleUnderline"/>
          <w:highlight w:val="green"/>
        </w:rPr>
      </w:pPr>
      <w:r w:rsidRPr="00381035">
        <w:rPr>
          <w:sz w:val="16"/>
        </w:rPr>
        <w:t xml:space="preserve">Despite having offered only a brief introduction to the above Lacanian ideas, </w:t>
      </w:r>
      <w:r w:rsidRPr="00381035">
        <w:rPr>
          <w:rStyle w:val="StyleUnderline"/>
          <w:highlight w:val="green"/>
        </w:rPr>
        <w:t xml:space="preserve">we should </w:t>
      </w:r>
      <w:r w:rsidRPr="00381035">
        <w:rPr>
          <w:rStyle w:val="Emphasis"/>
          <w:highlight w:val="green"/>
        </w:rPr>
        <w:t>pause</w:t>
      </w:r>
      <w:r w:rsidRPr="00381035">
        <w:rPr>
          <w:sz w:val="16"/>
        </w:rPr>
        <w:t xml:space="preserve"> here for a moment </w:t>
      </w:r>
      <w:r w:rsidRPr="00381035">
        <w:rPr>
          <w:rStyle w:val="StyleUnderline"/>
          <w:highlight w:val="green"/>
        </w:rPr>
        <w:t>to voice a number of</w:t>
      </w:r>
      <w:r w:rsidRPr="00381035">
        <w:rPr>
          <w:sz w:val="16"/>
        </w:rPr>
        <w:t xml:space="preserve"> prospective </w:t>
      </w:r>
      <w:r w:rsidRPr="00381035">
        <w:rPr>
          <w:rStyle w:val="Emphasis"/>
        </w:rPr>
        <w:t>methodological</w:t>
      </w:r>
      <w:r w:rsidRPr="00381035">
        <w:rPr>
          <w:rStyle w:val="StyleUnderline"/>
        </w:rPr>
        <w:t xml:space="preserve"> and </w:t>
      </w:r>
      <w:r w:rsidRPr="00381035">
        <w:rPr>
          <w:rStyle w:val="Emphasis"/>
        </w:rPr>
        <w:t xml:space="preserve">conceptual </w:t>
      </w:r>
      <w:r w:rsidRPr="00381035">
        <w:rPr>
          <w:rStyle w:val="Emphasis"/>
          <w:highlight w:val="green"/>
        </w:rPr>
        <w:t>problems</w:t>
      </w:r>
      <w:r w:rsidRPr="00381035">
        <w:rPr>
          <w:rStyle w:val="StyleUnderline"/>
        </w:rPr>
        <w:t xml:space="preserve"> implied </w:t>
      </w:r>
      <w:r w:rsidRPr="00381035">
        <w:rPr>
          <w:rStyle w:val="StyleUnderline"/>
          <w:highlight w:val="green"/>
        </w:rPr>
        <w:t>by the racism as</w:t>
      </w:r>
      <w:r w:rsidRPr="00381035">
        <w:rPr>
          <w:sz w:val="16"/>
        </w:rPr>
        <w:t xml:space="preserve"> (</w:t>
      </w:r>
      <w:r w:rsidRPr="00381035">
        <w:rPr>
          <w:rStyle w:val="Emphasis"/>
        </w:rPr>
        <w:t>theft of</w:t>
      </w:r>
      <w:r w:rsidRPr="00381035">
        <w:rPr>
          <w:sz w:val="16"/>
        </w:rPr>
        <w:t xml:space="preserve">) </w:t>
      </w:r>
      <w:r w:rsidRPr="00381035">
        <w:rPr>
          <w:rStyle w:val="Emphasis"/>
          <w:highlight w:val="green"/>
        </w:rPr>
        <w:t>enjoyment</w:t>
      </w:r>
      <w:r w:rsidRPr="00381035">
        <w:rPr>
          <w:rStyle w:val="StyleUnderline"/>
          <w:highlight w:val="green"/>
        </w:rPr>
        <w:t xml:space="preserve"> thesis</w:t>
      </w:r>
      <w:r w:rsidRPr="00381035">
        <w:rPr>
          <w:sz w:val="16"/>
        </w:rPr>
        <w:t xml:space="preserve">. Doing so will help us focus the expository comments to follow, and indeed, to highlight the potential analytical advantages the thesis may have to offer. </w:t>
      </w:r>
    </w:p>
    <w:p w14:paraId="36F0F5F2" w14:textId="77777777" w:rsidR="00BE2EFD" w:rsidRPr="00381035" w:rsidRDefault="00BE2EFD" w:rsidP="00BE2EFD">
      <w:pPr>
        <w:rPr>
          <w:rStyle w:val="StyleUnderline"/>
          <w:highlight w:val="green"/>
        </w:rPr>
      </w:pPr>
      <w:r w:rsidRPr="00381035">
        <w:rPr>
          <w:sz w:val="16"/>
        </w:rPr>
        <w:t xml:space="preserve">The first critique, which applies to a wide historical range of psychoanalytic theories of racism (see Cohen, 2002; Frosh 1989; Stavrakis 1999), is that of psychological reductionism. Simply put: </w:t>
      </w:r>
      <w:r w:rsidRPr="00381035">
        <w:rPr>
          <w:rStyle w:val="StyleUnderline"/>
        </w:rPr>
        <w:t xml:space="preserve">the </w:t>
      </w:r>
      <w:r w:rsidRPr="00381035">
        <w:rPr>
          <w:rStyle w:val="Emphasis"/>
          <w:highlight w:val="green"/>
        </w:rPr>
        <w:t>complexity</w:t>
      </w:r>
      <w:r w:rsidRPr="00381035">
        <w:rPr>
          <w:rStyle w:val="StyleUnderline"/>
          <w:highlight w:val="green"/>
        </w:rPr>
        <w:t xml:space="preserve"> of</w:t>
      </w:r>
      <w:r w:rsidRPr="00381035">
        <w:rPr>
          <w:rStyle w:val="StyleUnderline"/>
        </w:rPr>
        <w:t xml:space="preserve"> the various </w:t>
      </w:r>
      <w:r w:rsidRPr="00381035">
        <w:rPr>
          <w:rStyle w:val="Emphasis"/>
          <w:highlight w:val="green"/>
        </w:rPr>
        <w:t>historical</w:t>
      </w:r>
      <w:r w:rsidRPr="00381035">
        <w:rPr>
          <w:sz w:val="16"/>
          <w:highlight w:val="green"/>
        </w:rPr>
        <w:t xml:space="preserve">, </w:t>
      </w:r>
      <w:r w:rsidRPr="00381035">
        <w:rPr>
          <w:rStyle w:val="Emphasis"/>
          <w:highlight w:val="green"/>
        </w:rPr>
        <w:t>discursive</w:t>
      </w:r>
      <w:r w:rsidRPr="00381035">
        <w:rPr>
          <w:sz w:val="16"/>
          <w:highlight w:val="green"/>
        </w:rPr>
        <w:t xml:space="preserve">, </w:t>
      </w:r>
      <w:r w:rsidRPr="00381035">
        <w:rPr>
          <w:rStyle w:val="StyleUnderline"/>
          <w:highlight w:val="green"/>
        </w:rPr>
        <w:t xml:space="preserve">and </w:t>
      </w:r>
      <w:r w:rsidRPr="00381035">
        <w:rPr>
          <w:rStyle w:val="Emphasis"/>
          <w:highlight w:val="green"/>
        </w:rPr>
        <w:t>socioeconomic causes</w:t>
      </w:r>
      <w:r w:rsidRPr="00381035">
        <w:rPr>
          <w:rStyle w:val="StyleUnderline"/>
        </w:rPr>
        <w:t xml:space="preserve"> of racism </w:t>
      </w:r>
      <w:r w:rsidRPr="00381035">
        <w:rPr>
          <w:rStyle w:val="StyleUnderline"/>
          <w:highlight w:val="green"/>
        </w:rPr>
        <w:t xml:space="preserve">are </w:t>
      </w:r>
      <w:r w:rsidRPr="00381035">
        <w:rPr>
          <w:rStyle w:val="Emphasis"/>
          <w:highlight w:val="green"/>
        </w:rPr>
        <w:t>invariably deprioritized</w:t>
      </w:r>
      <w:r w:rsidRPr="00381035">
        <w:rPr>
          <w:rStyle w:val="StyleUnderline"/>
        </w:rPr>
        <w:t xml:space="preserve"> and accorded a </w:t>
      </w:r>
      <w:r w:rsidRPr="00381035">
        <w:rPr>
          <w:rStyle w:val="Emphasis"/>
        </w:rPr>
        <w:t>peripheral explanatory</w:t>
      </w:r>
      <w:r w:rsidRPr="00381035">
        <w:rPr>
          <w:rStyle w:val="StyleUnderline"/>
        </w:rPr>
        <w:t xml:space="preserve"> role once </w:t>
      </w:r>
      <w:r w:rsidRPr="00381035">
        <w:rPr>
          <w:rStyle w:val="StyleUnderline"/>
          <w:highlight w:val="green"/>
        </w:rPr>
        <w:t>the</w:t>
      </w:r>
      <w:r w:rsidRPr="00381035">
        <w:rPr>
          <w:rStyle w:val="StyleUnderline"/>
        </w:rPr>
        <w:t xml:space="preserve"> domain of the </w:t>
      </w:r>
      <w:r w:rsidRPr="00381035">
        <w:rPr>
          <w:rStyle w:val="Emphasis"/>
          <w:highlight w:val="green"/>
        </w:rPr>
        <w:t>psychological</w:t>
      </w:r>
      <w:r w:rsidRPr="00381035">
        <w:rPr>
          <w:rStyle w:val="StyleUnderline"/>
          <w:highlight w:val="green"/>
        </w:rPr>
        <w:t xml:space="preserve"> is </w:t>
      </w:r>
      <w:r w:rsidRPr="00381035">
        <w:rPr>
          <w:rStyle w:val="Emphasis"/>
          <w:highlight w:val="green"/>
        </w:rPr>
        <w:t>privileged</w:t>
      </w:r>
      <w:r w:rsidRPr="00381035">
        <w:rPr>
          <w:sz w:val="16"/>
          <w:highlight w:val="green"/>
        </w:rPr>
        <w:t xml:space="preserve">. </w:t>
      </w:r>
      <w:r w:rsidRPr="00381035">
        <w:rPr>
          <w:rStyle w:val="StyleUnderline"/>
          <w:highlight w:val="green"/>
        </w:rPr>
        <w:t>Accounts</w:t>
      </w:r>
      <w:r w:rsidRPr="00381035">
        <w:rPr>
          <w:rStyle w:val="StyleUnderline"/>
        </w:rPr>
        <w:t xml:space="preserve"> of the psychological factors underlying various instances of racism </w:t>
      </w:r>
      <w:r w:rsidRPr="00381035">
        <w:rPr>
          <w:rStyle w:val="StyleUnderline"/>
          <w:highlight w:val="green"/>
        </w:rPr>
        <w:t>are</w:t>
      </w:r>
      <w:r w:rsidRPr="00381035">
        <w:rPr>
          <w:rStyle w:val="StyleUnderline"/>
        </w:rPr>
        <w:t xml:space="preserve"> thus not only </w:t>
      </w:r>
      <w:r w:rsidRPr="00381035">
        <w:rPr>
          <w:rStyle w:val="Emphasis"/>
          <w:highlight w:val="green"/>
        </w:rPr>
        <w:t>de-historicizing</w:t>
      </w:r>
      <w:r w:rsidRPr="00381035">
        <w:rPr>
          <w:rStyle w:val="StyleUnderline"/>
          <w:highlight w:val="green"/>
        </w:rPr>
        <w:t xml:space="preserve"> and</w:t>
      </w:r>
      <w:r w:rsidRPr="00381035">
        <w:rPr>
          <w:rStyle w:val="StyleUnderline"/>
        </w:rPr>
        <w:t xml:space="preserve"> </w:t>
      </w:r>
      <w:r w:rsidRPr="00381035">
        <w:rPr>
          <w:rStyle w:val="Emphasis"/>
        </w:rPr>
        <w:t xml:space="preserve">hopelessly </w:t>
      </w:r>
      <w:r w:rsidRPr="00381035">
        <w:rPr>
          <w:rStyle w:val="Emphasis"/>
          <w:highlight w:val="green"/>
        </w:rPr>
        <w:t>generalizing</w:t>
      </w:r>
      <w:r w:rsidRPr="00381035">
        <w:rPr>
          <w:sz w:val="16"/>
        </w:rPr>
        <w:t xml:space="preserve">; </w:t>
      </w:r>
      <w:r w:rsidRPr="00381035">
        <w:rPr>
          <w:rStyle w:val="StyleUnderline"/>
        </w:rPr>
        <w:t xml:space="preserve">they are also </w:t>
      </w:r>
      <w:r w:rsidRPr="00381035">
        <w:rPr>
          <w:rStyle w:val="Emphasis"/>
        </w:rPr>
        <w:t>invariably depoliticizing</w:t>
      </w:r>
      <w:r w:rsidRPr="00381035">
        <w:rPr>
          <w:sz w:val="16"/>
        </w:rPr>
        <w:t xml:space="preserve">. </w:t>
      </w:r>
    </w:p>
    <w:p w14:paraId="55180E6B" w14:textId="77777777" w:rsidR="00BE2EFD" w:rsidRPr="00381035" w:rsidRDefault="00BE2EFD" w:rsidP="00BE2EFD">
      <w:pPr>
        <w:rPr>
          <w:rStyle w:val="StyleUnderline"/>
          <w:highlight w:val="green"/>
        </w:rPr>
      </w:pPr>
      <w:r w:rsidRPr="00381035">
        <w:rPr>
          <w:sz w:val="16"/>
        </w:rPr>
        <w:t xml:space="preserve">A second critique: </w:t>
      </w:r>
      <w:r w:rsidRPr="00381035">
        <w:rPr>
          <w:rStyle w:val="StyleUnderline"/>
          <w:highlight w:val="green"/>
        </w:rPr>
        <w:t>is jouissance not</w:t>
      </w:r>
      <w:r w:rsidRPr="00381035">
        <w:rPr>
          <w:sz w:val="16"/>
        </w:rPr>
        <w:t xml:space="preserve"> a </w:t>
      </w:r>
      <w:r w:rsidRPr="00381035">
        <w:rPr>
          <w:rStyle w:val="Emphasis"/>
        </w:rPr>
        <w:t xml:space="preserve">hopelessly </w:t>
      </w:r>
      <w:r w:rsidRPr="00381035">
        <w:rPr>
          <w:rStyle w:val="Emphasis"/>
          <w:highlight w:val="green"/>
        </w:rPr>
        <w:t>open-ended</w:t>
      </w:r>
      <w:r w:rsidRPr="00381035">
        <w:rPr>
          <w:sz w:val="16"/>
        </w:rPr>
        <w:t xml:space="preserve"> concept? </w:t>
      </w:r>
      <w:r w:rsidRPr="00381035">
        <w:rPr>
          <w:rStyle w:val="StyleUnderline"/>
        </w:rPr>
        <w:t xml:space="preserve">Virtually </w:t>
      </w:r>
      <w:r w:rsidRPr="00381035">
        <w:rPr>
          <w:rStyle w:val="Emphasis"/>
        </w:rPr>
        <w:t>any cultural behaviour</w:t>
      </w:r>
      <w:r w:rsidRPr="00381035">
        <w:rPr>
          <w:sz w:val="16"/>
        </w:rPr>
        <w:t xml:space="preserve">, </w:t>
      </w:r>
      <w:r w:rsidRPr="00381035">
        <w:rPr>
          <w:rStyle w:val="Emphasis"/>
        </w:rPr>
        <w:t>bodily intensity</w:t>
      </w:r>
      <w:r w:rsidRPr="00381035">
        <w:rPr>
          <w:rStyle w:val="StyleUnderline"/>
        </w:rPr>
        <w:t xml:space="preserve"> or </w:t>
      </w:r>
      <w:r w:rsidRPr="00381035">
        <w:rPr>
          <w:rStyle w:val="Emphasis"/>
          <w:highlight w:val="green"/>
        </w:rPr>
        <w:t>libidinal activity</w:t>
      </w:r>
      <w:r w:rsidRPr="00381035">
        <w:rPr>
          <w:rStyle w:val="StyleUnderline"/>
        </w:rPr>
        <w:t xml:space="preserve"> can</w:t>
      </w:r>
      <w:r w:rsidRPr="00381035">
        <w:rPr>
          <w:sz w:val="16"/>
        </w:rPr>
        <w:t xml:space="preserve">, it seems, </w:t>
      </w:r>
      <w:r w:rsidRPr="00381035">
        <w:rPr>
          <w:rStyle w:val="StyleUnderline"/>
        </w:rPr>
        <w:t>be considered</w:t>
      </w:r>
      <w:r w:rsidRPr="00381035">
        <w:rPr>
          <w:sz w:val="16"/>
        </w:rPr>
        <w:t xml:space="preserve"> to be </w:t>
      </w:r>
      <w:r w:rsidRPr="00381035">
        <w:rPr>
          <w:rStyle w:val="StyleUnderline"/>
        </w:rPr>
        <w:t>an instance of jouissance</w:t>
      </w:r>
      <w:r w:rsidRPr="00381035">
        <w:rPr>
          <w:sz w:val="16"/>
        </w:rPr>
        <w:t xml:space="preserve">. </w:t>
      </w:r>
      <w:r w:rsidRPr="00381035">
        <w:rPr>
          <w:rStyle w:val="StyleUnderline"/>
        </w:rPr>
        <w:t>In view of racism</w:t>
      </w:r>
      <w:r w:rsidRPr="00381035">
        <w:rPr>
          <w:sz w:val="16"/>
        </w:rPr>
        <w:t xml:space="preserve">, for example, </w:t>
      </w:r>
      <w:r w:rsidRPr="00381035">
        <w:rPr>
          <w:rStyle w:val="StyleUnderline"/>
        </w:rPr>
        <w:t xml:space="preserve">the other’s enjoyment can </w:t>
      </w:r>
      <w:r w:rsidRPr="00381035">
        <w:rPr>
          <w:rStyle w:val="StyleUnderline"/>
          <w:highlight w:val="green"/>
        </w:rPr>
        <w:t xml:space="preserve">refer to </w:t>
      </w:r>
      <w:r w:rsidRPr="00381035">
        <w:rPr>
          <w:rStyle w:val="Emphasis"/>
          <w:highlight w:val="green"/>
        </w:rPr>
        <w:t>everything</w:t>
      </w:r>
      <w:r w:rsidRPr="00381035">
        <w:rPr>
          <w:rStyle w:val="StyleUnderline"/>
          <w:highlight w:val="green"/>
        </w:rPr>
        <w:t xml:space="preserve"> from</w:t>
      </w:r>
      <w:r w:rsidRPr="00381035">
        <w:rPr>
          <w:sz w:val="16"/>
        </w:rPr>
        <w:t xml:space="preserve"> their incomprehensible </w:t>
      </w:r>
      <w:r w:rsidRPr="00381035">
        <w:rPr>
          <w:rStyle w:val="Emphasis"/>
          <w:highlight w:val="green"/>
        </w:rPr>
        <w:t>cultur</w:t>
      </w:r>
      <w:r w:rsidRPr="00381035">
        <w:rPr>
          <w:rStyle w:val="Emphasis"/>
        </w:rPr>
        <w:t>al customs</w:t>
      </w:r>
      <w:r w:rsidRPr="00381035">
        <w:rPr>
          <w:sz w:val="16"/>
        </w:rPr>
        <w:t xml:space="preserve"> and/or </w:t>
      </w:r>
      <w:r w:rsidRPr="00381035">
        <w:rPr>
          <w:rStyle w:val="Emphasis"/>
        </w:rPr>
        <w:t>religious beliefs</w:t>
      </w:r>
      <w:r w:rsidRPr="00381035">
        <w:rPr>
          <w:sz w:val="16"/>
        </w:rPr>
        <w:t xml:space="preserve"> (epitomized, for example, in odd food and dress restrictions), </w:t>
      </w:r>
      <w:r w:rsidRPr="00381035">
        <w:rPr>
          <w:rStyle w:val="StyleUnderline"/>
          <w:highlight w:val="green"/>
        </w:rPr>
        <w:t>to</w:t>
      </w:r>
      <w:r w:rsidRPr="00381035">
        <w:rPr>
          <w:sz w:val="16"/>
        </w:rPr>
        <w:t xml:space="preserve"> perceived aspects of their distinctive </w:t>
      </w:r>
      <w:r w:rsidRPr="00381035">
        <w:rPr>
          <w:rStyle w:val="StyleUnderline"/>
        </w:rPr>
        <w:t>physicality</w:t>
      </w:r>
      <w:r w:rsidRPr="00381035">
        <w:rPr>
          <w:sz w:val="16"/>
        </w:rPr>
        <w:t>/</w:t>
      </w:r>
      <w:r w:rsidRPr="00381035">
        <w:rPr>
          <w:rStyle w:val="StyleUnderline"/>
        </w:rPr>
        <w:t>sensuality</w:t>
      </w:r>
      <w:r w:rsidRPr="00381035">
        <w:rPr>
          <w:sz w:val="16"/>
        </w:rPr>
        <w:t xml:space="preserve"> (their </w:t>
      </w:r>
      <w:r w:rsidRPr="00381035">
        <w:rPr>
          <w:rStyle w:val="Emphasis"/>
          <w:highlight w:val="green"/>
        </w:rPr>
        <w:t>food</w:t>
      </w:r>
      <w:r w:rsidRPr="00381035">
        <w:rPr>
          <w:sz w:val="16"/>
        </w:rPr>
        <w:t xml:space="preserve">, the way they </w:t>
      </w:r>
      <w:r w:rsidRPr="00381035">
        <w:rPr>
          <w:rStyle w:val="Emphasis"/>
          <w:highlight w:val="green"/>
        </w:rPr>
        <w:t>dance</w:t>
      </w:r>
      <w:r w:rsidRPr="00381035">
        <w:rPr>
          <w:sz w:val="16"/>
        </w:rPr>
        <w:t xml:space="preserve">, the sound of their </w:t>
      </w:r>
      <w:r w:rsidRPr="00381035">
        <w:rPr>
          <w:rStyle w:val="Emphasis"/>
          <w:highlight w:val="green"/>
        </w:rPr>
        <w:t>music</w:t>
      </w:r>
      <w:r w:rsidRPr="00381035">
        <w:rPr>
          <w:sz w:val="16"/>
        </w:rPr>
        <w:t xml:space="preserve">), to attributions of superabundant vitality (they are excessively promiscuous, religious, lazy, etc.)? </w:t>
      </w:r>
      <w:r w:rsidRPr="00381035">
        <w:rPr>
          <w:rStyle w:val="StyleUnderline"/>
        </w:rPr>
        <w:t>The concept</w:t>
      </w:r>
      <w:r w:rsidRPr="00381035">
        <w:rPr>
          <w:sz w:val="16"/>
        </w:rPr>
        <w:t xml:space="preserve"> of jouissance </w:t>
      </w:r>
      <w:r w:rsidRPr="00381035">
        <w:rPr>
          <w:rStyle w:val="StyleUnderline"/>
        </w:rPr>
        <w:t>seems</w:t>
      </w:r>
      <w:r w:rsidRPr="00381035">
        <w:rPr>
          <w:sz w:val="16"/>
        </w:rPr>
        <w:t xml:space="preserve"> thus to be </w:t>
      </w:r>
      <w:r w:rsidRPr="00381035">
        <w:rPr>
          <w:rStyle w:val="StyleUnderline"/>
        </w:rPr>
        <w:t xml:space="preserve">both </w:t>
      </w:r>
      <w:r w:rsidRPr="00381035">
        <w:rPr>
          <w:rStyle w:val="Emphasis"/>
        </w:rPr>
        <w:t>underdifferentiated</w:t>
      </w:r>
      <w:r w:rsidRPr="00381035">
        <w:rPr>
          <w:rStyle w:val="StyleUnderline"/>
        </w:rPr>
        <w:t xml:space="preserve"> and </w:t>
      </w:r>
      <w:r w:rsidRPr="00381035">
        <w:rPr>
          <w:rStyle w:val="Emphasis"/>
        </w:rPr>
        <w:t>overly inclusive</w:t>
      </w:r>
      <w:r w:rsidRPr="00381035">
        <w:rPr>
          <w:sz w:val="16"/>
        </w:rPr>
        <w:t xml:space="preserve">, </w:t>
      </w:r>
      <w:r w:rsidRPr="00381035">
        <w:rPr>
          <w:rStyle w:val="StyleUnderline"/>
        </w:rPr>
        <w:t xml:space="preserve">applying to a </w:t>
      </w:r>
      <w:r w:rsidRPr="00381035">
        <w:rPr>
          <w:rStyle w:val="Emphasis"/>
        </w:rPr>
        <w:t>potentially endless array</w:t>
      </w:r>
      <w:r w:rsidRPr="00381035">
        <w:rPr>
          <w:rStyle w:val="StyleUnderline"/>
        </w:rPr>
        <w:t xml:space="preserve"> of behaviors and experiences</w:t>
      </w:r>
      <w:r w:rsidRPr="00381035">
        <w:rPr>
          <w:sz w:val="16"/>
        </w:rPr>
        <w:t xml:space="preserve">. </w:t>
      </w:r>
      <w:r w:rsidRPr="00381035">
        <w:rPr>
          <w:rStyle w:val="StyleUnderline"/>
        </w:rPr>
        <w:t xml:space="preserve">Without a </w:t>
      </w:r>
      <w:r w:rsidRPr="00381035">
        <w:rPr>
          <w:rStyle w:val="Emphasis"/>
        </w:rPr>
        <w:t>clearer sense</w:t>
      </w:r>
      <w:r w:rsidRPr="00381035">
        <w:rPr>
          <w:rStyle w:val="StyleUnderline"/>
        </w:rPr>
        <w:t xml:space="preserve"> of how to differentiate what </w:t>
      </w:r>
      <w:r w:rsidRPr="00381035">
        <w:rPr>
          <w:rStyle w:val="Emphasis"/>
        </w:rPr>
        <w:t>qualifies</w:t>
      </w:r>
      <w:r w:rsidRPr="00381035">
        <w:rPr>
          <w:rStyle w:val="StyleUnderline"/>
        </w:rPr>
        <w:t xml:space="preserve"> as enjoyment and what does </w:t>
      </w:r>
      <w:r w:rsidRPr="00381035">
        <w:rPr>
          <w:rStyle w:val="Emphasis"/>
        </w:rPr>
        <w:t>not</w:t>
      </w:r>
      <w:r w:rsidRPr="00381035">
        <w:rPr>
          <w:sz w:val="16"/>
        </w:rPr>
        <w:t xml:space="preserve">, </w:t>
      </w:r>
      <w:r w:rsidRPr="00381035">
        <w:rPr>
          <w:rStyle w:val="StyleUnderline"/>
        </w:rPr>
        <w:t xml:space="preserve">the concept </w:t>
      </w:r>
      <w:r w:rsidRPr="00381035">
        <w:rPr>
          <w:rStyle w:val="Emphasis"/>
          <w:highlight w:val="green"/>
        </w:rPr>
        <w:t>loses analytical value</w:t>
      </w:r>
      <w:r w:rsidRPr="00381035">
        <w:rPr>
          <w:sz w:val="16"/>
        </w:rPr>
        <w:t xml:space="preserve">. </w:t>
      </w:r>
    </w:p>
    <w:p w14:paraId="16EDFFFB" w14:textId="77777777" w:rsidR="00BE2EFD" w:rsidRPr="00381035" w:rsidRDefault="00BE2EFD" w:rsidP="00BE2EFD">
      <w:pPr>
        <w:rPr>
          <w:rStyle w:val="StyleUnderline"/>
          <w:highlight w:val="green"/>
        </w:rPr>
      </w:pPr>
      <w:r w:rsidRPr="00381035">
        <w:rPr>
          <w:sz w:val="16"/>
        </w:rPr>
        <w:t xml:space="preserve">A third line of critique: </w:t>
      </w:r>
      <w:r w:rsidRPr="00381035">
        <w:rPr>
          <w:rStyle w:val="Emphasis"/>
        </w:rPr>
        <w:t>different modes</w:t>
      </w:r>
      <w:r w:rsidRPr="00381035">
        <w:rPr>
          <w:rStyle w:val="StyleUnderline"/>
        </w:rPr>
        <w:t xml:space="preserve"> of enjoyment are implied</w:t>
      </w:r>
      <w:r w:rsidRPr="00381035">
        <w:rPr>
          <w:sz w:val="16"/>
        </w:rPr>
        <w:t xml:space="preserve"> within the literature, </w:t>
      </w:r>
      <w:r w:rsidRPr="00381035">
        <w:rPr>
          <w:rStyle w:val="StyleUnderline"/>
        </w:rPr>
        <w:t xml:space="preserve">without being </w:t>
      </w:r>
      <w:r w:rsidRPr="00381035">
        <w:rPr>
          <w:rStyle w:val="Emphasis"/>
        </w:rPr>
        <w:t>properly distinguished</w:t>
      </w:r>
      <w:r w:rsidRPr="00381035">
        <w:rPr>
          <w:sz w:val="16"/>
        </w:rPr>
        <w:t xml:space="preserve">. In Žižek’s descriptions of racism and jouissance, for example, </w:t>
      </w:r>
      <w:r w:rsidRPr="00381035">
        <w:rPr>
          <w:rStyle w:val="StyleUnderline"/>
        </w:rPr>
        <w:t xml:space="preserve">jouissance is used </w:t>
      </w:r>
      <w:r w:rsidRPr="00381035">
        <w:rPr>
          <w:rStyle w:val="Emphasis"/>
        </w:rPr>
        <w:t>broadly</w:t>
      </w:r>
      <w:r w:rsidRPr="00381035">
        <w:rPr>
          <w:rStyle w:val="StyleUnderline"/>
        </w:rPr>
        <w:t xml:space="preserve"> to refer to</w:t>
      </w:r>
      <w:r w:rsidRPr="00381035">
        <w:rPr>
          <w:sz w:val="16"/>
        </w:rPr>
        <w:t xml:space="preserve">: </w:t>
      </w:r>
      <w:r w:rsidRPr="00381035">
        <w:rPr>
          <w:rStyle w:val="Emphasis"/>
        </w:rPr>
        <w:t>visceral</w:t>
      </w:r>
      <w:r w:rsidRPr="00381035">
        <w:rPr>
          <w:rStyle w:val="StyleUnderline"/>
        </w:rPr>
        <w:t xml:space="preserve"> or </w:t>
      </w:r>
      <w:r w:rsidRPr="00381035">
        <w:rPr>
          <w:rStyle w:val="Emphasis"/>
        </w:rPr>
        <w:t>passionate</w:t>
      </w:r>
      <w:r w:rsidRPr="00381035">
        <w:rPr>
          <w:rStyle w:val="StyleUnderline"/>
        </w:rPr>
        <w:t xml:space="preserve"> modes of experience</w:t>
      </w:r>
      <w:r w:rsidRPr="00381035">
        <w:rPr>
          <w:sz w:val="16"/>
        </w:rPr>
        <w:t xml:space="preserve"> (the “thrill of </w:t>
      </w:r>
      <w:r w:rsidRPr="00381035">
        <w:rPr>
          <w:rStyle w:val="Emphasis"/>
        </w:rPr>
        <w:t>hate</w:t>
      </w:r>
      <w:r w:rsidRPr="00381035">
        <w:rPr>
          <w:sz w:val="16"/>
        </w:rPr>
        <w:t xml:space="preserve">”); an </w:t>
      </w:r>
      <w:r w:rsidRPr="00381035">
        <w:rPr>
          <w:rStyle w:val="StyleUnderline"/>
        </w:rPr>
        <w:t xml:space="preserve">array of </w:t>
      </w:r>
      <w:r w:rsidRPr="00381035">
        <w:rPr>
          <w:rStyle w:val="Emphasis"/>
        </w:rPr>
        <w:t>enviable possessions</w:t>
      </w:r>
      <w:r w:rsidRPr="00381035">
        <w:rPr>
          <w:sz w:val="16"/>
        </w:rPr>
        <w:t xml:space="preserve"> (our “</w:t>
      </w:r>
      <w:r w:rsidRPr="00381035">
        <w:rPr>
          <w:rStyle w:val="Emphasis"/>
        </w:rPr>
        <w:t>libidinal treasures</w:t>
      </w:r>
      <w:r w:rsidRPr="00381035">
        <w:rPr>
          <w:sz w:val="16"/>
        </w:rPr>
        <w:t xml:space="preserve">”) perceived as under threat by cultural others; </w:t>
      </w:r>
      <w:r w:rsidRPr="00381035">
        <w:rPr>
          <w:rStyle w:val="StyleUnderline"/>
        </w:rPr>
        <w:t>and</w:t>
      </w:r>
      <w:r w:rsidRPr="00381035">
        <w:rPr>
          <w:sz w:val="16"/>
        </w:rPr>
        <w:t xml:space="preserve"> a type of noxious “</w:t>
      </w:r>
      <w:r w:rsidRPr="00381035">
        <w:rPr>
          <w:rStyle w:val="Emphasis"/>
        </w:rPr>
        <w:t>surplus vitality</w:t>
      </w:r>
      <w:r w:rsidRPr="00381035">
        <w:rPr>
          <w:sz w:val="16"/>
        </w:rPr>
        <w:t xml:space="preserve">” possessed by such others. So, </w:t>
      </w:r>
      <w:r w:rsidRPr="00381035">
        <w:rPr>
          <w:rStyle w:val="StyleUnderline"/>
        </w:rPr>
        <w:t xml:space="preserve">whose enjoyment are we </w:t>
      </w:r>
      <w:r w:rsidRPr="00381035">
        <w:rPr>
          <w:rStyle w:val="Emphasis"/>
        </w:rPr>
        <w:t>most fundamentally concerned</w:t>
      </w:r>
      <w:r w:rsidRPr="00381035">
        <w:rPr>
          <w:rStyle w:val="StyleUnderline"/>
        </w:rPr>
        <w:t xml:space="preserve"> with</w:t>
      </w:r>
      <w:r w:rsidRPr="00381035">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4382033F" w14:textId="77777777" w:rsidR="00BE2EFD" w:rsidRPr="00381035" w:rsidRDefault="00BE2EFD" w:rsidP="00BE2EFD">
      <w:pPr>
        <w:rPr>
          <w:rStyle w:val="StyleUnderline"/>
          <w:highlight w:val="green"/>
        </w:rPr>
      </w:pPr>
      <w:r w:rsidRPr="00381035">
        <w:rPr>
          <w:sz w:val="16"/>
        </w:rPr>
        <w:t xml:space="preserve">Fourth, there is ever-present problem of </w:t>
      </w:r>
      <w:r w:rsidRPr="00381035">
        <w:rPr>
          <w:rStyle w:val="StyleUnderline"/>
        </w:rPr>
        <w:t>de-contextualization</w:t>
      </w:r>
      <w:r w:rsidRPr="00381035">
        <w:rPr>
          <w:sz w:val="16"/>
        </w:rPr>
        <w:t xml:space="preserve"> in “shorthand” applications of the term. This </w:t>
      </w:r>
      <w:r w:rsidRPr="00381035">
        <w:rPr>
          <w:rStyle w:val="StyleUnderline"/>
        </w:rPr>
        <w:t>leads to a situation in which enjoyment</w:t>
      </w:r>
      <w:r w:rsidRPr="00381035">
        <w:rPr>
          <w:sz w:val="16"/>
        </w:rPr>
        <w:t xml:space="preserve"> itself </w:t>
      </w:r>
      <w:r w:rsidRPr="00381035">
        <w:rPr>
          <w:rStyle w:val="StyleUnderline"/>
        </w:rPr>
        <w:t xml:space="preserve">is treated as a </w:t>
      </w:r>
      <w:r w:rsidRPr="00381035">
        <w:rPr>
          <w:rStyle w:val="Emphasis"/>
        </w:rPr>
        <w:t>causative force beyond adequate consideration</w:t>
      </w:r>
      <w:r w:rsidRPr="00381035">
        <w:rPr>
          <w:rStyle w:val="StyleUnderline"/>
        </w:rPr>
        <w:t xml:space="preserve"> of</w:t>
      </w:r>
      <w:r w:rsidRPr="00381035">
        <w:rPr>
          <w:sz w:val="16"/>
        </w:rPr>
        <w:t xml:space="preserve"> a series of accompanying concepts (the frame of fantasy, the operation of the signifier, </w:t>
      </w:r>
      <w:r w:rsidRPr="00381035">
        <w:rPr>
          <w:rStyle w:val="StyleUnderline"/>
        </w:rPr>
        <w:t xml:space="preserve">the </w:t>
      </w:r>
      <w:r w:rsidRPr="00381035">
        <w:rPr>
          <w:rStyle w:val="StyleUnderline"/>
          <w:highlight w:val="green"/>
        </w:rPr>
        <w:t>role of</w:t>
      </w:r>
      <w:r w:rsidRPr="00381035">
        <w:rPr>
          <w:rStyle w:val="StyleUnderline"/>
        </w:rPr>
        <w:t xml:space="preserve"> the </w:t>
      </w:r>
      <w:r w:rsidRPr="00381035">
        <w:rPr>
          <w:rStyle w:val="Emphasis"/>
          <w:highlight w:val="green"/>
        </w:rPr>
        <w:t>law</w:t>
      </w:r>
      <w:r w:rsidRPr="00381035">
        <w:rPr>
          <w:sz w:val="16"/>
        </w:rPr>
        <w:t xml:space="preserve">, the “object a” as cause of desire) that necessarily accompany its proper psychoanalytic application. What </w:t>
      </w:r>
      <w:r w:rsidRPr="00381035">
        <w:rPr>
          <w:rStyle w:val="Emphasis"/>
        </w:rPr>
        <w:t>auxiliary terms</w:t>
      </w:r>
      <w:r w:rsidRPr="00381035">
        <w:rPr>
          <w:rStyle w:val="StyleUnderline"/>
        </w:rPr>
        <w:t xml:space="preserve"> </w:t>
      </w:r>
      <w:r w:rsidRPr="00381035">
        <w:rPr>
          <w:rStyle w:val="StyleUnderline"/>
          <w:highlight w:val="green"/>
        </w:rPr>
        <w:t>must</w:t>
      </w:r>
      <w:r w:rsidRPr="00381035">
        <w:rPr>
          <w:sz w:val="16"/>
        </w:rPr>
        <w:t xml:space="preserve"> thus </w:t>
      </w:r>
      <w:r w:rsidRPr="00381035">
        <w:rPr>
          <w:rStyle w:val="StyleUnderline"/>
          <w:highlight w:val="green"/>
        </w:rPr>
        <w:t>be utilized</w:t>
      </w:r>
      <w:r w:rsidRPr="00381035">
        <w:rPr>
          <w:rStyle w:val="StyleUnderline"/>
        </w:rPr>
        <w:t xml:space="preserve"> alongside the concept if it is to serve us </w:t>
      </w:r>
      <w:r w:rsidRPr="00381035">
        <w:rPr>
          <w:rStyle w:val="StyleUnderline"/>
          <w:highlight w:val="green"/>
        </w:rPr>
        <w:t xml:space="preserve">as a </w:t>
      </w:r>
      <w:r w:rsidRPr="00381035">
        <w:rPr>
          <w:rStyle w:val="Emphasis"/>
          <w:highlight w:val="green"/>
        </w:rPr>
        <w:t>viable</w:t>
      </w:r>
      <w:r w:rsidRPr="00381035">
        <w:rPr>
          <w:rStyle w:val="Emphasis"/>
        </w:rPr>
        <w:t xml:space="preserve"> analytical </w:t>
      </w:r>
      <w:r w:rsidRPr="00381035">
        <w:rPr>
          <w:rStyle w:val="Emphasis"/>
          <w:highlight w:val="green"/>
        </w:rPr>
        <w:t>tool</w:t>
      </w:r>
      <w:r w:rsidRPr="00381035">
        <w:rPr>
          <w:sz w:val="16"/>
        </w:rPr>
        <w:t xml:space="preserve">? </w:t>
      </w:r>
    </w:p>
    <w:p w14:paraId="6DC3512A" w14:textId="77777777" w:rsidR="00BE2EFD" w:rsidRPr="00381035" w:rsidRDefault="00BE2EFD" w:rsidP="00BE2EFD">
      <w:pPr>
        <w:rPr>
          <w:rStyle w:val="StyleUnderline"/>
          <w:highlight w:val="green"/>
        </w:rPr>
      </w:pPr>
      <w:r w:rsidRPr="00381035">
        <w:rPr>
          <w:sz w:val="16"/>
        </w:rPr>
        <w:t xml:space="preserve">Critique 1: the notion of enjoyment as psychologically reductionist </w:t>
      </w:r>
    </w:p>
    <w:p w14:paraId="790DAAD2" w14:textId="77777777" w:rsidR="00BE2EFD" w:rsidRPr="00381035" w:rsidRDefault="00BE2EFD" w:rsidP="00BE2EFD">
      <w:pPr>
        <w:rPr>
          <w:rStyle w:val="StyleUnderline"/>
          <w:highlight w:val="green"/>
        </w:rPr>
      </w:pPr>
      <w:r w:rsidRPr="00381035">
        <w:rPr>
          <w:sz w:val="16"/>
        </w:rPr>
        <w:t xml:space="preserve">There is a crucial passage that is repeated in a number of Žižek’s earlier books (1992, 1993, 2005) and that serves as perhaps his most direct exposition of racism as the theft of enjoyment: </w:t>
      </w:r>
    </w:p>
    <w:p w14:paraId="1C5F3027" w14:textId="77777777" w:rsidR="00BE2EFD" w:rsidRPr="00381035" w:rsidRDefault="00BE2EFD" w:rsidP="00BE2EFD">
      <w:pPr>
        <w:rPr>
          <w:rStyle w:val="StyleUnderline"/>
          <w:highlight w:val="green"/>
        </w:rPr>
      </w:pPr>
      <w:r w:rsidRPr="00381035">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0AC7175F" w14:textId="77777777" w:rsidR="00BE2EFD" w:rsidRPr="00381035" w:rsidRDefault="00BE2EFD" w:rsidP="00BE2EFD">
      <w:pPr>
        <w:rPr>
          <w:rStyle w:val="StyleUnderline"/>
          <w:highlight w:val="green"/>
        </w:rPr>
      </w:pPr>
      <w:r w:rsidRPr="00381035">
        <w:rPr>
          <w:sz w:val="16"/>
        </w:rPr>
        <w:t>While this seems, in many ways, a gripping account, from a sociologist or historian’s perspective</w:t>
      </w:r>
      <w:r w:rsidRPr="00381035">
        <w:rPr>
          <w:rStyle w:val="StyleUnderline"/>
        </w:rPr>
        <w:t xml:space="preserve">, the </w:t>
      </w:r>
      <w:r w:rsidRPr="00381035">
        <w:rPr>
          <w:rStyle w:val="StyleUnderline"/>
          <w:highlight w:val="green"/>
        </w:rPr>
        <w:t xml:space="preserve">degree of reductionism is </w:t>
      </w:r>
      <w:r w:rsidRPr="00381035">
        <w:rPr>
          <w:rStyle w:val="Emphasis"/>
          <w:highlight w:val="green"/>
        </w:rPr>
        <w:t>staggering</w:t>
      </w:r>
      <w:r w:rsidRPr="00381035">
        <w:rPr>
          <w:sz w:val="16"/>
        </w:rPr>
        <w:t xml:space="preserve">. The </w:t>
      </w:r>
      <w:r w:rsidRPr="00381035">
        <w:rPr>
          <w:rStyle w:val="Emphasis"/>
        </w:rPr>
        <w:t xml:space="preserve">multiple </w:t>
      </w:r>
      <w:r w:rsidRPr="00381035">
        <w:rPr>
          <w:rStyle w:val="Emphasis"/>
          <w:highlight w:val="green"/>
        </w:rPr>
        <w:t>complex</w:t>
      </w:r>
      <w:r w:rsidRPr="00381035">
        <w:rPr>
          <w:rStyle w:val="Emphasis"/>
        </w:rPr>
        <w:t xml:space="preserve"> sociological</w:t>
      </w:r>
      <w:r w:rsidRPr="00381035">
        <w:rPr>
          <w:sz w:val="16"/>
        </w:rPr>
        <w:t xml:space="preserve">, </w:t>
      </w:r>
      <w:r w:rsidRPr="00381035">
        <w:rPr>
          <w:rStyle w:val="Emphasis"/>
        </w:rPr>
        <w:t>economic</w:t>
      </w:r>
      <w:r w:rsidRPr="00381035">
        <w:rPr>
          <w:sz w:val="16"/>
        </w:rPr>
        <w:t xml:space="preserve">, </w:t>
      </w:r>
      <w:r w:rsidRPr="00381035">
        <w:rPr>
          <w:rStyle w:val="StyleUnderline"/>
        </w:rPr>
        <w:t xml:space="preserve">and </w:t>
      </w:r>
      <w:r w:rsidRPr="00381035">
        <w:rPr>
          <w:rStyle w:val="Emphasis"/>
        </w:rPr>
        <w:t xml:space="preserve">socio-historical </w:t>
      </w:r>
      <w:r w:rsidRPr="00381035">
        <w:rPr>
          <w:rStyle w:val="Emphasis"/>
          <w:highlight w:val="green"/>
        </w:rPr>
        <w:t>variables</w:t>
      </w:r>
      <w:r w:rsidRPr="00381035">
        <w:rPr>
          <w:rStyle w:val="StyleUnderline"/>
        </w:rPr>
        <w:t xml:space="preserve"> underlying distinctive historical forms of racism </w:t>
      </w:r>
      <w:r w:rsidRPr="00381035">
        <w:rPr>
          <w:rStyle w:val="StyleUnderline"/>
          <w:highlight w:val="green"/>
        </w:rPr>
        <w:t xml:space="preserve">are </w:t>
      </w:r>
      <w:r w:rsidRPr="00381035">
        <w:rPr>
          <w:rStyle w:val="Emphasis"/>
          <w:highlight w:val="green"/>
        </w:rPr>
        <w:t>brushed aside</w:t>
      </w:r>
      <w:r w:rsidRPr="00381035">
        <w:rPr>
          <w:rStyle w:val="StyleUnderline"/>
          <w:highlight w:val="green"/>
        </w:rPr>
        <w:t xml:space="preserve"> in favor of</w:t>
      </w:r>
      <w:r w:rsidRPr="00381035">
        <w:rPr>
          <w:rStyle w:val="StyleUnderline"/>
        </w:rPr>
        <w:t xml:space="preserve"> a </w:t>
      </w:r>
      <w:r w:rsidRPr="00381035">
        <w:rPr>
          <w:rStyle w:val="Emphasis"/>
          <w:highlight w:val="green"/>
        </w:rPr>
        <w:t>generalizing psychoanalytic formula</w:t>
      </w:r>
      <w:r w:rsidRPr="00381035">
        <w:rPr>
          <w:sz w:val="16"/>
        </w:rPr>
        <w:t xml:space="preserve">. </w:t>
      </w:r>
      <w:r w:rsidRPr="00381035">
        <w:rPr>
          <w:rStyle w:val="StyleUnderline"/>
        </w:rPr>
        <w:t>Racism = reaction to perception that the</w:t>
      </w:r>
      <w:r w:rsidRPr="00381035">
        <w:rPr>
          <w:sz w:val="16"/>
        </w:rPr>
        <w:t xml:space="preserve"> (perversely enjoying) </w:t>
      </w:r>
      <w:r w:rsidRPr="00381035">
        <w:rPr>
          <w:rStyle w:val="StyleUnderline"/>
        </w:rPr>
        <w:t>other has stolen our enjoyment</w:t>
      </w:r>
      <w:r w:rsidRPr="00381035">
        <w:rPr>
          <w:sz w:val="16"/>
        </w:rPr>
        <w:t xml:space="preserve">. This reduction of racism to an affective equation is evident also in Žižek’s precursor in this conceptual domain, Jacques-Alain Miller: </w:t>
      </w:r>
    </w:p>
    <w:p w14:paraId="12D84AC4" w14:textId="77777777" w:rsidR="00BE2EFD" w:rsidRPr="00381035" w:rsidRDefault="00BE2EFD" w:rsidP="00BE2EFD">
      <w:pPr>
        <w:rPr>
          <w:rStyle w:val="StyleUnderline"/>
          <w:highlight w:val="green"/>
        </w:rPr>
      </w:pPr>
      <w:r w:rsidRPr="00381035">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0EB8FDF9" w14:textId="77777777" w:rsidR="00BE2EFD" w:rsidRPr="00381035" w:rsidRDefault="00BE2EFD" w:rsidP="00BE2EFD">
      <w:pPr>
        <w:rPr>
          <w:rStyle w:val="StyleUnderline"/>
          <w:highlight w:val="green"/>
        </w:rPr>
      </w:pPr>
      <w:r w:rsidRPr="00381035">
        <w:rPr>
          <w:rStyle w:val="StyleUnderline"/>
        </w:rPr>
        <w:t xml:space="preserve">The </w:t>
      </w:r>
      <w:r w:rsidRPr="00381035">
        <w:rPr>
          <w:rStyle w:val="Emphasis"/>
        </w:rPr>
        <w:t>depoliticization</w:t>
      </w:r>
      <w:r w:rsidRPr="00381035">
        <w:rPr>
          <w:sz w:val="16"/>
        </w:rPr>
        <w:t xml:space="preserve"> (indeed, the implicit psychologization) </w:t>
      </w:r>
      <w:r w:rsidRPr="00381035">
        <w:rPr>
          <w:rStyle w:val="StyleUnderline"/>
        </w:rPr>
        <w:t xml:space="preserve">inherent in such a conceptual move is </w:t>
      </w:r>
      <w:r w:rsidRPr="00381035">
        <w:rPr>
          <w:rStyle w:val="Emphasis"/>
        </w:rPr>
        <w:t>surprising</w:t>
      </w:r>
      <w:r w:rsidRPr="00381035">
        <w:rPr>
          <w:sz w:val="16"/>
        </w:rPr>
        <w:t xml:space="preserve"> inasmuch it is something that Žižek has proved critical of elsewhere. In a 1998 text, for example, Žižek outlines the charge of psychological reductionism against standard </w:t>
      </w:r>
      <w:r w:rsidRPr="00381035">
        <w:rPr>
          <w:rStyle w:val="StyleUnderline"/>
        </w:rPr>
        <w:t>psychoanalytic explanations of racism</w:t>
      </w:r>
      <w:r w:rsidRPr="00381035">
        <w:rPr>
          <w:sz w:val="16"/>
        </w:rPr>
        <w:t xml:space="preserve">, which offer </w:t>
      </w:r>
    </w:p>
    <w:p w14:paraId="69F3F8D8" w14:textId="77777777" w:rsidR="00BE2EFD" w:rsidRPr="00381035" w:rsidRDefault="00BE2EFD" w:rsidP="00BE2EFD">
      <w:pPr>
        <w:rPr>
          <w:rStyle w:val="StyleUnderline"/>
          <w:highlight w:val="green"/>
        </w:rPr>
      </w:pPr>
      <w:r w:rsidRPr="00381035">
        <w:rPr>
          <w:sz w:val="16"/>
        </w:rPr>
        <w:t xml:space="preserve">a way of explaining racism that </w:t>
      </w:r>
      <w:r w:rsidRPr="00381035">
        <w:rPr>
          <w:rStyle w:val="Emphasis"/>
        </w:rPr>
        <w:t>ignore</w:t>
      </w:r>
      <w:r w:rsidRPr="00381035">
        <w:rPr>
          <w:sz w:val="16"/>
        </w:rPr>
        <w:t xml:space="preserve"> … </w:t>
      </w:r>
      <w:r w:rsidRPr="00381035">
        <w:rPr>
          <w:rStyle w:val="StyleUnderline"/>
        </w:rPr>
        <w:t xml:space="preserve">not only racism’s </w:t>
      </w:r>
      <w:r w:rsidRPr="00381035">
        <w:rPr>
          <w:rStyle w:val="Emphasis"/>
        </w:rPr>
        <w:t>socioeconomic conditions</w:t>
      </w:r>
      <w:r w:rsidRPr="00381035">
        <w:rPr>
          <w:rStyle w:val="StyleUnderline"/>
        </w:rPr>
        <w:t xml:space="preserve"> but the </w:t>
      </w:r>
      <w:r w:rsidRPr="00381035">
        <w:rPr>
          <w:rStyle w:val="Emphasis"/>
        </w:rPr>
        <w:t>sociosymbolic context</w:t>
      </w:r>
      <w:r w:rsidRPr="00381035">
        <w:rPr>
          <w:rStyle w:val="StyleUnderline"/>
        </w:rPr>
        <w:t xml:space="preserve"> of cultural values and identifications</w:t>
      </w:r>
      <w:r w:rsidRPr="00381035">
        <w:rPr>
          <w:sz w:val="16"/>
        </w:rPr>
        <w:t xml:space="preserve"> that generate reactions to the experience of ethnic otherness (1988: 154). </w:t>
      </w:r>
    </w:p>
    <w:p w14:paraId="4F9E69EF" w14:textId="77777777" w:rsidR="00BE2EFD" w:rsidRPr="00381035" w:rsidRDefault="00BE2EFD" w:rsidP="00BE2EFD">
      <w:pPr>
        <w:rPr>
          <w:rStyle w:val="StyleUnderline"/>
          <w:highlight w:val="green"/>
        </w:rPr>
      </w:pPr>
      <w:r w:rsidRPr="00381035">
        <w:rPr>
          <w:sz w:val="16"/>
        </w:rPr>
        <w:t xml:space="preserve">Surely this also applies to the racism as theft of enjoyment formula outlined above? </w:t>
      </w:r>
      <w:r w:rsidRPr="00381035">
        <w:rPr>
          <w:rStyle w:val="StyleUnderline"/>
          <w:highlight w:val="green"/>
        </w:rPr>
        <w:t>Explanations</w:t>
      </w:r>
      <w:r w:rsidRPr="00381035">
        <w:rPr>
          <w:rStyle w:val="StyleUnderline"/>
        </w:rPr>
        <w:t xml:space="preserve"> of racism as jouissance are</w:t>
      </w:r>
      <w:r w:rsidRPr="00381035">
        <w:rPr>
          <w:sz w:val="16"/>
        </w:rPr>
        <w:t xml:space="preserve"> surely </w:t>
      </w:r>
      <w:r w:rsidRPr="00381035">
        <w:rPr>
          <w:rStyle w:val="StyleUnderline"/>
        </w:rPr>
        <w:t xml:space="preserve">prone to </w:t>
      </w:r>
      <w:r w:rsidRPr="00381035">
        <w:rPr>
          <w:rStyle w:val="Emphasis"/>
        </w:rPr>
        <w:t>psychological reductionism</w:t>
      </w:r>
      <w:r w:rsidRPr="00381035">
        <w:rPr>
          <w:sz w:val="16"/>
        </w:rPr>
        <w:t xml:space="preserve"> inasmuch as </w:t>
      </w:r>
      <w:r w:rsidRPr="00381035">
        <w:rPr>
          <w:rStyle w:val="StyleUnderline"/>
        </w:rPr>
        <w:t>they</w:t>
      </w:r>
      <w:r w:rsidRPr="00381035">
        <w:rPr>
          <w:sz w:val="16"/>
        </w:rPr>
        <w:t xml:space="preserve"> often appear to </w:t>
      </w:r>
      <w:r w:rsidRPr="00381035">
        <w:rPr>
          <w:rStyle w:val="StyleUnderline"/>
          <w:highlight w:val="green"/>
        </w:rPr>
        <w:t>privilege</w:t>
      </w:r>
      <w:r w:rsidRPr="00381035">
        <w:rPr>
          <w:rStyle w:val="StyleUnderline"/>
        </w:rPr>
        <w:t xml:space="preserve"> a series of </w:t>
      </w:r>
      <w:r w:rsidRPr="00381035">
        <w:rPr>
          <w:rStyle w:val="StyleUnderline"/>
          <w:highlight w:val="green"/>
        </w:rPr>
        <w:t>psychoanalytic assumptions</w:t>
      </w:r>
      <w:r w:rsidRPr="00381035">
        <w:rPr>
          <w:sz w:val="16"/>
        </w:rPr>
        <w:t xml:space="preserve"> (</w:t>
      </w:r>
      <w:r w:rsidRPr="00381035">
        <w:rPr>
          <w:rStyle w:val="Emphasis"/>
        </w:rPr>
        <w:t>drive</w:t>
      </w:r>
      <w:r w:rsidRPr="00381035">
        <w:rPr>
          <w:sz w:val="16"/>
        </w:rPr>
        <w:t xml:space="preserve">, </w:t>
      </w:r>
      <w:r w:rsidRPr="00381035">
        <w:rPr>
          <w:rStyle w:val="Emphasis"/>
        </w:rPr>
        <w:t>fantasy</w:t>
      </w:r>
      <w:r w:rsidRPr="00381035">
        <w:rPr>
          <w:sz w:val="16"/>
        </w:rPr>
        <w:t xml:space="preserve">, </w:t>
      </w:r>
      <w:r w:rsidRPr="00381035">
        <w:rPr>
          <w:rStyle w:val="Emphasis"/>
          <w:highlight w:val="green"/>
        </w:rPr>
        <w:t>libido</w:t>
      </w:r>
      <w:r w:rsidRPr="00381035">
        <w:rPr>
          <w:sz w:val="16"/>
          <w:highlight w:val="green"/>
        </w:rPr>
        <w:t xml:space="preserve">, </w:t>
      </w:r>
      <w:r w:rsidRPr="00381035">
        <w:rPr>
          <w:rStyle w:val="Emphasis"/>
          <w:highlight w:val="green"/>
        </w:rPr>
        <w:t>projection</w:t>
      </w:r>
      <w:r w:rsidRPr="00381035">
        <w:rPr>
          <w:sz w:val="16"/>
        </w:rPr>
        <w:t xml:space="preserve">, etc.) </w:t>
      </w:r>
      <w:r w:rsidRPr="00381035">
        <w:rPr>
          <w:rStyle w:val="StyleUnderline"/>
        </w:rPr>
        <w:t xml:space="preserve">as existing </w:t>
      </w:r>
      <w:r w:rsidRPr="00381035">
        <w:rPr>
          <w:rStyle w:val="Emphasis"/>
        </w:rPr>
        <w:t>prior</w:t>
      </w:r>
      <w:r w:rsidRPr="00381035">
        <w:rPr>
          <w:rStyle w:val="StyleUnderline"/>
        </w:rPr>
        <w:t xml:space="preserve"> to</w:t>
      </w:r>
      <w:r w:rsidRPr="00381035">
        <w:rPr>
          <w:sz w:val="16"/>
        </w:rPr>
        <w:t>—</w:t>
      </w:r>
      <w:r w:rsidRPr="00381035">
        <w:rPr>
          <w:rStyle w:val="StyleUnderline"/>
        </w:rPr>
        <w:t xml:space="preserve">or </w:t>
      </w:r>
      <w:r w:rsidRPr="00381035">
        <w:rPr>
          <w:rStyle w:val="Emphasis"/>
          <w:highlight w:val="green"/>
        </w:rPr>
        <w:t>independently</w:t>
      </w:r>
      <w:r w:rsidRPr="00381035">
        <w:rPr>
          <w:rStyle w:val="StyleUnderline"/>
          <w:highlight w:val="green"/>
        </w:rPr>
        <w:t xml:space="preserve"> of</w:t>
      </w:r>
      <w:r w:rsidRPr="00381035">
        <w:rPr>
          <w:sz w:val="16"/>
        </w:rPr>
        <w:t>—</w:t>
      </w:r>
      <w:r w:rsidRPr="00381035">
        <w:rPr>
          <w:rStyle w:val="StyleUnderline"/>
        </w:rPr>
        <w:t xml:space="preserve">considerations of </w:t>
      </w:r>
      <w:r w:rsidRPr="00381035">
        <w:rPr>
          <w:rStyle w:val="Emphasis"/>
          <w:highlight w:val="green"/>
        </w:rPr>
        <w:t>economic</w:t>
      </w:r>
      <w:r w:rsidRPr="00381035">
        <w:rPr>
          <w:sz w:val="16"/>
          <w:highlight w:val="green"/>
        </w:rPr>
        <w:t xml:space="preserve">, </w:t>
      </w:r>
      <w:r w:rsidRPr="00381035">
        <w:rPr>
          <w:rStyle w:val="Emphasis"/>
          <w:highlight w:val="green"/>
        </w:rPr>
        <w:t>historical</w:t>
      </w:r>
      <w:r w:rsidRPr="00381035">
        <w:rPr>
          <w:sz w:val="16"/>
          <w:highlight w:val="green"/>
        </w:rPr>
        <w:t xml:space="preserve">, </w:t>
      </w:r>
      <w:r w:rsidRPr="00381035">
        <w:rPr>
          <w:rStyle w:val="Emphasis"/>
          <w:highlight w:val="green"/>
        </w:rPr>
        <w:t>political</w:t>
      </w:r>
      <w:r w:rsidRPr="00381035">
        <w:rPr>
          <w:sz w:val="16"/>
        </w:rPr>
        <w:t xml:space="preserve">, </w:t>
      </w:r>
      <w:r w:rsidRPr="00381035">
        <w:rPr>
          <w:rStyle w:val="StyleUnderline"/>
        </w:rPr>
        <w:t xml:space="preserve">and </w:t>
      </w:r>
      <w:r w:rsidRPr="00381035">
        <w:rPr>
          <w:rStyle w:val="Emphasis"/>
        </w:rPr>
        <w:t xml:space="preserve">socio-symbolic </w:t>
      </w:r>
      <w:r w:rsidRPr="00381035">
        <w:rPr>
          <w:rStyle w:val="Emphasis"/>
          <w:highlight w:val="green"/>
        </w:rPr>
        <w:t>context</w:t>
      </w:r>
      <w:r w:rsidRPr="00381035">
        <w:rPr>
          <w:sz w:val="16"/>
        </w:rPr>
        <w:t>?</w:t>
      </w:r>
    </w:p>
    <w:p w14:paraId="0B52CC25" w14:textId="77777777" w:rsidR="00BE2EFD" w:rsidRPr="00381035" w:rsidRDefault="00BE2EFD" w:rsidP="00BE2EFD">
      <w:pPr>
        <w:rPr>
          <w:rStyle w:val="StyleUnderline"/>
          <w:highlight w:val="green"/>
        </w:rPr>
      </w:pPr>
    </w:p>
    <w:p w14:paraId="026E6483" w14:textId="77777777" w:rsidR="00BE2EFD" w:rsidRPr="00381035" w:rsidRDefault="00BE2EFD" w:rsidP="00BE2EFD">
      <w:pPr>
        <w:rPr>
          <w:rStyle w:val="StyleUnderline"/>
          <w:highlight w:val="green"/>
        </w:rPr>
      </w:pPr>
    </w:p>
    <w:p w14:paraId="6012AA7D" w14:textId="77777777" w:rsidR="00BE2EFD" w:rsidRPr="00381035" w:rsidRDefault="00BE2EFD" w:rsidP="00BE2EFD">
      <w:pPr>
        <w:rPr>
          <w:rStyle w:val="StyleUnderline"/>
          <w:highlight w:val="green"/>
        </w:rPr>
      </w:pPr>
    </w:p>
    <w:p w14:paraId="47236065" w14:textId="77777777" w:rsidR="00BE2EFD" w:rsidRPr="00381035" w:rsidRDefault="00BE2EFD" w:rsidP="00BE2EFD">
      <w:pPr>
        <w:pStyle w:val="Heading4"/>
        <w:rPr>
          <w:rStyle w:val="StyleUnderline"/>
          <w:highlight w:val="green"/>
        </w:rPr>
      </w:pPr>
      <w:r w:rsidRPr="00381035">
        <w:t xml:space="preserve">c – Presumptively rejecting cruelly optimistic fantasies is </w:t>
      </w:r>
      <w:r w:rsidRPr="00381035">
        <w:rPr>
          <w:u w:val="single"/>
        </w:rPr>
        <w:t>experientially worse</w:t>
      </w:r>
      <w:r w:rsidRPr="00381035">
        <w:t xml:space="preserve"> than letting them play out.</w:t>
      </w:r>
    </w:p>
    <w:p w14:paraId="3335CB26" w14:textId="77777777" w:rsidR="00BE2EFD" w:rsidRPr="00381035" w:rsidRDefault="00BE2EFD" w:rsidP="00BE2EFD">
      <w:pPr>
        <w:rPr>
          <w:rStyle w:val="StyleUnderline"/>
          <w:highlight w:val="green"/>
        </w:rPr>
      </w:pPr>
      <w:r w:rsidRPr="00381035">
        <w:rPr>
          <w:rStyle w:val="Style13ptBold"/>
        </w:rPr>
        <w:t>Cornell &amp; Seely 16</w:t>
      </w:r>
      <w:r w:rsidRPr="00381035">
        <w:t xml:space="preserve"> (Drucilla Cornell, professor of political science, Rutgers University, and Stephen Seely, Ph.D. candidate in political science, Rutgers University, The Spirit of Revolution, 2016, p.11-14) *added [doomed]</w:t>
      </w:r>
    </w:p>
    <w:p w14:paraId="31BF3D15" w14:textId="77777777" w:rsidR="00BE2EFD" w:rsidRPr="00381035" w:rsidRDefault="00BE2EFD" w:rsidP="00BE2EFD">
      <w:pPr>
        <w:rPr>
          <w:rStyle w:val="StyleUnderline"/>
          <w:highlight w:val="green"/>
        </w:rPr>
      </w:pPr>
      <w:r w:rsidRPr="00381035">
        <w:rPr>
          <w:color w:val="222222"/>
          <w:sz w:val="14"/>
          <w:szCs w:val="19"/>
        </w:rPr>
        <w:t xml:space="preserve">Optimism: Duty or Cruelty? </w:t>
      </w:r>
      <w:r w:rsidRPr="00381035">
        <w:rPr>
          <w:color w:val="222222"/>
          <w:sz w:val="14"/>
          <w:szCs w:val="20"/>
        </w:rPr>
        <w:t xml:space="preserve">More recently, </w:t>
      </w:r>
      <w:r w:rsidRPr="00381035">
        <w:rPr>
          <w:color w:val="222222"/>
          <w:szCs w:val="20"/>
          <w:u w:val="single"/>
        </w:rPr>
        <w:t>further objections have been made</w:t>
      </w:r>
      <w:r w:rsidRPr="00381035">
        <w:rPr>
          <w:color w:val="222222"/>
          <w:sz w:val="14"/>
          <w:szCs w:val="20"/>
        </w:rPr>
        <w:t xml:space="preserve"> within queer and affect theory </w:t>
      </w:r>
      <w:r w:rsidRPr="00381035">
        <w:rPr>
          <w:color w:val="222222"/>
          <w:szCs w:val="20"/>
          <w:u w:val="single"/>
        </w:rPr>
        <w:t>in particular to the normativizing tendencies inherent in politics in genera</w:t>
      </w:r>
      <w:r w:rsidRPr="00381035">
        <w:rPr>
          <w:color w:val="222222"/>
          <w:sz w:val="14"/>
          <w:szCs w:val="20"/>
        </w:rPr>
        <w:t xml:space="preserve">l: </w:t>
      </w:r>
      <w:r w:rsidRPr="00381035">
        <w:rPr>
          <w:color w:val="222222"/>
          <w:szCs w:val="20"/>
          <w:u w:val="single"/>
        </w:rPr>
        <w:t xml:space="preserve">perhaps political optimism or revolutionary hope are simply ways of interpellating queer subjects into </w:t>
      </w:r>
      <w:r w:rsidRPr="00381035">
        <w:rPr>
          <w:rStyle w:val="Emphasis"/>
        </w:rPr>
        <w:t>compulsory7 affective circuits</w:t>
      </w:r>
      <w:r w:rsidRPr="00381035">
        <w:rPr>
          <w:color w:val="222222"/>
          <w:szCs w:val="20"/>
          <w:u w:val="single"/>
        </w:rPr>
        <w:t xml:space="preserve"> in which "negative" feelings and emotions must be renounced in the name of "positive" ones,</w:t>
      </w:r>
      <w:r w:rsidRPr="00381035">
        <w:rPr>
          <w:color w:val="222222"/>
          <w:sz w:val="14"/>
          <w:szCs w:val="20"/>
        </w:rPr>
        <w:t xml:space="preserve"> </w:t>
      </w:r>
      <w:r w:rsidRPr="00381035">
        <w:rPr>
          <w:color w:val="222222"/>
          <w:szCs w:val="20"/>
          <w:u w:val="single"/>
        </w:rPr>
        <w:t>or into certain hetero- or homonormative visions of the "good life"</w:t>
      </w:r>
      <w:r w:rsidRPr="00381035">
        <w:rPr>
          <w:color w:val="222222"/>
          <w:sz w:val="14"/>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381035">
        <w:rPr>
          <w:color w:val="222222"/>
          <w:szCs w:val="20"/>
          <w:u w:val="single"/>
        </w:rPr>
        <w:t>As such</w:t>
      </w:r>
      <w:r w:rsidRPr="00381035">
        <w:rPr>
          <w:color w:val="222222"/>
          <w:sz w:val="14"/>
          <w:szCs w:val="20"/>
        </w:rPr>
        <w:t xml:space="preserve">, much recent queer </w:t>
      </w:r>
      <w:r w:rsidRPr="00381035">
        <w:rPr>
          <w:color w:val="222222"/>
          <w:szCs w:val="20"/>
          <w:u w:val="single"/>
        </w:rPr>
        <w:t>theory has drawn on certain forms of psychoanalysis to advocate the political use-value of precisely these "negative" and "non-normative" affects and feelings</w:t>
      </w:r>
      <w:r w:rsidRPr="00381035">
        <w:rPr>
          <w:color w:val="222222"/>
          <w:sz w:val="14"/>
          <w:szCs w:val="20"/>
        </w:rPr>
        <w:t>—</w:t>
      </w:r>
      <w:r w:rsidRPr="00381035">
        <w:rPr>
          <w:rStyle w:val="Emphasis"/>
        </w:rPr>
        <w:t>including hopelessness,</w:t>
      </w:r>
      <w:r w:rsidRPr="00381035">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381035">
        <w:rPr>
          <w:color w:val="222222"/>
          <w:szCs w:val="20"/>
          <w:u w:val="single"/>
        </w:rPr>
        <w:t>So does all of this mean that we are, to use Lauren Berlant's (2011) term, "cruel optimists"?</w:t>
      </w:r>
      <w:r w:rsidRPr="00381035">
        <w:rPr>
          <w:color w:val="222222"/>
          <w:sz w:val="14"/>
          <w:szCs w:val="20"/>
        </w:rPr>
        <w:t xml:space="preserve">3 </w:t>
      </w:r>
      <w:r w:rsidRPr="00381035">
        <w:rPr>
          <w:color w:val="222222"/>
          <w:szCs w:val="20"/>
          <w:u w:val="single"/>
        </w:rPr>
        <w:t xml:space="preserve">We would answer this simply: </w:t>
      </w:r>
      <w:r w:rsidRPr="00381035">
        <w:rPr>
          <w:rStyle w:val="Emphasis"/>
          <w:highlight w:val="green"/>
        </w:rPr>
        <w:t xml:space="preserve">there is </w:t>
      </w:r>
      <w:r w:rsidRPr="00381035">
        <w:rPr>
          <w:rStyle w:val="Emphasis"/>
        </w:rPr>
        <w:t xml:space="preserve">surely </w:t>
      </w:r>
      <w:r w:rsidRPr="00381035">
        <w:rPr>
          <w:rStyle w:val="Emphasis"/>
          <w:highlight w:val="green"/>
        </w:rPr>
        <w:t xml:space="preserve">nothing crueler than </w:t>
      </w:r>
      <w:r w:rsidRPr="00381035">
        <w:rPr>
          <w:rStyle w:val="Emphasis"/>
        </w:rPr>
        <w:t xml:space="preserve">to say that </w:t>
      </w:r>
      <w:r w:rsidRPr="00381035">
        <w:rPr>
          <w:rStyle w:val="Emphasis"/>
          <w:highlight w:val="green"/>
        </w:rPr>
        <w:t xml:space="preserve">there is no way out of the horrific </w:t>
      </w:r>
      <w:r w:rsidRPr="00381035">
        <w:rPr>
          <w:rStyle w:val="Emphasis"/>
        </w:rPr>
        <w:t>and brutal exploitation of advanced capitalism that leaves the majority of the world's population in conditions of dire poverty and targeted for extinction.</w:t>
      </w:r>
      <w:r w:rsidRPr="00381035">
        <w:rPr>
          <w:color w:val="222222"/>
          <w:sz w:val="14"/>
          <w:szCs w:val="20"/>
        </w:rPr>
        <w:t xml:space="preserve"> </w:t>
      </w:r>
      <w:r w:rsidRPr="00381035">
        <w:rPr>
          <w:color w:val="222222"/>
          <w:szCs w:val="20"/>
          <w:highlight w:val="green"/>
          <w:u w:val="single"/>
        </w:rPr>
        <w:t xml:space="preserve">Embracing the </w:t>
      </w:r>
      <w:r w:rsidRPr="00381035">
        <w:rPr>
          <w:rStyle w:val="Emphasis"/>
          <w:highlight w:val="green"/>
        </w:rPr>
        <w:t>death drive</w:t>
      </w:r>
      <w:r w:rsidRPr="00381035">
        <w:rPr>
          <w:color w:val="222222"/>
          <w:szCs w:val="20"/>
          <w:highlight w:val="green"/>
          <w:u w:val="single"/>
        </w:rPr>
        <w:t>,</w:t>
      </w:r>
      <w:r w:rsidRPr="00381035">
        <w:rPr>
          <w:color w:val="222222"/>
          <w:szCs w:val="20"/>
          <w:u w:val="single"/>
        </w:rPr>
        <w:t xml:space="preserve"> </w:t>
      </w:r>
      <w:r w:rsidRPr="00381035">
        <w:rPr>
          <w:color w:val="222222"/>
          <w:szCs w:val="20"/>
          <w:highlight w:val="green"/>
          <w:u w:val="single"/>
        </w:rPr>
        <w:t xml:space="preserve">or </w:t>
      </w:r>
      <w:r w:rsidRPr="00381035">
        <w:rPr>
          <w:color w:val="222222"/>
          <w:szCs w:val="20"/>
          <w:u w:val="single"/>
        </w:rPr>
        <w:t>what amounts to the same thing</w:t>
      </w:r>
      <w:r w:rsidRPr="00381035">
        <w:rPr>
          <w:color w:val="222222"/>
          <w:szCs w:val="20"/>
          <w:highlight w:val="green"/>
          <w:u w:val="single"/>
        </w:rPr>
        <w:t xml:space="preserve">, </w:t>
      </w:r>
      <w:r w:rsidRPr="00381035">
        <w:rPr>
          <w:rStyle w:val="Emphasis"/>
          <w:highlight w:val="green"/>
        </w:rPr>
        <w:t xml:space="preserve">abandoning oneself to </w:t>
      </w:r>
      <w:r w:rsidRPr="00381035">
        <w:rPr>
          <w:rStyle w:val="Emphasis"/>
        </w:rPr>
        <w:t xml:space="preserve">the </w:t>
      </w:r>
      <w:r w:rsidRPr="00381035">
        <w:rPr>
          <w:rStyle w:val="Emphasis"/>
          <w:highlight w:val="green"/>
        </w:rPr>
        <w:t>impending doom</w:t>
      </w:r>
      <w:r w:rsidRPr="00381035">
        <w:rPr>
          <w:color w:val="222222"/>
          <w:szCs w:val="20"/>
          <w:u w:val="single"/>
        </w:rPr>
        <w:t xml:space="preserve"> of the species and the planet when </w:t>
      </w:r>
      <w:r w:rsidRPr="00381035">
        <w:rPr>
          <w:rStyle w:val="Emphasis"/>
        </w:rPr>
        <w:t>you have no possibility of life</w:t>
      </w:r>
      <w:r w:rsidRPr="00381035">
        <w:rPr>
          <w:sz w:val="14"/>
        </w:rPr>
        <w:t xml:space="preserve"> </w:t>
      </w:r>
      <w:r w:rsidRPr="00381035">
        <w:rPr>
          <w:rStyle w:val="Emphasis"/>
          <w:highlight w:val="green"/>
        </w:rPr>
        <w:t>is not such a big deal</w:t>
      </w:r>
      <w:r w:rsidRPr="00381035">
        <w:rPr>
          <w:color w:val="222222"/>
          <w:szCs w:val="20"/>
          <w:u w:val="single"/>
        </w:rPr>
        <w:t xml:space="preserve">, </w:t>
      </w:r>
      <w:r w:rsidRPr="00381035">
        <w:rPr>
          <w:color w:val="222222"/>
          <w:szCs w:val="20"/>
          <w:highlight w:val="green"/>
          <w:u w:val="single"/>
        </w:rPr>
        <w:t>and is</w:t>
      </w:r>
      <w:r w:rsidRPr="00381035">
        <w:rPr>
          <w:color w:val="222222"/>
          <w:szCs w:val="20"/>
          <w:u w:val="single"/>
        </w:rPr>
        <w:t xml:space="preserve"> </w:t>
      </w:r>
      <w:r w:rsidRPr="00381035">
        <w:rPr>
          <w:rStyle w:val="Emphasis"/>
        </w:rPr>
        <w:t>certainly not an act of "queer" or "posthumanist" resistance</w:t>
      </w:r>
      <w:r w:rsidRPr="00381035">
        <w:rPr>
          <w:color w:val="222222"/>
          <w:szCs w:val="20"/>
          <w:u w:val="single"/>
        </w:rPr>
        <w:t>.</w:t>
      </w:r>
      <w:r w:rsidRPr="00381035">
        <w:rPr>
          <w:color w:val="222222"/>
          <w:sz w:val="14"/>
          <w:szCs w:val="20"/>
        </w:rPr>
        <w:t xml:space="preserve"> Centuries ago, Immanuel </w:t>
      </w:r>
      <w:r w:rsidRPr="00381035">
        <w:rPr>
          <w:color w:val="222222"/>
          <w:szCs w:val="20"/>
          <w:u w:val="single"/>
        </w:rPr>
        <w:t xml:space="preserve">Kant argued that we have a duty to be optimistic, not because things are necessarily </w:t>
      </w:r>
      <w:r w:rsidRPr="00381035">
        <w:rPr>
          <w:rStyle w:val="Emphasis"/>
        </w:rPr>
        <w:t>going</w:t>
      </w:r>
      <w:r w:rsidRPr="00381035">
        <w:rPr>
          <w:rStyle w:val="StyleUnderline"/>
        </w:rPr>
        <w:t xml:space="preserve"> </w:t>
      </w:r>
      <w:r w:rsidRPr="00381035">
        <w:rPr>
          <w:color w:val="222222"/>
          <w:szCs w:val="20"/>
          <w:u w:val="single"/>
        </w:rPr>
        <w:t xml:space="preserve">to get better, but because they </w:t>
      </w:r>
      <w:r w:rsidRPr="00381035">
        <w:rPr>
          <w:rStyle w:val="Emphasis"/>
        </w:rPr>
        <w:t>might</w:t>
      </w:r>
      <w:r w:rsidRPr="00381035">
        <w:rPr>
          <w:color w:val="222222"/>
          <w:szCs w:val="20"/>
          <w:u w:val="single"/>
        </w:rPr>
        <w:t>.</w:t>
      </w:r>
      <w:r w:rsidRPr="00381035">
        <w:rPr>
          <w:color w:val="222222"/>
          <w:sz w:val="14"/>
          <w:szCs w:val="20"/>
        </w:rPr>
        <w:t xml:space="preserve"> For Kant, </w:t>
      </w:r>
      <w:r w:rsidRPr="00381035">
        <w:rPr>
          <w:color w:val="222222"/>
          <w:szCs w:val="20"/>
          <w:u w:val="single"/>
        </w:rPr>
        <w:t>we are not obligated to believe in any particular vision of the future o</w:t>
      </w:r>
      <w:r w:rsidRPr="00381035">
        <w:rPr>
          <w:color w:val="222222"/>
          <w:sz w:val="14"/>
          <w:szCs w:val="20"/>
        </w:rPr>
        <w:t xml:space="preserve">r its possibility, but the fact that ideals such as perpetual peace (and we would add: the end of capitalism) cannot be </w:t>
      </w:r>
      <w:r w:rsidRPr="00381035">
        <w:rPr>
          <w:i/>
          <w:iCs/>
          <w:color w:val="222222"/>
          <w:sz w:val="14"/>
          <w:szCs w:val="20"/>
        </w:rPr>
        <w:t>proven impossible</w:t>
      </w:r>
      <w:r w:rsidRPr="00381035">
        <w:rPr>
          <w:color w:val="222222"/>
          <w:sz w:val="14"/>
          <w:szCs w:val="20"/>
        </w:rPr>
        <w:t xml:space="preserve"> obliges us to </w:t>
      </w:r>
      <w:r w:rsidRPr="00381035">
        <w:rPr>
          <w:i/>
          <w:iCs/>
          <w:color w:val="222222"/>
          <w:sz w:val="14"/>
          <w:szCs w:val="20"/>
        </w:rPr>
        <w:t>live as if</w:t>
      </w:r>
      <w:r w:rsidRPr="00381035">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381035">
        <w:rPr>
          <w:color w:val="222222"/>
          <w:szCs w:val="20"/>
          <w:u w:val="single"/>
        </w:rPr>
        <w:t>moreover</w:t>
      </w:r>
      <w:r w:rsidRPr="00381035">
        <w:rPr>
          <w:color w:val="222222"/>
          <w:sz w:val="14"/>
          <w:szCs w:val="20"/>
        </w:rPr>
        <w:t xml:space="preserve">, </w:t>
      </w:r>
      <w:r w:rsidRPr="00381035">
        <w:rPr>
          <w:color w:val="222222"/>
          <w:szCs w:val="20"/>
          <w:u w:val="single"/>
        </w:rPr>
        <w:t>as spectators (if not participants) in revolutionary struggle</w:t>
      </w:r>
      <w:r w:rsidRPr="00381035">
        <w:rPr>
          <w:color w:val="222222"/>
          <w:sz w:val="14"/>
          <w:szCs w:val="20"/>
        </w:rPr>
        <w:t xml:space="preserve">, </w:t>
      </w:r>
      <w:r w:rsidRPr="00381035">
        <w:rPr>
          <w:color w:val="222222"/>
          <w:szCs w:val="20"/>
          <w:u w:val="single"/>
        </w:rPr>
        <w:t xml:space="preserve">we actually shape the way those struggles will be read. </w:t>
      </w:r>
      <w:r w:rsidRPr="00381035">
        <w:rPr>
          <w:color w:val="222222"/>
          <w:sz w:val="14"/>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381035">
        <w:rPr>
          <w:color w:val="222222"/>
          <w:szCs w:val="20"/>
          <w:u w:val="single"/>
        </w:rPr>
        <w:t>Can it not be said of those who stayed up all night watching the votes be counted in recent elections in Greece, Spain, and South Africa to see if new socialist parties would be voted in?</w:t>
      </w:r>
      <w:r w:rsidRPr="00381035">
        <w:rPr>
          <w:color w:val="222222"/>
          <w:sz w:val="14"/>
          <w:szCs w:val="20"/>
        </w:rPr>
        <w:t xml:space="preserve"> </w:t>
      </w:r>
      <w:r w:rsidRPr="00381035">
        <w:rPr>
          <w:color w:val="222222"/>
          <w:szCs w:val="20"/>
          <w:highlight w:val="green"/>
          <w:u w:val="single"/>
        </w:rPr>
        <w:t xml:space="preserve">The </w:t>
      </w:r>
      <w:r w:rsidRPr="00381035">
        <w:rPr>
          <w:rStyle w:val="Emphasis"/>
          <w:highlight w:val="green"/>
        </w:rPr>
        <w:t>deep irony</w:t>
      </w:r>
      <w:r w:rsidRPr="00381035">
        <w:rPr>
          <w:color w:val="222222"/>
          <w:szCs w:val="20"/>
          <w:highlight w:val="green"/>
          <w:u w:val="single"/>
        </w:rPr>
        <w:t xml:space="preserve"> of </w:t>
      </w:r>
      <w:r w:rsidRPr="00381035">
        <w:rPr>
          <w:color w:val="222222"/>
          <w:szCs w:val="20"/>
          <w:u w:val="single"/>
        </w:rPr>
        <w:t xml:space="preserve">much recent feminist and queer </w:t>
      </w:r>
      <w:r w:rsidRPr="00381035">
        <w:rPr>
          <w:color w:val="222222"/>
          <w:szCs w:val="20"/>
          <w:highlight w:val="green"/>
          <w:u w:val="single"/>
        </w:rPr>
        <w:t xml:space="preserve">theory is that it </w:t>
      </w:r>
      <w:r w:rsidRPr="00381035">
        <w:rPr>
          <w:color w:val="222222"/>
          <w:szCs w:val="20"/>
          <w:u w:val="single"/>
        </w:rPr>
        <w:t xml:space="preserve">effectively </w:t>
      </w:r>
      <w:r w:rsidRPr="00381035">
        <w:rPr>
          <w:color w:val="222222"/>
          <w:szCs w:val="20"/>
          <w:highlight w:val="green"/>
          <w:u w:val="single"/>
        </w:rPr>
        <w:t>tells us</w:t>
      </w:r>
      <w:r w:rsidRPr="00381035">
        <w:rPr>
          <w:color w:val="222222"/>
          <w:szCs w:val="20"/>
          <w:u w:val="single"/>
        </w:rPr>
        <w:t xml:space="preserve"> that, </w:t>
      </w:r>
      <w:r w:rsidRPr="00381035">
        <w:rPr>
          <w:color w:val="222222"/>
          <w:szCs w:val="20"/>
          <w:highlight w:val="green"/>
          <w:u w:val="single"/>
        </w:rPr>
        <w:t xml:space="preserve">in the name of </w:t>
      </w:r>
      <w:r w:rsidRPr="00381035">
        <w:rPr>
          <w:color w:val="222222"/>
          <w:szCs w:val="20"/>
          <w:u w:val="single"/>
        </w:rPr>
        <w:t xml:space="preserve">"queerness" and </w:t>
      </w:r>
      <w:r w:rsidRPr="00381035">
        <w:rPr>
          <w:color w:val="222222"/>
          <w:szCs w:val="20"/>
          <w:highlight w:val="green"/>
          <w:u w:val="single"/>
        </w:rPr>
        <w:t>"posthumanism</w:t>
      </w:r>
      <w:r w:rsidRPr="00381035">
        <w:rPr>
          <w:color w:val="222222"/>
          <w:szCs w:val="20"/>
          <w:u w:val="single"/>
        </w:rPr>
        <w:t xml:space="preserve">," </w:t>
      </w:r>
      <w:r w:rsidRPr="00381035">
        <w:rPr>
          <w:color w:val="222222"/>
          <w:szCs w:val="20"/>
          <w:highlight w:val="green"/>
          <w:u w:val="single"/>
        </w:rPr>
        <w:t xml:space="preserve">everything </w:t>
      </w:r>
      <w:r w:rsidRPr="00381035">
        <w:rPr>
          <w:rStyle w:val="Emphasis"/>
          <w:highlight w:val="green"/>
        </w:rPr>
        <w:t xml:space="preserve">must </w:t>
      </w:r>
      <w:r w:rsidRPr="00381035">
        <w:rPr>
          <w:rStyle w:val="Emphasis"/>
        </w:rPr>
        <w:t xml:space="preserve">ultimately </w:t>
      </w:r>
      <w:r w:rsidRPr="00381035">
        <w:rPr>
          <w:rStyle w:val="Emphasis"/>
          <w:highlight w:val="green"/>
        </w:rPr>
        <w:t>remain exactly as it is,</w:t>
      </w:r>
      <w:r w:rsidRPr="00381035">
        <w:rPr>
          <w:rStyle w:val="Emphasis"/>
        </w:rPr>
        <w:t xml:space="preserve"> </w:t>
      </w:r>
      <w:r w:rsidRPr="00381035">
        <w:rPr>
          <w:color w:val="222222"/>
          <w:szCs w:val="20"/>
          <w:u w:val="single"/>
        </w:rPr>
        <w:t>given that the hope for a different future is heteronormative and any idea of transforming the world is humanist delirium</w:t>
      </w:r>
      <w:r w:rsidRPr="00381035">
        <w:rPr>
          <w:color w:val="222222"/>
          <w:sz w:val="14"/>
          <w:szCs w:val="20"/>
        </w:rPr>
        <w:t xml:space="preserve">; </w:t>
      </w:r>
      <w:r w:rsidRPr="00381035">
        <w:rPr>
          <w:color w:val="222222"/>
          <w:szCs w:val="20"/>
          <w:u w:val="single"/>
        </w:rPr>
        <w:t xml:space="preserve">that we should instead embrace </w:t>
      </w:r>
      <w:r w:rsidRPr="00381035">
        <w:rPr>
          <w:rStyle w:val="Emphasis"/>
        </w:rPr>
        <w:t>ephemerality</w:t>
      </w:r>
      <w:r w:rsidRPr="00381035">
        <w:rPr>
          <w:color w:val="222222"/>
          <w:szCs w:val="20"/>
          <w:u w:val="single"/>
        </w:rPr>
        <w:t xml:space="preserve">, </w:t>
      </w:r>
      <w:r w:rsidRPr="00381035">
        <w:rPr>
          <w:rStyle w:val="Emphasis"/>
        </w:rPr>
        <w:t>extinction</w:t>
      </w:r>
      <w:r w:rsidRPr="00381035">
        <w:rPr>
          <w:color w:val="222222"/>
          <w:szCs w:val="20"/>
          <w:u w:val="single"/>
        </w:rPr>
        <w:t xml:space="preserve">, and the </w:t>
      </w:r>
      <w:r w:rsidRPr="00381035">
        <w:rPr>
          <w:rStyle w:val="Emphasis"/>
        </w:rPr>
        <w:t>death drive</w:t>
      </w:r>
      <w:r w:rsidRPr="00381035">
        <w:rPr>
          <w:color w:val="222222"/>
          <w:sz w:val="14"/>
          <w:szCs w:val="20"/>
        </w:rPr>
        <w:t xml:space="preserve"> (all of which capitalism has conveniently made readily available); </w:t>
      </w:r>
      <w:r w:rsidRPr="00381035">
        <w:rPr>
          <w:color w:val="222222"/>
          <w:szCs w:val="20"/>
          <w:u w:val="single"/>
        </w:rPr>
        <w:t>and that anyone who writes or claims otherwise is nothing but a nostalgic</w:t>
      </w:r>
      <w:r w:rsidRPr="00381035">
        <w:rPr>
          <w:color w:val="222222"/>
          <w:sz w:val="14"/>
          <w:szCs w:val="20"/>
        </w:rPr>
        <w:t xml:space="preserve">, </w:t>
      </w:r>
      <w:r w:rsidRPr="00381035">
        <w:rPr>
          <w:color w:val="222222"/>
          <w:szCs w:val="20"/>
          <w:u w:val="single"/>
        </w:rPr>
        <w:t>humanist fool providing deluded idiots with cruel optimism</w:t>
      </w:r>
      <w:r w:rsidRPr="00381035">
        <w:rPr>
          <w:color w:val="222222"/>
          <w:sz w:val="14"/>
          <w:szCs w:val="20"/>
        </w:rPr>
        <w:t xml:space="preserve">. </w:t>
      </w:r>
      <w:r w:rsidRPr="00381035">
        <w:rPr>
          <w:color w:val="222222"/>
          <w:szCs w:val="20"/>
          <w:u w:val="single"/>
        </w:rPr>
        <w:t xml:space="preserve">How do these thinkers </w:t>
      </w:r>
      <w:r w:rsidRPr="00381035">
        <w:rPr>
          <w:rStyle w:val="Emphasis"/>
        </w:rPr>
        <w:t>know</w:t>
      </w:r>
      <w:r w:rsidRPr="00381035">
        <w:rPr>
          <w:color w:val="222222"/>
          <w:szCs w:val="20"/>
          <w:u w:val="single"/>
        </w:rPr>
        <w:t xml:space="preserve"> that we are fated to fragility, death, extinction, poverty, war, capitalism, depression, melancholia, and unbearable sex? </w:t>
      </w:r>
      <w:r w:rsidRPr="00381035">
        <w:rPr>
          <w:color w:val="222222"/>
          <w:sz w:val="14"/>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 </w:t>
      </w:r>
      <w:r w:rsidRPr="00381035">
        <w:rPr>
          <w:color w:val="222222"/>
          <w:szCs w:val="20"/>
          <w:u w:val="single"/>
        </w:rPr>
        <w:t>We do not wash to rehearse here the hope versus hopelessness, future versus anti-future debates that have dominated queer theory over the past decade</w:t>
      </w:r>
      <w:r w:rsidRPr="00381035">
        <w:rPr>
          <w:color w:val="222222"/>
          <w:sz w:val="14"/>
          <w:szCs w:val="20"/>
        </w:rPr>
        <w:t xml:space="preserve">. </w:t>
      </w:r>
      <w:r w:rsidRPr="00381035">
        <w:rPr>
          <w:color w:val="222222"/>
          <w:szCs w:val="20"/>
          <w:u w:val="single"/>
        </w:rPr>
        <w:t>We do, however, want to point out the resonances of Munoz's contention that "queerness is an ideality"</w:t>
      </w:r>
      <w:r w:rsidRPr="00381035">
        <w:rPr>
          <w:color w:val="222222"/>
          <w:sz w:val="14"/>
          <w:szCs w:val="20"/>
        </w:rPr>
        <w:t xml:space="preserve"> (2009:1) </w:t>
      </w:r>
      <w:r w:rsidRPr="00381035">
        <w:rPr>
          <w:color w:val="222222"/>
          <w:szCs w:val="20"/>
          <w:u w:val="single"/>
        </w:rPr>
        <w:t>with the Kantian duty of optimism, explicitly putting queer politics on the side of revolution:</w:t>
      </w:r>
      <w:r w:rsidRPr="00381035">
        <w:rPr>
          <w:color w:val="222222"/>
          <w:sz w:val="14"/>
          <w:szCs w:val="20"/>
        </w:rPr>
        <w:t xml:space="preserve"> </w:t>
      </w:r>
      <w:r w:rsidRPr="00381035">
        <w:rPr>
          <w:color w:val="222222"/>
          <w:szCs w:val="20"/>
          <w:highlight w:val="green"/>
          <w:u w:val="single"/>
        </w:rPr>
        <w:t>that we can imagine</w:t>
      </w:r>
      <w:r w:rsidRPr="00381035">
        <w:rPr>
          <w:color w:val="222222"/>
          <w:szCs w:val="20"/>
          <w:u w:val="single"/>
        </w:rPr>
        <w:t xml:space="preserve"> beyond what we can know both enables and obligates us to </w:t>
      </w:r>
      <w:r w:rsidRPr="00381035">
        <w:rPr>
          <w:rStyle w:val="Emphasis"/>
        </w:rPr>
        <w:t>live according to ideals of freedom</w:t>
      </w:r>
      <w:r w:rsidRPr="00381035">
        <w:rPr>
          <w:color w:val="222222"/>
          <w:szCs w:val="20"/>
          <w:u w:val="single"/>
        </w:rPr>
        <w:t xml:space="preserve"> as we also </w:t>
      </w:r>
      <w:r w:rsidRPr="00381035">
        <w:rPr>
          <w:rStyle w:val="Emphasis"/>
        </w:rPr>
        <w:t>struggle to bring such a world into existence.</w:t>
      </w:r>
      <w:r w:rsidRPr="00381035">
        <w:rPr>
          <w:color w:val="222222"/>
          <w:sz w:val="14"/>
          <w:szCs w:val="20"/>
        </w:rPr>
        <w:t xml:space="preserve"> Certainly, Kant's point is that as we put ourselves into the story, </w:t>
      </w:r>
      <w:r w:rsidRPr="00381035">
        <w:rPr>
          <w:color w:val="222222"/>
          <w:szCs w:val="20"/>
          <w:u w:val="single"/>
        </w:rPr>
        <w:t>we are part of it and thus pessimism becomes just as much a part of that story as optimism</w:t>
      </w:r>
      <w:r w:rsidRPr="00381035">
        <w:rPr>
          <w:color w:val="222222"/>
          <w:sz w:val="14"/>
          <w:szCs w:val="20"/>
        </w:rPr>
        <w:t xml:space="preserve">. And moreover, as we will discuss in Chapter 4, </w:t>
      </w:r>
      <w:r w:rsidRPr="00381035">
        <w:rPr>
          <w:color w:val="222222"/>
          <w:szCs w:val="20"/>
          <w:u w:val="single"/>
        </w:rPr>
        <w:t xml:space="preserve">these stories have a profound power to </w:t>
      </w:r>
      <w:r w:rsidRPr="00381035">
        <w:rPr>
          <w:rStyle w:val="Emphasis"/>
        </w:rPr>
        <w:t>materialize</w:t>
      </w:r>
      <w:r w:rsidRPr="00381035">
        <w:rPr>
          <w:color w:val="222222"/>
          <w:szCs w:val="20"/>
          <w:u w:val="single"/>
        </w:rPr>
        <w:t xml:space="preserve"> and rema</w:t>
      </w:r>
      <w:r w:rsidRPr="00381035">
        <w:rPr>
          <w:rStyle w:val="Emphasis"/>
        </w:rPr>
        <w:t>t</w:t>
      </w:r>
      <w:r w:rsidRPr="00381035">
        <w:rPr>
          <w:color w:val="222222"/>
          <w:szCs w:val="20"/>
          <w:u w:val="single"/>
        </w:rPr>
        <w:t>erialize the world that we live in together.</w:t>
      </w:r>
      <w:r w:rsidRPr="00381035">
        <w:rPr>
          <w:color w:val="222222"/>
          <w:sz w:val="14"/>
          <w:szCs w:val="20"/>
        </w:rPr>
        <w:t xml:space="preserve"> Thus, </w:t>
      </w:r>
      <w:r w:rsidRPr="00381035">
        <w:rPr>
          <w:color w:val="222222"/>
          <w:szCs w:val="20"/>
          <w:u w:val="single"/>
        </w:rPr>
        <w:t xml:space="preserve">if what many contemporary theorists tell us is </w:t>
      </w:r>
      <w:r w:rsidRPr="00381035">
        <w:rPr>
          <w:i/>
          <w:color w:val="222222"/>
          <w:szCs w:val="20"/>
          <w:u w:val="single"/>
        </w:rPr>
        <w:t>not</w:t>
      </w:r>
      <w:r w:rsidRPr="00381035">
        <w:rPr>
          <w:color w:val="222222"/>
          <w:szCs w:val="20"/>
          <w:u w:val="single"/>
        </w:rPr>
        <w:t xml:space="preserve"> truth, then it is just their own conviction</w:t>
      </w:r>
      <w:r w:rsidRPr="00381035">
        <w:rPr>
          <w:color w:val="222222"/>
          <w:sz w:val="14"/>
          <w:szCs w:val="20"/>
        </w:rPr>
        <w:t>—</w:t>
      </w:r>
      <w:r w:rsidRPr="00381035">
        <w:rPr>
          <w:rStyle w:val="Emphasis"/>
        </w:rPr>
        <w:t>itself a form of political faith</w:t>
      </w:r>
      <w:r w:rsidRPr="00381035">
        <w:rPr>
          <w:color w:val="222222"/>
          <w:sz w:val="14"/>
          <w:szCs w:val="20"/>
        </w:rPr>
        <w:t xml:space="preserve">. </w:t>
      </w:r>
      <w:r w:rsidRPr="00381035">
        <w:rPr>
          <w:rStyle w:val="Emphasis"/>
        </w:rPr>
        <w:t>And why have faith that we are thoroughly [doomed]</w:t>
      </w:r>
      <w:r w:rsidRPr="00381035">
        <w:rPr>
          <w:color w:val="222222"/>
          <w:sz w:val="14"/>
          <w:szCs w:val="20"/>
        </w:rPr>
        <w:t>fucked</w:t>
      </w:r>
      <w:r w:rsidRPr="00381035">
        <w:rPr>
          <w:rStyle w:val="Emphasis"/>
        </w:rPr>
        <w:t xml:space="preserve"> if there is any way for us to queer ourselves </w:t>
      </w:r>
      <w:r w:rsidRPr="00381035">
        <w:rPr>
          <w:rStyle w:val="Emphasis"/>
          <w:highlight w:val="green"/>
        </w:rPr>
        <w:t>out of it?</w:t>
      </w:r>
      <w:r w:rsidRPr="00381035">
        <w:rPr>
          <w:sz w:val="14"/>
        </w:rPr>
        <w:t xml:space="preserve"> </w:t>
      </w:r>
      <w:r w:rsidRPr="00381035">
        <w:rPr>
          <w:highlight w:val="green"/>
          <w:u w:val="single"/>
        </w:rPr>
        <w:t>I</w:t>
      </w:r>
      <w:r w:rsidRPr="00381035">
        <w:rPr>
          <w:color w:val="222222"/>
          <w:szCs w:val="20"/>
          <w:highlight w:val="green"/>
          <w:u w:val="single"/>
        </w:rPr>
        <w:t xml:space="preserve">t would </w:t>
      </w:r>
      <w:r w:rsidRPr="00381035">
        <w:rPr>
          <w:color w:val="222222"/>
          <w:szCs w:val="20"/>
          <w:u w:val="single"/>
        </w:rPr>
        <w:t xml:space="preserve">thus </w:t>
      </w:r>
      <w:r w:rsidRPr="00381035">
        <w:rPr>
          <w:color w:val="222222"/>
          <w:szCs w:val="20"/>
          <w:highlight w:val="green"/>
          <w:u w:val="single"/>
        </w:rPr>
        <w:t>seem</w:t>
      </w:r>
      <w:r w:rsidRPr="00381035">
        <w:rPr>
          <w:color w:val="222222"/>
          <w:szCs w:val="20"/>
          <w:u w:val="single"/>
        </w:rPr>
        <w:t xml:space="preserve"> like </w:t>
      </w:r>
      <w:r w:rsidRPr="00381035">
        <w:rPr>
          <w:color w:val="222222"/>
          <w:szCs w:val="20"/>
          <w:highlight w:val="green"/>
          <w:u w:val="single"/>
        </w:rPr>
        <w:t xml:space="preserve">many theorists have their own </w:t>
      </w:r>
      <w:r w:rsidRPr="00381035">
        <w:rPr>
          <w:color w:val="222222"/>
          <w:szCs w:val="20"/>
          <w:u w:val="single"/>
        </w:rPr>
        <w:t xml:space="preserve">form of </w:t>
      </w:r>
      <w:r w:rsidRPr="00381035">
        <w:rPr>
          <w:color w:val="222222"/>
          <w:szCs w:val="20"/>
          <w:highlight w:val="green"/>
          <w:u w:val="single"/>
        </w:rPr>
        <w:t>cruel attachment</w:t>
      </w:r>
      <w:r w:rsidRPr="00381035">
        <w:rPr>
          <w:color w:val="222222"/>
          <w:sz w:val="14"/>
          <w:szCs w:val="20"/>
        </w:rPr>
        <w:t>—</w:t>
      </w:r>
      <w:r w:rsidRPr="00381035">
        <w:rPr>
          <w:rStyle w:val="Emphasis"/>
        </w:rPr>
        <w:t>a cruel pessimism?</w:t>
      </w:r>
      <w:r w:rsidRPr="00381035">
        <w:rPr>
          <w:color w:val="222222"/>
          <w:sz w:val="14"/>
          <w:szCs w:val="20"/>
        </w:rPr>
        <w:t>—</w:t>
      </w:r>
      <w:r w:rsidRPr="00381035">
        <w:rPr>
          <w:color w:val="222222"/>
          <w:szCs w:val="20"/>
          <w:highlight w:val="green"/>
          <w:u w:val="single"/>
        </w:rPr>
        <w:t>to the idea</w:t>
      </w:r>
      <w:r w:rsidRPr="00381035">
        <w:rPr>
          <w:color w:val="222222"/>
          <w:szCs w:val="20"/>
          <w:u w:val="single"/>
        </w:rPr>
        <w:t xml:space="preserve"> that </w:t>
      </w:r>
      <w:r w:rsidRPr="00381035">
        <w:rPr>
          <w:color w:val="222222"/>
          <w:szCs w:val="20"/>
          <w:highlight w:val="green"/>
          <w:u w:val="single"/>
        </w:rPr>
        <w:t xml:space="preserve">revolution is something we </w:t>
      </w:r>
      <w:r w:rsidRPr="00381035">
        <w:rPr>
          <w:rStyle w:val="Emphasis"/>
          <w:highlight w:val="green"/>
        </w:rPr>
        <w:t>(can) no longer desire.</w:t>
      </w:r>
      <w:r w:rsidRPr="00381035">
        <w:rPr>
          <w:rStyle w:val="Emphasis"/>
        </w:rPr>
        <w:t xml:space="preserve"> </w:t>
      </w:r>
      <w:r w:rsidRPr="00381035">
        <w:rPr>
          <w:color w:val="222222"/>
          <w:szCs w:val="20"/>
          <w:u w:val="single"/>
        </w:rPr>
        <w:t>Perhaps this is a form of immunity to the inevitable disappointments of political struggle:</w:t>
      </w:r>
      <w:r w:rsidRPr="00381035">
        <w:rPr>
          <w:color w:val="222222"/>
          <w:sz w:val="14"/>
          <w:szCs w:val="20"/>
        </w:rPr>
        <w:t xml:space="preserve"> </w:t>
      </w:r>
      <w:r w:rsidRPr="00381035">
        <w:rPr>
          <w:color w:val="222222"/>
          <w:szCs w:val="20"/>
          <w:u w:val="single"/>
        </w:rPr>
        <w:t xml:space="preserve">we can no longer be disappointed if we no longer hope for a more just future or believe it is possible. </w:t>
      </w:r>
      <w:r w:rsidRPr="00381035">
        <w:rPr>
          <w:color w:val="222222"/>
          <w:sz w:val="14"/>
          <w:szCs w:val="20"/>
        </w:rPr>
        <w:t>And yet, as political theorist Jane Anna Gordon eloquently said at a recent event in New York City, “</w:t>
      </w:r>
      <w:r w:rsidRPr="00381035">
        <w:rPr>
          <w:color w:val="222222"/>
          <w:szCs w:val="20"/>
          <w:u w:val="single"/>
        </w:rPr>
        <w:t>Poltiical theory is incoherent if we accept that we are in a post-revolutionary time.</w:t>
      </w:r>
      <w:r w:rsidRPr="00381035">
        <w:rPr>
          <w:color w:val="222222"/>
          <w:sz w:val="14"/>
          <w:szCs w:val="20"/>
        </w:rPr>
        <w:t xml:space="preserve"> </w:t>
      </w:r>
      <w:r w:rsidRPr="00381035">
        <w:rPr>
          <w:color w:val="222222"/>
          <w:szCs w:val="20"/>
          <w:highlight w:val="green"/>
          <w:u w:val="single"/>
        </w:rPr>
        <w:t>All we can do</w:t>
      </w:r>
      <w:r w:rsidRPr="00381035">
        <w:rPr>
          <w:color w:val="222222"/>
          <w:szCs w:val="20"/>
          <w:u w:val="single"/>
        </w:rPr>
        <w:t xml:space="preserve"> the </w:t>
      </w:r>
      <w:r w:rsidRPr="00381035">
        <w:rPr>
          <w:color w:val="222222"/>
          <w:szCs w:val="20"/>
          <w:highlight w:val="green"/>
          <w:u w:val="single"/>
        </w:rPr>
        <w:t>is poetically discuss</w:t>
      </w:r>
      <w:r w:rsidRPr="00381035">
        <w:rPr>
          <w:color w:val="222222"/>
          <w:szCs w:val="20"/>
          <w:u w:val="single"/>
        </w:rPr>
        <w:t xml:space="preserve"> </w:t>
      </w:r>
      <w:r w:rsidRPr="00381035">
        <w:rPr>
          <w:rStyle w:val="Emphasis"/>
          <w:highlight w:val="green"/>
        </w:rPr>
        <w:t>resignation and impossibility</w:t>
      </w:r>
      <w:r w:rsidRPr="00381035">
        <w:rPr>
          <w:color w:val="222222"/>
          <w:szCs w:val="20"/>
          <w:u w:val="single"/>
        </w:rPr>
        <w:t>.</w:t>
      </w:r>
      <w:r w:rsidRPr="00381035">
        <w:rPr>
          <w:color w:val="222222"/>
          <w:sz w:val="14"/>
          <w:szCs w:val="20"/>
        </w:rPr>
        <w:t xml:space="preserve">”4 </w:t>
      </w:r>
      <w:r w:rsidRPr="00381035">
        <w:rPr>
          <w:color w:val="222222"/>
          <w:szCs w:val="20"/>
          <w:u w:val="single"/>
        </w:rPr>
        <w:t>The philosophy of the limit means that the very limit to any idea of the “impossible,”</w:t>
      </w:r>
      <w:r w:rsidRPr="00381035">
        <w:rPr>
          <w:color w:val="222222"/>
          <w:sz w:val="14"/>
          <w:szCs w:val="20"/>
        </w:rPr>
        <w:t xml:space="preserve"> </w:t>
      </w:r>
      <w:r w:rsidRPr="00381035">
        <w:rPr>
          <w:color w:val="222222"/>
          <w:szCs w:val="20"/>
          <w:u w:val="single"/>
        </w:rPr>
        <w:t xml:space="preserve">that is, to any metanarrative of postrevolutionary doom, leaves us with the </w:t>
      </w:r>
      <w:r w:rsidRPr="00381035">
        <w:rPr>
          <w:rStyle w:val="Emphasis"/>
        </w:rPr>
        <w:t>responsibility</w:t>
      </w:r>
      <w:r w:rsidRPr="00381035">
        <w:rPr>
          <w:color w:val="222222"/>
          <w:szCs w:val="20"/>
          <w:u w:val="single"/>
        </w:rPr>
        <w:t xml:space="preserve"> to fight for a politics that is both revolutionary and that is constantly challenging the reign of Man in the form of colonialism, capitalism, racism, phallocentirsm, and heterosexism</w:t>
      </w:r>
      <w:r w:rsidRPr="00381035">
        <w:rPr>
          <w:color w:val="222222"/>
          <w:sz w:val="14"/>
          <w:szCs w:val="20"/>
        </w:rPr>
        <w:t xml:space="preserve"> (see Cornell 1992). </w:t>
      </w:r>
      <w:r w:rsidRPr="00381035">
        <w:rPr>
          <w:color w:val="222222"/>
          <w:szCs w:val="20"/>
          <w:u w:val="single"/>
        </w:rPr>
        <w:t>As we have suggested, and will argue throughout, thinkers in the global South have been engaged in precisely this project for centuries</w:t>
      </w:r>
      <w:r w:rsidRPr="00381035">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381035">
        <w:rPr>
          <w:sz w:val="14"/>
        </w:rPr>
        <w:t>socialism, or debating the value of hope versus pessimism, because there is</w:t>
      </w:r>
      <w:r w:rsidRPr="00381035">
        <w:rPr>
          <w:color w:val="222222"/>
          <w:sz w:val="14"/>
          <w:szCs w:val="20"/>
        </w:rPr>
        <w:t xml:space="preserve"> </w:t>
      </w:r>
      <w:r w:rsidRPr="00381035">
        <w:rPr>
          <w:sz w:val="14"/>
        </w:rPr>
        <w:t>simply too much work to be done in the struggle for total decolonization.</w:t>
      </w:r>
      <w:r w:rsidRPr="00381035">
        <w:rPr>
          <w:color w:val="222222"/>
          <w:sz w:val="14"/>
          <w:szCs w:val="20"/>
        </w:rPr>
        <w:t xml:space="preserve"> </w:t>
      </w:r>
      <w:r w:rsidRPr="00381035">
        <w:rPr>
          <w:u w:val="single"/>
        </w:rPr>
        <w:t xml:space="preserve">They, in a deep and profound sense, are on the side of life, understood not as abstract "life itself," but as </w:t>
      </w:r>
      <w:r w:rsidRPr="00381035">
        <w:rPr>
          <w:rStyle w:val="Emphasis"/>
        </w:rPr>
        <w:t>part of political spirituality</w:t>
      </w:r>
      <w:r w:rsidRPr="00381035">
        <w:rPr>
          <w:u w:val="single"/>
        </w:rPr>
        <w:t>:</w:t>
      </w:r>
      <w:r w:rsidRPr="00381035">
        <w:rPr>
          <w:sz w:val="14"/>
        </w:rPr>
        <w:t xml:space="preserve"> </w:t>
      </w:r>
      <w:r w:rsidRPr="00381035">
        <w:rPr>
          <w:u w:val="single"/>
        </w:rPr>
        <w:t xml:space="preserve">the struggle for different ways of living </w:t>
      </w:r>
      <w:r w:rsidRPr="00381035">
        <w:rPr>
          <w:rStyle w:val="Emphasis"/>
        </w:rPr>
        <w:t>individually</w:t>
      </w:r>
      <w:r w:rsidRPr="00381035">
        <w:rPr>
          <w:u w:val="single"/>
        </w:rPr>
        <w:t xml:space="preserve">, </w:t>
      </w:r>
      <w:r w:rsidRPr="00381035">
        <w:rPr>
          <w:rStyle w:val="Emphasis"/>
        </w:rPr>
        <w:t>collectively</w:t>
      </w:r>
      <w:r w:rsidRPr="00381035">
        <w:rPr>
          <w:u w:val="single"/>
        </w:rPr>
        <w:t xml:space="preserve">, and with the </w:t>
      </w:r>
      <w:r w:rsidRPr="00381035">
        <w:rPr>
          <w:rStyle w:val="Emphasis"/>
        </w:rPr>
        <w:t>other beings with which we share the planet</w:t>
      </w:r>
      <w:r w:rsidRPr="00381035">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381035">
        <w:rPr>
          <w:u w:val="single"/>
        </w:rPr>
        <w:t>Resistance fighters are usually in love with life. No one was ever put in prison for powerlessness and pessimism-on the contrary!</w:t>
      </w:r>
      <w:r w:rsidRPr="00381035">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381035">
        <w:rPr>
          <w:u w:val="single"/>
        </w:rPr>
        <w:t xml:space="preserve">With very little adjustment, could these same words not be said of our new prophets of queer hopelessness, posthumanist renunciation, and </w:t>
      </w:r>
      <w:r w:rsidRPr="00381035">
        <w:rPr>
          <w:rStyle w:val="Emphasis"/>
        </w:rPr>
        <w:t>postrevolutionary pessimism</w:t>
      </w:r>
      <w:r w:rsidRPr="00381035">
        <w:rPr>
          <w:u w:val="single"/>
        </w:rPr>
        <w:t>?</w:t>
      </w:r>
    </w:p>
    <w:p w14:paraId="10972506" w14:textId="77777777" w:rsidR="00BE2EFD" w:rsidRPr="00381035" w:rsidRDefault="00BE2EFD" w:rsidP="00BE2EFD">
      <w:pPr>
        <w:rPr>
          <w:rStyle w:val="StyleUnderline"/>
          <w:highlight w:val="green"/>
        </w:rPr>
      </w:pPr>
    </w:p>
    <w:p w14:paraId="11741B38" w14:textId="77777777" w:rsidR="00BE2EFD" w:rsidRPr="00381035" w:rsidRDefault="00BE2EFD" w:rsidP="00BE2EFD">
      <w:pPr>
        <w:pStyle w:val="Heading3"/>
        <w:rPr>
          <w:rStyle w:val="StyleUnderline"/>
          <w:highlight w:val="green"/>
        </w:rPr>
      </w:pPr>
      <w:r w:rsidRPr="00381035">
        <w:t>1NC---AT: General Strike [Albernaz]</w:t>
      </w:r>
    </w:p>
    <w:p w14:paraId="2E44E420" w14:textId="77777777" w:rsidR="00BE2EFD" w:rsidRPr="00381035" w:rsidRDefault="00BE2EFD" w:rsidP="00BE2EFD">
      <w:pPr>
        <w:rPr>
          <w:rStyle w:val="StyleUnderline"/>
          <w:highlight w:val="green"/>
        </w:rPr>
      </w:pPr>
    </w:p>
    <w:p w14:paraId="23F05C9E" w14:textId="77777777" w:rsidR="00BE2EFD" w:rsidRPr="00381035" w:rsidRDefault="00BE2EFD" w:rsidP="00BE2EFD">
      <w:pPr>
        <w:pStyle w:val="Heading4"/>
        <w:rPr>
          <w:rStyle w:val="StyleUnderline"/>
          <w:highlight w:val="green"/>
        </w:rPr>
      </w:pPr>
      <w:r w:rsidRPr="00381035">
        <w:t xml:space="preserve">Double turn – </w:t>
      </w:r>
    </w:p>
    <w:p w14:paraId="571DEDB1" w14:textId="77777777" w:rsidR="00BE2EFD" w:rsidRPr="00381035" w:rsidRDefault="00BE2EFD" w:rsidP="00BE2EFD">
      <w:pPr>
        <w:rPr>
          <w:rStyle w:val="StyleUnderline"/>
          <w:highlight w:val="green"/>
        </w:rPr>
      </w:pPr>
    </w:p>
    <w:p w14:paraId="32348667" w14:textId="77777777" w:rsidR="00BE2EFD" w:rsidRPr="00381035" w:rsidRDefault="00BE2EFD" w:rsidP="00BE2EFD">
      <w:pPr>
        <w:pStyle w:val="Heading4"/>
      </w:pPr>
      <w:r w:rsidRPr="00381035">
        <w:t xml:space="preserve">They aren’t on strike – 1AC Ford is all about </w:t>
      </w:r>
      <w:r w:rsidRPr="00381035">
        <w:rPr>
          <w:u w:val="single"/>
        </w:rPr>
        <w:t>worklessness</w:t>
      </w:r>
      <w:r w:rsidRPr="00381035">
        <w:t xml:space="preserve"> and </w:t>
      </w:r>
      <w:r w:rsidRPr="00381035">
        <w:rPr>
          <w:u w:val="single"/>
        </w:rPr>
        <w:t>pausing labor</w:t>
      </w:r>
      <w:r w:rsidRPr="00381035">
        <w:t xml:space="preserve">. But the aff isn’t actually </w:t>
      </w:r>
      <w:r w:rsidRPr="00381035">
        <w:rPr>
          <w:i/>
          <w:iCs w:val="0"/>
          <w:u w:val="single"/>
        </w:rPr>
        <w:t>refusing</w:t>
      </w:r>
      <w:r w:rsidRPr="00381035">
        <w:t xml:space="preserve"> labor – they are still </w:t>
      </w:r>
      <w:r w:rsidRPr="00381035">
        <w:rPr>
          <w:u w:val="single"/>
        </w:rPr>
        <w:t>laboring</w:t>
      </w:r>
      <w:r w:rsidRPr="00381035">
        <w:t xml:space="preserve"> in debate, just in a critical fashion. NU’s argument </w:t>
      </w:r>
      <w:r w:rsidRPr="00381035">
        <w:rPr>
          <w:u w:val="single"/>
        </w:rPr>
        <w:t>must</w:t>
      </w:r>
      <w:r w:rsidRPr="00381035">
        <w:t xml:space="preserve"> assume that critical debate is </w:t>
      </w:r>
      <w:r w:rsidRPr="00381035">
        <w:rPr>
          <w:i/>
          <w:iCs w:val="0"/>
          <w:u w:val="single"/>
        </w:rPr>
        <w:t>not</w:t>
      </w:r>
      <w:r w:rsidRPr="00381035">
        <w:t xml:space="preserve"> a form of labor, otherwise they link to this. </w:t>
      </w:r>
    </w:p>
    <w:p w14:paraId="2414F4DC" w14:textId="77777777" w:rsidR="00BE2EFD" w:rsidRPr="00381035" w:rsidRDefault="00BE2EFD" w:rsidP="00BE2EFD">
      <w:pPr>
        <w:rPr>
          <w:rStyle w:val="Style13ptBold"/>
          <w:b w:val="0"/>
          <w:bCs w:val="0"/>
        </w:rPr>
      </w:pPr>
      <w:r w:rsidRPr="00381035">
        <w:rPr>
          <w:rStyle w:val="Style13ptBold"/>
        </w:rPr>
        <w:t>&lt; FOR REFERNENCE &gt;</w:t>
      </w:r>
    </w:p>
    <w:p w14:paraId="530274C9" w14:textId="77777777" w:rsidR="00BE2EFD" w:rsidRPr="00381035" w:rsidRDefault="00BE2EFD" w:rsidP="00BE2EFD">
      <w:pPr>
        <w:rPr>
          <w:rStyle w:val="StyleUnderline"/>
          <w:highlight w:val="green"/>
        </w:rPr>
      </w:pPr>
      <w:r w:rsidRPr="00381035">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381035">
        <w:rPr>
          <w:i/>
          <w:iCs/>
          <w:sz w:val="12"/>
        </w:rPr>
        <w:t>In fact, he always faced the negative attitude of the general strike</w:t>
      </w:r>
      <w:r w:rsidRPr="00381035">
        <w:rPr>
          <w:sz w:val="12"/>
        </w:rPr>
        <w:t xml:space="preserve">.”62 </w:t>
      </w:r>
      <w:r w:rsidRPr="00381035">
        <w:rPr>
          <w:rStyle w:val="StyleUnderline"/>
        </w:rPr>
        <w:t>“Negative attitude” understates the meaning.</w:t>
      </w:r>
      <w:r w:rsidRPr="00381035">
        <w:rPr>
          <w:sz w:val="12"/>
        </w:rPr>
        <w:t xml:space="preserve"> </w:t>
      </w:r>
      <w:r w:rsidRPr="00381035">
        <w:rPr>
          <w:rStyle w:val="StyleUnderline"/>
          <w:highlight w:val="green"/>
        </w:rPr>
        <w:t xml:space="preserve">The </w:t>
      </w:r>
      <w:r w:rsidRPr="00381035">
        <w:rPr>
          <w:rStyle w:val="Emphasis"/>
          <w:highlight w:val="green"/>
        </w:rPr>
        <w:t>general strike</w:t>
      </w:r>
      <w:r w:rsidRPr="00381035">
        <w:rPr>
          <w:rStyle w:val="StyleUnderline"/>
        </w:rPr>
        <w:t xml:space="preserve"> is </w:t>
      </w:r>
      <w:r w:rsidRPr="00381035">
        <w:rPr>
          <w:rStyle w:val="Emphasis"/>
        </w:rPr>
        <w:t>“negative”</w:t>
      </w:r>
      <w:r w:rsidRPr="00381035">
        <w:rPr>
          <w:rStyle w:val="StyleUnderline"/>
        </w:rPr>
        <w:t xml:space="preserve"> for </w:t>
      </w:r>
      <w:r w:rsidRPr="00381035">
        <w:rPr>
          <w:rStyle w:val="Emphasis"/>
        </w:rPr>
        <w:t>sabotaging</w:t>
      </w:r>
      <w:r w:rsidRPr="00381035">
        <w:rPr>
          <w:rStyle w:val="StyleUnderline"/>
        </w:rPr>
        <w:t xml:space="preserve"> the </w:t>
      </w:r>
      <w:r w:rsidRPr="00381035">
        <w:rPr>
          <w:rStyle w:val="Emphasis"/>
        </w:rPr>
        <w:t>plantation machine</w:t>
      </w:r>
      <w:r w:rsidRPr="00381035">
        <w:rPr>
          <w:rStyle w:val="StyleUnderline"/>
        </w:rPr>
        <w:t xml:space="preserve"> and </w:t>
      </w:r>
      <w:r w:rsidRPr="00381035">
        <w:rPr>
          <w:rStyle w:val="Emphasis"/>
          <w:highlight w:val="green"/>
        </w:rPr>
        <w:t>dislodg</w:t>
      </w:r>
      <w:r w:rsidRPr="00381035">
        <w:rPr>
          <w:rStyle w:val="Emphasis"/>
        </w:rPr>
        <w:t xml:space="preserve">ing </w:t>
      </w:r>
      <w:r w:rsidRPr="00381035">
        <w:rPr>
          <w:rStyle w:val="Emphasis"/>
          <w:highlight w:val="green"/>
        </w:rPr>
        <w:t>the</w:t>
      </w:r>
      <w:r w:rsidRPr="00381035">
        <w:rPr>
          <w:rStyle w:val="Emphasis"/>
        </w:rPr>
        <w:t xml:space="preserve"> conceptual and practical </w:t>
      </w:r>
      <w:r w:rsidRPr="00381035">
        <w:rPr>
          <w:rStyle w:val="Emphasis"/>
          <w:highlight w:val="green"/>
        </w:rPr>
        <w:t>relationship</w:t>
      </w:r>
      <w:r w:rsidRPr="00381035">
        <w:rPr>
          <w:rStyle w:val="StyleUnderline"/>
          <w:highlight w:val="green"/>
        </w:rPr>
        <w:t xml:space="preserve"> between </w:t>
      </w:r>
      <w:r w:rsidRPr="00381035">
        <w:rPr>
          <w:rStyle w:val="Emphasis"/>
          <w:highlight w:val="green"/>
        </w:rPr>
        <w:t>productive</w:t>
      </w:r>
      <w:r w:rsidRPr="00381035">
        <w:rPr>
          <w:rStyle w:val="StyleUnderline"/>
          <w:highlight w:val="green"/>
        </w:rPr>
        <w:t xml:space="preserve"> and </w:t>
      </w:r>
      <w:r w:rsidRPr="00381035">
        <w:rPr>
          <w:rStyle w:val="Emphasis"/>
          <w:highlight w:val="green"/>
        </w:rPr>
        <w:t>unproductive</w:t>
      </w:r>
      <w:r w:rsidRPr="00381035">
        <w:rPr>
          <w:rStyle w:val="Emphasis"/>
        </w:rPr>
        <w:t xml:space="preserve"> expenditure</w:t>
      </w:r>
      <w:r w:rsidRPr="00381035">
        <w:rPr>
          <w:rStyle w:val="StyleUnderline"/>
        </w:rPr>
        <w:t xml:space="preserve"> </w:t>
      </w:r>
      <w:r w:rsidRPr="00381035">
        <w:rPr>
          <w:rStyle w:val="StyleUnderline"/>
          <w:highlight w:val="green"/>
        </w:rPr>
        <w:t xml:space="preserve">that ensnares the </w:t>
      </w:r>
      <w:r w:rsidRPr="00381035">
        <w:rPr>
          <w:rStyle w:val="Emphasis"/>
          <w:highlight w:val="green"/>
        </w:rPr>
        <w:t>captive</w:t>
      </w:r>
      <w:r w:rsidRPr="00381035">
        <w:rPr>
          <w:rStyle w:val="Emphasis"/>
        </w:rPr>
        <w:t xml:space="preserve"> worker</w:t>
      </w:r>
      <w:r w:rsidRPr="00381035">
        <w:rPr>
          <w:rStyle w:val="StyleUnderline"/>
        </w:rPr>
        <w:t>.</w:t>
      </w:r>
      <w:r w:rsidRPr="00381035">
        <w:rPr>
          <w:sz w:val="12"/>
        </w:rPr>
        <w:t xml:space="preserve"> </w:t>
      </w:r>
      <w:r w:rsidRPr="00381035">
        <w:rPr>
          <w:rStyle w:val="StyleUnderline"/>
        </w:rPr>
        <w:t xml:space="preserve">“Negative attitude” </w:t>
      </w:r>
      <w:r w:rsidRPr="00381035">
        <w:rPr>
          <w:rStyle w:val="Emphasis"/>
        </w:rPr>
        <w:t>complicates</w:t>
      </w:r>
      <w:r w:rsidRPr="00381035">
        <w:rPr>
          <w:rStyle w:val="StyleUnderline"/>
        </w:rPr>
        <w:t xml:space="preserve"> the terms of effective, even if improper, </w:t>
      </w:r>
      <w:r w:rsidRPr="00381035">
        <w:rPr>
          <w:rStyle w:val="Emphasis"/>
        </w:rPr>
        <w:t>political engagement</w:t>
      </w:r>
      <w:r w:rsidRPr="00381035">
        <w:rPr>
          <w:rStyle w:val="StyleUnderline"/>
        </w:rPr>
        <w:t>.</w:t>
      </w:r>
      <w:r w:rsidRPr="00381035">
        <w:rPr>
          <w:sz w:val="12"/>
        </w:rPr>
        <w:t xml:space="preserve"> Nevertheless, Du Bois does not reduce the general strike to voluntarism accomplished on a whim. A more complicated route enables the strike’s development out of fugitive practices along the Underground Railroad.</w:t>
      </w:r>
    </w:p>
    <w:p w14:paraId="20472D32" w14:textId="77777777" w:rsidR="00BE2EFD" w:rsidRPr="00381035" w:rsidRDefault="00BE2EFD" w:rsidP="00BE2EFD">
      <w:pPr>
        <w:rPr>
          <w:rStyle w:val="StyleUnderline"/>
          <w:highlight w:val="green"/>
        </w:rPr>
      </w:pPr>
      <w:r w:rsidRPr="00381035">
        <w:rPr>
          <w:rStyle w:val="StyleUnderline"/>
        </w:rPr>
        <w:t xml:space="preserve">One can theoretically and practically posit the general strike through a prior concept of worklessness </w:t>
      </w:r>
      <w:r w:rsidRPr="00381035">
        <w:rPr>
          <w:sz w:val="12"/>
        </w:rPr>
        <w:t>(</w:t>
      </w:r>
      <w:r w:rsidRPr="00381035">
        <w:rPr>
          <w:i/>
          <w:iCs/>
          <w:sz w:val="12"/>
        </w:rPr>
        <w:t>desouvrement</w:t>
      </w:r>
      <w:r w:rsidRPr="00381035">
        <w:rPr>
          <w:sz w:val="12"/>
        </w:rPr>
        <w:t xml:space="preserve">). Although I draw this term from Jean-Luc Nancy’s famous </w:t>
      </w:r>
      <w:r w:rsidRPr="00381035">
        <w:rPr>
          <w:i/>
          <w:iCs/>
          <w:sz w:val="12"/>
        </w:rPr>
        <w:t>Inoperative Community</w:t>
      </w:r>
      <w:r w:rsidRPr="00381035">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81035">
        <w:rPr>
          <w:rStyle w:val="Emphasis"/>
          <w:highlight w:val="green"/>
        </w:rPr>
        <w:t>Worklessness disrupts</w:t>
      </w:r>
      <w:r w:rsidRPr="00381035">
        <w:rPr>
          <w:rStyle w:val="StyleUnderline"/>
        </w:rPr>
        <w:t xml:space="preserve"> the </w:t>
      </w:r>
      <w:r w:rsidRPr="00381035">
        <w:rPr>
          <w:rStyle w:val="Emphasis"/>
          <w:highlight w:val="green"/>
        </w:rPr>
        <w:t>rhythm of labor</w:t>
      </w:r>
      <w:r w:rsidRPr="00381035">
        <w:rPr>
          <w:rStyle w:val="StyleUnderline"/>
          <w:highlight w:val="green"/>
        </w:rPr>
        <w:t>.</w:t>
      </w:r>
      <w:r w:rsidRPr="00381035">
        <w:rPr>
          <w:sz w:val="12"/>
          <w:highlight w:val="green"/>
        </w:rPr>
        <w:t xml:space="preserve"> </w:t>
      </w:r>
      <w:r w:rsidRPr="00381035">
        <w:rPr>
          <w:rStyle w:val="StyleUnderline"/>
          <w:highlight w:val="green"/>
        </w:rPr>
        <w:t xml:space="preserve">That </w:t>
      </w:r>
      <w:r w:rsidRPr="00381035">
        <w:rPr>
          <w:rStyle w:val="Emphasis"/>
          <w:highlight w:val="green"/>
        </w:rPr>
        <w:t>pause</w:t>
      </w:r>
      <w:r w:rsidRPr="00381035">
        <w:rPr>
          <w:rStyle w:val="StyleUnderline"/>
          <w:highlight w:val="green"/>
        </w:rPr>
        <w:t xml:space="preserve"> allows for</w:t>
      </w:r>
      <w:r w:rsidRPr="00381035">
        <w:rPr>
          <w:rStyle w:val="StyleUnderline"/>
        </w:rPr>
        <w:t xml:space="preserve"> a </w:t>
      </w:r>
      <w:r w:rsidRPr="00381035">
        <w:rPr>
          <w:rStyle w:val="Emphasis"/>
          <w:highlight w:val="green"/>
        </w:rPr>
        <w:t>revaluation</w:t>
      </w:r>
      <w:r w:rsidRPr="00381035">
        <w:rPr>
          <w:rStyle w:val="StyleUnderline"/>
          <w:highlight w:val="green"/>
        </w:rPr>
        <w:t xml:space="preserve"> of</w:t>
      </w:r>
      <w:r w:rsidRPr="00381035">
        <w:rPr>
          <w:rStyle w:val="StyleUnderline"/>
        </w:rPr>
        <w:t xml:space="preserve"> labor practices and the presuppositions justifying them.</w:t>
      </w:r>
      <w:r w:rsidRPr="00381035">
        <w:rPr>
          <w:sz w:val="12"/>
        </w:rPr>
        <w:t xml:space="preserve"> </w:t>
      </w:r>
      <w:r w:rsidRPr="00381035">
        <w:rPr>
          <w:rStyle w:val="StyleUnderline"/>
        </w:rPr>
        <w:t xml:space="preserve">A </w:t>
      </w:r>
      <w:r w:rsidRPr="00381035">
        <w:rPr>
          <w:rStyle w:val="Emphasis"/>
        </w:rPr>
        <w:t>community</w:t>
      </w:r>
      <w:r w:rsidRPr="00381035">
        <w:rPr>
          <w:rStyle w:val="StyleUnderline"/>
        </w:rPr>
        <w:t xml:space="preserve"> is worthy of the name only if it can </w:t>
      </w:r>
      <w:r w:rsidRPr="00381035">
        <w:rPr>
          <w:rStyle w:val="Emphasis"/>
        </w:rPr>
        <w:t>pause and question</w:t>
      </w:r>
      <w:r w:rsidRPr="00381035">
        <w:rPr>
          <w:rStyle w:val="StyleUnderline"/>
        </w:rPr>
        <w:t xml:space="preserve"> its </w:t>
      </w:r>
      <w:r w:rsidRPr="00381035">
        <w:rPr>
          <w:rStyle w:val="Emphasis"/>
          <w:highlight w:val="green"/>
        </w:rPr>
        <w:t>labor practices and conditions</w:t>
      </w:r>
      <w:r w:rsidRPr="00381035">
        <w:rPr>
          <w:rStyle w:val="StyleUnderline"/>
        </w:rPr>
        <w:t>.</w:t>
      </w:r>
      <w:r w:rsidRPr="00381035">
        <w:rPr>
          <w:sz w:val="12"/>
        </w:rPr>
        <w:t xml:space="preserve"> </w:t>
      </w:r>
      <w:r w:rsidRPr="00381035">
        <w:rPr>
          <w:rStyle w:val="StyleUnderline"/>
        </w:rPr>
        <w:t>Worklessness helps explain why the labor for emancipation has such a syncopated character.</w:t>
      </w:r>
      <w:r w:rsidRPr="00381035">
        <w:rPr>
          <w:sz w:val="12"/>
        </w:rPr>
        <w:t xml:space="preserve"> </w:t>
      </w:r>
      <w:r w:rsidRPr="00381035">
        <w:rPr>
          <w:rStyle w:val="Emphasis"/>
          <w:highlight w:val="green"/>
        </w:rPr>
        <w:t>Emancipation</w:t>
      </w:r>
      <w:r w:rsidRPr="00381035">
        <w:rPr>
          <w:rStyle w:val="StyleUnderline"/>
          <w:highlight w:val="green"/>
        </w:rPr>
        <w:t xml:space="preserve"> requires </w:t>
      </w:r>
      <w:r w:rsidRPr="00381035">
        <w:rPr>
          <w:rStyle w:val="Emphasis"/>
          <w:highlight w:val="green"/>
        </w:rPr>
        <w:t>pauses</w:t>
      </w:r>
      <w:r w:rsidRPr="00381035">
        <w:rPr>
          <w:rStyle w:val="Emphasis"/>
        </w:rPr>
        <w:t xml:space="preserve"> to assess</w:t>
      </w:r>
      <w:r w:rsidRPr="00381035">
        <w:rPr>
          <w:rStyle w:val="StyleUnderline"/>
        </w:rPr>
        <w:t xml:space="preserve"> one’s </w:t>
      </w:r>
      <w:r w:rsidRPr="00381035">
        <w:rPr>
          <w:rStyle w:val="Emphasis"/>
        </w:rPr>
        <w:t>overdetermined positions</w:t>
      </w:r>
      <w:r w:rsidRPr="00381035">
        <w:rPr>
          <w:sz w:val="12"/>
        </w:rPr>
        <w:t xml:space="preserve">. If divine violence alters the relationship between caesura, preservation, </w:t>
      </w:r>
      <w:r w:rsidRPr="00381035">
        <w:rPr>
          <w:rStyle w:val="StyleUnderline"/>
        </w:rPr>
        <w:t>and</w:t>
      </w:r>
      <w:r w:rsidRPr="00381035">
        <w:rPr>
          <w:sz w:val="12"/>
        </w:rPr>
        <w:t xml:space="preserve"> expenditure, that is partly because a </w:t>
      </w:r>
      <w:r w:rsidRPr="00381035">
        <w:rPr>
          <w:rStyle w:val="StyleUnderline"/>
        </w:rPr>
        <w:t xml:space="preserve">change to labor practices has to include breaks </w:t>
      </w:r>
      <w:r w:rsidRPr="00381035">
        <w:rPr>
          <w:rStyle w:val="StyleUnderline"/>
          <w:highlight w:val="green"/>
        </w:rPr>
        <w:t xml:space="preserve">to </w:t>
      </w:r>
      <w:r w:rsidRPr="00381035">
        <w:rPr>
          <w:rStyle w:val="Emphasis"/>
          <w:highlight w:val="green"/>
        </w:rPr>
        <w:t>reinvent communal making</w:t>
      </w:r>
      <w:r w:rsidRPr="00381035">
        <w:rPr>
          <w:sz w:val="12"/>
        </w:rPr>
        <w:t xml:space="preserve">. In this way, </w:t>
      </w:r>
      <w:r w:rsidRPr="00381035">
        <w:rPr>
          <w:i/>
          <w:iCs/>
          <w:sz w:val="12"/>
        </w:rPr>
        <w:t>Black Reconstruction</w:t>
      </w:r>
      <w:r w:rsidRPr="00381035">
        <w:rPr>
          <w:sz w:val="12"/>
        </w:rPr>
        <w:t xml:space="preserve"> </w:t>
      </w:r>
      <w:r w:rsidRPr="00381035">
        <w:rPr>
          <w:rStyle w:val="StyleUnderline"/>
        </w:rPr>
        <w:t xml:space="preserve">affirms an </w:t>
      </w:r>
      <w:r w:rsidRPr="00381035">
        <w:rPr>
          <w:rStyle w:val="Emphasis"/>
        </w:rPr>
        <w:t>anarchist tendency</w:t>
      </w:r>
      <w:r w:rsidRPr="00381035">
        <w:rPr>
          <w:rStyle w:val="StyleUnderline"/>
        </w:rPr>
        <w:t xml:space="preserve"> </w:t>
      </w:r>
      <w:r w:rsidRPr="00381035">
        <w:rPr>
          <w:rStyle w:val="StyleUnderline"/>
          <w:highlight w:val="green"/>
        </w:rPr>
        <w:t xml:space="preserve">in the </w:t>
      </w:r>
      <w:r w:rsidRPr="00381035">
        <w:rPr>
          <w:rStyle w:val="Emphasis"/>
          <w:highlight w:val="green"/>
        </w:rPr>
        <w:t>dark proletariat</w:t>
      </w:r>
      <w:r w:rsidRPr="00381035">
        <w:rPr>
          <w:rStyle w:val="StyleUnderline"/>
        </w:rPr>
        <w:t xml:space="preserve"> by loosening unproductive expenditure’s links to Western models of ever-increasing </w:t>
      </w:r>
      <w:r w:rsidRPr="00381035">
        <w:rPr>
          <w:rStyle w:val="Emphasis"/>
        </w:rPr>
        <w:t>productive togetherness</w:t>
      </w:r>
      <w:r w:rsidRPr="00381035">
        <w:rPr>
          <w:sz w:val="12"/>
        </w:rPr>
        <w:t>.65</w:t>
      </w:r>
    </w:p>
    <w:p w14:paraId="659D9966" w14:textId="77777777" w:rsidR="00BE2EFD" w:rsidRPr="00381035" w:rsidRDefault="00BE2EFD" w:rsidP="00BE2EFD">
      <w:pPr>
        <w:rPr>
          <w:rStyle w:val="StyleUnderline"/>
          <w:highlight w:val="green"/>
        </w:rPr>
      </w:pPr>
    </w:p>
    <w:p w14:paraId="6A12CDC5" w14:textId="77777777" w:rsidR="00BE2EFD" w:rsidRPr="00381035" w:rsidRDefault="00BE2EFD" w:rsidP="00BE2EFD">
      <w:pPr>
        <w:pStyle w:val="Heading4"/>
        <w:rPr>
          <w:rStyle w:val="StyleUnderline"/>
          <w:highlight w:val="green"/>
        </w:rPr>
      </w:pPr>
      <w:r w:rsidRPr="00381035">
        <w:t xml:space="preserve">At best, they only </w:t>
      </w:r>
      <w:r w:rsidRPr="00381035">
        <w:rPr>
          <w:i/>
          <w:iCs w:val="0"/>
          <w:u w:val="single"/>
        </w:rPr>
        <w:t>pause</w:t>
      </w:r>
      <w:r w:rsidRPr="00381035">
        <w:t xml:space="preserve"> labor, which undercuts the aff’s radicality. The aff is not a flight from structures – a general strike presumes a temporary pause on Labor to achieve a desired outcome – but it’s unclear what that outcome is and what the endpoint of the strike is. </w:t>
      </w:r>
    </w:p>
    <w:p w14:paraId="6E6CF819" w14:textId="77777777" w:rsidR="00BE2EFD" w:rsidRPr="00381035" w:rsidRDefault="00BE2EFD" w:rsidP="00BE2EFD">
      <w:pPr>
        <w:rPr>
          <w:rStyle w:val="StyleUnderline"/>
          <w:highlight w:val="green"/>
        </w:rPr>
      </w:pPr>
    </w:p>
    <w:p w14:paraId="6576C8BF" w14:textId="77777777" w:rsidR="00BE2EFD" w:rsidRPr="00381035" w:rsidRDefault="00BE2EFD" w:rsidP="00BE2EFD">
      <w:pPr>
        <w:rPr>
          <w:rStyle w:val="StyleUnderline"/>
          <w:highlight w:val="green"/>
        </w:rPr>
      </w:pPr>
    </w:p>
    <w:p w14:paraId="1900365C" w14:textId="77777777" w:rsidR="00BE2EFD" w:rsidRPr="00381035" w:rsidRDefault="00BE2EFD" w:rsidP="00BE2EFD">
      <w:pPr>
        <w:pStyle w:val="Heading4"/>
        <w:rPr>
          <w:rStyle w:val="StyleUnderline"/>
          <w:highlight w:val="green"/>
        </w:rPr>
      </w:pPr>
      <w:r w:rsidRPr="00381035">
        <w:t xml:space="preserve">Political demands and rights claims from </w:t>
      </w:r>
      <w:r w:rsidRPr="00381035">
        <w:rPr>
          <w:u w:val="single"/>
        </w:rPr>
        <w:t>within</w:t>
      </w:r>
      <w:r w:rsidRPr="00381035">
        <w:t xml:space="preserve"> zones of unfreedom have </w:t>
      </w:r>
      <w:r w:rsidRPr="00381035">
        <w:rPr>
          <w:u w:val="single"/>
        </w:rPr>
        <w:t>radical potential</w:t>
      </w:r>
      <w:r w:rsidRPr="00381035">
        <w:t xml:space="preserve">. </w:t>
      </w:r>
    </w:p>
    <w:p w14:paraId="38321B46" w14:textId="77777777" w:rsidR="00BE2EFD" w:rsidRPr="00381035" w:rsidRDefault="00BE2EFD" w:rsidP="00BE2EFD">
      <w:pPr>
        <w:rPr>
          <w:rStyle w:val="StyleUnderline"/>
          <w:highlight w:val="green"/>
        </w:rPr>
      </w:pPr>
      <w:r w:rsidRPr="00381035">
        <w:rPr>
          <w:rStyle w:val="Style13ptBold"/>
        </w:rPr>
        <w:t>Doyle 12</w:t>
      </w:r>
      <w:r w:rsidRPr="00381035">
        <w:t>—</w:t>
      </w:r>
      <w:r w:rsidRPr="00381035">
        <w:rPr>
          <w:szCs w:val="20"/>
        </w:rPr>
        <w:t>PhD candidate, Northeastern University (Benjamin, “Practicing “Politics [from] Without [the] Proper Locus”: Strategic Intimacies and the Subject of Unfreedom in Frederick Douglass’ “Narrative of the Life of Frederick Douglass, an American Slave, Written by Himself” (1845),” https://benjaminjdoyle.wordpress.com/tag/saidiya-hartman/, dml)</w:t>
      </w:r>
    </w:p>
    <w:p w14:paraId="754D1A94" w14:textId="77777777" w:rsidR="00BE2EFD" w:rsidRPr="00381035" w:rsidRDefault="00BE2EFD" w:rsidP="00BE2EFD">
      <w:pPr>
        <w:rPr>
          <w:rStyle w:val="StyleUnderline"/>
        </w:rPr>
      </w:pPr>
      <w:r w:rsidRPr="00381035">
        <w:rPr>
          <w:rStyle w:val="StyleUnderline"/>
        </w:rPr>
        <w:t xml:space="preserve">Scholars of the Slave Narrative have </w:t>
      </w:r>
      <w:r w:rsidRPr="00381035">
        <w:rPr>
          <w:rStyle w:val="Emphasis"/>
        </w:rPr>
        <w:t>gained</w:t>
      </w:r>
      <w:r w:rsidRPr="00381035">
        <w:rPr>
          <w:sz w:val="16"/>
        </w:rPr>
        <w:t xml:space="preserve"> significant </w:t>
      </w:r>
      <w:r w:rsidRPr="00381035">
        <w:rPr>
          <w:rStyle w:val="Emphasis"/>
        </w:rPr>
        <w:t>ground</w:t>
      </w:r>
      <w:r w:rsidRPr="00381035">
        <w:rPr>
          <w:rStyle w:val="StyleUnderline"/>
        </w:rPr>
        <w:t xml:space="preserve"> in</w:t>
      </w:r>
      <w:r w:rsidRPr="00381035">
        <w:rPr>
          <w:sz w:val="16"/>
        </w:rPr>
        <w:t xml:space="preserve"> locating and </w:t>
      </w:r>
      <w:r w:rsidRPr="00381035">
        <w:rPr>
          <w:rStyle w:val="StyleUnderline"/>
        </w:rPr>
        <w:t>theorizing</w:t>
      </w:r>
      <w:r w:rsidRPr="00381035">
        <w:rPr>
          <w:sz w:val="16"/>
        </w:rPr>
        <w:t xml:space="preserve"> on the socially transformative </w:t>
      </w:r>
      <w:r w:rsidRPr="00381035">
        <w:rPr>
          <w:rStyle w:val="StyleUnderline"/>
        </w:rPr>
        <w:t>potentialities of</w:t>
      </w:r>
      <w:r w:rsidRPr="00381035">
        <w:rPr>
          <w:sz w:val="16"/>
        </w:rPr>
        <w:t xml:space="preserve"> black (and white) </w:t>
      </w:r>
      <w:r w:rsidRPr="00381035">
        <w:rPr>
          <w:rStyle w:val="StyleUnderline"/>
        </w:rPr>
        <w:t>resistance to the</w:t>
      </w:r>
      <w:r w:rsidRPr="00381035">
        <w:rPr>
          <w:sz w:val="16"/>
        </w:rPr>
        <w:t xml:space="preserve"> sustaining </w:t>
      </w:r>
      <w:r w:rsidRPr="00381035">
        <w:rPr>
          <w:rStyle w:val="StyleUnderline"/>
        </w:rPr>
        <w:t xml:space="preserve">modes of racial Othering determining who will and will not be afforded </w:t>
      </w:r>
      <w:r w:rsidRPr="00381035">
        <w:rPr>
          <w:rStyle w:val="Emphasis"/>
        </w:rPr>
        <w:t>recognition</w:t>
      </w:r>
      <w:r w:rsidRPr="00381035">
        <w:rPr>
          <w:rStyle w:val="StyleUnderline"/>
        </w:rPr>
        <w:t xml:space="preserve"> as a rights-bearing subject</w:t>
      </w:r>
      <w:r w:rsidRPr="00381035">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381035">
        <w:rPr>
          <w:rStyle w:val="StyleUnderline"/>
        </w:rPr>
        <w:t xml:space="preserve">to </w:t>
      </w:r>
      <w:r w:rsidRPr="00381035">
        <w:rPr>
          <w:rStyle w:val="Emphasis"/>
        </w:rPr>
        <w:t>unsettle</w:t>
      </w:r>
      <w:r w:rsidRPr="00381035">
        <w:rPr>
          <w:rStyle w:val="StyleUnderline"/>
        </w:rPr>
        <w:t xml:space="preserve"> the exploitative and exclusionary political modes of White domination</w:t>
      </w:r>
      <w:r w:rsidRPr="00381035">
        <w:rPr>
          <w:sz w:val="16"/>
        </w:rPr>
        <w:t xml:space="preserve">, such </w:t>
      </w:r>
      <w:r w:rsidRPr="00381035">
        <w:rPr>
          <w:rStyle w:val="StyleUnderline"/>
        </w:rPr>
        <w:t xml:space="preserve">scholarly </w:t>
      </w:r>
      <w:r w:rsidRPr="00381035">
        <w:rPr>
          <w:rStyle w:val="StyleUnderline"/>
          <w:highlight w:val="green"/>
        </w:rPr>
        <w:t>critical assessments</w:t>
      </w:r>
      <w:r w:rsidRPr="00381035">
        <w:rPr>
          <w:rStyle w:val="StyleUnderline"/>
        </w:rPr>
        <w:t xml:space="preserve"> have tended to </w:t>
      </w:r>
      <w:r w:rsidRPr="00381035">
        <w:rPr>
          <w:rStyle w:val="Emphasis"/>
          <w:highlight w:val="green"/>
        </w:rPr>
        <w:t>measure</w:t>
      </w:r>
      <w:r w:rsidRPr="00381035">
        <w:rPr>
          <w:rStyle w:val="Emphasis"/>
        </w:rPr>
        <w:t xml:space="preserve"> the </w:t>
      </w:r>
      <w:r w:rsidRPr="00381035">
        <w:rPr>
          <w:rStyle w:val="Emphasis"/>
          <w:highlight w:val="green"/>
        </w:rPr>
        <w:t>efficacy</w:t>
      </w:r>
      <w:r w:rsidRPr="00381035">
        <w:rPr>
          <w:rStyle w:val="StyleUnderline"/>
          <w:highlight w:val="green"/>
        </w:rPr>
        <w:t xml:space="preserve"> of</w:t>
      </w:r>
      <w:r w:rsidRPr="00381035">
        <w:rPr>
          <w:rStyle w:val="StyleUnderline"/>
        </w:rPr>
        <w:t xml:space="preserve"> these acts of political </w:t>
      </w:r>
      <w:r w:rsidRPr="00381035">
        <w:rPr>
          <w:rStyle w:val="StyleUnderline"/>
          <w:highlight w:val="green"/>
        </w:rPr>
        <w:t>resistance through</w:t>
      </w:r>
      <w:r w:rsidRPr="00381035">
        <w:rPr>
          <w:rStyle w:val="StyleUnderline"/>
        </w:rPr>
        <w:t xml:space="preserve"> their </w:t>
      </w:r>
      <w:r w:rsidRPr="00381035">
        <w:rPr>
          <w:rStyle w:val="Emphasis"/>
          <w:highlight w:val="green"/>
        </w:rPr>
        <w:t>associative distance</w:t>
      </w:r>
      <w:r w:rsidRPr="00381035">
        <w:rPr>
          <w:rStyle w:val="StyleUnderline"/>
          <w:highlight w:val="green"/>
        </w:rPr>
        <w:t xml:space="preserve"> </w:t>
      </w:r>
      <w:r w:rsidRPr="00381035">
        <w:rPr>
          <w:rStyle w:val="StyleUnderline"/>
        </w:rPr>
        <w:t>from</w:t>
      </w:r>
      <w:r w:rsidRPr="00381035">
        <w:rPr>
          <w:sz w:val="16"/>
        </w:rPr>
        <w:t xml:space="preserve"> the spatial and ideological locus of </w:t>
      </w:r>
      <w:r w:rsidRPr="00381035">
        <w:rPr>
          <w:rStyle w:val="StyleUnderline"/>
        </w:rPr>
        <w:t xml:space="preserve">the dominant culture’s ways of </w:t>
      </w:r>
      <w:r w:rsidRPr="00381035">
        <w:rPr>
          <w:rStyle w:val="Emphasis"/>
        </w:rPr>
        <w:t>being</w:t>
      </w:r>
      <w:r w:rsidRPr="00381035">
        <w:rPr>
          <w:rStyle w:val="StyleUnderline"/>
        </w:rPr>
        <w:t xml:space="preserve"> and </w:t>
      </w:r>
      <w:r w:rsidRPr="00381035">
        <w:rPr>
          <w:rStyle w:val="Emphasis"/>
        </w:rPr>
        <w:t>practice</w:t>
      </w:r>
      <w:r w:rsidRPr="00381035">
        <w:rPr>
          <w:sz w:val="16"/>
        </w:rPr>
        <w:t xml:space="preserve">. In other words, </w:t>
      </w:r>
      <w:r w:rsidRPr="00381035">
        <w:rPr>
          <w:rStyle w:val="StyleUnderline"/>
        </w:rPr>
        <w:t xml:space="preserve">the effort has been to </w:t>
      </w:r>
      <w:r w:rsidRPr="00381035">
        <w:rPr>
          <w:rStyle w:val="Emphasis"/>
        </w:rPr>
        <w:t>seek out</w:t>
      </w:r>
      <w:r w:rsidRPr="00381035">
        <w:rPr>
          <w:sz w:val="16"/>
        </w:rPr>
        <w:t xml:space="preserve">, </w:t>
      </w:r>
      <w:r w:rsidRPr="00381035">
        <w:rPr>
          <w:rStyle w:val="StyleUnderline"/>
        </w:rPr>
        <w:t>and</w:t>
      </w:r>
      <w:r w:rsidRPr="00381035">
        <w:rPr>
          <w:sz w:val="16"/>
        </w:rPr>
        <w:t xml:space="preserve">, therefore, </w:t>
      </w:r>
      <w:r w:rsidRPr="00381035">
        <w:rPr>
          <w:rStyle w:val="Emphasis"/>
        </w:rPr>
        <w:t>define</w:t>
      </w:r>
      <w:r w:rsidRPr="00381035">
        <w:rPr>
          <w:sz w:val="16"/>
        </w:rPr>
        <w:t xml:space="preserve">, </w:t>
      </w:r>
      <w:r w:rsidRPr="00381035">
        <w:rPr>
          <w:rStyle w:val="StyleUnderline"/>
        </w:rPr>
        <w:t xml:space="preserve">what </w:t>
      </w:r>
      <w:r w:rsidRPr="00381035">
        <w:rPr>
          <w:rStyle w:val="Emphasis"/>
        </w:rPr>
        <w:t>counts</w:t>
      </w:r>
      <w:r w:rsidRPr="00381035">
        <w:rPr>
          <w:rStyle w:val="StyleUnderline"/>
        </w:rPr>
        <w:t xml:space="preserve"> as a transformative</w:t>
      </w:r>
      <w:r w:rsidRPr="00381035">
        <w:rPr>
          <w:sz w:val="16"/>
        </w:rPr>
        <w:t xml:space="preserve"> counter-culture or counter-normative </w:t>
      </w:r>
      <w:r w:rsidRPr="00381035">
        <w:rPr>
          <w:rStyle w:val="StyleUnderline"/>
        </w:rPr>
        <w:t xml:space="preserve">discourse as necessarily </w:t>
      </w:r>
      <w:r w:rsidRPr="00381035">
        <w:rPr>
          <w:rStyle w:val="StyleUnderline"/>
          <w:highlight w:val="green"/>
        </w:rPr>
        <w:t>located</w:t>
      </w:r>
      <w:r w:rsidRPr="00381035">
        <w:rPr>
          <w:rStyle w:val="StyleUnderline"/>
        </w:rPr>
        <w:t xml:space="preserve"> and enacted </w:t>
      </w:r>
      <w:r w:rsidRPr="00381035">
        <w:rPr>
          <w:rStyle w:val="StyleUnderline"/>
          <w:highlight w:val="green"/>
        </w:rPr>
        <w:t xml:space="preserve">from </w:t>
      </w:r>
      <w:r w:rsidRPr="00381035">
        <w:rPr>
          <w:rStyle w:val="Emphasis"/>
          <w:highlight w:val="green"/>
        </w:rPr>
        <w:t>without</w:t>
      </w:r>
      <w:r w:rsidRPr="00381035">
        <w:rPr>
          <w:rStyle w:val="StyleUnderline"/>
        </w:rPr>
        <w:t xml:space="preserve"> rather than </w:t>
      </w:r>
      <w:r w:rsidRPr="00381035">
        <w:rPr>
          <w:rStyle w:val="Emphasis"/>
        </w:rPr>
        <w:t>within</w:t>
      </w:r>
      <w:r w:rsidRPr="00381035">
        <w:rPr>
          <w:rStyle w:val="StyleUnderline"/>
        </w:rPr>
        <w:t xml:space="preserve"> the spaces of </w:t>
      </w:r>
      <w:r w:rsidRPr="00381035">
        <w:rPr>
          <w:rStyle w:val="StyleUnderline"/>
          <w:highlight w:val="green"/>
        </w:rPr>
        <w:t>domination</w:t>
      </w:r>
      <w:r w:rsidRPr="00381035">
        <w:rPr>
          <w:sz w:val="16"/>
        </w:rPr>
        <w:t xml:space="preserve">. </w:t>
      </w:r>
      <w:r w:rsidRPr="00381035">
        <w:rPr>
          <w:rStyle w:val="StyleUnderline"/>
        </w:rPr>
        <w:t>This</w:t>
      </w:r>
      <w:r w:rsidRPr="00381035">
        <w:rPr>
          <w:sz w:val="16"/>
        </w:rPr>
        <w:t xml:space="preserve"> approach, however, </w:t>
      </w:r>
      <w:r w:rsidRPr="00381035">
        <w:rPr>
          <w:rStyle w:val="StyleUnderline"/>
        </w:rPr>
        <w:t xml:space="preserve">has </w:t>
      </w:r>
      <w:r w:rsidRPr="00381035">
        <w:rPr>
          <w:rStyle w:val="StyleUnderline"/>
          <w:highlight w:val="green"/>
        </w:rPr>
        <w:t>caused</w:t>
      </w:r>
      <w:r w:rsidRPr="00381035">
        <w:rPr>
          <w:rStyle w:val="StyleUnderline"/>
        </w:rPr>
        <w:t xml:space="preserve"> many </w:t>
      </w:r>
      <w:r w:rsidRPr="00381035">
        <w:rPr>
          <w:rStyle w:val="StyleUnderline"/>
          <w:highlight w:val="green"/>
        </w:rPr>
        <w:t xml:space="preserve">scholars to </w:t>
      </w:r>
      <w:r w:rsidRPr="00381035">
        <w:rPr>
          <w:rStyle w:val="Emphasis"/>
          <w:highlight w:val="green"/>
        </w:rPr>
        <w:t>struggle</w:t>
      </w:r>
      <w:r w:rsidRPr="00381035">
        <w:rPr>
          <w:rStyle w:val="StyleUnderline"/>
          <w:highlight w:val="green"/>
        </w:rPr>
        <w:t xml:space="preserve"> to conceive</w:t>
      </w:r>
      <w:r w:rsidRPr="00381035">
        <w:rPr>
          <w:rStyle w:val="StyleUnderline"/>
        </w:rPr>
        <w:t xml:space="preserve"> of the space of </w:t>
      </w:r>
      <w:r w:rsidRPr="00381035">
        <w:rPr>
          <w:rStyle w:val="Emphasis"/>
          <w:highlight w:val="green"/>
        </w:rPr>
        <w:t>un-freedom</w:t>
      </w:r>
      <w:r w:rsidRPr="00381035">
        <w:rPr>
          <w:sz w:val="16"/>
        </w:rPr>
        <w:t xml:space="preserve"> (of </w:t>
      </w:r>
      <w:r w:rsidRPr="00381035">
        <w:rPr>
          <w:rStyle w:val="Emphasis"/>
        </w:rPr>
        <w:t>enslavement</w:t>
      </w:r>
      <w:r w:rsidRPr="00381035">
        <w:rPr>
          <w:rStyle w:val="StyleUnderline"/>
        </w:rPr>
        <w:t xml:space="preserve"> or </w:t>
      </w:r>
      <w:r w:rsidRPr="00381035">
        <w:rPr>
          <w:rStyle w:val="Emphasis"/>
        </w:rPr>
        <w:t>post-slavery subjugation</w:t>
      </w:r>
      <w:r w:rsidRPr="00381035">
        <w:rPr>
          <w:sz w:val="16"/>
        </w:rPr>
        <w:t xml:space="preserve">) </w:t>
      </w:r>
      <w:r w:rsidRPr="00381035">
        <w:rPr>
          <w:rStyle w:val="StyleUnderline"/>
          <w:highlight w:val="green"/>
        </w:rPr>
        <w:t xml:space="preserve">as </w:t>
      </w:r>
      <w:r w:rsidRPr="00381035">
        <w:rPr>
          <w:rStyle w:val="Emphasis"/>
          <w:highlight w:val="green"/>
        </w:rPr>
        <w:t>anything other</w:t>
      </w:r>
      <w:r w:rsidRPr="00381035">
        <w:rPr>
          <w:rStyle w:val="StyleUnderline"/>
          <w:highlight w:val="green"/>
        </w:rPr>
        <w:t xml:space="preserve"> than a </w:t>
      </w:r>
      <w:r w:rsidRPr="00381035">
        <w:rPr>
          <w:rStyle w:val="Emphasis"/>
          <w:highlight w:val="green"/>
        </w:rPr>
        <w:t>negative</w:t>
      </w:r>
      <w:r w:rsidRPr="00381035">
        <w:rPr>
          <w:rStyle w:val="StyleUnderline"/>
        </w:rPr>
        <w:t xml:space="preserve"> political </w:t>
      </w:r>
      <w:r w:rsidRPr="00381035">
        <w:rPr>
          <w:rStyle w:val="StyleUnderline"/>
          <w:highlight w:val="green"/>
        </w:rPr>
        <w:t>zone</w:t>
      </w:r>
      <w:r w:rsidRPr="00381035">
        <w:rPr>
          <w:sz w:val="16"/>
        </w:rPr>
        <w:t xml:space="preserve">. </w:t>
      </w:r>
      <w:r w:rsidRPr="00381035">
        <w:rPr>
          <w:rStyle w:val="StyleUnderline"/>
        </w:rPr>
        <w:t>This</w:t>
      </w:r>
      <w:r w:rsidRPr="00381035">
        <w:rPr>
          <w:sz w:val="16"/>
        </w:rPr>
        <w:t xml:space="preserve"> paper </w:t>
      </w:r>
      <w:r w:rsidRPr="00381035">
        <w:rPr>
          <w:rStyle w:val="StyleUnderline"/>
        </w:rPr>
        <w:t xml:space="preserve">takes a </w:t>
      </w:r>
      <w:r w:rsidRPr="00381035">
        <w:rPr>
          <w:rStyle w:val="Emphasis"/>
        </w:rPr>
        <w:t>different approach</w:t>
      </w:r>
      <w:r w:rsidRPr="00381035">
        <w:rPr>
          <w:rStyle w:val="StyleUnderline"/>
        </w:rPr>
        <w:t xml:space="preserve"> in determining the politicity of the enslaved subject and the </w:t>
      </w:r>
      <w:r w:rsidRPr="00381035">
        <w:rPr>
          <w:rStyle w:val="Emphasis"/>
        </w:rPr>
        <w:t>socially</w:t>
      </w:r>
      <w:r w:rsidRPr="00381035">
        <w:rPr>
          <w:rStyle w:val="StyleUnderline"/>
        </w:rPr>
        <w:t xml:space="preserve"> and </w:t>
      </w:r>
      <w:r w:rsidRPr="00381035">
        <w:rPr>
          <w:rStyle w:val="Emphasis"/>
        </w:rPr>
        <w:t>ideologically transformative potentiality</w:t>
      </w:r>
      <w:r w:rsidRPr="00381035">
        <w:rPr>
          <w:sz w:val="16"/>
        </w:rPr>
        <w:t xml:space="preserve"> his/her position of </w:t>
      </w:r>
      <w:r w:rsidRPr="00381035">
        <w:rPr>
          <w:rStyle w:val="StyleUnderline"/>
        </w:rPr>
        <w:t>unfreedom makes possible</w:t>
      </w:r>
      <w:r w:rsidRPr="00381035">
        <w:rPr>
          <w:sz w:val="16"/>
        </w:rPr>
        <w:t xml:space="preserve">. That is, this paper asks what it would mean to propose a transfiguration of the “proper” (i.e., normative) locus of political practice. That is, how </w:t>
      </w:r>
      <w:r w:rsidRPr="00381035">
        <w:rPr>
          <w:rStyle w:val="StyleUnderline"/>
        </w:rPr>
        <w:t>might a critical reimagining of the</w:t>
      </w:r>
      <w:r w:rsidRPr="00381035">
        <w:rPr>
          <w:sz w:val="16"/>
        </w:rPr>
        <w:t xml:space="preserve"> “</w:t>
      </w:r>
      <w:r w:rsidRPr="00381035">
        <w:rPr>
          <w:rStyle w:val="Emphasis"/>
        </w:rPr>
        <w:t>proper</w:t>
      </w:r>
      <w:r w:rsidRPr="00381035">
        <w:rPr>
          <w:sz w:val="16"/>
        </w:rPr>
        <w:t xml:space="preserve">” </w:t>
      </w:r>
      <w:r w:rsidRPr="00381035">
        <w:rPr>
          <w:rStyle w:val="StyleUnderline"/>
        </w:rPr>
        <w:t xml:space="preserve">grounding of the practice of politics as necessarily </w:t>
      </w:r>
      <w:r w:rsidRPr="00381035">
        <w:rPr>
          <w:rStyle w:val="Emphasis"/>
        </w:rPr>
        <w:t>within</w:t>
      </w:r>
      <w:r w:rsidRPr="00381035">
        <w:rPr>
          <w:rStyle w:val="StyleUnderline"/>
        </w:rPr>
        <w:t xml:space="preserve"> rather than </w:t>
      </w:r>
      <w:r w:rsidRPr="00381035">
        <w:rPr>
          <w:rStyle w:val="Emphasis"/>
        </w:rPr>
        <w:t>without</w:t>
      </w:r>
      <w:r w:rsidRPr="00381035">
        <w:rPr>
          <w:rStyle w:val="StyleUnderline"/>
        </w:rPr>
        <w:t xml:space="preserve"> the space of unfreedom contribute to</w:t>
      </w:r>
      <w:r w:rsidRPr="00381035">
        <w:rPr>
          <w:sz w:val="16"/>
        </w:rPr>
        <w:t xml:space="preserve"> the </w:t>
      </w:r>
      <w:r w:rsidRPr="00381035">
        <w:rPr>
          <w:rStyle w:val="StyleUnderline"/>
        </w:rPr>
        <w:t>ongoing critique of</w:t>
      </w:r>
      <w:r w:rsidRPr="00381035">
        <w:rPr>
          <w:sz w:val="16"/>
        </w:rPr>
        <w:t xml:space="preserve"> the historical development of the normative political frame, and </w:t>
      </w:r>
      <w:r w:rsidRPr="00381035">
        <w:rPr>
          <w:rStyle w:val="StyleUnderline"/>
        </w:rPr>
        <w:t>the continued hegemony of</w:t>
      </w:r>
      <w:r w:rsidRPr="00381035">
        <w:rPr>
          <w:sz w:val="16"/>
        </w:rPr>
        <w:t xml:space="preserve"> its </w:t>
      </w:r>
      <w:r w:rsidRPr="00381035">
        <w:rPr>
          <w:rStyle w:val="Emphasis"/>
        </w:rPr>
        <w:t>self-authorizing</w:t>
      </w:r>
      <w:r w:rsidRPr="00381035">
        <w:rPr>
          <w:sz w:val="16"/>
        </w:rPr>
        <w:t xml:space="preserve"> “language of </w:t>
      </w:r>
      <w:r w:rsidRPr="00381035">
        <w:rPr>
          <w:rStyle w:val="Emphasis"/>
        </w:rPr>
        <w:t>persons</w:t>
      </w:r>
      <w:r w:rsidRPr="00381035">
        <w:rPr>
          <w:sz w:val="16"/>
        </w:rPr>
        <w:t xml:space="preserve">, rights, and liberties” (Hartman 6)? That is, might </w:t>
      </w:r>
      <w:r w:rsidRPr="00381035">
        <w:rPr>
          <w:rStyle w:val="StyleUnderline"/>
        </w:rPr>
        <w:t>we learn something</w:t>
      </w:r>
      <w:r w:rsidRPr="00381035">
        <w:rPr>
          <w:sz w:val="16"/>
        </w:rPr>
        <w:t xml:space="preserve"> about (</w:t>
      </w:r>
      <w:r w:rsidRPr="00381035">
        <w:rPr>
          <w:rStyle w:val="StyleUnderline"/>
        </w:rPr>
        <w:t>from</w:t>
      </w:r>
      <w:r w:rsidRPr="00381035">
        <w:rPr>
          <w:sz w:val="16"/>
        </w:rPr>
        <w:t xml:space="preserve">) </w:t>
      </w:r>
      <w:r w:rsidRPr="00381035">
        <w:rPr>
          <w:rStyle w:val="Emphasis"/>
        </w:rPr>
        <w:t>black counter-cultural forms</w:t>
      </w:r>
      <w:r w:rsidRPr="00381035">
        <w:rPr>
          <w:rStyle w:val="StyleUnderline"/>
        </w:rPr>
        <w:t xml:space="preserve"> of political resistance</w:t>
      </w:r>
      <w:r w:rsidRPr="00381035">
        <w:rPr>
          <w:sz w:val="16"/>
        </w:rPr>
        <w:t xml:space="preserve"> in the nineteenth-century </w:t>
      </w:r>
      <w:r w:rsidRPr="00381035">
        <w:rPr>
          <w:rStyle w:val="StyleUnderline"/>
        </w:rPr>
        <w:t xml:space="preserve">by </w:t>
      </w:r>
      <w:r w:rsidRPr="00381035">
        <w:rPr>
          <w:rStyle w:val="Emphasis"/>
        </w:rPr>
        <w:t>reconceptualizing</w:t>
      </w:r>
      <w:r w:rsidRPr="00381035">
        <w:rPr>
          <w:rStyle w:val="StyleUnderline"/>
        </w:rPr>
        <w:t xml:space="preserve"> the</w:t>
      </w:r>
      <w:r w:rsidRPr="00381035">
        <w:rPr>
          <w:sz w:val="16"/>
        </w:rPr>
        <w:t xml:space="preserve"> “</w:t>
      </w:r>
      <w:r w:rsidRPr="00381035">
        <w:rPr>
          <w:rStyle w:val="StyleUnderline"/>
        </w:rPr>
        <w:t>proper</w:t>
      </w:r>
      <w:r w:rsidRPr="00381035">
        <w:rPr>
          <w:sz w:val="16"/>
        </w:rPr>
        <w:t xml:space="preserve">” </w:t>
      </w:r>
      <w:r w:rsidRPr="00381035">
        <w:rPr>
          <w:rStyle w:val="StyleUnderline"/>
        </w:rPr>
        <w:t>scene of the political through a reconsideration of how acts of political self-making</w:t>
      </w:r>
      <w:r w:rsidRPr="00381035">
        <w:rPr>
          <w:sz w:val="16"/>
        </w:rPr>
        <w:t xml:space="preserve"> and “partaking” (Rancière) </w:t>
      </w:r>
      <w:r w:rsidRPr="00381035">
        <w:rPr>
          <w:rStyle w:val="StyleUnderline"/>
        </w:rPr>
        <w:t xml:space="preserve">emerge </w:t>
      </w:r>
      <w:r w:rsidRPr="00381035">
        <w:rPr>
          <w:rStyle w:val="Emphasis"/>
        </w:rPr>
        <w:t>primarily within</w:t>
      </w:r>
      <w:r w:rsidRPr="00381035">
        <w:rPr>
          <w:rStyle w:val="StyleUnderline"/>
        </w:rPr>
        <w:t xml:space="preserve"> rather than from </w:t>
      </w:r>
      <w:r w:rsidRPr="00381035">
        <w:rPr>
          <w:rStyle w:val="Emphasis"/>
        </w:rPr>
        <w:t>without</w:t>
      </w:r>
      <w:r w:rsidRPr="00381035">
        <w:rPr>
          <w:sz w:val="16"/>
        </w:rPr>
        <w:t xml:space="preserve"> the space of </w:t>
      </w:r>
      <w:r w:rsidRPr="00381035">
        <w:rPr>
          <w:rStyle w:val="Emphasis"/>
        </w:rPr>
        <w:t>un-freedom</w:t>
      </w:r>
      <w:r w:rsidRPr="00381035">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381035">
        <w:rPr>
          <w:rStyle w:val="StyleUnderline"/>
        </w:rPr>
        <w:t xml:space="preserve">the political subject’s very </w:t>
      </w:r>
      <w:r w:rsidRPr="00381035">
        <w:rPr>
          <w:rStyle w:val="Emphasis"/>
        </w:rPr>
        <w:t>distance</w:t>
      </w:r>
      <w:r w:rsidRPr="00381035">
        <w:rPr>
          <w:rStyle w:val="StyleUnderline"/>
        </w:rPr>
        <w:t xml:space="preserve"> from rather than its </w:t>
      </w:r>
      <w:r w:rsidRPr="00381035">
        <w:rPr>
          <w:rStyle w:val="Emphasis"/>
        </w:rPr>
        <w:t>recognition</w:t>
      </w:r>
      <w:r w:rsidRPr="00381035">
        <w:rPr>
          <w:rStyle w:val="StyleUnderline"/>
        </w:rPr>
        <w:t xml:space="preserve"> and </w:t>
      </w:r>
      <w:r w:rsidRPr="00381035">
        <w:rPr>
          <w:rStyle w:val="Emphasis"/>
        </w:rPr>
        <w:t>authorization</w:t>
      </w:r>
      <w:r w:rsidRPr="00381035">
        <w:rPr>
          <w:rStyle w:val="StyleUnderline"/>
        </w:rPr>
        <w:t xml:space="preserve"> of rights by the normative politics proper</w:t>
      </w:r>
      <w:r w:rsidRPr="00381035">
        <w:rPr>
          <w:sz w:val="16"/>
        </w:rPr>
        <w:t xml:space="preserve">, </w:t>
      </w:r>
      <w:r w:rsidRPr="00381035">
        <w:rPr>
          <w:rStyle w:val="Emphasis"/>
        </w:rPr>
        <w:t>defined</w:t>
      </w:r>
      <w:r w:rsidRPr="00381035">
        <w:rPr>
          <w:rStyle w:val="StyleUnderline"/>
        </w:rPr>
        <w:t xml:space="preserve"> the political ideal</w:t>
      </w:r>
      <w:r w:rsidRPr="00381035">
        <w:rPr>
          <w:sz w:val="16"/>
        </w:rPr>
        <w:t xml:space="preserve">? </w:t>
      </w:r>
      <w:r w:rsidRPr="00381035">
        <w:rPr>
          <w:rStyle w:val="StyleUnderline"/>
        </w:rPr>
        <w:t>Might</w:t>
      </w:r>
      <w:r w:rsidRPr="00381035">
        <w:rPr>
          <w:sz w:val="16"/>
        </w:rPr>
        <w:t xml:space="preserve"> the </w:t>
      </w:r>
      <w:r w:rsidRPr="00381035">
        <w:rPr>
          <w:rStyle w:val="Emphasis"/>
        </w:rPr>
        <w:t>vulnerable deliberative actions</w:t>
      </w:r>
      <w:r w:rsidRPr="00381035">
        <w:rPr>
          <w:rStyle w:val="StyleUnderline"/>
        </w:rPr>
        <w:t xml:space="preserve"> of enslaved subjects</w:t>
      </w:r>
      <w:r w:rsidRPr="00381035">
        <w:rPr>
          <w:sz w:val="16"/>
        </w:rPr>
        <w:t xml:space="preserve"> – </w:t>
      </w:r>
      <w:r w:rsidRPr="00381035">
        <w:rPr>
          <w:rStyle w:val="StyleUnderline"/>
        </w:rPr>
        <w:t xml:space="preserve">who even under the </w:t>
      </w:r>
      <w:r w:rsidRPr="00381035">
        <w:rPr>
          <w:rStyle w:val="Emphasis"/>
        </w:rPr>
        <w:t>seemingly unalterable conditions</w:t>
      </w:r>
      <w:r w:rsidRPr="00381035">
        <w:rPr>
          <w:rStyle w:val="StyleUnderline"/>
        </w:rPr>
        <w:t xml:space="preserve"> of strategic surveillance</w:t>
      </w:r>
      <w:r w:rsidRPr="00381035">
        <w:rPr>
          <w:sz w:val="16"/>
        </w:rPr>
        <w:t xml:space="preserve"> (“</w:t>
      </w:r>
      <w:r w:rsidRPr="00381035">
        <w:rPr>
          <w:rStyle w:val="Emphasis"/>
        </w:rPr>
        <w:t>hyper visibility</w:t>
      </w:r>
      <w:r w:rsidRPr="00381035">
        <w:rPr>
          <w:sz w:val="16"/>
        </w:rPr>
        <w:t xml:space="preserve">”) </w:t>
      </w:r>
      <w:r w:rsidRPr="00381035">
        <w:rPr>
          <w:rStyle w:val="StyleUnderline"/>
        </w:rPr>
        <w:t xml:space="preserve">and </w:t>
      </w:r>
      <w:r w:rsidRPr="00381035">
        <w:rPr>
          <w:rStyle w:val="Emphasis"/>
        </w:rPr>
        <w:t>torture</w:t>
      </w:r>
      <w:r w:rsidRPr="00381035">
        <w:rPr>
          <w:sz w:val="16"/>
        </w:rPr>
        <w:t xml:space="preserve">, </w:t>
      </w:r>
      <w:r w:rsidRPr="00381035">
        <w:rPr>
          <w:rStyle w:val="StyleUnderline"/>
        </w:rPr>
        <w:t>compose</w:t>
      </w:r>
      <w:r w:rsidRPr="00381035">
        <w:rPr>
          <w:sz w:val="16"/>
        </w:rPr>
        <w:t xml:space="preserve"> “</w:t>
      </w:r>
      <w:r w:rsidRPr="00381035">
        <w:rPr>
          <w:rStyle w:val="Emphasis"/>
        </w:rPr>
        <w:t>networks of affiliation</w:t>
      </w:r>
      <w:r w:rsidRPr="00381035">
        <w:rPr>
          <w:sz w:val="16"/>
        </w:rPr>
        <w:t xml:space="preserve">” </w:t>
      </w:r>
      <w:r w:rsidRPr="00381035">
        <w:rPr>
          <w:rStyle w:val="StyleUnderline"/>
        </w:rPr>
        <w:t xml:space="preserve">and </w:t>
      </w:r>
      <w:r w:rsidRPr="00381035">
        <w:rPr>
          <w:rStyle w:val="Emphasis"/>
        </w:rPr>
        <w:t>strategized counter-modes</w:t>
      </w:r>
      <w:r w:rsidRPr="00381035">
        <w:rPr>
          <w:rStyle w:val="StyleUnderline"/>
        </w:rPr>
        <w:t xml:space="preserve"> of micropolitical resistance and revolt</w:t>
      </w:r>
      <w:r w:rsidRPr="00381035">
        <w:rPr>
          <w:sz w:val="16"/>
        </w:rPr>
        <w:t xml:space="preserve"> (Hartman) – </w:t>
      </w:r>
      <w:r w:rsidRPr="00381035">
        <w:rPr>
          <w:rStyle w:val="StyleUnderline"/>
        </w:rPr>
        <w:t xml:space="preserve">demonstrate a </w:t>
      </w:r>
      <w:r w:rsidRPr="00381035">
        <w:rPr>
          <w:rStyle w:val="Emphasis"/>
        </w:rPr>
        <w:t>more effective</w:t>
      </w:r>
      <w:r w:rsidRPr="00381035">
        <w:rPr>
          <w:sz w:val="16"/>
        </w:rPr>
        <w:t xml:space="preserve">, </w:t>
      </w:r>
      <w:r w:rsidRPr="00381035">
        <w:rPr>
          <w:rStyle w:val="Emphasis"/>
        </w:rPr>
        <w:t>ethical transformational politics</w:t>
      </w:r>
      <w:r w:rsidRPr="00381035">
        <w:rPr>
          <w:rStyle w:val="StyleUnderline"/>
        </w:rPr>
        <w:t xml:space="preserve"> that would allow for the emergence of more productive forms of </w:t>
      </w:r>
      <w:r w:rsidRPr="00381035">
        <w:rPr>
          <w:rStyle w:val="Emphasis"/>
        </w:rPr>
        <w:t>rights making</w:t>
      </w:r>
      <w:r w:rsidRPr="00381035">
        <w:rPr>
          <w:sz w:val="16"/>
        </w:rPr>
        <w:t>?</w:t>
      </w:r>
    </w:p>
    <w:p w14:paraId="2A018AEA" w14:textId="77777777" w:rsidR="00BE2EFD" w:rsidRPr="00381035" w:rsidRDefault="00BE2EFD" w:rsidP="00BE2EFD">
      <w:pPr>
        <w:rPr>
          <w:rStyle w:val="StyleUnderline"/>
          <w:highlight w:val="green"/>
        </w:rPr>
      </w:pPr>
      <w:r w:rsidRPr="00381035">
        <w:rPr>
          <w:sz w:val="16"/>
        </w:rPr>
        <w:t xml:space="preserve">In Scenes of Subjection, Saidiya </w:t>
      </w:r>
      <w:r w:rsidRPr="00381035">
        <w:rPr>
          <w:rStyle w:val="Emphasis"/>
        </w:rPr>
        <w:t>Hartman</w:t>
      </w:r>
      <w:r w:rsidRPr="00381035">
        <w:rPr>
          <w:rStyle w:val="StyleUnderline"/>
        </w:rPr>
        <w:t xml:space="preserve"> explores</w:t>
      </w:r>
      <w:r w:rsidRPr="00381035">
        <w:rPr>
          <w:sz w:val="16"/>
        </w:rPr>
        <w:t xml:space="preserve"> in shocking detail </w:t>
      </w:r>
      <w:r w:rsidRPr="00381035">
        <w:rPr>
          <w:rStyle w:val="StyleUnderline"/>
        </w:rPr>
        <w:t>the</w:t>
      </w:r>
      <w:r w:rsidRPr="00381035">
        <w:rPr>
          <w:sz w:val="16"/>
        </w:rPr>
        <w:t xml:space="preserve"> daily “</w:t>
      </w:r>
      <w:r w:rsidRPr="00381035">
        <w:rPr>
          <w:rStyle w:val="Emphasis"/>
        </w:rPr>
        <w:t>terror</w:t>
      </w:r>
      <w:r w:rsidRPr="00381035">
        <w:rPr>
          <w:sz w:val="16"/>
        </w:rPr>
        <w:t xml:space="preserve">” </w:t>
      </w:r>
      <w:r w:rsidRPr="00381035">
        <w:rPr>
          <w:rStyle w:val="StyleUnderline"/>
        </w:rPr>
        <w:t>of</w:t>
      </w:r>
      <w:r w:rsidRPr="00381035">
        <w:rPr>
          <w:sz w:val="16"/>
        </w:rPr>
        <w:t xml:space="preserve"> white on black </w:t>
      </w:r>
      <w:r w:rsidRPr="00381035">
        <w:rPr>
          <w:rStyle w:val="Emphasis"/>
        </w:rPr>
        <w:t>racial violence</w:t>
      </w:r>
      <w:r w:rsidRPr="00381035">
        <w:rPr>
          <w:sz w:val="16"/>
        </w:rPr>
        <w:t xml:space="preserve"> enacted on the plantation is </w:t>
      </w:r>
      <w:r w:rsidRPr="00381035">
        <w:rPr>
          <w:rStyle w:val="StyleUnderline"/>
        </w:rPr>
        <w:t>figured</w:t>
      </w:r>
      <w:r w:rsidRPr="00381035">
        <w:rPr>
          <w:sz w:val="16"/>
        </w:rPr>
        <w:t xml:space="preserve"> as much </w:t>
      </w:r>
      <w:r w:rsidRPr="00381035">
        <w:rPr>
          <w:rStyle w:val="StyleUnderline"/>
        </w:rPr>
        <w:t>within the</w:t>
      </w:r>
      <w:r w:rsidRPr="00381035">
        <w:rPr>
          <w:sz w:val="16"/>
        </w:rPr>
        <w:t xml:space="preserve"> “shocking </w:t>
      </w:r>
      <w:r w:rsidRPr="00381035">
        <w:rPr>
          <w:rStyle w:val="Emphasis"/>
        </w:rPr>
        <w:t>spectacle</w:t>
      </w:r>
      <w:r w:rsidRPr="00381035">
        <w:rPr>
          <w:sz w:val="16"/>
        </w:rPr>
        <w:t xml:space="preserve">” </w:t>
      </w:r>
      <w:r w:rsidRPr="00381035">
        <w:rPr>
          <w:rStyle w:val="StyleUnderline"/>
        </w:rPr>
        <w:t>of</w:t>
      </w:r>
      <w:r w:rsidRPr="00381035">
        <w:rPr>
          <w:sz w:val="16"/>
        </w:rPr>
        <w:t xml:space="preserve"> physical, </w:t>
      </w:r>
      <w:r w:rsidRPr="00381035">
        <w:rPr>
          <w:rStyle w:val="Emphasis"/>
        </w:rPr>
        <w:t>bodily mutilation</w:t>
      </w:r>
      <w:r w:rsidRPr="00381035">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381035">
        <w:rPr>
          <w:rStyle w:val="StyleUnderline"/>
        </w:rPr>
        <w:t>Though Hartman’s assessment</w:t>
      </w:r>
      <w:r w:rsidRPr="00381035">
        <w:rPr>
          <w:sz w:val="16"/>
        </w:rPr>
        <w:t xml:space="preserve"> of the internal modes of black resistance </w:t>
      </w:r>
      <w:r w:rsidRPr="00381035">
        <w:rPr>
          <w:rStyle w:val="StyleUnderline"/>
        </w:rPr>
        <w:t>acknowledges the</w:t>
      </w:r>
      <w:r w:rsidRPr="00381035">
        <w:rPr>
          <w:sz w:val="16"/>
        </w:rPr>
        <w:t xml:space="preserve"> “</w:t>
      </w:r>
      <w:r w:rsidRPr="00381035">
        <w:rPr>
          <w:rStyle w:val="Emphasis"/>
        </w:rPr>
        <w:t>possibility</w:t>
      </w:r>
      <w:r w:rsidRPr="00381035">
        <w:rPr>
          <w:sz w:val="16"/>
        </w:rPr>
        <w:t xml:space="preserve">” </w:t>
      </w:r>
      <w:r w:rsidRPr="00381035">
        <w:rPr>
          <w:rStyle w:val="StyleUnderline"/>
        </w:rPr>
        <w:t>of</w:t>
      </w:r>
      <w:r w:rsidRPr="00381035">
        <w:rPr>
          <w:sz w:val="16"/>
        </w:rPr>
        <w:t xml:space="preserve"> their “</w:t>
      </w:r>
      <w:r w:rsidRPr="00381035">
        <w:rPr>
          <w:rStyle w:val="StyleUnderline"/>
        </w:rPr>
        <w:t>subterranean political practices</w:t>
      </w:r>
      <w:r w:rsidRPr="00381035">
        <w:rPr>
          <w:sz w:val="16"/>
        </w:rPr>
        <w:t xml:space="preserve">,” </w:t>
      </w:r>
      <w:r w:rsidRPr="00381035">
        <w:rPr>
          <w:rStyle w:val="StyleUnderline"/>
        </w:rPr>
        <w:t xml:space="preserve">she </w:t>
      </w:r>
      <w:r w:rsidRPr="00381035">
        <w:rPr>
          <w:rStyle w:val="Emphasis"/>
        </w:rPr>
        <w:t>concludes</w:t>
      </w:r>
      <w:r w:rsidRPr="00381035">
        <w:rPr>
          <w:rStyle w:val="StyleUnderline"/>
        </w:rPr>
        <w:t xml:space="preserve"> such acts were</w:t>
      </w:r>
      <w:r w:rsidRPr="00381035">
        <w:rPr>
          <w:sz w:val="16"/>
        </w:rPr>
        <w:t xml:space="preserve"> by and large </w:t>
      </w:r>
      <w:r w:rsidRPr="00381035">
        <w:rPr>
          <w:rStyle w:val="Emphasis"/>
        </w:rPr>
        <w:t>ineffective</w:t>
      </w:r>
      <w:r w:rsidRPr="00381035">
        <w:rPr>
          <w:rStyle w:val="StyleUnderline"/>
        </w:rPr>
        <w:t xml:space="preserve"> given the </w:t>
      </w:r>
      <w:r w:rsidRPr="00381035">
        <w:rPr>
          <w:rStyle w:val="Emphasis"/>
        </w:rPr>
        <w:t>violent opposition</w:t>
      </w:r>
      <w:r w:rsidRPr="00381035">
        <w:rPr>
          <w:rStyle w:val="StyleUnderline"/>
        </w:rPr>
        <w:t xml:space="preserve"> enslaved subjects faced</w:t>
      </w:r>
      <w:r w:rsidRPr="00381035">
        <w:rPr>
          <w:sz w:val="16"/>
        </w:rPr>
        <w:t xml:space="preserve">. </w:t>
      </w:r>
      <w:r w:rsidRPr="00381035">
        <w:rPr>
          <w:rStyle w:val="StyleUnderline"/>
        </w:rPr>
        <w:t xml:space="preserve">A </w:t>
      </w:r>
      <w:r w:rsidRPr="00381035">
        <w:rPr>
          <w:rStyle w:val="Emphasis"/>
        </w:rPr>
        <w:t>critical point</w:t>
      </w:r>
      <w:r w:rsidRPr="00381035">
        <w:rPr>
          <w:rStyle w:val="StyleUnderline"/>
        </w:rPr>
        <w:t xml:space="preserve"> of Hartman’s</w:t>
      </w:r>
      <w:r w:rsidRPr="00381035">
        <w:rPr>
          <w:sz w:val="16"/>
        </w:rPr>
        <w:t xml:space="preserve"> analysis shaping her </w:t>
      </w:r>
      <w:r w:rsidRPr="00381035">
        <w:rPr>
          <w:rStyle w:val="Emphasis"/>
        </w:rPr>
        <w:t>negative political interpretation</w:t>
      </w:r>
      <w:r w:rsidRPr="00381035">
        <w:rPr>
          <w:rStyle w:val="StyleUnderline"/>
        </w:rPr>
        <w:t xml:space="preserve"> of the transformative potential of black resistance within</w:t>
      </w:r>
      <w:r w:rsidRPr="00381035">
        <w:rPr>
          <w:sz w:val="16"/>
        </w:rPr>
        <w:t xml:space="preserve"> such “</w:t>
      </w:r>
      <w:r w:rsidRPr="00381035">
        <w:rPr>
          <w:rStyle w:val="Emphasis"/>
        </w:rPr>
        <w:t>scenes of subjection</w:t>
      </w:r>
      <w:r w:rsidRPr="00381035">
        <w:rPr>
          <w:sz w:val="16"/>
        </w:rPr>
        <w:t xml:space="preserve">” </w:t>
      </w:r>
      <w:r w:rsidRPr="00381035">
        <w:rPr>
          <w:rStyle w:val="StyleUnderline"/>
        </w:rPr>
        <w:t xml:space="preserve">is her extended explanation of how </w:t>
      </w:r>
      <w:r w:rsidRPr="00381035">
        <w:rPr>
          <w:rStyle w:val="Emphasis"/>
        </w:rPr>
        <w:t>black subjection</w:t>
      </w:r>
      <w:r w:rsidRPr="00381035">
        <w:rPr>
          <w:rStyle w:val="StyleUnderline"/>
        </w:rPr>
        <w:t xml:space="preserve"> occurred</w:t>
      </w:r>
      <w:r w:rsidRPr="00381035">
        <w:rPr>
          <w:sz w:val="16"/>
        </w:rPr>
        <w:t xml:space="preserve"> both inside and outside the site of enslavement. The actual rather than “promised” conditions of “freedom” facing emancipated blacks, as </w:t>
      </w:r>
      <w:r w:rsidRPr="00381035">
        <w:rPr>
          <w:rStyle w:val="StyleUnderline"/>
        </w:rPr>
        <w:t>Hartman shows</w:t>
      </w:r>
      <w:r w:rsidRPr="00381035">
        <w:rPr>
          <w:sz w:val="16"/>
        </w:rPr>
        <w:t>, is characterized by “the loophole of retreat––</w:t>
      </w:r>
      <w:r w:rsidRPr="00381035">
        <w:rPr>
          <w:rStyle w:val="StyleUnderline"/>
        </w:rPr>
        <w:t xml:space="preserve">a space of </w:t>
      </w:r>
      <w:r w:rsidRPr="00381035">
        <w:rPr>
          <w:rStyle w:val="Emphasis"/>
        </w:rPr>
        <w:t>freedom</w:t>
      </w:r>
      <w:r w:rsidRPr="00381035">
        <w:rPr>
          <w:rStyle w:val="StyleUnderline"/>
        </w:rPr>
        <w:t xml:space="preserve"> that is at the same time a space of </w:t>
      </w:r>
      <w:r w:rsidRPr="00381035">
        <w:rPr>
          <w:rStyle w:val="Emphasis"/>
        </w:rPr>
        <w:t>captivity</w:t>
      </w:r>
      <w:r w:rsidRPr="00381035">
        <w:rPr>
          <w:sz w:val="16"/>
        </w:rPr>
        <w:t xml:space="preserve">” (9). In other words, </w:t>
      </w:r>
      <w:r w:rsidRPr="00381035">
        <w:rPr>
          <w:rStyle w:val="StyleUnderline"/>
        </w:rPr>
        <w:t>the</w:t>
      </w:r>
      <w:r w:rsidRPr="00381035">
        <w:rPr>
          <w:sz w:val="16"/>
        </w:rPr>
        <w:t xml:space="preserve"> minority </w:t>
      </w:r>
      <w:r w:rsidRPr="00381035">
        <w:rPr>
          <w:rStyle w:val="StyleUnderline"/>
        </w:rPr>
        <w:t>few</w:t>
      </w:r>
      <w:r w:rsidRPr="00381035">
        <w:rPr>
          <w:sz w:val="16"/>
        </w:rPr>
        <w:t xml:space="preserve"> enslaved persons who were </w:t>
      </w:r>
      <w:r w:rsidRPr="00381035">
        <w:rPr>
          <w:rStyle w:val="StyleUnderline"/>
        </w:rPr>
        <w:t>capable of acquiring freedom</w:t>
      </w:r>
      <w:r w:rsidRPr="00381035">
        <w:rPr>
          <w:sz w:val="16"/>
        </w:rPr>
        <w:t xml:space="preserve"> from bondage, either through emancipation or “stealing away,” </w:t>
      </w:r>
      <w:r w:rsidRPr="00381035">
        <w:rPr>
          <w:rStyle w:val="StyleUnderline"/>
        </w:rPr>
        <w:t>encountered</w:t>
      </w:r>
      <w:r w:rsidRPr="00381035">
        <w:rPr>
          <w:sz w:val="16"/>
        </w:rPr>
        <w:t xml:space="preserve"> not liberty but yet </w:t>
      </w:r>
      <w:r w:rsidRPr="00381035">
        <w:rPr>
          <w:rStyle w:val="Emphasis"/>
        </w:rPr>
        <w:t>another form of subjugation</w:t>
      </w:r>
      <w:r w:rsidRPr="00381035">
        <w:rPr>
          <w:sz w:val="16"/>
        </w:rPr>
        <w:t xml:space="preserve"> in the North. As </w:t>
      </w:r>
      <w:r w:rsidRPr="00381035">
        <w:rPr>
          <w:rStyle w:val="StyleUnderline"/>
        </w:rPr>
        <w:t>Hartman argues</w:t>
      </w:r>
      <w:r w:rsidRPr="00381035">
        <w:rPr>
          <w:sz w:val="16"/>
        </w:rPr>
        <w:t xml:space="preserve"> was the case, as much during the period of slavery as in the post-emancipation stages of national reconstruction, </w:t>
      </w:r>
      <w:r w:rsidRPr="00381035">
        <w:rPr>
          <w:rStyle w:val="StyleUnderline"/>
        </w:rPr>
        <w:t>legal and political emancipation</w:t>
      </w:r>
      <w:r w:rsidRPr="00381035">
        <w:rPr>
          <w:sz w:val="16"/>
        </w:rPr>
        <w:t xml:space="preserve"> merely “</w:t>
      </w:r>
      <w:r w:rsidRPr="00381035">
        <w:rPr>
          <w:rStyle w:val="StyleUnderline"/>
        </w:rPr>
        <w:t>replac</w:t>
      </w:r>
      <w:r w:rsidRPr="00381035">
        <w:rPr>
          <w:sz w:val="16"/>
        </w:rPr>
        <w:t>[</w:t>
      </w:r>
      <w:r w:rsidRPr="00381035">
        <w:rPr>
          <w:rStyle w:val="StyleUnderline"/>
        </w:rPr>
        <w:t>ed</w:t>
      </w:r>
      <w:r w:rsidRPr="00381035">
        <w:rPr>
          <w:sz w:val="16"/>
        </w:rPr>
        <w:t xml:space="preserve">] </w:t>
      </w:r>
      <w:r w:rsidRPr="00381035">
        <w:rPr>
          <w:rStyle w:val="StyleUnderline"/>
        </w:rPr>
        <w:t xml:space="preserve">the </w:t>
      </w:r>
      <w:r w:rsidRPr="00381035">
        <w:rPr>
          <w:rStyle w:val="Emphasis"/>
        </w:rPr>
        <w:t>whip</w:t>
      </w:r>
      <w:r w:rsidRPr="00381035">
        <w:rPr>
          <w:rStyle w:val="StyleUnderline"/>
        </w:rPr>
        <w:t xml:space="preserve"> with the</w:t>
      </w:r>
      <w:r w:rsidRPr="00381035">
        <w:rPr>
          <w:sz w:val="16"/>
        </w:rPr>
        <w:t xml:space="preserve"> compulsory </w:t>
      </w:r>
      <w:r w:rsidRPr="00381035">
        <w:rPr>
          <w:rStyle w:val="Emphasis"/>
        </w:rPr>
        <w:t>contract</w:t>
      </w:r>
      <w:r w:rsidRPr="00381035">
        <w:rPr>
          <w:rStyle w:val="StyleUnderline"/>
        </w:rPr>
        <w:t xml:space="preserve"> and the </w:t>
      </w:r>
      <w:r w:rsidRPr="00381035">
        <w:rPr>
          <w:rStyle w:val="Emphasis"/>
        </w:rPr>
        <w:t>collar</w:t>
      </w:r>
      <w:r w:rsidRPr="00381035">
        <w:rPr>
          <w:rStyle w:val="StyleUnderline"/>
        </w:rPr>
        <w:t xml:space="preserve"> with a </w:t>
      </w:r>
      <w:r w:rsidRPr="00381035">
        <w:rPr>
          <w:rStyle w:val="Emphasis"/>
        </w:rPr>
        <w:t>guilty conscience</w:t>
      </w:r>
      <w:r w:rsidRPr="00381035">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183B0342" w14:textId="77777777" w:rsidR="00BE2EFD" w:rsidRPr="00381035" w:rsidRDefault="00BE2EFD" w:rsidP="00BE2EFD">
      <w:pPr>
        <w:rPr>
          <w:rStyle w:val="StyleUnderline"/>
          <w:highlight w:val="green"/>
        </w:rPr>
      </w:pPr>
      <w:r w:rsidRPr="00381035">
        <w:rPr>
          <w:sz w:val="16"/>
        </w:rPr>
        <w:t xml:space="preserve">If liberation from the bodily enslavement does not necessarily lead to the institutional recognition of rights and humanity of blacks, then </w:t>
      </w:r>
      <w:r w:rsidRPr="00381035">
        <w:rPr>
          <w:rStyle w:val="StyleUnderline"/>
        </w:rPr>
        <w:t>locating freedom</w:t>
      </w:r>
      <w:r w:rsidRPr="00381035">
        <w:rPr>
          <w:sz w:val="16"/>
        </w:rPr>
        <w:t xml:space="preserve">, either in the North or the South, </w:t>
      </w:r>
      <w:r w:rsidRPr="00381035">
        <w:rPr>
          <w:rStyle w:val="StyleUnderline"/>
        </w:rPr>
        <w:t xml:space="preserve">is a </w:t>
      </w:r>
      <w:r w:rsidRPr="00381035">
        <w:rPr>
          <w:rStyle w:val="Emphasis"/>
        </w:rPr>
        <w:t>tricky matter</w:t>
      </w:r>
      <w:r w:rsidRPr="00381035">
        <w:rPr>
          <w:sz w:val="16"/>
        </w:rPr>
        <w:t xml:space="preserve">. In his 1845 Narrative, Frederick Douglass underscores what Christina </w:t>
      </w:r>
      <w:r w:rsidRPr="00381035">
        <w:rPr>
          <w:rStyle w:val="Emphasis"/>
        </w:rPr>
        <w:t>Sharpe</w:t>
      </w:r>
      <w:r w:rsidRPr="00381035">
        <w:rPr>
          <w:rStyle w:val="StyleUnderline"/>
        </w:rPr>
        <w:t xml:space="preserve"> has </w:t>
      </w:r>
      <w:r w:rsidRPr="00381035">
        <w:rPr>
          <w:rStyle w:val="Emphasis"/>
        </w:rPr>
        <w:t>similarly</w:t>
      </w:r>
      <w:r w:rsidRPr="00381035">
        <w:rPr>
          <w:rStyle w:val="StyleUnderline"/>
        </w:rPr>
        <w:t xml:space="preserve"> characterized</w:t>
      </w:r>
      <w:r w:rsidRPr="00381035">
        <w:rPr>
          <w:sz w:val="16"/>
        </w:rPr>
        <w:t xml:space="preserve"> as </w:t>
      </w:r>
      <w:r w:rsidRPr="00381035">
        <w:rPr>
          <w:rStyle w:val="StyleUnderline"/>
        </w:rPr>
        <w:t>the</w:t>
      </w:r>
      <w:r w:rsidRPr="00381035">
        <w:rPr>
          <w:sz w:val="16"/>
        </w:rPr>
        <w:t xml:space="preserve"> “</w:t>
      </w:r>
      <w:r w:rsidRPr="00381035">
        <w:rPr>
          <w:rStyle w:val="Emphasis"/>
        </w:rPr>
        <w:t>incomplete movement</w:t>
      </w:r>
      <w:r w:rsidRPr="00381035">
        <w:rPr>
          <w:rStyle w:val="StyleUnderline"/>
        </w:rPr>
        <w:t xml:space="preserve"> from slavery to freedom</w:t>
      </w:r>
      <w:r w:rsidRPr="00381035">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381035">
        <w:rPr>
          <w:rStyle w:val="StyleUnderline"/>
        </w:rPr>
        <w:t xml:space="preserve">For </w:t>
      </w:r>
      <w:r w:rsidRPr="00381035">
        <w:rPr>
          <w:rStyle w:val="Emphasis"/>
        </w:rPr>
        <w:t>Douglass</w:t>
      </w:r>
      <w:r w:rsidRPr="00381035">
        <w:rPr>
          <w:sz w:val="16"/>
        </w:rPr>
        <w:t xml:space="preserve">, however, </w:t>
      </w:r>
      <w:r w:rsidRPr="00381035">
        <w:rPr>
          <w:rStyle w:val="Emphasis"/>
        </w:rPr>
        <w:t>unlike Hartman</w:t>
      </w:r>
      <w:r w:rsidRPr="00381035">
        <w:rPr>
          <w:sz w:val="16"/>
        </w:rPr>
        <w:t xml:space="preserve">, </w:t>
      </w:r>
      <w:r w:rsidRPr="00381035">
        <w:rPr>
          <w:rStyle w:val="StyleUnderline"/>
        </w:rPr>
        <w:t xml:space="preserve">the </w:t>
      </w:r>
      <w:r w:rsidRPr="00381035">
        <w:rPr>
          <w:rStyle w:val="Emphasis"/>
          <w:highlight w:val="green"/>
        </w:rPr>
        <w:t>ambiguous</w:t>
      </w:r>
      <w:r w:rsidRPr="00381035">
        <w:rPr>
          <w:rStyle w:val="Emphasis"/>
        </w:rPr>
        <w:t>ness</w:t>
      </w:r>
      <w:r w:rsidRPr="00381035">
        <w:rPr>
          <w:rStyle w:val="StyleUnderline"/>
        </w:rPr>
        <w:t xml:space="preserve"> of the spatial and conceptual locus of </w:t>
      </w:r>
      <w:r w:rsidRPr="00381035">
        <w:rPr>
          <w:rStyle w:val="StyleUnderline"/>
          <w:highlight w:val="green"/>
        </w:rPr>
        <w:t xml:space="preserve">freedom holds </w:t>
      </w:r>
      <w:r w:rsidRPr="00381035">
        <w:rPr>
          <w:rStyle w:val="Emphasis"/>
          <w:highlight w:val="green"/>
        </w:rPr>
        <w:t>strategic potential</w:t>
      </w:r>
      <w:r w:rsidRPr="00381035">
        <w:rPr>
          <w:rStyle w:val="StyleUnderline"/>
          <w:highlight w:val="green"/>
        </w:rPr>
        <w:t xml:space="preserve"> </w:t>
      </w:r>
      <w:r w:rsidRPr="00381035">
        <w:rPr>
          <w:rStyle w:val="StyleUnderline"/>
        </w:rPr>
        <w:t>for enacting</w:t>
      </w:r>
      <w:r w:rsidRPr="00381035">
        <w:rPr>
          <w:sz w:val="16"/>
        </w:rPr>
        <w:t xml:space="preserve"> the </w:t>
      </w:r>
      <w:r w:rsidRPr="00381035">
        <w:rPr>
          <w:rStyle w:val="Emphasis"/>
          <w:highlight w:val="green"/>
        </w:rPr>
        <w:t>rights</w:t>
      </w:r>
      <w:r w:rsidRPr="00381035">
        <w:rPr>
          <w:sz w:val="16"/>
        </w:rPr>
        <w:t xml:space="preserve"> of the enslaved subject. That is, Douglass calls upon his audience to </w:t>
      </w:r>
      <w:r w:rsidRPr="00381035">
        <w:rPr>
          <w:rStyle w:val="StyleUnderline"/>
        </w:rPr>
        <w:t>recognize this ambiguity of freedom and</w:t>
      </w:r>
      <w:r w:rsidRPr="00381035">
        <w:rPr>
          <w:sz w:val="16"/>
        </w:rPr>
        <w:t xml:space="preserve">, therefore, </w:t>
      </w:r>
      <w:r w:rsidRPr="00381035">
        <w:rPr>
          <w:rStyle w:val="Emphasis"/>
          <w:highlight w:val="green"/>
        </w:rPr>
        <w:t>reconceptualize</w:t>
      </w:r>
      <w:r w:rsidRPr="00381035">
        <w:rPr>
          <w:rStyle w:val="StyleUnderline"/>
          <w:highlight w:val="green"/>
        </w:rPr>
        <w:t xml:space="preserve"> </w:t>
      </w:r>
      <w:r w:rsidRPr="00381035">
        <w:rPr>
          <w:rStyle w:val="StyleUnderline"/>
        </w:rPr>
        <w:t xml:space="preserve">the </w:t>
      </w:r>
      <w:r w:rsidRPr="00381035">
        <w:rPr>
          <w:rStyle w:val="Emphasis"/>
        </w:rPr>
        <w:t>very ideas</w:t>
      </w:r>
      <w:r w:rsidRPr="00381035">
        <w:rPr>
          <w:rStyle w:val="StyleUnderline"/>
        </w:rPr>
        <w:t xml:space="preserve"> of freedom and </w:t>
      </w:r>
      <w:r w:rsidRPr="00381035">
        <w:rPr>
          <w:rStyle w:val="StyleUnderline"/>
          <w:highlight w:val="green"/>
        </w:rPr>
        <w:t>unfreedom</w:t>
      </w:r>
      <w:r w:rsidRPr="00381035">
        <w:rPr>
          <w:rStyle w:val="StyleUnderline"/>
        </w:rPr>
        <w:t xml:space="preserve"> by adopting a critical</w:t>
      </w:r>
      <w:r w:rsidRPr="00381035">
        <w:rPr>
          <w:sz w:val="16"/>
        </w:rPr>
        <w:t xml:space="preserve"> form of </w:t>
      </w:r>
      <w:r w:rsidRPr="00381035">
        <w:rPr>
          <w:rStyle w:val="StyleUnderline"/>
        </w:rPr>
        <w:t xml:space="preserve">consciousness that </w:t>
      </w:r>
      <w:r w:rsidRPr="00381035">
        <w:rPr>
          <w:rStyle w:val="Emphasis"/>
          <w:highlight w:val="green"/>
        </w:rPr>
        <w:t>repositions</w:t>
      </w:r>
      <w:r w:rsidRPr="00381035">
        <w:rPr>
          <w:rStyle w:val="StyleUnderline"/>
          <w:highlight w:val="green"/>
        </w:rPr>
        <w:t xml:space="preserve"> the enslaved as the </w:t>
      </w:r>
      <w:r w:rsidRPr="00381035">
        <w:rPr>
          <w:rStyle w:val="Emphasis"/>
          <w:highlight w:val="green"/>
        </w:rPr>
        <w:t>political subject</w:t>
      </w:r>
      <w:r w:rsidRPr="00381035">
        <w:rPr>
          <w:rStyle w:val="StyleUnderline"/>
          <w:highlight w:val="green"/>
        </w:rPr>
        <w:t xml:space="preserve"> who </w:t>
      </w:r>
      <w:r w:rsidRPr="00381035">
        <w:rPr>
          <w:rStyle w:val="Emphasis"/>
          <w:highlight w:val="green"/>
        </w:rPr>
        <w:t>bears</w:t>
      </w:r>
      <w:r w:rsidRPr="00381035">
        <w:rPr>
          <w:sz w:val="16"/>
        </w:rPr>
        <w:t xml:space="preserve"> the </w:t>
      </w:r>
      <w:r w:rsidRPr="00381035">
        <w:rPr>
          <w:rStyle w:val="Emphasis"/>
          <w:highlight w:val="green"/>
        </w:rPr>
        <w:t>rights</w:t>
      </w:r>
      <w:r w:rsidRPr="00381035">
        <w:rPr>
          <w:sz w:val="16"/>
        </w:rPr>
        <w:t xml:space="preserve"> to freedom </w:t>
      </w:r>
      <w:r w:rsidRPr="00381035">
        <w:rPr>
          <w:rStyle w:val="StyleUnderline"/>
          <w:highlight w:val="green"/>
        </w:rPr>
        <w:t>and</w:t>
      </w:r>
      <w:r w:rsidRPr="00381035">
        <w:rPr>
          <w:sz w:val="16"/>
        </w:rPr>
        <w:t xml:space="preserve">, therefore, </w:t>
      </w:r>
      <w:r w:rsidRPr="00381035">
        <w:rPr>
          <w:rStyle w:val="StyleUnderline"/>
          <w:highlight w:val="green"/>
        </w:rPr>
        <w:t xml:space="preserve">is the </w:t>
      </w:r>
      <w:r w:rsidRPr="00381035">
        <w:rPr>
          <w:rStyle w:val="Emphasis"/>
          <w:highlight w:val="green"/>
        </w:rPr>
        <w:t>political ground</w:t>
      </w:r>
      <w:r w:rsidRPr="00381035">
        <w:rPr>
          <w:rStyle w:val="StyleUnderline"/>
          <w:highlight w:val="green"/>
        </w:rPr>
        <w:t xml:space="preserve"> for</w:t>
      </w:r>
      <w:r w:rsidRPr="00381035">
        <w:rPr>
          <w:rStyle w:val="StyleUnderline"/>
        </w:rPr>
        <w:t xml:space="preserve"> establishing the </w:t>
      </w:r>
      <w:r w:rsidRPr="00381035">
        <w:rPr>
          <w:rStyle w:val="Emphasis"/>
        </w:rPr>
        <w:t>proper locus</w:t>
      </w:r>
      <w:r w:rsidRPr="00381035">
        <w:rPr>
          <w:rStyle w:val="StyleUnderline"/>
        </w:rPr>
        <w:t xml:space="preserve"> for</w:t>
      </w:r>
      <w:r w:rsidRPr="00381035">
        <w:rPr>
          <w:sz w:val="16"/>
        </w:rPr>
        <w:t xml:space="preserve"> the practice of </w:t>
      </w:r>
      <w:r w:rsidRPr="00381035">
        <w:rPr>
          <w:rStyle w:val="StyleUnderline"/>
        </w:rPr>
        <w:t xml:space="preserve">a </w:t>
      </w:r>
      <w:r w:rsidRPr="00381035">
        <w:rPr>
          <w:rStyle w:val="Emphasis"/>
          <w:highlight w:val="green"/>
        </w:rPr>
        <w:t>socially transformative politics</w:t>
      </w:r>
      <w:r w:rsidRPr="00381035">
        <w:rPr>
          <w:rStyle w:val="StyleUnderline"/>
        </w:rPr>
        <w:t xml:space="preserve"> that</w:t>
      </w:r>
      <w:r w:rsidRPr="00381035">
        <w:rPr>
          <w:sz w:val="16"/>
        </w:rPr>
        <w:t xml:space="preserve">, necessarily, </w:t>
      </w:r>
      <w:r w:rsidRPr="00381035">
        <w:rPr>
          <w:rStyle w:val="Emphasis"/>
        </w:rPr>
        <w:t>must</w:t>
      </w:r>
      <w:r w:rsidRPr="00381035">
        <w:rPr>
          <w:rStyle w:val="StyleUnderline"/>
        </w:rPr>
        <w:t xml:space="preserve"> be negotiated from </w:t>
      </w:r>
      <w:r w:rsidRPr="00381035">
        <w:rPr>
          <w:rStyle w:val="Emphasis"/>
        </w:rPr>
        <w:t>within</w:t>
      </w:r>
      <w:r w:rsidRPr="00381035">
        <w:rPr>
          <w:sz w:val="16"/>
        </w:rPr>
        <w:t xml:space="preserve"> the space of </w:t>
      </w:r>
      <w:r w:rsidRPr="00381035">
        <w:rPr>
          <w:rStyle w:val="StyleUnderline"/>
        </w:rPr>
        <w:t>unfreedom</w:t>
      </w:r>
      <w:r w:rsidRPr="00381035">
        <w:rPr>
          <w:sz w:val="16"/>
        </w:rPr>
        <w:t>.</w:t>
      </w:r>
    </w:p>
    <w:p w14:paraId="2AF8C30F" w14:textId="77777777" w:rsidR="00BE2EFD" w:rsidRPr="00381035" w:rsidRDefault="00BE2EFD" w:rsidP="00BE2EFD">
      <w:pPr>
        <w:rPr>
          <w:rStyle w:val="StyleUnderline"/>
          <w:highlight w:val="green"/>
        </w:rPr>
      </w:pPr>
      <w:r w:rsidRPr="00381035">
        <w:rPr>
          <w:sz w:val="16"/>
        </w:rPr>
        <w:t xml:space="preserve">For </w:t>
      </w:r>
      <w:r w:rsidRPr="00381035">
        <w:rPr>
          <w:rStyle w:val="Emphasis"/>
        </w:rPr>
        <w:t>Hartman</w:t>
      </w:r>
      <w:r w:rsidRPr="00381035">
        <w:rPr>
          <w:sz w:val="16"/>
        </w:rPr>
        <w:t xml:space="preserve">, however, she explains she </w:t>
      </w:r>
      <w:r w:rsidRPr="00381035">
        <w:rPr>
          <w:rStyle w:val="Emphasis"/>
          <w:highlight w:val="green"/>
        </w:rPr>
        <w:t>remains skeptical</w:t>
      </w:r>
      <w:r w:rsidRPr="00381035">
        <w:rPr>
          <w:rStyle w:val="StyleUnderline"/>
          <w:highlight w:val="green"/>
        </w:rPr>
        <w:t xml:space="preserve"> of</w:t>
      </w:r>
      <w:r w:rsidRPr="00381035">
        <w:rPr>
          <w:rStyle w:val="StyleUnderline"/>
        </w:rPr>
        <w:t xml:space="preserve"> the </w:t>
      </w:r>
      <w:r w:rsidRPr="00381035">
        <w:rPr>
          <w:rStyle w:val="Emphasis"/>
        </w:rPr>
        <w:t>efficacy</w:t>
      </w:r>
      <w:r w:rsidRPr="00381035">
        <w:rPr>
          <w:rStyle w:val="StyleUnderline"/>
        </w:rPr>
        <w:t xml:space="preserve"> of such calls for the</w:t>
      </w:r>
      <w:r w:rsidRPr="00381035">
        <w:rPr>
          <w:sz w:val="16"/>
        </w:rPr>
        <w:t xml:space="preserve"> “</w:t>
      </w:r>
      <w:r w:rsidRPr="00381035">
        <w:rPr>
          <w:rStyle w:val="Emphasis"/>
        </w:rPr>
        <w:t>subterranean</w:t>
      </w:r>
      <w:r w:rsidRPr="00381035">
        <w:rPr>
          <w:sz w:val="16"/>
        </w:rPr>
        <w:t xml:space="preserve"> ‘</w:t>
      </w:r>
      <w:r w:rsidRPr="00381035">
        <w:rPr>
          <w:rStyle w:val="Emphasis"/>
        </w:rPr>
        <w:t>politics</w:t>
      </w:r>
      <w:r w:rsidRPr="00381035">
        <w:rPr>
          <w:sz w:val="16"/>
        </w:rPr>
        <w:t xml:space="preserve">’ </w:t>
      </w:r>
      <w:r w:rsidRPr="00381035">
        <w:rPr>
          <w:rStyle w:val="StyleUnderline"/>
        </w:rPr>
        <w:t>of the enslaved</w:t>
      </w:r>
      <w:r w:rsidRPr="00381035">
        <w:rPr>
          <w:sz w:val="16"/>
        </w:rPr>
        <w:t xml:space="preserve">” because, as </w:t>
      </w:r>
      <w:r w:rsidRPr="00381035">
        <w:rPr>
          <w:rStyle w:val="StyleUnderline"/>
        </w:rPr>
        <w:t>she argues</w:t>
      </w:r>
      <w:r w:rsidRPr="00381035">
        <w:rPr>
          <w:sz w:val="16"/>
        </w:rPr>
        <w:t xml:space="preserve">, their </w:t>
      </w:r>
      <w:r w:rsidRPr="00381035">
        <w:rPr>
          <w:rStyle w:val="Emphasis"/>
          <w:highlight w:val="green"/>
        </w:rPr>
        <w:t>politics</w:t>
      </w:r>
      <w:r w:rsidRPr="00381035">
        <w:rPr>
          <w:rStyle w:val="StyleUnderline"/>
          <w:highlight w:val="green"/>
        </w:rPr>
        <w:t xml:space="preserve"> and</w:t>
      </w:r>
      <w:r w:rsidRPr="00381035">
        <w:rPr>
          <w:rStyle w:val="StyleUnderline"/>
        </w:rPr>
        <w:t xml:space="preserve"> </w:t>
      </w:r>
      <w:r w:rsidRPr="00381035">
        <w:rPr>
          <w:rStyle w:val="Emphasis"/>
          <w:highlight w:val="green"/>
        </w:rPr>
        <w:t>rights-making procedures</w:t>
      </w:r>
      <w:r w:rsidRPr="00381035">
        <w:rPr>
          <w:rStyle w:val="StyleUnderline"/>
        </w:rPr>
        <w:t xml:space="preserve"> lack a</w:t>
      </w:r>
      <w:r w:rsidRPr="00381035">
        <w:rPr>
          <w:sz w:val="16"/>
        </w:rPr>
        <w:t xml:space="preserve"> “</w:t>
      </w:r>
      <w:r w:rsidRPr="00381035">
        <w:rPr>
          <w:rStyle w:val="Emphasis"/>
        </w:rPr>
        <w:t>proper locus</w:t>
      </w:r>
      <w:r w:rsidRPr="00381035">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381035">
        <w:rPr>
          <w:rStyle w:val="StyleUnderline"/>
        </w:rPr>
        <w:t xml:space="preserve">her argument </w:t>
      </w:r>
      <w:r w:rsidRPr="00381035">
        <w:rPr>
          <w:rStyle w:val="Emphasis"/>
        </w:rPr>
        <w:t>problematically grounds</w:t>
      </w:r>
      <w:r w:rsidRPr="00381035">
        <w:rPr>
          <w:rStyle w:val="StyleUnderline"/>
        </w:rPr>
        <w:t xml:space="preserve"> what it means </w:t>
      </w:r>
      <w:r w:rsidRPr="00381035">
        <w:rPr>
          <w:rStyle w:val="Emphasis"/>
        </w:rPr>
        <w:t>exactly</w:t>
      </w:r>
      <w:r w:rsidRPr="00381035">
        <w:rPr>
          <w:rStyle w:val="StyleUnderline"/>
        </w:rPr>
        <w:t xml:space="preserve"> to say the enslaved lacks a</w:t>
      </w:r>
      <w:r w:rsidRPr="00381035">
        <w:rPr>
          <w:sz w:val="16"/>
        </w:rPr>
        <w:t xml:space="preserve"> “</w:t>
      </w:r>
      <w:r w:rsidRPr="00381035">
        <w:rPr>
          <w:rStyle w:val="Emphasis"/>
        </w:rPr>
        <w:t>proper locus</w:t>
      </w:r>
      <w:r w:rsidRPr="00381035">
        <w:rPr>
          <w:sz w:val="16"/>
        </w:rPr>
        <w:t xml:space="preserve">” </w:t>
      </w:r>
      <w:r w:rsidRPr="00381035">
        <w:rPr>
          <w:rStyle w:val="StyleUnderline"/>
        </w:rPr>
        <w:t>for</w:t>
      </w:r>
      <w:r w:rsidRPr="00381035">
        <w:rPr>
          <w:sz w:val="16"/>
        </w:rPr>
        <w:t xml:space="preserve"> his/her </w:t>
      </w:r>
      <w:r w:rsidRPr="00381035">
        <w:rPr>
          <w:rStyle w:val="Emphasis"/>
        </w:rPr>
        <w:t>political</w:t>
      </w:r>
      <w:r w:rsidRPr="00381035">
        <w:rPr>
          <w:sz w:val="16"/>
        </w:rPr>
        <w:t xml:space="preserve"> “</w:t>
      </w:r>
      <w:r w:rsidRPr="00381035">
        <w:rPr>
          <w:rStyle w:val="Emphasis"/>
        </w:rPr>
        <w:t>practice</w:t>
      </w:r>
      <w:r w:rsidRPr="00381035">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381035">
        <w:rPr>
          <w:rStyle w:val="StyleUnderline"/>
        </w:rPr>
        <w:t xml:space="preserve">I </w:t>
      </w:r>
      <w:r w:rsidRPr="00381035">
        <w:rPr>
          <w:rStyle w:val="Emphasis"/>
          <w:highlight w:val="green"/>
        </w:rPr>
        <w:t>take issue</w:t>
      </w:r>
      <w:r w:rsidRPr="00381035">
        <w:rPr>
          <w:rStyle w:val="StyleUnderline"/>
          <w:highlight w:val="green"/>
        </w:rPr>
        <w:t xml:space="preserve"> </w:t>
      </w:r>
      <w:r w:rsidRPr="00381035">
        <w:rPr>
          <w:rStyle w:val="StyleUnderline"/>
        </w:rPr>
        <w:t>with Hartman’s</w:t>
      </w:r>
      <w:r w:rsidRPr="00381035">
        <w:rPr>
          <w:sz w:val="16"/>
        </w:rPr>
        <w:t xml:space="preserve"> leading </w:t>
      </w:r>
      <w:r w:rsidRPr="00381035">
        <w:rPr>
          <w:rStyle w:val="StyleUnderline"/>
        </w:rPr>
        <w:t>claim</w:t>
      </w:r>
      <w:r w:rsidRPr="00381035">
        <w:rPr>
          <w:sz w:val="16"/>
        </w:rPr>
        <w:t>, “</w:t>
      </w:r>
      <w:r w:rsidRPr="00381035">
        <w:rPr>
          <w:rStyle w:val="StyleUnderline"/>
        </w:rPr>
        <w:t xml:space="preserve">Slaves are </w:t>
      </w:r>
      <w:r w:rsidRPr="00381035">
        <w:rPr>
          <w:rStyle w:val="Emphasis"/>
        </w:rPr>
        <w:t>not consensual</w:t>
      </w:r>
      <w:r w:rsidRPr="00381035">
        <w:rPr>
          <w:rStyle w:val="StyleUnderline"/>
        </w:rPr>
        <w:t xml:space="preserve"> and </w:t>
      </w:r>
      <w:r w:rsidRPr="00381035">
        <w:rPr>
          <w:rStyle w:val="Emphasis"/>
        </w:rPr>
        <w:t>willful</w:t>
      </w:r>
      <w:r w:rsidRPr="00381035">
        <w:rPr>
          <w:rStyle w:val="StyleUnderline"/>
        </w:rPr>
        <w:t xml:space="preserve"> actors</w:t>
      </w:r>
      <w:r w:rsidRPr="00381035">
        <w:rPr>
          <w:sz w:val="16"/>
        </w:rPr>
        <w:t xml:space="preserve">,” </w:t>
      </w:r>
      <w:r w:rsidRPr="00381035">
        <w:rPr>
          <w:rStyle w:val="StyleUnderline"/>
        </w:rPr>
        <w:t xml:space="preserve">for </w:t>
      </w:r>
      <w:r w:rsidRPr="00381035">
        <w:rPr>
          <w:rStyle w:val="StyleUnderline"/>
          <w:highlight w:val="green"/>
        </w:rPr>
        <w:t>to suggest</w:t>
      </w:r>
      <w:r w:rsidRPr="00381035">
        <w:rPr>
          <w:rStyle w:val="StyleUnderline"/>
        </w:rPr>
        <w:t xml:space="preserve"> that one’s political </w:t>
      </w:r>
      <w:r w:rsidRPr="00381035">
        <w:rPr>
          <w:rStyle w:val="StyleUnderline"/>
          <w:highlight w:val="green"/>
        </w:rPr>
        <w:t>subjectivity</w:t>
      </w:r>
      <w:r w:rsidRPr="00381035">
        <w:rPr>
          <w:rStyle w:val="StyleUnderline"/>
        </w:rPr>
        <w:t xml:space="preserve"> is </w:t>
      </w:r>
      <w:r w:rsidRPr="00381035">
        <w:rPr>
          <w:rStyle w:val="Emphasis"/>
          <w:highlight w:val="green"/>
        </w:rPr>
        <w:t>defined by</w:t>
      </w:r>
      <w:r w:rsidRPr="00381035">
        <w:rPr>
          <w:sz w:val="16"/>
        </w:rPr>
        <w:t xml:space="preserve"> a </w:t>
      </w:r>
      <w:r w:rsidRPr="00381035">
        <w:rPr>
          <w:rStyle w:val="Emphasis"/>
          <w:highlight w:val="green"/>
        </w:rPr>
        <w:t>consensus</w:t>
      </w:r>
      <w:r w:rsidRPr="00381035">
        <w:rPr>
          <w:rStyle w:val="StyleUnderline"/>
        </w:rPr>
        <w:t xml:space="preserve"> is to </w:t>
      </w:r>
      <w:r w:rsidRPr="00381035">
        <w:rPr>
          <w:rStyle w:val="Emphasis"/>
          <w:sz w:val="30"/>
          <w:szCs w:val="30"/>
          <w:highlight w:val="green"/>
        </w:rPr>
        <w:t>mischaracterize</w:t>
      </w:r>
      <w:r w:rsidRPr="00381035">
        <w:rPr>
          <w:rStyle w:val="Emphasis"/>
          <w:sz w:val="30"/>
          <w:szCs w:val="30"/>
        </w:rPr>
        <w:t xml:space="preserve"> what </w:t>
      </w:r>
      <w:r w:rsidRPr="00381035">
        <w:rPr>
          <w:rStyle w:val="Emphasis"/>
          <w:sz w:val="30"/>
          <w:szCs w:val="30"/>
          <w:highlight w:val="green"/>
        </w:rPr>
        <w:t>politics</w:t>
      </w:r>
      <w:r w:rsidRPr="00381035">
        <w:rPr>
          <w:rStyle w:val="Emphasis"/>
          <w:sz w:val="30"/>
          <w:szCs w:val="30"/>
        </w:rPr>
        <w:t xml:space="preserve"> is </w:t>
      </w:r>
      <w:r w:rsidRPr="00381035">
        <w:rPr>
          <w:rStyle w:val="Emphasis"/>
          <w:sz w:val="30"/>
          <w:szCs w:val="30"/>
          <w:highlight w:val="green"/>
        </w:rPr>
        <w:t>at its</w:t>
      </w:r>
      <w:r w:rsidRPr="00381035">
        <w:rPr>
          <w:rStyle w:val="Emphasis"/>
          <w:sz w:val="30"/>
          <w:szCs w:val="30"/>
        </w:rPr>
        <w:t xml:space="preserve"> very </w:t>
      </w:r>
      <w:r w:rsidRPr="00381035">
        <w:rPr>
          <w:rStyle w:val="Emphasis"/>
          <w:sz w:val="30"/>
          <w:szCs w:val="30"/>
          <w:highlight w:val="green"/>
        </w:rPr>
        <w:t>core</w:t>
      </w:r>
      <w:r w:rsidRPr="00381035">
        <w:rPr>
          <w:sz w:val="16"/>
        </w:rPr>
        <w:t xml:space="preserve">. </w:t>
      </w:r>
      <w:r w:rsidRPr="00381035">
        <w:rPr>
          <w:rStyle w:val="StyleUnderline"/>
        </w:rPr>
        <w:t>If this statement is</w:t>
      </w:r>
      <w:r w:rsidRPr="00381035">
        <w:rPr>
          <w:sz w:val="16"/>
        </w:rPr>
        <w:t xml:space="preserve"> to mean </w:t>
      </w:r>
      <w:r w:rsidRPr="00381035">
        <w:rPr>
          <w:rStyle w:val="StyleUnderline"/>
        </w:rPr>
        <w:t xml:space="preserve">they </w:t>
      </w:r>
      <w:r w:rsidRPr="00381035">
        <w:rPr>
          <w:rStyle w:val="Emphasis"/>
        </w:rPr>
        <w:t>did not consensually agree</w:t>
      </w:r>
      <w:r w:rsidRPr="00381035">
        <w:rPr>
          <w:rStyle w:val="StyleUnderline"/>
        </w:rPr>
        <w:t xml:space="preserve"> to their position of political alterity</w:t>
      </w:r>
      <w:r w:rsidRPr="00381035">
        <w:rPr>
          <w:sz w:val="16"/>
        </w:rPr>
        <w:t xml:space="preserve">, then, </w:t>
      </w:r>
      <w:r w:rsidRPr="00381035">
        <w:rPr>
          <w:rStyle w:val="Emphasis"/>
          <w:sz w:val="30"/>
          <w:szCs w:val="30"/>
        </w:rPr>
        <w:t>yes</w:t>
      </w:r>
      <w:r w:rsidRPr="00381035">
        <w:rPr>
          <w:sz w:val="16"/>
        </w:rPr>
        <w:t xml:space="preserve">, </w:t>
      </w:r>
      <w:r w:rsidRPr="00381035">
        <w:rPr>
          <w:rStyle w:val="Emphasis"/>
          <w:sz w:val="30"/>
          <w:szCs w:val="30"/>
        </w:rPr>
        <w:t>of course</w:t>
      </w:r>
      <w:r w:rsidRPr="00381035">
        <w:rPr>
          <w:sz w:val="16"/>
        </w:rPr>
        <w:t>. Yet</w:t>
      </w:r>
      <w:r w:rsidRPr="00381035">
        <w:rPr>
          <w:rStyle w:val="StyleUnderline"/>
        </w:rPr>
        <w:t>, to say they are not</w:t>
      </w:r>
      <w:r w:rsidRPr="00381035">
        <w:rPr>
          <w:sz w:val="16"/>
        </w:rPr>
        <w:t xml:space="preserve"> “</w:t>
      </w:r>
      <w:r w:rsidRPr="00381035">
        <w:rPr>
          <w:rStyle w:val="Emphasis"/>
        </w:rPr>
        <w:t>willful actors</w:t>
      </w:r>
      <w:r w:rsidRPr="00381035">
        <w:rPr>
          <w:sz w:val="16"/>
        </w:rPr>
        <w:t xml:space="preserve">” </w:t>
      </w:r>
      <w:r w:rsidRPr="00381035">
        <w:rPr>
          <w:rStyle w:val="Emphasis"/>
        </w:rPr>
        <w:t>resisting</w:t>
      </w:r>
      <w:r w:rsidRPr="00381035">
        <w:rPr>
          <w:rStyle w:val="StyleUnderline"/>
        </w:rPr>
        <w:t xml:space="preserve"> the</w:t>
      </w:r>
      <w:r w:rsidRPr="00381035">
        <w:rPr>
          <w:sz w:val="16"/>
        </w:rPr>
        <w:t xml:space="preserve"> biopolitical </w:t>
      </w:r>
      <w:r w:rsidRPr="00381035">
        <w:rPr>
          <w:rStyle w:val="StyleUnderline"/>
        </w:rPr>
        <w:t xml:space="preserve">strategies to </w:t>
      </w:r>
      <w:r w:rsidRPr="00381035">
        <w:rPr>
          <w:rStyle w:val="Emphasis"/>
        </w:rPr>
        <w:t>strip</w:t>
      </w:r>
      <w:r w:rsidRPr="00381035">
        <w:rPr>
          <w:rStyle w:val="StyleUnderline"/>
        </w:rPr>
        <w:t xml:space="preserve"> the slave-subject of all </w:t>
      </w:r>
      <w:r w:rsidRPr="00381035">
        <w:rPr>
          <w:rStyle w:val="Emphasis"/>
        </w:rPr>
        <w:t>sociopolitical agency</w:t>
      </w:r>
      <w:r w:rsidRPr="00381035">
        <w:rPr>
          <w:rStyle w:val="StyleUnderline"/>
        </w:rPr>
        <w:t xml:space="preserve"> and </w:t>
      </w:r>
      <w:r w:rsidRPr="00381035">
        <w:rPr>
          <w:rStyle w:val="Emphasis"/>
        </w:rPr>
        <w:t>institutionally recognized rights</w:t>
      </w:r>
      <w:r w:rsidRPr="00381035">
        <w:rPr>
          <w:sz w:val="16"/>
        </w:rPr>
        <w:t xml:space="preserve"> – the unmaking of a political subject – </w:t>
      </w:r>
      <w:r w:rsidRPr="00381035">
        <w:rPr>
          <w:rStyle w:val="StyleUnderline"/>
        </w:rPr>
        <w:t xml:space="preserve">is to </w:t>
      </w:r>
      <w:r w:rsidRPr="00381035">
        <w:rPr>
          <w:rStyle w:val="Emphasis"/>
          <w:highlight w:val="green"/>
        </w:rPr>
        <w:t>oversimplify</w:t>
      </w:r>
      <w:r w:rsidRPr="00381035">
        <w:rPr>
          <w:rStyle w:val="Emphasis"/>
        </w:rPr>
        <w:t xml:space="preserve"> the </w:t>
      </w:r>
      <w:r w:rsidRPr="00381035">
        <w:rPr>
          <w:rStyle w:val="Emphasis"/>
          <w:highlight w:val="green"/>
        </w:rPr>
        <w:t>motivating conditions</w:t>
      </w:r>
      <w:r w:rsidRPr="00381035">
        <w:rPr>
          <w:rStyle w:val="StyleUnderline"/>
        </w:rPr>
        <w:t xml:space="preserve"> of such acts of resistance</w:t>
      </w:r>
      <w:r w:rsidRPr="00381035">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245FE640" w14:textId="77777777" w:rsidR="00BE2EFD" w:rsidRPr="00381035" w:rsidRDefault="00BE2EFD" w:rsidP="00BE2EFD">
      <w:pPr>
        <w:rPr>
          <w:rStyle w:val="StyleUnderline"/>
        </w:rPr>
      </w:pPr>
      <w:r w:rsidRPr="00381035">
        <w:rPr>
          <w:rStyle w:val="StyleUnderline"/>
        </w:rPr>
        <w:t xml:space="preserve">It is important to </w:t>
      </w:r>
      <w:r w:rsidRPr="00381035">
        <w:rPr>
          <w:rStyle w:val="Emphasis"/>
        </w:rPr>
        <w:t>carefully attend</w:t>
      </w:r>
      <w:r w:rsidRPr="00381035">
        <w:rPr>
          <w:rStyle w:val="StyleUnderline"/>
        </w:rPr>
        <w:t xml:space="preserve"> to Hartman’s</w:t>
      </w:r>
      <w:r w:rsidRPr="00381035">
        <w:rPr>
          <w:sz w:val="16"/>
        </w:rPr>
        <w:t xml:space="preserve"> own </w:t>
      </w:r>
      <w:r w:rsidRPr="00381035">
        <w:rPr>
          <w:rStyle w:val="Emphasis"/>
        </w:rPr>
        <w:t>political aims</w:t>
      </w:r>
      <w:r w:rsidRPr="00381035">
        <w:rPr>
          <w:sz w:val="16"/>
        </w:rPr>
        <w:t xml:space="preserve"> motivating her statement that “slaves are not consensual,” that is, </w:t>
      </w:r>
      <w:r w:rsidRPr="00381035">
        <w:rPr>
          <w:rStyle w:val="StyleUnderline"/>
        </w:rPr>
        <w:t>she</w:t>
      </w:r>
      <w:r w:rsidRPr="00381035">
        <w:rPr>
          <w:sz w:val="16"/>
        </w:rPr>
        <w:t xml:space="preserve"> is positing with purpose that their condition as enslaved-subject </w:t>
      </w:r>
      <w:r w:rsidRPr="00381035">
        <w:rPr>
          <w:rStyle w:val="StyleUnderline"/>
        </w:rPr>
        <w:t xml:space="preserve">makes clear the movement toward political action </w:t>
      </w:r>
      <w:r w:rsidRPr="00381035">
        <w:rPr>
          <w:rStyle w:val="Emphasis"/>
        </w:rPr>
        <w:t>does not position</w:t>
      </w:r>
      <w:r w:rsidRPr="00381035">
        <w:rPr>
          <w:rStyle w:val="StyleUnderline"/>
        </w:rPr>
        <w:t xml:space="preserve"> the enslaved subject as the </w:t>
      </w:r>
      <w:r w:rsidRPr="00381035">
        <w:rPr>
          <w:rStyle w:val="Emphasis"/>
        </w:rPr>
        <w:t>primary causal agent</w:t>
      </w:r>
      <w:r w:rsidRPr="00381035">
        <w:rPr>
          <w:sz w:val="16"/>
        </w:rPr>
        <w:t xml:space="preserve"> of his/her action (s/he is not willfully a slave) or in the determination of his/her particular “needs or desires,” </w:t>
      </w:r>
      <w:r w:rsidRPr="00381035">
        <w:rPr>
          <w:rStyle w:val="StyleUnderline"/>
        </w:rPr>
        <w:t>as</w:t>
      </w:r>
      <w:r w:rsidRPr="00381035">
        <w:rPr>
          <w:sz w:val="16"/>
        </w:rPr>
        <w:t xml:space="preserve"> the </w:t>
      </w:r>
      <w:r w:rsidRPr="00381035">
        <w:rPr>
          <w:rStyle w:val="Emphasis"/>
        </w:rPr>
        <w:t>claims-making</w:t>
      </w:r>
      <w:r w:rsidRPr="00381035">
        <w:rPr>
          <w:sz w:val="16"/>
        </w:rPr>
        <w:t xml:space="preserve"> emerging </w:t>
      </w:r>
      <w:r w:rsidRPr="00381035">
        <w:rPr>
          <w:rStyle w:val="StyleUnderline"/>
        </w:rPr>
        <w:t xml:space="preserve">from </w:t>
      </w:r>
      <w:r w:rsidRPr="00381035">
        <w:rPr>
          <w:rStyle w:val="Emphasis"/>
        </w:rPr>
        <w:t>within</w:t>
      </w:r>
      <w:r w:rsidRPr="00381035">
        <w:rPr>
          <w:rStyle w:val="StyleUnderline"/>
        </w:rPr>
        <w:t xml:space="preserve"> the space of enslavement can </w:t>
      </w:r>
      <w:r w:rsidRPr="00381035">
        <w:rPr>
          <w:rStyle w:val="Emphasis"/>
        </w:rPr>
        <w:t>only</w:t>
      </w:r>
      <w:r w:rsidRPr="00381035">
        <w:rPr>
          <w:rStyle w:val="StyleUnderline"/>
        </w:rPr>
        <w:t xml:space="preserve"> reflect</w:t>
      </w:r>
      <w:r w:rsidRPr="00381035">
        <w:rPr>
          <w:sz w:val="16"/>
        </w:rPr>
        <w:t xml:space="preserve"> “needs and desires” as defined by </w:t>
      </w:r>
      <w:r w:rsidRPr="00381035">
        <w:rPr>
          <w:rStyle w:val="StyleUnderline"/>
        </w:rPr>
        <w:t>the</w:t>
      </w:r>
      <w:r w:rsidRPr="00381035">
        <w:rPr>
          <w:sz w:val="16"/>
        </w:rPr>
        <w:t xml:space="preserve"> very </w:t>
      </w:r>
      <w:r w:rsidRPr="00381035">
        <w:rPr>
          <w:rStyle w:val="StyleUnderline"/>
        </w:rPr>
        <w:t xml:space="preserve">fact of </w:t>
      </w:r>
      <w:r w:rsidRPr="00381035">
        <w:rPr>
          <w:rStyle w:val="Emphasis"/>
        </w:rPr>
        <w:t>enslavement</w:t>
      </w:r>
      <w:r w:rsidRPr="00381035">
        <w:rPr>
          <w:sz w:val="16"/>
        </w:rPr>
        <w:t xml:space="preserve">. However, it should be made clear that </w:t>
      </w:r>
      <w:r w:rsidRPr="00381035">
        <w:rPr>
          <w:rStyle w:val="Emphasis"/>
        </w:rPr>
        <w:t>no political act is done willfully</w:t>
      </w:r>
      <w:r w:rsidRPr="00381035">
        <w:rPr>
          <w:sz w:val="16"/>
        </w:rPr>
        <w:t xml:space="preserve">, at least </w:t>
      </w:r>
      <w:r w:rsidRPr="00381035">
        <w:rPr>
          <w:rStyle w:val="StyleUnderline"/>
        </w:rPr>
        <w:t xml:space="preserve">not in the sense that it could occur </w:t>
      </w:r>
      <w:r w:rsidRPr="00381035">
        <w:rPr>
          <w:rStyle w:val="Emphasis"/>
        </w:rPr>
        <w:t>outside</w:t>
      </w:r>
      <w:r w:rsidRPr="00381035">
        <w:rPr>
          <w:rStyle w:val="StyleUnderline"/>
        </w:rPr>
        <w:t xml:space="preserve"> the space of subjection and domination</w:t>
      </w:r>
      <w:r w:rsidRPr="00381035">
        <w:rPr>
          <w:sz w:val="16"/>
        </w:rPr>
        <w:t xml:space="preserve">. </w:t>
      </w:r>
      <w:r w:rsidRPr="00381035">
        <w:rPr>
          <w:rStyle w:val="StyleUnderline"/>
          <w:highlight w:val="green"/>
        </w:rPr>
        <w:t xml:space="preserve">If there is </w:t>
      </w:r>
      <w:r w:rsidRPr="00381035">
        <w:rPr>
          <w:rStyle w:val="Emphasis"/>
          <w:highlight w:val="green"/>
        </w:rPr>
        <w:t>no external force</w:t>
      </w:r>
      <w:r w:rsidRPr="00381035">
        <w:rPr>
          <w:rStyle w:val="StyleUnderline"/>
        </w:rPr>
        <w:t xml:space="preserve"> bearing down on the politically Othered body</w:t>
      </w:r>
      <w:r w:rsidRPr="00381035">
        <w:rPr>
          <w:sz w:val="16"/>
        </w:rPr>
        <w:t xml:space="preserve">, </w:t>
      </w:r>
      <w:r w:rsidRPr="00381035">
        <w:rPr>
          <w:rStyle w:val="StyleUnderline"/>
        </w:rPr>
        <w:t xml:space="preserve">there is </w:t>
      </w:r>
      <w:r w:rsidRPr="00381035">
        <w:rPr>
          <w:rStyle w:val="Emphasis"/>
          <w:sz w:val="30"/>
          <w:szCs w:val="30"/>
          <w:highlight w:val="green"/>
        </w:rPr>
        <w:t>no need</w:t>
      </w:r>
      <w:r w:rsidRPr="00381035">
        <w:rPr>
          <w:sz w:val="16"/>
        </w:rPr>
        <w:t xml:space="preserve"> for him/her/them </w:t>
      </w:r>
      <w:r w:rsidRPr="00381035">
        <w:rPr>
          <w:rStyle w:val="Emphasis"/>
          <w:sz w:val="30"/>
          <w:szCs w:val="30"/>
          <w:highlight w:val="green"/>
        </w:rPr>
        <w:t>to contest the denial of rights</w:t>
      </w:r>
      <w:r w:rsidRPr="00381035">
        <w:rPr>
          <w:rStyle w:val="StyleUnderline"/>
        </w:rPr>
        <w:t xml:space="preserve"> through enacting them</w:t>
      </w:r>
      <w:r w:rsidRPr="00381035">
        <w:rPr>
          <w:sz w:val="16"/>
        </w:rPr>
        <w:t xml:space="preserve"> – i.e., </w:t>
      </w:r>
      <w:r w:rsidRPr="00381035">
        <w:rPr>
          <w:rStyle w:val="StyleUnderline"/>
        </w:rPr>
        <w:t xml:space="preserve">there is </w:t>
      </w:r>
      <w:r w:rsidRPr="00381035">
        <w:rPr>
          <w:rStyle w:val="Emphasis"/>
        </w:rPr>
        <w:t>no need for politics</w:t>
      </w:r>
      <w:r w:rsidRPr="00381035">
        <w:rPr>
          <w:rStyle w:val="StyleUnderline"/>
        </w:rPr>
        <w:t xml:space="preserve"> as there is </w:t>
      </w:r>
      <w:r w:rsidRPr="00381035">
        <w:rPr>
          <w:rStyle w:val="Emphasis"/>
        </w:rPr>
        <w:t>no desire for external forms of self-recognition</w:t>
      </w:r>
      <w:r w:rsidRPr="00381035">
        <w:rPr>
          <w:rStyle w:val="StyleUnderline"/>
        </w:rPr>
        <w:t xml:space="preserve"> denied by the politics proper</w:t>
      </w:r>
      <w:r w:rsidRPr="00381035">
        <w:rPr>
          <w:sz w:val="16"/>
        </w:rPr>
        <w:t xml:space="preserve">. </w:t>
      </w:r>
      <w:r w:rsidRPr="00381035">
        <w:rPr>
          <w:rStyle w:val="StyleUnderline"/>
        </w:rPr>
        <w:t xml:space="preserve">No one </w:t>
      </w:r>
      <w:r w:rsidRPr="00381035">
        <w:rPr>
          <w:rStyle w:val="Emphasis"/>
        </w:rPr>
        <w:t>agrees</w:t>
      </w:r>
      <w:r w:rsidRPr="00381035">
        <w:rPr>
          <w:rStyle w:val="StyleUnderline"/>
        </w:rPr>
        <w:t xml:space="preserve"> to subjection</w:t>
      </w:r>
      <w:r w:rsidRPr="00381035">
        <w:rPr>
          <w:sz w:val="16"/>
        </w:rPr>
        <w:t xml:space="preserve"> – </w:t>
      </w:r>
      <w:r w:rsidRPr="00381035">
        <w:rPr>
          <w:rStyle w:val="StyleUnderline"/>
        </w:rPr>
        <w:t xml:space="preserve">if one </w:t>
      </w:r>
      <w:r w:rsidRPr="00381035">
        <w:rPr>
          <w:rStyle w:val="Emphasis"/>
        </w:rPr>
        <w:t>does</w:t>
      </w:r>
      <w:r w:rsidRPr="00381035">
        <w:rPr>
          <w:sz w:val="16"/>
        </w:rPr>
        <w:t xml:space="preserve">, </w:t>
      </w:r>
      <w:r w:rsidRPr="00381035">
        <w:rPr>
          <w:rStyle w:val="StyleUnderline"/>
        </w:rPr>
        <w:t xml:space="preserve">it is </w:t>
      </w:r>
      <w:r w:rsidRPr="00381035">
        <w:rPr>
          <w:rStyle w:val="Emphasis"/>
        </w:rPr>
        <w:t>not subjection</w:t>
      </w:r>
      <w:r w:rsidRPr="00381035">
        <w:rPr>
          <w:sz w:val="16"/>
        </w:rPr>
        <w:t xml:space="preserve">. And </w:t>
      </w:r>
      <w:r w:rsidRPr="00381035">
        <w:rPr>
          <w:rStyle w:val="StyleUnderline"/>
        </w:rPr>
        <w:t>if one’s political right</w:t>
      </w:r>
      <w:r w:rsidRPr="00381035">
        <w:rPr>
          <w:sz w:val="16"/>
        </w:rPr>
        <w:t xml:space="preserve"> to dissent </w:t>
      </w:r>
      <w:r w:rsidRPr="00381035">
        <w:rPr>
          <w:rStyle w:val="StyleUnderline"/>
        </w:rPr>
        <w:t xml:space="preserve">is not </w:t>
      </w:r>
      <w:r w:rsidRPr="00381035">
        <w:rPr>
          <w:rStyle w:val="Emphasis"/>
        </w:rPr>
        <w:t>recognized</w:t>
      </w:r>
      <w:r w:rsidRPr="00381035">
        <w:rPr>
          <w:rStyle w:val="StyleUnderline"/>
        </w:rPr>
        <w:t xml:space="preserve"> by a</w:t>
      </w:r>
      <w:r w:rsidRPr="00381035">
        <w:rPr>
          <w:sz w:val="16"/>
        </w:rPr>
        <w:t xml:space="preserve"> “</w:t>
      </w:r>
      <w:r w:rsidRPr="00381035">
        <w:rPr>
          <w:rStyle w:val="StyleUnderline"/>
        </w:rPr>
        <w:t>proper</w:t>
      </w:r>
      <w:r w:rsidRPr="00381035">
        <w:rPr>
          <w:sz w:val="16"/>
        </w:rPr>
        <w:t xml:space="preserve">” </w:t>
      </w:r>
      <w:r w:rsidRPr="00381035">
        <w:rPr>
          <w:rStyle w:val="StyleUnderline"/>
        </w:rPr>
        <w:t>locus</w:t>
      </w:r>
      <w:r w:rsidRPr="00381035">
        <w:rPr>
          <w:sz w:val="16"/>
        </w:rPr>
        <w:t xml:space="preserve">, his/her </w:t>
      </w:r>
      <w:r w:rsidRPr="00381035">
        <w:rPr>
          <w:rStyle w:val="StyleUnderline"/>
        </w:rPr>
        <w:t>grounding for democratic claims-making</w:t>
      </w:r>
      <w:r w:rsidRPr="00381035">
        <w:rPr>
          <w:sz w:val="16"/>
        </w:rPr>
        <w:t xml:space="preserve"> against subjection </w:t>
      </w:r>
      <w:r w:rsidRPr="00381035">
        <w:rPr>
          <w:rStyle w:val="StyleUnderline"/>
        </w:rPr>
        <w:t xml:space="preserve">are </w:t>
      </w:r>
      <w:r w:rsidRPr="00381035">
        <w:rPr>
          <w:rStyle w:val="Emphasis"/>
        </w:rPr>
        <w:t>always-already authorized</w:t>
      </w:r>
      <w:r w:rsidRPr="00381035">
        <w:rPr>
          <w:sz w:val="16"/>
        </w:rPr>
        <w:t xml:space="preserve">, as Lloyd Pratt has cogently stated, </w:t>
      </w:r>
      <w:r w:rsidRPr="00381035">
        <w:rPr>
          <w:rStyle w:val="StyleUnderline"/>
        </w:rPr>
        <w:t>by this</w:t>
      </w:r>
      <w:r w:rsidRPr="00381035">
        <w:rPr>
          <w:sz w:val="16"/>
        </w:rPr>
        <w:t xml:space="preserve"> “</w:t>
      </w:r>
      <w:r w:rsidRPr="00381035">
        <w:rPr>
          <w:rStyle w:val="Emphasis"/>
        </w:rPr>
        <w:t>lack</w:t>
      </w:r>
      <w:r w:rsidRPr="00381035">
        <w:rPr>
          <w:sz w:val="16"/>
        </w:rPr>
        <w:t xml:space="preserve">” (48), </w:t>
      </w:r>
      <w:r w:rsidRPr="00381035">
        <w:rPr>
          <w:rStyle w:val="StyleUnderline"/>
        </w:rPr>
        <w:t>even if the authorizing position</w:t>
      </w:r>
      <w:r w:rsidRPr="00381035">
        <w:rPr>
          <w:sz w:val="16"/>
        </w:rPr>
        <w:t xml:space="preserve"> taken </w:t>
      </w:r>
      <w:r w:rsidRPr="00381035">
        <w:rPr>
          <w:rStyle w:val="StyleUnderline"/>
        </w:rPr>
        <w:t xml:space="preserve">is </w:t>
      </w:r>
      <w:r w:rsidRPr="00381035">
        <w:rPr>
          <w:rStyle w:val="Emphasis"/>
        </w:rPr>
        <w:t>unable</w:t>
      </w:r>
      <w:r w:rsidRPr="00381035">
        <w:rPr>
          <w:sz w:val="16"/>
        </w:rPr>
        <w:t xml:space="preserve">, </w:t>
      </w:r>
      <w:r w:rsidRPr="00381035">
        <w:rPr>
          <w:rStyle w:val="StyleUnderline"/>
        </w:rPr>
        <w:t xml:space="preserve">as of </w:t>
      </w:r>
      <w:r w:rsidRPr="00381035">
        <w:rPr>
          <w:rStyle w:val="Emphasis"/>
        </w:rPr>
        <w:t>yet</w:t>
      </w:r>
      <w:r w:rsidRPr="00381035">
        <w:rPr>
          <w:sz w:val="16"/>
        </w:rPr>
        <w:t xml:space="preserve">, </w:t>
      </w:r>
      <w:r w:rsidRPr="00381035">
        <w:rPr>
          <w:rStyle w:val="StyleUnderline"/>
        </w:rPr>
        <w:t xml:space="preserve">to </w:t>
      </w:r>
      <w:r w:rsidRPr="00381035">
        <w:rPr>
          <w:rStyle w:val="Emphasis"/>
        </w:rPr>
        <w:t>transform</w:t>
      </w:r>
      <w:r w:rsidRPr="00381035">
        <w:rPr>
          <w:sz w:val="16"/>
        </w:rPr>
        <w:t xml:space="preserve"> the </w:t>
      </w:r>
      <w:r w:rsidRPr="00381035">
        <w:rPr>
          <w:rStyle w:val="Emphasis"/>
        </w:rPr>
        <w:t>abstract rights</w:t>
      </w:r>
      <w:r w:rsidRPr="00381035">
        <w:rPr>
          <w:rStyle w:val="StyleUnderline"/>
        </w:rPr>
        <w:t xml:space="preserve"> into </w:t>
      </w:r>
      <w:r w:rsidRPr="00381035">
        <w:rPr>
          <w:rStyle w:val="Emphasis"/>
        </w:rPr>
        <w:t>immediate</w:t>
      </w:r>
      <w:r w:rsidRPr="00381035">
        <w:rPr>
          <w:sz w:val="16"/>
        </w:rPr>
        <w:t xml:space="preserve"> legitimate </w:t>
      </w:r>
      <w:r w:rsidRPr="00381035">
        <w:rPr>
          <w:rStyle w:val="Emphasis"/>
        </w:rPr>
        <w:t>action</w:t>
      </w:r>
      <w:r w:rsidRPr="00381035">
        <w:rPr>
          <w:rStyle w:val="StyleUnderline"/>
        </w:rPr>
        <w:t xml:space="preserve"> or </w:t>
      </w:r>
      <w:r w:rsidRPr="00381035">
        <w:rPr>
          <w:rStyle w:val="Emphasis"/>
        </w:rPr>
        <w:t>more transformative ethical forms</w:t>
      </w:r>
      <w:r w:rsidRPr="00381035">
        <w:rPr>
          <w:rStyle w:val="StyleUnderline"/>
        </w:rPr>
        <w:t xml:space="preserve"> of social-subject relations </w:t>
      </w:r>
      <w:r w:rsidRPr="00381035">
        <w:rPr>
          <w:rStyle w:val="Emphasis"/>
        </w:rPr>
        <w:t>outside</w:t>
      </w:r>
      <w:r w:rsidRPr="00381035">
        <w:rPr>
          <w:rStyle w:val="StyleUnderline"/>
        </w:rPr>
        <w:t xml:space="preserve"> the space of enslavement</w:t>
      </w:r>
      <w:r w:rsidRPr="00381035">
        <w:rPr>
          <w:sz w:val="16"/>
        </w:rPr>
        <w:t>.</w:t>
      </w:r>
    </w:p>
    <w:p w14:paraId="0E10E9E3" w14:textId="77777777" w:rsidR="00BE2EFD" w:rsidRPr="00381035" w:rsidRDefault="00BE2EFD" w:rsidP="00BE2EFD">
      <w:pPr>
        <w:rPr>
          <w:rStyle w:val="StyleUnderline"/>
          <w:highlight w:val="green"/>
        </w:rPr>
      </w:pPr>
      <w:r w:rsidRPr="00381035">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39E96BA1" w14:textId="77777777" w:rsidR="00BE2EFD" w:rsidRPr="00381035" w:rsidRDefault="00BE2EFD" w:rsidP="00BE2EFD">
      <w:pPr>
        <w:rPr>
          <w:rStyle w:val="StyleUnderline"/>
          <w:highlight w:val="green"/>
        </w:rPr>
      </w:pPr>
      <w:r w:rsidRPr="00381035">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381035">
        <w:rPr>
          <w:rStyle w:val="StyleUnderline"/>
        </w:rPr>
        <w:t xml:space="preserve">there will </w:t>
      </w:r>
      <w:r w:rsidRPr="00381035">
        <w:rPr>
          <w:rStyle w:val="Emphasis"/>
        </w:rPr>
        <w:t>always</w:t>
      </w:r>
      <w:r w:rsidRPr="00381035">
        <w:rPr>
          <w:rStyle w:val="StyleUnderline"/>
        </w:rPr>
        <w:t xml:space="preserve"> be a locus for enacting one’s </w:t>
      </w:r>
      <w:r w:rsidRPr="00381035">
        <w:rPr>
          <w:rStyle w:val="Emphasis"/>
        </w:rPr>
        <w:t>right</w:t>
      </w:r>
      <w:r w:rsidRPr="00381035">
        <w:rPr>
          <w:rStyle w:val="StyleUnderline"/>
        </w:rPr>
        <w:t xml:space="preserve"> to political action</w:t>
      </w:r>
      <w:r w:rsidRPr="00381035">
        <w:rPr>
          <w:sz w:val="16"/>
        </w:rPr>
        <w:t xml:space="preserve">, </w:t>
      </w:r>
      <w:r w:rsidRPr="00381035">
        <w:rPr>
          <w:rStyle w:val="StyleUnderline"/>
        </w:rPr>
        <w:t xml:space="preserve">as </w:t>
      </w:r>
      <w:r w:rsidRPr="00381035">
        <w:rPr>
          <w:rStyle w:val="StyleUnderline"/>
          <w:highlight w:val="green"/>
        </w:rPr>
        <w:t xml:space="preserve">there is </w:t>
      </w:r>
      <w:r w:rsidRPr="00381035">
        <w:rPr>
          <w:rStyle w:val="Emphasis"/>
          <w:highlight w:val="green"/>
        </w:rPr>
        <w:t>never only one proper locus</w:t>
      </w:r>
      <w:r w:rsidRPr="00381035">
        <w:rPr>
          <w:rStyle w:val="StyleUnderline"/>
        </w:rPr>
        <w:t xml:space="preserve"> from which </w:t>
      </w:r>
      <w:r w:rsidRPr="00381035">
        <w:rPr>
          <w:rStyle w:val="StyleUnderline"/>
          <w:highlight w:val="green"/>
        </w:rPr>
        <w:t>to ground</w:t>
      </w:r>
      <w:r w:rsidRPr="00381035">
        <w:rPr>
          <w:sz w:val="16"/>
        </w:rPr>
        <w:t xml:space="preserve"> one’s </w:t>
      </w:r>
      <w:r w:rsidRPr="00381035">
        <w:rPr>
          <w:rStyle w:val="Emphasis"/>
          <w:highlight w:val="green"/>
        </w:rPr>
        <w:t>rights making</w:t>
      </w:r>
      <w:r w:rsidRPr="00381035">
        <w:rPr>
          <w:sz w:val="16"/>
        </w:rPr>
        <w:t xml:space="preserve">, but there is always the normative proper and the non-normative proper locus of politics – and </w:t>
      </w:r>
      <w:r w:rsidRPr="00381035">
        <w:rPr>
          <w:rStyle w:val="StyleUnderline"/>
        </w:rPr>
        <w:t xml:space="preserve">from whence you position your political practice will determine the </w:t>
      </w:r>
      <w:r w:rsidRPr="00381035">
        <w:rPr>
          <w:rStyle w:val="Emphasis"/>
        </w:rPr>
        <w:t>transformational impact</w:t>
      </w:r>
      <w:r w:rsidRPr="00381035">
        <w:rPr>
          <w:rStyle w:val="StyleUnderline"/>
        </w:rPr>
        <w:t xml:space="preserve"> your sense of what </w:t>
      </w:r>
      <w:r w:rsidRPr="00381035">
        <w:rPr>
          <w:rStyle w:val="Emphasis"/>
        </w:rPr>
        <w:t>is</w:t>
      </w:r>
      <w:r w:rsidRPr="00381035">
        <w:rPr>
          <w:rStyle w:val="StyleUnderline"/>
        </w:rPr>
        <w:t xml:space="preserve"> vs. what </w:t>
      </w:r>
      <w:r w:rsidRPr="00381035">
        <w:rPr>
          <w:rStyle w:val="Emphasis"/>
        </w:rPr>
        <w:t>ought to be</w:t>
      </w:r>
      <w:r w:rsidRPr="00381035">
        <w:rPr>
          <w:rStyle w:val="StyleUnderline"/>
        </w:rPr>
        <w:t xml:space="preserve"> will have</w:t>
      </w:r>
      <w:r w:rsidRPr="00381035">
        <w:rPr>
          <w:sz w:val="16"/>
        </w:rPr>
        <w:t xml:space="preserve"> in the (re)ordering of the normative ways of being and practice. I believe this is an important point to acknowledge</w:t>
      </w:r>
      <w:r w:rsidRPr="00381035">
        <w:rPr>
          <w:rStyle w:val="StyleUnderline"/>
        </w:rPr>
        <w:t xml:space="preserve">. It is </w:t>
      </w:r>
      <w:r w:rsidRPr="00381035">
        <w:rPr>
          <w:rStyle w:val="Emphasis"/>
        </w:rPr>
        <w:t>critical</w:t>
      </w:r>
      <w:r w:rsidRPr="00381035">
        <w:rPr>
          <w:rStyle w:val="StyleUnderline"/>
        </w:rPr>
        <w:t xml:space="preserve"> to sustain an </w:t>
      </w:r>
      <w:r w:rsidRPr="00381035">
        <w:rPr>
          <w:rStyle w:val="Emphasis"/>
        </w:rPr>
        <w:t>interrogation</w:t>
      </w:r>
      <w:r w:rsidRPr="00381035">
        <w:rPr>
          <w:rStyle w:val="StyleUnderline"/>
        </w:rPr>
        <w:t xml:space="preserve"> of the diverse ways in which people have historically been</w:t>
      </w:r>
      <w:r w:rsidRPr="00381035">
        <w:rPr>
          <w:sz w:val="16"/>
        </w:rPr>
        <w:t xml:space="preserve">, </w:t>
      </w:r>
      <w:r w:rsidRPr="00381035">
        <w:rPr>
          <w:rStyle w:val="StyleUnderline"/>
        </w:rPr>
        <w:t>and continue to be</w:t>
      </w:r>
      <w:r w:rsidRPr="00381035">
        <w:rPr>
          <w:sz w:val="16"/>
        </w:rPr>
        <w:t xml:space="preserve">, </w:t>
      </w:r>
      <w:r w:rsidRPr="00381035">
        <w:rPr>
          <w:rStyle w:val="Emphasis"/>
        </w:rPr>
        <w:t>refused recognition</w:t>
      </w:r>
      <w:r w:rsidRPr="00381035">
        <w:rPr>
          <w:sz w:val="16"/>
        </w:rPr>
        <w:t xml:space="preserve"> within the scene of “proper” (i.e., normative) politics, </w:t>
      </w:r>
      <w:r w:rsidRPr="00381035">
        <w:rPr>
          <w:rStyle w:val="StyleUnderline"/>
        </w:rPr>
        <w:t xml:space="preserve">as </w:t>
      </w:r>
      <w:r w:rsidRPr="00381035">
        <w:rPr>
          <w:rStyle w:val="Emphasis"/>
        </w:rPr>
        <w:t>Hartman</w:t>
      </w:r>
      <w:r w:rsidRPr="00381035">
        <w:rPr>
          <w:sz w:val="16"/>
        </w:rPr>
        <w:t xml:space="preserve"> rightly </w:t>
      </w:r>
      <w:r w:rsidRPr="00381035">
        <w:rPr>
          <w:rStyle w:val="StyleUnderline"/>
        </w:rPr>
        <w:t>calls</w:t>
      </w:r>
      <w:r w:rsidRPr="00381035">
        <w:rPr>
          <w:sz w:val="16"/>
        </w:rPr>
        <w:t xml:space="preserve"> on her readership to do. </w:t>
      </w:r>
      <w:r w:rsidRPr="00381035">
        <w:rPr>
          <w:rStyle w:val="Emphasis"/>
        </w:rPr>
        <w:t>However</w:t>
      </w:r>
      <w:r w:rsidRPr="00381035">
        <w:rPr>
          <w:sz w:val="16"/>
        </w:rPr>
        <w:t xml:space="preserve">, </w:t>
      </w:r>
      <w:r w:rsidRPr="00381035">
        <w:rPr>
          <w:rStyle w:val="StyleUnderline"/>
          <w:highlight w:val="green"/>
        </w:rPr>
        <w:t>to</w:t>
      </w:r>
      <w:r w:rsidRPr="00381035">
        <w:rPr>
          <w:sz w:val="16"/>
        </w:rPr>
        <w:t xml:space="preserve"> also continually </w:t>
      </w:r>
      <w:r w:rsidRPr="00381035">
        <w:rPr>
          <w:rStyle w:val="Emphasis"/>
          <w:highlight w:val="green"/>
        </w:rPr>
        <w:t>challenge</w:t>
      </w:r>
      <w:r w:rsidRPr="00381035">
        <w:rPr>
          <w:rStyle w:val="StyleUnderline"/>
          <w:highlight w:val="green"/>
        </w:rPr>
        <w:t xml:space="preserve"> the</w:t>
      </w:r>
      <w:r w:rsidRPr="00381035">
        <w:rPr>
          <w:rStyle w:val="StyleUnderline"/>
        </w:rPr>
        <w:t xml:space="preserve"> </w:t>
      </w:r>
      <w:r w:rsidRPr="00381035">
        <w:rPr>
          <w:rStyle w:val="Emphasis"/>
        </w:rPr>
        <w:t xml:space="preserve">very </w:t>
      </w:r>
      <w:r w:rsidRPr="00381035">
        <w:rPr>
          <w:rStyle w:val="Emphasis"/>
          <w:highlight w:val="green"/>
        </w:rPr>
        <w:t>real ways</w:t>
      </w:r>
      <w:r w:rsidRPr="00381035">
        <w:rPr>
          <w:rStyle w:val="StyleUnderline"/>
        </w:rPr>
        <w:t xml:space="preserve"> in which acts of </w:t>
      </w:r>
      <w:r w:rsidRPr="00381035">
        <w:rPr>
          <w:rStyle w:val="StyleUnderline"/>
          <w:highlight w:val="green"/>
        </w:rPr>
        <w:t>subversion</w:t>
      </w:r>
      <w:r w:rsidRPr="00381035">
        <w:rPr>
          <w:sz w:val="16"/>
        </w:rPr>
        <w:t xml:space="preserve"> occurring at the micropolitical level </w:t>
      </w:r>
      <w:r w:rsidRPr="00381035">
        <w:rPr>
          <w:rStyle w:val="StyleUnderline"/>
          <w:highlight w:val="green"/>
        </w:rPr>
        <w:t xml:space="preserve">can </w:t>
      </w:r>
      <w:r w:rsidRPr="00381035">
        <w:rPr>
          <w:rStyle w:val="Emphasis"/>
          <w:highlight w:val="green"/>
        </w:rPr>
        <w:t>unsettle</w:t>
      </w:r>
      <w:r w:rsidRPr="00381035">
        <w:rPr>
          <w:sz w:val="16"/>
        </w:rPr>
        <w:t xml:space="preserve"> the most seemingly intransigent </w:t>
      </w:r>
      <w:r w:rsidRPr="00381035">
        <w:rPr>
          <w:rStyle w:val="Emphasis"/>
        </w:rPr>
        <w:t>macropolitical structures</w:t>
      </w:r>
      <w:r w:rsidRPr="00381035">
        <w:rPr>
          <w:sz w:val="16"/>
        </w:rPr>
        <w:t xml:space="preserve"> – i.e., to upset the sensible locus of a politics proper – </w:t>
      </w:r>
      <w:r w:rsidRPr="00381035">
        <w:rPr>
          <w:rStyle w:val="Emphasis"/>
        </w:rPr>
        <w:t>especially</w:t>
      </w:r>
      <w:r w:rsidRPr="00381035">
        <w:rPr>
          <w:sz w:val="16"/>
        </w:rPr>
        <w:t xml:space="preserve"> those being </w:t>
      </w:r>
      <w:r w:rsidRPr="00381035">
        <w:rPr>
          <w:rStyle w:val="StyleUnderline"/>
        </w:rPr>
        <w:t xml:space="preserve">enacted from </w:t>
      </w:r>
      <w:r w:rsidRPr="00381035">
        <w:rPr>
          <w:rStyle w:val="Emphasis"/>
          <w:highlight w:val="green"/>
        </w:rPr>
        <w:t>within</w:t>
      </w:r>
      <w:r w:rsidRPr="00381035">
        <w:rPr>
          <w:sz w:val="16"/>
        </w:rPr>
        <w:t xml:space="preserve"> the space of </w:t>
      </w:r>
      <w:r w:rsidRPr="00381035">
        <w:rPr>
          <w:rStyle w:val="StyleUnderline"/>
          <w:highlight w:val="green"/>
        </w:rPr>
        <w:t>unfreedom</w:t>
      </w:r>
      <w:r w:rsidRPr="00381035">
        <w:rPr>
          <w:sz w:val="16"/>
        </w:rPr>
        <w:t xml:space="preserve"> and without the authorization or recognition by the politics proper (i.e., normative), </w:t>
      </w:r>
      <w:r w:rsidRPr="00381035">
        <w:rPr>
          <w:rStyle w:val="StyleUnderline"/>
          <w:highlight w:val="green"/>
        </w:rPr>
        <w:t>is to</w:t>
      </w:r>
      <w:r w:rsidRPr="00381035">
        <w:rPr>
          <w:sz w:val="16"/>
        </w:rPr>
        <w:t xml:space="preserve">, </w:t>
      </w:r>
      <w:r w:rsidRPr="00381035">
        <w:rPr>
          <w:rStyle w:val="Emphasis"/>
          <w:highlight w:val="green"/>
        </w:rPr>
        <w:t>however unwillingly</w:t>
      </w:r>
      <w:r w:rsidRPr="00381035">
        <w:rPr>
          <w:sz w:val="16"/>
        </w:rPr>
        <w:t xml:space="preserve">, merely </w:t>
      </w:r>
      <w:r w:rsidRPr="00381035">
        <w:rPr>
          <w:rStyle w:val="Emphasis"/>
          <w:highlight w:val="green"/>
        </w:rPr>
        <w:t>reify</w:t>
      </w:r>
      <w:r w:rsidRPr="00381035">
        <w:rPr>
          <w:rStyle w:val="StyleUnderline"/>
        </w:rPr>
        <w:t xml:space="preserve"> the </w:t>
      </w:r>
      <w:r w:rsidRPr="00381035">
        <w:rPr>
          <w:rStyle w:val="Emphasis"/>
        </w:rPr>
        <w:t>perceived immutability</w:t>
      </w:r>
      <w:r w:rsidRPr="00381035">
        <w:rPr>
          <w:rStyle w:val="StyleUnderline"/>
        </w:rPr>
        <w:t xml:space="preserve"> of the </w:t>
      </w:r>
      <w:r w:rsidRPr="00381035">
        <w:rPr>
          <w:rStyle w:val="StyleUnderline"/>
          <w:highlight w:val="green"/>
        </w:rPr>
        <w:t>dominating culture</w:t>
      </w:r>
      <w:r w:rsidRPr="00381035">
        <w:rPr>
          <w:sz w:val="16"/>
        </w:rPr>
        <w:t>. In what follows I want to argue that “</w:t>
      </w:r>
      <w:r w:rsidRPr="00381035">
        <w:rPr>
          <w:rStyle w:val="Emphasis"/>
        </w:rPr>
        <w:t>reimagining</w:t>
      </w:r>
      <w:r w:rsidRPr="00381035">
        <w:rPr>
          <w:sz w:val="16"/>
        </w:rPr>
        <w:t xml:space="preserve">” the proper locus of </w:t>
      </w:r>
      <w:r w:rsidRPr="00381035">
        <w:rPr>
          <w:rStyle w:val="StyleUnderline"/>
        </w:rPr>
        <w:t xml:space="preserve">politics from </w:t>
      </w:r>
      <w:r w:rsidRPr="00381035">
        <w:rPr>
          <w:rStyle w:val="Emphasis"/>
        </w:rPr>
        <w:t>within</w:t>
      </w:r>
      <w:r w:rsidRPr="00381035">
        <w:rPr>
          <w:sz w:val="16"/>
        </w:rPr>
        <w:t xml:space="preserve"> the space of </w:t>
      </w:r>
      <w:r w:rsidRPr="00381035">
        <w:rPr>
          <w:rStyle w:val="StyleUnderline"/>
        </w:rPr>
        <w:t>unfreedom is</w:t>
      </w:r>
      <w:r w:rsidRPr="00381035">
        <w:rPr>
          <w:sz w:val="16"/>
        </w:rPr>
        <w:t xml:space="preserve"> not only “</w:t>
      </w:r>
      <w:r w:rsidRPr="00381035">
        <w:rPr>
          <w:rStyle w:val="Emphasis"/>
        </w:rPr>
        <w:t>possible</w:t>
      </w:r>
      <w:r w:rsidRPr="00381035">
        <w:rPr>
          <w:sz w:val="16"/>
        </w:rPr>
        <w:t xml:space="preserve">” but </w:t>
      </w:r>
      <w:r w:rsidRPr="00381035">
        <w:rPr>
          <w:rStyle w:val="StyleUnderline"/>
        </w:rPr>
        <w:t xml:space="preserve">if we look to the </w:t>
      </w:r>
      <w:r w:rsidRPr="00381035">
        <w:rPr>
          <w:rStyle w:val="Emphasis"/>
        </w:rPr>
        <w:t>political strategy informing</w:t>
      </w:r>
      <w:r w:rsidRPr="00381035">
        <w:rPr>
          <w:sz w:val="16"/>
        </w:rPr>
        <w:t xml:space="preserve"> Douglass’ transformation </w:t>
      </w:r>
      <w:r w:rsidRPr="00381035">
        <w:rPr>
          <w:rStyle w:val="Emphasis"/>
        </w:rPr>
        <w:t>politics</w:t>
      </w:r>
      <w:r w:rsidRPr="00381035">
        <w:rPr>
          <w:sz w:val="16"/>
        </w:rPr>
        <w:t xml:space="preserve"> – his poetics of dissensus – he makes a clear argument across his narrative autobiographies and public oratory that </w:t>
      </w:r>
      <w:r w:rsidRPr="00381035">
        <w:rPr>
          <w:rStyle w:val="StyleUnderline"/>
        </w:rPr>
        <w:t xml:space="preserve">this transfiguration of the politics proper is </w:t>
      </w:r>
      <w:r w:rsidRPr="00381035">
        <w:rPr>
          <w:rStyle w:val="Emphasis"/>
        </w:rPr>
        <w:t>critically necessary</w:t>
      </w:r>
      <w:r w:rsidRPr="00381035">
        <w:rPr>
          <w:sz w:val="16"/>
        </w:rPr>
        <w:t xml:space="preserve"> in the transformation of the order of society and culture.</w:t>
      </w:r>
    </w:p>
    <w:p w14:paraId="4AD2C1E0" w14:textId="77777777" w:rsidR="00BE2EFD" w:rsidRPr="00381035" w:rsidRDefault="00BE2EFD" w:rsidP="00BE2EFD">
      <w:pPr>
        <w:rPr>
          <w:rStyle w:val="StyleUnderline"/>
          <w:highlight w:val="green"/>
        </w:rPr>
      </w:pPr>
      <w:r w:rsidRPr="00381035">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126485AB" w14:textId="77777777" w:rsidR="00BE2EFD" w:rsidRPr="00381035" w:rsidRDefault="00BE2EFD" w:rsidP="00BE2EFD">
      <w:pPr>
        <w:rPr>
          <w:rStyle w:val="StyleUnderline"/>
          <w:highlight w:val="green"/>
        </w:rPr>
      </w:pPr>
      <w:r w:rsidRPr="00381035">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381035">
        <w:rPr>
          <w:rStyle w:val="StyleUnderline"/>
        </w:rPr>
        <w:t>the site of un-freedom</w:t>
      </w:r>
      <w:r w:rsidRPr="00381035">
        <w:rPr>
          <w:sz w:val="16"/>
        </w:rPr>
        <w:t xml:space="preserve"> – of </w:t>
      </w:r>
      <w:r w:rsidRPr="00381035">
        <w:rPr>
          <w:rStyle w:val="Emphasis"/>
        </w:rPr>
        <w:t>bodily enslavement</w:t>
      </w:r>
      <w:r w:rsidRPr="00381035">
        <w:rPr>
          <w:sz w:val="16"/>
        </w:rPr>
        <w:t xml:space="preserve">, </w:t>
      </w:r>
      <w:r w:rsidRPr="00381035">
        <w:rPr>
          <w:rStyle w:val="Emphasis"/>
        </w:rPr>
        <w:t>legal subjugation</w:t>
      </w:r>
      <w:r w:rsidRPr="00381035">
        <w:rPr>
          <w:sz w:val="16"/>
        </w:rPr>
        <w:t xml:space="preserve">, </w:t>
      </w:r>
      <w:r w:rsidRPr="00381035">
        <w:rPr>
          <w:rStyle w:val="Emphasis"/>
        </w:rPr>
        <w:t>social alienation</w:t>
      </w:r>
      <w:r w:rsidRPr="00381035">
        <w:rPr>
          <w:sz w:val="16"/>
        </w:rPr>
        <w:t xml:space="preserve">, </w:t>
      </w:r>
      <w:r w:rsidRPr="00381035">
        <w:rPr>
          <w:rStyle w:val="Emphasis"/>
        </w:rPr>
        <w:t>fettered consciousness</w:t>
      </w:r>
      <w:r w:rsidRPr="00381035">
        <w:rPr>
          <w:sz w:val="16"/>
        </w:rPr>
        <w:t xml:space="preserve"> – where the very idea of freedom is put to task, </w:t>
      </w:r>
      <w:r w:rsidRPr="00381035">
        <w:rPr>
          <w:rStyle w:val="StyleUnderline"/>
        </w:rPr>
        <w:t xml:space="preserve">constitutes the </w:t>
      </w:r>
      <w:r w:rsidRPr="00381035">
        <w:rPr>
          <w:rStyle w:val="Emphasis"/>
        </w:rPr>
        <w:t>primary site of political action</w:t>
      </w:r>
      <w:r w:rsidRPr="00381035">
        <w:rPr>
          <w:sz w:val="16"/>
        </w:rPr>
        <w:t xml:space="preserve">. </w:t>
      </w:r>
      <w:r w:rsidRPr="00381035">
        <w:rPr>
          <w:rStyle w:val="StyleUnderline"/>
        </w:rPr>
        <w:t xml:space="preserve">The </w:t>
      </w:r>
      <w:r w:rsidRPr="00381035">
        <w:rPr>
          <w:rStyle w:val="Emphasis"/>
          <w:highlight w:val="green"/>
        </w:rPr>
        <w:t>recognition</w:t>
      </w:r>
      <w:r w:rsidRPr="00381035">
        <w:rPr>
          <w:rStyle w:val="StyleUnderline"/>
          <w:highlight w:val="green"/>
        </w:rPr>
        <w:t xml:space="preserve"> of</w:t>
      </w:r>
      <w:r w:rsidRPr="00381035">
        <w:rPr>
          <w:rStyle w:val="StyleUnderline"/>
        </w:rPr>
        <w:t xml:space="preserve"> enslaved persons’ </w:t>
      </w:r>
      <w:r w:rsidRPr="00381035">
        <w:rPr>
          <w:rStyle w:val="Emphasis"/>
        </w:rPr>
        <w:t>rights</w:t>
      </w:r>
      <w:r w:rsidRPr="00381035">
        <w:rPr>
          <w:sz w:val="16"/>
        </w:rPr>
        <w:t xml:space="preserve">-making were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381035">
        <w:rPr>
          <w:rStyle w:val="StyleUnderline"/>
        </w:rPr>
        <w:t xml:space="preserve">is </w:t>
      </w:r>
      <w:r w:rsidRPr="00381035">
        <w:rPr>
          <w:rStyle w:val="StyleUnderline"/>
          <w:highlight w:val="green"/>
        </w:rPr>
        <w:t>not</w:t>
      </w:r>
      <w:r w:rsidRPr="00381035">
        <w:rPr>
          <w:sz w:val="16"/>
        </w:rPr>
        <w:t xml:space="preserve"> that Douglass desires </w:t>
      </w:r>
      <w:r w:rsidRPr="00381035">
        <w:rPr>
          <w:rStyle w:val="Emphasis"/>
          <w:highlight w:val="green"/>
        </w:rPr>
        <w:t>solely</w:t>
      </w:r>
      <w:r w:rsidRPr="00381035">
        <w:rPr>
          <w:rStyle w:val="StyleUnderline"/>
        </w:rPr>
        <w:t xml:space="preserve"> a</w:t>
      </w:r>
      <w:r w:rsidRPr="00381035">
        <w:rPr>
          <w:sz w:val="16"/>
        </w:rPr>
        <w:t xml:space="preserve"> “</w:t>
      </w:r>
      <w:r w:rsidRPr="00381035">
        <w:rPr>
          <w:rStyle w:val="Emphasis"/>
          <w:highlight w:val="green"/>
        </w:rPr>
        <w:t>politics of fulfillment</w:t>
      </w:r>
      <w:r w:rsidRPr="00381035">
        <w:rPr>
          <w:sz w:val="16"/>
        </w:rPr>
        <w:t xml:space="preserve">” </w:t>
      </w:r>
      <w:r w:rsidRPr="00381035">
        <w:rPr>
          <w:rStyle w:val="StyleUnderline"/>
        </w:rPr>
        <w:t xml:space="preserve">through the recognition of blacks’ </w:t>
      </w:r>
      <w:r w:rsidRPr="00381035">
        <w:rPr>
          <w:rStyle w:val="Emphasis"/>
        </w:rPr>
        <w:t>right to political participation</w:t>
      </w:r>
      <w:r w:rsidRPr="00381035">
        <w:rPr>
          <w:rStyle w:val="StyleUnderline"/>
        </w:rPr>
        <w:t xml:space="preserve"> outside the space of enslavement</w:t>
      </w:r>
      <w:r w:rsidRPr="00381035">
        <w:rPr>
          <w:sz w:val="16"/>
        </w:rPr>
        <w:t xml:space="preserve"> (Gilroy), </w:t>
      </w:r>
      <w:r w:rsidRPr="00381035">
        <w:rPr>
          <w:rStyle w:val="Emphasis"/>
          <w:highlight w:val="green"/>
        </w:rPr>
        <w:t>nor</w:t>
      </w:r>
      <w:r w:rsidRPr="00381035">
        <w:rPr>
          <w:sz w:val="16"/>
        </w:rPr>
        <w:t xml:space="preserve"> especially as </w:t>
      </w:r>
      <w:r w:rsidRPr="00381035">
        <w:rPr>
          <w:rStyle w:val="Emphasis"/>
          <w:highlight w:val="green"/>
        </w:rPr>
        <w:t>merely</w:t>
      </w:r>
      <w:r w:rsidRPr="00381035">
        <w:rPr>
          <w:rStyle w:val="Emphasis"/>
        </w:rPr>
        <w:t xml:space="preserve"> a part</w:t>
      </w:r>
      <w:r w:rsidRPr="00381035">
        <w:rPr>
          <w:rStyle w:val="StyleUnderline"/>
        </w:rPr>
        <w:t xml:space="preserve"> within </w:t>
      </w:r>
      <w:r w:rsidRPr="00381035">
        <w:rPr>
          <w:rStyle w:val="StyleUnderline"/>
          <w:highlight w:val="green"/>
        </w:rPr>
        <w:t>the</w:t>
      </w:r>
      <w:r w:rsidRPr="00381035">
        <w:rPr>
          <w:sz w:val="16"/>
        </w:rPr>
        <w:t xml:space="preserve"> given </w:t>
      </w:r>
      <w:r w:rsidRPr="00381035">
        <w:rPr>
          <w:rStyle w:val="Emphasis"/>
          <w:highlight w:val="green"/>
        </w:rPr>
        <w:t>sociopolitical frame of White culture</w:t>
      </w:r>
      <w:r w:rsidRPr="00381035">
        <w:rPr>
          <w:sz w:val="16"/>
        </w:rPr>
        <w:t xml:space="preserve">; </w:t>
      </w:r>
      <w:r w:rsidRPr="00381035">
        <w:rPr>
          <w:rStyle w:val="Emphasis"/>
          <w:highlight w:val="green"/>
        </w:rPr>
        <w:t>rather</w:t>
      </w:r>
      <w:r w:rsidRPr="00381035">
        <w:rPr>
          <w:sz w:val="16"/>
        </w:rPr>
        <w:t xml:space="preserve">, as I will demonstrate below, what Douglass makes clear in both his Narrative and his “Fourth of July” address is a call for </w:t>
      </w:r>
      <w:r w:rsidRPr="00381035">
        <w:rPr>
          <w:rStyle w:val="StyleUnderline"/>
        </w:rPr>
        <w:t>a</w:t>
      </w:r>
      <w:r w:rsidRPr="00381035">
        <w:rPr>
          <w:sz w:val="16"/>
        </w:rPr>
        <w:t xml:space="preserve"> “</w:t>
      </w:r>
      <w:r w:rsidRPr="00381035">
        <w:rPr>
          <w:rStyle w:val="StyleUnderline"/>
        </w:rPr>
        <w:t>politics of transfiguration</w:t>
      </w:r>
      <w:r w:rsidRPr="00381035">
        <w:rPr>
          <w:sz w:val="16"/>
        </w:rPr>
        <w:t xml:space="preserve">,” the necessary prior stage of “making good” on the promise of freedom that </w:t>
      </w:r>
      <w:r w:rsidRPr="00381035">
        <w:rPr>
          <w:rStyle w:val="StyleUnderline"/>
          <w:highlight w:val="green"/>
        </w:rPr>
        <w:t xml:space="preserve">demands </w:t>
      </w:r>
      <w:r w:rsidRPr="00381035">
        <w:rPr>
          <w:rStyle w:val="Emphasis"/>
          <w:highlight w:val="green"/>
        </w:rPr>
        <w:t>recognition</w:t>
      </w:r>
      <w:r w:rsidRPr="00381035">
        <w:rPr>
          <w:rStyle w:val="StyleUnderline"/>
          <w:highlight w:val="green"/>
        </w:rPr>
        <w:t xml:space="preserve"> of</w:t>
      </w:r>
      <w:r w:rsidRPr="00381035">
        <w:rPr>
          <w:rStyle w:val="StyleUnderline"/>
        </w:rPr>
        <w:t xml:space="preserve"> the politicity of </w:t>
      </w:r>
      <w:r w:rsidRPr="00381035">
        <w:rPr>
          <w:rStyle w:val="StyleUnderline"/>
          <w:highlight w:val="green"/>
        </w:rPr>
        <w:t>black political action within</w:t>
      </w:r>
      <w:r w:rsidRPr="00381035">
        <w:rPr>
          <w:rStyle w:val="StyleUnderline"/>
        </w:rPr>
        <w:t xml:space="preserve"> the </w:t>
      </w:r>
      <w:r w:rsidRPr="00381035">
        <w:rPr>
          <w:rStyle w:val="Emphasis"/>
        </w:rPr>
        <w:t xml:space="preserve">very space of </w:t>
      </w:r>
      <w:r w:rsidRPr="00381035">
        <w:rPr>
          <w:rStyle w:val="Emphasis"/>
          <w:highlight w:val="green"/>
        </w:rPr>
        <w:t>subjection</w:t>
      </w:r>
      <w:r w:rsidRPr="00381035">
        <w:rPr>
          <w:rStyle w:val="StyleUnderline"/>
          <w:highlight w:val="green"/>
        </w:rPr>
        <w:t xml:space="preserve"> and </w:t>
      </w:r>
      <w:r w:rsidRPr="00381035">
        <w:rPr>
          <w:rStyle w:val="Emphasis"/>
          <w:highlight w:val="green"/>
        </w:rPr>
        <w:t>denial</w:t>
      </w:r>
      <w:r w:rsidRPr="00381035">
        <w:rPr>
          <w:sz w:val="16"/>
        </w:rPr>
        <w:t xml:space="preserve"> – </w:t>
      </w:r>
      <w:r w:rsidRPr="00381035">
        <w:rPr>
          <w:rStyle w:val="StyleUnderline"/>
        </w:rPr>
        <w:t>the claims being made</w:t>
      </w:r>
      <w:r w:rsidRPr="00381035">
        <w:rPr>
          <w:sz w:val="16"/>
        </w:rPr>
        <w:t xml:space="preserve"> by enslaved blacks, as Douglass asserts, </w:t>
      </w:r>
      <w:r w:rsidRPr="00381035">
        <w:rPr>
          <w:rStyle w:val="StyleUnderline"/>
        </w:rPr>
        <w:t xml:space="preserve">are the </w:t>
      </w:r>
      <w:r w:rsidRPr="00381035">
        <w:rPr>
          <w:rStyle w:val="Emphasis"/>
        </w:rPr>
        <w:t>only proper claims</w:t>
      </w:r>
      <w:r w:rsidRPr="00381035">
        <w:rPr>
          <w:rStyle w:val="StyleUnderline"/>
        </w:rPr>
        <w:t xml:space="preserve"> that can be made regarding the </w:t>
      </w:r>
      <w:r w:rsidRPr="00381035">
        <w:rPr>
          <w:rStyle w:val="Emphasis"/>
        </w:rPr>
        <w:t>conditions of injustice</w:t>
      </w:r>
      <w:r w:rsidRPr="00381035">
        <w:rPr>
          <w:rStyle w:val="StyleUnderline"/>
        </w:rPr>
        <w:t xml:space="preserve"> they face and of the </w:t>
      </w:r>
      <w:r w:rsidRPr="00381035">
        <w:rPr>
          <w:rStyle w:val="Emphasis"/>
        </w:rPr>
        <w:t>redress they demand</w:t>
      </w:r>
      <w:r w:rsidRPr="00381035">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3568BC0D" w14:textId="77777777" w:rsidR="00BE2EFD" w:rsidRPr="00381035" w:rsidRDefault="00BE2EFD" w:rsidP="00BE2EFD">
      <w:pPr>
        <w:rPr>
          <w:rStyle w:val="StyleUnderline"/>
          <w:highlight w:val="green"/>
        </w:rPr>
      </w:pPr>
    </w:p>
    <w:p w14:paraId="0E030AC7" w14:textId="77777777" w:rsidR="00BE2EFD" w:rsidRPr="00381035" w:rsidRDefault="00BE2EFD" w:rsidP="00BE2EFD">
      <w:pPr>
        <w:rPr>
          <w:rStyle w:val="StyleUnderline"/>
          <w:highlight w:val="green"/>
        </w:rPr>
      </w:pPr>
    </w:p>
    <w:p w14:paraId="34BF5A62" w14:textId="77777777" w:rsidR="00BE2EFD" w:rsidRDefault="00BE2EFD" w:rsidP="00BE2EFD">
      <w:pPr>
        <w:pStyle w:val="Heading1"/>
      </w:pPr>
      <w:r>
        <w:t xml:space="preserve">2NC---Northwestern---Round 5 </w:t>
      </w:r>
    </w:p>
    <w:p w14:paraId="2BFB2A35" w14:textId="77777777" w:rsidR="00BE2EFD" w:rsidRDefault="00BE2EFD" w:rsidP="00BE2EFD">
      <w:pPr>
        <w:pStyle w:val="Heading2"/>
      </w:pPr>
      <w:r>
        <w:t xml:space="preserve">T USFG </w:t>
      </w:r>
    </w:p>
    <w:p w14:paraId="5D8F0D77" w14:textId="77777777" w:rsidR="00BE2EFD" w:rsidRDefault="00BE2EFD" w:rsidP="00BE2EFD">
      <w:pPr>
        <w:pStyle w:val="Heading3"/>
      </w:pPr>
      <w:r>
        <w:t xml:space="preserve">2NC---Overview </w:t>
      </w:r>
    </w:p>
    <w:p w14:paraId="715E0EAD" w14:textId="6787F35A" w:rsidR="00BE2EFD" w:rsidRPr="00BE4BA5" w:rsidRDefault="00BE2EFD" w:rsidP="00BE2EFD">
      <w:pPr>
        <w:pStyle w:val="Heading3"/>
      </w:pPr>
      <w:r>
        <w:t xml:space="preserve">2NC---Debate is a Game </w:t>
      </w:r>
    </w:p>
    <w:p w14:paraId="4065EC1F" w14:textId="77777777" w:rsidR="00BE2EFD" w:rsidRDefault="00BE2EFD" w:rsidP="00BE2EFD">
      <w:pPr>
        <w:pStyle w:val="Heading3"/>
      </w:pPr>
      <w:r>
        <w:t xml:space="preserve">2NC---AT: Labor Law Bad </w:t>
      </w:r>
    </w:p>
    <w:p w14:paraId="6DB8D868" w14:textId="77777777" w:rsidR="00BE2EFD" w:rsidRDefault="00BE2EFD" w:rsidP="00BE2EFD">
      <w:pPr>
        <w:pStyle w:val="Heading3"/>
      </w:pPr>
      <w:r>
        <w:t>2NC---TVA---T/L</w:t>
      </w:r>
    </w:p>
    <w:p w14:paraId="61E3E232" w14:textId="658FBB47" w:rsidR="00BE2EFD" w:rsidRPr="00F6088E" w:rsidRDefault="00BE2EFD" w:rsidP="00BE2EFD">
      <w:pPr>
        <w:pStyle w:val="Heading4"/>
      </w:pPr>
      <w:r>
        <w:t>The United States federal government should strengthen collective bargaining rights for workers in the United States by recognizing care, community, and social reproduction as protected work under the NLRA.</w:t>
      </w:r>
    </w:p>
    <w:p w14:paraId="7E698E19" w14:textId="77777777" w:rsidR="00BE2EFD" w:rsidRPr="00C003FE" w:rsidRDefault="00BE2EFD" w:rsidP="00BE2EFD">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327D518A" w14:textId="77777777" w:rsidR="00BE2EFD" w:rsidRPr="00C003FE" w:rsidRDefault="00BE2EFD" w:rsidP="00BE2EFD">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29" w:history="1">
        <w:r w:rsidRPr="00C003FE">
          <w:rPr>
            <w:rStyle w:val="Hyperlink"/>
          </w:rPr>
          <w:t>https://wrap.warwick.ac.uk/id/eprint/108311/</w:t>
        </w:r>
      </w:hyperlink>
      <w:r w:rsidRPr="00C003FE">
        <w:t>]</w:t>
      </w:r>
      <w:r>
        <w:t xml:space="preserve"> </w:t>
      </w:r>
    </w:p>
    <w:p w14:paraId="0CADE9BC" w14:textId="77777777" w:rsidR="00BE2EFD" w:rsidRPr="003279FF" w:rsidRDefault="00BE2EFD" w:rsidP="00BE2EFD">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06EC9988" w14:textId="77777777" w:rsidR="00BE2EFD" w:rsidRPr="003279FF" w:rsidRDefault="00BE2EFD" w:rsidP="00BE2EFD">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3DCAADC7" w14:textId="77777777" w:rsidR="00BE2EFD" w:rsidRPr="003279FF" w:rsidRDefault="00BE2EFD" w:rsidP="00BE2EFD">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23798E0D" w14:textId="77777777" w:rsidR="00BE2EFD" w:rsidRPr="00964FC2" w:rsidRDefault="00BE2EFD" w:rsidP="00BE2EFD">
      <w:pPr>
        <w:rPr>
          <w:rStyle w:val="Emphasis"/>
        </w:rPr>
      </w:pPr>
      <w:r w:rsidRPr="00892EDC">
        <w:rPr>
          <w:rStyle w:val="StyleUnderline"/>
        </w:rPr>
        <w:t>Unlike</w:t>
      </w:r>
      <w:r w:rsidRPr="00892EDC">
        <w:rPr>
          <w:sz w:val="14"/>
        </w:rPr>
        <w:t xml:space="preserve"> the models of </w:t>
      </w:r>
      <w:r w:rsidRPr="00892EDC">
        <w:rPr>
          <w:rStyle w:val="Emphasis"/>
        </w:rPr>
        <w:t>Green New Deal</w:t>
      </w:r>
      <w:r w:rsidRPr="00892EDC">
        <w:rPr>
          <w:sz w:val="14"/>
        </w:rPr>
        <w:t xml:space="preserve"> </w:t>
      </w:r>
      <w:r w:rsidRPr="00892EDC">
        <w:rPr>
          <w:rStyle w:val="StyleUnderline"/>
        </w:rPr>
        <w:t>and</w:t>
      </w:r>
      <w:r w:rsidRPr="00892EDC">
        <w:rPr>
          <w:sz w:val="14"/>
        </w:rPr>
        <w:t xml:space="preserve"> ‘</w:t>
      </w:r>
      <w:r w:rsidRPr="00892EDC">
        <w:rPr>
          <w:rStyle w:val="Emphasis"/>
        </w:rPr>
        <w:t>degrowth’</w:t>
      </w:r>
      <w:r w:rsidRPr="00892EDC">
        <w:rPr>
          <w:sz w:val="14"/>
        </w:rPr>
        <w:t xml:space="preserve">, </w:t>
      </w:r>
      <w:r w:rsidRPr="00892EDC">
        <w:rPr>
          <w:rStyle w:val="StyleUnderline"/>
        </w:rPr>
        <w:t xml:space="preserve">which are not attentive to </w:t>
      </w:r>
      <w:r w:rsidRPr="00892EDC">
        <w:rPr>
          <w:rStyle w:val="Emphasis"/>
        </w:rPr>
        <w:t>gender</w:t>
      </w:r>
      <w:r w:rsidRPr="00892EDC">
        <w:rPr>
          <w:rStyle w:val="StyleUnderline"/>
        </w:rPr>
        <w:t xml:space="preserve"> and </w:t>
      </w:r>
      <w:r w:rsidRPr="00892EDC">
        <w:rPr>
          <w:rStyle w:val="Emphasis"/>
        </w:rPr>
        <w:t>social reproduction</w:t>
      </w:r>
      <w:r w:rsidRPr="00892EDC">
        <w:rPr>
          <w:sz w:val="14"/>
        </w:rPr>
        <w:t xml:space="preserve">, </w:t>
      </w:r>
      <w:r w:rsidRPr="00892EDC">
        <w:rPr>
          <w:rStyle w:val="StyleUnderline"/>
        </w:rPr>
        <w:t xml:space="preserve">the </w:t>
      </w:r>
      <w:r w:rsidRPr="00892EDC">
        <w:rPr>
          <w:rStyle w:val="Emphasis"/>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892EDC">
        <w:rPr>
          <w:rStyle w:val="StyleUnderline"/>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w:t>
      </w:r>
      <w:r w:rsidRPr="00892EDC">
        <w:rPr>
          <w:rStyle w:val="StyleUnderline"/>
        </w:rPr>
        <w:t xml:space="preserve">and </w:t>
      </w:r>
      <w:r w:rsidRPr="00892EDC">
        <w:rPr>
          <w:rStyle w:val="Emphasis"/>
        </w:rPr>
        <w:t>human 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892EDC">
        <w:rPr>
          <w:rStyle w:val="Emphasis"/>
        </w:rPr>
        <w:t>socially useful</w:t>
      </w:r>
      <w:r w:rsidRPr="00892EDC">
        <w:rPr>
          <w:rStyle w:val="StyleUnderline"/>
        </w:rPr>
        <w:t xml:space="preserve"> and </w:t>
      </w:r>
      <w:r w:rsidRPr="00242F35">
        <w:rPr>
          <w:rStyle w:val="StyleUnderline"/>
          <w:highlight w:val="green"/>
        </w:rPr>
        <w:t>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 xml:space="preserve">prominence of </w:t>
      </w:r>
      <w:r w:rsidRPr="00892EDC">
        <w:rPr>
          <w:rStyle w:val="Emphasis"/>
          <w:highlight w:val="green"/>
        </w:rPr>
        <w:t>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892EDC">
        <w:rPr>
          <w:rStyle w:val="Emphasis"/>
        </w:rPr>
        <w:t>ecologically</w:t>
      </w:r>
      <w:r w:rsidRPr="00892EDC">
        <w:rPr>
          <w:sz w:val="14"/>
        </w:rPr>
        <w:t xml:space="preserve"> </w:t>
      </w:r>
      <w:r w:rsidRPr="00892EDC">
        <w:rPr>
          <w:rStyle w:val="StyleUnderline"/>
        </w:rPr>
        <w:t xml:space="preserve">and </w:t>
      </w:r>
      <w:r w:rsidRPr="00242F35">
        <w:rPr>
          <w:rStyle w:val="Emphasis"/>
          <w:highlight w:val="green"/>
        </w:rPr>
        <w:t>socially sustainable.</w:t>
      </w:r>
      <w:r w:rsidRPr="00964FC2">
        <w:rPr>
          <w:rStyle w:val="Emphasis"/>
        </w:rPr>
        <w:t xml:space="preserve"> </w:t>
      </w:r>
    </w:p>
    <w:p w14:paraId="094B4BA3" w14:textId="77777777" w:rsidR="00BE2EFD" w:rsidRPr="00242F35" w:rsidRDefault="00BE2EFD" w:rsidP="00BE2EFD">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28A1678F" w14:textId="77777777" w:rsidR="00BE2EFD" w:rsidRPr="00AE0EFC" w:rsidRDefault="00BE2EFD" w:rsidP="00BE2EFD">
      <w:pPr>
        <w:pStyle w:val="Heading4"/>
      </w:pPr>
    </w:p>
    <w:p w14:paraId="530EAD64" w14:textId="77777777" w:rsidR="00BE2EFD" w:rsidRDefault="00BE2EFD" w:rsidP="00BE2EFD">
      <w:pPr>
        <w:pStyle w:val="Heading4"/>
        <w:rPr>
          <w:sz w:val="16"/>
        </w:rPr>
      </w:pPr>
    </w:p>
    <w:p w14:paraId="751ECA5D" w14:textId="77777777" w:rsidR="00BE2EFD" w:rsidRDefault="00BE2EFD" w:rsidP="00BE2EFD"/>
    <w:p w14:paraId="39464759" w14:textId="77777777" w:rsidR="00BE2EFD" w:rsidRPr="00AE0EFC" w:rsidRDefault="00BE2EFD" w:rsidP="00BE2EFD"/>
    <w:p w14:paraId="5C896308" w14:textId="56108F19" w:rsidR="00BE2EFD" w:rsidRPr="0049722F" w:rsidRDefault="00BE2EFD" w:rsidP="00BE2EFD">
      <w:pPr>
        <w:pStyle w:val="Heading3"/>
      </w:pPr>
      <w:r>
        <w:t>2NC---AT: C/I</w:t>
      </w:r>
    </w:p>
    <w:p w14:paraId="1DA906BF" w14:textId="77777777" w:rsidR="00BE2EFD" w:rsidRDefault="00BE2EFD" w:rsidP="00BE2EFD">
      <w:pPr>
        <w:pStyle w:val="Heading3"/>
      </w:pPr>
      <w:r>
        <w:t xml:space="preserve">2NC---AT: State Addiction DA </w:t>
      </w:r>
    </w:p>
    <w:p w14:paraId="28CE0C78" w14:textId="77777777" w:rsidR="00BE2EFD" w:rsidRDefault="00BE2EFD" w:rsidP="00BE2EFD">
      <w:pPr>
        <w:pStyle w:val="Heading3"/>
      </w:pPr>
      <w:r>
        <w:t xml:space="preserve">2NC---AT: Interp Key to Collective Bargaining </w:t>
      </w:r>
    </w:p>
    <w:p w14:paraId="2056BD44" w14:textId="77777777" w:rsidR="00BE2EFD" w:rsidRDefault="00BE2EFD" w:rsidP="00BE2EFD"/>
    <w:p w14:paraId="203CE981" w14:textId="6FD38516" w:rsidR="00BE2EFD" w:rsidRPr="00DA4795" w:rsidRDefault="00BE2EFD" w:rsidP="00BE2EFD">
      <w:pPr>
        <w:pStyle w:val="Heading3"/>
      </w:pPr>
      <w:r>
        <w:t xml:space="preserve">2NC---AT: Email CBA </w:t>
      </w:r>
    </w:p>
    <w:p w14:paraId="5BD6BF8C" w14:textId="77777777" w:rsidR="00BE2EFD" w:rsidRDefault="00BE2EFD" w:rsidP="00BE2EFD">
      <w:pPr>
        <w:pStyle w:val="Heading2"/>
      </w:pPr>
      <w:r>
        <w:t>Case</w:t>
      </w:r>
    </w:p>
    <w:p w14:paraId="587F34DA" w14:textId="77777777" w:rsidR="00BE2EFD" w:rsidRDefault="00BE2EFD" w:rsidP="00BE2EFD">
      <w:pPr>
        <w:pStyle w:val="Heading3"/>
      </w:pPr>
      <w:r>
        <w:t>2NC---Presumption</w:t>
      </w:r>
    </w:p>
    <w:p w14:paraId="2B99D4F7" w14:textId="77777777" w:rsidR="00BE2EFD" w:rsidRDefault="00BE2EFD" w:rsidP="00BE2EFD">
      <w:pPr>
        <w:pStyle w:val="Heading3"/>
      </w:pPr>
      <w:r>
        <w:t xml:space="preserve">2NC---AT: Fisk </w:t>
      </w:r>
    </w:p>
    <w:p w14:paraId="478BCB04" w14:textId="77777777" w:rsidR="00BE2EFD" w:rsidRDefault="00BE2EFD" w:rsidP="00BE2EFD">
      <w:pPr>
        <w:pStyle w:val="Heading4"/>
      </w:pPr>
      <w:bookmarkStart w:id="1" w:name="_Hlk208137301"/>
      <w:r>
        <w:t xml:space="preserve">NU just read scholarship from a violent Zionist. Proves their general strke has been infiltrated. Reject the team. </w:t>
      </w:r>
    </w:p>
    <w:p w14:paraId="58F836A3" w14:textId="77777777" w:rsidR="00BE2EFD" w:rsidRPr="0013106B" w:rsidRDefault="00BE2EFD" w:rsidP="00BE2EFD">
      <w:pPr>
        <w:rPr>
          <w:rStyle w:val="Style13ptBold"/>
        </w:rPr>
      </w:pPr>
      <w:r>
        <w:rPr>
          <w:rStyle w:val="Style13ptBold"/>
        </w:rPr>
        <w:t xml:space="preserve">NLG 24 </w:t>
      </w:r>
      <w:r w:rsidRPr="00FC00FD">
        <w:t>[National Lawyers Guild, 2024, https://www.nlg.org/national-lawyers-guild-response-to-uc-berkeley-law-student-protests-for-palestine-professor-uses-physical-force/, JKS]</w:t>
      </w:r>
    </w:p>
    <w:p w14:paraId="4554F16B" w14:textId="77777777" w:rsidR="00BE2EFD" w:rsidRPr="0013106B" w:rsidRDefault="00BE2EFD" w:rsidP="00BE2EFD">
      <w:pPr>
        <w:rPr>
          <w:sz w:val="16"/>
        </w:rPr>
      </w:pPr>
      <w:r w:rsidRPr="0013106B">
        <w:rPr>
          <w:sz w:val="16"/>
        </w:rPr>
        <w:t>National Lawyers Guild Response:</w:t>
      </w:r>
    </w:p>
    <w:p w14:paraId="66BE666B" w14:textId="77777777" w:rsidR="00BE2EFD" w:rsidRPr="0013106B" w:rsidRDefault="00BE2EFD" w:rsidP="00BE2EFD">
      <w:pPr>
        <w:rPr>
          <w:sz w:val="16"/>
        </w:rPr>
      </w:pPr>
      <w:r w:rsidRPr="0013106B">
        <w:rPr>
          <w:sz w:val="16"/>
        </w:rPr>
        <w:t>April 10, 2024, UC Berkeley Law Student Protests for Palestine, Professor Uses Physical Force.</w:t>
      </w:r>
    </w:p>
    <w:p w14:paraId="316BFAD4" w14:textId="77777777" w:rsidR="00BE2EFD" w:rsidRPr="0013106B" w:rsidRDefault="00BE2EFD" w:rsidP="00BE2EFD">
      <w:pPr>
        <w:rPr>
          <w:rStyle w:val="StyleUnderline"/>
        </w:rPr>
      </w:pPr>
      <w:r w:rsidRPr="0013106B">
        <w:rPr>
          <w:sz w:val="16"/>
        </w:rPr>
        <w:t xml:space="preserve">The </w:t>
      </w:r>
      <w:r w:rsidRPr="0013106B">
        <w:rPr>
          <w:rStyle w:val="StyleUnderline"/>
        </w:rPr>
        <w:t>National Lawyers Guild</w:t>
      </w:r>
      <w:r w:rsidRPr="0013106B">
        <w:rPr>
          <w:sz w:val="16"/>
        </w:rPr>
        <w:t xml:space="preserve"> (NLG) </w:t>
      </w:r>
      <w:r w:rsidRPr="0013106B">
        <w:rPr>
          <w:rStyle w:val="StyleUnderline"/>
        </w:rPr>
        <w:t xml:space="preserve">condemns </w:t>
      </w:r>
      <w:r w:rsidRPr="00AD69DB">
        <w:rPr>
          <w:rStyle w:val="StyleUnderline"/>
        </w:rPr>
        <w:t>the incident on April 10, 2024, at University of California Berkeley Law School Dean Erwin Chemerinsky and Professor Catherine Fisk’s home</w:t>
      </w:r>
      <w:r w:rsidRPr="0013106B">
        <w:rPr>
          <w:rStyle w:val="StyleUnderline"/>
        </w:rPr>
        <w:t xml:space="preserve">. Dean Chemerinsky and </w:t>
      </w:r>
      <w:r w:rsidRPr="00AD69DB">
        <w:rPr>
          <w:rStyle w:val="StyleUnderline"/>
        </w:rPr>
        <w:t xml:space="preserve">Professor </w:t>
      </w:r>
      <w:r w:rsidRPr="0013106B">
        <w:rPr>
          <w:rStyle w:val="StyleUnderline"/>
          <w:highlight w:val="green"/>
        </w:rPr>
        <w:t xml:space="preserve">Fisk invited law students for a dinner where a guest </w:t>
      </w:r>
      <w:r w:rsidRPr="00AD69DB">
        <w:rPr>
          <w:rStyle w:val="Emphasis"/>
          <w:highlight w:val="green"/>
        </w:rPr>
        <w:t>courageously spoke out</w:t>
      </w:r>
      <w:r w:rsidRPr="0013106B">
        <w:rPr>
          <w:rStyle w:val="StyleUnderline"/>
          <w:highlight w:val="green"/>
        </w:rPr>
        <w:t xml:space="preserve"> against the genocide in Palestine and the Dean’s complicity.</w:t>
      </w:r>
      <w:r w:rsidRPr="0013106B">
        <w:rPr>
          <w:rStyle w:val="StyleUnderline"/>
        </w:rPr>
        <w:t xml:space="preserve"> </w:t>
      </w:r>
      <w:r w:rsidRPr="0013106B">
        <w:rPr>
          <w:rStyle w:val="Emphasis"/>
          <w:highlight w:val="green"/>
        </w:rPr>
        <w:t xml:space="preserve">We saw videos where </w:t>
      </w:r>
      <w:r w:rsidRPr="00AD69DB">
        <w:rPr>
          <w:rStyle w:val="Emphasis"/>
        </w:rPr>
        <w:t xml:space="preserve">Professor </w:t>
      </w:r>
      <w:r w:rsidRPr="0013106B">
        <w:rPr>
          <w:rStyle w:val="Emphasis"/>
          <w:highlight w:val="green"/>
        </w:rPr>
        <w:t>Fisk used physical force against the law student by grabbing the student’s neck and clothing, including her headscarf.</w:t>
      </w:r>
      <w:r w:rsidRPr="0013106B">
        <w:rPr>
          <w:rStyle w:val="Emphasis"/>
        </w:rPr>
        <w:t xml:space="preserve"> </w:t>
      </w:r>
      <w:r w:rsidRPr="0013106B">
        <w:rPr>
          <w:rStyle w:val="StyleUnderline"/>
          <w:highlight w:val="green"/>
        </w:rPr>
        <w:t xml:space="preserve">Physical force in response to the exercise of the right to dissent through speech is </w:t>
      </w:r>
      <w:r w:rsidRPr="00AD69DB">
        <w:rPr>
          <w:rStyle w:val="Emphasis"/>
          <w:highlight w:val="green"/>
        </w:rPr>
        <w:t>never acceptable</w:t>
      </w:r>
      <w:r w:rsidRPr="0013106B">
        <w:rPr>
          <w:rStyle w:val="StyleUnderline"/>
          <w:highlight w:val="green"/>
        </w:rPr>
        <w:t xml:space="preserve">, and is especially outrageous when </w:t>
      </w:r>
      <w:r w:rsidRPr="00AD69DB">
        <w:rPr>
          <w:rStyle w:val="Emphasis"/>
          <w:highlight w:val="green"/>
        </w:rPr>
        <w:t>condoned</w:t>
      </w:r>
      <w:r w:rsidRPr="0013106B">
        <w:rPr>
          <w:rStyle w:val="StyleUnderline"/>
          <w:highlight w:val="green"/>
        </w:rPr>
        <w:t xml:space="preserve"> by a </w:t>
      </w:r>
      <w:r w:rsidRPr="00AD69DB">
        <w:rPr>
          <w:rStyle w:val="Emphasis"/>
          <w:highlight w:val="green"/>
        </w:rPr>
        <w:t>renowned legal scholar</w:t>
      </w:r>
      <w:r w:rsidRPr="0013106B">
        <w:rPr>
          <w:rStyle w:val="StyleUnderline"/>
          <w:highlight w:val="green"/>
        </w:rPr>
        <w:t xml:space="preserve"> and </w:t>
      </w:r>
      <w:r w:rsidRPr="00AD69DB">
        <w:rPr>
          <w:rStyle w:val="Emphasis"/>
          <w:highlight w:val="green"/>
        </w:rPr>
        <w:t>educator</w:t>
      </w:r>
      <w:r w:rsidRPr="0013106B">
        <w:rPr>
          <w:rStyle w:val="StyleUnderline"/>
          <w:highlight w:val="green"/>
        </w:rPr>
        <w:t>.</w:t>
      </w:r>
      <w:r w:rsidRPr="0013106B">
        <w:rPr>
          <w:rStyle w:val="StyleUnderline"/>
        </w:rPr>
        <w:t xml:space="preserve"> As the law student asserted her right to free speech, she also stated that the NLG had informed her that this was her First Amendment right.</w:t>
      </w:r>
    </w:p>
    <w:p w14:paraId="16825655" w14:textId="77777777" w:rsidR="00BE2EFD" w:rsidRDefault="00BE2EFD" w:rsidP="00BE2EFD">
      <w:pPr>
        <w:rPr>
          <w:sz w:val="16"/>
        </w:rPr>
      </w:pPr>
      <w:r w:rsidRPr="0013106B">
        <w:rPr>
          <w:rStyle w:val="StyleUnderline"/>
        </w:rPr>
        <w:t>The NLG  expresses full support to this courageous law student who asserted her right to free speech by choosing to speak truth to power at a school-sanctioned event</w:t>
      </w:r>
      <w:r w:rsidRPr="0013106B">
        <w:rPr>
          <w:sz w:val="16"/>
        </w:rPr>
        <w:t>. The NLG stands firmly against the genocide in Palestine and in support of students’ right to protest. A person’s First Amendment rights may extend beyond traditional public forums into spaces that are limited or non-public forums. The suppression of speech by government actors in those spaces may violate the rights of the speaker. The greatest  victims of free speech suppression today on U.S campuses, and in workplaces throughout the country, are those who refuse to be complicit in genocide and who stand in solidarity with the people of Gaza and Palestine, not those who support their oppressors.</w:t>
      </w:r>
    </w:p>
    <w:bookmarkEnd w:id="1"/>
    <w:p w14:paraId="2136C104" w14:textId="77777777" w:rsidR="00BE2EFD" w:rsidRPr="001B4E55" w:rsidRDefault="00BE2EFD" w:rsidP="00BE2EFD"/>
    <w:p w14:paraId="4C976A87" w14:textId="77777777" w:rsidR="00BE2EFD" w:rsidRDefault="00BE2EFD" w:rsidP="00BE2EFD">
      <w:pPr>
        <w:pStyle w:val="Heading3"/>
      </w:pPr>
      <w:r>
        <w:t>2NC---Venkatesh</w:t>
      </w:r>
    </w:p>
    <w:p w14:paraId="0326AA72" w14:textId="77777777" w:rsidR="00BE2EFD" w:rsidRDefault="00BE2EFD" w:rsidP="00BE2EFD">
      <w:pPr>
        <w:pStyle w:val="Heading1"/>
      </w:pPr>
      <w:r>
        <w:t>1NR---Northwestern---Round 5</w:t>
      </w:r>
    </w:p>
    <w:p w14:paraId="7D659BE5" w14:textId="77777777" w:rsidR="00BE2EFD" w:rsidRDefault="00BE2EFD" w:rsidP="00BE2EFD">
      <w:pPr>
        <w:pStyle w:val="Heading2"/>
      </w:pPr>
      <w:r>
        <w:t>Unions Good</w:t>
      </w:r>
    </w:p>
    <w:p w14:paraId="56E17320" w14:textId="05FE7BC9" w:rsidR="00BE2EFD" w:rsidRDefault="00BE2EFD" w:rsidP="00BE2EFD">
      <w:pPr>
        <w:pStyle w:val="Heading3"/>
      </w:pPr>
      <w:r>
        <w:t>A2: Framework</w:t>
      </w:r>
    </w:p>
    <w:p w14:paraId="220A6E31" w14:textId="77777777" w:rsidR="00BE2EFD" w:rsidRPr="00F26478" w:rsidRDefault="00BE2EFD" w:rsidP="00BE2EFD"/>
    <w:p w14:paraId="274E1657" w14:textId="0EDF8279" w:rsidR="00BE2EFD" w:rsidRPr="001F2135" w:rsidRDefault="00BE2EFD" w:rsidP="00BE2EFD">
      <w:pPr>
        <w:pStyle w:val="Heading3"/>
      </w:pPr>
      <w:r>
        <w:t>2NC Impact</w:t>
      </w:r>
    </w:p>
    <w:p w14:paraId="0588153F" w14:textId="77777777" w:rsidR="00BE2EFD" w:rsidRPr="00BE2EFD" w:rsidRDefault="00BE2EFD" w:rsidP="00BE2EFD">
      <w:pPr>
        <w:keepNext/>
        <w:keepLines/>
        <w:spacing w:before="40" w:after="0"/>
        <w:outlineLvl w:val="3"/>
        <w:rPr>
          <w:rFonts w:eastAsia="Times New Roman" w:cs="Times New Roman"/>
          <w:b/>
          <w:iCs/>
          <w:sz w:val="26"/>
        </w:rPr>
      </w:pPr>
      <w:r w:rsidRPr="00BE2EFD">
        <w:rPr>
          <w:rFonts w:eastAsia="Times New Roman" w:cs="Times New Roman"/>
          <w:b/>
          <w:iCs/>
          <w:sz w:val="26"/>
        </w:rPr>
        <w:t xml:space="preserve">A long history of institutionalized violence necessitates labor unions </w:t>
      </w:r>
      <w:r w:rsidRPr="00BE2EFD">
        <w:rPr>
          <w:rFonts w:eastAsia="Times New Roman" w:cs="Times New Roman"/>
          <w:b/>
          <w:iCs/>
          <w:sz w:val="26"/>
          <w:u w:val="single"/>
        </w:rPr>
        <w:t>now</w:t>
      </w:r>
      <w:r w:rsidRPr="00BE2EFD">
        <w:rPr>
          <w:rFonts w:eastAsia="Times New Roman" w:cs="Times New Roman"/>
          <w:b/>
          <w:iCs/>
          <w:sz w:val="26"/>
        </w:rPr>
        <w:t xml:space="preserve">. That history disproves any libidinal claim but does prove that the alt’s aligning with unions comes first. Absent unions, it is literally </w:t>
      </w:r>
      <w:r w:rsidRPr="00BE2EFD">
        <w:rPr>
          <w:rFonts w:eastAsia="Times New Roman" w:cs="Times New Roman"/>
          <w:b/>
          <w:iCs/>
          <w:sz w:val="26"/>
          <w:u w:val="single"/>
        </w:rPr>
        <w:t>die</w:t>
      </w:r>
      <w:r w:rsidRPr="00BE2EFD">
        <w:rPr>
          <w:rFonts w:eastAsia="Times New Roman" w:cs="Times New Roman"/>
          <w:b/>
          <w:iCs/>
          <w:sz w:val="26"/>
        </w:rPr>
        <w:t>.</w:t>
      </w:r>
    </w:p>
    <w:p w14:paraId="50A3B69A" w14:textId="77777777" w:rsidR="00BE2EFD" w:rsidRPr="00BE2EFD" w:rsidRDefault="00BE2EFD" w:rsidP="00BE2EFD">
      <w:pPr>
        <w:rPr>
          <w:rFonts w:eastAsia="Calibri"/>
        </w:rPr>
      </w:pPr>
      <w:r w:rsidRPr="00BE2EFD">
        <w:rPr>
          <w:rFonts w:eastAsia="Calibri"/>
          <w:b/>
          <w:bCs/>
          <w:sz w:val="26"/>
        </w:rPr>
        <w:t>Nolan 25</w:t>
      </w:r>
      <w:r w:rsidRPr="00BE2EFD">
        <w:rPr>
          <w:rFonts w:eastAsia="Calibri"/>
        </w:rPr>
        <w:t xml:space="preserve"> [Hamilton, journalist focused on labor and politics, "Three Crises of Labor" Aug 20 2025 </w:t>
      </w:r>
      <w:hyperlink r:id="rId30" w:history="1">
        <w:r w:rsidRPr="00BE2EFD">
          <w:rPr>
            <w:rFonts w:eastAsia="Calibri"/>
            <w:color w:val="0563C1"/>
            <w:u w:val="single"/>
          </w:rPr>
          <w:t>https://www.hamiltonnolan.com/p/three-crises-of-labor</w:t>
        </w:r>
      </w:hyperlink>
      <w:r w:rsidRPr="00BE2EFD">
        <w:rPr>
          <w:rFonts w:eastAsia="Calibri"/>
        </w:rPr>
        <w:t xml:space="preserve"> NL]</w:t>
      </w:r>
    </w:p>
    <w:p w14:paraId="33A10BEF" w14:textId="77777777" w:rsidR="00BE2EFD" w:rsidRPr="00BE2EFD" w:rsidRDefault="00BE2EFD" w:rsidP="00BE2EFD">
      <w:pPr>
        <w:rPr>
          <w:rFonts w:eastAsia="Calibri"/>
        </w:rPr>
      </w:pPr>
      <w:r w:rsidRPr="00BE2EFD">
        <w:rPr>
          <w:rFonts w:eastAsia="Calibri"/>
          <w:highlight w:val="green"/>
          <w:u w:val="single"/>
        </w:rPr>
        <w:t xml:space="preserve">America did </w:t>
      </w:r>
      <w:r w:rsidRPr="00BE2EFD">
        <w:rPr>
          <w:rFonts w:eastAsia="Calibri"/>
          <w:iCs/>
          <w:highlight w:val="green"/>
          <w:u w:val="single"/>
          <w:bdr w:val="single" w:sz="8" w:space="0" w:color="auto"/>
        </w:rPr>
        <w:t>not</w:t>
      </w:r>
      <w:r w:rsidRPr="00BE2EFD">
        <w:rPr>
          <w:rFonts w:eastAsia="Calibri"/>
          <w:highlight w:val="green"/>
          <w:u w:val="single"/>
        </w:rPr>
        <w:t xml:space="preserve"> get to the bad place</w:t>
      </w:r>
      <w:r w:rsidRPr="00BE2EFD">
        <w:rPr>
          <w:rFonts w:eastAsia="Calibri"/>
          <w:u w:val="single"/>
        </w:rPr>
        <w:t xml:space="preserve"> it is in today </w:t>
      </w:r>
      <w:r w:rsidRPr="00BE2EFD">
        <w:rPr>
          <w:rFonts w:eastAsia="Calibri"/>
          <w:highlight w:val="green"/>
          <w:u w:val="single"/>
        </w:rPr>
        <w:t>by accident. We are here as a result of</w:t>
      </w:r>
      <w:r w:rsidRPr="00BE2EFD">
        <w:rPr>
          <w:rFonts w:eastAsia="Calibri"/>
          <w:u w:val="single"/>
        </w:rPr>
        <w:t xml:space="preserve"> the combination of </w:t>
      </w:r>
      <w:r w:rsidRPr="00BE2EFD">
        <w:rPr>
          <w:rFonts w:eastAsia="Calibri"/>
          <w:iCs/>
          <w:highlight w:val="green"/>
          <w:u w:val="single"/>
          <w:bdr w:val="single" w:sz="8" w:space="0" w:color="auto"/>
        </w:rPr>
        <w:t>a political system that serves money</w:t>
      </w:r>
      <w:r w:rsidRPr="00BE2EFD">
        <w:rPr>
          <w:rFonts w:eastAsia="Calibri"/>
          <w:u w:val="single"/>
        </w:rPr>
        <w:t xml:space="preserve">, and a half-century long </w:t>
      </w:r>
      <w:r w:rsidRPr="00BE2EFD">
        <w:rPr>
          <w:rFonts w:eastAsia="Calibri"/>
          <w:iCs/>
          <w:highlight w:val="green"/>
          <w:u w:val="single"/>
          <w:bdr w:val="single" w:sz="8" w:space="0" w:color="auto"/>
        </w:rPr>
        <w:t>explosion of economic inequality</w:t>
      </w:r>
      <w:r w:rsidRPr="00BE2EFD">
        <w:rPr>
          <w:rFonts w:eastAsia="Calibri"/>
          <w:u w:val="single"/>
        </w:rPr>
        <w:t xml:space="preserve"> that has </w:t>
      </w:r>
      <w:r w:rsidRPr="00BE2EFD">
        <w:rPr>
          <w:rFonts w:eastAsia="Calibri"/>
          <w:iCs/>
          <w:u w:val="single"/>
          <w:bdr w:val="single" w:sz="8" w:space="0" w:color="auto"/>
        </w:rPr>
        <w:t xml:space="preserve">produced </w:t>
      </w:r>
      <w:r w:rsidRPr="00BE2EFD">
        <w:rPr>
          <w:rFonts w:eastAsia="Calibri"/>
          <w:iCs/>
          <w:highlight w:val="green"/>
          <w:u w:val="single"/>
          <w:bdr w:val="single" w:sz="8" w:space="0" w:color="auto"/>
        </w:rPr>
        <w:t>an oligarchy</w:t>
      </w:r>
      <w:r w:rsidRPr="00BE2EFD">
        <w:rPr>
          <w:rFonts w:eastAsia="Calibri"/>
        </w:rPr>
        <w:t xml:space="preserve">. </w:t>
      </w:r>
      <w:r w:rsidRPr="00BE2EFD">
        <w:rPr>
          <w:rFonts w:eastAsia="Calibri"/>
          <w:u w:val="single"/>
        </w:rPr>
        <w:t xml:space="preserve">Donald </w:t>
      </w:r>
      <w:r w:rsidRPr="00BE2EFD">
        <w:rPr>
          <w:rFonts w:eastAsia="Calibri"/>
          <w:highlight w:val="green"/>
          <w:u w:val="single"/>
        </w:rPr>
        <w:t xml:space="preserve">Trump is the </w:t>
      </w:r>
      <w:r w:rsidRPr="00BE2EFD">
        <w:rPr>
          <w:rFonts w:eastAsia="Calibri"/>
          <w:iCs/>
          <w:highlight w:val="green"/>
          <w:u w:val="single"/>
          <w:bdr w:val="single" w:sz="8" w:space="0" w:color="auto"/>
        </w:rPr>
        <w:t>product</w:t>
      </w:r>
      <w:r w:rsidRPr="00BE2EFD">
        <w:rPr>
          <w:rFonts w:eastAsia="Calibri"/>
          <w:highlight w:val="green"/>
          <w:u w:val="single"/>
        </w:rPr>
        <w:t xml:space="preserve"> of these</w:t>
      </w:r>
      <w:r w:rsidRPr="00BE2EFD">
        <w:rPr>
          <w:rFonts w:eastAsia="Calibri"/>
          <w:u w:val="single"/>
        </w:rPr>
        <w:t xml:space="preserve"> factors, but he is </w:t>
      </w:r>
      <w:r w:rsidRPr="00BE2EFD">
        <w:rPr>
          <w:rFonts w:eastAsia="Calibri"/>
          <w:iCs/>
          <w:highlight w:val="green"/>
          <w:u w:val="single"/>
          <w:bdr w:val="single" w:sz="8" w:space="0" w:color="auto"/>
        </w:rPr>
        <w:t>not</w:t>
      </w:r>
      <w:r w:rsidRPr="00BE2EFD">
        <w:rPr>
          <w:rFonts w:eastAsia="Calibri"/>
          <w:highlight w:val="green"/>
          <w:u w:val="single"/>
        </w:rPr>
        <w:t xml:space="preserve"> the </w:t>
      </w:r>
      <w:r w:rsidRPr="00BE2EFD">
        <w:rPr>
          <w:rFonts w:eastAsia="Calibri"/>
          <w:iCs/>
          <w:highlight w:val="green"/>
          <w:u w:val="single"/>
          <w:bdr w:val="single" w:sz="8" w:space="0" w:color="auto"/>
        </w:rPr>
        <w:t>underlying problem</w:t>
      </w:r>
      <w:r w:rsidRPr="00BE2EFD">
        <w:rPr>
          <w:rFonts w:eastAsia="Calibri"/>
        </w:rPr>
        <w:t>. </w:t>
      </w:r>
      <w:hyperlink r:id="rId31" w:history="1">
        <w:r w:rsidRPr="00BE2EFD">
          <w:rPr>
            <w:rFonts w:eastAsia="Calibri"/>
            <w:color w:val="0563C1"/>
            <w:u w:val="single"/>
          </w:rPr>
          <w:t>The underlying problem</w:t>
        </w:r>
      </w:hyperlink>
      <w:r w:rsidRPr="00BE2EFD">
        <w:rPr>
          <w:rFonts w:eastAsia="Calibri"/>
        </w:rPr>
        <w:t> is that too much power has flown into the hands of too few people, and they have used that power to arrange the entire economic and political system in their favor. Democracy, such as it was, is an inevitable casualty of this process.</w:t>
      </w:r>
    </w:p>
    <w:p w14:paraId="4453AF6F" w14:textId="77777777" w:rsidR="00BE2EFD" w:rsidRPr="00BE2EFD" w:rsidRDefault="00BE2EFD" w:rsidP="00BE2EFD">
      <w:pPr>
        <w:rPr>
          <w:rFonts w:eastAsia="Calibri"/>
          <w:u w:val="single"/>
        </w:rPr>
      </w:pPr>
      <w:r w:rsidRPr="00BE2EFD">
        <w:rPr>
          <w:rFonts w:eastAsia="Calibri"/>
          <w:highlight w:val="green"/>
          <w:u w:val="single"/>
        </w:rPr>
        <w:t>Climbing out of the hole</w:t>
      </w:r>
      <w:r w:rsidRPr="00BE2EFD">
        <w:rPr>
          <w:rFonts w:eastAsia="Calibri"/>
          <w:u w:val="single"/>
        </w:rPr>
        <w:t xml:space="preserve"> that we are in </w:t>
      </w:r>
      <w:r w:rsidRPr="00BE2EFD">
        <w:rPr>
          <w:rFonts w:eastAsia="Calibri"/>
          <w:highlight w:val="green"/>
          <w:u w:val="single"/>
        </w:rPr>
        <w:t xml:space="preserve">will require </w:t>
      </w:r>
      <w:r w:rsidRPr="00BE2EFD">
        <w:rPr>
          <w:rFonts w:eastAsia="Calibri"/>
          <w:iCs/>
          <w:highlight w:val="green"/>
          <w:u w:val="single"/>
          <w:bdr w:val="single" w:sz="8" w:space="0" w:color="auto"/>
        </w:rPr>
        <w:t>more than</w:t>
      </w:r>
      <w:r w:rsidRPr="00BE2EFD">
        <w:rPr>
          <w:rFonts w:eastAsia="Calibri"/>
          <w:iCs/>
          <w:u w:val="single"/>
          <w:bdr w:val="single" w:sz="8" w:space="0" w:color="auto"/>
        </w:rPr>
        <w:t xml:space="preserve"> one or two </w:t>
      </w:r>
      <w:r w:rsidRPr="00BE2EFD">
        <w:rPr>
          <w:rFonts w:eastAsia="Calibri"/>
          <w:iCs/>
          <w:highlight w:val="green"/>
          <w:u w:val="single"/>
          <w:bdr w:val="single" w:sz="8" w:space="0" w:color="auto"/>
        </w:rPr>
        <w:t>favorable election cycles</w:t>
      </w:r>
      <w:r w:rsidRPr="00BE2EFD">
        <w:rPr>
          <w:rFonts w:eastAsia="Calibri"/>
        </w:rPr>
        <w:t xml:space="preserve">. </w:t>
      </w:r>
      <w:r w:rsidRPr="00BE2EFD">
        <w:rPr>
          <w:rFonts w:eastAsia="Calibri"/>
          <w:u w:val="single"/>
        </w:rPr>
        <w:t xml:space="preserve">It </w:t>
      </w:r>
      <w:r w:rsidRPr="00BE2EFD">
        <w:rPr>
          <w:rFonts w:eastAsia="Calibri"/>
          <w:highlight w:val="green"/>
          <w:u w:val="single"/>
        </w:rPr>
        <w:t xml:space="preserve">will require </w:t>
      </w:r>
      <w:r w:rsidRPr="00BE2EFD">
        <w:rPr>
          <w:rFonts w:eastAsia="Calibri"/>
          <w:iCs/>
          <w:highlight w:val="green"/>
          <w:u w:val="single"/>
          <w:bdr w:val="single" w:sz="8" w:space="0" w:color="auto"/>
        </w:rPr>
        <w:t>shifting</w:t>
      </w:r>
      <w:r w:rsidRPr="00BE2EFD">
        <w:rPr>
          <w:rFonts w:eastAsia="Calibri"/>
          <w:u w:val="single"/>
        </w:rPr>
        <w:t xml:space="preserve"> that </w:t>
      </w:r>
      <w:r w:rsidRPr="00BE2EFD">
        <w:rPr>
          <w:rFonts w:eastAsia="Calibri"/>
          <w:iCs/>
          <w:highlight w:val="green"/>
          <w:u w:val="single"/>
          <w:bdr w:val="single" w:sz="8" w:space="0" w:color="auto"/>
        </w:rPr>
        <w:t>underlying balance of power</w:t>
      </w:r>
      <w:r w:rsidRPr="00BE2EFD">
        <w:rPr>
          <w:rFonts w:eastAsia="Calibri"/>
          <w:u w:val="single"/>
        </w:rPr>
        <w:t xml:space="preserve"> away from the oligarchs and their allies, and </w:t>
      </w:r>
      <w:r w:rsidRPr="00BE2EFD">
        <w:rPr>
          <w:rFonts w:eastAsia="Calibri"/>
          <w:iCs/>
          <w:highlight w:val="green"/>
          <w:u w:val="single"/>
          <w:bdr w:val="single" w:sz="8" w:space="0" w:color="auto"/>
        </w:rPr>
        <w:t>back towards the rest of us</w:t>
      </w:r>
      <w:r w:rsidRPr="00BE2EFD">
        <w:rPr>
          <w:rFonts w:eastAsia="Calibri"/>
        </w:rPr>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BE2EFD">
        <w:rPr>
          <w:rFonts w:eastAsia="Calibri"/>
          <w:u w:val="single"/>
        </w:rPr>
        <w:t xml:space="preserve">In other words, </w:t>
      </w:r>
      <w:r w:rsidRPr="00BE2EFD">
        <w:rPr>
          <w:rFonts w:eastAsia="Calibri"/>
          <w:highlight w:val="green"/>
          <w:u w:val="single"/>
        </w:rPr>
        <w:t xml:space="preserve">organized labor </w:t>
      </w:r>
      <w:r w:rsidRPr="00BE2EFD">
        <w:rPr>
          <w:rFonts w:eastAsia="Calibri"/>
          <w:iCs/>
          <w:highlight w:val="green"/>
          <w:u w:val="single"/>
          <w:bdr w:val="single" w:sz="8" w:space="0" w:color="auto"/>
        </w:rPr>
        <w:t>must get stronger</w:t>
      </w:r>
      <w:r w:rsidRPr="00BE2EFD">
        <w:rPr>
          <w:rFonts w:eastAsia="Calibri"/>
          <w:u w:val="single"/>
        </w:rPr>
        <w:t xml:space="preserve"> if we are to </w:t>
      </w:r>
      <w:r w:rsidRPr="00BE2EFD">
        <w:rPr>
          <w:rFonts w:eastAsia="Calibri"/>
          <w:iCs/>
          <w:u w:val="single"/>
          <w:bdr w:val="single" w:sz="8" w:space="0" w:color="auto"/>
        </w:rPr>
        <w:t>turn around America’s descent into fascism.</w:t>
      </w:r>
      <w:r w:rsidRPr="00BE2EFD">
        <w:rPr>
          <w:rFonts w:eastAsia="Calibri"/>
        </w:rPr>
        <w:t xml:space="preserve"> </w:t>
      </w:r>
      <w:r w:rsidRPr="00BE2EFD">
        <w:rPr>
          <w:rFonts w:eastAsia="Calibri"/>
          <w:highlight w:val="green"/>
          <w:u w:val="single"/>
        </w:rPr>
        <w:t xml:space="preserve">This is why </w:t>
      </w:r>
      <w:r w:rsidRPr="00BE2EFD">
        <w:rPr>
          <w:rFonts w:eastAsia="Calibri"/>
          <w:iCs/>
          <w:highlight w:val="green"/>
          <w:u w:val="single"/>
          <w:bdr w:val="single" w:sz="8" w:space="0" w:color="auto"/>
        </w:rPr>
        <w:t>you should care</w:t>
      </w:r>
      <w:r w:rsidRPr="00BE2EFD">
        <w:rPr>
          <w:rFonts w:eastAsia="Calibri"/>
          <w:highlight w:val="green"/>
          <w:u w:val="single"/>
        </w:rPr>
        <w:t xml:space="preserve"> about </w:t>
      </w:r>
      <w:r w:rsidRPr="00BE2EFD">
        <w:rPr>
          <w:rFonts w:eastAsia="Calibri"/>
          <w:u w:val="single"/>
        </w:rPr>
        <w:t xml:space="preserve">what is happening with America’s labor </w:t>
      </w:r>
      <w:r w:rsidRPr="00BE2EFD">
        <w:rPr>
          <w:rFonts w:eastAsia="Calibri"/>
          <w:highlight w:val="green"/>
          <w:u w:val="single"/>
        </w:rPr>
        <w:t xml:space="preserve">unions even if you have been operating under the </w:t>
      </w:r>
      <w:r w:rsidRPr="00BE2EFD">
        <w:rPr>
          <w:rFonts w:eastAsia="Calibri"/>
          <w:iCs/>
          <w:highlight w:val="green"/>
          <w:u w:val="single"/>
          <w:bdr w:val="single" w:sz="8" w:space="0" w:color="auto"/>
        </w:rPr>
        <w:t>illusion</w:t>
      </w:r>
      <w:r w:rsidRPr="00BE2EFD">
        <w:rPr>
          <w:rFonts w:eastAsia="Calibri"/>
          <w:highlight w:val="green"/>
          <w:u w:val="single"/>
        </w:rPr>
        <w:t xml:space="preserve"> that unions don’t mean much to you </w:t>
      </w:r>
      <w:r w:rsidRPr="00BE2EFD">
        <w:rPr>
          <w:rFonts w:eastAsia="Calibri"/>
          <w:iCs/>
          <w:highlight w:val="green"/>
          <w:u w:val="single"/>
          <w:bdr w:val="single" w:sz="8" w:space="0" w:color="auto"/>
        </w:rPr>
        <w:t>personally</w:t>
      </w:r>
      <w:r w:rsidRPr="00BE2EFD">
        <w:rPr>
          <w:rFonts w:eastAsia="Calibri"/>
          <w:highlight w:val="green"/>
          <w:u w:val="single"/>
        </w:rPr>
        <w:t>.</w:t>
      </w:r>
    </w:p>
    <w:p w14:paraId="597E0678" w14:textId="77777777" w:rsidR="00BE2EFD" w:rsidRPr="00BE2EFD" w:rsidRDefault="00BE2EFD" w:rsidP="00BE2EFD">
      <w:pPr>
        <w:rPr>
          <w:rFonts w:eastAsia="Calibri"/>
        </w:rPr>
      </w:pPr>
      <w:r w:rsidRPr="00BE2EFD">
        <w:rPr>
          <w:rFonts w:eastAsia="Calibri"/>
        </w:rPr>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52CB1EEE" w14:textId="77777777" w:rsidR="00BE2EFD" w:rsidRPr="00BE2EFD" w:rsidRDefault="00BE2EFD" w:rsidP="00BE2EFD">
      <w:pPr>
        <w:rPr>
          <w:rFonts w:eastAsia="Calibri"/>
        </w:rPr>
      </w:pPr>
      <w:r w:rsidRPr="00BE2EFD">
        <w:rPr>
          <w:rFonts w:eastAsia="Calibri"/>
        </w:rPr>
        <w:t>The Organizing Crisis</w:t>
      </w:r>
    </w:p>
    <w:p w14:paraId="556E7B88" w14:textId="77777777" w:rsidR="00BE2EFD" w:rsidRPr="00BE2EFD" w:rsidRDefault="00BE2EFD" w:rsidP="00BE2EFD">
      <w:pPr>
        <w:rPr>
          <w:rFonts w:eastAsia="Calibri"/>
          <w:iCs/>
          <w:u w:val="single"/>
          <w:bdr w:val="single" w:sz="8" w:space="0" w:color="auto"/>
        </w:rPr>
      </w:pPr>
      <w:r w:rsidRPr="00BE2EFD">
        <w:rPr>
          <w:rFonts w:eastAsia="Calibri"/>
        </w:rPr>
        <w:t xml:space="preserve">In the middle of the 20th century, one in three American workers was a union member. Last year, that portion fell to less than one in ten. </w:t>
      </w:r>
      <w:r w:rsidRPr="00BE2EFD">
        <w:rPr>
          <w:rFonts w:eastAsia="Calibri"/>
          <w:highlight w:val="green"/>
          <w:u w:val="single"/>
        </w:rPr>
        <w:t>The</w:t>
      </w:r>
      <w:r w:rsidRPr="00BE2EFD">
        <w:rPr>
          <w:rFonts w:eastAsia="Calibri"/>
          <w:u w:val="single"/>
        </w:rPr>
        <w:t xml:space="preserve"> most </w:t>
      </w:r>
      <w:r w:rsidRPr="00BE2EFD">
        <w:rPr>
          <w:rFonts w:eastAsia="Calibri"/>
          <w:iCs/>
          <w:highlight w:val="green"/>
          <w:u w:val="single"/>
          <w:bdr w:val="single" w:sz="8" w:space="0" w:color="auto"/>
        </w:rPr>
        <w:t>fundamental</w:t>
      </w:r>
      <w:r w:rsidRPr="00BE2EFD">
        <w:rPr>
          <w:rFonts w:eastAsia="Calibri"/>
          <w:highlight w:val="green"/>
          <w:u w:val="single"/>
        </w:rPr>
        <w:t xml:space="preserve"> thing</w:t>
      </w:r>
      <w:r w:rsidRPr="00BE2EFD">
        <w:rPr>
          <w:rFonts w:eastAsia="Calibri"/>
          <w:u w:val="single"/>
        </w:rPr>
        <w:t xml:space="preserve"> holding back union power in this country is: </w:t>
      </w:r>
      <w:r w:rsidRPr="00BE2EFD">
        <w:rPr>
          <w:rFonts w:eastAsia="Calibri"/>
          <w:iCs/>
          <w:highlight w:val="green"/>
          <w:u w:val="single"/>
          <w:bdr w:val="single" w:sz="8" w:space="0" w:color="auto"/>
        </w:rPr>
        <w:t>There are</w:t>
      </w:r>
      <w:r w:rsidRPr="00BE2EFD">
        <w:rPr>
          <w:rFonts w:eastAsia="Calibri"/>
          <w:iCs/>
          <w:u w:val="single"/>
          <w:bdr w:val="single" w:sz="8" w:space="0" w:color="auto"/>
        </w:rPr>
        <w:t xml:space="preserve"> just </w:t>
      </w:r>
      <w:r w:rsidRPr="00BE2EFD">
        <w:rPr>
          <w:rFonts w:eastAsia="Calibri"/>
          <w:iCs/>
          <w:highlight w:val="green"/>
          <w:u w:val="single"/>
          <w:bdr w:val="single" w:sz="8" w:space="0" w:color="auto"/>
        </w:rPr>
        <w:t>not enough union members.</w:t>
      </w:r>
    </w:p>
    <w:p w14:paraId="0A85FFE7" w14:textId="77777777" w:rsidR="00BE2EFD" w:rsidRPr="00BE2EFD" w:rsidRDefault="00BE2EFD" w:rsidP="00BE2EFD">
      <w:pPr>
        <w:rPr>
          <w:rFonts w:eastAsia="Calibri"/>
        </w:rPr>
      </w:pPr>
      <w:r w:rsidRPr="00BE2EFD">
        <w:rPr>
          <w:rFonts w:eastAsia="Calibri"/>
          <w:u w:val="single"/>
        </w:rPr>
        <w:t xml:space="preserve">In order </w:t>
      </w:r>
      <w:r w:rsidRPr="00BE2EFD">
        <w:rPr>
          <w:rFonts w:eastAsia="Calibri"/>
          <w:highlight w:val="green"/>
          <w:u w:val="single"/>
        </w:rPr>
        <w:t>to be strong</w:t>
      </w:r>
      <w:r w:rsidRPr="00BE2EFD">
        <w:rPr>
          <w:rFonts w:eastAsia="Calibri"/>
          <w:u w:val="single"/>
        </w:rPr>
        <w:t xml:space="preserve">, the </w:t>
      </w:r>
      <w:r w:rsidRPr="00BE2EFD">
        <w:rPr>
          <w:rFonts w:eastAsia="Calibri"/>
          <w:highlight w:val="green"/>
          <w:u w:val="single"/>
        </w:rPr>
        <w:t>labor</w:t>
      </w:r>
      <w:r w:rsidRPr="00BE2EFD">
        <w:rPr>
          <w:rFonts w:eastAsia="Calibri"/>
          <w:u w:val="single"/>
        </w:rPr>
        <w:t xml:space="preserve"> movement </w:t>
      </w:r>
      <w:r w:rsidRPr="00BE2EFD">
        <w:rPr>
          <w:rFonts w:eastAsia="Calibri"/>
          <w:iCs/>
          <w:highlight w:val="green"/>
          <w:u w:val="single"/>
          <w:bdr w:val="single" w:sz="8" w:space="0" w:color="auto"/>
        </w:rPr>
        <w:t>must</w:t>
      </w:r>
      <w:r w:rsidRPr="00BE2EFD">
        <w:rPr>
          <w:rFonts w:eastAsia="Calibri"/>
          <w:u w:val="single"/>
        </w:rPr>
        <w:t xml:space="preserve"> by necessity </w:t>
      </w:r>
      <w:r w:rsidRPr="00BE2EFD">
        <w:rPr>
          <w:rFonts w:eastAsia="Calibri"/>
          <w:highlight w:val="green"/>
          <w:u w:val="single"/>
        </w:rPr>
        <w:t xml:space="preserve">be a </w:t>
      </w:r>
      <w:r w:rsidRPr="00BE2EFD">
        <w:rPr>
          <w:rFonts w:eastAsia="Calibri"/>
          <w:iCs/>
          <w:highlight w:val="green"/>
          <w:u w:val="single"/>
          <w:bdr w:val="single" w:sz="8" w:space="0" w:color="auto"/>
        </w:rPr>
        <w:t>mass movement</w:t>
      </w:r>
      <w:r w:rsidRPr="00BE2EFD">
        <w:rPr>
          <w:rFonts w:eastAsia="Calibri"/>
          <w:highlight w:val="green"/>
          <w:u w:val="single"/>
        </w:rPr>
        <w:t>. “Working people,”</w:t>
      </w:r>
      <w:r w:rsidRPr="00BE2EFD">
        <w:rPr>
          <w:rFonts w:eastAsia="Calibri"/>
          <w:u w:val="single"/>
        </w:rPr>
        <w:t xml:space="preserve"> as a category, </w:t>
      </w:r>
      <w:r w:rsidRPr="00BE2EFD">
        <w:rPr>
          <w:rFonts w:eastAsia="Calibri"/>
          <w:highlight w:val="green"/>
          <w:u w:val="single"/>
        </w:rPr>
        <w:t xml:space="preserve">represents </w:t>
      </w:r>
      <w:r w:rsidRPr="00BE2EFD">
        <w:rPr>
          <w:rFonts w:eastAsia="Calibri"/>
          <w:iCs/>
          <w:highlight w:val="green"/>
          <w:u w:val="single"/>
          <w:bdr w:val="single" w:sz="8" w:space="0" w:color="auto"/>
        </w:rPr>
        <w:t>the majority of adults.</w:t>
      </w:r>
      <w:r w:rsidRPr="00BE2EFD">
        <w:rPr>
          <w:rFonts w:eastAsia="Calibri"/>
          <w:highlight w:val="green"/>
          <w:u w:val="single"/>
        </w:rPr>
        <w:t xml:space="preserve"> </w:t>
      </w:r>
      <w:r w:rsidRPr="00BE2EFD">
        <w:rPr>
          <w:rFonts w:eastAsia="Calibri"/>
          <w:u w:val="single"/>
        </w:rPr>
        <w:t xml:space="preserve">Organized </w:t>
      </w:r>
      <w:r w:rsidRPr="00BE2EFD">
        <w:rPr>
          <w:rFonts w:eastAsia="Calibri"/>
          <w:highlight w:val="green"/>
          <w:u w:val="single"/>
        </w:rPr>
        <w:t xml:space="preserve">labor is responsible for </w:t>
      </w:r>
      <w:r w:rsidRPr="00BE2EFD">
        <w:rPr>
          <w:rFonts w:eastAsia="Calibri"/>
          <w:iCs/>
          <w:highlight w:val="green"/>
          <w:u w:val="single"/>
          <w:bdr w:val="single" w:sz="8" w:space="0" w:color="auto"/>
        </w:rPr>
        <w:t>all of them.</w:t>
      </w:r>
      <w:r w:rsidRPr="00BE2EFD">
        <w:rPr>
          <w:rFonts w:eastAsia="Calibri"/>
        </w:rPr>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51B6FF2F" w14:textId="77777777" w:rsidR="00BE2EFD" w:rsidRPr="00BE2EFD" w:rsidRDefault="00BE2EFD" w:rsidP="00BE2EFD">
      <w:pPr>
        <w:rPr>
          <w:rFonts w:eastAsia="Calibri"/>
          <w:sz w:val="16"/>
          <w:szCs w:val="16"/>
        </w:rPr>
      </w:pPr>
      <w:r w:rsidRPr="00BE2EFD">
        <w:rPr>
          <w:rFonts w:eastAsia="Calibri"/>
          <w:sz w:val="16"/>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w:t>
      </w:r>
      <w:hyperlink r:id="rId32" w:history="1">
        <w:r w:rsidRPr="00BE2EFD">
          <w:rPr>
            <w:rFonts w:eastAsia="Calibri"/>
            <w:color w:val="0563C1"/>
            <w:sz w:val="16"/>
            <w:szCs w:val="16"/>
            <w:u w:val="single"/>
          </w:rPr>
          <w:t>continued to decline</w:t>
        </w:r>
      </w:hyperlink>
      <w:r w:rsidRPr="00BE2EFD">
        <w:rPr>
          <w:rFonts w:eastAsia="Calibri"/>
          <w:sz w:val="16"/>
          <w:szCs w:val="16"/>
        </w:rPr>
        <w:t> during his administration. Expanding and scaling up union density even under the best of circumstances will require a </w:t>
      </w:r>
      <w:hyperlink r:id="rId33" w:history="1">
        <w:r w:rsidRPr="00BE2EFD">
          <w:rPr>
            <w:rFonts w:eastAsia="Calibri"/>
            <w:color w:val="0563C1"/>
            <w:sz w:val="16"/>
            <w:szCs w:val="16"/>
            <w:u w:val="single"/>
          </w:rPr>
          <w:t>vast new investment</w:t>
        </w:r>
      </w:hyperlink>
      <w:r w:rsidRPr="00BE2EFD">
        <w:rPr>
          <w:rFonts w:eastAsia="Calibri"/>
          <w:sz w:val="16"/>
          <w:szCs w:val="16"/>
        </w:rPr>
        <w:t> by unions. They have not made that investment. Nor have they given any signal, collectively, that they intend to make such an investment, or even that they </w:t>
      </w:r>
      <w:hyperlink r:id="rId34" w:history="1">
        <w:r w:rsidRPr="00BE2EFD">
          <w:rPr>
            <w:rFonts w:eastAsia="Calibri"/>
            <w:color w:val="0563C1"/>
            <w:sz w:val="16"/>
            <w:szCs w:val="16"/>
            <w:u w:val="single"/>
          </w:rPr>
          <w:t>understand</w:t>
        </w:r>
      </w:hyperlink>
      <w:r w:rsidRPr="00BE2EFD">
        <w:rPr>
          <w:rFonts w:eastAsia="Calibri"/>
          <w:sz w:val="16"/>
          <w:szCs w:val="16"/>
        </w:rPr>
        <w:t> that such an investment is necessary.</w:t>
      </w:r>
    </w:p>
    <w:p w14:paraId="746885BD" w14:textId="77777777" w:rsidR="00BE2EFD" w:rsidRPr="00BE2EFD" w:rsidRDefault="00BE2EFD" w:rsidP="00BE2EFD">
      <w:pPr>
        <w:rPr>
          <w:rFonts w:eastAsia="Calibri"/>
          <w:sz w:val="16"/>
          <w:szCs w:val="16"/>
        </w:rPr>
      </w:pPr>
      <w:r w:rsidRPr="00BE2EFD">
        <w:rPr>
          <w:rFonts w:eastAsia="Calibri"/>
          <w:sz w:val="16"/>
          <w:szCs w:val="16"/>
        </w:rPr>
        <w:t>The Legal Crisis</w:t>
      </w:r>
    </w:p>
    <w:p w14:paraId="68DF916E" w14:textId="77777777" w:rsidR="00BE2EFD" w:rsidRPr="00BE2EFD" w:rsidRDefault="00BE2EFD" w:rsidP="00BE2EFD">
      <w:pPr>
        <w:rPr>
          <w:rFonts w:eastAsia="Calibri"/>
          <w:sz w:val="16"/>
          <w:szCs w:val="16"/>
        </w:rPr>
      </w:pPr>
      <w:r w:rsidRPr="00BE2EFD">
        <w:rPr>
          <w:rFonts w:eastAsia="Calibri"/>
          <w:sz w:val="16"/>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w:t>
      </w:r>
      <w:hyperlink r:id="rId35" w:history="1">
        <w:r w:rsidRPr="00BE2EFD">
          <w:rPr>
            <w:rFonts w:eastAsia="Calibri"/>
            <w:color w:val="0563C1"/>
            <w:sz w:val="16"/>
            <w:szCs w:val="16"/>
            <w:u w:val="single"/>
          </w:rPr>
          <w:t>The PRO Act </w:t>
        </w:r>
      </w:hyperlink>
      <w:r w:rsidRPr="00BE2EFD">
        <w:rPr>
          <w:rFonts w:eastAsia="Calibri"/>
          <w:sz w:val="16"/>
          <w:szCs w:val="16"/>
        </w:rPr>
        <w:t>is the most recent bill designed to make this system more fair and more pro-worker, but we have not been able to pass any bills like this even under Democratic trifectas, which goes back to the “electoral power will not save us” point.)</w:t>
      </w:r>
    </w:p>
    <w:p w14:paraId="63DB06D8" w14:textId="77777777" w:rsidR="00BE2EFD" w:rsidRPr="00BE2EFD" w:rsidRDefault="00BE2EFD" w:rsidP="00BE2EFD">
      <w:pPr>
        <w:rPr>
          <w:rFonts w:eastAsia="Calibri"/>
          <w:sz w:val="16"/>
          <w:szCs w:val="16"/>
        </w:rPr>
      </w:pPr>
      <w:r w:rsidRPr="00BE2EFD">
        <w:rPr>
          <w:rFonts w:eastAsia="Calibri"/>
          <w:sz w:val="16"/>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w:t>
      </w:r>
      <w:hyperlink r:id="rId36" w:history="1">
        <w:r w:rsidRPr="00BE2EFD">
          <w:rPr>
            <w:rFonts w:eastAsia="Calibri"/>
            <w:color w:val="0563C1"/>
            <w:sz w:val="16"/>
            <w:szCs w:val="16"/>
            <w:u w:val="single"/>
          </w:rPr>
          <w:t>tried</w:t>
        </w:r>
      </w:hyperlink>
      <w:r w:rsidRPr="00BE2EFD">
        <w:rPr>
          <w:rFonts w:eastAsia="Calibri"/>
          <w:sz w:val="16"/>
          <w:szCs w:val="16"/>
        </w:rPr>
        <w:t> to unionize their workplace. Amazon committed a host of legal violations in the process of their union busting campaign. </w:t>
      </w:r>
      <w:hyperlink r:id="rId37" w:history="1">
        <w:r w:rsidRPr="00BE2EFD">
          <w:rPr>
            <w:rFonts w:eastAsia="Calibri"/>
            <w:color w:val="0563C1"/>
            <w:sz w:val="16"/>
            <w:szCs w:val="16"/>
            <w:u w:val="single"/>
          </w:rPr>
          <w:t>As Matt Bruenig recounts</w:t>
        </w:r>
      </w:hyperlink>
      <w:r w:rsidRPr="00BE2EFD">
        <w:rPr>
          <w:rFonts w:eastAsia="Calibri"/>
          <w:sz w:val="16"/>
          <w:szCs w:val="16"/>
        </w:rPr>
        <w:t>,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64A27D29" w14:textId="77777777" w:rsidR="00BE2EFD" w:rsidRPr="00BE2EFD" w:rsidRDefault="00BE2EFD" w:rsidP="00BE2EFD">
      <w:pPr>
        <w:rPr>
          <w:rFonts w:eastAsia="Calibri"/>
          <w:sz w:val="16"/>
          <w:szCs w:val="16"/>
        </w:rPr>
      </w:pPr>
      <w:r w:rsidRPr="00BE2EFD">
        <w:rPr>
          <w:rFonts w:eastAsia="Calibri"/>
          <w:sz w:val="16"/>
          <w:szCs w:val="16"/>
        </w:rPr>
        <w:t>“</w:t>
      </w:r>
      <w:hyperlink r:id="rId38" w:history="1">
        <w:r w:rsidRPr="00BE2EFD">
          <w:rPr>
            <w:rFonts w:eastAsia="Calibri"/>
            <w:color w:val="0563C1"/>
            <w:sz w:val="16"/>
            <w:szCs w:val="16"/>
            <w:u w:val="single"/>
          </w:rPr>
          <w:t>The [judge] ordered</w:t>
        </w:r>
      </w:hyperlink>
      <w:r w:rsidRPr="00BE2EFD">
        <w:rPr>
          <w:rFonts w:eastAsia="Calibri"/>
          <w:sz w:val="16"/>
          <w:szCs w:val="16"/>
        </w:rPr>
        <w:t> Amazon to cease and desist from the unlawful conduct, rescind all discipline issued for the November 2023 union solicitation activities, and post notices at the [Kentucky] facility.”</w:t>
      </w:r>
    </w:p>
    <w:p w14:paraId="48A86EED" w14:textId="77777777" w:rsidR="00BE2EFD" w:rsidRPr="00BE2EFD" w:rsidRDefault="00BE2EFD" w:rsidP="00BE2EFD">
      <w:pPr>
        <w:rPr>
          <w:rFonts w:eastAsia="Calibri"/>
          <w:sz w:val="16"/>
          <w:szCs w:val="16"/>
        </w:rPr>
      </w:pPr>
      <w:r w:rsidRPr="00BE2EFD">
        <w:rPr>
          <w:rFonts w:eastAsia="Calibri"/>
          <w:sz w:val="16"/>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00B45C8F" w14:textId="77777777" w:rsidR="00BE2EFD" w:rsidRPr="00BE2EFD" w:rsidRDefault="00BE2EFD" w:rsidP="00BE2EFD">
      <w:pPr>
        <w:rPr>
          <w:rFonts w:eastAsia="Calibri"/>
          <w:sz w:val="16"/>
          <w:szCs w:val="16"/>
        </w:rPr>
      </w:pPr>
      <w:r w:rsidRPr="00BE2EFD">
        <w:rPr>
          <w:rFonts w:eastAsia="Calibri"/>
          <w:sz w:val="16"/>
          <w:szCs w:val="16"/>
        </w:rPr>
        <w:t>This stuff has existed for decades, and all of the labor movement’s political efforts have failed to rectify it. Furthermore, the legal crisis is even more acute now. There is an ongoing </w:t>
      </w:r>
      <w:hyperlink r:id="rId39" w:history="1">
        <w:r w:rsidRPr="00BE2EFD">
          <w:rPr>
            <w:rFonts w:eastAsia="Calibri"/>
            <w:color w:val="0563C1"/>
            <w:sz w:val="16"/>
            <w:szCs w:val="16"/>
            <w:u w:val="single"/>
          </w:rPr>
          <w:t>legal effort</w:t>
        </w:r>
      </w:hyperlink>
      <w:r w:rsidRPr="00BE2EFD">
        <w:rPr>
          <w:rFonts w:eastAsia="Calibri"/>
          <w:sz w:val="16"/>
          <w:szCs w:val="16"/>
        </w:rPr>
        <w: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w:t>
      </w:r>
      <w:hyperlink r:id="rId40" w:history="1">
        <w:r w:rsidRPr="00BE2EFD">
          <w:rPr>
            <w:rFonts w:eastAsia="Calibri"/>
            <w:color w:val="0563C1"/>
            <w:sz w:val="16"/>
            <w:szCs w:val="16"/>
            <w:u w:val="single"/>
          </w:rPr>
          <w:t>ruled</w:t>
        </w:r>
      </w:hyperlink>
      <w:r w:rsidRPr="00BE2EFD">
        <w:rPr>
          <w:rFonts w:eastAsia="Calibri"/>
          <w:sz w:val="16"/>
          <w:szCs w:val="16"/>
        </w:rPr>
        <w:t> that, yes, Elon Musk’s SpaceX is right, the NLRB probably is unconstitutional. This issue will eventually make its way to the Supreme Court, and it is wise to assume that the Supreme Court will rule on behalf of the corporate interests. In 2025 you can save time by simply </w:t>
      </w:r>
      <w:hyperlink r:id="rId41" w:history="1">
        <w:r w:rsidRPr="00BE2EFD">
          <w:rPr>
            <w:rFonts w:eastAsia="Calibri"/>
            <w:color w:val="0563C1"/>
            <w:sz w:val="16"/>
            <w:szCs w:val="16"/>
            <w:u w:val="single"/>
          </w:rPr>
          <w:t>accepting </w:t>
        </w:r>
      </w:hyperlink>
      <w:r w:rsidRPr="00BE2EFD">
        <w:rPr>
          <w:rFonts w:eastAsia="Calibri"/>
          <w:sz w:val="16"/>
          <w:szCs w:val="16"/>
        </w:rPr>
        <w:t>that the courts will do us as much harm as possible, and then being pleasantly surprised if you’re wrong. Putting the judges in place to make these very rulings has been a decades-long project of the right wing, and they are now reaping their rewards.</w:t>
      </w:r>
    </w:p>
    <w:p w14:paraId="224F80FD" w14:textId="77777777" w:rsidR="00BE2EFD" w:rsidRPr="00BE2EFD" w:rsidRDefault="00BE2EFD" w:rsidP="00BE2EFD">
      <w:pPr>
        <w:rPr>
          <w:rFonts w:eastAsia="Calibri"/>
          <w:sz w:val="16"/>
          <w:szCs w:val="16"/>
        </w:rPr>
      </w:pPr>
      <w:r w:rsidRPr="00BE2EFD">
        <w:rPr>
          <w:rFonts w:eastAsia="Calibri"/>
          <w:sz w:val="16"/>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w:t>
      </w:r>
      <w:hyperlink r:id="rId42" w:history="1">
        <w:r w:rsidRPr="00BE2EFD">
          <w:rPr>
            <w:rFonts w:eastAsia="Calibri"/>
            <w:color w:val="0563C1"/>
            <w:sz w:val="16"/>
            <w:szCs w:val="16"/>
            <w:u w:val="single"/>
          </w:rPr>
          <w:t>strikes</w:t>
        </w:r>
      </w:hyperlink>
      <w:r w:rsidRPr="00BE2EFD">
        <w:rPr>
          <w:rFonts w:eastAsia="Calibri"/>
          <w:sz w:val="16"/>
          <w:szCs w:val="16"/>
        </w:rPr>
        <w:t>, strikes, and more strikes. That is what businesses are incentivizing with their legal assault.</w:t>
      </w:r>
    </w:p>
    <w:p w14:paraId="5F1435BD" w14:textId="77777777" w:rsidR="00BE2EFD" w:rsidRPr="00BE2EFD" w:rsidRDefault="00BE2EFD" w:rsidP="00BE2EFD">
      <w:pPr>
        <w:rPr>
          <w:rFonts w:eastAsia="Calibri"/>
          <w:sz w:val="16"/>
          <w:szCs w:val="16"/>
        </w:rPr>
      </w:pPr>
      <w:r w:rsidRPr="00BE2EFD">
        <w:rPr>
          <w:rFonts w:eastAsia="Calibri"/>
          <w:sz w:val="16"/>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255E721C" w14:textId="77777777" w:rsidR="00BE2EFD" w:rsidRPr="00BE2EFD" w:rsidRDefault="00BE2EFD" w:rsidP="00BE2EFD">
      <w:pPr>
        <w:rPr>
          <w:rFonts w:eastAsia="Calibri"/>
          <w:sz w:val="16"/>
          <w:szCs w:val="16"/>
        </w:rPr>
      </w:pPr>
      <w:r w:rsidRPr="00BE2EFD">
        <w:rPr>
          <w:rFonts w:eastAsia="Calibri"/>
          <w:sz w:val="16"/>
          <w:szCs w:val="16"/>
        </w:rPr>
        <w:t>The Political Crisis</w:t>
      </w:r>
    </w:p>
    <w:p w14:paraId="334C6142" w14:textId="77777777" w:rsidR="00BE2EFD" w:rsidRPr="00BE2EFD" w:rsidRDefault="00BE2EFD" w:rsidP="00BE2EFD">
      <w:pPr>
        <w:rPr>
          <w:rFonts w:eastAsia="Calibri"/>
        </w:rPr>
      </w:pPr>
      <w:r w:rsidRPr="00BE2EFD">
        <w:rPr>
          <w:rFonts w:eastAsia="Calibri"/>
          <w:u w:val="single"/>
        </w:rPr>
        <w:t xml:space="preserve">The </w:t>
      </w:r>
      <w:r w:rsidRPr="00BE2EFD">
        <w:rPr>
          <w:rFonts w:eastAsia="Calibri"/>
          <w:highlight w:val="green"/>
          <w:u w:val="single"/>
        </w:rPr>
        <w:t>Trumpian</w:t>
      </w:r>
      <w:r w:rsidRPr="00BE2EFD">
        <w:rPr>
          <w:rFonts w:eastAsia="Calibri"/>
          <w:u w:val="single"/>
        </w:rPr>
        <w:t xml:space="preserve"> version of </w:t>
      </w:r>
      <w:r w:rsidRPr="00BE2EFD">
        <w:rPr>
          <w:rFonts w:eastAsia="Calibri"/>
          <w:highlight w:val="green"/>
          <w:u w:val="single"/>
        </w:rPr>
        <w:t>fascism</w:t>
      </w:r>
      <w:r w:rsidRPr="00BE2EFD">
        <w:rPr>
          <w:rFonts w:eastAsia="Calibri"/>
          <w:u w:val="single"/>
        </w:rPr>
        <w:t xml:space="preserve"> can be seen as </w:t>
      </w:r>
      <w:r w:rsidRPr="00BE2EFD">
        <w:rPr>
          <w:rFonts w:eastAsia="Calibri"/>
          <w:highlight w:val="green"/>
          <w:u w:val="single"/>
        </w:rPr>
        <w:t xml:space="preserve">a </w:t>
      </w:r>
      <w:r w:rsidRPr="00BE2EFD">
        <w:rPr>
          <w:rFonts w:eastAsia="Calibri"/>
          <w:iCs/>
          <w:highlight w:val="green"/>
          <w:u w:val="single"/>
          <w:bdr w:val="single" w:sz="8" w:space="0" w:color="auto"/>
        </w:rPr>
        <w:t>side effect</w:t>
      </w:r>
      <w:r w:rsidRPr="00BE2EFD">
        <w:rPr>
          <w:rFonts w:eastAsia="Calibri"/>
          <w:highlight w:val="green"/>
          <w:u w:val="single"/>
        </w:rPr>
        <w:t xml:space="preserve"> of</w:t>
      </w:r>
      <w:r w:rsidRPr="00BE2EFD">
        <w:rPr>
          <w:rFonts w:eastAsia="Calibri"/>
          <w:u w:val="single"/>
        </w:rPr>
        <w:t xml:space="preserve"> the rising </w:t>
      </w:r>
      <w:r w:rsidRPr="00BE2EFD">
        <w:rPr>
          <w:rFonts w:eastAsia="Calibri"/>
          <w:highlight w:val="green"/>
          <w:u w:val="single"/>
        </w:rPr>
        <w:t>inequality and oligarchy</w:t>
      </w:r>
      <w:r w:rsidRPr="00BE2EFD">
        <w:rPr>
          <w:rFonts w:eastAsia="Calibri"/>
          <w:u w:val="single"/>
        </w:rPr>
        <w:t xml:space="preserve"> </w:t>
      </w:r>
      <w:r w:rsidRPr="00BE2EFD">
        <w:rPr>
          <w:rFonts w:eastAsia="Calibri"/>
        </w:rPr>
        <w:t xml:space="preserve">enabled by the crushing of working class power. </w:t>
      </w:r>
      <w:r w:rsidRPr="00BE2EFD">
        <w:rPr>
          <w:rFonts w:eastAsia="Calibri"/>
          <w:u w:val="single"/>
        </w:rPr>
        <w:t xml:space="preserve">It’s not that the rich wanted Trump, specifically; it’s that the rich recognized that they </w:t>
      </w:r>
      <w:r w:rsidRPr="00BE2EFD">
        <w:rPr>
          <w:rFonts w:eastAsia="Calibri"/>
          <w:iCs/>
          <w:u w:val="single"/>
          <w:bdr w:val="single" w:sz="8" w:space="0" w:color="auto"/>
        </w:rPr>
        <w:t>needed to undermine democracy in order to consolidate their own power</w:t>
      </w:r>
      <w:r w:rsidRPr="00BE2EFD">
        <w:rPr>
          <w:rFonts w:eastAsia="Calibri"/>
          <w:u w:val="single"/>
        </w:rPr>
        <w:t xml:space="preserve">, and Trump is the </w:t>
      </w:r>
      <w:r w:rsidRPr="00BE2EFD">
        <w:rPr>
          <w:rFonts w:eastAsia="Calibri"/>
          <w:iCs/>
          <w:u w:val="single"/>
          <w:bdr w:val="single" w:sz="8" w:space="0" w:color="auto"/>
        </w:rPr>
        <w:t>noxious gas</w:t>
      </w:r>
      <w:r w:rsidRPr="00BE2EFD">
        <w:rPr>
          <w:rFonts w:eastAsia="Calibri"/>
          <w:u w:val="single"/>
        </w:rPr>
        <w:t xml:space="preserve"> that rushed in to fill the vacuum.</w:t>
      </w:r>
      <w:r w:rsidRPr="00BE2EFD">
        <w:rPr>
          <w:rFonts w:eastAsia="Calibri"/>
        </w:rPr>
        <w:t xml:space="preserve"> It remains to be seen whether the tacit agreement of corporate America to fund and support Trump’s ego and corruption in exchange for favorable treatment for themselves is stable enough to </w:t>
      </w:r>
      <w:hyperlink r:id="rId43" w:history="1">
        <w:r w:rsidRPr="00BE2EFD">
          <w:rPr>
            <w:rFonts w:eastAsia="Calibri"/>
            <w:color w:val="0563C1"/>
            <w:u w:val="single"/>
          </w:rPr>
          <w:t>survive</w:t>
        </w:r>
      </w:hyperlink>
      <w:r w:rsidRPr="00BE2EFD">
        <w:rPr>
          <w:rFonts w:eastAsia="Calibri"/>
        </w:rPr>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143BE697" w14:textId="77777777" w:rsidR="00BE2EFD" w:rsidRPr="00BE2EFD" w:rsidRDefault="00BE2EFD" w:rsidP="00BE2EFD">
      <w:pPr>
        <w:rPr>
          <w:rFonts w:eastAsia="Calibri"/>
          <w:iCs/>
          <w:u w:val="single"/>
          <w:bdr w:val="single" w:sz="8" w:space="0" w:color="auto"/>
        </w:rPr>
      </w:pPr>
      <w:r w:rsidRPr="00BE2EFD">
        <w:rPr>
          <w:rFonts w:eastAsia="Calibri"/>
        </w:rPr>
        <w:t xml:space="preserve">For working people, </w:t>
      </w:r>
      <w:r w:rsidRPr="00BE2EFD">
        <w:rPr>
          <w:rFonts w:eastAsia="Calibri"/>
          <w:highlight w:val="green"/>
          <w:u w:val="single"/>
        </w:rPr>
        <w:t>the</w:t>
      </w:r>
      <w:r w:rsidRPr="00BE2EFD">
        <w:rPr>
          <w:rFonts w:eastAsia="Calibri"/>
          <w:u w:val="single"/>
        </w:rPr>
        <w:t xml:space="preserve"> direct </w:t>
      </w:r>
      <w:r w:rsidRPr="00BE2EFD">
        <w:rPr>
          <w:rFonts w:eastAsia="Calibri"/>
          <w:highlight w:val="green"/>
          <w:u w:val="single"/>
        </w:rPr>
        <w:t>damage of Trump</w:t>
      </w:r>
      <w:r w:rsidRPr="00BE2EFD">
        <w:rPr>
          <w:rFonts w:eastAsia="Calibri"/>
          <w:u w:val="single"/>
        </w:rPr>
        <w:t xml:space="preserve">’s second term </w:t>
      </w:r>
      <w:r w:rsidRPr="00BE2EFD">
        <w:rPr>
          <w:rFonts w:eastAsia="Calibri"/>
          <w:highlight w:val="green"/>
          <w:u w:val="single"/>
        </w:rPr>
        <w:t xml:space="preserve">will be </w:t>
      </w:r>
      <w:r w:rsidRPr="00BE2EFD">
        <w:rPr>
          <w:rFonts w:eastAsia="Calibri"/>
          <w:iCs/>
          <w:highlight w:val="green"/>
          <w:u w:val="single"/>
          <w:bdr w:val="single" w:sz="8" w:space="0" w:color="auto"/>
        </w:rPr>
        <w:t>immense</w:t>
      </w:r>
      <w:r w:rsidRPr="00BE2EFD">
        <w:rPr>
          <w:rFonts w:eastAsia="Calibri"/>
          <w:highlight w:val="green"/>
          <w:u w:val="single"/>
        </w:rPr>
        <w:t>. Immigrant</w:t>
      </w:r>
      <w:r w:rsidRPr="00BE2EFD">
        <w:rPr>
          <w:rFonts w:eastAsia="Calibri"/>
          <w:u w:val="single"/>
        </w:rPr>
        <w:t xml:space="preserve"> worker</w:t>
      </w:r>
      <w:r w:rsidRPr="00BE2EFD">
        <w:rPr>
          <w:rFonts w:eastAsia="Calibri"/>
          <w:highlight w:val="green"/>
          <w:u w:val="single"/>
        </w:rPr>
        <w:t>s</w:t>
      </w:r>
      <w:r w:rsidRPr="00BE2EFD">
        <w:rPr>
          <w:rFonts w:eastAsia="Calibri"/>
          <w:u w:val="single"/>
        </w:rPr>
        <w:t xml:space="preserve"> will be </w:t>
      </w:r>
      <w:r w:rsidRPr="00BE2EFD">
        <w:rPr>
          <w:rFonts w:eastAsia="Calibri"/>
          <w:iCs/>
          <w:u w:val="single"/>
          <w:bdr w:val="single" w:sz="8" w:space="0" w:color="auto"/>
        </w:rPr>
        <w:t>abused</w:t>
      </w:r>
      <w:r w:rsidRPr="00BE2EFD">
        <w:rPr>
          <w:rFonts w:eastAsia="Calibri"/>
          <w:u w:val="single"/>
        </w:rPr>
        <w:t xml:space="preserve">, imprisoned, and </w:t>
      </w:r>
      <w:r w:rsidRPr="00BE2EFD">
        <w:rPr>
          <w:rFonts w:eastAsia="Calibri"/>
          <w:iCs/>
          <w:highlight w:val="green"/>
          <w:u w:val="single"/>
          <w:bdr w:val="single" w:sz="8" w:space="0" w:color="auto"/>
        </w:rPr>
        <w:t>deported</w:t>
      </w:r>
      <w:r w:rsidRPr="00BE2EFD">
        <w:rPr>
          <w:rFonts w:eastAsia="Calibri"/>
          <w:highlight w:val="green"/>
          <w:u w:val="single"/>
        </w:rPr>
        <w:t>; women and minorities</w:t>
      </w:r>
      <w:r w:rsidRPr="00BE2EFD">
        <w:rPr>
          <w:rFonts w:eastAsia="Calibri"/>
          <w:u w:val="single"/>
        </w:rPr>
        <w:t xml:space="preserve"> in the workplace will find themselves </w:t>
      </w:r>
      <w:r w:rsidRPr="00BE2EFD">
        <w:rPr>
          <w:rFonts w:eastAsia="Calibri"/>
          <w:iCs/>
          <w:highlight w:val="green"/>
          <w:u w:val="single"/>
          <w:bdr w:val="single" w:sz="8" w:space="0" w:color="auto"/>
        </w:rPr>
        <w:t>marginalized</w:t>
      </w:r>
      <w:r w:rsidRPr="00BE2EFD">
        <w:rPr>
          <w:rFonts w:eastAsia="Calibri"/>
          <w:u w:val="single"/>
        </w:rPr>
        <w:t xml:space="preserve"> and </w:t>
      </w:r>
      <w:r w:rsidRPr="00BE2EFD">
        <w:rPr>
          <w:rFonts w:eastAsia="Calibri"/>
          <w:highlight w:val="green"/>
          <w:u w:val="single"/>
        </w:rPr>
        <w:t>subjected to</w:t>
      </w:r>
      <w:r w:rsidRPr="00BE2EFD">
        <w:rPr>
          <w:rFonts w:eastAsia="Calibri"/>
          <w:u w:val="single"/>
        </w:rPr>
        <w:t xml:space="preserve"> forms of </w:t>
      </w:r>
      <w:r w:rsidRPr="00BE2EFD">
        <w:rPr>
          <w:rFonts w:eastAsia="Calibri"/>
          <w:iCs/>
          <w:highlight w:val="green"/>
          <w:u w:val="single"/>
          <w:bdr w:val="single" w:sz="8" w:space="0" w:color="auto"/>
        </w:rPr>
        <w:t>institutionalized racism</w:t>
      </w:r>
      <w:r w:rsidRPr="00BE2EFD">
        <w:rPr>
          <w:rFonts w:eastAsia="Calibri"/>
          <w:u w:val="single"/>
        </w:rPr>
        <w:t xml:space="preserve"> not allowed to flourish so freely since the civil rights era; unions will find the legal structure protecting their existence </w:t>
      </w:r>
      <w:r w:rsidRPr="00BE2EFD">
        <w:rPr>
          <w:rFonts w:eastAsia="Calibri"/>
          <w:iCs/>
          <w:u w:val="single"/>
          <w:bdr w:val="single" w:sz="8" w:space="0" w:color="auto"/>
        </w:rPr>
        <w:t>stripped away</w:t>
      </w:r>
      <w:r w:rsidRPr="00BE2EFD">
        <w:rPr>
          <w:rFonts w:eastAsia="Calibri"/>
          <w:u w:val="single"/>
        </w:rPr>
        <w:t xml:space="preserve">; </w:t>
      </w:r>
      <w:r w:rsidRPr="00BE2EFD">
        <w:rPr>
          <w:rFonts w:eastAsia="Calibri"/>
          <w:highlight w:val="green"/>
          <w:u w:val="single"/>
        </w:rPr>
        <w:t>employers</w:t>
      </w:r>
      <w:r w:rsidRPr="00BE2EFD">
        <w:rPr>
          <w:rFonts w:eastAsia="Calibri"/>
          <w:u w:val="single"/>
        </w:rPr>
        <w:t xml:space="preserve"> will feel empowered to </w:t>
      </w:r>
      <w:r w:rsidRPr="00BE2EFD">
        <w:rPr>
          <w:rFonts w:eastAsia="Calibri"/>
          <w:iCs/>
          <w:highlight w:val="green"/>
          <w:u w:val="single"/>
          <w:bdr w:val="single" w:sz="8" w:space="0" w:color="auto"/>
        </w:rPr>
        <w:t>act</w:t>
      </w:r>
      <w:r w:rsidRPr="00BE2EFD">
        <w:rPr>
          <w:rFonts w:eastAsia="Calibri"/>
          <w:u w:val="single"/>
        </w:rPr>
        <w:t xml:space="preserve"> even more </w:t>
      </w:r>
      <w:r w:rsidRPr="00BE2EFD">
        <w:rPr>
          <w:rFonts w:eastAsia="Calibri"/>
          <w:iCs/>
          <w:highlight w:val="green"/>
          <w:u w:val="single"/>
          <w:bdr w:val="single" w:sz="8" w:space="0" w:color="auto"/>
        </w:rPr>
        <w:t>lawlessly</w:t>
      </w:r>
      <w:r w:rsidRPr="00BE2EFD">
        <w:rPr>
          <w:rFonts w:eastAsia="Calibri"/>
          <w:u w:val="single"/>
        </w:rPr>
        <w:t xml:space="preserve"> against their workers; the </w:t>
      </w:r>
      <w:r w:rsidRPr="00BE2EFD">
        <w:rPr>
          <w:rFonts w:eastAsia="Calibri"/>
          <w:highlight w:val="green"/>
          <w:u w:val="single"/>
        </w:rPr>
        <w:t>wealthy</w:t>
      </w:r>
      <w:r w:rsidRPr="00BE2EFD">
        <w:rPr>
          <w:rFonts w:eastAsia="Calibri"/>
          <w:u w:val="single"/>
        </w:rPr>
        <w:t xml:space="preserve"> will be </w:t>
      </w:r>
      <w:r w:rsidRPr="00BE2EFD">
        <w:rPr>
          <w:rFonts w:eastAsia="Calibri"/>
          <w:iCs/>
          <w:highlight w:val="green"/>
          <w:u w:val="single"/>
          <w:bdr w:val="single" w:sz="8" w:space="0" w:color="auto"/>
        </w:rPr>
        <w:t>enriched</w:t>
      </w:r>
      <w:r w:rsidRPr="00BE2EFD">
        <w:rPr>
          <w:rFonts w:eastAsia="Calibri"/>
          <w:highlight w:val="green"/>
          <w:u w:val="single"/>
        </w:rPr>
        <w:t xml:space="preserve"> at the </w:t>
      </w:r>
      <w:r w:rsidRPr="00BE2EFD">
        <w:rPr>
          <w:rFonts w:eastAsia="Calibri"/>
          <w:iCs/>
          <w:highlight w:val="green"/>
          <w:u w:val="single"/>
          <w:bdr w:val="single" w:sz="8" w:space="0" w:color="auto"/>
        </w:rPr>
        <w:t>expense of everyone else</w:t>
      </w:r>
      <w:r w:rsidRPr="00BE2EFD">
        <w:rPr>
          <w:rFonts w:eastAsia="Calibri"/>
          <w:u w:val="single"/>
        </w:rPr>
        <w:t xml:space="preserve">, who will be saddled with </w:t>
      </w:r>
      <w:r w:rsidRPr="00BE2EFD">
        <w:rPr>
          <w:rFonts w:eastAsia="Calibri"/>
          <w:iCs/>
          <w:highlight w:val="green"/>
          <w:u w:val="single"/>
          <w:bdr w:val="single" w:sz="8" w:space="0" w:color="auto"/>
        </w:rPr>
        <w:t>fewer legal protections</w:t>
      </w:r>
      <w:r w:rsidRPr="00BE2EFD">
        <w:rPr>
          <w:rFonts w:eastAsia="Calibri"/>
          <w:highlight w:val="green"/>
          <w:u w:val="single"/>
        </w:rPr>
        <w:t xml:space="preserve">, </w:t>
      </w:r>
      <w:r w:rsidRPr="00BE2EFD">
        <w:rPr>
          <w:rFonts w:eastAsia="Calibri"/>
          <w:iCs/>
          <w:highlight w:val="green"/>
          <w:u w:val="single"/>
          <w:bdr w:val="single" w:sz="8" w:space="0" w:color="auto"/>
        </w:rPr>
        <w:t>worse health care</w:t>
      </w:r>
      <w:r w:rsidRPr="00BE2EFD">
        <w:rPr>
          <w:rFonts w:eastAsia="Calibri"/>
          <w:highlight w:val="green"/>
          <w:u w:val="single"/>
        </w:rPr>
        <w:t xml:space="preserve">, and </w:t>
      </w:r>
      <w:r w:rsidRPr="00BE2EFD">
        <w:rPr>
          <w:rFonts w:eastAsia="Calibri"/>
          <w:iCs/>
          <w:highlight w:val="green"/>
          <w:u w:val="single"/>
          <w:bdr w:val="single" w:sz="8" w:space="0" w:color="auto"/>
        </w:rPr>
        <w:t>less economic security.</w:t>
      </w:r>
    </w:p>
    <w:p w14:paraId="5909D884" w14:textId="77777777" w:rsidR="00BE2EFD" w:rsidRPr="00BE2EFD" w:rsidRDefault="00BE2EFD" w:rsidP="00BE2EFD">
      <w:pPr>
        <w:rPr>
          <w:rFonts w:eastAsia="Calibri"/>
        </w:rPr>
      </w:pPr>
      <w:r w:rsidRPr="00BE2EFD">
        <w:rPr>
          <w:rFonts w:eastAsia="Calibri"/>
          <w:u w:val="single"/>
        </w:rPr>
        <w:t xml:space="preserve">I am </w:t>
      </w:r>
      <w:r w:rsidRPr="00BE2EFD">
        <w:rPr>
          <w:rFonts w:eastAsia="Calibri"/>
          <w:highlight w:val="green"/>
          <w:u w:val="single"/>
        </w:rPr>
        <w:t>not even touching on</w:t>
      </w:r>
      <w:r w:rsidRPr="00BE2EFD">
        <w:rPr>
          <w:rFonts w:eastAsia="Calibri"/>
          <w:u w:val="single"/>
        </w:rPr>
        <w:t xml:space="preserve"> </w:t>
      </w:r>
      <w:r w:rsidRPr="00BE2EFD">
        <w:rPr>
          <w:rFonts w:eastAsia="Calibri"/>
          <w:iCs/>
          <w:u w:val="single"/>
          <w:bdr w:val="single" w:sz="8" w:space="0" w:color="auto"/>
        </w:rPr>
        <w:t xml:space="preserve">the </w:t>
      </w:r>
      <w:r w:rsidRPr="00BE2EFD">
        <w:rPr>
          <w:rFonts w:eastAsia="Calibri"/>
          <w:iCs/>
          <w:highlight w:val="green"/>
          <w:u w:val="single"/>
          <w:bdr w:val="single" w:sz="8" w:space="0" w:color="auto"/>
        </w:rPr>
        <w:t>troops in the streets</w:t>
      </w:r>
      <w:r w:rsidRPr="00BE2EFD">
        <w:rPr>
          <w:rFonts w:eastAsia="Calibri"/>
        </w:rPr>
        <w:t>, and how far that might go.</w:t>
      </w:r>
    </w:p>
    <w:p w14:paraId="69C4197D" w14:textId="77777777" w:rsidR="00BE2EFD" w:rsidRPr="00BE2EFD" w:rsidRDefault="00BE2EFD" w:rsidP="00BE2EFD">
      <w:pPr>
        <w:rPr>
          <w:rFonts w:eastAsia="Calibri"/>
        </w:rPr>
      </w:pPr>
      <w:r w:rsidRPr="00BE2EFD">
        <w:rPr>
          <w:rFonts w:eastAsia="Calibri"/>
        </w:rPr>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2312D2F0" w14:textId="77777777" w:rsidR="00BE2EFD" w:rsidRPr="00BE2EFD" w:rsidRDefault="00BE2EFD" w:rsidP="00BE2EFD">
      <w:pPr>
        <w:rPr>
          <w:rFonts w:eastAsia="Calibri"/>
        </w:rPr>
      </w:pPr>
      <w:r w:rsidRPr="00BE2EFD">
        <w:rPr>
          <w:rFonts w:eastAsia="Calibri"/>
        </w:rPr>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BE2EFD">
        <w:rPr>
          <w:rFonts w:eastAsia="Calibri"/>
          <w:iCs/>
          <w:highlight w:val="green"/>
          <w:u w:val="single"/>
          <w:bdr w:val="single" w:sz="8" w:space="0" w:color="auto"/>
        </w:rPr>
        <w:t>None</w:t>
      </w:r>
      <w:r w:rsidRPr="00BE2EFD">
        <w:rPr>
          <w:rFonts w:eastAsia="Calibri"/>
          <w:highlight w:val="green"/>
          <w:u w:val="single"/>
        </w:rPr>
        <w:t xml:space="preserve"> of these</w:t>
      </w:r>
      <w:r w:rsidRPr="00BE2EFD">
        <w:rPr>
          <w:rFonts w:eastAsia="Calibri"/>
          <w:u w:val="single"/>
        </w:rPr>
        <w:t xml:space="preserve"> crises </w:t>
      </w:r>
      <w:r w:rsidRPr="00BE2EFD">
        <w:rPr>
          <w:rFonts w:eastAsia="Calibri"/>
          <w:highlight w:val="green"/>
          <w:u w:val="single"/>
        </w:rPr>
        <w:t xml:space="preserve">are new—what distinguishes </w:t>
      </w:r>
      <w:r w:rsidRPr="00BE2EFD">
        <w:rPr>
          <w:rFonts w:eastAsia="Calibri"/>
          <w:iCs/>
          <w:highlight w:val="green"/>
          <w:u w:val="single"/>
          <w:bdr w:val="single" w:sz="8" w:space="0" w:color="auto"/>
        </w:rPr>
        <w:t>the moment we are living through</w:t>
      </w:r>
      <w:r w:rsidRPr="00BE2EFD">
        <w:rPr>
          <w:rFonts w:eastAsia="Calibri"/>
          <w:highlight w:val="green"/>
          <w:u w:val="single"/>
        </w:rPr>
        <w:t xml:space="preserve"> is that </w:t>
      </w:r>
      <w:r w:rsidRPr="00BE2EFD">
        <w:rPr>
          <w:rFonts w:eastAsia="Calibri"/>
          <w:iCs/>
          <w:highlight w:val="green"/>
          <w:u w:val="single"/>
          <w:bdr w:val="single" w:sz="8" w:space="0" w:color="auto"/>
        </w:rPr>
        <w:t>all of them are coming to a head at the same time</w:t>
      </w:r>
      <w:r w:rsidRPr="00BE2EFD">
        <w:rPr>
          <w:rFonts w:eastAsia="Calibri"/>
        </w:rPr>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6C8D7510" w14:textId="24C8EBBB" w:rsidR="00BE2EFD" w:rsidRPr="00BE2EFD" w:rsidRDefault="00BE2EFD" w:rsidP="00BE2EFD">
      <w:pPr>
        <w:rPr>
          <w:rStyle w:val="Emphasis"/>
          <w:rFonts w:eastAsia="Calibri"/>
        </w:rPr>
      </w:pPr>
      <w:r w:rsidRPr="00BE2EFD">
        <w:rPr>
          <w:rFonts w:eastAsia="Calibri"/>
          <w:highlight w:val="green"/>
          <w:u w:val="single"/>
        </w:rPr>
        <w:t>So what do we do? Given</w:t>
      </w:r>
      <w:r w:rsidRPr="00BE2EFD">
        <w:rPr>
          <w:rFonts w:eastAsia="Calibri"/>
          <w:u w:val="single"/>
        </w:rPr>
        <w:t xml:space="preserve"> </w:t>
      </w:r>
      <w:r w:rsidRPr="00BE2EFD">
        <w:rPr>
          <w:rFonts w:eastAsia="Calibri"/>
          <w:iCs/>
          <w:u w:val="single"/>
          <w:bdr w:val="single" w:sz="8" w:space="0" w:color="auto"/>
        </w:rPr>
        <w:t xml:space="preserve">the makeup of </w:t>
      </w:r>
      <w:r w:rsidRPr="00BE2EFD">
        <w:rPr>
          <w:rFonts w:eastAsia="Calibri"/>
          <w:iCs/>
          <w:highlight w:val="green"/>
          <w:u w:val="single"/>
          <w:bdr w:val="single" w:sz="8" w:space="0" w:color="auto"/>
        </w:rPr>
        <w:t>the Supreme Court</w:t>
      </w:r>
      <w:r w:rsidRPr="00BE2EFD">
        <w:rPr>
          <w:rFonts w:eastAsia="Calibri"/>
          <w:u w:val="single"/>
        </w:rPr>
        <w:t xml:space="preserve"> and the Republican Party’s </w:t>
      </w:r>
      <w:r w:rsidRPr="00BE2EFD">
        <w:rPr>
          <w:rFonts w:eastAsia="Calibri"/>
          <w:iCs/>
          <w:u w:val="single"/>
          <w:bdr w:val="single" w:sz="8" w:space="0" w:color="auto"/>
        </w:rPr>
        <w:t>ongoing effort to fill the lower courts</w:t>
      </w:r>
      <w:r w:rsidRPr="00BE2EFD">
        <w:rPr>
          <w:rFonts w:eastAsia="Calibri"/>
          <w:u w:val="single"/>
        </w:rPr>
        <w:t xml:space="preserve"> with ideologically aligned judges as fast as possible</w:t>
      </w:r>
      <w:r w:rsidRPr="00BE2EFD">
        <w:rPr>
          <w:rFonts w:eastAsia="Calibri"/>
        </w:rPr>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BE2EFD">
        <w:rPr>
          <w:rFonts w:eastAsia="Calibri"/>
          <w:iCs/>
          <w:highlight w:val="green"/>
          <w:u w:val="single"/>
          <w:bdr w:val="single" w:sz="8" w:space="0" w:color="auto"/>
        </w:rPr>
        <w:t>Organizing is the only</w:t>
      </w:r>
      <w:r w:rsidRPr="00BE2EFD">
        <w:rPr>
          <w:rFonts w:eastAsia="Calibri"/>
          <w:iCs/>
          <w:u w:val="single"/>
          <w:bdr w:val="single" w:sz="8" w:space="0" w:color="auto"/>
        </w:rPr>
        <w:t xml:space="preserve"> remaining </w:t>
      </w:r>
      <w:r w:rsidRPr="00BE2EFD">
        <w:rPr>
          <w:rFonts w:eastAsia="Calibri"/>
          <w:iCs/>
          <w:highlight w:val="green"/>
          <w:u w:val="single"/>
          <w:bdr w:val="single" w:sz="8" w:space="0" w:color="auto"/>
        </w:rPr>
        <w:t>path</w:t>
      </w:r>
      <w:r w:rsidRPr="00BE2EFD">
        <w:rPr>
          <w:rFonts w:eastAsia="Calibri"/>
          <w:iCs/>
          <w:u w:val="single"/>
          <w:bdr w:val="single" w:sz="8" w:space="0" w:color="auto"/>
        </w:rPr>
        <w:t xml:space="preserve"> </w:t>
      </w:r>
      <w:r w:rsidRPr="007D220B">
        <w:rPr>
          <w:rStyle w:val="Emphasis"/>
        </w:rPr>
        <w:t>out of the looming crises.</w:t>
      </w:r>
    </w:p>
    <w:p w14:paraId="09D0D02A" w14:textId="77777777" w:rsidR="00BE2EFD" w:rsidRPr="007D220B" w:rsidRDefault="00BE2EFD" w:rsidP="00BE2EFD">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2ACE9DB9" w14:textId="77777777" w:rsidR="00BE2EFD" w:rsidRPr="007D220B" w:rsidRDefault="00BE2EFD" w:rsidP="00BE2EFD">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53857A1A" w14:textId="77777777" w:rsidR="00BE2EFD" w:rsidRPr="007D220B" w:rsidRDefault="00BE2EFD" w:rsidP="00BE2EFD">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7DC75E06" w14:textId="77777777" w:rsidR="00BE2EFD" w:rsidRPr="00BE2EFD" w:rsidRDefault="00BE2EFD" w:rsidP="00BE2EFD">
      <w:pPr>
        <w:rPr>
          <w:rFonts w:eastAsia="Calibri"/>
          <w:iCs/>
          <w:u w:val="single"/>
          <w:bdr w:val="single" w:sz="8" w:space="0" w:color="auto"/>
        </w:rPr>
      </w:pPr>
    </w:p>
    <w:p w14:paraId="777368C2" w14:textId="77777777" w:rsidR="00BE2EFD" w:rsidRDefault="00BE2EFD" w:rsidP="00BE2EFD">
      <w:pPr>
        <w:pStyle w:val="Heading3"/>
      </w:pPr>
      <w:r>
        <w:t>A2: Case Outweighs</w:t>
      </w:r>
    </w:p>
    <w:p w14:paraId="10B4E974" w14:textId="77777777" w:rsidR="00BE2EFD" w:rsidRDefault="00BE2EFD" w:rsidP="00BE2EFD"/>
    <w:p w14:paraId="076CCF3A" w14:textId="77777777" w:rsidR="00BE2EFD" w:rsidRDefault="00BE2EFD" w:rsidP="00BE2EFD">
      <w:pPr>
        <w:pStyle w:val="Heading3"/>
      </w:pPr>
      <w:r>
        <w:t>A2: No Link</w:t>
      </w:r>
    </w:p>
    <w:p w14:paraId="50720C27" w14:textId="77777777" w:rsidR="00BE2EFD" w:rsidRDefault="00BE2EFD" w:rsidP="00BE2EFD"/>
    <w:p w14:paraId="42490BAF" w14:textId="77777777" w:rsidR="00BE2EFD" w:rsidRDefault="00BE2EFD" w:rsidP="00BE2EFD">
      <w:pPr>
        <w:pStyle w:val="Heading3"/>
      </w:pPr>
      <w:r>
        <w:t>A2: Libidinal DA</w:t>
      </w:r>
    </w:p>
    <w:p w14:paraId="24442AB4" w14:textId="77777777" w:rsidR="00BE2EFD" w:rsidRPr="001F2135" w:rsidRDefault="00BE2EFD" w:rsidP="00BE2EFD"/>
    <w:p w14:paraId="66270B69" w14:textId="77777777" w:rsidR="00BE2EFD" w:rsidRDefault="00BE2EFD" w:rsidP="00BE2EFD">
      <w:pPr>
        <w:pStyle w:val="Heading3"/>
      </w:pPr>
      <w:r>
        <w:t>A2: Perm</w:t>
      </w:r>
    </w:p>
    <w:p w14:paraId="711AB331" w14:textId="77777777" w:rsidR="00BE2EFD" w:rsidRPr="004E4AC1" w:rsidRDefault="00BE2EFD" w:rsidP="00BE2EFD"/>
    <w:p w14:paraId="39B8EE7A" w14:textId="77777777" w:rsidR="00BE2EFD" w:rsidRPr="00BE2EFD" w:rsidRDefault="00BE2EFD" w:rsidP="00BE2EFD">
      <w:pPr>
        <w:keepNext/>
        <w:keepLines/>
        <w:spacing w:before="40" w:after="0"/>
        <w:outlineLvl w:val="3"/>
        <w:rPr>
          <w:rFonts w:eastAsia="Times New Roman" w:cs="Times New Roman"/>
          <w:b/>
          <w:iCs/>
          <w:sz w:val="26"/>
        </w:rPr>
      </w:pPr>
      <w:r w:rsidRPr="00BE2EFD">
        <w:rPr>
          <w:rFonts w:eastAsia="Times New Roman" w:cs="Times New Roman"/>
          <w:b/>
          <w:iCs/>
          <w:sz w:val="26"/>
        </w:rPr>
        <w:t>Only an absolute and steadfast defense of unions can be accepted. The aff and the perm fracture the alt’s momentum.</w:t>
      </w:r>
    </w:p>
    <w:p w14:paraId="06A1A427" w14:textId="77777777" w:rsidR="00BE2EFD" w:rsidRPr="00BE2EFD" w:rsidRDefault="00BE2EFD" w:rsidP="00BE2EFD">
      <w:pPr>
        <w:rPr>
          <w:rFonts w:eastAsia="Calibri"/>
        </w:rPr>
      </w:pPr>
      <w:r w:rsidRPr="00BE2EFD">
        <w:rPr>
          <w:rFonts w:eastAsia="Calibri"/>
          <w:b/>
          <w:bCs/>
          <w:sz w:val="26"/>
        </w:rPr>
        <w:t>Fletcher 25</w:t>
      </w:r>
      <w:r w:rsidRPr="00BE2EFD">
        <w:rPr>
          <w:rFonts w:eastAsia="Calibri"/>
        </w:rPr>
        <w:t xml:space="preserve"> [Bill Fletcher Jr., talk show host, writer, activist, and trade unionist. "Unions as a 21st Century Anti-Fascist Force" 4/8/25 </w:t>
      </w:r>
      <w:hyperlink r:id="rId44" w:history="1">
        <w:r w:rsidRPr="00BE2EFD">
          <w:rPr>
            <w:rFonts w:eastAsia="Calibri"/>
            <w:color w:val="0563C1"/>
            <w:u w:val="single"/>
          </w:rPr>
          <w:t>https://inthesetimes.com/article/unions-labor-trump-oligarchy-fascism</w:t>
        </w:r>
      </w:hyperlink>
      <w:r w:rsidRPr="00BE2EFD">
        <w:rPr>
          <w:rFonts w:eastAsia="Calibri"/>
        </w:rPr>
        <w:t xml:space="preserve"> NL]</w:t>
      </w:r>
    </w:p>
    <w:p w14:paraId="022319E1" w14:textId="77777777" w:rsidR="00BE2EFD" w:rsidRPr="00BE2EFD" w:rsidRDefault="00BE2EFD" w:rsidP="00BE2EFD">
      <w:pPr>
        <w:rPr>
          <w:rFonts w:eastAsia="Calibri"/>
        </w:rPr>
      </w:pPr>
      <w:r w:rsidRPr="00BE2EFD">
        <w:rPr>
          <w:rFonts w:eastAsia="Calibri"/>
          <w:highlight w:val="green"/>
          <w:u w:val="single"/>
        </w:rPr>
        <w:t>The difference</w:t>
      </w:r>
      <w:r w:rsidRPr="00BE2EFD">
        <w:rPr>
          <w:rFonts w:eastAsia="Calibri"/>
        </w:rPr>
        <w:t xml:space="preserve"> in approach among sections of organized labor </w:t>
      </w:r>
      <w:r w:rsidRPr="00BE2EFD">
        <w:rPr>
          <w:rFonts w:eastAsia="Calibri"/>
          <w:highlight w:val="green"/>
          <w:u w:val="single"/>
        </w:rPr>
        <w:t xml:space="preserve">is </w:t>
      </w:r>
      <w:r w:rsidRPr="00BE2EFD">
        <w:rPr>
          <w:rFonts w:eastAsia="Calibri"/>
          <w:iCs/>
          <w:highlight w:val="green"/>
          <w:u w:val="single"/>
          <w:bdr w:val="single" w:sz="8" w:space="0" w:color="auto"/>
        </w:rPr>
        <w:t>not</w:t>
      </w:r>
      <w:r w:rsidRPr="00BE2EFD">
        <w:rPr>
          <w:rFonts w:eastAsia="Calibri"/>
        </w:rPr>
        <w:t xml:space="preserve">, primarily, </w:t>
      </w:r>
      <w:r w:rsidRPr="00BE2EFD">
        <w:rPr>
          <w:rFonts w:eastAsia="Calibri"/>
          <w:highlight w:val="green"/>
          <w:u w:val="single"/>
        </w:rPr>
        <w:t>a disagreement over tactics</w:t>
      </w:r>
      <w:r w:rsidRPr="00BE2EFD">
        <w:rPr>
          <w:rFonts w:eastAsia="Calibri"/>
          <w:u w:val="single"/>
        </w:rPr>
        <w:t xml:space="preserve">. Rather, </w:t>
      </w:r>
      <w:r w:rsidRPr="00BE2EFD">
        <w:rPr>
          <w:rFonts w:eastAsia="Calibri"/>
          <w:highlight w:val="green"/>
          <w:u w:val="single"/>
        </w:rPr>
        <w:t xml:space="preserve">it reflects differences over </w:t>
      </w:r>
      <w:r w:rsidRPr="00BE2EFD">
        <w:rPr>
          <w:rFonts w:eastAsia="Calibri"/>
          <w:iCs/>
          <w:highlight w:val="green"/>
          <w:u w:val="single"/>
          <w:bdr w:val="single" w:sz="8" w:space="0" w:color="auto"/>
        </w:rPr>
        <w:t>how</w:t>
      </w:r>
      <w:r w:rsidRPr="00BE2EFD">
        <w:rPr>
          <w:rFonts w:eastAsia="Calibri"/>
          <w:highlight w:val="green"/>
          <w:u w:val="single"/>
        </w:rPr>
        <w:t xml:space="preserve"> to understand</w:t>
      </w:r>
      <w:r w:rsidRPr="00BE2EFD">
        <w:rPr>
          <w:rFonts w:eastAsia="Calibri"/>
          <w:u w:val="single"/>
        </w:rPr>
        <w:t xml:space="preserve"> the nature of </w:t>
      </w:r>
      <w:r w:rsidRPr="00BE2EFD">
        <w:rPr>
          <w:rFonts w:eastAsia="Calibri"/>
          <w:highlight w:val="green"/>
          <w:u w:val="single"/>
        </w:rPr>
        <w:t>the moment and</w:t>
      </w:r>
      <w:r w:rsidRPr="00BE2EFD">
        <w:rPr>
          <w:rFonts w:eastAsia="Calibri"/>
          <w:u w:val="single"/>
        </w:rPr>
        <w:t xml:space="preserve">, as a result, </w:t>
      </w:r>
      <w:r w:rsidRPr="00BE2EFD">
        <w:rPr>
          <w:rFonts w:eastAsia="Calibri"/>
          <w:highlight w:val="green"/>
          <w:u w:val="single"/>
        </w:rPr>
        <w:t xml:space="preserve">the </w:t>
      </w:r>
      <w:r w:rsidRPr="00BE2EFD">
        <w:rPr>
          <w:rFonts w:eastAsia="Calibri"/>
          <w:iCs/>
          <w:highlight w:val="green"/>
          <w:u w:val="single"/>
          <w:bdr w:val="single" w:sz="8" w:space="0" w:color="auto"/>
        </w:rPr>
        <w:t>question</w:t>
      </w:r>
      <w:r w:rsidRPr="00BE2EFD">
        <w:rPr>
          <w:rFonts w:eastAsia="Calibri"/>
          <w:highlight w:val="green"/>
          <w:u w:val="single"/>
        </w:rPr>
        <w:t xml:space="preserve"> of</w:t>
      </w:r>
      <w:r w:rsidRPr="00BE2EFD">
        <w:rPr>
          <w:rFonts w:eastAsia="Calibri"/>
          <w:u w:val="single"/>
        </w:rPr>
        <w:t xml:space="preserve"> what is the necessary </w:t>
      </w:r>
      <w:r w:rsidRPr="00BE2EFD">
        <w:rPr>
          <w:rFonts w:eastAsia="Calibri"/>
          <w:highlight w:val="green"/>
          <w:u w:val="single"/>
        </w:rPr>
        <w:t>strategy</w:t>
      </w:r>
      <w:r w:rsidRPr="00BE2EFD">
        <w:rPr>
          <w:rFonts w:eastAsia="Calibri"/>
          <w:u w:val="single"/>
        </w:rPr>
        <w:t xml:space="preserve">. The </w:t>
      </w:r>
      <w:r w:rsidRPr="00BE2EFD">
        <w:rPr>
          <w:rFonts w:eastAsia="Calibri"/>
          <w:iCs/>
          <w:u w:val="single"/>
          <w:bdr w:val="single" w:sz="8" w:space="0" w:color="auto"/>
        </w:rPr>
        <w:t>reality</w:t>
      </w:r>
      <w:r w:rsidRPr="00BE2EFD">
        <w:rPr>
          <w:rFonts w:eastAsia="Calibri"/>
          <w:u w:val="single"/>
        </w:rPr>
        <w:t xml:space="preserve"> is that we are living through a time when forces of fascism are </w:t>
      </w:r>
      <w:r w:rsidRPr="00BE2EFD">
        <w:rPr>
          <w:rFonts w:eastAsia="Calibri"/>
          <w:iCs/>
          <w:u w:val="single"/>
          <w:bdr w:val="single" w:sz="8" w:space="0" w:color="auto"/>
        </w:rPr>
        <w:t>on the march</w:t>
      </w:r>
      <w:r w:rsidRPr="00BE2EFD">
        <w:rPr>
          <w:rFonts w:eastAsia="Calibri"/>
        </w:rPr>
        <w:t>. This means that confronting MAGA solely on the grounds of deteriorating working (or living) conditions is insufficient. The Trump regime is aiming to roll back all of the progress made throughout the 20</w:t>
      </w:r>
      <w:r w:rsidRPr="00BE2EFD">
        <w:rPr>
          <w:rFonts w:eastAsia="Calibri"/>
          <w:vertAlign w:val="superscript"/>
        </w:rPr>
        <w:t>th</w:t>
      </w:r>
      <w:r w:rsidRPr="00BE2EFD">
        <w:rPr>
          <w:rFonts w:eastAsia="Calibri"/>
        </w:rPr>
        <w:t xml:space="preserve"> century, and is targeting political opposition wherever it arises. </w:t>
      </w:r>
      <w:r w:rsidRPr="00BE2EFD">
        <w:rPr>
          <w:rFonts w:eastAsia="Calibri"/>
          <w:highlight w:val="green"/>
          <w:u w:val="single"/>
        </w:rPr>
        <w:t xml:space="preserve">This requires an </w:t>
      </w:r>
      <w:r w:rsidRPr="00BE2EFD">
        <w:rPr>
          <w:rFonts w:eastAsia="Calibri"/>
          <w:iCs/>
          <w:highlight w:val="green"/>
          <w:u w:val="single"/>
          <w:bdr w:val="single" w:sz="8" w:space="0" w:color="auto"/>
        </w:rPr>
        <w:t>all-hands-on-deck</w:t>
      </w:r>
      <w:r w:rsidRPr="00BE2EFD">
        <w:rPr>
          <w:rFonts w:eastAsia="Calibri"/>
          <w:highlight w:val="green"/>
          <w:u w:val="single"/>
        </w:rPr>
        <w:t xml:space="preserve"> response</w:t>
      </w:r>
      <w:r w:rsidRPr="00BE2EFD">
        <w:rPr>
          <w:rFonts w:eastAsia="Calibri"/>
          <w:u w:val="single"/>
        </w:rPr>
        <w:t xml:space="preserve">. This is </w:t>
      </w:r>
      <w:r w:rsidRPr="00BE2EFD">
        <w:rPr>
          <w:rFonts w:eastAsia="Calibri"/>
          <w:iCs/>
          <w:highlight w:val="green"/>
          <w:u w:val="single"/>
          <w:bdr w:val="single" w:sz="8" w:space="0" w:color="auto"/>
        </w:rPr>
        <w:t>not</w:t>
      </w:r>
      <w:r w:rsidRPr="00BE2EFD">
        <w:rPr>
          <w:rFonts w:eastAsia="Calibri"/>
          <w:highlight w:val="green"/>
          <w:u w:val="single"/>
        </w:rPr>
        <w:t xml:space="preserve"> a moment for </w:t>
      </w:r>
      <w:r w:rsidRPr="00BE2EFD">
        <w:rPr>
          <w:rFonts w:eastAsia="Calibri"/>
          <w:iCs/>
          <w:highlight w:val="green"/>
          <w:u w:val="single"/>
          <w:bdr w:val="single" w:sz="8" w:space="0" w:color="auto"/>
        </w:rPr>
        <w:t>faux bipartisanship</w:t>
      </w:r>
      <w:r w:rsidRPr="00BE2EFD">
        <w:rPr>
          <w:rFonts w:eastAsia="Calibri"/>
          <w:highlight w:val="green"/>
          <w:u w:val="single"/>
        </w:rPr>
        <w:t xml:space="preserve">; it is a moment for </w:t>
      </w:r>
      <w:r w:rsidRPr="00BE2EFD">
        <w:rPr>
          <w:rFonts w:eastAsia="Calibri"/>
          <w:iCs/>
          <w:highlight w:val="green"/>
          <w:u w:val="single"/>
          <w:bdr w:val="single" w:sz="8" w:space="0" w:color="auto"/>
        </w:rPr>
        <w:t>resistance</w:t>
      </w:r>
      <w:r w:rsidRPr="00BE2EFD">
        <w:rPr>
          <w:rFonts w:eastAsia="Calibri"/>
          <w:highlight w:val="green"/>
          <w:u w:val="single"/>
        </w:rPr>
        <w:t xml:space="preserve"> and </w:t>
      </w:r>
      <w:r w:rsidRPr="00BE2EFD">
        <w:rPr>
          <w:rFonts w:eastAsia="Calibri"/>
          <w:iCs/>
          <w:highlight w:val="green"/>
          <w:u w:val="single"/>
          <w:bdr w:val="single" w:sz="8" w:space="0" w:color="auto"/>
        </w:rPr>
        <w:t>obstruction</w:t>
      </w:r>
      <w:r w:rsidRPr="00BE2EFD">
        <w:rPr>
          <w:rFonts w:eastAsia="Calibri"/>
        </w:rPr>
        <w:t xml:space="preserve"> to block the Trump administration from carrying out its far-right objectives.</w:t>
      </w:r>
    </w:p>
    <w:p w14:paraId="17A47893" w14:textId="77777777" w:rsidR="00BE2EFD" w:rsidRPr="00BE2EFD" w:rsidRDefault="00BE2EFD" w:rsidP="00BE2EFD">
      <w:pPr>
        <w:rPr>
          <w:rFonts w:eastAsia="Calibri"/>
        </w:rPr>
      </w:pPr>
      <w:r w:rsidRPr="00BE2EFD">
        <w:rPr>
          <w:rFonts w:eastAsia="Calibri"/>
        </w:rPr>
        <w:t xml:space="preserve">Rank-and-file members of our </w:t>
      </w:r>
      <w:r w:rsidRPr="00BE2EFD">
        <w:rPr>
          <w:rFonts w:eastAsia="Calibri"/>
          <w:highlight w:val="green"/>
          <w:u w:val="single"/>
        </w:rPr>
        <w:t>unions</w:t>
      </w:r>
      <w:r w:rsidRPr="00BE2EFD">
        <w:rPr>
          <w:rFonts w:eastAsia="Calibri"/>
        </w:rPr>
        <w:t xml:space="preserve"> should be won over to </w:t>
      </w:r>
      <w:r w:rsidRPr="00BE2EFD">
        <w:rPr>
          <w:rFonts w:eastAsia="Calibri"/>
          <w:iCs/>
          <w:highlight w:val="green"/>
          <w:u w:val="single"/>
          <w:bdr w:val="single" w:sz="8" w:space="0" w:color="auto"/>
        </w:rPr>
        <w:t>fully</w:t>
      </w:r>
      <w:r w:rsidRPr="00BE2EFD">
        <w:rPr>
          <w:rFonts w:eastAsia="Calibri"/>
          <w:highlight w:val="green"/>
          <w:u w:val="single"/>
        </w:rPr>
        <w:t xml:space="preserve"> appreciate</w:t>
      </w:r>
      <w:r w:rsidRPr="00BE2EFD">
        <w:rPr>
          <w:rFonts w:eastAsia="Calibri"/>
          <w:u w:val="single"/>
        </w:rPr>
        <w:t xml:space="preserve"> the nature of </w:t>
      </w:r>
      <w:r w:rsidRPr="00BE2EFD">
        <w:rPr>
          <w:rFonts w:eastAsia="Calibri"/>
          <w:highlight w:val="green"/>
          <w:u w:val="single"/>
        </w:rPr>
        <w:t>the danger</w:t>
      </w:r>
      <w:r w:rsidRPr="00BE2EFD">
        <w:rPr>
          <w:rFonts w:eastAsia="Calibri"/>
          <w:u w:val="single"/>
        </w:rPr>
        <w:t xml:space="preserve"> facing us, </w:t>
      </w:r>
      <w:r w:rsidRPr="00BE2EFD">
        <w:rPr>
          <w:rFonts w:eastAsia="Calibri"/>
          <w:highlight w:val="green"/>
          <w:u w:val="single"/>
        </w:rPr>
        <w:t xml:space="preserve">and </w:t>
      </w:r>
      <w:r w:rsidRPr="00BE2EFD">
        <w:rPr>
          <w:rFonts w:eastAsia="Calibri"/>
          <w:iCs/>
          <w:highlight w:val="green"/>
          <w:u w:val="single"/>
          <w:bdr w:val="single" w:sz="8" w:space="0" w:color="auto"/>
        </w:rPr>
        <w:t>all</w:t>
      </w:r>
      <w:r w:rsidRPr="00BE2EFD">
        <w:rPr>
          <w:rFonts w:eastAsia="Calibri"/>
          <w:iCs/>
          <w:u w:val="single"/>
          <w:bdr w:val="single" w:sz="8" w:space="0" w:color="auto"/>
        </w:rPr>
        <w:t xml:space="preserve"> that </w:t>
      </w:r>
      <w:r w:rsidRPr="00BE2EFD">
        <w:rPr>
          <w:rFonts w:eastAsia="Calibri"/>
          <w:iCs/>
          <w:highlight w:val="green"/>
          <w:u w:val="single"/>
          <w:bdr w:val="single" w:sz="8" w:space="0" w:color="auto"/>
        </w:rPr>
        <w:t>it implies</w:t>
      </w:r>
      <w:r w:rsidRPr="00BE2EFD">
        <w:rPr>
          <w:rFonts w:eastAsia="Calibri"/>
        </w:rPr>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1BB25CD9" w14:textId="77777777" w:rsidR="00BE2EFD" w:rsidRPr="00BE2EFD" w:rsidRDefault="00BE2EFD" w:rsidP="00BE2EFD">
      <w:pPr>
        <w:rPr>
          <w:rFonts w:eastAsia="Calibri"/>
          <w:u w:val="single"/>
        </w:rPr>
      </w:pPr>
      <w:r w:rsidRPr="00BE2EFD">
        <w:rPr>
          <w:rFonts w:eastAsia="Calibri"/>
          <w:highlight w:val="green"/>
          <w:u w:val="single"/>
        </w:rPr>
        <w:t xml:space="preserve">Workers </w:t>
      </w:r>
      <w:r w:rsidRPr="00BE2EFD">
        <w:rPr>
          <w:rFonts w:eastAsia="Calibri"/>
          <w:iCs/>
          <w:highlight w:val="green"/>
          <w:u w:val="single"/>
          <w:bdr w:val="single" w:sz="8" w:space="0" w:color="auto"/>
        </w:rPr>
        <w:t xml:space="preserve">must be convinced </w:t>
      </w:r>
      <w:r w:rsidRPr="00BE2EFD">
        <w:rPr>
          <w:rFonts w:eastAsia="Calibri"/>
          <w:highlight w:val="green"/>
          <w:u w:val="single"/>
        </w:rPr>
        <w:t>of the possibility of</w:t>
      </w:r>
      <w:r w:rsidRPr="00BE2EFD">
        <w:rPr>
          <w:rFonts w:eastAsia="Calibri"/>
          <w:u w:val="single"/>
        </w:rPr>
        <w:t xml:space="preserve"> beating back the darkness and </w:t>
      </w:r>
      <w:r w:rsidRPr="00BE2EFD">
        <w:rPr>
          <w:rFonts w:eastAsia="Calibri"/>
          <w:iCs/>
          <w:highlight w:val="green"/>
          <w:u w:val="single"/>
          <w:bdr w:val="single" w:sz="8" w:space="0" w:color="auto"/>
        </w:rPr>
        <w:t>winning</w:t>
      </w:r>
      <w:r w:rsidRPr="00BE2EFD">
        <w:rPr>
          <w:rFonts w:eastAsia="Calibri"/>
          <w:u w:val="single"/>
        </w:rPr>
        <w:t>.</w:t>
      </w:r>
    </w:p>
    <w:p w14:paraId="24A0B937" w14:textId="77777777" w:rsidR="00BE2EFD" w:rsidRPr="00BE2EFD" w:rsidRDefault="00BE2EFD" w:rsidP="00BE2EFD">
      <w:pPr>
        <w:rPr>
          <w:rFonts w:eastAsia="Calibri"/>
        </w:rPr>
      </w:pPr>
      <w:r w:rsidRPr="00BE2EFD">
        <w:rPr>
          <w:rFonts w:eastAsia="Calibri"/>
        </w:rPr>
        <w:t xml:space="preserve">Taking on MAGA </w:t>
      </w:r>
      <w:r w:rsidRPr="00BE2EFD">
        <w:rPr>
          <w:rFonts w:eastAsia="Calibri"/>
          <w:u w:val="single"/>
        </w:rPr>
        <w:t xml:space="preserve">will </w:t>
      </w:r>
      <w:r w:rsidRPr="00BE2EFD">
        <w:rPr>
          <w:rFonts w:eastAsia="Calibri"/>
          <w:iCs/>
          <w:highlight w:val="green"/>
          <w:u w:val="single"/>
          <w:bdr w:val="single" w:sz="8" w:space="0" w:color="auto"/>
        </w:rPr>
        <w:t>need</w:t>
      </w:r>
      <w:r w:rsidRPr="00BE2EFD">
        <w:rPr>
          <w:rFonts w:eastAsia="Calibri"/>
        </w:rPr>
        <w:t xml:space="preserve"> to involve, but not be limited to, </w:t>
      </w:r>
      <w:r w:rsidRPr="00BE2EFD">
        <w:rPr>
          <w:rFonts w:eastAsia="Calibri"/>
          <w:iCs/>
          <w:highlight w:val="green"/>
          <w:u w:val="single"/>
          <w:bdr w:val="single" w:sz="8" w:space="0" w:color="auto"/>
        </w:rPr>
        <w:t>labor militancy</w:t>
      </w:r>
      <w:r w:rsidRPr="00BE2EFD">
        <w:rPr>
          <w:rFonts w:eastAsia="Calibri"/>
          <w:highlight w:val="green"/>
        </w:rPr>
        <w:t xml:space="preserve">. </w:t>
      </w:r>
      <w:r w:rsidRPr="00BE2EFD">
        <w:rPr>
          <w:rFonts w:eastAsia="Calibri"/>
          <w:highlight w:val="green"/>
          <w:u w:val="single"/>
        </w:rPr>
        <w:t>Accompanying</w:t>
      </w:r>
      <w:r w:rsidRPr="00BE2EFD">
        <w:rPr>
          <w:rFonts w:eastAsia="Calibri"/>
          <w:u w:val="single"/>
        </w:rPr>
        <w:t xml:space="preserve"> shrewd and creative tactical actions </w:t>
      </w:r>
      <w:r w:rsidRPr="00BE2EFD">
        <w:rPr>
          <w:rFonts w:eastAsia="Calibri"/>
          <w:highlight w:val="green"/>
          <w:u w:val="single"/>
        </w:rPr>
        <w:t>must be a </w:t>
      </w:r>
      <w:r w:rsidRPr="00BE2EFD">
        <w:rPr>
          <w:rFonts w:eastAsia="Calibri"/>
          <w:iCs/>
          <w:highlight w:val="green"/>
          <w:u w:val="single"/>
          <w:bdr w:val="single" w:sz="8" w:space="0" w:color="auto"/>
        </w:rPr>
        <w:t xml:space="preserve">proactive </w:t>
      </w:r>
      <w:r w:rsidRPr="00BE2EFD">
        <w:rPr>
          <w:rFonts w:eastAsia="Calibri"/>
          <w:iCs/>
          <w:u w:val="single"/>
          <w:bdr w:val="single" w:sz="8" w:space="0" w:color="auto"/>
        </w:rPr>
        <w:t>vision</w:t>
      </w:r>
      <w:r w:rsidRPr="00BE2EFD">
        <w:rPr>
          <w:rFonts w:eastAsia="Calibri"/>
          <w:u w:val="single"/>
        </w:rPr>
        <w:t xml:space="preserve"> regarding an </w:t>
      </w:r>
      <w:r w:rsidRPr="00BE2EFD">
        <w:rPr>
          <w:rFonts w:eastAsia="Calibri"/>
          <w:iCs/>
          <w:highlight w:val="green"/>
          <w:u w:val="single"/>
          <w:bdr w:val="single" w:sz="8" w:space="0" w:color="auto"/>
        </w:rPr>
        <w:t>alternative to rightwing authoritarianism</w:t>
      </w:r>
      <w:r w:rsidRPr="00BE2EFD">
        <w:rPr>
          <w:rFonts w:eastAsia="Calibri"/>
        </w:rPr>
        <w:t>, an alternative many of us summarize as the fight for a </w:t>
      </w:r>
      <w:r w:rsidRPr="00BE2EFD">
        <w:rPr>
          <w:rFonts w:ascii="Arial" w:eastAsia="Calibri" w:hAnsi="Arial" w:cs="Arial"/>
        </w:rPr>
        <w:t>​</w:t>
      </w:r>
      <w:r w:rsidRPr="00BE2EFD">
        <w:rPr>
          <w:rFonts w:eastAsia="Calibri" w:cs="Arial Narrow"/>
        </w:rPr>
        <w:t>“</w:t>
      </w:r>
      <w:hyperlink r:id="rId45" w:tgtFrame="_blank" w:history="1">
        <w:r w:rsidRPr="00BE2EFD">
          <w:rPr>
            <w:rFonts w:eastAsia="Calibri"/>
            <w:color w:val="0563C1"/>
            <w:u w:val="single"/>
          </w:rPr>
          <w:t>Third Reconstruction</w:t>
        </w:r>
      </w:hyperlink>
      <w:r w:rsidRPr="00BE2EFD">
        <w:rPr>
          <w:rFonts w:eastAsia="Calibri"/>
        </w:rPr>
        <w:t>”</w:t>
      </w:r>
      <w:r w:rsidRPr="00BE2EFD">
        <w:rPr>
          <w:rFonts w:ascii="Arial" w:eastAsia="Calibri" w:hAnsi="Arial" w:cs="Arial"/>
        </w:rPr>
        <w:t> </w:t>
      </w:r>
      <w:r w:rsidRPr="00BE2EFD">
        <w:rPr>
          <w:rFonts w:eastAsia="Calibri" w:cs="Arial Narrow"/>
        </w:rPr>
        <w:t>—</w:t>
      </w:r>
      <w:r w:rsidRPr="00BE2EFD">
        <w:rPr>
          <w:rFonts w:ascii="Arial" w:eastAsia="Calibri" w:hAnsi="Arial" w:cs="Arial"/>
        </w:rPr>
        <w:t> </w:t>
      </w:r>
      <w:r w:rsidRPr="00BE2EFD">
        <w:rPr>
          <w:rFonts w:eastAsia="Calibri"/>
          <w:u w:val="single"/>
        </w:rPr>
        <w:t>a political realignment carried out through a </w:t>
      </w:r>
      <w:r w:rsidRPr="00BE2EFD">
        <w:rPr>
          <w:rFonts w:eastAsia="Calibri"/>
          <w:iCs/>
          <w:u w:val="single"/>
          <w:bdr w:val="single" w:sz="8" w:space="0" w:color="auto"/>
        </w:rPr>
        <w:t>multiracial democratic movement from below</w:t>
      </w:r>
      <w:r w:rsidRPr="00BE2EFD">
        <w:rPr>
          <w:rFonts w:eastAsia="Calibri"/>
        </w:rPr>
        <w:t>. This is a challenging but essential task since many in this country have not only lost faith in constitutional democracy, but they have lost faith in the ability to bring about lasting progressive change.</w:t>
      </w:r>
    </w:p>
    <w:p w14:paraId="25097F67" w14:textId="29E2D8C6" w:rsidR="00BE2EFD" w:rsidRDefault="00BE2EFD" w:rsidP="00BE2EFD">
      <w:pPr>
        <w:pStyle w:val="Heading3"/>
      </w:pPr>
      <w:r>
        <w:t>A2: Alt Bad---Yan</w:t>
      </w:r>
    </w:p>
    <w:p w14:paraId="786947B0" w14:textId="77777777" w:rsidR="00BE2EFD" w:rsidRDefault="00BE2EFD" w:rsidP="00BE2EFD"/>
    <w:p w14:paraId="79F030C2" w14:textId="77777777" w:rsidR="00BE2EFD" w:rsidRDefault="00BE2EFD" w:rsidP="00BE2EFD">
      <w:pPr>
        <w:pStyle w:val="Heading3"/>
      </w:pPr>
      <w:r>
        <w:t>A2: Alt Bad---AT: Strikes Solves Best</w:t>
      </w:r>
    </w:p>
    <w:p w14:paraId="15C2C5C2" w14:textId="77777777" w:rsidR="00BE2EFD" w:rsidRDefault="00BE2EFD" w:rsidP="00BE2EFD"/>
    <w:p w14:paraId="6C296629" w14:textId="77777777" w:rsidR="00BE2EFD" w:rsidRDefault="00BE2EFD" w:rsidP="00BE2EFD">
      <w:pPr>
        <w:pStyle w:val="Heading3"/>
      </w:pPr>
      <w:r>
        <w:t>A2: Alt Bad---AT: Community Fails</w:t>
      </w:r>
    </w:p>
    <w:p w14:paraId="5D5DEE54" w14:textId="77777777" w:rsidR="00BE2EFD" w:rsidRPr="009B3690" w:rsidRDefault="00BE2EFD" w:rsidP="00BE2EFD"/>
    <w:p w14:paraId="778D0765" w14:textId="77777777" w:rsidR="00BE2EFD" w:rsidRDefault="00BE2EFD" w:rsidP="00BE2EFD">
      <w:pPr>
        <w:pStyle w:val="Heading3"/>
      </w:pPr>
      <w:r>
        <w:t>A2: Alt Bad---AT: Resentiment</w:t>
      </w:r>
    </w:p>
    <w:p w14:paraId="4547477B" w14:textId="77777777" w:rsidR="00BE2EFD" w:rsidRPr="007315E8" w:rsidRDefault="00BE2EFD" w:rsidP="00BE2EFD"/>
    <w:p w14:paraId="41356F81" w14:textId="77777777" w:rsidR="00BE2EFD" w:rsidRPr="0081118C" w:rsidRDefault="00BE2EFD" w:rsidP="00BE2EFD"/>
    <w:p w14:paraId="25C135C8" w14:textId="77777777" w:rsidR="00BE2EFD" w:rsidRPr="00624C65" w:rsidRDefault="00BE2EFD" w:rsidP="00BE2EFD"/>
    <w:p w14:paraId="3CC26D43" w14:textId="77777777" w:rsidR="00BE2EFD" w:rsidRPr="00BE2EFD" w:rsidRDefault="00BE2EFD" w:rsidP="00BE2EFD"/>
    <w:sectPr w:rsidR="00BE2EFD" w:rsidRPr="00BE2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481B58"/>
    <w:multiLevelType w:val="hybridMultilevel"/>
    <w:tmpl w:val="B096D6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070615710">
    <w:abstractNumId w:val="20"/>
  </w:num>
  <w:num w:numId="16" w16cid:durableId="588737812">
    <w:abstractNumId w:val="15"/>
  </w:num>
  <w:num w:numId="17" w16cid:durableId="1335495821">
    <w:abstractNumId w:val="17"/>
  </w:num>
  <w:num w:numId="18" w16cid:durableId="1806584150">
    <w:abstractNumId w:val="16"/>
  </w:num>
  <w:num w:numId="19" w16cid:durableId="785345515">
    <w:abstractNumId w:val="19"/>
  </w:num>
  <w:num w:numId="20" w16cid:durableId="1127510364">
    <w:abstractNumId w:val="11"/>
  </w:num>
  <w:num w:numId="21" w16cid:durableId="741177424">
    <w:abstractNumId w:val="14"/>
  </w:num>
  <w:num w:numId="22" w16cid:durableId="1153067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EFD"/>
    <w:rsid w:val="001449A9"/>
    <w:rsid w:val="0067510B"/>
    <w:rsid w:val="007E4939"/>
    <w:rsid w:val="00907534"/>
    <w:rsid w:val="00B55C28"/>
    <w:rsid w:val="00BE2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23310"/>
  <w15:chartTrackingRefBased/>
  <w15:docId w15:val="{533FFC52-E3C8-4897-A72C-2BD223B4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2EFD"/>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BE2E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2E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no"/>
    <w:basedOn w:val="Normal"/>
    <w:next w:val="Normal"/>
    <w:link w:val="Heading3Char"/>
    <w:uiPriority w:val="2"/>
    <w:qFormat/>
    <w:rsid w:val="00BE2E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BE2E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2EF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2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2E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2EFD"/>
  </w:style>
  <w:style w:type="character" w:customStyle="1" w:styleId="Heading1Char">
    <w:name w:val="Heading 1 Char"/>
    <w:aliases w:val="Pocket Char"/>
    <w:basedOn w:val="DefaultParagraphFont"/>
    <w:link w:val="Heading1"/>
    <w:rsid w:val="00BE2EFD"/>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E2EFD"/>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 Char Char Char"/>
    <w:basedOn w:val="DefaultParagraphFont"/>
    <w:link w:val="Heading3"/>
    <w:uiPriority w:val="2"/>
    <w:rsid w:val="00BE2EFD"/>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BE2EFD"/>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BE2EF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2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EFD"/>
    <w:rPr>
      <w:rFonts w:eastAsiaTheme="majorEastAsia" w:cstheme="majorBidi"/>
      <w:color w:val="272727" w:themeColor="text1" w:themeTint="D8"/>
    </w:rPr>
  </w:style>
  <w:style w:type="paragraph" w:styleId="Title">
    <w:name w:val="Title"/>
    <w:basedOn w:val="Normal"/>
    <w:next w:val="Normal"/>
    <w:link w:val="TitleChar"/>
    <w:uiPriority w:val="10"/>
    <w:qFormat/>
    <w:rsid w:val="00BE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EFD"/>
    <w:pPr>
      <w:spacing w:before="160"/>
      <w:jc w:val="center"/>
    </w:pPr>
    <w:rPr>
      <w:i/>
      <w:iCs/>
      <w:color w:val="404040" w:themeColor="text1" w:themeTint="BF"/>
    </w:rPr>
  </w:style>
  <w:style w:type="character" w:customStyle="1" w:styleId="QuoteChar">
    <w:name w:val="Quote Char"/>
    <w:basedOn w:val="DefaultParagraphFont"/>
    <w:link w:val="Quote"/>
    <w:uiPriority w:val="29"/>
    <w:rsid w:val="00BE2EFD"/>
    <w:rPr>
      <w:i/>
      <w:iCs/>
      <w:color w:val="404040" w:themeColor="text1" w:themeTint="BF"/>
    </w:rPr>
  </w:style>
  <w:style w:type="paragraph" w:styleId="ListParagraph">
    <w:name w:val="List Paragraph"/>
    <w:basedOn w:val="Normal"/>
    <w:uiPriority w:val="99"/>
    <w:qFormat/>
    <w:rsid w:val="00BE2EFD"/>
    <w:pPr>
      <w:ind w:left="720"/>
      <w:contextualSpacing/>
    </w:pPr>
  </w:style>
  <w:style w:type="character" w:styleId="IntenseEmphasis">
    <w:name w:val="Intense Emphasis"/>
    <w:basedOn w:val="DefaultParagraphFont"/>
    <w:uiPriority w:val="21"/>
    <w:qFormat/>
    <w:rsid w:val="00BE2EFD"/>
    <w:rPr>
      <w:i/>
      <w:iCs/>
      <w:color w:val="0F4761" w:themeColor="accent1" w:themeShade="BF"/>
    </w:rPr>
  </w:style>
  <w:style w:type="paragraph" w:styleId="IntenseQuote">
    <w:name w:val="Intense Quote"/>
    <w:basedOn w:val="Normal"/>
    <w:next w:val="Normal"/>
    <w:link w:val="IntenseQuoteChar"/>
    <w:uiPriority w:val="30"/>
    <w:qFormat/>
    <w:rsid w:val="00BE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EFD"/>
    <w:rPr>
      <w:i/>
      <w:iCs/>
      <w:color w:val="0F4761" w:themeColor="accent1" w:themeShade="BF"/>
    </w:rPr>
  </w:style>
  <w:style w:type="character" w:styleId="IntenseReference">
    <w:name w:val="Intense Reference"/>
    <w:basedOn w:val="DefaultParagraphFont"/>
    <w:uiPriority w:val="32"/>
    <w:qFormat/>
    <w:rsid w:val="00BE2EF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BE2EFD"/>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BE2EF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2EF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BE2EFD"/>
    <w:rPr>
      <w:b w:val="0"/>
      <w:sz w:val="22"/>
      <w:u w:val="single"/>
    </w:rPr>
  </w:style>
  <w:style w:type="character" w:styleId="Strong">
    <w:name w:val="Strong"/>
    <w:basedOn w:val="DefaultParagraphFont"/>
    <w:uiPriority w:val="22"/>
    <w:qFormat/>
    <w:rsid w:val="00BE2EFD"/>
    <w:rPr>
      <w:b/>
      <w:bCs/>
    </w:rPr>
  </w:style>
  <w:style w:type="character" w:styleId="BookTitle">
    <w:name w:val="Book Title"/>
    <w:basedOn w:val="DefaultParagraphFont"/>
    <w:uiPriority w:val="33"/>
    <w:qFormat/>
    <w:rsid w:val="00BE2EFD"/>
    <w:rPr>
      <w:b/>
      <w:bCs/>
      <w:i/>
      <w:iCs/>
      <w:spacing w:val="5"/>
    </w:rPr>
  </w:style>
  <w:style w:type="numbering" w:styleId="111111">
    <w:name w:val="Outline List 2"/>
    <w:basedOn w:val="NoList"/>
    <w:uiPriority w:val="99"/>
    <w:semiHidden/>
    <w:unhideWhenUsed/>
    <w:rsid w:val="00BE2EFD"/>
  </w:style>
  <w:style w:type="paragraph" w:styleId="Header">
    <w:name w:val="header"/>
    <w:basedOn w:val="Normal"/>
    <w:link w:val="HeaderChar"/>
    <w:uiPriority w:val="99"/>
    <w:semiHidden/>
    <w:rsid w:val="00BE2E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2EFD"/>
    <w:rPr>
      <w:rFonts w:ascii="Arial Narrow" w:hAnsi="Arial Narrow" w:cs="Calibri"/>
      <w:kern w:val="0"/>
      <w:sz w:val="22"/>
      <w:szCs w:val="22"/>
      <w14:ligatures w14:val="none"/>
    </w:rPr>
  </w:style>
  <w:style w:type="paragraph" w:styleId="Footer">
    <w:name w:val="footer"/>
    <w:basedOn w:val="Normal"/>
    <w:link w:val="FooterChar"/>
    <w:uiPriority w:val="99"/>
    <w:semiHidden/>
    <w:rsid w:val="00BE2E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2EFD"/>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BE2EFD"/>
    <w:pPr>
      <w:spacing w:after="120"/>
    </w:pPr>
  </w:style>
  <w:style w:type="character" w:customStyle="1" w:styleId="BodyTextChar">
    <w:name w:val="Body Text Char"/>
    <w:basedOn w:val="DefaultParagraphFont"/>
    <w:link w:val="BodyText"/>
    <w:uiPriority w:val="99"/>
    <w:semiHidden/>
    <w:rsid w:val="00BE2EFD"/>
    <w:rPr>
      <w:rFonts w:ascii="Arial Narrow" w:hAnsi="Arial Narrow" w:cs="Calibri"/>
      <w:kern w:val="0"/>
      <w:sz w:val="22"/>
      <w:szCs w:val="22"/>
      <w14:ligatures w14:val="none"/>
    </w:rPr>
  </w:style>
  <w:style w:type="paragraph" w:styleId="NoSpacing">
    <w:name w:val="No Spacing"/>
    <w:link w:val="NoSpacingChar"/>
    <w:uiPriority w:val="99"/>
    <w:unhideWhenUsed/>
    <w:qFormat/>
    <w:rsid w:val="00BE2EF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E2EFD"/>
    <w:rPr>
      <w:rFonts w:ascii="Calibri" w:hAnsi="Calibri" w:cs="Calibri"/>
      <w:kern w:val="0"/>
      <w:sz w:val="22"/>
      <w:szCs w:val="22"/>
      <w14:ligatures w14:val="non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BE2EFD"/>
    <w:rPr>
      <w:color w:val="467886" w:themeColor="hyperlink"/>
      <w:u w:val="single"/>
    </w:rPr>
  </w:style>
  <w:style w:type="character" w:styleId="UnresolvedMention">
    <w:name w:val="Unresolved Mention"/>
    <w:basedOn w:val="DefaultParagraphFont"/>
    <w:uiPriority w:val="99"/>
    <w:semiHidden/>
    <w:unhideWhenUsed/>
    <w:rsid w:val="00BE2EFD"/>
    <w:rPr>
      <w:color w:val="605E5C"/>
      <w:shd w:val="clear" w:color="auto" w:fill="E1DFDD"/>
    </w:rPr>
  </w:style>
  <w:style w:type="paragraph" w:styleId="NormalWeb">
    <w:name w:val="Normal (Web)"/>
    <w:basedOn w:val="Normal"/>
    <w:uiPriority w:val="99"/>
    <w:semiHidden/>
    <w:unhideWhenUsed/>
    <w:rsid w:val="00BE2EFD"/>
    <w:rPr>
      <w:rFonts w:ascii="Times New Roman" w:hAnsi="Times New Roman" w:cs="Times New Roman"/>
      <w:sz w:val="24"/>
      <w:szCs w:val="24"/>
    </w:rPr>
  </w:style>
  <w:style w:type="paragraph" w:customStyle="1" w:styleId="Emphasis1">
    <w:name w:val="Emphasis1"/>
    <w:basedOn w:val="Normal"/>
    <w:link w:val="Emphasis"/>
    <w:uiPriority w:val="8"/>
    <w:qFormat/>
    <w:rsid w:val="00BE2EFD"/>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BE2EFD"/>
    <w:pP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BE2E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ft.org/vouchers" TargetMode="External"/><Relationship Id="rId18" Type="http://schemas.openxmlformats.org/officeDocument/2006/relationships/hyperlink" Target="https://news.bloomberglaw.com/daily-labor-report/seiu-haitian-clergy-group-sue-trump-over-terminated-protections" TargetMode="External"/><Relationship Id="rId26" Type="http://schemas.openxmlformats.org/officeDocument/2006/relationships/hyperlink" Target="https://www.jstor.org/stable/1901530" TargetMode="External"/><Relationship Id="rId39" Type="http://schemas.openxmlformats.org/officeDocument/2006/relationships/hyperlink" Target="https://www.hamiltonnolan.com/p/what-you-need-to-know-about-the-legal" TargetMode="External"/><Relationship Id="rId21" Type="http://schemas.openxmlformats.org/officeDocument/2006/relationships/hyperlink" Target="https://utla.net/" TargetMode="External"/><Relationship Id="rId34" Type="http://schemas.openxmlformats.org/officeDocument/2006/relationships/hyperlink" Target="https://www.hamiltonnolan.com/p/we-are-failing" TargetMode="External"/><Relationship Id="rId42" Type="http://schemas.openxmlformats.org/officeDocument/2006/relationships/hyperlink" Target="https://www.hamiltonnolan.com/p/not-just-unions-strike-ready-unions" TargetMode="External"/><Relationship Id="rId47" Type="http://schemas.openxmlformats.org/officeDocument/2006/relationships/theme" Target="theme/theme1.xml"/><Relationship Id="rId7"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 Type="http://schemas.openxmlformats.org/officeDocument/2006/relationships/styles" Target="styles.xml"/><Relationship Id="rId16" Type="http://schemas.openxmlformats.org/officeDocument/2006/relationships/hyperlink" Target="https://www.afscme.org/press/releases/2025/coalition-of-unions-small-businesses-veterans-and-conservation-organizations-seek-injunction-to-prevent-unlawful-firings" TargetMode="External"/><Relationship Id="rId29" Type="http://schemas.openxmlformats.org/officeDocument/2006/relationships/hyperlink" Target="https://wrap.warwick.ac.uk/id/eprint/108311/" TargetMode="External"/><Relationship Id="rId1" Type="http://schemas.openxmlformats.org/officeDocument/2006/relationships/numbering" Target="numbering.xml"/><Relationship Id="rId6" Type="http://schemas.openxmlformats.org/officeDocument/2006/relationships/hyperlink" Target="https://www.nytimes.com/2025/06/16/climate/federal-workplace-heat-rules.html" TargetMode="External"/><Relationship Id="rId11" Type="http://schemas.openxmlformats.org/officeDocument/2006/relationships/hyperlink" Target="https://www.smart-union.org/smart-td-stands-with-brother-kilmar-abrego-garcia/" TargetMode="External"/><Relationship Id="rId24" Type="http://schemas.openxmlformats.org/officeDocument/2006/relationships/hyperlink" Target="https://convergencemag.com/articles/utla-reclaim-strike-showed-what-labor-community-can-do/" TargetMode="External"/><Relationship Id="rId32" Type="http://schemas.openxmlformats.org/officeDocument/2006/relationships/hyperlink" Target="https://www.hamiltonnolan.com/p/confirmed-unions-squandered-the-biden" TargetMode="External"/><Relationship Id="rId37" Type="http://schemas.openxmlformats.org/officeDocument/2006/relationships/hyperlink" Target="https://www.nlrbedge.com/p/08192025-many-unfair-labor-practices" TargetMode="External"/><Relationship Id="rId40" Type="http://schemas.openxmlformats.org/officeDocument/2006/relationships/hyperlink" Target="https://www.reuters.com/sustainability/sustainable-finance-reporting/musks-spacex-others-win-us-court-challenge-labor-boards-structure-2025-08-19/" TargetMode="External"/><Relationship Id="rId45" Type="http://schemas.openxmlformats.org/officeDocument/2006/relationships/hyperlink" Target="https://newpol.org/issue_post/abolition-democracy-and-a-third-reconstruction/" TargetMode="External"/><Relationship Id="rId5" Type="http://schemas.openxmlformats.org/officeDocument/2006/relationships/hyperlink" Target="https://ballsandstrikes.org/law-politics/trump-unions-losing-in-court/" TargetMode="External"/><Relationship Id="rId15" Type="http://schemas.openxmlformats.org/officeDocument/2006/relationships/hyperlink" Target="https://www.nationalnursesunited.org/press/union-nurses-joining-save-our-health-care-march-in-washington-dc" TargetMode="External"/><Relationship Id="rId23" Type="http://schemas.openxmlformats.org/officeDocument/2006/relationships/hyperlink" Target="https://jacobin.com/2017/01/george-wallace-racism-trump-segregation-poor-whites" TargetMode="External"/><Relationship Id="rId28" Type="http://schemas.openxmlformats.org/officeDocument/2006/relationships/hyperlink" Target="https://digitalcommons.osgoode.yorku.ca/jlsp/vol37/iss1/3" TargetMode="External"/><Relationship Id="rId36" Type="http://schemas.openxmlformats.org/officeDocument/2006/relationships/hyperlink" Target="https://labornotes.org/blogs/2023/12/amazon-goes-union-busting-overdrive-fight-campaign-kcvg-air-hub" TargetMode="External"/><Relationship Id="rId10" Type="http://schemas.openxmlformats.org/officeDocument/2006/relationships/hyperlink" Target="https://labornotes.org/2025/07/fight-ice-build-union" TargetMode="External"/><Relationship Id="rId19" Type="http://schemas.openxmlformats.org/officeDocument/2006/relationships/hyperlink" Target="https://www.afge.org/article/afge-wins-judge-orders-trump-to-rehire-fired-probationary-employees-stop-planned-rifs/" TargetMode="External"/><Relationship Id="rId31" Type="http://schemas.openxmlformats.org/officeDocument/2006/relationships/hyperlink" Target="https://www.hamiltonnolan.com/p/the-underlying-problem" TargetMode="External"/><Relationship Id="rId44" Type="http://schemas.openxmlformats.org/officeDocument/2006/relationships/hyperlink" Target="https://inthesetimes.com/article/unions-labor-trump-oligarchy-fascism" TargetMode="External"/><Relationship Id="rId4" Type="http://schemas.openxmlformats.org/officeDocument/2006/relationships/webSettings" Target="webSettings.xml"/><Relationship Id="rId9" Type="http://schemas.openxmlformats.org/officeDocument/2006/relationships/hyperlink" Target="https://www.reuters.com/legal/government/us-judge-blocks-trumps-elimination-union-bargaining-federal-workers-2025-06-25/" TargetMode="External"/><Relationship Id="rId14" Type="http://schemas.openxmlformats.org/officeDocument/2006/relationships/hyperlink" Target="https://www.aft.org/vouchers" TargetMode="External"/><Relationship Id="rId22" Type="http://schemas.openxmlformats.org/officeDocument/2006/relationships/hyperlink" Target="https://convergencemag.com/articles/how-labor-can-fight-trumps-authoritarianism/" TargetMode="External"/><Relationship Id="rId27" Type="http://schemas.openxmlformats.org/officeDocument/2006/relationships/hyperlink" Target="https://api.law.wisc.edu/repository-pdf/uwlaw-library-repository-omekav3/original/69bd2d64be04da4e045dab52a189b025f3c1821a.pdf" TargetMode="External"/><Relationship Id="rId30" Type="http://schemas.openxmlformats.org/officeDocument/2006/relationships/hyperlink" Target="https://www.hamiltonnolan.com/p/three-crises-of-labor" TargetMode="External"/><Relationship Id="rId35" Type="http://schemas.openxmlformats.org/officeDocument/2006/relationships/hyperlink" Target="https://www.congress.gov/bill/117th-congress/house-bill/842" TargetMode="External"/><Relationship Id="rId43" Type="http://schemas.openxmlformats.org/officeDocument/2006/relationships/hyperlink" Target="https://www.hamiltonnolan.com/p/divergence-from-the-interests-of" TargetMode="External"/><Relationship Id="rId8" Type="http://schemas.openxmlformats.org/officeDocument/2006/relationships/hyperlink" Target="https://www.reuters.com/legal/government/trump-taps-eeocs-lucas-new-term-morgan-lewis-partner-nlrb-general-counsel-2025-03-25/" TargetMode="External"/><Relationship Id="rId3" Type="http://schemas.openxmlformats.org/officeDocument/2006/relationships/settings" Target="settings.xml"/><Relationship Id="rId12" Type="http://schemas.openxmlformats.org/officeDocument/2006/relationships/hyperlink" Target="https://publicservices.international/resources/news/unions-rise-as-americas-defiant-shield-against-trumps-authoritarianism?id=15733&amp;lang=en" TargetMode="External"/><Relationship Id="rId17" Type="http://schemas.openxmlformats.org/officeDocument/2006/relationships/hyperlink" Target="https://news.bloomberglaw.com/daily-labor-report/seiu-haitian-clergy-group-sue-trump-over-terminated-protections" TargetMode="External"/><Relationship Id="rId25" Type="http://schemas.openxmlformats.org/officeDocument/2006/relationships/hyperlink" Target="https://convergencemag.com/articles/the-margin-of-effort-with-an-internationalist-throughline/" TargetMode="External"/><Relationship Id="rId33" Type="http://schemas.openxmlformats.org/officeDocument/2006/relationships/hyperlink" Target="https://www.hamiltonnolan.com/p/ten-times-this" TargetMode="External"/><Relationship Id="rId38" Type="http://schemas.openxmlformats.org/officeDocument/2006/relationships/hyperlink" Target="https://www.nlrbedge.com/p/08192025-many-unfair-labor-practices" TargetMode="External"/><Relationship Id="rId46" Type="http://schemas.openxmlformats.org/officeDocument/2006/relationships/fontTable" Target="fontTable.xml"/><Relationship Id="rId20" Type="http://schemas.openxmlformats.org/officeDocument/2006/relationships/hyperlink" Target="https://www.afge.org/article/afge-wins-judge-orders-trump-to-rehire-fired-probationary-employees-stop-planned-rifs/" TargetMode="External"/><Relationship Id="rId41" Type="http://schemas.openxmlformats.org/officeDocument/2006/relationships/hyperlink" Target="https://www.hamiltonnolan.com/p/cross-the-courts-off-the-l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43753</Words>
  <Characters>249397</Characters>
  <Application>Microsoft Office Word</Application>
  <DocSecurity>0</DocSecurity>
  <Lines>2078</Lines>
  <Paragraphs>585</Paragraphs>
  <ScaleCrop>false</ScaleCrop>
  <Company/>
  <LinksUpToDate>false</LinksUpToDate>
  <CharactersWithSpaces>292565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2025-09-07T15:48:00Z</dcterms:created>
  <dcterms:modified xsi:type="dcterms:W3CDTF">2025-09-07T15:52:00Z</dcterms:modified>
</cp:coreProperties>
</file>